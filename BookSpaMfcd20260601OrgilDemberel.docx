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itle"/>
        <w:tag w:val="Title"/>
        <w:id w:val="-1747262396"/>
        <w:placeholder>
          <w:docPart w:val="3AFD87D7527449F09BE3AB21D052D0D7"/>
        </w:placeholder>
        <w:dataBinding w:xpath="/root[1]/title[1]" w:storeItemID="{76E791F1-C54F-4017-ADFA-EFDA114D2CB9}"/>
        <w:text w:multiLine="1"/>
      </w:sdtPr>
      <w:sdtContent>
        <w:p w14:paraId="7AD91471" w14:textId="11C8DDD3" w:rsidR="00561D78" w:rsidRPr="00E72ACC" w:rsidRDefault="00244700" w:rsidP="00E72ACC">
          <w:pPr>
            <w:pStyle w:val="zTitle"/>
          </w:pPr>
          <w:r>
            <w:t>Хүнсний найрлагын мэдээллийн сангаар</w:t>
          </w:r>
          <w:r w:rsidR="00E60331" w:rsidRPr="00E60331">
            <w:br/>
          </w:r>
          <w:r>
            <w:t xml:space="preserve">Single page application </w:t>
          </w:r>
          <w:r>
            <w:rPr>
              <w:lang w:val="mn-MN"/>
            </w:rPr>
            <w:t>бүтээх төсөл</w:t>
          </w:r>
        </w:p>
      </w:sdtContent>
    </w:sdt>
    <w:p w14:paraId="0888AEAD" w14:textId="09301B15" w:rsidR="004033D4" w:rsidRPr="00244700" w:rsidRDefault="00244700" w:rsidP="00244700">
      <w:pPr>
        <w:pStyle w:val="HiddenPreliminarylabel"/>
        <w:shd w:val="clear" w:color="auto" w:fill="FFFFFF" w:themeFill="background1"/>
        <w:spacing w:before="1200"/>
        <w:rPr>
          <w:lang w:val="mn-MN"/>
        </w:rPr>
      </w:pPr>
      <w:r>
        <w:rPr>
          <w:lang w:val="mn-MN"/>
        </w:rPr>
        <w:t>Нүүр хуудас</w:t>
      </w:r>
    </w:p>
    <w:sdt>
      <w:sdtPr>
        <w:alias w:val="Author's Name"/>
        <w:tag w:val="Name"/>
        <w:id w:val="1379584247"/>
        <w:lock w:val="sdtContentLocked"/>
        <w:placeholder>
          <w:docPart w:val="F32BC73707D242AE95900548295621CE"/>
        </w:placeholder>
        <w:dataBinding w:xpath="/root[1]/name[1]" w:storeItemID="{76E791F1-C54F-4017-ADFA-EFDA114D2CB9}"/>
        <w:text/>
      </w:sdtPr>
      <w:sdtContent>
        <w:p w14:paraId="7EA1E468" w14:textId="55408D6B" w:rsidR="00561D78" w:rsidRDefault="00E72ACC" w:rsidP="0074186B">
          <w:pPr>
            <w:spacing w:line="240" w:lineRule="auto"/>
            <w:jc w:val="center"/>
          </w:pPr>
          <w:r>
            <w:rPr>
              <w:lang w:val="mn-MN"/>
            </w:rPr>
            <w:t>Дэмбэрэлийн Оргил</w:t>
          </w:r>
        </w:p>
      </w:sdtContent>
    </w:sdt>
    <w:p w14:paraId="23C46783" w14:textId="43D8CEE7" w:rsidR="00561D78" w:rsidRDefault="00561D78" w:rsidP="00FE6B5D">
      <w:pPr>
        <w:spacing w:beforeLines="1600" w:before="3840"/>
        <w:jc w:val="center"/>
      </w:pPr>
    </w:p>
    <w:sdt>
      <w:sdtPr>
        <w:alias w:val="Graduation Month and Year"/>
        <w:tag w:val="Graduation Date"/>
        <w:id w:val="263810039"/>
        <w:placeholder>
          <w:docPart w:val="3BA78E12501245DFA1B56B643CADE717"/>
        </w:placeholder>
        <w:dataBinding w:xpath="/root[1]/gradDate[1]" w:storeItemID="{76E791F1-C54F-4017-ADFA-EFDA114D2CB9}"/>
        <w:date w:fullDate="2026-06-01T00:00:00Z">
          <w:dateFormat w:val="yyyy/MM/dd"/>
          <w:lid w:val="mn-MN"/>
          <w:storeMappedDataAs w:val="date"/>
          <w:calendar w:val="gregorian"/>
        </w:date>
      </w:sdtPr>
      <w:sdtContent>
        <w:p w14:paraId="40C3DEA3" w14:textId="50A64B0A" w:rsidR="00561D78" w:rsidRDefault="0062195E" w:rsidP="00561D78">
          <w:pPr>
            <w:spacing w:line="240" w:lineRule="auto"/>
            <w:jc w:val="center"/>
          </w:pPr>
          <w:r>
            <w:rPr>
              <w:lang w:val="mn-MN"/>
            </w:rPr>
            <w:t>2026/06/01</w:t>
          </w:r>
        </w:p>
      </w:sdtContent>
    </w:sdt>
    <w:p w14:paraId="3540E915" w14:textId="77777777" w:rsidR="00E87901" w:rsidRDefault="00E87901">
      <w:pPr>
        <w:sectPr w:rsidR="00E87901" w:rsidSect="00573D6B">
          <w:headerReference w:type="default" r:id="rId9"/>
          <w:pgSz w:w="11907" w:h="16840" w:code="9"/>
          <w:pgMar w:top="1134" w:right="1134" w:bottom="1134" w:left="1418" w:header="720" w:footer="720" w:gutter="0"/>
          <w:cols w:space="720"/>
          <w:vAlign w:val="bottom"/>
          <w:docGrid w:linePitch="360"/>
        </w:sectPr>
      </w:pPr>
    </w:p>
    <w:p w14:paraId="163AAA9D" w14:textId="07CBF299" w:rsidR="00E87901" w:rsidRPr="009B0FB6" w:rsidRDefault="00244700" w:rsidP="00E72ACC">
      <w:pPr>
        <w:pStyle w:val="PPH"/>
      </w:pPr>
      <w:bookmarkStart w:id="0" w:name="_Toc231258243"/>
      <w:r>
        <w:lastRenderedPageBreak/>
        <w:t>А</w:t>
      </w:r>
      <w:r w:rsidR="00E72ACC">
        <w:t>гуулга</w:t>
      </w:r>
      <w:bookmarkEnd w:id="0"/>
    </w:p>
    <w:p w14:paraId="0D64C7A5" w14:textId="4E7706D3" w:rsidR="003F60BC" w:rsidRDefault="000A1F33" w:rsidP="00E21223">
      <w:pPr>
        <w:pStyle w:val="zTxt"/>
      </w:pPr>
      <w:r>
        <w:rPr>
          <w:lang w:val="mn-MN"/>
        </w:rPr>
        <w:t>Азын</w:t>
      </w:r>
      <w:r w:rsidR="002A1CA4">
        <w:rPr>
          <w:lang w:val="mn-MN"/>
        </w:rPr>
        <w:t xml:space="preserve"> хүнсний найрлагын мэдээллийн сан байгуулах төслийн хүрээнд монгол орны хүнсний найрлагыг мэдээллийг түгээх зорилготой </w:t>
      </w:r>
      <w:r w:rsidR="002A1CA4">
        <w:t xml:space="preserve">Single Page Application (SPA) </w:t>
      </w:r>
      <w:r w:rsidR="002A1CA4">
        <w:rPr>
          <w:lang w:val="mn-MN"/>
        </w:rPr>
        <w:t>зохион бүтээ</w:t>
      </w:r>
      <w:r w:rsidR="00C55C7E">
        <w:rPr>
          <w:lang w:val="mn-MN"/>
        </w:rPr>
        <w:t>в</w:t>
      </w:r>
      <w:r w:rsidR="002A1CA4">
        <w:rPr>
          <w:lang w:val="mn-MN"/>
        </w:rPr>
        <w:t>.</w:t>
      </w:r>
    </w:p>
    <w:p w14:paraId="3B47FF23" w14:textId="3BD9B536" w:rsidR="00E21223" w:rsidRDefault="00A070C5" w:rsidP="00E21223">
      <w:pPr>
        <w:pStyle w:val="zTxtContinue"/>
      </w:pPr>
      <w:r>
        <w:t>Хэрэглэ</w:t>
      </w:r>
      <w:r w:rsidR="000E1F20">
        <w:t>сэн</w:t>
      </w:r>
      <w:r>
        <w:t xml:space="preserve"> </w:t>
      </w:r>
      <w:r w:rsidR="002A1CA4">
        <w:t>tools:</w:t>
      </w:r>
    </w:p>
    <w:p w14:paraId="7CC46963" w14:textId="732E97A6" w:rsidR="000A1F33" w:rsidRDefault="00A070C5" w:rsidP="000E1F20">
      <w:pPr>
        <w:pStyle w:val="zListBulleted"/>
        <w:tabs>
          <w:tab w:val="left" w:pos="2835"/>
        </w:tabs>
      </w:pPr>
      <w:r w:rsidRPr="000A1F33">
        <w:rPr>
          <w:lang w:val="en-US"/>
        </w:rPr>
        <w:t xml:space="preserve">Visual Studio Code </w:t>
      </w:r>
      <w:r w:rsidR="00E21223">
        <w:t xml:space="preserve"> </w:t>
      </w:r>
      <w:r w:rsidR="000E1F20">
        <w:tab/>
      </w:r>
      <w:r w:rsidR="00E21223">
        <w:t xml:space="preserve">→ </w:t>
      </w:r>
      <w:hyperlink r:id="rId10" w:history="1">
        <w:r w:rsidR="000A1F33" w:rsidRPr="002354B5">
          <w:rPr>
            <w:rStyle w:val="Hyperlink"/>
          </w:rPr>
          <w:t>https://code.visualstudio.com/download</w:t>
        </w:r>
      </w:hyperlink>
    </w:p>
    <w:p w14:paraId="1EDF3528" w14:textId="462C612B" w:rsidR="00E21223" w:rsidRDefault="00A070C5" w:rsidP="000E1F20">
      <w:pPr>
        <w:pStyle w:val="zListBulleted"/>
        <w:tabs>
          <w:tab w:val="left" w:pos="2835"/>
        </w:tabs>
      </w:pPr>
      <w:r>
        <w:rPr>
          <w:lang w:val="en-US"/>
        </w:rPr>
        <w:t>Bulma</w:t>
      </w:r>
      <w:r w:rsidR="00E21223">
        <w:t xml:space="preserve"> </w:t>
      </w:r>
      <w:r w:rsidR="000E1F20">
        <w:tab/>
      </w:r>
      <w:r w:rsidR="00E21223">
        <w:t xml:space="preserve">→ </w:t>
      </w:r>
      <w:hyperlink r:id="rId11" w:history="1">
        <w:r w:rsidR="000A1F33" w:rsidRPr="002354B5">
          <w:rPr>
            <w:rStyle w:val="Hyperlink"/>
          </w:rPr>
          <w:t>https://bulma.io/</w:t>
        </w:r>
      </w:hyperlink>
    </w:p>
    <w:p w14:paraId="4C8B1756" w14:textId="54B78A0C" w:rsidR="009339E5" w:rsidRDefault="009339E5" w:rsidP="007837A4">
      <w:pPr>
        <w:pStyle w:val="zListBulleted"/>
        <w:tabs>
          <w:tab w:val="left" w:pos="2835"/>
        </w:tabs>
      </w:pPr>
      <w:r w:rsidRPr="009339E5">
        <w:t>Vanilla JavaScript</w:t>
      </w:r>
      <w:r w:rsidR="000E1F20">
        <w:tab/>
      </w:r>
      <w:r w:rsidR="000A1F33" w:rsidRPr="009339E5">
        <w:rPr>
          <w:lang w:val="en-US"/>
        </w:rPr>
        <w:t xml:space="preserve">→ </w:t>
      </w:r>
      <w:hyperlink r:id="rId12" w:history="1">
        <w:r w:rsidRPr="002D2847">
          <w:rPr>
            <w:rStyle w:val="Hyperlink"/>
          </w:rPr>
          <w:t>https://www.geeksforgeeks.org/javascript/what-is-vanilla-javascript/</w:t>
        </w:r>
      </w:hyperlink>
    </w:p>
    <w:p w14:paraId="2CFEDFEE" w14:textId="0A86DF3B" w:rsidR="002A1CA4" w:rsidRDefault="002A1CA4" w:rsidP="000E1F20">
      <w:pPr>
        <w:pStyle w:val="zListBulleted"/>
        <w:tabs>
          <w:tab w:val="left" w:pos="2835"/>
        </w:tabs>
      </w:pPr>
      <w:r w:rsidRPr="002A1CA4">
        <w:rPr>
          <w:lang w:val="en-US"/>
        </w:rPr>
        <w:t xml:space="preserve">GitHub </w:t>
      </w:r>
      <w:r w:rsidR="000E1F20">
        <w:rPr>
          <w:lang w:val="en-US"/>
        </w:rPr>
        <w:tab/>
      </w:r>
      <w:r w:rsidRPr="002A1CA4">
        <w:rPr>
          <w:lang w:val="en-US"/>
        </w:rPr>
        <w:t xml:space="preserve">→ </w:t>
      </w:r>
      <w:hyperlink r:id="rId13" w:history="1">
        <w:r w:rsidRPr="00E00CA0">
          <w:rPr>
            <w:rStyle w:val="Hyperlink"/>
          </w:rPr>
          <w:t>https://github.com/</w:t>
        </w:r>
      </w:hyperlink>
    </w:p>
    <w:p w14:paraId="5E567A68" w14:textId="23158BE3" w:rsidR="007C3B34" w:rsidRPr="007C3B34" w:rsidRDefault="007C3B34" w:rsidP="00C01F02">
      <w:pPr>
        <w:pStyle w:val="zTxtContinue"/>
      </w:pPr>
      <w:r w:rsidRPr="007C3B34">
        <w:t>Хэр</w:t>
      </w:r>
      <w:r w:rsidR="00C01F02">
        <w:t>эглэсэн арга</w:t>
      </w:r>
      <w:r w:rsidRPr="007C3B34">
        <w:t>:</w:t>
      </w:r>
    </w:p>
    <w:p w14:paraId="21A4EBFD" w14:textId="6C7A674F" w:rsidR="007C3B34" w:rsidRPr="007C3B34" w:rsidRDefault="007C3B34" w:rsidP="00C01F02">
      <w:pPr>
        <w:pStyle w:val="zListBulleted"/>
      </w:pPr>
      <w:r w:rsidRPr="007C3B34">
        <w:t>router.js (SPA routing)</w:t>
      </w:r>
    </w:p>
    <w:p w14:paraId="4EFE19AF" w14:textId="05DA0FC6" w:rsidR="007C3B34" w:rsidRPr="007C3B34" w:rsidRDefault="007C3B34" w:rsidP="00C01F02">
      <w:pPr>
        <w:pStyle w:val="zListBulleted"/>
      </w:pPr>
      <w:r w:rsidRPr="007C3B34">
        <w:t>services/data layer</w:t>
      </w:r>
    </w:p>
    <w:p w14:paraId="017800D2" w14:textId="0870E224" w:rsidR="00FD28E1" w:rsidRDefault="007C3B34" w:rsidP="00C01F02">
      <w:pPr>
        <w:pStyle w:val="zListBulleted"/>
      </w:pPr>
      <w:r w:rsidRPr="007C3B34">
        <w:t>component architecture</w:t>
      </w:r>
    </w:p>
    <w:p w14:paraId="68B75DB1" w14:textId="27B2E19A" w:rsidR="00E86308" w:rsidRDefault="00E86308" w:rsidP="00E86308">
      <w:pPr>
        <w:pStyle w:val="zTxtBold"/>
      </w:pPr>
      <w:r w:rsidRPr="00E86308">
        <w:rPr>
          <w:shd w:val="clear" w:color="auto" w:fill="FFFFFF"/>
        </w:rPr>
        <w:t>SPA routing</w:t>
      </w:r>
      <w:r>
        <w:rPr>
          <w:shd w:val="clear" w:color="auto" w:fill="FFFFFF"/>
        </w:rPr>
        <w:t xml:space="preserve"> гэж юу вэ?</w:t>
      </w:r>
    </w:p>
    <w:p w14:paraId="627D5F55" w14:textId="1279875D" w:rsidR="00C01F02" w:rsidRPr="00C01F02" w:rsidRDefault="00C01F02" w:rsidP="00C01F02">
      <w:pPr>
        <w:pStyle w:val="zTxt"/>
        <w:rPr>
          <w:lang w:val="mn-MN"/>
        </w:rPr>
      </w:pPr>
      <w:r w:rsidRPr="00C01F02">
        <w:rPr>
          <w:lang w:val="mn-MN"/>
        </w:rPr>
        <w:t xml:space="preserve">SPA (Single Page Application)-д router.js дотор ихэвчлэн Section router ба Render router гэсэн 2 өөр ойлголт хэрэглэгддэг. </w:t>
      </w:r>
    </w:p>
    <w:p w14:paraId="16DC3CBE" w14:textId="6E7BD564" w:rsidR="00C01F02" w:rsidRPr="00C01F02" w:rsidRDefault="00C01F02" w:rsidP="00E86308">
      <w:pPr>
        <w:pStyle w:val="zTxtContinue"/>
      </w:pPr>
      <w:r w:rsidRPr="00C01F02">
        <w:t>Section router нь аппликейшний томоохон хэсгүүдийг (sections) удирддаг.</w:t>
      </w:r>
      <w:r w:rsidR="00E86308">
        <w:t xml:space="preserve"> </w:t>
      </w:r>
      <w:r w:rsidRPr="00C01F02">
        <w:t xml:space="preserve"> Өөрөөр хэлбэл:</w:t>
      </w:r>
      <w:r w:rsidR="00E86308">
        <w:t xml:space="preserve"> </w:t>
      </w:r>
      <w:r w:rsidRPr="00C01F02">
        <w:t>URL → аль "page" эсвэл "section"-ийг сонгох</w:t>
      </w:r>
      <w:r w:rsidR="00E86308">
        <w:t xml:space="preserve"> </w:t>
      </w:r>
      <w:r w:rsidRPr="00C01F02">
        <w:t>navigation-ийг шийддэг</w:t>
      </w:r>
      <w:r w:rsidR="00E86308">
        <w:t xml:space="preserve">. </w:t>
      </w:r>
      <w:r w:rsidRPr="00C01F02">
        <w:t>Жишээ</w:t>
      </w:r>
      <w:r w:rsidR="00E86308">
        <w:t xml:space="preserve"> нь</w:t>
      </w:r>
    </w:p>
    <w:p w14:paraId="1A130FBB" w14:textId="77777777" w:rsidR="00C01F02" w:rsidRPr="00C01F02" w:rsidRDefault="00C01F02" w:rsidP="00E86308">
      <w:pPr>
        <w:pStyle w:val="zCode"/>
      </w:pPr>
      <w:r w:rsidRPr="00C01F02">
        <w:t>if (path === "/") {</w:t>
      </w:r>
    </w:p>
    <w:p w14:paraId="684F3014" w14:textId="77777777" w:rsidR="00C01F02" w:rsidRPr="00C01F02" w:rsidRDefault="00C01F02" w:rsidP="00E86308">
      <w:pPr>
        <w:pStyle w:val="zCode"/>
      </w:pPr>
      <w:r w:rsidRPr="00C01F02">
        <w:t xml:space="preserve">  showHomeSection();</w:t>
      </w:r>
    </w:p>
    <w:p w14:paraId="40F4637B" w14:textId="77777777" w:rsidR="00C01F02" w:rsidRPr="00C01F02" w:rsidRDefault="00C01F02" w:rsidP="00E86308">
      <w:pPr>
        <w:pStyle w:val="zCode"/>
      </w:pPr>
      <w:r w:rsidRPr="00C01F02">
        <w:t>} else if (path === "/about") {</w:t>
      </w:r>
    </w:p>
    <w:p w14:paraId="7A9934F4" w14:textId="77777777" w:rsidR="00C01F02" w:rsidRPr="00C01F02" w:rsidRDefault="00C01F02" w:rsidP="00E86308">
      <w:pPr>
        <w:pStyle w:val="zCode"/>
      </w:pPr>
      <w:r w:rsidRPr="00C01F02">
        <w:t xml:space="preserve">  showAboutSection();</w:t>
      </w:r>
    </w:p>
    <w:p w14:paraId="62917B96" w14:textId="77777777" w:rsidR="00C01F02" w:rsidRPr="00C01F02" w:rsidRDefault="00C01F02" w:rsidP="00E86308">
      <w:pPr>
        <w:pStyle w:val="zCode"/>
      </w:pPr>
      <w:r w:rsidRPr="00C01F02">
        <w:t>} else if (path === "/contact") {</w:t>
      </w:r>
    </w:p>
    <w:p w14:paraId="023F0895" w14:textId="77777777" w:rsidR="00C01F02" w:rsidRPr="00C01F02" w:rsidRDefault="00C01F02" w:rsidP="00E86308">
      <w:pPr>
        <w:pStyle w:val="zCode"/>
      </w:pPr>
      <w:r w:rsidRPr="00C01F02">
        <w:t xml:space="preserve">  showContactSection();</w:t>
      </w:r>
    </w:p>
    <w:p w14:paraId="4738DC7F" w14:textId="77777777" w:rsidR="00C01F02" w:rsidRPr="00C01F02" w:rsidRDefault="00C01F02" w:rsidP="00E86308">
      <w:pPr>
        <w:pStyle w:val="zCode"/>
      </w:pPr>
      <w:r w:rsidRPr="00C01F02">
        <w:t>}</w:t>
      </w:r>
    </w:p>
    <w:p w14:paraId="6301580C" w14:textId="7E6B03C4" w:rsidR="00C01F02" w:rsidRPr="00C01F02" w:rsidRDefault="00C01F02" w:rsidP="00E86308">
      <w:pPr>
        <w:pStyle w:val="zTxtContinue"/>
      </w:pPr>
      <w:r w:rsidRPr="00C01F02">
        <w:t>Render router нь сонгогдсон section дотор яг ямар UI-г render хийхийг шийддэг.</w:t>
      </w:r>
      <w:r w:rsidR="00E86308">
        <w:t xml:space="preserve"> </w:t>
      </w:r>
      <w:r w:rsidRPr="00C01F02">
        <w:t>Өөрөөр хэлбэл:</w:t>
      </w:r>
      <w:r w:rsidR="00E86308">
        <w:t xml:space="preserve"> </w:t>
      </w:r>
      <w:r w:rsidRPr="00C01F02">
        <w:t>Section router аль хэсгийг сонгосны дараа</w:t>
      </w:r>
      <w:r w:rsidR="00E86308">
        <w:t xml:space="preserve"> </w:t>
      </w:r>
      <w:r w:rsidRPr="00C01F02">
        <w:t>Render router тэр хэсгийн доторх нарийн UI / component-ийг зурна</w:t>
      </w:r>
      <w:r w:rsidR="00E86308">
        <w:t xml:space="preserve">. </w:t>
      </w:r>
      <w:r w:rsidRPr="00C01F02">
        <w:t>Жишээ</w:t>
      </w:r>
      <w:r w:rsidR="00E86308">
        <w:t xml:space="preserve"> нь</w:t>
      </w:r>
    </w:p>
    <w:p w14:paraId="459B9FFF" w14:textId="77777777" w:rsidR="00C01F02" w:rsidRPr="00C01F02" w:rsidRDefault="00C01F02" w:rsidP="00E86308">
      <w:pPr>
        <w:pStyle w:val="zCode"/>
      </w:pPr>
      <w:r w:rsidRPr="00C01F02">
        <w:t>function renderHome() {</w:t>
      </w:r>
    </w:p>
    <w:p w14:paraId="7E55D918" w14:textId="77777777" w:rsidR="00C01F02" w:rsidRPr="00C01F02" w:rsidRDefault="00C01F02" w:rsidP="00E86308">
      <w:pPr>
        <w:pStyle w:val="zCode"/>
      </w:pPr>
      <w:r w:rsidRPr="00C01F02">
        <w:t xml:space="preserve">  root.innerHTML = `</w:t>
      </w:r>
    </w:p>
    <w:p w14:paraId="3E76574B" w14:textId="77777777" w:rsidR="00C01F02" w:rsidRPr="00C01F02" w:rsidRDefault="00C01F02" w:rsidP="00E86308">
      <w:pPr>
        <w:pStyle w:val="zCode"/>
      </w:pPr>
      <w:r w:rsidRPr="00C01F02">
        <w:t xml:space="preserve">    &lt;h1&gt;Home&lt;/h1&gt;</w:t>
      </w:r>
    </w:p>
    <w:p w14:paraId="5CFFAF89" w14:textId="77777777" w:rsidR="00C01F02" w:rsidRPr="00C01F02" w:rsidRDefault="00C01F02" w:rsidP="00E86308">
      <w:pPr>
        <w:pStyle w:val="zCode"/>
      </w:pPr>
      <w:r w:rsidRPr="00C01F02">
        <w:t xml:space="preserve">    &lt;p&gt;Welcome to homepage&lt;/p&gt;</w:t>
      </w:r>
    </w:p>
    <w:p w14:paraId="57FE0C0F" w14:textId="77777777" w:rsidR="00C01F02" w:rsidRPr="00C01F02" w:rsidRDefault="00C01F02" w:rsidP="00E86308">
      <w:pPr>
        <w:pStyle w:val="zCode"/>
      </w:pPr>
      <w:r w:rsidRPr="00C01F02">
        <w:t xml:space="preserve">  `;</w:t>
      </w:r>
    </w:p>
    <w:p w14:paraId="48218DDD" w14:textId="77777777" w:rsidR="00C01F02" w:rsidRPr="00C01F02" w:rsidRDefault="00C01F02" w:rsidP="00E86308">
      <w:pPr>
        <w:pStyle w:val="zCode"/>
      </w:pPr>
      <w:r w:rsidRPr="00C01F02">
        <w:t>}</w:t>
      </w:r>
    </w:p>
    <w:p w14:paraId="5FD8AA5E" w14:textId="0482365E" w:rsidR="00C01F02" w:rsidRDefault="00C01F02" w:rsidP="00E86308">
      <w:pPr>
        <w:pStyle w:val="zTxtContinue"/>
      </w:pPr>
      <w:r w:rsidRPr="00C01F02">
        <w:t>Section router нь аппликейшний navigation ба бүтэц-ийг удирддаг бол Render router нь UI-г бодитоор зурж харуулдаг.</w:t>
      </w:r>
      <w:r w:rsidR="00E86308">
        <w:t xml:space="preserve"> Э</w:t>
      </w:r>
      <w:r w:rsidRPr="00C01F02">
        <w:t>дгээрийг хамтад нь ашигласнаар SPA илүү цэгцтэй, ойлгомжтой бүтэцтэй болдог.</w:t>
      </w:r>
    </w:p>
    <w:p w14:paraId="5F62B29E" w14:textId="77777777" w:rsidR="00E66E99" w:rsidRPr="00E66E99" w:rsidRDefault="00E66E99" w:rsidP="00E66E99">
      <w:pPr>
        <w:pStyle w:val="zTxtBold"/>
      </w:pPr>
      <w:r w:rsidRPr="00E66E99">
        <w:t>Services / Data Layer гэж юу вэ?</w:t>
      </w:r>
    </w:p>
    <w:p w14:paraId="7ACE502B" w14:textId="76ED522F" w:rsidR="00E66E99" w:rsidRPr="00E66E99" w:rsidRDefault="00E66E99" w:rsidP="00E66E99">
      <w:pPr>
        <w:pStyle w:val="zTxt"/>
        <w:rPr>
          <w:lang w:val="mn-MN"/>
        </w:rPr>
      </w:pPr>
      <w:r w:rsidRPr="00E66E99">
        <w:t>Services (эсвэл Data Layer) гэдэг нь аппликейшнд өгөгдөлтэй ажиллах бүх логикийг тусгаарласан давхарга юм.</w:t>
      </w:r>
      <w:r>
        <w:t xml:space="preserve"> </w:t>
      </w:r>
      <w:r w:rsidRPr="00E66E99">
        <w:rPr>
          <w:lang w:val="mn-MN"/>
        </w:rPr>
        <w:t>Өөрөөр хэлбэл:</w:t>
      </w:r>
    </w:p>
    <w:p w14:paraId="3F6E803A" w14:textId="77777777" w:rsidR="00E66E99" w:rsidRPr="00E66E99" w:rsidRDefault="00E66E99" w:rsidP="00E66E99">
      <w:pPr>
        <w:pStyle w:val="zListBulleted"/>
      </w:pPr>
      <w:r w:rsidRPr="00E66E99">
        <w:t>API-с өгөгдөл авах</w:t>
      </w:r>
    </w:p>
    <w:p w14:paraId="0D3A0824" w14:textId="77777777" w:rsidR="00E66E99" w:rsidRPr="00E66E99" w:rsidRDefault="00E66E99" w:rsidP="00E66E99">
      <w:pPr>
        <w:pStyle w:val="zListBulleted"/>
      </w:pPr>
      <w:r w:rsidRPr="00E66E99">
        <w:t>Өгөгдөл илгээх (POST, PUT, DELETE)</w:t>
      </w:r>
    </w:p>
    <w:p w14:paraId="0657031B" w14:textId="77777777" w:rsidR="00E66E99" w:rsidRPr="00E66E99" w:rsidRDefault="00E66E99" w:rsidP="00E66E99">
      <w:pPr>
        <w:pStyle w:val="zListBulleted"/>
      </w:pPr>
      <w:r w:rsidRPr="00E66E99">
        <w:t>Өгөгдлийг боловсруулах</w:t>
      </w:r>
    </w:p>
    <w:p w14:paraId="454FDB3C" w14:textId="4E2F0951" w:rsidR="00E66E99" w:rsidRPr="00E66E99" w:rsidRDefault="00E66E99" w:rsidP="00E66E99">
      <w:pPr>
        <w:rPr>
          <w:lang w:val="mn-MN"/>
        </w:rPr>
      </w:pPr>
      <w:r w:rsidRPr="00E66E99">
        <w:rPr>
          <w:lang w:val="mn-MN"/>
        </w:rPr>
        <w:t>UI (render), router, logic-оос өгөгдлийн ажлыг салгаж өгдөг.</w:t>
      </w:r>
      <w:r>
        <w:rPr>
          <w:lang w:val="mn-MN"/>
        </w:rPr>
        <w:t xml:space="preserve"> </w:t>
      </w:r>
      <w:r w:rsidRPr="00E66E99">
        <w:rPr>
          <w:lang w:val="mn-MN"/>
        </w:rPr>
        <w:t>Ингэснээр:</w:t>
      </w:r>
    </w:p>
    <w:p w14:paraId="239A6C55" w14:textId="77777777" w:rsidR="00E66E99" w:rsidRPr="00E66E99" w:rsidRDefault="00E66E99" w:rsidP="00E66E99">
      <w:pPr>
        <w:pStyle w:val="zListBulleted"/>
      </w:pPr>
      <w:r w:rsidRPr="00E66E99">
        <w:t>Код цэвэр, ойлгомжтой болно</w:t>
      </w:r>
    </w:p>
    <w:p w14:paraId="763AC30E" w14:textId="77777777" w:rsidR="00E66E99" w:rsidRPr="00E66E99" w:rsidRDefault="00E66E99" w:rsidP="00E66E99">
      <w:pPr>
        <w:pStyle w:val="zListBulleted"/>
      </w:pPr>
      <w:r w:rsidRPr="00E66E99">
        <w:lastRenderedPageBreak/>
        <w:t>Дахин ашиглах боломжтой болно</w:t>
      </w:r>
    </w:p>
    <w:p w14:paraId="13428EF5" w14:textId="4759E98B" w:rsidR="007C3B34" w:rsidRDefault="00E66E99" w:rsidP="00E66E99">
      <w:pPr>
        <w:pStyle w:val="zListBulleted"/>
      </w:pPr>
      <w:r w:rsidRPr="00E66E99">
        <w:t>Засвар хийхэд амар болно</w:t>
      </w:r>
    </w:p>
    <w:p w14:paraId="09B59B1F" w14:textId="046099A7" w:rsidR="00F22971" w:rsidRPr="00F22971" w:rsidRDefault="00F22971" w:rsidP="00F22971">
      <w:pPr>
        <w:pStyle w:val="zTxtBold"/>
      </w:pPr>
      <w:r>
        <w:rPr>
          <w:lang w:val="en-US"/>
        </w:rPr>
        <w:t>C</w:t>
      </w:r>
      <w:r w:rsidRPr="00F22971">
        <w:t>omponent architecture</w:t>
      </w:r>
      <w:r>
        <w:t xml:space="preserve"> гэж юу вэ?</w:t>
      </w:r>
    </w:p>
    <w:p w14:paraId="61E812F7" w14:textId="0712E40E" w:rsidR="00C101F0" w:rsidRPr="00C101F0" w:rsidRDefault="00C101F0" w:rsidP="00C101F0">
      <w:pPr>
        <w:pStyle w:val="zTxt"/>
        <w:rPr>
          <w:lang w:val="mn-MN"/>
        </w:rPr>
      </w:pPr>
      <w:r w:rsidRPr="00C101F0">
        <w:rPr>
          <w:lang w:val="mn-MN"/>
        </w:rPr>
        <w:t>Component architecture гэдэг нь аппликейшнийг жижиг, бие даасан хэсгүүд (components) болгон хувааж зохион байгуулах арга юм.</w:t>
      </w:r>
      <w:r>
        <w:rPr>
          <w:lang w:val="mn-MN"/>
        </w:rPr>
        <w:t xml:space="preserve"> </w:t>
      </w:r>
      <w:r w:rsidRPr="00C101F0">
        <w:rPr>
          <w:lang w:val="mn-MN"/>
        </w:rPr>
        <w:t>Өөрөөр хэлбэл:</w:t>
      </w:r>
    </w:p>
    <w:p w14:paraId="1F2C8731" w14:textId="77777777" w:rsidR="00C101F0" w:rsidRPr="00C101F0" w:rsidRDefault="00C101F0" w:rsidP="00C101F0">
      <w:pPr>
        <w:pStyle w:val="zListBulleted"/>
      </w:pPr>
      <w:r w:rsidRPr="00C101F0">
        <w:t>Том UI → жижиг хэсгүүдэд хуваана</w:t>
      </w:r>
    </w:p>
    <w:p w14:paraId="0A4B2724" w14:textId="77777777" w:rsidR="00C101F0" w:rsidRPr="00C101F0" w:rsidRDefault="00C101F0" w:rsidP="00C101F0">
      <w:pPr>
        <w:pStyle w:val="zListBulleted"/>
      </w:pPr>
      <w:r w:rsidRPr="00C101F0">
        <w:t>Хэсэг бүр өөрийн үүрэгтэй байна</w:t>
      </w:r>
    </w:p>
    <w:p w14:paraId="0029365F" w14:textId="63F5E5DE" w:rsidR="00C101F0" w:rsidRPr="00C101F0" w:rsidRDefault="00C101F0" w:rsidP="00C101F0">
      <w:pPr>
        <w:pStyle w:val="zListBulleted"/>
      </w:pPr>
      <w:r w:rsidRPr="00C101F0">
        <w:t>Тэд нийлээд бүх аппликейшнийг бүрдүүлнэ</w:t>
      </w:r>
      <w:r>
        <w:t>.</w:t>
      </w:r>
    </w:p>
    <w:p w14:paraId="58866DDA" w14:textId="353F7708" w:rsidR="00C101F0" w:rsidRPr="00C101F0" w:rsidRDefault="00C101F0" w:rsidP="00C101F0">
      <w:pPr>
        <w:pStyle w:val="zTxtContinue"/>
      </w:pPr>
      <w:r w:rsidRPr="00C101F0">
        <w:t xml:space="preserve">Жишээ нь </w:t>
      </w:r>
      <w:r>
        <w:t>н</w:t>
      </w:r>
      <w:r w:rsidRPr="00C101F0">
        <w:t>эг веб хуудсыг бодъё:</w:t>
      </w:r>
    </w:p>
    <w:p w14:paraId="383132F1" w14:textId="77777777" w:rsidR="00C101F0" w:rsidRPr="00C101F0" w:rsidRDefault="00C101F0" w:rsidP="00C101F0">
      <w:pPr>
        <w:pStyle w:val="zListBulleted"/>
      </w:pPr>
      <w:r w:rsidRPr="00C101F0">
        <w:t>Header (толгой хэсэг)</w:t>
      </w:r>
    </w:p>
    <w:p w14:paraId="527C0CDC" w14:textId="77777777" w:rsidR="00C101F0" w:rsidRPr="00C101F0" w:rsidRDefault="00C101F0" w:rsidP="00C101F0">
      <w:pPr>
        <w:pStyle w:val="zListBulleted"/>
      </w:pPr>
      <w:r w:rsidRPr="00C101F0">
        <w:t>Sidebar (хажуу цэс)</w:t>
      </w:r>
    </w:p>
    <w:p w14:paraId="7C062E6F" w14:textId="77777777" w:rsidR="00C101F0" w:rsidRPr="00C101F0" w:rsidRDefault="00C101F0" w:rsidP="00C101F0">
      <w:pPr>
        <w:pStyle w:val="zListBulleted"/>
      </w:pPr>
      <w:r w:rsidRPr="00C101F0">
        <w:t>Content (үндсэн хэсэг)</w:t>
      </w:r>
    </w:p>
    <w:p w14:paraId="1430425A" w14:textId="77777777" w:rsidR="00C101F0" w:rsidRPr="00C101F0" w:rsidRDefault="00C101F0" w:rsidP="00C101F0">
      <w:pPr>
        <w:pStyle w:val="zListBulleted"/>
      </w:pPr>
      <w:r w:rsidRPr="00C101F0">
        <w:t>Footer (доод хэсэг)</w:t>
      </w:r>
    </w:p>
    <w:p w14:paraId="3F2AD004" w14:textId="74AD5F3B" w:rsidR="00C101F0" w:rsidRDefault="00C101F0" w:rsidP="00C101F0">
      <w:pPr>
        <w:pStyle w:val="zTxtContinue"/>
      </w:pPr>
      <w:r w:rsidRPr="00C101F0">
        <w:t>Эдгээр бүгд component болж чадна.</w:t>
      </w:r>
    </w:p>
    <w:p w14:paraId="37C084A9" w14:textId="5DA459D9" w:rsidR="00C101F0" w:rsidRDefault="00C101F0" w:rsidP="00C101F0">
      <w:pPr>
        <w:pStyle w:val="zTxtContinue"/>
      </w:pPr>
      <w:r>
        <w:t>Гол санаа:</w:t>
      </w:r>
    </w:p>
    <w:p w14:paraId="198D377D" w14:textId="0C760065" w:rsidR="00C101F0" w:rsidRDefault="00C101F0" w:rsidP="00C101F0">
      <w:pPr>
        <w:pStyle w:val="zListBulleted"/>
      </w:pPr>
      <w:r>
        <w:t>Хуваах (Separation) UI-г жижиг хэсгүүдэд хуваана</w:t>
      </w:r>
    </w:p>
    <w:p w14:paraId="242D0A8D" w14:textId="5E272B6D" w:rsidR="00C101F0" w:rsidRDefault="00C101F0" w:rsidP="00C101F0">
      <w:pPr>
        <w:pStyle w:val="zListBulleted"/>
      </w:pPr>
      <w:r>
        <w:t>Дахин ашиглах (Reusability)Нэг component-ийг олон газар ашиглаж болно</w:t>
      </w:r>
    </w:p>
    <w:p w14:paraId="6ABEB186" w14:textId="75C8DA7F" w:rsidR="00C101F0" w:rsidRDefault="00C101F0" w:rsidP="00C101F0">
      <w:pPr>
        <w:pStyle w:val="zListBulleted"/>
      </w:pPr>
      <w:r>
        <w:t>Тусгаарлах (Isolation) Component бүр өөрийн логиктой байна.</w:t>
      </w:r>
    </w:p>
    <w:p w14:paraId="3804BDDF" w14:textId="3864C6CD" w:rsidR="00C101F0" w:rsidRDefault="00C101F0" w:rsidP="00C101F0">
      <w:pPr>
        <w:pStyle w:val="zTxtBold"/>
      </w:pPr>
      <w:r w:rsidRPr="00C101F0">
        <w:t>Inheritance</w:t>
      </w:r>
      <w:r>
        <w:t xml:space="preserve"> ба </w:t>
      </w:r>
      <w:r w:rsidRPr="00C101F0">
        <w:t>composition</w:t>
      </w:r>
    </w:p>
    <w:p w14:paraId="7CEC88AE" w14:textId="5B445876" w:rsidR="002A788F" w:rsidRPr="002A788F" w:rsidRDefault="002A788F" w:rsidP="007E051E">
      <w:pPr>
        <w:pStyle w:val="zTxtContinue"/>
      </w:pPr>
      <w:r w:rsidRPr="002A788F">
        <w:t xml:space="preserve">SPA дээр ихэнхдээ </w:t>
      </w:r>
      <w:r w:rsidRPr="007E051E">
        <w:rPr>
          <w:color w:val="C00000"/>
        </w:rPr>
        <w:t xml:space="preserve">composition </w:t>
      </w:r>
      <w:r w:rsidRPr="002A788F">
        <w:t>ашигладаг</w:t>
      </w:r>
      <w:r w:rsidR="007E051E">
        <w:t xml:space="preserve">. </w:t>
      </w:r>
    </w:p>
    <w:p w14:paraId="19447A38" w14:textId="77777777" w:rsidR="002A788F" w:rsidRPr="002A788F" w:rsidRDefault="002A788F" w:rsidP="007E051E">
      <w:pPr>
        <w:pStyle w:val="zListBulleted"/>
      </w:pPr>
      <w:r w:rsidRPr="002A788F">
        <w:t xml:space="preserve">renderPageLayout() </w:t>
      </w:r>
    </w:p>
    <w:p w14:paraId="73116552" w14:textId="77777777" w:rsidR="002A788F" w:rsidRPr="002A788F" w:rsidRDefault="002A788F" w:rsidP="007E051E">
      <w:pPr>
        <w:pStyle w:val="zListBulleted"/>
      </w:pPr>
      <w:r w:rsidRPr="002A788F">
        <w:t xml:space="preserve">renderTable() </w:t>
      </w:r>
    </w:p>
    <w:p w14:paraId="7D68F6B8" w14:textId="77777777" w:rsidR="002A788F" w:rsidRPr="002A788F" w:rsidRDefault="002A788F" w:rsidP="007E051E">
      <w:pPr>
        <w:pStyle w:val="zListBulleted"/>
      </w:pPr>
      <w:r w:rsidRPr="002A788F">
        <w:t xml:space="preserve">renderFilters() </w:t>
      </w:r>
    </w:p>
    <w:p w14:paraId="652A9CE1" w14:textId="384DDEFE" w:rsidR="002A788F" w:rsidRPr="002A788F" w:rsidRDefault="002A788F" w:rsidP="007E051E">
      <w:pPr>
        <w:pStyle w:val="zTxtContinue"/>
        <w:rPr>
          <w:rFonts w:eastAsia="Times New Roman"/>
        </w:rPr>
      </w:pPr>
      <w:r w:rsidRPr="002A788F">
        <w:t xml:space="preserve">гэсэн жижиг </w:t>
      </w:r>
      <w:r w:rsidRPr="007E051E">
        <w:rPr>
          <w:color w:val="C00000"/>
        </w:rPr>
        <w:t>reusable function/component</w:t>
      </w:r>
      <w:r w:rsidRPr="002A788F">
        <w:t>-уудыг нийлүүлж хийдэг.</w:t>
      </w:r>
      <w:r w:rsidR="007E051E">
        <w:t xml:space="preserve"> </w:t>
      </w:r>
      <w:r w:rsidRPr="002A788F">
        <w:rPr>
          <w:rFonts w:eastAsia="Times New Roman"/>
        </w:rPr>
        <w:t>Энэ нь inheritance-аас илүү энгийн.</w:t>
      </w:r>
      <w:r w:rsidR="007E051E">
        <w:rPr>
          <w:rFonts w:eastAsia="Times New Roman"/>
        </w:rPr>
        <w:t xml:space="preserve"> Жишээ нь</w:t>
      </w:r>
    </w:p>
    <w:p w14:paraId="2C37084F" w14:textId="77777777" w:rsidR="002A788F" w:rsidRPr="002A788F" w:rsidRDefault="002A788F" w:rsidP="007E051E">
      <w:pPr>
        <w:pStyle w:val="zCode"/>
      </w:pPr>
      <w:r w:rsidRPr="002A788F">
        <w:t xml:space="preserve">export function </w:t>
      </w:r>
      <w:r w:rsidRPr="007E051E">
        <w:rPr>
          <w:color w:val="0070C0"/>
          <w:highlight w:val="yellow"/>
        </w:rPr>
        <w:t>renderPageLayout</w:t>
      </w:r>
      <w:r w:rsidRPr="002A788F">
        <w:t xml:space="preserve">({ </w:t>
      </w:r>
      <w:r w:rsidRPr="007E051E">
        <w:rPr>
          <w:color w:val="538135" w:themeColor="accent6" w:themeShade="BF"/>
        </w:rPr>
        <w:t>title</w:t>
      </w:r>
      <w:r w:rsidRPr="002A788F">
        <w:t xml:space="preserve">, </w:t>
      </w:r>
      <w:r w:rsidRPr="007E051E">
        <w:rPr>
          <w:color w:val="7030A0"/>
        </w:rPr>
        <w:t>leftContent</w:t>
      </w:r>
      <w:r w:rsidRPr="002A788F">
        <w:t xml:space="preserve">, </w:t>
      </w:r>
      <w:r w:rsidRPr="007E051E">
        <w:rPr>
          <w:color w:val="FFC000"/>
        </w:rPr>
        <w:t xml:space="preserve">rightContent </w:t>
      </w:r>
      <w:r w:rsidRPr="002A788F">
        <w:t>}) {</w:t>
      </w:r>
      <w:r w:rsidRPr="002A788F">
        <w:br/>
        <w:t xml:space="preserve">  return `</w:t>
      </w:r>
      <w:r w:rsidRPr="002A788F">
        <w:br/>
        <w:t xml:space="preserve">    &lt;section class="section"&gt;</w:t>
      </w:r>
      <w:r w:rsidRPr="002A788F">
        <w:br/>
        <w:t xml:space="preserve">      &lt;div class="container"&gt;</w:t>
      </w:r>
      <w:r w:rsidRPr="002A788F">
        <w:br/>
        <w:t xml:space="preserve">        &lt;h1&gt;${</w:t>
      </w:r>
      <w:r w:rsidRPr="007E051E">
        <w:rPr>
          <w:color w:val="538135" w:themeColor="accent6" w:themeShade="BF"/>
        </w:rPr>
        <w:t>title</w:t>
      </w:r>
      <w:r w:rsidRPr="002A788F">
        <w:t>}&lt;/h1&gt;</w:t>
      </w:r>
      <w:r w:rsidRPr="002A788F">
        <w:br/>
        <w:t xml:space="preserve">        &lt;div class="columns"&gt;</w:t>
      </w:r>
      <w:r w:rsidRPr="002A788F">
        <w:br/>
        <w:t xml:space="preserve">          &lt;div class="column is-3"&gt;${</w:t>
      </w:r>
      <w:r w:rsidRPr="007E051E">
        <w:rPr>
          <w:color w:val="7030A0"/>
        </w:rPr>
        <w:t>leftContent</w:t>
      </w:r>
      <w:r w:rsidRPr="002A788F">
        <w:t>}&lt;/div&gt;</w:t>
      </w:r>
      <w:r w:rsidRPr="002A788F">
        <w:br/>
        <w:t xml:space="preserve">          &lt;div class="column is-9"&gt;${</w:t>
      </w:r>
      <w:r w:rsidRPr="007E051E">
        <w:rPr>
          <w:color w:val="FFC000"/>
        </w:rPr>
        <w:t>rightContent</w:t>
      </w:r>
      <w:r w:rsidRPr="002A788F">
        <w:t>}&lt;/div&gt;</w:t>
      </w:r>
      <w:r w:rsidRPr="002A788F">
        <w:br/>
        <w:t xml:space="preserve">        &lt;/div&gt;</w:t>
      </w:r>
      <w:r w:rsidRPr="002A788F">
        <w:br/>
        <w:t xml:space="preserve">      &lt;/div&gt;</w:t>
      </w:r>
      <w:r w:rsidRPr="002A788F">
        <w:br/>
        <w:t xml:space="preserve">    &lt;/section&gt;</w:t>
      </w:r>
      <w:r w:rsidRPr="002A788F">
        <w:br/>
        <w:t xml:space="preserve">  `;</w:t>
      </w:r>
      <w:r w:rsidRPr="002A788F">
        <w:br/>
        <w:t>}</w:t>
      </w:r>
    </w:p>
    <w:p w14:paraId="564693F7" w14:textId="77777777" w:rsidR="002A788F" w:rsidRPr="002A788F" w:rsidRDefault="002A788F" w:rsidP="007E051E">
      <w:pPr>
        <w:pStyle w:val="zCode"/>
      </w:pPr>
      <w:r w:rsidRPr="002A788F">
        <w:t xml:space="preserve">export function </w:t>
      </w:r>
      <w:r w:rsidRPr="007E051E">
        <w:rPr>
          <w:color w:val="2F5496" w:themeColor="accent5" w:themeShade="BF"/>
        </w:rPr>
        <w:t>renderSearchPage</w:t>
      </w:r>
      <w:r w:rsidRPr="002A788F">
        <w:t>() {</w:t>
      </w:r>
      <w:r w:rsidRPr="002A788F">
        <w:br/>
        <w:t xml:space="preserve">  return </w:t>
      </w:r>
      <w:r w:rsidRPr="007E051E">
        <w:rPr>
          <w:color w:val="0070C0"/>
          <w:highlight w:val="yellow"/>
        </w:rPr>
        <w:t>renderPageLayout</w:t>
      </w:r>
      <w:r w:rsidRPr="002A788F">
        <w:t>({</w:t>
      </w:r>
      <w:r w:rsidRPr="002A788F">
        <w:br/>
        <w:t xml:space="preserve">    title: "Food Search",</w:t>
      </w:r>
      <w:r w:rsidRPr="002A788F">
        <w:br/>
        <w:t xml:space="preserve">    leftContent: "&lt;p&gt;Filters&lt;/p&gt;",</w:t>
      </w:r>
      <w:r w:rsidRPr="002A788F">
        <w:br/>
        <w:t xml:space="preserve">    rightContent: "&lt;p&gt;Results&lt;/p&gt;",</w:t>
      </w:r>
      <w:r w:rsidRPr="002A788F">
        <w:br/>
        <w:t xml:space="preserve">  });</w:t>
      </w:r>
      <w:r w:rsidRPr="002A788F">
        <w:br/>
        <w:t>}</w:t>
      </w:r>
    </w:p>
    <w:p w14:paraId="53A30442" w14:textId="7526DD42" w:rsidR="002A788F" w:rsidRDefault="002A788F" w:rsidP="007E051E">
      <w:pPr>
        <w:pStyle w:val="zTxtContinue"/>
      </w:pPr>
      <w:r w:rsidRPr="007E051E">
        <w:t>Энд удамшил хэрэглээгүй, харин нийлүүлж байна.</w:t>
      </w:r>
      <w:r w:rsidR="007E051E">
        <w:t xml:space="preserve"> </w:t>
      </w:r>
      <w:r>
        <w:t xml:space="preserve">Гэхдээ </w:t>
      </w:r>
      <w:r w:rsidRPr="007E051E">
        <w:rPr>
          <w:color w:val="EE0000"/>
        </w:rPr>
        <w:t xml:space="preserve">function-based </w:t>
      </w:r>
      <w:r>
        <w:t>байдлаар хийх нь цэвэр:</w:t>
      </w:r>
    </w:p>
    <w:p w14:paraId="2FE74380" w14:textId="77777777" w:rsidR="002A788F" w:rsidRDefault="002A788F" w:rsidP="007E051E">
      <w:pPr>
        <w:pStyle w:val="zCode"/>
      </w:pPr>
      <w:r>
        <w:rPr>
          <w:rStyle w:val="g"/>
        </w:rPr>
        <w:lastRenderedPageBreak/>
        <w:t>export</w:t>
      </w:r>
      <w:r>
        <w:t xml:space="preserve"> </w:t>
      </w:r>
      <w:r>
        <w:rPr>
          <w:rStyle w:val="g"/>
        </w:rPr>
        <w:t>function</w:t>
      </w:r>
      <w:r>
        <w:t xml:space="preserve"> </w:t>
      </w:r>
      <w:r w:rsidRPr="007E051E">
        <w:rPr>
          <w:rStyle w:val="m"/>
          <w:color w:val="2F5496" w:themeColor="accent5" w:themeShade="BF"/>
        </w:rPr>
        <w:t>renderSearchPage</w:t>
      </w:r>
      <w:r>
        <w:t>() {</w:t>
      </w:r>
      <w:r>
        <w:br/>
        <w:t xml:space="preserve">  </w:t>
      </w:r>
      <w:r>
        <w:rPr>
          <w:rStyle w:val="g"/>
        </w:rPr>
        <w:t>const</w:t>
      </w:r>
      <w:r>
        <w:t xml:space="preserve"> </w:t>
      </w:r>
      <w:r>
        <w:rPr>
          <w:rStyle w:val="m"/>
        </w:rPr>
        <w:t>app</w:t>
      </w:r>
      <w:r>
        <w:t xml:space="preserve"> </w:t>
      </w:r>
      <w:r>
        <w:rPr>
          <w:rStyle w:val="g"/>
        </w:rPr>
        <w:t>=</w:t>
      </w:r>
      <w:r>
        <w:t xml:space="preserve"> </w:t>
      </w:r>
      <w:r>
        <w:rPr>
          <w:rStyle w:val="m"/>
        </w:rPr>
        <w:t>document</w:t>
      </w:r>
      <w:r>
        <w:rPr>
          <w:rStyle w:val="g"/>
        </w:rPr>
        <w:t>.</w:t>
      </w:r>
      <w:r>
        <w:t>getElementById(</w:t>
      </w:r>
      <w:r>
        <w:rPr>
          <w:rStyle w:val="k"/>
          <w:rFonts w:eastAsiaTheme="majorEastAsia"/>
        </w:rPr>
        <w:t>"app"</w:t>
      </w:r>
      <w:r>
        <w:t>);</w:t>
      </w:r>
      <w:r>
        <w:br/>
        <w:t xml:space="preserve">  </w:t>
      </w:r>
      <w:r>
        <w:rPr>
          <w:rStyle w:val="m"/>
        </w:rPr>
        <w:t>app</w:t>
      </w:r>
      <w:r>
        <w:rPr>
          <w:rStyle w:val="g"/>
        </w:rPr>
        <w:t>.</w:t>
      </w:r>
      <w:r>
        <w:t xml:space="preserve">innerHTML </w:t>
      </w:r>
      <w:r>
        <w:rPr>
          <w:rStyle w:val="g"/>
        </w:rPr>
        <w:t>=</w:t>
      </w:r>
      <w:r>
        <w:t xml:space="preserve"> </w:t>
      </w:r>
      <w:r w:rsidRPr="007E051E">
        <w:rPr>
          <w:rStyle w:val="m"/>
          <w:color w:val="2E74B5" w:themeColor="accent1" w:themeShade="BF"/>
          <w:highlight w:val="yellow"/>
        </w:rPr>
        <w:t>renderPageLayout</w:t>
      </w:r>
      <w:r>
        <w:t>({</w:t>
      </w:r>
      <w:r>
        <w:br/>
        <w:t xml:space="preserve">    title: </w:t>
      </w:r>
      <w:r>
        <w:rPr>
          <w:rStyle w:val="k"/>
          <w:rFonts w:eastAsiaTheme="majorEastAsia"/>
        </w:rPr>
        <w:t>"Search"</w:t>
      </w:r>
      <w:r>
        <w:t>,</w:t>
      </w:r>
      <w:r>
        <w:br/>
        <w:t xml:space="preserve">    leftContent: </w:t>
      </w:r>
      <w:r>
        <w:rPr>
          <w:rStyle w:val="m"/>
        </w:rPr>
        <w:t>renderSearchFilters</w:t>
      </w:r>
      <w:r>
        <w:t>(),</w:t>
      </w:r>
      <w:r>
        <w:br/>
        <w:t xml:space="preserve">    rightContent: </w:t>
      </w:r>
      <w:r>
        <w:rPr>
          <w:rStyle w:val="m"/>
        </w:rPr>
        <w:t>renderSearchResults</w:t>
      </w:r>
      <w:r>
        <w:t>(),</w:t>
      </w:r>
      <w:r>
        <w:br/>
        <w:t xml:space="preserve">  });</w:t>
      </w:r>
      <w:r>
        <w:br/>
        <w:t>}</w:t>
      </w:r>
    </w:p>
    <w:p w14:paraId="0D7FC57C" w14:textId="77777777" w:rsidR="00B77371" w:rsidRDefault="00B77371" w:rsidP="00B6645A">
      <w:pPr>
        <w:pStyle w:val="Paragraphs"/>
        <w:spacing w:before="120"/>
      </w:pPr>
    </w:p>
    <w:p w14:paraId="5329E292" w14:textId="294BE68D" w:rsidR="00B6645A" w:rsidRPr="00B6645A" w:rsidRDefault="00B6645A" w:rsidP="00B6645A">
      <w:pPr>
        <w:pStyle w:val="SplitParagraphcontinued"/>
        <w:sectPr w:rsidR="00B6645A" w:rsidRPr="00B6645A" w:rsidSect="00573D6B">
          <w:headerReference w:type="default" r:id="rId14"/>
          <w:footerReference w:type="default" r:id="rId15"/>
          <w:pgSz w:w="11907" w:h="16840" w:code="9"/>
          <w:pgMar w:top="1134" w:right="1134" w:bottom="1134" w:left="1418" w:header="720" w:footer="1009" w:gutter="0"/>
          <w:pgNumType w:fmt="upperRoman" w:start="1"/>
          <w:cols w:space="720"/>
          <w:docGrid w:linePitch="360"/>
        </w:sectPr>
      </w:pPr>
    </w:p>
    <w:p w14:paraId="08E5D914" w14:textId="5639A0AC" w:rsidR="00572953" w:rsidRPr="009B0FB6" w:rsidRDefault="00DC0097" w:rsidP="00E72ACC">
      <w:pPr>
        <w:pStyle w:val="PPH"/>
      </w:pPr>
      <w:bookmarkStart w:id="1" w:name="_Toc231258244"/>
      <w:r>
        <w:rPr>
          <w:lang w:val="mn-MN"/>
        </w:rPr>
        <w:lastRenderedPageBreak/>
        <w:t>Гарчиг</w:t>
      </w:r>
      <w:bookmarkEnd w:id="1"/>
    </w:p>
    <w:p w14:paraId="1906E354" w14:textId="33CED7A0" w:rsidR="004C7458" w:rsidRDefault="008E2D3C">
      <w:pPr>
        <w:pStyle w:val="TOC1"/>
        <w:rPr>
          <w:rFonts w:asciiTheme="minorHAnsi" w:eastAsiaTheme="minorEastAsia" w:hAnsiTheme="minorHAnsi" w:cstheme="minorBidi"/>
          <w:smallCaps w:val="0"/>
          <w:kern w:val="2"/>
          <w:sz w:val="24"/>
          <w14:ligatures w14:val="standardContextual"/>
        </w:rPr>
      </w:pPr>
      <w:r>
        <w:fldChar w:fldCharType="begin"/>
      </w:r>
      <w:r w:rsidR="00523FFC" w:rsidRPr="00AE30F9">
        <w:instrText xml:space="preserve"> TOC \f \h \z \t "</w:instrText>
      </w:r>
      <w:r w:rsidR="00687E62">
        <w:instrText>C1st</w:instrText>
      </w:r>
      <w:r w:rsidR="00523FFC" w:rsidRPr="00AE30F9">
        <w:instrText>,3,</w:instrText>
      </w:r>
      <w:r w:rsidR="00687E62">
        <w:instrText>C</w:instrText>
      </w:r>
      <w:r w:rsidR="00523FFC" w:rsidRPr="00AE30F9">
        <w:instrText>2nd,4,</w:instrText>
      </w:r>
      <w:r w:rsidR="00687E62">
        <w:instrText>C</w:instrText>
      </w:r>
      <w:r w:rsidR="00523FFC" w:rsidRPr="00AE30F9">
        <w:instrText>3rd,5,</w:instrText>
      </w:r>
      <w:r w:rsidR="00687E62">
        <w:instrText>C</w:instrText>
      </w:r>
      <w:r w:rsidR="00523FFC" w:rsidRPr="00AE30F9">
        <w:instrText>4th,6,</w:instrText>
      </w:r>
      <w:r w:rsidR="00687E62">
        <w:instrText>C</w:instrText>
      </w:r>
      <w:r w:rsidR="00523FFC" w:rsidRPr="00AE30F9">
        <w:instrText>5th,7,</w:instrText>
      </w:r>
      <w:r w:rsidR="00687E62">
        <w:instrText>PPH</w:instrText>
      </w:r>
      <w:r w:rsidR="00523FFC" w:rsidRPr="00AE30F9">
        <w:instrText>,1,</w:instrText>
      </w:r>
      <w:r w:rsidR="00687E62">
        <w:instrText>CT</w:instrText>
      </w:r>
      <w:r w:rsidR="00523FFC" w:rsidRPr="00AE30F9">
        <w:instrText>,2,</w:instrText>
      </w:r>
      <w:r w:rsidR="00687E62">
        <w:instrText>AT</w:instrText>
      </w:r>
      <w:r w:rsidR="00523FFC" w:rsidRPr="00AE30F9">
        <w:instrText>,8,</w:instrText>
      </w:r>
      <w:r w:rsidR="00687E62">
        <w:instrText>A</w:instrText>
      </w:r>
      <w:r w:rsidR="00523FFC" w:rsidRPr="00AE30F9">
        <w:instrText xml:space="preserve">1st,3, </w:instrText>
      </w:r>
      <w:r w:rsidR="00687E62">
        <w:instrText>A</w:instrText>
      </w:r>
      <w:r w:rsidR="00523FFC" w:rsidRPr="00AE30F9">
        <w:instrText xml:space="preserve">2nd,4, </w:instrText>
      </w:r>
      <w:r w:rsidR="00687E62">
        <w:instrText>A</w:instrText>
      </w:r>
      <w:r w:rsidR="00523FFC" w:rsidRPr="00AE30F9">
        <w:instrText xml:space="preserve">3rd,5, </w:instrText>
      </w:r>
      <w:r w:rsidR="00687E62">
        <w:instrText>A</w:instrText>
      </w:r>
      <w:r w:rsidR="00523FFC" w:rsidRPr="00AE30F9">
        <w:instrText>4th,6</w:instrText>
      </w:r>
      <w:r w:rsidR="0033600F">
        <w:instrText>,A5th,7</w:instrText>
      </w:r>
      <w:r w:rsidR="00523FFC" w:rsidRPr="00AE30F9">
        <w:instrText xml:space="preserve">" </w:instrText>
      </w:r>
      <w:r>
        <w:fldChar w:fldCharType="separate"/>
      </w:r>
      <w:hyperlink w:anchor="_Toc231258243" w:history="1">
        <w:r w:rsidR="004C7458" w:rsidRPr="00B13874">
          <w:rPr>
            <w:rStyle w:val="Hyperlink"/>
          </w:rPr>
          <w:t>Агуулга</w:t>
        </w:r>
        <w:r w:rsidR="004C7458">
          <w:rPr>
            <w:webHidden/>
          </w:rPr>
          <w:tab/>
        </w:r>
        <w:r w:rsidR="004C7458">
          <w:rPr>
            <w:webHidden/>
          </w:rPr>
          <w:fldChar w:fldCharType="begin"/>
        </w:r>
        <w:r w:rsidR="004C7458">
          <w:rPr>
            <w:webHidden/>
          </w:rPr>
          <w:instrText xml:space="preserve"> PAGEREF _Toc231258243 \h </w:instrText>
        </w:r>
        <w:r w:rsidR="004C7458">
          <w:rPr>
            <w:webHidden/>
          </w:rPr>
        </w:r>
        <w:r w:rsidR="004C7458">
          <w:rPr>
            <w:webHidden/>
          </w:rPr>
          <w:fldChar w:fldCharType="separate"/>
        </w:r>
        <w:r w:rsidR="004C7458">
          <w:rPr>
            <w:webHidden/>
          </w:rPr>
          <w:t>I</w:t>
        </w:r>
        <w:r w:rsidR="004C7458">
          <w:rPr>
            <w:webHidden/>
          </w:rPr>
          <w:fldChar w:fldCharType="end"/>
        </w:r>
      </w:hyperlink>
    </w:p>
    <w:p w14:paraId="384BBCCC" w14:textId="36A7F233" w:rsidR="004C7458" w:rsidRDefault="004C7458">
      <w:pPr>
        <w:pStyle w:val="TOC1"/>
        <w:rPr>
          <w:rFonts w:asciiTheme="minorHAnsi" w:eastAsiaTheme="minorEastAsia" w:hAnsiTheme="minorHAnsi" w:cstheme="minorBidi"/>
          <w:smallCaps w:val="0"/>
          <w:kern w:val="2"/>
          <w:sz w:val="24"/>
          <w14:ligatures w14:val="standardContextual"/>
        </w:rPr>
      </w:pPr>
      <w:hyperlink w:anchor="_Toc231258244" w:history="1">
        <w:r w:rsidRPr="00B13874">
          <w:rPr>
            <w:rStyle w:val="Hyperlink"/>
            <w:lang w:val="mn-MN"/>
          </w:rPr>
          <w:t>Гарчиг</w:t>
        </w:r>
        <w:r>
          <w:rPr>
            <w:webHidden/>
          </w:rPr>
          <w:tab/>
        </w:r>
        <w:r>
          <w:rPr>
            <w:webHidden/>
          </w:rPr>
          <w:fldChar w:fldCharType="begin"/>
        </w:r>
        <w:r>
          <w:rPr>
            <w:webHidden/>
          </w:rPr>
          <w:instrText xml:space="preserve"> PAGEREF _Toc231258244 \h </w:instrText>
        </w:r>
        <w:r>
          <w:rPr>
            <w:webHidden/>
          </w:rPr>
        </w:r>
        <w:r>
          <w:rPr>
            <w:webHidden/>
          </w:rPr>
          <w:fldChar w:fldCharType="separate"/>
        </w:r>
        <w:r>
          <w:rPr>
            <w:webHidden/>
          </w:rPr>
          <w:t>IV</w:t>
        </w:r>
        <w:r>
          <w:rPr>
            <w:webHidden/>
          </w:rPr>
          <w:fldChar w:fldCharType="end"/>
        </w:r>
      </w:hyperlink>
    </w:p>
    <w:p w14:paraId="4C96A930" w14:textId="77777777" w:rsidR="004C7458" w:rsidRDefault="004C7458">
      <w:pPr>
        <w:pStyle w:val="TOC1"/>
        <w:rPr>
          <w:rFonts w:asciiTheme="minorHAnsi" w:eastAsiaTheme="minorEastAsia" w:hAnsiTheme="minorHAnsi" w:cstheme="minorBidi"/>
          <w:smallCaps w:val="0"/>
          <w:kern w:val="2"/>
          <w:sz w:val="24"/>
          <w14:ligatures w14:val="standardContextual"/>
        </w:rPr>
      </w:pPr>
      <w:hyperlink w:anchor="_Toc231258245" w:history="1">
        <w:r w:rsidRPr="00B13874">
          <w:rPr>
            <w:rStyle w:val="Hyperlink"/>
          </w:rPr>
          <w:t>Бүлэг</w:t>
        </w:r>
      </w:hyperlink>
    </w:p>
    <w:p w14:paraId="4AE5706D" w14:textId="7303E197" w:rsidR="004C7458" w:rsidRDefault="004C7458">
      <w:pPr>
        <w:pStyle w:val="TOC2"/>
        <w:rPr>
          <w:rFonts w:asciiTheme="minorHAnsi" w:hAnsiTheme="minorHAnsi"/>
          <w:kern w:val="2"/>
          <w:sz w:val="24"/>
          <w:szCs w:val="24"/>
          <w14:ligatures w14:val="standardContextual"/>
        </w:rPr>
      </w:pPr>
      <w:hyperlink w:anchor="_Toc231258246" w:history="1">
        <w:r w:rsidRPr="00B13874">
          <w:rPr>
            <w:rStyle w:val="Hyperlink"/>
          </w:rPr>
          <w:t xml:space="preserve">Программ </w:t>
        </w:r>
        <w:r w:rsidRPr="00B13874">
          <w:rPr>
            <w:rStyle w:val="Hyperlink"/>
            <w:lang w:val="mn-MN"/>
          </w:rPr>
          <w:t>суулгах, тохируулах</w:t>
        </w:r>
        <w:r>
          <w:rPr>
            <w:webHidden/>
          </w:rPr>
          <w:tab/>
        </w:r>
        <w:r>
          <w:rPr>
            <w:webHidden/>
          </w:rPr>
          <w:fldChar w:fldCharType="begin"/>
        </w:r>
        <w:r>
          <w:rPr>
            <w:webHidden/>
          </w:rPr>
          <w:instrText xml:space="preserve"> PAGEREF _Toc231258246 \h </w:instrText>
        </w:r>
        <w:r>
          <w:rPr>
            <w:webHidden/>
          </w:rPr>
        </w:r>
        <w:r>
          <w:rPr>
            <w:webHidden/>
          </w:rPr>
          <w:fldChar w:fldCharType="separate"/>
        </w:r>
        <w:r>
          <w:rPr>
            <w:webHidden/>
          </w:rPr>
          <w:t>1</w:t>
        </w:r>
        <w:r>
          <w:rPr>
            <w:webHidden/>
          </w:rPr>
          <w:fldChar w:fldCharType="end"/>
        </w:r>
      </w:hyperlink>
    </w:p>
    <w:p w14:paraId="5F16E534" w14:textId="4C0C2BD1" w:rsidR="004C7458" w:rsidRDefault="004C7458">
      <w:pPr>
        <w:pStyle w:val="TOC3"/>
        <w:rPr>
          <w:rFonts w:asciiTheme="minorHAnsi" w:eastAsiaTheme="minorEastAsia" w:hAnsiTheme="minorHAnsi" w:cstheme="minorBidi"/>
          <w:kern w:val="2"/>
          <w:sz w:val="24"/>
          <w14:ligatures w14:val="standardContextual"/>
        </w:rPr>
      </w:pPr>
      <w:hyperlink w:anchor="_Toc231258247" w:history="1">
        <w:r w:rsidRPr="00B13874">
          <w:rPr>
            <w:rStyle w:val="Hyperlink"/>
          </w:rPr>
          <w:t>1.1</w:t>
        </w:r>
        <w:r>
          <w:rPr>
            <w:rFonts w:asciiTheme="minorHAnsi" w:eastAsiaTheme="minorEastAsia" w:hAnsiTheme="minorHAnsi" w:cstheme="minorBidi"/>
            <w:kern w:val="2"/>
            <w:sz w:val="24"/>
            <w14:ligatures w14:val="standardContextual"/>
          </w:rPr>
          <w:tab/>
        </w:r>
        <w:r w:rsidRPr="00B13874">
          <w:rPr>
            <w:rStyle w:val="Hyperlink"/>
          </w:rPr>
          <w:t>Visual Studio Code</w:t>
        </w:r>
        <w:r>
          <w:rPr>
            <w:webHidden/>
          </w:rPr>
          <w:tab/>
        </w:r>
        <w:r>
          <w:rPr>
            <w:webHidden/>
          </w:rPr>
          <w:fldChar w:fldCharType="begin"/>
        </w:r>
        <w:r>
          <w:rPr>
            <w:webHidden/>
          </w:rPr>
          <w:instrText xml:space="preserve"> PAGEREF _Toc231258247 \h </w:instrText>
        </w:r>
        <w:r>
          <w:rPr>
            <w:webHidden/>
          </w:rPr>
        </w:r>
        <w:r>
          <w:rPr>
            <w:webHidden/>
          </w:rPr>
          <w:fldChar w:fldCharType="separate"/>
        </w:r>
        <w:r>
          <w:rPr>
            <w:webHidden/>
          </w:rPr>
          <w:t>1</w:t>
        </w:r>
        <w:r>
          <w:rPr>
            <w:webHidden/>
          </w:rPr>
          <w:fldChar w:fldCharType="end"/>
        </w:r>
      </w:hyperlink>
    </w:p>
    <w:p w14:paraId="0C63F368" w14:textId="4D46A57F" w:rsidR="004C7458" w:rsidRDefault="004C7458">
      <w:pPr>
        <w:pStyle w:val="TOC4"/>
        <w:rPr>
          <w:rFonts w:asciiTheme="minorHAnsi" w:eastAsiaTheme="minorEastAsia" w:hAnsiTheme="minorHAnsi" w:cstheme="minorBidi"/>
          <w:kern w:val="2"/>
          <w:sz w:val="24"/>
          <w14:ligatures w14:val="standardContextual"/>
        </w:rPr>
      </w:pPr>
      <w:hyperlink w:anchor="_Toc231258248" w:history="1">
        <w:r w:rsidRPr="00B13874">
          <w:rPr>
            <w:rStyle w:val="Hyperlink"/>
          </w:rPr>
          <w:t>1.1.1</w:t>
        </w:r>
        <w:r>
          <w:rPr>
            <w:rFonts w:asciiTheme="minorHAnsi" w:eastAsiaTheme="minorEastAsia" w:hAnsiTheme="minorHAnsi" w:cstheme="minorBidi"/>
            <w:kern w:val="2"/>
            <w:sz w:val="24"/>
            <w14:ligatures w14:val="standardContextual"/>
          </w:rPr>
          <w:tab/>
        </w:r>
        <w:r w:rsidRPr="00B13874">
          <w:rPr>
            <w:rStyle w:val="Hyperlink"/>
          </w:rPr>
          <w:t>Download and install</w:t>
        </w:r>
        <w:r>
          <w:rPr>
            <w:webHidden/>
          </w:rPr>
          <w:tab/>
        </w:r>
        <w:r>
          <w:rPr>
            <w:webHidden/>
          </w:rPr>
          <w:fldChar w:fldCharType="begin"/>
        </w:r>
        <w:r>
          <w:rPr>
            <w:webHidden/>
          </w:rPr>
          <w:instrText xml:space="preserve"> PAGEREF _Toc231258248 \h </w:instrText>
        </w:r>
        <w:r>
          <w:rPr>
            <w:webHidden/>
          </w:rPr>
        </w:r>
        <w:r>
          <w:rPr>
            <w:webHidden/>
          </w:rPr>
          <w:fldChar w:fldCharType="separate"/>
        </w:r>
        <w:r>
          <w:rPr>
            <w:webHidden/>
          </w:rPr>
          <w:t>1</w:t>
        </w:r>
        <w:r>
          <w:rPr>
            <w:webHidden/>
          </w:rPr>
          <w:fldChar w:fldCharType="end"/>
        </w:r>
      </w:hyperlink>
    </w:p>
    <w:p w14:paraId="717D8564" w14:textId="2316343B" w:rsidR="004C7458" w:rsidRDefault="004C7458">
      <w:pPr>
        <w:pStyle w:val="TOC4"/>
        <w:rPr>
          <w:rFonts w:asciiTheme="minorHAnsi" w:eastAsiaTheme="minorEastAsia" w:hAnsiTheme="minorHAnsi" w:cstheme="minorBidi"/>
          <w:kern w:val="2"/>
          <w:sz w:val="24"/>
          <w14:ligatures w14:val="standardContextual"/>
        </w:rPr>
      </w:pPr>
      <w:hyperlink w:anchor="_Toc231258249" w:history="1">
        <w:r w:rsidRPr="00B13874">
          <w:rPr>
            <w:rStyle w:val="Hyperlink"/>
            <w:rFonts w:eastAsia="Times New Roman"/>
          </w:rPr>
          <w:t>1.1.2</w:t>
        </w:r>
        <w:r>
          <w:rPr>
            <w:rFonts w:asciiTheme="minorHAnsi" w:eastAsiaTheme="minorEastAsia" w:hAnsiTheme="minorHAnsi" w:cstheme="minorBidi"/>
            <w:kern w:val="2"/>
            <w:sz w:val="24"/>
            <w14:ligatures w14:val="standardContextual"/>
          </w:rPr>
          <w:tab/>
        </w:r>
        <w:r w:rsidRPr="00B13874">
          <w:rPr>
            <w:rStyle w:val="Hyperlink"/>
            <w:rFonts w:eastAsia="Times New Roman"/>
          </w:rPr>
          <w:t>Extensions</w:t>
        </w:r>
        <w:r>
          <w:rPr>
            <w:webHidden/>
          </w:rPr>
          <w:tab/>
        </w:r>
        <w:r>
          <w:rPr>
            <w:webHidden/>
          </w:rPr>
          <w:fldChar w:fldCharType="begin"/>
        </w:r>
        <w:r>
          <w:rPr>
            <w:webHidden/>
          </w:rPr>
          <w:instrText xml:space="preserve"> PAGEREF _Toc231258249 \h </w:instrText>
        </w:r>
        <w:r>
          <w:rPr>
            <w:webHidden/>
          </w:rPr>
        </w:r>
        <w:r>
          <w:rPr>
            <w:webHidden/>
          </w:rPr>
          <w:fldChar w:fldCharType="separate"/>
        </w:r>
        <w:r>
          <w:rPr>
            <w:webHidden/>
          </w:rPr>
          <w:t>2</w:t>
        </w:r>
        <w:r>
          <w:rPr>
            <w:webHidden/>
          </w:rPr>
          <w:fldChar w:fldCharType="end"/>
        </w:r>
      </w:hyperlink>
    </w:p>
    <w:p w14:paraId="77733866" w14:textId="6636F9EE" w:rsidR="004C7458" w:rsidRDefault="004C7458">
      <w:pPr>
        <w:pStyle w:val="TOC4"/>
        <w:rPr>
          <w:rFonts w:asciiTheme="minorHAnsi" w:eastAsiaTheme="minorEastAsia" w:hAnsiTheme="minorHAnsi" w:cstheme="minorBidi"/>
          <w:kern w:val="2"/>
          <w:sz w:val="24"/>
          <w14:ligatures w14:val="standardContextual"/>
        </w:rPr>
      </w:pPr>
      <w:hyperlink w:anchor="_Toc231258250" w:history="1">
        <w:r w:rsidRPr="00B13874">
          <w:rPr>
            <w:rStyle w:val="Hyperlink"/>
            <w:rFonts w:eastAsia="Times New Roman"/>
          </w:rPr>
          <w:t>1.1.3</w:t>
        </w:r>
        <w:r>
          <w:rPr>
            <w:rFonts w:asciiTheme="minorHAnsi" w:eastAsiaTheme="minorEastAsia" w:hAnsiTheme="minorHAnsi" w:cstheme="minorBidi"/>
            <w:kern w:val="2"/>
            <w:sz w:val="24"/>
            <w14:ligatures w14:val="standardContextual"/>
          </w:rPr>
          <w:tab/>
        </w:r>
        <w:r w:rsidRPr="00B13874">
          <w:rPr>
            <w:rStyle w:val="Hyperlink"/>
            <w:rFonts w:eastAsia="Times New Roman"/>
          </w:rPr>
          <w:t>Settings</w:t>
        </w:r>
        <w:r>
          <w:rPr>
            <w:webHidden/>
          </w:rPr>
          <w:tab/>
        </w:r>
        <w:r>
          <w:rPr>
            <w:webHidden/>
          </w:rPr>
          <w:fldChar w:fldCharType="begin"/>
        </w:r>
        <w:r>
          <w:rPr>
            <w:webHidden/>
          </w:rPr>
          <w:instrText xml:space="preserve"> PAGEREF _Toc231258250 \h </w:instrText>
        </w:r>
        <w:r>
          <w:rPr>
            <w:webHidden/>
          </w:rPr>
        </w:r>
        <w:r>
          <w:rPr>
            <w:webHidden/>
          </w:rPr>
          <w:fldChar w:fldCharType="separate"/>
        </w:r>
        <w:r>
          <w:rPr>
            <w:webHidden/>
          </w:rPr>
          <w:t>5</w:t>
        </w:r>
        <w:r>
          <w:rPr>
            <w:webHidden/>
          </w:rPr>
          <w:fldChar w:fldCharType="end"/>
        </w:r>
      </w:hyperlink>
    </w:p>
    <w:p w14:paraId="1A4790A0" w14:textId="4E2F068E" w:rsidR="004C7458" w:rsidRDefault="004C7458">
      <w:pPr>
        <w:pStyle w:val="TOC4"/>
        <w:rPr>
          <w:rFonts w:asciiTheme="minorHAnsi" w:eastAsiaTheme="minorEastAsia" w:hAnsiTheme="minorHAnsi" w:cstheme="minorBidi"/>
          <w:kern w:val="2"/>
          <w:sz w:val="24"/>
          <w14:ligatures w14:val="standardContextual"/>
        </w:rPr>
      </w:pPr>
      <w:hyperlink w:anchor="_Toc231258251" w:history="1">
        <w:r w:rsidRPr="00B13874">
          <w:rPr>
            <w:rStyle w:val="Hyperlink"/>
          </w:rPr>
          <w:t>1.1.4</w:t>
        </w:r>
        <w:r>
          <w:rPr>
            <w:rFonts w:asciiTheme="minorHAnsi" w:eastAsiaTheme="minorEastAsia" w:hAnsiTheme="minorHAnsi" w:cstheme="minorBidi"/>
            <w:kern w:val="2"/>
            <w:sz w:val="24"/>
            <w14:ligatures w14:val="standardContextual"/>
          </w:rPr>
          <w:tab/>
        </w:r>
        <w:r w:rsidRPr="00B13874">
          <w:rPr>
            <w:rStyle w:val="Hyperlink"/>
          </w:rPr>
          <w:t>Shortcuts</w:t>
        </w:r>
        <w:r>
          <w:rPr>
            <w:webHidden/>
          </w:rPr>
          <w:tab/>
        </w:r>
        <w:r>
          <w:rPr>
            <w:webHidden/>
          </w:rPr>
          <w:fldChar w:fldCharType="begin"/>
        </w:r>
        <w:r>
          <w:rPr>
            <w:webHidden/>
          </w:rPr>
          <w:instrText xml:space="preserve"> PAGEREF _Toc231258251 \h </w:instrText>
        </w:r>
        <w:r>
          <w:rPr>
            <w:webHidden/>
          </w:rPr>
        </w:r>
        <w:r>
          <w:rPr>
            <w:webHidden/>
          </w:rPr>
          <w:fldChar w:fldCharType="separate"/>
        </w:r>
        <w:r>
          <w:rPr>
            <w:webHidden/>
          </w:rPr>
          <w:t>7</w:t>
        </w:r>
        <w:r>
          <w:rPr>
            <w:webHidden/>
          </w:rPr>
          <w:fldChar w:fldCharType="end"/>
        </w:r>
      </w:hyperlink>
    </w:p>
    <w:p w14:paraId="46840F6F" w14:textId="1F43B1EC" w:rsidR="004C7458" w:rsidRDefault="004C7458">
      <w:pPr>
        <w:pStyle w:val="TOC4"/>
        <w:rPr>
          <w:rFonts w:asciiTheme="minorHAnsi" w:eastAsiaTheme="minorEastAsia" w:hAnsiTheme="minorHAnsi" w:cstheme="minorBidi"/>
          <w:kern w:val="2"/>
          <w:sz w:val="24"/>
          <w14:ligatures w14:val="standardContextual"/>
        </w:rPr>
      </w:pPr>
      <w:hyperlink w:anchor="_Toc231258252" w:history="1">
        <w:r w:rsidRPr="00B13874">
          <w:rPr>
            <w:rStyle w:val="Hyperlink"/>
          </w:rPr>
          <w:t>1.1.5</w:t>
        </w:r>
        <w:r>
          <w:rPr>
            <w:rFonts w:asciiTheme="minorHAnsi" w:eastAsiaTheme="minorEastAsia" w:hAnsiTheme="minorHAnsi" w:cstheme="minorBidi"/>
            <w:kern w:val="2"/>
            <w:sz w:val="24"/>
            <w14:ligatures w14:val="standardContextual"/>
          </w:rPr>
          <w:tab/>
        </w:r>
        <w:r w:rsidRPr="00B13874">
          <w:rPr>
            <w:rStyle w:val="Hyperlink"/>
          </w:rPr>
          <w:t>Emmet</w:t>
        </w:r>
        <w:r>
          <w:rPr>
            <w:webHidden/>
          </w:rPr>
          <w:tab/>
        </w:r>
        <w:r>
          <w:rPr>
            <w:webHidden/>
          </w:rPr>
          <w:fldChar w:fldCharType="begin"/>
        </w:r>
        <w:r>
          <w:rPr>
            <w:webHidden/>
          </w:rPr>
          <w:instrText xml:space="preserve"> PAGEREF _Toc231258252 \h </w:instrText>
        </w:r>
        <w:r>
          <w:rPr>
            <w:webHidden/>
          </w:rPr>
        </w:r>
        <w:r>
          <w:rPr>
            <w:webHidden/>
          </w:rPr>
          <w:fldChar w:fldCharType="separate"/>
        </w:r>
        <w:r>
          <w:rPr>
            <w:webHidden/>
          </w:rPr>
          <w:t>7</w:t>
        </w:r>
        <w:r>
          <w:rPr>
            <w:webHidden/>
          </w:rPr>
          <w:fldChar w:fldCharType="end"/>
        </w:r>
      </w:hyperlink>
    </w:p>
    <w:p w14:paraId="5350EFD6" w14:textId="35A16FBC" w:rsidR="004C7458" w:rsidRDefault="004C7458">
      <w:pPr>
        <w:pStyle w:val="TOC3"/>
        <w:rPr>
          <w:rFonts w:asciiTheme="minorHAnsi" w:eastAsiaTheme="minorEastAsia" w:hAnsiTheme="minorHAnsi" w:cstheme="minorBidi"/>
          <w:kern w:val="2"/>
          <w:sz w:val="24"/>
          <w14:ligatures w14:val="standardContextual"/>
        </w:rPr>
      </w:pPr>
      <w:hyperlink w:anchor="_Toc231258253" w:history="1">
        <w:r w:rsidRPr="00B13874">
          <w:rPr>
            <w:rStyle w:val="Hyperlink"/>
            <w:lang w:val="mn-MN"/>
          </w:rPr>
          <w:t>1.2</w:t>
        </w:r>
        <w:r>
          <w:rPr>
            <w:rFonts w:asciiTheme="minorHAnsi" w:eastAsiaTheme="minorEastAsia" w:hAnsiTheme="minorHAnsi" w:cstheme="minorBidi"/>
            <w:kern w:val="2"/>
            <w:sz w:val="24"/>
            <w14:ligatures w14:val="standardContextual"/>
          </w:rPr>
          <w:tab/>
        </w:r>
        <w:r w:rsidRPr="00B13874">
          <w:rPr>
            <w:rStyle w:val="Hyperlink"/>
          </w:rPr>
          <w:t>npm project</w:t>
        </w:r>
        <w:r>
          <w:rPr>
            <w:webHidden/>
          </w:rPr>
          <w:tab/>
        </w:r>
        <w:r>
          <w:rPr>
            <w:webHidden/>
          </w:rPr>
          <w:fldChar w:fldCharType="begin"/>
        </w:r>
        <w:r>
          <w:rPr>
            <w:webHidden/>
          </w:rPr>
          <w:instrText xml:space="preserve"> PAGEREF _Toc231258253 \h </w:instrText>
        </w:r>
        <w:r>
          <w:rPr>
            <w:webHidden/>
          </w:rPr>
        </w:r>
        <w:r>
          <w:rPr>
            <w:webHidden/>
          </w:rPr>
          <w:fldChar w:fldCharType="separate"/>
        </w:r>
        <w:r>
          <w:rPr>
            <w:webHidden/>
          </w:rPr>
          <w:t>8</w:t>
        </w:r>
        <w:r>
          <w:rPr>
            <w:webHidden/>
          </w:rPr>
          <w:fldChar w:fldCharType="end"/>
        </w:r>
      </w:hyperlink>
    </w:p>
    <w:p w14:paraId="630DCEC4" w14:textId="2A48CB22" w:rsidR="004C7458" w:rsidRDefault="004C7458">
      <w:pPr>
        <w:pStyle w:val="TOC4"/>
        <w:rPr>
          <w:rFonts w:asciiTheme="minorHAnsi" w:eastAsiaTheme="minorEastAsia" w:hAnsiTheme="minorHAnsi" w:cstheme="minorBidi"/>
          <w:kern w:val="2"/>
          <w:sz w:val="24"/>
          <w14:ligatures w14:val="standardContextual"/>
        </w:rPr>
      </w:pPr>
      <w:hyperlink w:anchor="_Toc231258254" w:history="1">
        <w:r w:rsidRPr="00B13874">
          <w:rPr>
            <w:rStyle w:val="Hyperlink"/>
          </w:rPr>
          <w:t>1.2.1</w:t>
        </w:r>
        <w:r>
          <w:rPr>
            <w:rFonts w:asciiTheme="minorHAnsi" w:eastAsiaTheme="minorEastAsia" w:hAnsiTheme="minorHAnsi" w:cstheme="minorBidi"/>
            <w:kern w:val="2"/>
            <w:sz w:val="24"/>
            <w14:ligatures w14:val="standardContextual"/>
          </w:rPr>
          <w:tab/>
        </w:r>
        <w:r w:rsidRPr="00B13874">
          <w:rPr>
            <w:rStyle w:val="Hyperlink"/>
          </w:rPr>
          <w:t>package.json</w:t>
        </w:r>
        <w:r>
          <w:rPr>
            <w:webHidden/>
          </w:rPr>
          <w:tab/>
        </w:r>
        <w:r>
          <w:rPr>
            <w:webHidden/>
          </w:rPr>
          <w:fldChar w:fldCharType="begin"/>
        </w:r>
        <w:r>
          <w:rPr>
            <w:webHidden/>
          </w:rPr>
          <w:instrText xml:space="preserve"> PAGEREF _Toc231258254 \h </w:instrText>
        </w:r>
        <w:r>
          <w:rPr>
            <w:webHidden/>
          </w:rPr>
        </w:r>
        <w:r>
          <w:rPr>
            <w:webHidden/>
          </w:rPr>
          <w:fldChar w:fldCharType="separate"/>
        </w:r>
        <w:r>
          <w:rPr>
            <w:webHidden/>
          </w:rPr>
          <w:t>8</w:t>
        </w:r>
        <w:r>
          <w:rPr>
            <w:webHidden/>
          </w:rPr>
          <w:fldChar w:fldCharType="end"/>
        </w:r>
      </w:hyperlink>
    </w:p>
    <w:p w14:paraId="23C20FDE" w14:textId="0088969B" w:rsidR="004C7458" w:rsidRDefault="004C7458">
      <w:pPr>
        <w:pStyle w:val="TOC4"/>
        <w:rPr>
          <w:rFonts w:asciiTheme="minorHAnsi" w:eastAsiaTheme="minorEastAsia" w:hAnsiTheme="minorHAnsi" w:cstheme="minorBidi"/>
          <w:kern w:val="2"/>
          <w:sz w:val="24"/>
          <w14:ligatures w14:val="standardContextual"/>
        </w:rPr>
      </w:pPr>
      <w:hyperlink w:anchor="_Toc231258255" w:history="1">
        <w:r w:rsidRPr="00B13874">
          <w:rPr>
            <w:rStyle w:val="Hyperlink"/>
          </w:rPr>
          <w:t>1.2.2</w:t>
        </w:r>
        <w:r>
          <w:rPr>
            <w:rFonts w:asciiTheme="minorHAnsi" w:eastAsiaTheme="minorEastAsia" w:hAnsiTheme="minorHAnsi" w:cstheme="minorBidi"/>
            <w:kern w:val="2"/>
            <w:sz w:val="24"/>
            <w14:ligatures w14:val="standardContextual"/>
          </w:rPr>
          <w:tab/>
        </w:r>
        <w:r w:rsidRPr="00B13874">
          <w:rPr>
            <w:rStyle w:val="Hyperlink"/>
          </w:rPr>
          <w:t>Bulma, Sass</w:t>
        </w:r>
        <w:r>
          <w:rPr>
            <w:webHidden/>
          </w:rPr>
          <w:tab/>
        </w:r>
        <w:r>
          <w:rPr>
            <w:webHidden/>
          </w:rPr>
          <w:fldChar w:fldCharType="begin"/>
        </w:r>
        <w:r>
          <w:rPr>
            <w:webHidden/>
          </w:rPr>
          <w:instrText xml:space="preserve"> PAGEREF _Toc231258255 \h </w:instrText>
        </w:r>
        <w:r>
          <w:rPr>
            <w:webHidden/>
          </w:rPr>
        </w:r>
        <w:r>
          <w:rPr>
            <w:webHidden/>
          </w:rPr>
          <w:fldChar w:fldCharType="separate"/>
        </w:r>
        <w:r>
          <w:rPr>
            <w:webHidden/>
          </w:rPr>
          <w:t>9</w:t>
        </w:r>
        <w:r>
          <w:rPr>
            <w:webHidden/>
          </w:rPr>
          <w:fldChar w:fldCharType="end"/>
        </w:r>
      </w:hyperlink>
    </w:p>
    <w:p w14:paraId="66E7893E" w14:textId="78EEA95A" w:rsidR="004C7458" w:rsidRDefault="004C7458">
      <w:pPr>
        <w:pStyle w:val="TOC3"/>
        <w:rPr>
          <w:rFonts w:asciiTheme="minorHAnsi" w:eastAsiaTheme="minorEastAsia" w:hAnsiTheme="minorHAnsi" w:cstheme="minorBidi"/>
          <w:kern w:val="2"/>
          <w:sz w:val="24"/>
          <w14:ligatures w14:val="standardContextual"/>
        </w:rPr>
      </w:pPr>
      <w:hyperlink w:anchor="_Toc231258256" w:history="1">
        <w:r w:rsidRPr="00B13874">
          <w:rPr>
            <w:rStyle w:val="Hyperlink"/>
          </w:rPr>
          <w:t>1.3</w:t>
        </w:r>
        <w:r>
          <w:rPr>
            <w:rFonts w:asciiTheme="minorHAnsi" w:eastAsiaTheme="minorEastAsia" w:hAnsiTheme="minorHAnsi" w:cstheme="minorBidi"/>
            <w:kern w:val="2"/>
            <w:sz w:val="24"/>
            <w14:ligatures w14:val="standardContextual"/>
          </w:rPr>
          <w:tab/>
        </w:r>
        <w:r w:rsidRPr="00B13874">
          <w:rPr>
            <w:rStyle w:val="Hyperlink"/>
          </w:rPr>
          <w:t>Bulma Color</w:t>
        </w:r>
        <w:r>
          <w:rPr>
            <w:webHidden/>
          </w:rPr>
          <w:tab/>
        </w:r>
        <w:r>
          <w:rPr>
            <w:webHidden/>
          </w:rPr>
          <w:fldChar w:fldCharType="begin"/>
        </w:r>
        <w:r>
          <w:rPr>
            <w:webHidden/>
          </w:rPr>
          <w:instrText xml:space="preserve"> PAGEREF _Toc231258256 \h </w:instrText>
        </w:r>
        <w:r>
          <w:rPr>
            <w:webHidden/>
          </w:rPr>
        </w:r>
        <w:r>
          <w:rPr>
            <w:webHidden/>
          </w:rPr>
          <w:fldChar w:fldCharType="separate"/>
        </w:r>
        <w:r>
          <w:rPr>
            <w:webHidden/>
          </w:rPr>
          <w:t>10</w:t>
        </w:r>
        <w:r>
          <w:rPr>
            <w:webHidden/>
          </w:rPr>
          <w:fldChar w:fldCharType="end"/>
        </w:r>
      </w:hyperlink>
    </w:p>
    <w:p w14:paraId="5B89084E" w14:textId="1F81F4A6" w:rsidR="004C7458" w:rsidRDefault="004C7458">
      <w:pPr>
        <w:pStyle w:val="TOC3"/>
        <w:rPr>
          <w:rFonts w:asciiTheme="minorHAnsi" w:eastAsiaTheme="minorEastAsia" w:hAnsiTheme="minorHAnsi" w:cstheme="minorBidi"/>
          <w:kern w:val="2"/>
          <w:sz w:val="24"/>
          <w14:ligatures w14:val="standardContextual"/>
        </w:rPr>
      </w:pPr>
      <w:hyperlink w:anchor="_Toc231258257" w:history="1">
        <w:r w:rsidRPr="00B13874">
          <w:rPr>
            <w:rStyle w:val="Hyperlink"/>
          </w:rPr>
          <w:t>1.4</w:t>
        </w:r>
        <w:r>
          <w:rPr>
            <w:rFonts w:asciiTheme="minorHAnsi" w:eastAsiaTheme="minorEastAsia" w:hAnsiTheme="minorHAnsi" w:cstheme="minorBidi"/>
            <w:kern w:val="2"/>
            <w:sz w:val="24"/>
            <w14:ligatures w14:val="standardContextual"/>
          </w:rPr>
          <w:tab/>
        </w:r>
        <w:r w:rsidRPr="00B13874">
          <w:rPr>
            <w:rStyle w:val="Hyperlink"/>
          </w:rPr>
          <w:t>Git</w:t>
        </w:r>
        <w:r>
          <w:rPr>
            <w:webHidden/>
          </w:rPr>
          <w:tab/>
        </w:r>
        <w:r>
          <w:rPr>
            <w:webHidden/>
          </w:rPr>
          <w:fldChar w:fldCharType="begin"/>
        </w:r>
        <w:r>
          <w:rPr>
            <w:webHidden/>
          </w:rPr>
          <w:instrText xml:space="preserve"> PAGEREF _Toc231258257 \h </w:instrText>
        </w:r>
        <w:r>
          <w:rPr>
            <w:webHidden/>
          </w:rPr>
        </w:r>
        <w:r>
          <w:rPr>
            <w:webHidden/>
          </w:rPr>
          <w:fldChar w:fldCharType="separate"/>
        </w:r>
        <w:r>
          <w:rPr>
            <w:webHidden/>
          </w:rPr>
          <w:t>12</w:t>
        </w:r>
        <w:r>
          <w:rPr>
            <w:webHidden/>
          </w:rPr>
          <w:fldChar w:fldCharType="end"/>
        </w:r>
      </w:hyperlink>
    </w:p>
    <w:p w14:paraId="3310910C" w14:textId="4A0E5471" w:rsidR="004C7458" w:rsidRDefault="004C7458">
      <w:pPr>
        <w:pStyle w:val="TOC4"/>
        <w:rPr>
          <w:rFonts w:asciiTheme="minorHAnsi" w:eastAsiaTheme="minorEastAsia" w:hAnsiTheme="minorHAnsi" w:cstheme="minorBidi"/>
          <w:kern w:val="2"/>
          <w:sz w:val="24"/>
          <w14:ligatures w14:val="standardContextual"/>
        </w:rPr>
      </w:pPr>
      <w:hyperlink w:anchor="_Toc231258258" w:history="1">
        <w:r w:rsidRPr="00B13874">
          <w:rPr>
            <w:rStyle w:val="Hyperlink"/>
          </w:rPr>
          <w:t>1.4.1</w:t>
        </w:r>
        <w:r>
          <w:rPr>
            <w:rFonts w:asciiTheme="minorHAnsi" w:eastAsiaTheme="minorEastAsia" w:hAnsiTheme="minorHAnsi" w:cstheme="minorBidi"/>
            <w:kern w:val="2"/>
            <w:sz w:val="24"/>
            <w14:ligatures w14:val="standardContextual"/>
          </w:rPr>
          <w:tab/>
        </w:r>
        <w:r w:rsidRPr="00B13874">
          <w:rPr>
            <w:rStyle w:val="Hyperlink"/>
          </w:rPr>
          <w:t>Gitbash install</w:t>
        </w:r>
        <w:r>
          <w:rPr>
            <w:webHidden/>
          </w:rPr>
          <w:tab/>
        </w:r>
        <w:r>
          <w:rPr>
            <w:webHidden/>
          </w:rPr>
          <w:fldChar w:fldCharType="begin"/>
        </w:r>
        <w:r>
          <w:rPr>
            <w:webHidden/>
          </w:rPr>
          <w:instrText xml:space="preserve"> PAGEREF _Toc231258258 \h </w:instrText>
        </w:r>
        <w:r>
          <w:rPr>
            <w:webHidden/>
          </w:rPr>
        </w:r>
        <w:r>
          <w:rPr>
            <w:webHidden/>
          </w:rPr>
          <w:fldChar w:fldCharType="separate"/>
        </w:r>
        <w:r>
          <w:rPr>
            <w:webHidden/>
          </w:rPr>
          <w:t>12</w:t>
        </w:r>
        <w:r>
          <w:rPr>
            <w:webHidden/>
          </w:rPr>
          <w:fldChar w:fldCharType="end"/>
        </w:r>
      </w:hyperlink>
    </w:p>
    <w:p w14:paraId="1D9944BD" w14:textId="4827FF27" w:rsidR="004C7458" w:rsidRDefault="004C7458">
      <w:pPr>
        <w:pStyle w:val="TOC4"/>
        <w:rPr>
          <w:rFonts w:asciiTheme="minorHAnsi" w:eastAsiaTheme="minorEastAsia" w:hAnsiTheme="minorHAnsi" w:cstheme="minorBidi"/>
          <w:kern w:val="2"/>
          <w:sz w:val="24"/>
          <w14:ligatures w14:val="standardContextual"/>
        </w:rPr>
      </w:pPr>
      <w:hyperlink w:anchor="_Toc231258259" w:history="1">
        <w:r w:rsidRPr="00B13874">
          <w:rPr>
            <w:rStyle w:val="Hyperlink"/>
          </w:rPr>
          <w:t>1.4.2</w:t>
        </w:r>
        <w:r>
          <w:rPr>
            <w:rFonts w:asciiTheme="minorHAnsi" w:eastAsiaTheme="minorEastAsia" w:hAnsiTheme="minorHAnsi" w:cstheme="minorBidi"/>
            <w:kern w:val="2"/>
            <w:sz w:val="24"/>
            <w14:ligatures w14:val="standardContextual"/>
          </w:rPr>
          <w:tab/>
        </w:r>
        <w:r w:rsidRPr="00B13874">
          <w:rPr>
            <w:rStyle w:val="Hyperlink"/>
            <w:shd w:val="clear" w:color="auto" w:fill="FFFFFF"/>
          </w:rPr>
          <w:t xml:space="preserve">Git </w:t>
        </w:r>
        <w:r w:rsidRPr="00B13874">
          <w:rPr>
            <w:rStyle w:val="Hyperlink"/>
          </w:rPr>
          <w:t>local</w:t>
        </w:r>
        <w:r w:rsidRPr="00B13874">
          <w:rPr>
            <w:rStyle w:val="Hyperlink"/>
            <w:shd w:val="clear" w:color="auto" w:fill="FFFFFF"/>
          </w:rPr>
          <w:t xml:space="preserve"> repository</w:t>
        </w:r>
        <w:r>
          <w:rPr>
            <w:webHidden/>
          </w:rPr>
          <w:tab/>
        </w:r>
        <w:r>
          <w:rPr>
            <w:webHidden/>
          </w:rPr>
          <w:fldChar w:fldCharType="begin"/>
        </w:r>
        <w:r>
          <w:rPr>
            <w:webHidden/>
          </w:rPr>
          <w:instrText xml:space="preserve"> PAGEREF _Toc231258259 \h </w:instrText>
        </w:r>
        <w:r>
          <w:rPr>
            <w:webHidden/>
          </w:rPr>
        </w:r>
        <w:r>
          <w:rPr>
            <w:webHidden/>
          </w:rPr>
          <w:fldChar w:fldCharType="separate"/>
        </w:r>
        <w:r>
          <w:rPr>
            <w:webHidden/>
          </w:rPr>
          <w:t>13</w:t>
        </w:r>
        <w:r>
          <w:rPr>
            <w:webHidden/>
          </w:rPr>
          <w:fldChar w:fldCharType="end"/>
        </w:r>
      </w:hyperlink>
    </w:p>
    <w:p w14:paraId="1BEED629" w14:textId="268C43CC" w:rsidR="004C7458" w:rsidRDefault="004C7458">
      <w:pPr>
        <w:pStyle w:val="TOC4"/>
        <w:rPr>
          <w:rFonts w:asciiTheme="minorHAnsi" w:eastAsiaTheme="minorEastAsia" w:hAnsiTheme="minorHAnsi" w:cstheme="minorBidi"/>
          <w:kern w:val="2"/>
          <w:sz w:val="24"/>
          <w14:ligatures w14:val="standardContextual"/>
        </w:rPr>
      </w:pPr>
      <w:hyperlink w:anchor="_Toc231258260" w:history="1">
        <w:r w:rsidRPr="00B13874">
          <w:rPr>
            <w:rStyle w:val="Hyperlink"/>
          </w:rPr>
          <w:t>1.4.3</w:t>
        </w:r>
        <w:r>
          <w:rPr>
            <w:rFonts w:asciiTheme="minorHAnsi" w:eastAsiaTheme="minorEastAsia" w:hAnsiTheme="minorHAnsi" w:cstheme="minorBidi"/>
            <w:kern w:val="2"/>
            <w:sz w:val="24"/>
            <w14:ligatures w14:val="standardContextual"/>
          </w:rPr>
          <w:tab/>
        </w:r>
        <w:r w:rsidRPr="00B13874">
          <w:rPr>
            <w:rStyle w:val="Hyperlink"/>
          </w:rPr>
          <w:t>Хувилбар branch</w:t>
        </w:r>
        <w:r>
          <w:rPr>
            <w:webHidden/>
          </w:rPr>
          <w:tab/>
        </w:r>
        <w:r>
          <w:rPr>
            <w:webHidden/>
          </w:rPr>
          <w:fldChar w:fldCharType="begin"/>
        </w:r>
        <w:r>
          <w:rPr>
            <w:webHidden/>
          </w:rPr>
          <w:instrText xml:space="preserve"> PAGEREF _Toc231258260 \h </w:instrText>
        </w:r>
        <w:r>
          <w:rPr>
            <w:webHidden/>
          </w:rPr>
        </w:r>
        <w:r>
          <w:rPr>
            <w:webHidden/>
          </w:rPr>
          <w:fldChar w:fldCharType="separate"/>
        </w:r>
        <w:r>
          <w:rPr>
            <w:webHidden/>
          </w:rPr>
          <w:t>17</w:t>
        </w:r>
        <w:r>
          <w:rPr>
            <w:webHidden/>
          </w:rPr>
          <w:fldChar w:fldCharType="end"/>
        </w:r>
      </w:hyperlink>
    </w:p>
    <w:p w14:paraId="349AB205" w14:textId="385FCDBF" w:rsidR="004C7458" w:rsidRDefault="004C7458">
      <w:pPr>
        <w:pStyle w:val="TOC4"/>
        <w:rPr>
          <w:rFonts w:asciiTheme="minorHAnsi" w:eastAsiaTheme="minorEastAsia" w:hAnsiTheme="minorHAnsi" w:cstheme="minorBidi"/>
          <w:kern w:val="2"/>
          <w:sz w:val="24"/>
          <w14:ligatures w14:val="standardContextual"/>
        </w:rPr>
      </w:pPr>
      <w:hyperlink w:anchor="_Toc231258261" w:history="1">
        <w:r w:rsidRPr="00B13874">
          <w:rPr>
            <w:rStyle w:val="Hyperlink"/>
          </w:rPr>
          <w:t>1.4.4</w:t>
        </w:r>
        <w:r>
          <w:rPr>
            <w:rFonts w:asciiTheme="minorHAnsi" w:eastAsiaTheme="minorEastAsia" w:hAnsiTheme="minorHAnsi" w:cstheme="minorBidi"/>
            <w:kern w:val="2"/>
            <w:sz w:val="24"/>
            <w14:ligatures w14:val="standardContextual"/>
          </w:rPr>
          <w:tab/>
        </w:r>
        <w:r w:rsidRPr="00B13874">
          <w:rPr>
            <w:rStyle w:val="Hyperlink"/>
          </w:rPr>
          <w:t>Github repository</w:t>
        </w:r>
        <w:r>
          <w:rPr>
            <w:webHidden/>
          </w:rPr>
          <w:tab/>
        </w:r>
        <w:r>
          <w:rPr>
            <w:webHidden/>
          </w:rPr>
          <w:fldChar w:fldCharType="begin"/>
        </w:r>
        <w:r>
          <w:rPr>
            <w:webHidden/>
          </w:rPr>
          <w:instrText xml:space="preserve"> PAGEREF _Toc231258261 \h </w:instrText>
        </w:r>
        <w:r>
          <w:rPr>
            <w:webHidden/>
          </w:rPr>
        </w:r>
        <w:r>
          <w:rPr>
            <w:webHidden/>
          </w:rPr>
          <w:fldChar w:fldCharType="separate"/>
        </w:r>
        <w:r>
          <w:rPr>
            <w:webHidden/>
          </w:rPr>
          <w:t>17</w:t>
        </w:r>
        <w:r>
          <w:rPr>
            <w:webHidden/>
          </w:rPr>
          <w:fldChar w:fldCharType="end"/>
        </w:r>
      </w:hyperlink>
    </w:p>
    <w:p w14:paraId="2DAC3C77" w14:textId="1048FCC8" w:rsidR="004C7458" w:rsidRDefault="004C7458">
      <w:pPr>
        <w:pStyle w:val="TOC4"/>
        <w:rPr>
          <w:rFonts w:asciiTheme="minorHAnsi" w:eastAsiaTheme="minorEastAsia" w:hAnsiTheme="minorHAnsi" w:cstheme="minorBidi"/>
          <w:kern w:val="2"/>
          <w:sz w:val="24"/>
          <w14:ligatures w14:val="standardContextual"/>
        </w:rPr>
      </w:pPr>
      <w:hyperlink w:anchor="_Toc231258262" w:history="1">
        <w:r w:rsidRPr="00B13874">
          <w:rPr>
            <w:rStyle w:val="Hyperlink"/>
            <w:rFonts w:eastAsia="SimSun"/>
          </w:rPr>
          <w:t>1.4.5</w:t>
        </w:r>
        <w:r>
          <w:rPr>
            <w:rFonts w:asciiTheme="minorHAnsi" w:eastAsiaTheme="minorEastAsia" w:hAnsiTheme="minorHAnsi" w:cstheme="minorBidi"/>
            <w:kern w:val="2"/>
            <w:sz w:val="24"/>
            <w14:ligatures w14:val="standardContextual"/>
          </w:rPr>
          <w:tab/>
        </w:r>
        <w:r w:rsidRPr="00B13874">
          <w:rPr>
            <w:rStyle w:val="Hyperlink"/>
            <w:rFonts w:eastAsia="SimSun"/>
          </w:rPr>
          <w:t>GitHub Pages</w:t>
        </w:r>
        <w:r>
          <w:rPr>
            <w:webHidden/>
          </w:rPr>
          <w:tab/>
        </w:r>
        <w:r>
          <w:rPr>
            <w:webHidden/>
          </w:rPr>
          <w:fldChar w:fldCharType="begin"/>
        </w:r>
        <w:r>
          <w:rPr>
            <w:webHidden/>
          </w:rPr>
          <w:instrText xml:space="preserve"> PAGEREF _Toc231258262 \h </w:instrText>
        </w:r>
        <w:r>
          <w:rPr>
            <w:webHidden/>
          </w:rPr>
        </w:r>
        <w:r>
          <w:rPr>
            <w:webHidden/>
          </w:rPr>
          <w:fldChar w:fldCharType="separate"/>
        </w:r>
        <w:r>
          <w:rPr>
            <w:webHidden/>
          </w:rPr>
          <w:t>21</w:t>
        </w:r>
        <w:r>
          <w:rPr>
            <w:webHidden/>
          </w:rPr>
          <w:fldChar w:fldCharType="end"/>
        </w:r>
      </w:hyperlink>
    </w:p>
    <w:p w14:paraId="4398621E" w14:textId="003A6D98" w:rsidR="004C7458" w:rsidRDefault="004C7458">
      <w:pPr>
        <w:pStyle w:val="TOC3"/>
        <w:rPr>
          <w:rFonts w:asciiTheme="minorHAnsi" w:eastAsiaTheme="minorEastAsia" w:hAnsiTheme="minorHAnsi" w:cstheme="minorBidi"/>
          <w:kern w:val="2"/>
          <w:sz w:val="24"/>
          <w14:ligatures w14:val="standardContextual"/>
        </w:rPr>
      </w:pPr>
      <w:hyperlink w:anchor="_Toc231258263" w:history="1">
        <w:r w:rsidRPr="00B13874">
          <w:rPr>
            <w:rStyle w:val="Hyperlink"/>
          </w:rPr>
          <w:t>1.5</w:t>
        </w:r>
        <w:r>
          <w:rPr>
            <w:rFonts w:asciiTheme="minorHAnsi" w:eastAsiaTheme="minorEastAsia" w:hAnsiTheme="minorHAnsi" w:cstheme="minorBidi"/>
            <w:kern w:val="2"/>
            <w:sz w:val="24"/>
            <w14:ligatures w14:val="standardContextual"/>
          </w:rPr>
          <w:tab/>
        </w:r>
        <w:r w:rsidRPr="00B13874">
          <w:rPr>
            <w:rStyle w:val="Hyperlink"/>
          </w:rPr>
          <w:t>Font Awesome icons</w:t>
        </w:r>
        <w:r>
          <w:rPr>
            <w:webHidden/>
          </w:rPr>
          <w:tab/>
        </w:r>
        <w:r>
          <w:rPr>
            <w:webHidden/>
          </w:rPr>
          <w:fldChar w:fldCharType="begin"/>
        </w:r>
        <w:r>
          <w:rPr>
            <w:webHidden/>
          </w:rPr>
          <w:instrText xml:space="preserve"> PAGEREF _Toc231258263 \h </w:instrText>
        </w:r>
        <w:r>
          <w:rPr>
            <w:webHidden/>
          </w:rPr>
        </w:r>
        <w:r>
          <w:rPr>
            <w:webHidden/>
          </w:rPr>
          <w:fldChar w:fldCharType="separate"/>
        </w:r>
        <w:r>
          <w:rPr>
            <w:webHidden/>
          </w:rPr>
          <w:t>23</w:t>
        </w:r>
        <w:r>
          <w:rPr>
            <w:webHidden/>
          </w:rPr>
          <w:fldChar w:fldCharType="end"/>
        </w:r>
      </w:hyperlink>
    </w:p>
    <w:p w14:paraId="47F8FE47" w14:textId="5E96644D" w:rsidR="004C7458" w:rsidRDefault="004C7458">
      <w:pPr>
        <w:pStyle w:val="TOC3"/>
        <w:rPr>
          <w:rFonts w:asciiTheme="minorHAnsi" w:eastAsiaTheme="minorEastAsia" w:hAnsiTheme="minorHAnsi" w:cstheme="minorBidi"/>
          <w:kern w:val="2"/>
          <w:sz w:val="24"/>
          <w14:ligatures w14:val="standardContextual"/>
        </w:rPr>
      </w:pPr>
      <w:hyperlink w:anchor="_Toc231258264" w:history="1">
        <w:r w:rsidRPr="00B13874">
          <w:rPr>
            <w:rStyle w:val="Hyperlink"/>
          </w:rPr>
          <w:t>1.6</w:t>
        </w:r>
        <w:r>
          <w:rPr>
            <w:rFonts w:asciiTheme="minorHAnsi" w:eastAsiaTheme="minorEastAsia" w:hAnsiTheme="minorHAnsi" w:cstheme="minorBidi"/>
            <w:kern w:val="2"/>
            <w:sz w:val="24"/>
            <w14:ligatures w14:val="standardContextual"/>
          </w:rPr>
          <w:tab/>
        </w:r>
        <w:r w:rsidRPr="00B13874">
          <w:rPr>
            <w:rStyle w:val="Hyperlink"/>
          </w:rPr>
          <w:t>Docs руу файл хуулах</w:t>
        </w:r>
        <w:r>
          <w:rPr>
            <w:webHidden/>
          </w:rPr>
          <w:tab/>
        </w:r>
        <w:r>
          <w:rPr>
            <w:webHidden/>
          </w:rPr>
          <w:fldChar w:fldCharType="begin"/>
        </w:r>
        <w:r>
          <w:rPr>
            <w:webHidden/>
          </w:rPr>
          <w:instrText xml:space="preserve"> PAGEREF _Toc231258264 \h </w:instrText>
        </w:r>
        <w:r>
          <w:rPr>
            <w:webHidden/>
          </w:rPr>
        </w:r>
        <w:r>
          <w:rPr>
            <w:webHidden/>
          </w:rPr>
          <w:fldChar w:fldCharType="separate"/>
        </w:r>
        <w:r>
          <w:rPr>
            <w:webHidden/>
          </w:rPr>
          <w:t>24</w:t>
        </w:r>
        <w:r>
          <w:rPr>
            <w:webHidden/>
          </w:rPr>
          <w:fldChar w:fldCharType="end"/>
        </w:r>
      </w:hyperlink>
    </w:p>
    <w:p w14:paraId="363FBA6B" w14:textId="7C8816DD" w:rsidR="004C7458" w:rsidRDefault="004C7458">
      <w:pPr>
        <w:pStyle w:val="TOC2"/>
        <w:rPr>
          <w:rFonts w:asciiTheme="minorHAnsi" w:hAnsiTheme="minorHAnsi"/>
          <w:kern w:val="2"/>
          <w:sz w:val="24"/>
          <w:szCs w:val="24"/>
          <w14:ligatures w14:val="standardContextual"/>
        </w:rPr>
      </w:pPr>
      <w:hyperlink w:anchor="_Toc231258265" w:history="1">
        <w:r w:rsidRPr="00B13874">
          <w:rPr>
            <w:rStyle w:val="Hyperlink"/>
          </w:rPr>
          <w:t>Single Page Application (SPA)</w:t>
        </w:r>
        <w:r>
          <w:rPr>
            <w:webHidden/>
          </w:rPr>
          <w:tab/>
        </w:r>
        <w:r>
          <w:rPr>
            <w:webHidden/>
          </w:rPr>
          <w:fldChar w:fldCharType="begin"/>
        </w:r>
        <w:r>
          <w:rPr>
            <w:webHidden/>
          </w:rPr>
          <w:instrText xml:space="preserve"> PAGEREF _Toc231258265 \h </w:instrText>
        </w:r>
        <w:r>
          <w:rPr>
            <w:webHidden/>
          </w:rPr>
        </w:r>
        <w:r>
          <w:rPr>
            <w:webHidden/>
          </w:rPr>
          <w:fldChar w:fldCharType="separate"/>
        </w:r>
        <w:r>
          <w:rPr>
            <w:webHidden/>
          </w:rPr>
          <w:t>26</w:t>
        </w:r>
        <w:r>
          <w:rPr>
            <w:webHidden/>
          </w:rPr>
          <w:fldChar w:fldCharType="end"/>
        </w:r>
      </w:hyperlink>
    </w:p>
    <w:p w14:paraId="45DF5F6E" w14:textId="7DFE270C" w:rsidR="004C7458" w:rsidRDefault="004C7458">
      <w:pPr>
        <w:pStyle w:val="TOC3"/>
        <w:rPr>
          <w:rFonts w:asciiTheme="minorHAnsi" w:eastAsiaTheme="minorEastAsia" w:hAnsiTheme="minorHAnsi" w:cstheme="minorBidi"/>
          <w:kern w:val="2"/>
          <w:sz w:val="24"/>
          <w14:ligatures w14:val="standardContextual"/>
        </w:rPr>
      </w:pPr>
      <w:hyperlink w:anchor="_Toc231258266" w:history="1">
        <w:r w:rsidRPr="00B13874">
          <w:rPr>
            <w:rStyle w:val="Hyperlink"/>
          </w:rPr>
          <w:t>2.1</w:t>
        </w:r>
        <w:r>
          <w:rPr>
            <w:rFonts w:asciiTheme="minorHAnsi" w:eastAsiaTheme="minorEastAsia" w:hAnsiTheme="minorHAnsi" w:cstheme="minorBidi"/>
            <w:kern w:val="2"/>
            <w:sz w:val="24"/>
            <w14:ligatures w14:val="standardContextual"/>
          </w:rPr>
          <w:tab/>
        </w:r>
        <w:r w:rsidRPr="00B13874">
          <w:rPr>
            <w:rStyle w:val="Hyperlink"/>
          </w:rPr>
          <w:t>Router бүхий SPA суурь бэлдэх</w:t>
        </w:r>
        <w:r>
          <w:rPr>
            <w:webHidden/>
          </w:rPr>
          <w:tab/>
        </w:r>
        <w:r>
          <w:rPr>
            <w:webHidden/>
          </w:rPr>
          <w:fldChar w:fldCharType="begin"/>
        </w:r>
        <w:r>
          <w:rPr>
            <w:webHidden/>
          </w:rPr>
          <w:instrText xml:space="preserve"> PAGEREF _Toc231258266 \h </w:instrText>
        </w:r>
        <w:r>
          <w:rPr>
            <w:webHidden/>
          </w:rPr>
        </w:r>
        <w:r>
          <w:rPr>
            <w:webHidden/>
          </w:rPr>
          <w:fldChar w:fldCharType="separate"/>
        </w:r>
        <w:r>
          <w:rPr>
            <w:webHidden/>
          </w:rPr>
          <w:t>26</w:t>
        </w:r>
        <w:r>
          <w:rPr>
            <w:webHidden/>
          </w:rPr>
          <w:fldChar w:fldCharType="end"/>
        </w:r>
      </w:hyperlink>
    </w:p>
    <w:p w14:paraId="255CE085" w14:textId="4AE2B878" w:rsidR="004C7458" w:rsidRDefault="004C7458">
      <w:pPr>
        <w:pStyle w:val="TOC4"/>
        <w:rPr>
          <w:rFonts w:asciiTheme="minorHAnsi" w:eastAsiaTheme="minorEastAsia" w:hAnsiTheme="minorHAnsi" w:cstheme="minorBidi"/>
          <w:kern w:val="2"/>
          <w:sz w:val="24"/>
          <w14:ligatures w14:val="standardContextual"/>
        </w:rPr>
      </w:pPr>
      <w:hyperlink w:anchor="_Toc231258267" w:history="1">
        <w:r w:rsidRPr="00B13874">
          <w:rPr>
            <w:rStyle w:val="Hyperlink"/>
          </w:rPr>
          <w:t>2.1.1</w:t>
        </w:r>
        <w:r>
          <w:rPr>
            <w:rFonts w:asciiTheme="minorHAnsi" w:eastAsiaTheme="minorEastAsia" w:hAnsiTheme="minorHAnsi" w:cstheme="minorBidi"/>
            <w:kern w:val="2"/>
            <w:sz w:val="24"/>
            <w14:ligatures w14:val="standardContextual"/>
          </w:rPr>
          <w:tab/>
        </w:r>
        <w:r w:rsidRPr="00B13874">
          <w:rPr>
            <w:rStyle w:val="Hyperlink"/>
          </w:rPr>
          <w:t>src/index.html</w:t>
        </w:r>
        <w:r>
          <w:rPr>
            <w:webHidden/>
          </w:rPr>
          <w:tab/>
        </w:r>
        <w:r>
          <w:rPr>
            <w:webHidden/>
          </w:rPr>
          <w:fldChar w:fldCharType="begin"/>
        </w:r>
        <w:r>
          <w:rPr>
            <w:webHidden/>
          </w:rPr>
          <w:instrText xml:space="preserve"> PAGEREF _Toc231258267 \h </w:instrText>
        </w:r>
        <w:r>
          <w:rPr>
            <w:webHidden/>
          </w:rPr>
        </w:r>
        <w:r>
          <w:rPr>
            <w:webHidden/>
          </w:rPr>
          <w:fldChar w:fldCharType="separate"/>
        </w:r>
        <w:r>
          <w:rPr>
            <w:webHidden/>
          </w:rPr>
          <w:t>26</w:t>
        </w:r>
        <w:r>
          <w:rPr>
            <w:webHidden/>
          </w:rPr>
          <w:fldChar w:fldCharType="end"/>
        </w:r>
      </w:hyperlink>
    </w:p>
    <w:p w14:paraId="771E14D2" w14:textId="7FAC62C7" w:rsidR="004C7458" w:rsidRDefault="004C7458">
      <w:pPr>
        <w:pStyle w:val="TOC4"/>
        <w:rPr>
          <w:rFonts w:asciiTheme="minorHAnsi" w:eastAsiaTheme="minorEastAsia" w:hAnsiTheme="minorHAnsi" w:cstheme="minorBidi"/>
          <w:kern w:val="2"/>
          <w:sz w:val="24"/>
          <w14:ligatures w14:val="standardContextual"/>
        </w:rPr>
      </w:pPr>
      <w:hyperlink w:anchor="_Toc231258268" w:history="1">
        <w:r w:rsidRPr="00B13874">
          <w:rPr>
            <w:rStyle w:val="Hyperlink"/>
          </w:rPr>
          <w:t>2.1.2</w:t>
        </w:r>
        <w:r>
          <w:rPr>
            <w:rFonts w:asciiTheme="minorHAnsi" w:eastAsiaTheme="minorEastAsia" w:hAnsiTheme="minorHAnsi" w:cstheme="minorBidi"/>
            <w:kern w:val="2"/>
            <w:sz w:val="24"/>
            <w14:ligatures w14:val="standardContextual"/>
          </w:rPr>
          <w:tab/>
        </w:r>
        <w:r w:rsidRPr="00B13874">
          <w:rPr>
            <w:rStyle w:val="Hyperlink"/>
          </w:rPr>
          <w:t>src/js/router.js</w:t>
        </w:r>
        <w:r>
          <w:rPr>
            <w:webHidden/>
          </w:rPr>
          <w:tab/>
        </w:r>
        <w:r>
          <w:rPr>
            <w:webHidden/>
          </w:rPr>
          <w:fldChar w:fldCharType="begin"/>
        </w:r>
        <w:r>
          <w:rPr>
            <w:webHidden/>
          </w:rPr>
          <w:instrText xml:space="preserve"> PAGEREF _Toc231258268 \h </w:instrText>
        </w:r>
        <w:r>
          <w:rPr>
            <w:webHidden/>
          </w:rPr>
        </w:r>
        <w:r>
          <w:rPr>
            <w:webHidden/>
          </w:rPr>
          <w:fldChar w:fldCharType="separate"/>
        </w:r>
        <w:r>
          <w:rPr>
            <w:webHidden/>
          </w:rPr>
          <w:t>27</w:t>
        </w:r>
        <w:r>
          <w:rPr>
            <w:webHidden/>
          </w:rPr>
          <w:fldChar w:fldCharType="end"/>
        </w:r>
      </w:hyperlink>
    </w:p>
    <w:p w14:paraId="5811B991" w14:textId="72B2F6BB" w:rsidR="004C7458" w:rsidRDefault="004C7458">
      <w:pPr>
        <w:pStyle w:val="TOC4"/>
        <w:rPr>
          <w:rFonts w:asciiTheme="minorHAnsi" w:eastAsiaTheme="minorEastAsia" w:hAnsiTheme="minorHAnsi" w:cstheme="minorBidi"/>
          <w:kern w:val="2"/>
          <w:sz w:val="24"/>
          <w14:ligatures w14:val="standardContextual"/>
        </w:rPr>
      </w:pPr>
      <w:hyperlink w:anchor="_Toc231258269" w:history="1">
        <w:r w:rsidRPr="00B13874">
          <w:rPr>
            <w:rStyle w:val="Hyperlink"/>
          </w:rPr>
          <w:t>2.1.3</w:t>
        </w:r>
        <w:r>
          <w:rPr>
            <w:rFonts w:asciiTheme="minorHAnsi" w:eastAsiaTheme="minorEastAsia" w:hAnsiTheme="minorHAnsi" w:cstheme="minorBidi"/>
            <w:kern w:val="2"/>
            <w:sz w:val="24"/>
            <w14:ligatures w14:val="standardContextual"/>
          </w:rPr>
          <w:tab/>
        </w:r>
        <w:r w:rsidRPr="00B13874">
          <w:rPr>
            <w:rStyle w:val="Hyperlink"/>
          </w:rPr>
          <w:t>src/js/routes.js</w:t>
        </w:r>
        <w:r>
          <w:rPr>
            <w:webHidden/>
          </w:rPr>
          <w:tab/>
        </w:r>
        <w:r>
          <w:rPr>
            <w:webHidden/>
          </w:rPr>
          <w:fldChar w:fldCharType="begin"/>
        </w:r>
        <w:r>
          <w:rPr>
            <w:webHidden/>
          </w:rPr>
          <w:instrText xml:space="preserve"> PAGEREF _Toc231258269 \h </w:instrText>
        </w:r>
        <w:r>
          <w:rPr>
            <w:webHidden/>
          </w:rPr>
        </w:r>
        <w:r>
          <w:rPr>
            <w:webHidden/>
          </w:rPr>
          <w:fldChar w:fldCharType="separate"/>
        </w:r>
        <w:r>
          <w:rPr>
            <w:webHidden/>
          </w:rPr>
          <w:t>28</w:t>
        </w:r>
        <w:r>
          <w:rPr>
            <w:webHidden/>
          </w:rPr>
          <w:fldChar w:fldCharType="end"/>
        </w:r>
      </w:hyperlink>
    </w:p>
    <w:p w14:paraId="3B08E47D" w14:textId="44DC6878" w:rsidR="004C7458" w:rsidRDefault="004C7458">
      <w:pPr>
        <w:pStyle w:val="TOC4"/>
        <w:rPr>
          <w:rFonts w:asciiTheme="minorHAnsi" w:eastAsiaTheme="minorEastAsia" w:hAnsiTheme="minorHAnsi" w:cstheme="minorBidi"/>
          <w:kern w:val="2"/>
          <w:sz w:val="24"/>
          <w14:ligatures w14:val="standardContextual"/>
        </w:rPr>
      </w:pPr>
      <w:hyperlink w:anchor="_Toc231258270" w:history="1">
        <w:r w:rsidRPr="00B13874">
          <w:rPr>
            <w:rStyle w:val="Hyperlink"/>
          </w:rPr>
          <w:t>2.1.4</w:t>
        </w:r>
        <w:r>
          <w:rPr>
            <w:rFonts w:asciiTheme="minorHAnsi" w:eastAsiaTheme="minorEastAsia" w:hAnsiTheme="minorHAnsi" w:cstheme="minorBidi"/>
            <w:kern w:val="2"/>
            <w:sz w:val="24"/>
            <w14:ligatures w14:val="standardContextual"/>
          </w:rPr>
          <w:tab/>
        </w:r>
        <w:r w:rsidRPr="00B13874">
          <w:rPr>
            <w:rStyle w:val="Hyperlink"/>
          </w:rPr>
          <w:t>src/js/app.js</w:t>
        </w:r>
        <w:r>
          <w:rPr>
            <w:webHidden/>
          </w:rPr>
          <w:tab/>
        </w:r>
        <w:r>
          <w:rPr>
            <w:webHidden/>
          </w:rPr>
          <w:fldChar w:fldCharType="begin"/>
        </w:r>
        <w:r>
          <w:rPr>
            <w:webHidden/>
          </w:rPr>
          <w:instrText xml:space="preserve"> PAGEREF _Toc231258270 \h </w:instrText>
        </w:r>
        <w:r>
          <w:rPr>
            <w:webHidden/>
          </w:rPr>
        </w:r>
        <w:r>
          <w:rPr>
            <w:webHidden/>
          </w:rPr>
          <w:fldChar w:fldCharType="separate"/>
        </w:r>
        <w:r>
          <w:rPr>
            <w:webHidden/>
          </w:rPr>
          <w:t>28</w:t>
        </w:r>
        <w:r>
          <w:rPr>
            <w:webHidden/>
          </w:rPr>
          <w:fldChar w:fldCharType="end"/>
        </w:r>
      </w:hyperlink>
    </w:p>
    <w:p w14:paraId="5F327011" w14:textId="6A881FB6" w:rsidR="004C7458" w:rsidRDefault="004C7458">
      <w:pPr>
        <w:pStyle w:val="TOC4"/>
        <w:rPr>
          <w:rFonts w:asciiTheme="minorHAnsi" w:eastAsiaTheme="minorEastAsia" w:hAnsiTheme="minorHAnsi" w:cstheme="minorBidi"/>
          <w:kern w:val="2"/>
          <w:sz w:val="24"/>
          <w14:ligatures w14:val="standardContextual"/>
        </w:rPr>
      </w:pPr>
      <w:hyperlink w:anchor="_Toc231258271" w:history="1">
        <w:r w:rsidRPr="00B13874">
          <w:rPr>
            <w:rStyle w:val="Hyperlink"/>
          </w:rPr>
          <w:t>2.1.5</w:t>
        </w:r>
        <w:r>
          <w:rPr>
            <w:rFonts w:asciiTheme="minorHAnsi" w:eastAsiaTheme="minorEastAsia" w:hAnsiTheme="minorHAnsi" w:cstheme="minorBidi"/>
            <w:kern w:val="2"/>
            <w:sz w:val="24"/>
            <w14:ligatures w14:val="standardContextual"/>
          </w:rPr>
          <w:tab/>
        </w:r>
        <w:r w:rsidRPr="00B13874">
          <w:rPr>
            <w:rStyle w:val="Hyperlink"/>
          </w:rPr>
          <w:t>index.html  (app.js + router.js + routes.js)</w:t>
        </w:r>
        <w:r>
          <w:rPr>
            <w:webHidden/>
          </w:rPr>
          <w:tab/>
        </w:r>
        <w:r>
          <w:rPr>
            <w:webHidden/>
          </w:rPr>
          <w:fldChar w:fldCharType="begin"/>
        </w:r>
        <w:r>
          <w:rPr>
            <w:webHidden/>
          </w:rPr>
          <w:instrText xml:space="preserve"> PAGEREF _Toc231258271 \h </w:instrText>
        </w:r>
        <w:r>
          <w:rPr>
            <w:webHidden/>
          </w:rPr>
        </w:r>
        <w:r>
          <w:rPr>
            <w:webHidden/>
          </w:rPr>
          <w:fldChar w:fldCharType="separate"/>
        </w:r>
        <w:r>
          <w:rPr>
            <w:webHidden/>
          </w:rPr>
          <w:t>28</w:t>
        </w:r>
        <w:r>
          <w:rPr>
            <w:webHidden/>
          </w:rPr>
          <w:fldChar w:fldCharType="end"/>
        </w:r>
      </w:hyperlink>
    </w:p>
    <w:p w14:paraId="2D022228" w14:textId="33897283" w:rsidR="004C7458" w:rsidRDefault="004C7458">
      <w:pPr>
        <w:pStyle w:val="TOC3"/>
        <w:rPr>
          <w:rFonts w:asciiTheme="minorHAnsi" w:eastAsiaTheme="minorEastAsia" w:hAnsiTheme="minorHAnsi" w:cstheme="minorBidi"/>
          <w:kern w:val="2"/>
          <w:sz w:val="24"/>
          <w14:ligatures w14:val="standardContextual"/>
        </w:rPr>
      </w:pPr>
      <w:hyperlink w:anchor="_Toc231258272" w:history="1">
        <w:r w:rsidRPr="00B13874">
          <w:rPr>
            <w:rStyle w:val="Hyperlink"/>
          </w:rPr>
          <w:t>2.2</w:t>
        </w:r>
        <w:r>
          <w:rPr>
            <w:rFonts w:asciiTheme="minorHAnsi" w:eastAsiaTheme="minorEastAsia" w:hAnsiTheme="minorHAnsi" w:cstheme="minorBidi"/>
            <w:kern w:val="2"/>
            <w:sz w:val="24"/>
            <w14:ligatures w14:val="standardContextual"/>
          </w:rPr>
          <w:tab/>
        </w:r>
        <w:r w:rsidRPr="00B13874">
          <w:rPr>
            <w:rStyle w:val="Hyperlink"/>
          </w:rPr>
          <w:t>Page file-уудыг тусад нь салгах</w:t>
        </w:r>
        <w:r>
          <w:rPr>
            <w:webHidden/>
          </w:rPr>
          <w:tab/>
        </w:r>
        <w:r>
          <w:rPr>
            <w:webHidden/>
          </w:rPr>
          <w:fldChar w:fldCharType="begin"/>
        </w:r>
        <w:r>
          <w:rPr>
            <w:webHidden/>
          </w:rPr>
          <w:instrText xml:space="preserve"> PAGEREF _Toc231258272 \h </w:instrText>
        </w:r>
        <w:r>
          <w:rPr>
            <w:webHidden/>
          </w:rPr>
        </w:r>
        <w:r>
          <w:rPr>
            <w:webHidden/>
          </w:rPr>
          <w:fldChar w:fldCharType="separate"/>
        </w:r>
        <w:r>
          <w:rPr>
            <w:webHidden/>
          </w:rPr>
          <w:t>29</w:t>
        </w:r>
        <w:r>
          <w:rPr>
            <w:webHidden/>
          </w:rPr>
          <w:fldChar w:fldCharType="end"/>
        </w:r>
      </w:hyperlink>
    </w:p>
    <w:p w14:paraId="45E5142D" w14:textId="43B9D2BC" w:rsidR="004C7458" w:rsidRDefault="004C7458">
      <w:pPr>
        <w:pStyle w:val="TOC4"/>
        <w:rPr>
          <w:rFonts w:asciiTheme="minorHAnsi" w:eastAsiaTheme="minorEastAsia" w:hAnsiTheme="minorHAnsi" w:cstheme="minorBidi"/>
          <w:kern w:val="2"/>
          <w:sz w:val="24"/>
          <w14:ligatures w14:val="standardContextual"/>
        </w:rPr>
      </w:pPr>
      <w:hyperlink w:anchor="_Toc231258273" w:history="1">
        <w:r w:rsidRPr="00B13874">
          <w:rPr>
            <w:rStyle w:val="Hyperlink"/>
          </w:rPr>
          <w:t>2.2.1</w:t>
        </w:r>
        <w:r>
          <w:rPr>
            <w:rFonts w:asciiTheme="minorHAnsi" w:eastAsiaTheme="minorEastAsia" w:hAnsiTheme="minorHAnsi" w:cstheme="minorBidi"/>
            <w:kern w:val="2"/>
            <w:sz w:val="24"/>
            <w14:ligatures w14:val="standardContextual"/>
          </w:rPr>
          <w:tab/>
        </w:r>
        <w:r w:rsidRPr="00B13874">
          <w:rPr>
            <w:rStyle w:val="Hyperlink"/>
          </w:rPr>
          <w:t>src/js/pages/overviewPage.js</w:t>
        </w:r>
        <w:r>
          <w:rPr>
            <w:webHidden/>
          </w:rPr>
          <w:tab/>
        </w:r>
        <w:r>
          <w:rPr>
            <w:webHidden/>
          </w:rPr>
          <w:fldChar w:fldCharType="begin"/>
        </w:r>
        <w:r>
          <w:rPr>
            <w:webHidden/>
          </w:rPr>
          <w:instrText xml:space="preserve"> PAGEREF _Toc231258273 \h </w:instrText>
        </w:r>
        <w:r>
          <w:rPr>
            <w:webHidden/>
          </w:rPr>
        </w:r>
        <w:r>
          <w:rPr>
            <w:webHidden/>
          </w:rPr>
          <w:fldChar w:fldCharType="separate"/>
        </w:r>
        <w:r>
          <w:rPr>
            <w:webHidden/>
          </w:rPr>
          <w:t>30</w:t>
        </w:r>
        <w:r>
          <w:rPr>
            <w:webHidden/>
          </w:rPr>
          <w:fldChar w:fldCharType="end"/>
        </w:r>
      </w:hyperlink>
    </w:p>
    <w:p w14:paraId="0043CC4E" w14:textId="1A5A2590" w:rsidR="004C7458" w:rsidRDefault="004C7458">
      <w:pPr>
        <w:pStyle w:val="TOC4"/>
        <w:rPr>
          <w:rFonts w:asciiTheme="minorHAnsi" w:eastAsiaTheme="minorEastAsia" w:hAnsiTheme="minorHAnsi" w:cstheme="minorBidi"/>
          <w:kern w:val="2"/>
          <w:sz w:val="24"/>
          <w14:ligatures w14:val="standardContextual"/>
        </w:rPr>
      </w:pPr>
      <w:hyperlink w:anchor="_Toc231258274" w:history="1">
        <w:r w:rsidRPr="00B13874">
          <w:rPr>
            <w:rStyle w:val="Hyperlink"/>
          </w:rPr>
          <w:t>2.2.2</w:t>
        </w:r>
        <w:r>
          <w:rPr>
            <w:rFonts w:asciiTheme="minorHAnsi" w:eastAsiaTheme="minorEastAsia" w:hAnsiTheme="minorHAnsi" w:cstheme="minorBidi"/>
            <w:kern w:val="2"/>
            <w:sz w:val="24"/>
            <w14:ligatures w14:val="standardContextual"/>
          </w:rPr>
          <w:tab/>
        </w:r>
        <w:r w:rsidRPr="00B13874">
          <w:rPr>
            <w:rStyle w:val="Hyperlink"/>
          </w:rPr>
          <w:t>src/js/pages/searchPage.js</w:t>
        </w:r>
        <w:r>
          <w:rPr>
            <w:webHidden/>
          </w:rPr>
          <w:tab/>
        </w:r>
        <w:r>
          <w:rPr>
            <w:webHidden/>
          </w:rPr>
          <w:fldChar w:fldCharType="begin"/>
        </w:r>
        <w:r>
          <w:rPr>
            <w:webHidden/>
          </w:rPr>
          <w:instrText xml:space="preserve"> PAGEREF _Toc231258274 \h </w:instrText>
        </w:r>
        <w:r>
          <w:rPr>
            <w:webHidden/>
          </w:rPr>
        </w:r>
        <w:r>
          <w:rPr>
            <w:webHidden/>
          </w:rPr>
          <w:fldChar w:fldCharType="separate"/>
        </w:r>
        <w:r>
          <w:rPr>
            <w:webHidden/>
          </w:rPr>
          <w:t>30</w:t>
        </w:r>
        <w:r>
          <w:rPr>
            <w:webHidden/>
          </w:rPr>
          <w:fldChar w:fldCharType="end"/>
        </w:r>
      </w:hyperlink>
    </w:p>
    <w:p w14:paraId="44018A87" w14:textId="67E49C2C" w:rsidR="004C7458" w:rsidRDefault="004C7458">
      <w:pPr>
        <w:pStyle w:val="TOC4"/>
        <w:rPr>
          <w:rFonts w:asciiTheme="minorHAnsi" w:eastAsiaTheme="minorEastAsia" w:hAnsiTheme="minorHAnsi" w:cstheme="minorBidi"/>
          <w:kern w:val="2"/>
          <w:sz w:val="24"/>
          <w14:ligatures w14:val="standardContextual"/>
        </w:rPr>
      </w:pPr>
      <w:hyperlink w:anchor="_Toc231258275" w:history="1">
        <w:r w:rsidRPr="00B13874">
          <w:rPr>
            <w:rStyle w:val="Hyperlink"/>
          </w:rPr>
          <w:t>2.2.3</w:t>
        </w:r>
        <w:r>
          <w:rPr>
            <w:rFonts w:asciiTheme="minorHAnsi" w:eastAsiaTheme="minorEastAsia" w:hAnsiTheme="minorHAnsi" w:cstheme="minorBidi"/>
            <w:kern w:val="2"/>
            <w:sz w:val="24"/>
            <w14:ligatures w14:val="standardContextual"/>
          </w:rPr>
          <w:tab/>
        </w:r>
        <w:r w:rsidRPr="00B13874">
          <w:rPr>
            <w:rStyle w:val="Hyperlink"/>
          </w:rPr>
          <w:t>src/js/pages/calculationPage.js</w:t>
        </w:r>
        <w:r>
          <w:rPr>
            <w:webHidden/>
          </w:rPr>
          <w:tab/>
        </w:r>
        <w:r>
          <w:rPr>
            <w:webHidden/>
          </w:rPr>
          <w:fldChar w:fldCharType="begin"/>
        </w:r>
        <w:r>
          <w:rPr>
            <w:webHidden/>
          </w:rPr>
          <w:instrText xml:space="preserve"> PAGEREF _Toc231258275 \h </w:instrText>
        </w:r>
        <w:r>
          <w:rPr>
            <w:webHidden/>
          </w:rPr>
        </w:r>
        <w:r>
          <w:rPr>
            <w:webHidden/>
          </w:rPr>
          <w:fldChar w:fldCharType="separate"/>
        </w:r>
        <w:r>
          <w:rPr>
            <w:webHidden/>
          </w:rPr>
          <w:t>31</w:t>
        </w:r>
        <w:r>
          <w:rPr>
            <w:webHidden/>
          </w:rPr>
          <w:fldChar w:fldCharType="end"/>
        </w:r>
      </w:hyperlink>
    </w:p>
    <w:p w14:paraId="0A2C2DBF" w14:textId="136D6527" w:rsidR="004C7458" w:rsidRDefault="004C7458">
      <w:pPr>
        <w:pStyle w:val="TOC4"/>
        <w:rPr>
          <w:rFonts w:asciiTheme="minorHAnsi" w:eastAsiaTheme="minorEastAsia" w:hAnsiTheme="minorHAnsi" w:cstheme="minorBidi"/>
          <w:kern w:val="2"/>
          <w:sz w:val="24"/>
          <w14:ligatures w14:val="standardContextual"/>
        </w:rPr>
      </w:pPr>
      <w:hyperlink w:anchor="_Toc231258276" w:history="1">
        <w:r w:rsidRPr="00B13874">
          <w:rPr>
            <w:rStyle w:val="Hyperlink"/>
          </w:rPr>
          <w:t>2.2.4</w:t>
        </w:r>
        <w:r>
          <w:rPr>
            <w:rFonts w:asciiTheme="minorHAnsi" w:eastAsiaTheme="minorEastAsia" w:hAnsiTheme="minorHAnsi" w:cstheme="minorBidi"/>
            <w:kern w:val="2"/>
            <w:sz w:val="24"/>
            <w14:ligatures w14:val="standardContextual"/>
          </w:rPr>
          <w:tab/>
        </w:r>
        <w:r w:rsidRPr="00B13874">
          <w:rPr>
            <w:rStyle w:val="Hyperlink"/>
          </w:rPr>
          <w:t>src/js/pages/booksPage.js</w:t>
        </w:r>
        <w:r>
          <w:rPr>
            <w:webHidden/>
          </w:rPr>
          <w:tab/>
        </w:r>
        <w:r>
          <w:rPr>
            <w:webHidden/>
          </w:rPr>
          <w:fldChar w:fldCharType="begin"/>
        </w:r>
        <w:r>
          <w:rPr>
            <w:webHidden/>
          </w:rPr>
          <w:instrText xml:space="preserve"> PAGEREF _Toc231258276 \h </w:instrText>
        </w:r>
        <w:r>
          <w:rPr>
            <w:webHidden/>
          </w:rPr>
        </w:r>
        <w:r>
          <w:rPr>
            <w:webHidden/>
          </w:rPr>
          <w:fldChar w:fldCharType="separate"/>
        </w:r>
        <w:r>
          <w:rPr>
            <w:webHidden/>
          </w:rPr>
          <w:t>31</w:t>
        </w:r>
        <w:r>
          <w:rPr>
            <w:webHidden/>
          </w:rPr>
          <w:fldChar w:fldCharType="end"/>
        </w:r>
      </w:hyperlink>
    </w:p>
    <w:p w14:paraId="5BE3ABF0" w14:textId="124C885B" w:rsidR="004C7458" w:rsidRDefault="004C7458">
      <w:pPr>
        <w:pStyle w:val="TOC4"/>
        <w:rPr>
          <w:rFonts w:asciiTheme="minorHAnsi" w:eastAsiaTheme="minorEastAsia" w:hAnsiTheme="minorHAnsi" w:cstheme="minorBidi"/>
          <w:kern w:val="2"/>
          <w:sz w:val="24"/>
          <w14:ligatures w14:val="standardContextual"/>
        </w:rPr>
      </w:pPr>
      <w:hyperlink w:anchor="_Toc231258277" w:history="1">
        <w:r w:rsidRPr="00B13874">
          <w:rPr>
            <w:rStyle w:val="Hyperlink"/>
          </w:rPr>
          <w:t>2.2.5</w:t>
        </w:r>
        <w:r>
          <w:rPr>
            <w:rFonts w:asciiTheme="minorHAnsi" w:eastAsiaTheme="minorEastAsia" w:hAnsiTheme="minorHAnsi" w:cstheme="minorBidi"/>
            <w:kern w:val="2"/>
            <w:sz w:val="24"/>
            <w14:ligatures w14:val="standardContextual"/>
          </w:rPr>
          <w:tab/>
        </w:r>
        <w:r w:rsidRPr="00B13874">
          <w:rPr>
            <w:rStyle w:val="Hyperlink"/>
          </w:rPr>
          <w:t>src/js/pages/contactPage.js</w:t>
        </w:r>
        <w:r>
          <w:rPr>
            <w:webHidden/>
          </w:rPr>
          <w:tab/>
        </w:r>
        <w:r>
          <w:rPr>
            <w:webHidden/>
          </w:rPr>
          <w:fldChar w:fldCharType="begin"/>
        </w:r>
        <w:r>
          <w:rPr>
            <w:webHidden/>
          </w:rPr>
          <w:instrText xml:space="preserve"> PAGEREF _Toc231258277 \h </w:instrText>
        </w:r>
        <w:r>
          <w:rPr>
            <w:webHidden/>
          </w:rPr>
        </w:r>
        <w:r>
          <w:rPr>
            <w:webHidden/>
          </w:rPr>
          <w:fldChar w:fldCharType="separate"/>
        </w:r>
        <w:r>
          <w:rPr>
            <w:webHidden/>
          </w:rPr>
          <w:t>31</w:t>
        </w:r>
        <w:r>
          <w:rPr>
            <w:webHidden/>
          </w:rPr>
          <w:fldChar w:fldCharType="end"/>
        </w:r>
      </w:hyperlink>
    </w:p>
    <w:p w14:paraId="4847EED4" w14:textId="34C14AC0" w:rsidR="004C7458" w:rsidRDefault="004C7458">
      <w:pPr>
        <w:pStyle w:val="TOC4"/>
        <w:rPr>
          <w:rFonts w:asciiTheme="minorHAnsi" w:eastAsiaTheme="minorEastAsia" w:hAnsiTheme="minorHAnsi" w:cstheme="minorBidi"/>
          <w:kern w:val="2"/>
          <w:sz w:val="24"/>
          <w14:ligatures w14:val="standardContextual"/>
        </w:rPr>
      </w:pPr>
      <w:hyperlink w:anchor="_Toc231258278" w:history="1">
        <w:r w:rsidRPr="00B13874">
          <w:rPr>
            <w:rStyle w:val="Hyperlink"/>
            <w:rFonts w:eastAsia="SimSun"/>
          </w:rPr>
          <w:t>2.2.6</w:t>
        </w:r>
        <w:r>
          <w:rPr>
            <w:rFonts w:asciiTheme="minorHAnsi" w:eastAsiaTheme="minorEastAsia" w:hAnsiTheme="minorHAnsi" w:cstheme="minorBidi"/>
            <w:kern w:val="2"/>
            <w:sz w:val="24"/>
            <w14:ligatures w14:val="standardContextual"/>
          </w:rPr>
          <w:tab/>
        </w:r>
        <w:r w:rsidRPr="00B13874">
          <w:rPr>
            <w:rStyle w:val="Hyperlink"/>
            <w:rFonts w:eastAsia="SimSun"/>
          </w:rPr>
          <w:t>src/js/pages/notFoundPage.js</w:t>
        </w:r>
        <w:r>
          <w:rPr>
            <w:webHidden/>
          </w:rPr>
          <w:tab/>
        </w:r>
        <w:r>
          <w:rPr>
            <w:webHidden/>
          </w:rPr>
          <w:fldChar w:fldCharType="begin"/>
        </w:r>
        <w:r>
          <w:rPr>
            <w:webHidden/>
          </w:rPr>
          <w:instrText xml:space="preserve"> PAGEREF _Toc231258278 \h </w:instrText>
        </w:r>
        <w:r>
          <w:rPr>
            <w:webHidden/>
          </w:rPr>
        </w:r>
        <w:r>
          <w:rPr>
            <w:webHidden/>
          </w:rPr>
          <w:fldChar w:fldCharType="separate"/>
        </w:r>
        <w:r>
          <w:rPr>
            <w:webHidden/>
          </w:rPr>
          <w:t>31</w:t>
        </w:r>
        <w:r>
          <w:rPr>
            <w:webHidden/>
          </w:rPr>
          <w:fldChar w:fldCharType="end"/>
        </w:r>
      </w:hyperlink>
    </w:p>
    <w:p w14:paraId="0AA2104A" w14:textId="7B1C1CB7" w:rsidR="004C7458" w:rsidRDefault="004C7458">
      <w:pPr>
        <w:pStyle w:val="TOC4"/>
        <w:rPr>
          <w:rFonts w:asciiTheme="minorHAnsi" w:eastAsiaTheme="minorEastAsia" w:hAnsiTheme="minorHAnsi" w:cstheme="minorBidi"/>
          <w:kern w:val="2"/>
          <w:sz w:val="24"/>
          <w14:ligatures w14:val="standardContextual"/>
        </w:rPr>
      </w:pPr>
      <w:hyperlink w:anchor="_Toc231258279" w:history="1">
        <w:r w:rsidRPr="00B13874">
          <w:rPr>
            <w:rStyle w:val="Hyperlink"/>
          </w:rPr>
          <w:t>2.2.7</w:t>
        </w:r>
        <w:r>
          <w:rPr>
            <w:rFonts w:asciiTheme="minorHAnsi" w:eastAsiaTheme="minorEastAsia" w:hAnsiTheme="minorHAnsi" w:cstheme="minorBidi"/>
            <w:kern w:val="2"/>
            <w:sz w:val="24"/>
            <w14:ligatures w14:val="standardContextual"/>
          </w:rPr>
          <w:tab/>
        </w:r>
        <w:r w:rsidRPr="00B13874">
          <w:rPr>
            <w:rStyle w:val="Hyperlink"/>
          </w:rPr>
          <w:t>src/js/routes.js шинэчил</w:t>
        </w:r>
        <w:r>
          <w:rPr>
            <w:webHidden/>
          </w:rPr>
          <w:tab/>
        </w:r>
        <w:r>
          <w:rPr>
            <w:webHidden/>
          </w:rPr>
          <w:fldChar w:fldCharType="begin"/>
        </w:r>
        <w:r>
          <w:rPr>
            <w:webHidden/>
          </w:rPr>
          <w:instrText xml:space="preserve"> PAGEREF _Toc231258279 \h </w:instrText>
        </w:r>
        <w:r>
          <w:rPr>
            <w:webHidden/>
          </w:rPr>
        </w:r>
        <w:r>
          <w:rPr>
            <w:webHidden/>
          </w:rPr>
          <w:fldChar w:fldCharType="separate"/>
        </w:r>
        <w:r>
          <w:rPr>
            <w:webHidden/>
          </w:rPr>
          <w:t>32</w:t>
        </w:r>
        <w:r>
          <w:rPr>
            <w:webHidden/>
          </w:rPr>
          <w:fldChar w:fldCharType="end"/>
        </w:r>
      </w:hyperlink>
    </w:p>
    <w:p w14:paraId="06578F20" w14:textId="464BC6F1" w:rsidR="004C7458" w:rsidRDefault="004C7458">
      <w:pPr>
        <w:pStyle w:val="TOC4"/>
        <w:rPr>
          <w:rFonts w:asciiTheme="minorHAnsi" w:eastAsiaTheme="minorEastAsia" w:hAnsiTheme="minorHAnsi" w:cstheme="minorBidi"/>
          <w:kern w:val="2"/>
          <w:sz w:val="24"/>
          <w14:ligatures w14:val="standardContextual"/>
        </w:rPr>
      </w:pPr>
      <w:hyperlink w:anchor="_Toc231258280" w:history="1">
        <w:r w:rsidRPr="00B13874">
          <w:rPr>
            <w:rStyle w:val="Hyperlink"/>
          </w:rPr>
          <w:t>2.2.8</w:t>
        </w:r>
        <w:r>
          <w:rPr>
            <w:rFonts w:asciiTheme="minorHAnsi" w:eastAsiaTheme="minorEastAsia" w:hAnsiTheme="minorHAnsi" w:cstheme="minorBidi"/>
            <w:kern w:val="2"/>
            <w:sz w:val="24"/>
            <w14:ligatures w14:val="standardContextual"/>
          </w:rPr>
          <w:tab/>
        </w:r>
        <w:r w:rsidRPr="00B13874">
          <w:rPr>
            <w:rStyle w:val="Hyperlink"/>
          </w:rPr>
          <w:t>router ашиглан pages/хуудсуудыг удирдах</w:t>
        </w:r>
        <w:r>
          <w:rPr>
            <w:webHidden/>
          </w:rPr>
          <w:tab/>
        </w:r>
        <w:r>
          <w:rPr>
            <w:webHidden/>
          </w:rPr>
          <w:fldChar w:fldCharType="begin"/>
        </w:r>
        <w:r>
          <w:rPr>
            <w:webHidden/>
          </w:rPr>
          <w:instrText xml:space="preserve"> PAGEREF _Toc231258280 \h </w:instrText>
        </w:r>
        <w:r>
          <w:rPr>
            <w:webHidden/>
          </w:rPr>
        </w:r>
        <w:r>
          <w:rPr>
            <w:webHidden/>
          </w:rPr>
          <w:fldChar w:fldCharType="separate"/>
        </w:r>
        <w:r>
          <w:rPr>
            <w:webHidden/>
          </w:rPr>
          <w:t>32</w:t>
        </w:r>
        <w:r>
          <w:rPr>
            <w:webHidden/>
          </w:rPr>
          <w:fldChar w:fldCharType="end"/>
        </w:r>
      </w:hyperlink>
    </w:p>
    <w:p w14:paraId="681A607E" w14:textId="1E419EB3" w:rsidR="004C7458" w:rsidRDefault="004C7458">
      <w:pPr>
        <w:pStyle w:val="TOC3"/>
        <w:rPr>
          <w:rFonts w:asciiTheme="minorHAnsi" w:eastAsiaTheme="minorEastAsia" w:hAnsiTheme="minorHAnsi" w:cstheme="minorBidi"/>
          <w:kern w:val="2"/>
          <w:sz w:val="24"/>
          <w14:ligatures w14:val="standardContextual"/>
        </w:rPr>
      </w:pPr>
      <w:hyperlink w:anchor="_Toc231258281" w:history="1">
        <w:r w:rsidRPr="00B13874">
          <w:rPr>
            <w:rStyle w:val="Hyperlink"/>
          </w:rPr>
          <w:t>2.3</w:t>
        </w:r>
        <w:r>
          <w:rPr>
            <w:rFonts w:asciiTheme="minorHAnsi" w:eastAsiaTheme="minorEastAsia" w:hAnsiTheme="minorHAnsi" w:cstheme="minorBidi"/>
            <w:kern w:val="2"/>
            <w:sz w:val="24"/>
            <w14:ligatures w14:val="standardContextual"/>
          </w:rPr>
          <w:tab/>
        </w:r>
        <w:r w:rsidRPr="00B13874">
          <w:rPr>
            <w:rStyle w:val="Hyperlink"/>
          </w:rPr>
          <w:t>renderPageLayout</w:t>
        </w:r>
        <w:r>
          <w:rPr>
            <w:webHidden/>
          </w:rPr>
          <w:tab/>
        </w:r>
        <w:r>
          <w:rPr>
            <w:webHidden/>
          </w:rPr>
          <w:fldChar w:fldCharType="begin"/>
        </w:r>
        <w:r>
          <w:rPr>
            <w:webHidden/>
          </w:rPr>
          <w:instrText xml:space="preserve"> PAGEREF _Toc231258281 \h </w:instrText>
        </w:r>
        <w:r>
          <w:rPr>
            <w:webHidden/>
          </w:rPr>
        </w:r>
        <w:r>
          <w:rPr>
            <w:webHidden/>
          </w:rPr>
          <w:fldChar w:fldCharType="separate"/>
        </w:r>
        <w:r>
          <w:rPr>
            <w:webHidden/>
          </w:rPr>
          <w:t>33</w:t>
        </w:r>
        <w:r>
          <w:rPr>
            <w:webHidden/>
          </w:rPr>
          <w:fldChar w:fldCharType="end"/>
        </w:r>
      </w:hyperlink>
    </w:p>
    <w:p w14:paraId="56F49F82" w14:textId="6B90A246" w:rsidR="004C7458" w:rsidRDefault="004C7458">
      <w:pPr>
        <w:pStyle w:val="TOC4"/>
        <w:rPr>
          <w:rFonts w:asciiTheme="minorHAnsi" w:eastAsiaTheme="minorEastAsia" w:hAnsiTheme="minorHAnsi" w:cstheme="minorBidi"/>
          <w:kern w:val="2"/>
          <w:sz w:val="24"/>
          <w14:ligatures w14:val="standardContextual"/>
        </w:rPr>
      </w:pPr>
      <w:hyperlink w:anchor="_Toc231258282" w:history="1">
        <w:r w:rsidRPr="00B13874">
          <w:rPr>
            <w:rStyle w:val="Hyperlink"/>
          </w:rPr>
          <w:t>2.3.1</w:t>
        </w:r>
        <w:r>
          <w:rPr>
            <w:rFonts w:asciiTheme="minorHAnsi" w:eastAsiaTheme="minorEastAsia" w:hAnsiTheme="minorHAnsi" w:cstheme="minorBidi"/>
            <w:kern w:val="2"/>
            <w:sz w:val="24"/>
            <w14:ligatures w14:val="standardContextual"/>
          </w:rPr>
          <w:tab/>
        </w:r>
        <w:r w:rsidRPr="00B13874">
          <w:rPr>
            <w:rStyle w:val="Hyperlink"/>
          </w:rPr>
          <w:t>src/js/layouts/pageLayout.js хуудсын үндсэн загвар</w:t>
        </w:r>
        <w:r>
          <w:rPr>
            <w:webHidden/>
          </w:rPr>
          <w:tab/>
        </w:r>
        <w:r>
          <w:rPr>
            <w:webHidden/>
          </w:rPr>
          <w:fldChar w:fldCharType="begin"/>
        </w:r>
        <w:r>
          <w:rPr>
            <w:webHidden/>
          </w:rPr>
          <w:instrText xml:space="preserve"> PAGEREF _Toc231258282 \h </w:instrText>
        </w:r>
        <w:r>
          <w:rPr>
            <w:webHidden/>
          </w:rPr>
        </w:r>
        <w:r>
          <w:rPr>
            <w:webHidden/>
          </w:rPr>
          <w:fldChar w:fldCharType="separate"/>
        </w:r>
        <w:r>
          <w:rPr>
            <w:webHidden/>
          </w:rPr>
          <w:t>33</w:t>
        </w:r>
        <w:r>
          <w:rPr>
            <w:webHidden/>
          </w:rPr>
          <w:fldChar w:fldCharType="end"/>
        </w:r>
      </w:hyperlink>
    </w:p>
    <w:p w14:paraId="019820FC" w14:textId="0817429B" w:rsidR="004C7458" w:rsidRDefault="004C7458">
      <w:pPr>
        <w:pStyle w:val="TOC4"/>
        <w:rPr>
          <w:rFonts w:asciiTheme="minorHAnsi" w:eastAsiaTheme="minorEastAsia" w:hAnsiTheme="minorHAnsi" w:cstheme="minorBidi"/>
          <w:kern w:val="2"/>
          <w:sz w:val="24"/>
          <w14:ligatures w14:val="standardContextual"/>
        </w:rPr>
      </w:pPr>
      <w:hyperlink w:anchor="_Toc231258283" w:history="1">
        <w:r w:rsidRPr="00B13874">
          <w:rPr>
            <w:rStyle w:val="Hyperlink"/>
          </w:rPr>
          <w:t>2.3.2</w:t>
        </w:r>
        <w:r>
          <w:rPr>
            <w:rFonts w:asciiTheme="minorHAnsi" w:eastAsiaTheme="minorEastAsia" w:hAnsiTheme="minorHAnsi" w:cstheme="minorBidi"/>
            <w:kern w:val="2"/>
            <w:sz w:val="24"/>
            <w14:ligatures w14:val="standardContextual"/>
          </w:rPr>
          <w:tab/>
        </w:r>
        <w:r w:rsidRPr="00B13874">
          <w:rPr>
            <w:rStyle w:val="Hyperlink"/>
          </w:rPr>
          <w:t>src/js/pages/overviewPage.js-д renderPageLayout-ыг хэрэглэх</w:t>
        </w:r>
        <w:r>
          <w:rPr>
            <w:webHidden/>
          </w:rPr>
          <w:tab/>
        </w:r>
        <w:r>
          <w:rPr>
            <w:webHidden/>
          </w:rPr>
          <w:fldChar w:fldCharType="begin"/>
        </w:r>
        <w:r>
          <w:rPr>
            <w:webHidden/>
          </w:rPr>
          <w:instrText xml:space="preserve"> PAGEREF _Toc231258283 \h </w:instrText>
        </w:r>
        <w:r>
          <w:rPr>
            <w:webHidden/>
          </w:rPr>
        </w:r>
        <w:r>
          <w:rPr>
            <w:webHidden/>
          </w:rPr>
          <w:fldChar w:fldCharType="separate"/>
        </w:r>
        <w:r>
          <w:rPr>
            <w:webHidden/>
          </w:rPr>
          <w:t>33</w:t>
        </w:r>
        <w:r>
          <w:rPr>
            <w:webHidden/>
          </w:rPr>
          <w:fldChar w:fldCharType="end"/>
        </w:r>
      </w:hyperlink>
    </w:p>
    <w:p w14:paraId="44362675" w14:textId="0E439423" w:rsidR="004C7458" w:rsidRDefault="004C7458">
      <w:pPr>
        <w:pStyle w:val="TOC4"/>
        <w:rPr>
          <w:rFonts w:asciiTheme="minorHAnsi" w:eastAsiaTheme="minorEastAsia" w:hAnsiTheme="minorHAnsi" w:cstheme="minorBidi"/>
          <w:kern w:val="2"/>
          <w:sz w:val="24"/>
          <w14:ligatures w14:val="standardContextual"/>
        </w:rPr>
      </w:pPr>
      <w:hyperlink w:anchor="_Toc231258284" w:history="1">
        <w:r w:rsidRPr="00B13874">
          <w:rPr>
            <w:rStyle w:val="Hyperlink"/>
          </w:rPr>
          <w:t>2.3.3</w:t>
        </w:r>
        <w:r>
          <w:rPr>
            <w:rFonts w:asciiTheme="minorHAnsi" w:eastAsiaTheme="minorEastAsia" w:hAnsiTheme="minorHAnsi" w:cstheme="minorBidi"/>
            <w:kern w:val="2"/>
            <w:sz w:val="24"/>
            <w14:ligatures w14:val="standardContextual"/>
          </w:rPr>
          <w:tab/>
        </w:r>
        <w:r w:rsidRPr="00B13874">
          <w:rPr>
            <w:rStyle w:val="Hyperlink"/>
          </w:rPr>
          <w:t>src/js/pages/searchPage.js-д renderPageLayout-ыг хэрэглэх</w:t>
        </w:r>
        <w:r>
          <w:rPr>
            <w:webHidden/>
          </w:rPr>
          <w:tab/>
        </w:r>
        <w:r>
          <w:rPr>
            <w:webHidden/>
          </w:rPr>
          <w:fldChar w:fldCharType="begin"/>
        </w:r>
        <w:r>
          <w:rPr>
            <w:webHidden/>
          </w:rPr>
          <w:instrText xml:space="preserve"> PAGEREF _Toc231258284 \h </w:instrText>
        </w:r>
        <w:r>
          <w:rPr>
            <w:webHidden/>
          </w:rPr>
        </w:r>
        <w:r>
          <w:rPr>
            <w:webHidden/>
          </w:rPr>
          <w:fldChar w:fldCharType="separate"/>
        </w:r>
        <w:r>
          <w:rPr>
            <w:webHidden/>
          </w:rPr>
          <w:t>34</w:t>
        </w:r>
        <w:r>
          <w:rPr>
            <w:webHidden/>
          </w:rPr>
          <w:fldChar w:fldCharType="end"/>
        </w:r>
      </w:hyperlink>
    </w:p>
    <w:p w14:paraId="6C6E3836" w14:textId="1F877413" w:rsidR="004C7458" w:rsidRDefault="004C7458">
      <w:pPr>
        <w:pStyle w:val="TOC4"/>
        <w:rPr>
          <w:rFonts w:asciiTheme="minorHAnsi" w:eastAsiaTheme="minorEastAsia" w:hAnsiTheme="minorHAnsi" w:cstheme="minorBidi"/>
          <w:kern w:val="2"/>
          <w:sz w:val="24"/>
          <w14:ligatures w14:val="standardContextual"/>
        </w:rPr>
      </w:pPr>
      <w:hyperlink w:anchor="_Toc231258285" w:history="1">
        <w:r w:rsidRPr="00B13874">
          <w:rPr>
            <w:rStyle w:val="Hyperlink"/>
          </w:rPr>
          <w:t>2.3.4</w:t>
        </w:r>
        <w:r>
          <w:rPr>
            <w:rFonts w:asciiTheme="minorHAnsi" w:eastAsiaTheme="minorEastAsia" w:hAnsiTheme="minorHAnsi" w:cstheme="minorBidi"/>
            <w:kern w:val="2"/>
            <w:sz w:val="24"/>
            <w14:ligatures w14:val="standardContextual"/>
          </w:rPr>
          <w:tab/>
        </w:r>
        <w:r w:rsidRPr="00B13874">
          <w:rPr>
            <w:rStyle w:val="Hyperlink"/>
          </w:rPr>
          <w:t>src/js/pages/calculationPage.js-д renderPageLayout-ыг хэрэглэх</w:t>
        </w:r>
        <w:r>
          <w:rPr>
            <w:webHidden/>
          </w:rPr>
          <w:tab/>
        </w:r>
        <w:r>
          <w:rPr>
            <w:webHidden/>
          </w:rPr>
          <w:fldChar w:fldCharType="begin"/>
        </w:r>
        <w:r>
          <w:rPr>
            <w:webHidden/>
          </w:rPr>
          <w:instrText xml:space="preserve"> PAGEREF _Toc231258285 \h </w:instrText>
        </w:r>
        <w:r>
          <w:rPr>
            <w:webHidden/>
          </w:rPr>
        </w:r>
        <w:r>
          <w:rPr>
            <w:webHidden/>
          </w:rPr>
          <w:fldChar w:fldCharType="separate"/>
        </w:r>
        <w:r>
          <w:rPr>
            <w:webHidden/>
          </w:rPr>
          <w:t>34</w:t>
        </w:r>
        <w:r>
          <w:rPr>
            <w:webHidden/>
          </w:rPr>
          <w:fldChar w:fldCharType="end"/>
        </w:r>
      </w:hyperlink>
    </w:p>
    <w:p w14:paraId="5B6F4F86" w14:textId="118F10FA" w:rsidR="004C7458" w:rsidRDefault="004C7458">
      <w:pPr>
        <w:pStyle w:val="TOC4"/>
        <w:rPr>
          <w:rFonts w:asciiTheme="minorHAnsi" w:eastAsiaTheme="minorEastAsia" w:hAnsiTheme="minorHAnsi" w:cstheme="minorBidi"/>
          <w:kern w:val="2"/>
          <w:sz w:val="24"/>
          <w14:ligatures w14:val="standardContextual"/>
        </w:rPr>
      </w:pPr>
      <w:hyperlink w:anchor="_Toc231258286" w:history="1">
        <w:r w:rsidRPr="00B13874">
          <w:rPr>
            <w:rStyle w:val="Hyperlink"/>
          </w:rPr>
          <w:t>2.3.5</w:t>
        </w:r>
        <w:r>
          <w:rPr>
            <w:rFonts w:asciiTheme="minorHAnsi" w:eastAsiaTheme="minorEastAsia" w:hAnsiTheme="minorHAnsi" w:cstheme="minorBidi"/>
            <w:kern w:val="2"/>
            <w:sz w:val="24"/>
            <w14:ligatures w14:val="standardContextual"/>
          </w:rPr>
          <w:tab/>
        </w:r>
        <w:r w:rsidRPr="00B13874">
          <w:rPr>
            <w:rStyle w:val="Hyperlink"/>
          </w:rPr>
          <w:t>src/js/pages/booksPage.js-д renderPageLayout-ыг хэрэглэх</w:t>
        </w:r>
        <w:r>
          <w:rPr>
            <w:webHidden/>
          </w:rPr>
          <w:tab/>
        </w:r>
        <w:r>
          <w:rPr>
            <w:webHidden/>
          </w:rPr>
          <w:fldChar w:fldCharType="begin"/>
        </w:r>
        <w:r>
          <w:rPr>
            <w:webHidden/>
          </w:rPr>
          <w:instrText xml:space="preserve"> PAGEREF _Toc231258286 \h </w:instrText>
        </w:r>
        <w:r>
          <w:rPr>
            <w:webHidden/>
          </w:rPr>
        </w:r>
        <w:r>
          <w:rPr>
            <w:webHidden/>
          </w:rPr>
          <w:fldChar w:fldCharType="separate"/>
        </w:r>
        <w:r>
          <w:rPr>
            <w:webHidden/>
          </w:rPr>
          <w:t>34</w:t>
        </w:r>
        <w:r>
          <w:rPr>
            <w:webHidden/>
          </w:rPr>
          <w:fldChar w:fldCharType="end"/>
        </w:r>
      </w:hyperlink>
    </w:p>
    <w:p w14:paraId="584AB4B3" w14:textId="45E7D056" w:rsidR="004C7458" w:rsidRDefault="004C7458">
      <w:pPr>
        <w:pStyle w:val="TOC4"/>
        <w:rPr>
          <w:rFonts w:asciiTheme="minorHAnsi" w:eastAsiaTheme="minorEastAsia" w:hAnsiTheme="minorHAnsi" w:cstheme="minorBidi"/>
          <w:kern w:val="2"/>
          <w:sz w:val="24"/>
          <w14:ligatures w14:val="standardContextual"/>
        </w:rPr>
      </w:pPr>
      <w:hyperlink w:anchor="_Toc231258287" w:history="1">
        <w:r w:rsidRPr="00B13874">
          <w:rPr>
            <w:rStyle w:val="Hyperlink"/>
          </w:rPr>
          <w:t>2.3.6</w:t>
        </w:r>
        <w:r>
          <w:rPr>
            <w:rFonts w:asciiTheme="minorHAnsi" w:eastAsiaTheme="minorEastAsia" w:hAnsiTheme="minorHAnsi" w:cstheme="minorBidi"/>
            <w:kern w:val="2"/>
            <w:sz w:val="24"/>
            <w14:ligatures w14:val="standardContextual"/>
          </w:rPr>
          <w:tab/>
        </w:r>
        <w:r w:rsidRPr="00B13874">
          <w:rPr>
            <w:rStyle w:val="Hyperlink"/>
          </w:rPr>
          <w:t>src/js/pages/contactPage.js-д renderPageLayout-ыг хэрэглэх</w:t>
        </w:r>
        <w:r>
          <w:rPr>
            <w:webHidden/>
          </w:rPr>
          <w:tab/>
        </w:r>
        <w:r>
          <w:rPr>
            <w:webHidden/>
          </w:rPr>
          <w:fldChar w:fldCharType="begin"/>
        </w:r>
        <w:r>
          <w:rPr>
            <w:webHidden/>
          </w:rPr>
          <w:instrText xml:space="preserve"> PAGEREF _Toc231258287 \h </w:instrText>
        </w:r>
        <w:r>
          <w:rPr>
            <w:webHidden/>
          </w:rPr>
        </w:r>
        <w:r>
          <w:rPr>
            <w:webHidden/>
          </w:rPr>
          <w:fldChar w:fldCharType="separate"/>
        </w:r>
        <w:r>
          <w:rPr>
            <w:webHidden/>
          </w:rPr>
          <w:t>34</w:t>
        </w:r>
        <w:r>
          <w:rPr>
            <w:webHidden/>
          </w:rPr>
          <w:fldChar w:fldCharType="end"/>
        </w:r>
      </w:hyperlink>
    </w:p>
    <w:p w14:paraId="45031BE1" w14:textId="7A3590E3" w:rsidR="004C7458" w:rsidRDefault="004C7458">
      <w:pPr>
        <w:pStyle w:val="TOC4"/>
        <w:rPr>
          <w:rFonts w:asciiTheme="minorHAnsi" w:eastAsiaTheme="minorEastAsia" w:hAnsiTheme="minorHAnsi" w:cstheme="minorBidi"/>
          <w:kern w:val="2"/>
          <w:sz w:val="24"/>
          <w14:ligatures w14:val="standardContextual"/>
        </w:rPr>
      </w:pPr>
      <w:hyperlink w:anchor="_Toc231258288" w:history="1">
        <w:r w:rsidRPr="00B13874">
          <w:rPr>
            <w:rStyle w:val="Hyperlink"/>
            <w:rFonts w:eastAsia="SimSun"/>
          </w:rPr>
          <w:t>2.3.7</w:t>
        </w:r>
        <w:r>
          <w:rPr>
            <w:rFonts w:asciiTheme="minorHAnsi" w:eastAsiaTheme="minorEastAsia" w:hAnsiTheme="minorHAnsi" w:cstheme="minorBidi"/>
            <w:kern w:val="2"/>
            <w:sz w:val="24"/>
            <w14:ligatures w14:val="standardContextual"/>
          </w:rPr>
          <w:tab/>
        </w:r>
        <w:r w:rsidRPr="00B13874">
          <w:rPr>
            <w:rStyle w:val="Hyperlink"/>
            <w:rFonts w:eastAsia="SimSun"/>
          </w:rPr>
          <w:t>src/js/pages/notFoundPage.js-д renderPageLayout-ыг хэрэглэх</w:t>
        </w:r>
        <w:r>
          <w:rPr>
            <w:webHidden/>
          </w:rPr>
          <w:tab/>
        </w:r>
        <w:r>
          <w:rPr>
            <w:webHidden/>
          </w:rPr>
          <w:fldChar w:fldCharType="begin"/>
        </w:r>
        <w:r>
          <w:rPr>
            <w:webHidden/>
          </w:rPr>
          <w:instrText xml:space="preserve"> PAGEREF _Toc231258288 \h </w:instrText>
        </w:r>
        <w:r>
          <w:rPr>
            <w:webHidden/>
          </w:rPr>
        </w:r>
        <w:r>
          <w:rPr>
            <w:webHidden/>
          </w:rPr>
          <w:fldChar w:fldCharType="separate"/>
        </w:r>
        <w:r>
          <w:rPr>
            <w:webHidden/>
          </w:rPr>
          <w:t>35</w:t>
        </w:r>
        <w:r>
          <w:rPr>
            <w:webHidden/>
          </w:rPr>
          <w:fldChar w:fldCharType="end"/>
        </w:r>
      </w:hyperlink>
    </w:p>
    <w:p w14:paraId="23517350" w14:textId="658731FC" w:rsidR="004C7458" w:rsidRDefault="004C7458">
      <w:pPr>
        <w:pStyle w:val="TOC4"/>
        <w:rPr>
          <w:rFonts w:asciiTheme="minorHAnsi" w:eastAsiaTheme="minorEastAsia" w:hAnsiTheme="minorHAnsi" w:cstheme="minorBidi"/>
          <w:kern w:val="2"/>
          <w:sz w:val="24"/>
          <w14:ligatures w14:val="standardContextual"/>
        </w:rPr>
      </w:pPr>
      <w:hyperlink w:anchor="_Toc231258289" w:history="1">
        <w:r w:rsidRPr="00B13874">
          <w:rPr>
            <w:rStyle w:val="Hyperlink"/>
          </w:rPr>
          <w:t>2.3.8</w:t>
        </w:r>
        <w:r>
          <w:rPr>
            <w:rFonts w:asciiTheme="minorHAnsi" w:eastAsiaTheme="minorEastAsia" w:hAnsiTheme="minorHAnsi" w:cstheme="minorBidi"/>
            <w:kern w:val="2"/>
            <w:sz w:val="24"/>
            <w14:ligatures w14:val="standardContextual"/>
          </w:rPr>
          <w:tab/>
        </w:r>
        <w:r w:rsidRPr="00B13874">
          <w:rPr>
            <w:rStyle w:val="Hyperlink"/>
            <w:rFonts w:eastAsia="SimSun"/>
          </w:rPr>
          <w:t>GitHub руу илгээх</w:t>
        </w:r>
        <w:r>
          <w:rPr>
            <w:webHidden/>
          </w:rPr>
          <w:tab/>
        </w:r>
        <w:r>
          <w:rPr>
            <w:webHidden/>
          </w:rPr>
          <w:fldChar w:fldCharType="begin"/>
        </w:r>
        <w:r>
          <w:rPr>
            <w:webHidden/>
          </w:rPr>
          <w:instrText xml:space="preserve"> PAGEREF _Toc231258289 \h </w:instrText>
        </w:r>
        <w:r>
          <w:rPr>
            <w:webHidden/>
          </w:rPr>
        </w:r>
        <w:r>
          <w:rPr>
            <w:webHidden/>
          </w:rPr>
          <w:fldChar w:fldCharType="separate"/>
        </w:r>
        <w:r>
          <w:rPr>
            <w:webHidden/>
          </w:rPr>
          <w:t>36</w:t>
        </w:r>
        <w:r>
          <w:rPr>
            <w:webHidden/>
          </w:rPr>
          <w:fldChar w:fldCharType="end"/>
        </w:r>
      </w:hyperlink>
    </w:p>
    <w:p w14:paraId="06C17F1C" w14:textId="1A942AC9" w:rsidR="004C7458" w:rsidRDefault="004C7458">
      <w:pPr>
        <w:pStyle w:val="TOC3"/>
        <w:rPr>
          <w:rFonts w:asciiTheme="minorHAnsi" w:eastAsiaTheme="minorEastAsia" w:hAnsiTheme="minorHAnsi" w:cstheme="minorBidi"/>
          <w:kern w:val="2"/>
          <w:sz w:val="24"/>
          <w14:ligatures w14:val="standardContextual"/>
        </w:rPr>
      </w:pPr>
      <w:hyperlink w:anchor="_Toc231258290" w:history="1">
        <w:r w:rsidRPr="00B13874">
          <w:rPr>
            <w:rStyle w:val="Hyperlink"/>
          </w:rPr>
          <w:t>2.4</w:t>
        </w:r>
        <w:r>
          <w:rPr>
            <w:rFonts w:asciiTheme="minorHAnsi" w:eastAsiaTheme="minorEastAsia" w:hAnsiTheme="minorHAnsi" w:cstheme="minorBidi"/>
            <w:kern w:val="2"/>
            <w:sz w:val="24"/>
            <w14:ligatures w14:val="standardContextual"/>
          </w:rPr>
          <w:tab/>
        </w:r>
        <w:r w:rsidRPr="00B13874">
          <w:rPr>
            <w:rStyle w:val="Hyperlink"/>
          </w:rPr>
          <w:t>Navbar</w:t>
        </w:r>
        <w:r>
          <w:rPr>
            <w:webHidden/>
          </w:rPr>
          <w:tab/>
        </w:r>
        <w:r>
          <w:rPr>
            <w:webHidden/>
          </w:rPr>
          <w:fldChar w:fldCharType="begin"/>
        </w:r>
        <w:r>
          <w:rPr>
            <w:webHidden/>
          </w:rPr>
          <w:instrText xml:space="preserve"> PAGEREF _Toc231258290 \h </w:instrText>
        </w:r>
        <w:r>
          <w:rPr>
            <w:webHidden/>
          </w:rPr>
        </w:r>
        <w:r>
          <w:rPr>
            <w:webHidden/>
          </w:rPr>
          <w:fldChar w:fldCharType="separate"/>
        </w:r>
        <w:r>
          <w:rPr>
            <w:webHidden/>
          </w:rPr>
          <w:t>37</w:t>
        </w:r>
        <w:r>
          <w:rPr>
            <w:webHidden/>
          </w:rPr>
          <w:fldChar w:fldCharType="end"/>
        </w:r>
      </w:hyperlink>
    </w:p>
    <w:p w14:paraId="48360DBE" w14:textId="70AEEA13" w:rsidR="004C7458" w:rsidRDefault="004C7458">
      <w:pPr>
        <w:pStyle w:val="TOC4"/>
        <w:rPr>
          <w:rFonts w:asciiTheme="minorHAnsi" w:eastAsiaTheme="minorEastAsia" w:hAnsiTheme="minorHAnsi" w:cstheme="minorBidi"/>
          <w:kern w:val="2"/>
          <w:sz w:val="24"/>
          <w14:ligatures w14:val="standardContextual"/>
        </w:rPr>
      </w:pPr>
      <w:hyperlink w:anchor="_Toc231258291" w:history="1">
        <w:r w:rsidRPr="00B13874">
          <w:rPr>
            <w:rStyle w:val="Hyperlink"/>
          </w:rPr>
          <w:t>2.4.1</w:t>
        </w:r>
        <w:r>
          <w:rPr>
            <w:rFonts w:asciiTheme="minorHAnsi" w:eastAsiaTheme="minorEastAsia" w:hAnsiTheme="minorHAnsi" w:cstheme="minorBidi"/>
            <w:kern w:val="2"/>
            <w:sz w:val="24"/>
            <w14:ligatures w14:val="standardContextual"/>
          </w:rPr>
          <w:tab/>
        </w:r>
        <w:r w:rsidRPr="00B13874">
          <w:rPr>
            <w:rStyle w:val="Hyperlink"/>
            <w:rFonts w:eastAsia="SimSun"/>
          </w:rPr>
          <w:t xml:space="preserve">src/index.html </w:t>
        </w:r>
        <w:r w:rsidRPr="00B13874">
          <w:rPr>
            <w:rStyle w:val="Hyperlink"/>
          </w:rPr>
          <w:t>шинэчил</w:t>
        </w:r>
        <w:r>
          <w:rPr>
            <w:webHidden/>
          </w:rPr>
          <w:tab/>
        </w:r>
        <w:r>
          <w:rPr>
            <w:webHidden/>
          </w:rPr>
          <w:fldChar w:fldCharType="begin"/>
        </w:r>
        <w:r>
          <w:rPr>
            <w:webHidden/>
          </w:rPr>
          <w:instrText xml:space="preserve"> PAGEREF _Toc231258291 \h </w:instrText>
        </w:r>
        <w:r>
          <w:rPr>
            <w:webHidden/>
          </w:rPr>
        </w:r>
        <w:r>
          <w:rPr>
            <w:webHidden/>
          </w:rPr>
          <w:fldChar w:fldCharType="separate"/>
        </w:r>
        <w:r>
          <w:rPr>
            <w:webHidden/>
          </w:rPr>
          <w:t>37</w:t>
        </w:r>
        <w:r>
          <w:rPr>
            <w:webHidden/>
          </w:rPr>
          <w:fldChar w:fldCharType="end"/>
        </w:r>
      </w:hyperlink>
    </w:p>
    <w:p w14:paraId="5CBA112E" w14:textId="7C3D2B42" w:rsidR="004C7458" w:rsidRDefault="004C7458">
      <w:pPr>
        <w:pStyle w:val="TOC4"/>
        <w:rPr>
          <w:rFonts w:asciiTheme="minorHAnsi" w:eastAsiaTheme="minorEastAsia" w:hAnsiTheme="minorHAnsi" w:cstheme="minorBidi"/>
          <w:kern w:val="2"/>
          <w:sz w:val="24"/>
          <w14:ligatures w14:val="standardContextual"/>
        </w:rPr>
      </w:pPr>
      <w:hyperlink w:anchor="_Toc231258292" w:history="1">
        <w:r w:rsidRPr="00B13874">
          <w:rPr>
            <w:rStyle w:val="Hyperlink"/>
          </w:rPr>
          <w:t>2.4.2</w:t>
        </w:r>
        <w:r>
          <w:rPr>
            <w:rFonts w:asciiTheme="minorHAnsi" w:eastAsiaTheme="minorEastAsia" w:hAnsiTheme="minorHAnsi" w:cstheme="minorBidi"/>
            <w:kern w:val="2"/>
            <w:sz w:val="24"/>
            <w14:ligatures w14:val="standardContextual"/>
          </w:rPr>
          <w:tab/>
        </w:r>
        <w:r w:rsidRPr="00B13874">
          <w:rPr>
            <w:rStyle w:val="Hyperlink"/>
          </w:rPr>
          <w:t>src/js/components/navbar.js</w:t>
        </w:r>
        <w:r>
          <w:rPr>
            <w:webHidden/>
          </w:rPr>
          <w:tab/>
        </w:r>
        <w:r>
          <w:rPr>
            <w:webHidden/>
          </w:rPr>
          <w:fldChar w:fldCharType="begin"/>
        </w:r>
        <w:r>
          <w:rPr>
            <w:webHidden/>
          </w:rPr>
          <w:instrText xml:space="preserve"> PAGEREF _Toc231258292 \h </w:instrText>
        </w:r>
        <w:r>
          <w:rPr>
            <w:webHidden/>
          </w:rPr>
        </w:r>
        <w:r>
          <w:rPr>
            <w:webHidden/>
          </w:rPr>
          <w:fldChar w:fldCharType="separate"/>
        </w:r>
        <w:r>
          <w:rPr>
            <w:webHidden/>
          </w:rPr>
          <w:t>38</w:t>
        </w:r>
        <w:r>
          <w:rPr>
            <w:webHidden/>
          </w:rPr>
          <w:fldChar w:fldCharType="end"/>
        </w:r>
      </w:hyperlink>
    </w:p>
    <w:p w14:paraId="693205C6" w14:textId="228F3296" w:rsidR="004C7458" w:rsidRDefault="004C7458">
      <w:pPr>
        <w:pStyle w:val="TOC4"/>
        <w:rPr>
          <w:rFonts w:asciiTheme="minorHAnsi" w:eastAsiaTheme="minorEastAsia" w:hAnsiTheme="minorHAnsi" w:cstheme="minorBidi"/>
          <w:kern w:val="2"/>
          <w:sz w:val="24"/>
          <w14:ligatures w14:val="standardContextual"/>
        </w:rPr>
      </w:pPr>
      <w:hyperlink w:anchor="_Toc231258293" w:history="1">
        <w:r w:rsidRPr="00B13874">
          <w:rPr>
            <w:rStyle w:val="Hyperlink"/>
          </w:rPr>
          <w:t>2.4.3</w:t>
        </w:r>
        <w:r>
          <w:rPr>
            <w:rFonts w:asciiTheme="minorHAnsi" w:eastAsiaTheme="minorEastAsia" w:hAnsiTheme="minorHAnsi" w:cstheme="minorBidi"/>
            <w:kern w:val="2"/>
            <w:sz w:val="24"/>
            <w14:ligatures w14:val="standardContextual"/>
          </w:rPr>
          <w:tab/>
        </w:r>
        <w:r w:rsidRPr="00B13874">
          <w:rPr>
            <w:rStyle w:val="Hyperlink"/>
          </w:rPr>
          <w:t>src/js/app.js шинэчил</w:t>
        </w:r>
        <w:r>
          <w:rPr>
            <w:webHidden/>
          </w:rPr>
          <w:tab/>
        </w:r>
        <w:r>
          <w:rPr>
            <w:webHidden/>
          </w:rPr>
          <w:fldChar w:fldCharType="begin"/>
        </w:r>
        <w:r>
          <w:rPr>
            <w:webHidden/>
          </w:rPr>
          <w:instrText xml:space="preserve"> PAGEREF _Toc231258293 \h </w:instrText>
        </w:r>
        <w:r>
          <w:rPr>
            <w:webHidden/>
          </w:rPr>
        </w:r>
        <w:r>
          <w:rPr>
            <w:webHidden/>
          </w:rPr>
          <w:fldChar w:fldCharType="separate"/>
        </w:r>
        <w:r>
          <w:rPr>
            <w:webHidden/>
          </w:rPr>
          <w:t>39</w:t>
        </w:r>
        <w:r>
          <w:rPr>
            <w:webHidden/>
          </w:rPr>
          <w:fldChar w:fldCharType="end"/>
        </w:r>
      </w:hyperlink>
    </w:p>
    <w:p w14:paraId="3F1464A1" w14:textId="5C01C898" w:rsidR="004C7458" w:rsidRDefault="004C7458">
      <w:pPr>
        <w:pStyle w:val="TOC4"/>
        <w:rPr>
          <w:rFonts w:asciiTheme="minorHAnsi" w:eastAsiaTheme="minorEastAsia" w:hAnsiTheme="minorHAnsi" w:cstheme="minorBidi"/>
          <w:kern w:val="2"/>
          <w:sz w:val="24"/>
          <w14:ligatures w14:val="standardContextual"/>
        </w:rPr>
      </w:pPr>
      <w:hyperlink w:anchor="_Toc231258294" w:history="1">
        <w:r w:rsidRPr="00B13874">
          <w:rPr>
            <w:rStyle w:val="Hyperlink"/>
          </w:rPr>
          <w:t>2.4.4</w:t>
        </w:r>
        <w:r>
          <w:rPr>
            <w:rFonts w:asciiTheme="minorHAnsi" w:eastAsiaTheme="minorEastAsia" w:hAnsiTheme="minorHAnsi" w:cstheme="minorBidi"/>
            <w:kern w:val="2"/>
            <w:sz w:val="24"/>
            <w14:ligatures w14:val="standardContextual"/>
          </w:rPr>
          <w:tab/>
        </w:r>
        <w:r w:rsidRPr="00B13874">
          <w:rPr>
            <w:rStyle w:val="Hyperlink"/>
          </w:rPr>
          <w:t>src/scss/main.scss шинэчил</w:t>
        </w:r>
        <w:r>
          <w:rPr>
            <w:webHidden/>
          </w:rPr>
          <w:tab/>
        </w:r>
        <w:r>
          <w:rPr>
            <w:webHidden/>
          </w:rPr>
          <w:fldChar w:fldCharType="begin"/>
        </w:r>
        <w:r>
          <w:rPr>
            <w:webHidden/>
          </w:rPr>
          <w:instrText xml:space="preserve"> PAGEREF _Toc231258294 \h </w:instrText>
        </w:r>
        <w:r>
          <w:rPr>
            <w:webHidden/>
          </w:rPr>
        </w:r>
        <w:r>
          <w:rPr>
            <w:webHidden/>
          </w:rPr>
          <w:fldChar w:fldCharType="separate"/>
        </w:r>
        <w:r>
          <w:rPr>
            <w:webHidden/>
          </w:rPr>
          <w:t>40</w:t>
        </w:r>
        <w:r>
          <w:rPr>
            <w:webHidden/>
          </w:rPr>
          <w:fldChar w:fldCharType="end"/>
        </w:r>
      </w:hyperlink>
    </w:p>
    <w:p w14:paraId="0C655D51" w14:textId="0AA08BD6" w:rsidR="004C7458" w:rsidRDefault="004C7458">
      <w:pPr>
        <w:pStyle w:val="TOC3"/>
        <w:rPr>
          <w:rFonts w:asciiTheme="minorHAnsi" w:eastAsiaTheme="minorEastAsia" w:hAnsiTheme="minorHAnsi" w:cstheme="minorBidi"/>
          <w:kern w:val="2"/>
          <w:sz w:val="24"/>
          <w14:ligatures w14:val="standardContextual"/>
        </w:rPr>
      </w:pPr>
      <w:hyperlink w:anchor="_Toc231258295" w:history="1">
        <w:r w:rsidRPr="00B13874">
          <w:rPr>
            <w:rStyle w:val="Hyperlink"/>
          </w:rPr>
          <w:t>2.5</w:t>
        </w:r>
        <w:r>
          <w:rPr>
            <w:rFonts w:asciiTheme="minorHAnsi" w:eastAsiaTheme="minorEastAsia" w:hAnsiTheme="minorHAnsi" w:cstheme="minorBidi"/>
            <w:kern w:val="2"/>
            <w:sz w:val="24"/>
            <w14:ligatures w14:val="standardContextual"/>
          </w:rPr>
          <w:tab/>
        </w:r>
        <w:r w:rsidRPr="00B13874">
          <w:rPr>
            <w:rStyle w:val="Hyperlink"/>
          </w:rPr>
          <w:t>i18n (internationalization)</w:t>
        </w:r>
        <w:r>
          <w:rPr>
            <w:webHidden/>
          </w:rPr>
          <w:tab/>
        </w:r>
        <w:r>
          <w:rPr>
            <w:webHidden/>
          </w:rPr>
          <w:fldChar w:fldCharType="begin"/>
        </w:r>
        <w:r>
          <w:rPr>
            <w:webHidden/>
          </w:rPr>
          <w:instrText xml:space="preserve"> PAGEREF _Toc231258295 \h </w:instrText>
        </w:r>
        <w:r>
          <w:rPr>
            <w:webHidden/>
          </w:rPr>
        </w:r>
        <w:r>
          <w:rPr>
            <w:webHidden/>
          </w:rPr>
          <w:fldChar w:fldCharType="separate"/>
        </w:r>
        <w:r>
          <w:rPr>
            <w:webHidden/>
          </w:rPr>
          <w:t>42</w:t>
        </w:r>
        <w:r>
          <w:rPr>
            <w:webHidden/>
          </w:rPr>
          <w:fldChar w:fldCharType="end"/>
        </w:r>
      </w:hyperlink>
    </w:p>
    <w:p w14:paraId="27B9A453" w14:textId="3276D333" w:rsidR="004C7458" w:rsidRDefault="004C7458">
      <w:pPr>
        <w:pStyle w:val="TOC4"/>
        <w:rPr>
          <w:rFonts w:asciiTheme="minorHAnsi" w:eastAsiaTheme="minorEastAsia" w:hAnsiTheme="minorHAnsi" w:cstheme="minorBidi"/>
          <w:kern w:val="2"/>
          <w:sz w:val="24"/>
          <w14:ligatures w14:val="standardContextual"/>
        </w:rPr>
      </w:pPr>
      <w:hyperlink w:anchor="_Toc231258296" w:history="1">
        <w:r w:rsidRPr="00B13874">
          <w:rPr>
            <w:rStyle w:val="Hyperlink"/>
          </w:rPr>
          <w:t>2.5.1</w:t>
        </w:r>
        <w:r>
          <w:rPr>
            <w:rFonts w:asciiTheme="minorHAnsi" w:eastAsiaTheme="minorEastAsia" w:hAnsiTheme="minorHAnsi" w:cstheme="minorBidi"/>
            <w:kern w:val="2"/>
            <w:sz w:val="24"/>
            <w14:ligatures w14:val="standardContextual"/>
          </w:rPr>
          <w:tab/>
        </w:r>
        <w:r w:rsidRPr="00B13874">
          <w:rPr>
            <w:rStyle w:val="Hyperlink"/>
          </w:rPr>
          <w:t>src/js/i18n/translations.js</w:t>
        </w:r>
        <w:r>
          <w:rPr>
            <w:webHidden/>
          </w:rPr>
          <w:tab/>
        </w:r>
        <w:r>
          <w:rPr>
            <w:webHidden/>
          </w:rPr>
          <w:fldChar w:fldCharType="begin"/>
        </w:r>
        <w:r>
          <w:rPr>
            <w:webHidden/>
          </w:rPr>
          <w:instrText xml:space="preserve"> PAGEREF _Toc231258296 \h </w:instrText>
        </w:r>
        <w:r>
          <w:rPr>
            <w:webHidden/>
          </w:rPr>
        </w:r>
        <w:r>
          <w:rPr>
            <w:webHidden/>
          </w:rPr>
          <w:fldChar w:fldCharType="separate"/>
        </w:r>
        <w:r>
          <w:rPr>
            <w:webHidden/>
          </w:rPr>
          <w:t>43</w:t>
        </w:r>
        <w:r>
          <w:rPr>
            <w:webHidden/>
          </w:rPr>
          <w:fldChar w:fldCharType="end"/>
        </w:r>
      </w:hyperlink>
    </w:p>
    <w:p w14:paraId="17E1CAF6" w14:textId="401D124C" w:rsidR="004C7458" w:rsidRDefault="004C7458">
      <w:pPr>
        <w:pStyle w:val="TOC4"/>
        <w:rPr>
          <w:rFonts w:asciiTheme="minorHAnsi" w:eastAsiaTheme="minorEastAsia" w:hAnsiTheme="minorHAnsi" w:cstheme="minorBidi"/>
          <w:kern w:val="2"/>
          <w:sz w:val="24"/>
          <w14:ligatures w14:val="standardContextual"/>
        </w:rPr>
      </w:pPr>
      <w:hyperlink w:anchor="_Toc231258297" w:history="1">
        <w:r w:rsidRPr="00B13874">
          <w:rPr>
            <w:rStyle w:val="Hyperlink"/>
          </w:rPr>
          <w:t>2.5.2</w:t>
        </w:r>
        <w:r>
          <w:rPr>
            <w:rFonts w:asciiTheme="minorHAnsi" w:eastAsiaTheme="minorEastAsia" w:hAnsiTheme="minorHAnsi" w:cstheme="minorBidi"/>
            <w:kern w:val="2"/>
            <w:sz w:val="24"/>
            <w14:ligatures w14:val="standardContextual"/>
          </w:rPr>
          <w:tab/>
        </w:r>
        <w:r w:rsidRPr="00B13874">
          <w:rPr>
            <w:rStyle w:val="Hyperlink"/>
          </w:rPr>
          <w:t>src/js/i18n/i18n.js</w:t>
        </w:r>
        <w:r>
          <w:rPr>
            <w:webHidden/>
          </w:rPr>
          <w:tab/>
        </w:r>
        <w:r>
          <w:rPr>
            <w:webHidden/>
          </w:rPr>
          <w:fldChar w:fldCharType="begin"/>
        </w:r>
        <w:r>
          <w:rPr>
            <w:webHidden/>
          </w:rPr>
          <w:instrText xml:space="preserve"> PAGEREF _Toc231258297 \h </w:instrText>
        </w:r>
        <w:r>
          <w:rPr>
            <w:webHidden/>
          </w:rPr>
        </w:r>
        <w:r>
          <w:rPr>
            <w:webHidden/>
          </w:rPr>
          <w:fldChar w:fldCharType="separate"/>
        </w:r>
        <w:r>
          <w:rPr>
            <w:webHidden/>
          </w:rPr>
          <w:t>44</w:t>
        </w:r>
        <w:r>
          <w:rPr>
            <w:webHidden/>
          </w:rPr>
          <w:fldChar w:fldCharType="end"/>
        </w:r>
      </w:hyperlink>
    </w:p>
    <w:p w14:paraId="4C340BCB" w14:textId="47F4AE7E" w:rsidR="004C7458" w:rsidRDefault="004C7458">
      <w:pPr>
        <w:pStyle w:val="TOC4"/>
        <w:rPr>
          <w:rFonts w:asciiTheme="minorHAnsi" w:eastAsiaTheme="minorEastAsia" w:hAnsiTheme="minorHAnsi" w:cstheme="minorBidi"/>
          <w:kern w:val="2"/>
          <w:sz w:val="24"/>
          <w14:ligatures w14:val="standardContextual"/>
        </w:rPr>
      </w:pPr>
      <w:hyperlink w:anchor="_Toc231258298" w:history="1">
        <w:r w:rsidRPr="00B13874">
          <w:rPr>
            <w:rStyle w:val="Hyperlink"/>
          </w:rPr>
          <w:t>2.5.3</w:t>
        </w:r>
        <w:r>
          <w:rPr>
            <w:rFonts w:asciiTheme="minorHAnsi" w:eastAsiaTheme="minorEastAsia" w:hAnsiTheme="minorHAnsi" w:cstheme="minorBidi"/>
            <w:kern w:val="2"/>
            <w:sz w:val="24"/>
            <w14:ligatures w14:val="standardContextual"/>
          </w:rPr>
          <w:tab/>
        </w:r>
        <w:r w:rsidRPr="00B13874">
          <w:rPr>
            <w:rStyle w:val="Hyperlink"/>
          </w:rPr>
          <w:t>src/js/components/navbar.js шинэчил</w:t>
        </w:r>
        <w:r>
          <w:rPr>
            <w:webHidden/>
          </w:rPr>
          <w:tab/>
        </w:r>
        <w:r>
          <w:rPr>
            <w:webHidden/>
          </w:rPr>
          <w:fldChar w:fldCharType="begin"/>
        </w:r>
        <w:r>
          <w:rPr>
            <w:webHidden/>
          </w:rPr>
          <w:instrText xml:space="preserve"> PAGEREF _Toc231258298 \h </w:instrText>
        </w:r>
        <w:r>
          <w:rPr>
            <w:webHidden/>
          </w:rPr>
        </w:r>
        <w:r>
          <w:rPr>
            <w:webHidden/>
          </w:rPr>
          <w:fldChar w:fldCharType="separate"/>
        </w:r>
        <w:r>
          <w:rPr>
            <w:webHidden/>
          </w:rPr>
          <w:t>45</w:t>
        </w:r>
        <w:r>
          <w:rPr>
            <w:webHidden/>
          </w:rPr>
          <w:fldChar w:fldCharType="end"/>
        </w:r>
      </w:hyperlink>
    </w:p>
    <w:p w14:paraId="03B54F14" w14:textId="1F5F1876" w:rsidR="004C7458" w:rsidRDefault="004C7458">
      <w:pPr>
        <w:pStyle w:val="TOC4"/>
        <w:rPr>
          <w:rFonts w:asciiTheme="minorHAnsi" w:eastAsiaTheme="minorEastAsia" w:hAnsiTheme="minorHAnsi" w:cstheme="minorBidi"/>
          <w:kern w:val="2"/>
          <w:sz w:val="24"/>
          <w14:ligatures w14:val="standardContextual"/>
        </w:rPr>
      </w:pPr>
      <w:hyperlink w:anchor="_Toc231258299" w:history="1">
        <w:r w:rsidRPr="00B13874">
          <w:rPr>
            <w:rStyle w:val="Hyperlink"/>
          </w:rPr>
          <w:t>2.5.4</w:t>
        </w:r>
        <w:r>
          <w:rPr>
            <w:rFonts w:asciiTheme="minorHAnsi" w:eastAsiaTheme="minorEastAsia" w:hAnsiTheme="minorHAnsi" w:cstheme="minorBidi"/>
            <w:kern w:val="2"/>
            <w:sz w:val="24"/>
            <w14:ligatures w14:val="standardContextual"/>
          </w:rPr>
          <w:tab/>
        </w:r>
        <w:r w:rsidRPr="00B13874">
          <w:rPr>
            <w:rStyle w:val="Hyperlink"/>
          </w:rPr>
          <w:t>src/js/app.js шинэчил</w:t>
        </w:r>
        <w:r>
          <w:rPr>
            <w:webHidden/>
          </w:rPr>
          <w:tab/>
        </w:r>
        <w:r>
          <w:rPr>
            <w:webHidden/>
          </w:rPr>
          <w:fldChar w:fldCharType="begin"/>
        </w:r>
        <w:r>
          <w:rPr>
            <w:webHidden/>
          </w:rPr>
          <w:instrText xml:space="preserve"> PAGEREF _Toc231258299 \h </w:instrText>
        </w:r>
        <w:r>
          <w:rPr>
            <w:webHidden/>
          </w:rPr>
        </w:r>
        <w:r>
          <w:rPr>
            <w:webHidden/>
          </w:rPr>
          <w:fldChar w:fldCharType="separate"/>
        </w:r>
        <w:r>
          <w:rPr>
            <w:webHidden/>
          </w:rPr>
          <w:t>47</w:t>
        </w:r>
        <w:r>
          <w:rPr>
            <w:webHidden/>
          </w:rPr>
          <w:fldChar w:fldCharType="end"/>
        </w:r>
      </w:hyperlink>
    </w:p>
    <w:p w14:paraId="5DA76E0F" w14:textId="39502E44" w:rsidR="004C7458" w:rsidRDefault="004C7458">
      <w:pPr>
        <w:pStyle w:val="TOC4"/>
        <w:rPr>
          <w:rFonts w:asciiTheme="minorHAnsi" w:eastAsiaTheme="minorEastAsia" w:hAnsiTheme="minorHAnsi" w:cstheme="minorBidi"/>
          <w:kern w:val="2"/>
          <w:sz w:val="24"/>
          <w14:ligatures w14:val="standardContextual"/>
        </w:rPr>
      </w:pPr>
      <w:hyperlink w:anchor="_Toc231258300" w:history="1">
        <w:r w:rsidRPr="00B13874">
          <w:rPr>
            <w:rStyle w:val="Hyperlink"/>
          </w:rPr>
          <w:t>2.5.5</w:t>
        </w:r>
        <w:r>
          <w:rPr>
            <w:rFonts w:asciiTheme="minorHAnsi" w:eastAsiaTheme="minorEastAsia" w:hAnsiTheme="minorHAnsi" w:cstheme="minorBidi"/>
            <w:kern w:val="2"/>
            <w:sz w:val="24"/>
            <w14:ligatures w14:val="standardContextual"/>
          </w:rPr>
          <w:tab/>
        </w:r>
        <w:r w:rsidRPr="00B13874">
          <w:rPr>
            <w:rStyle w:val="Hyperlink"/>
          </w:rPr>
          <w:t>src/js/pages/overviewPage.js шинэчил</w:t>
        </w:r>
        <w:r>
          <w:rPr>
            <w:webHidden/>
          </w:rPr>
          <w:tab/>
        </w:r>
        <w:r>
          <w:rPr>
            <w:webHidden/>
          </w:rPr>
          <w:fldChar w:fldCharType="begin"/>
        </w:r>
        <w:r>
          <w:rPr>
            <w:webHidden/>
          </w:rPr>
          <w:instrText xml:space="preserve"> PAGEREF _Toc231258300 \h </w:instrText>
        </w:r>
        <w:r>
          <w:rPr>
            <w:webHidden/>
          </w:rPr>
        </w:r>
        <w:r>
          <w:rPr>
            <w:webHidden/>
          </w:rPr>
          <w:fldChar w:fldCharType="separate"/>
        </w:r>
        <w:r>
          <w:rPr>
            <w:webHidden/>
          </w:rPr>
          <w:t>47</w:t>
        </w:r>
        <w:r>
          <w:rPr>
            <w:webHidden/>
          </w:rPr>
          <w:fldChar w:fldCharType="end"/>
        </w:r>
      </w:hyperlink>
    </w:p>
    <w:p w14:paraId="7B360D56" w14:textId="619309EB" w:rsidR="004C7458" w:rsidRDefault="004C7458">
      <w:pPr>
        <w:pStyle w:val="TOC3"/>
        <w:rPr>
          <w:rFonts w:asciiTheme="minorHAnsi" w:eastAsiaTheme="minorEastAsia" w:hAnsiTheme="minorHAnsi" w:cstheme="minorBidi"/>
          <w:kern w:val="2"/>
          <w:sz w:val="24"/>
          <w14:ligatures w14:val="standardContextual"/>
        </w:rPr>
      </w:pPr>
      <w:hyperlink w:anchor="_Toc231258301" w:history="1">
        <w:r w:rsidRPr="00B13874">
          <w:rPr>
            <w:rStyle w:val="Hyperlink"/>
            <w:rFonts w:eastAsia="SimSun"/>
          </w:rPr>
          <w:t>2.6</w:t>
        </w:r>
        <w:r>
          <w:rPr>
            <w:rFonts w:asciiTheme="minorHAnsi" w:eastAsiaTheme="minorEastAsia" w:hAnsiTheme="minorHAnsi" w:cstheme="minorBidi"/>
            <w:kern w:val="2"/>
            <w:sz w:val="24"/>
            <w14:ligatures w14:val="standardContextual"/>
          </w:rPr>
          <w:tab/>
        </w:r>
        <w:r w:rsidRPr="00B13874">
          <w:rPr>
            <w:rStyle w:val="Hyperlink"/>
          </w:rPr>
          <w:t>Services</w:t>
        </w:r>
        <w:r w:rsidRPr="00B13874">
          <w:rPr>
            <w:rStyle w:val="Hyperlink"/>
            <w:rFonts w:eastAsia="SimSun"/>
          </w:rPr>
          <w:t>/data layer</w:t>
        </w:r>
        <w:r>
          <w:rPr>
            <w:webHidden/>
          </w:rPr>
          <w:tab/>
        </w:r>
        <w:r>
          <w:rPr>
            <w:webHidden/>
          </w:rPr>
          <w:fldChar w:fldCharType="begin"/>
        </w:r>
        <w:r>
          <w:rPr>
            <w:webHidden/>
          </w:rPr>
          <w:instrText xml:space="preserve"> PAGEREF _Toc231258301 \h </w:instrText>
        </w:r>
        <w:r>
          <w:rPr>
            <w:webHidden/>
          </w:rPr>
        </w:r>
        <w:r>
          <w:rPr>
            <w:webHidden/>
          </w:rPr>
          <w:fldChar w:fldCharType="separate"/>
        </w:r>
        <w:r>
          <w:rPr>
            <w:webHidden/>
          </w:rPr>
          <w:t>48</w:t>
        </w:r>
        <w:r>
          <w:rPr>
            <w:webHidden/>
          </w:rPr>
          <w:fldChar w:fldCharType="end"/>
        </w:r>
      </w:hyperlink>
    </w:p>
    <w:p w14:paraId="63AA9EEA" w14:textId="7FC0806E" w:rsidR="004C7458" w:rsidRDefault="004C7458">
      <w:pPr>
        <w:pStyle w:val="TOC4"/>
        <w:rPr>
          <w:rFonts w:asciiTheme="minorHAnsi" w:eastAsiaTheme="minorEastAsia" w:hAnsiTheme="minorHAnsi" w:cstheme="minorBidi"/>
          <w:kern w:val="2"/>
          <w:sz w:val="24"/>
          <w14:ligatures w14:val="standardContextual"/>
        </w:rPr>
      </w:pPr>
      <w:hyperlink w:anchor="_Toc231258302" w:history="1">
        <w:r w:rsidRPr="00B13874">
          <w:rPr>
            <w:rStyle w:val="Hyperlink"/>
            <w:rFonts w:eastAsia="SimSun"/>
          </w:rPr>
          <w:t>2.6.1</w:t>
        </w:r>
        <w:r>
          <w:rPr>
            <w:rFonts w:asciiTheme="minorHAnsi" w:eastAsiaTheme="minorEastAsia" w:hAnsiTheme="minorHAnsi" w:cstheme="minorBidi"/>
            <w:kern w:val="2"/>
            <w:sz w:val="24"/>
            <w14:ligatures w14:val="standardContextual"/>
          </w:rPr>
          <w:tab/>
        </w:r>
        <w:r w:rsidRPr="00B13874">
          <w:rPr>
            <w:rStyle w:val="Hyperlink"/>
            <w:rFonts w:eastAsia="SimSun"/>
          </w:rPr>
          <w:t>src/data/nutritions.json</w:t>
        </w:r>
        <w:r>
          <w:rPr>
            <w:webHidden/>
          </w:rPr>
          <w:tab/>
        </w:r>
        <w:r>
          <w:rPr>
            <w:webHidden/>
          </w:rPr>
          <w:fldChar w:fldCharType="begin"/>
        </w:r>
        <w:r>
          <w:rPr>
            <w:webHidden/>
          </w:rPr>
          <w:instrText xml:space="preserve"> PAGEREF _Toc231258302 \h </w:instrText>
        </w:r>
        <w:r>
          <w:rPr>
            <w:webHidden/>
          </w:rPr>
        </w:r>
        <w:r>
          <w:rPr>
            <w:webHidden/>
          </w:rPr>
          <w:fldChar w:fldCharType="separate"/>
        </w:r>
        <w:r>
          <w:rPr>
            <w:webHidden/>
          </w:rPr>
          <w:t>48</w:t>
        </w:r>
        <w:r>
          <w:rPr>
            <w:webHidden/>
          </w:rPr>
          <w:fldChar w:fldCharType="end"/>
        </w:r>
      </w:hyperlink>
    </w:p>
    <w:p w14:paraId="239F6ED2" w14:textId="4387B58D" w:rsidR="004C7458" w:rsidRDefault="004C7458">
      <w:pPr>
        <w:pStyle w:val="TOC4"/>
        <w:rPr>
          <w:rFonts w:asciiTheme="minorHAnsi" w:eastAsiaTheme="minorEastAsia" w:hAnsiTheme="minorHAnsi" w:cstheme="minorBidi"/>
          <w:kern w:val="2"/>
          <w:sz w:val="24"/>
          <w14:ligatures w14:val="standardContextual"/>
        </w:rPr>
      </w:pPr>
      <w:hyperlink w:anchor="_Toc231258303" w:history="1">
        <w:r w:rsidRPr="00B13874">
          <w:rPr>
            <w:rStyle w:val="Hyperlink"/>
          </w:rPr>
          <w:t>2.6.2</w:t>
        </w:r>
        <w:r>
          <w:rPr>
            <w:rFonts w:asciiTheme="minorHAnsi" w:eastAsiaTheme="minorEastAsia" w:hAnsiTheme="minorHAnsi" w:cstheme="minorBidi"/>
            <w:kern w:val="2"/>
            <w:sz w:val="24"/>
            <w14:ligatures w14:val="standardContextual"/>
          </w:rPr>
          <w:tab/>
        </w:r>
        <w:r w:rsidRPr="00B13874">
          <w:rPr>
            <w:rStyle w:val="Hyperlink"/>
          </w:rPr>
          <w:t>src/js/config.js</w:t>
        </w:r>
        <w:r>
          <w:rPr>
            <w:webHidden/>
          </w:rPr>
          <w:tab/>
        </w:r>
        <w:r>
          <w:rPr>
            <w:webHidden/>
          </w:rPr>
          <w:fldChar w:fldCharType="begin"/>
        </w:r>
        <w:r>
          <w:rPr>
            <w:webHidden/>
          </w:rPr>
          <w:instrText xml:space="preserve"> PAGEREF _Toc231258303 \h </w:instrText>
        </w:r>
        <w:r>
          <w:rPr>
            <w:webHidden/>
          </w:rPr>
        </w:r>
        <w:r>
          <w:rPr>
            <w:webHidden/>
          </w:rPr>
          <w:fldChar w:fldCharType="separate"/>
        </w:r>
        <w:r>
          <w:rPr>
            <w:webHidden/>
          </w:rPr>
          <w:t>51</w:t>
        </w:r>
        <w:r>
          <w:rPr>
            <w:webHidden/>
          </w:rPr>
          <w:fldChar w:fldCharType="end"/>
        </w:r>
      </w:hyperlink>
    </w:p>
    <w:p w14:paraId="366B32C6" w14:textId="43981AD2" w:rsidR="004C7458" w:rsidRDefault="004C7458">
      <w:pPr>
        <w:pStyle w:val="TOC4"/>
        <w:rPr>
          <w:rFonts w:asciiTheme="minorHAnsi" w:eastAsiaTheme="minorEastAsia" w:hAnsiTheme="minorHAnsi" w:cstheme="minorBidi"/>
          <w:kern w:val="2"/>
          <w:sz w:val="24"/>
          <w14:ligatures w14:val="standardContextual"/>
        </w:rPr>
      </w:pPr>
      <w:hyperlink w:anchor="_Toc231258304" w:history="1">
        <w:r w:rsidRPr="00B13874">
          <w:rPr>
            <w:rStyle w:val="Hyperlink"/>
          </w:rPr>
          <w:t>2.6.3</w:t>
        </w:r>
        <w:r>
          <w:rPr>
            <w:rFonts w:asciiTheme="minorHAnsi" w:eastAsiaTheme="minorEastAsia" w:hAnsiTheme="minorHAnsi" w:cstheme="minorBidi"/>
            <w:kern w:val="2"/>
            <w:sz w:val="24"/>
            <w14:ligatures w14:val="standardContextual"/>
          </w:rPr>
          <w:tab/>
        </w:r>
        <w:r w:rsidRPr="00B13874">
          <w:rPr>
            <w:rStyle w:val="Hyperlink"/>
          </w:rPr>
          <w:t>src/js/services/nutritionService.js</w:t>
        </w:r>
        <w:r>
          <w:rPr>
            <w:webHidden/>
          </w:rPr>
          <w:tab/>
        </w:r>
        <w:r>
          <w:rPr>
            <w:webHidden/>
          </w:rPr>
          <w:fldChar w:fldCharType="begin"/>
        </w:r>
        <w:r>
          <w:rPr>
            <w:webHidden/>
          </w:rPr>
          <w:instrText xml:space="preserve"> PAGEREF _Toc231258304 \h </w:instrText>
        </w:r>
        <w:r>
          <w:rPr>
            <w:webHidden/>
          </w:rPr>
        </w:r>
        <w:r>
          <w:rPr>
            <w:webHidden/>
          </w:rPr>
          <w:fldChar w:fldCharType="separate"/>
        </w:r>
        <w:r>
          <w:rPr>
            <w:webHidden/>
          </w:rPr>
          <w:t>52</w:t>
        </w:r>
        <w:r>
          <w:rPr>
            <w:webHidden/>
          </w:rPr>
          <w:fldChar w:fldCharType="end"/>
        </w:r>
      </w:hyperlink>
    </w:p>
    <w:p w14:paraId="4987B085" w14:textId="50C2657F" w:rsidR="004C7458" w:rsidRDefault="004C7458">
      <w:pPr>
        <w:pStyle w:val="TOC4"/>
        <w:rPr>
          <w:rFonts w:asciiTheme="minorHAnsi" w:eastAsiaTheme="minorEastAsia" w:hAnsiTheme="minorHAnsi" w:cstheme="minorBidi"/>
          <w:kern w:val="2"/>
          <w:sz w:val="24"/>
          <w14:ligatures w14:val="standardContextual"/>
        </w:rPr>
      </w:pPr>
      <w:hyperlink w:anchor="_Toc231258305" w:history="1">
        <w:r w:rsidRPr="00B13874">
          <w:rPr>
            <w:rStyle w:val="Hyperlink"/>
          </w:rPr>
          <w:t>2.6.4</w:t>
        </w:r>
        <w:r>
          <w:rPr>
            <w:rFonts w:asciiTheme="minorHAnsi" w:eastAsiaTheme="minorEastAsia" w:hAnsiTheme="minorHAnsi" w:cstheme="minorBidi"/>
            <w:kern w:val="2"/>
            <w:sz w:val="24"/>
            <w14:ligatures w14:val="standardContextual"/>
          </w:rPr>
          <w:tab/>
        </w:r>
        <w:r w:rsidRPr="00B13874">
          <w:rPr>
            <w:rStyle w:val="Hyperlink"/>
          </w:rPr>
          <w:t>src/js/pages/searchPage.js шинэчил</w:t>
        </w:r>
        <w:r>
          <w:rPr>
            <w:webHidden/>
          </w:rPr>
          <w:tab/>
        </w:r>
        <w:r>
          <w:rPr>
            <w:webHidden/>
          </w:rPr>
          <w:fldChar w:fldCharType="begin"/>
        </w:r>
        <w:r>
          <w:rPr>
            <w:webHidden/>
          </w:rPr>
          <w:instrText xml:space="preserve"> PAGEREF _Toc231258305 \h </w:instrText>
        </w:r>
        <w:r>
          <w:rPr>
            <w:webHidden/>
          </w:rPr>
        </w:r>
        <w:r>
          <w:rPr>
            <w:webHidden/>
          </w:rPr>
          <w:fldChar w:fldCharType="separate"/>
        </w:r>
        <w:r>
          <w:rPr>
            <w:webHidden/>
          </w:rPr>
          <w:t>52</w:t>
        </w:r>
        <w:r>
          <w:rPr>
            <w:webHidden/>
          </w:rPr>
          <w:fldChar w:fldCharType="end"/>
        </w:r>
      </w:hyperlink>
    </w:p>
    <w:p w14:paraId="758BA8F1" w14:textId="7C25528C" w:rsidR="004C7458" w:rsidRDefault="004C7458">
      <w:pPr>
        <w:pStyle w:val="TOC4"/>
        <w:rPr>
          <w:rFonts w:asciiTheme="minorHAnsi" w:eastAsiaTheme="minorEastAsia" w:hAnsiTheme="minorHAnsi" w:cstheme="minorBidi"/>
          <w:kern w:val="2"/>
          <w:sz w:val="24"/>
          <w14:ligatures w14:val="standardContextual"/>
        </w:rPr>
      </w:pPr>
      <w:hyperlink w:anchor="_Toc231258306" w:history="1">
        <w:r w:rsidRPr="00B13874">
          <w:rPr>
            <w:rStyle w:val="Hyperlink"/>
          </w:rPr>
          <w:t>2.6.5</w:t>
        </w:r>
        <w:r>
          <w:rPr>
            <w:rFonts w:asciiTheme="minorHAnsi" w:eastAsiaTheme="minorEastAsia" w:hAnsiTheme="minorHAnsi" w:cstheme="minorBidi"/>
            <w:kern w:val="2"/>
            <w:sz w:val="24"/>
            <w14:ligatures w14:val="standardContextual"/>
          </w:rPr>
          <w:tab/>
        </w:r>
        <w:r w:rsidRPr="00B13874">
          <w:rPr>
            <w:rStyle w:val="Hyperlink"/>
          </w:rPr>
          <w:t>searchPage.js (nutritionService.js + config.js + data/nutritions.json)</w:t>
        </w:r>
        <w:r>
          <w:rPr>
            <w:webHidden/>
          </w:rPr>
          <w:tab/>
        </w:r>
        <w:r>
          <w:rPr>
            <w:webHidden/>
          </w:rPr>
          <w:fldChar w:fldCharType="begin"/>
        </w:r>
        <w:r>
          <w:rPr>
            <w:webHidden/>
          </w:rPr>
          <w:instrText xml:space="preserve"> PAGEREF _Toc231258306 \h </w:instrText>
        </w:r>
        <w:r>
          <w:rPr>
            <w:webHidden/>
          </w:rPr>
        </w:r>
        <w:r>
          <w:rPr>
            <w:webHidden/>
          </w:rPr>
          <w:fldChar w:fldCharType="separate"/>
        </w:r>
        <w:r>
          <w:rPr>
            <w:webHidden/>
          </w:rPr>
          <w:t>53</w:t>
        </w:r>
        <w:r>
          <w:rPr>
            <w:webHidden/>
          </w:rPr>
          <w:fldChar w:fldCharType="end"/>
        </w:r>
      </w:hyperlink>
    </w:p>
    <w:p w14:paraId="09DD2276" w14:textId="335ECC91" w:rsidR="004C7458" w:rsidRDefault="004C7458">
      <w:pPr>
        <w:pStyle w:val="TOC3"/>
        <w:rPr>
          <w:rFonts w:asciiTheme="minorHAnsi" w:eastAsiaTheme="minorEastAsia" w:hAnsiTheme="minorHAnsi" w:cstheme="minorBidi"/>
          <w:kern w:val="2"/>
          <w:sz w:val="24"/>
          <w14:ligatures w14:val="standardContextual"/>
        </w:rPr>
      </w:pPr>
      <w:hyperlink w:anchor="_Toc231258307" w:history="1">
        <w:r w:rsidRPr="00B13874">
          <w:rPr>
            <w:rStyle w:val="Hyperlink"/>
          </w:rPr>
          <w:t>2.7</w:t>
        </w:r>
        <w:r>
          <w:rPr>
            <w:rFonts w:asciiTheme="minorHAnsi" w:eastAsiaTheme="minorEastAsia" w:hAnsiTheme="minorHAnsi" w:cstheme="minorBidi"/>
            <w:kern w:val="2"/>
            <w:sz w:val="24"/>
            <w14:ligatures w14:val="standardContextual"/>
          </w:rPr>
          <w:tab/>
        </w:r>
        <w:r w:rsidRPr="00B13874">
          <w:rPr>
            <w:rStyle w:val="Hyperlink"/>
          </w:rPr>
          <w:t>searchPage.js дээр json өгөгдөл шүүж харуулах</w:t>
        </w:r>
        <w:r>
          <w:rPr>
            <w:webHidden/>
          </w:rPr>
          <w:tab/>
        </w:r>
        <w:r>
          <w:rPr>
            <w:webHidden/>
          </w:rPr>
          <w:fldChar w:fldCharType="begin"/>
        </w:r>
        <w:r>
          <w:rPr>
            <w:webHidden/>
          </w:rPr>
          <w:instrText xml:space="preserve"> PAGEREF _Toc231258307 \h </w:instrText>
        </w:r>
        <w:r>
          <w:rPr>
            <w:webHidden/>
          </w:rPr>
        </w:r>
        <w:r>
          <w:rPr>
            <w:webHidden/>
          </w:rPr>
          <w:fldChar w:fldCharType="separate"/>
        </w:r>
        <w:r>
          <w:rPr>
            <w:webHidden/>
          </w:rPr>
          <w:t>54</w:t>
        </w:r>
        <w:r>
          <w:rPr>
            <w:webHidden/>
          </w:rPr>
          <w:fldChar w:fldCharType="end"/>
        </w:r>
      </w:hyperlink>
    </w:p>
    <w:p w14:paraId="037FB48E" w14:textId="1E762C58" w:rsidR="004C7458" w:rsidRDefault="004C7458">
      <w:pPr>
        <w:pStyle w:val="TOC4"/>
        <w:rPr>
          <w:rFonts w:asciiTheme="minorHAnsi" w:eastAsiaTheme="minorEastAsia" w:hAnsiTheme="minorHAnsi" w:cstheme="minorBidi"/>
          <w:kern w:val="2"/>
          <w:sz w:val="24"/>
          <w14:ligatures w14:val="standardContextual"/>
        </w:rPr>
      </w:pPr>
      <w:hyperlink w:anchor="_Toc231258308" w:history="1">
        <w:r w:rsidRPr="00B13874">
          <w:rPr>
            <w:rStyle w:val="Hyperlink"/>
          </w:rPr>
          <w:t>2.7.1</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src/js/layouts/pageLayout.js шинэчил</w:t>
        </w:r>
        <w:r>
          <w:rPr>
            <w:webHidden/>
          </w:rPr>
          <w:tab/>
        </w:r>
        <w:r>
          <w:rPr>
            <w:webHidden/>
          </w:rPr>
          <w:fldChar w:fldCharType="begin"/>
        </w:r>
        <w:r>
          <w:rPr>
            <w:webHidden/>
          </w:rPr>
          <w:instrText xml:space="preserve"> PAGEREF _Toc231258308 \h </w:instrText>
        </w:r>
        <w:r>
          <w:rPr>
            <w:webHidden/>
          </w:rPr>
        </w:r>
        <w:r>
          <w:rPr>
            <w:webHidden/>
          </w:rPr>
          <w:fldChar w:fldCharType="separate"/>
        </w:r>
        <w:r>
          <w:rPr>
            <w:webHidden/>
          </w:rPr>
          <w:t>54</w:t>
        </w:r>
        <w:r>
          <w:rPr>
            <w:webHidden/>
          </w:rPr>
          <w:fldChar w:fldCharType="end"/>
        </w:r>
      </w:hyperlink>
    </w:p>
    <w:p w14:paraId="553E5B17" w14:textId="49E339EB" w:rsidR="004C7458" w:rsidRDefault="004C7458">
      <w:pPr>
        <w:pStyle w:val="TOC4"/>
        <w:rPr>
          <w:rFonts w:asciiTheme="minorHAnsi" w:eastAsiaTheme="minorEastAsia" w:hAnsiTheme="minorHAnsi" w:cstheme="minorBidi"/>
          <w:kern w:val="2"/>
          <w:sz w:val="24"/>
          <w14:ligatures w14:val="standardContextual"/>
        </w:rPr>
      </w:pPr>
      <w:hyperlink w:anchor="_Toc231258309" w:history="1">
        <w:r w:rsidRPr="00B13874">
          <w:rPr>
            <w:rStyle w:val="Hyperlink"/>
          </w:rPr>
          <w:t>2.7.2</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src/js/layouts/sidebarPageLayout.js</w:t>
        </w:r>
        <w:r>
          <w:rPr>
            <w:webHidden/>
          </w:rPr>
          <w:tab/>
        </w:r>
        <w:r>
          <w:rPr>
            <w:webHidden/>
          </w:rPr>
          <w:fldChar w:fldCharType="begin"/>
        </w:r>
        <w:r>
          <w:rPr>
            <w:webHidden/>
          </w:rPr>
          <w:instrText xml:space="preserve"> PAGEREF _Toc231258309 \h </w:instrText>
        </w:r>
        <w:r>
          <w:rPr>
            <w:webHidden/>
          </w:rPr>
        </w:r>
        <w:r>
          <w:rPr>
            <w:webHidden/>
          </w:rPr>
          <w:fldChar w:fldCharType="separate"/>
        </w:r>
        <w:r>
          <w:rPr>
            <w:webHidden/>
          </w:rPr>
          <w:t>55</w:t>
        </w:r>
        <w:r>
          <w:rPr>
            <w:webHidden/>
          </w:rPr>
          <w:fldChar w:fldCharType="end"/>
        </w:r>
      </w:hyperlink>
    </w:p>
    <w:p w14:paraId="54396156" w14:textId="6CC6D22C" w:rsidR="004C7458" w:rsidRDefault="004C7458">
      <w:pPr>
        <w:pStyle w:val="TOC4"/>
        <w:rPr>
          <w:rFonts w:asciiTheme="minorHAnsi" w:eastAsiaTheme="minorEastAsia" w:hAnsiTheme="minorHAnsi" w:cstheme="minorBidi"/>
          <w:kern w:val="2"/>
          <w:sz w:val="24"/>
          <w14:ligatures w14:val="standardContextual"/>
        </w:rPr>
      </w:pPr>
      <w:hyperlink w:anchor="_Toc231258310" w:history="1">
        <w:r w:rsidRPr="00B13874">
          <w:rPr>
            <w:rStyle w:val="Hyperlink"/>
          </w:rPr>
          <w:t>2.7.3</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src/js/components/searchFoodNameSidebar.js</w:t>
        </w:r>
        <w:r>
          <w:rPr>
            <w:webHidden/>
          </w:rPr>
          <w:tab/>
        </w:r>
        <w:r>
          <w:rPr>
            <w:webHidden/>
          </w:rPr>
          <w:fldChar w:fldCharType="begin"/>
        </w:r>
        <w:r>
          <w:rPr>
            <w:webHidden/>
          </w:rPr>
          <w:instrText xml:space="preserve"> PAGEREF _Toc231258310 \h </w:instrText>
        </w:r>
        <w:r>
          <w:rPr>
            <w:webHidden/>
          </w:rPr>
        </w:r>
        <w:r>
          <w:rPr>
            <w:webHidden/>
          </w:rPr>
          <w:fldChar w:fldCharType="separate"/>
        </w:r>
        <w:r>
          <w:rPr>
            <w:webHidden/>
          </w:rPr>
          <w:t>56</w:t>
        </w:r>
        <w:r>
          <w:rPr>
            <w:webHidden/>
          </w:rPr>
          <w:fldChar w:fldCharType="end"/>
        </w:r>
      </w:hyperlink>
    </w:p>
    <w:p w14:paraId="3858143B" w14:textId="341034DA" w:rsidR="004C7458" w:rsidRDefault="004C7458">
      <w:pPr>
        <w:pStyle w:val="TOC4"/>
        <w:rPr>
          <w:rFonts w:asciiTheme="minorHAnsi" w:eastAsiaTheme="minorEastAsia" w:hAnsiTheme="minorHAnsi" w:cstheme="minorBidi"/>
          <w:kern w:val="2"/>
          <w:sz w:val="24"/>
          <w14:ligatures w14:val="standardContextual"/>
        </w:rPr>
      </w:pPr>
      <w:hyperlink w:anchor="_Toc231258311" w:history="1">
        <w:r w:rsidRPr="00B13874">
          <w:rPr>
            <w:rStyle w:val="Hyperlink"/>
          </w:rPr>
          <w:t>2.7.4</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src/js/fn/format.js</w:t>
        </w:r>
        <w:r>
          <w:rPr>
            <w:webHidden/>
          </w:rPr>
          <w:tab/>
        </w:r>
        <w:r>
          <w:rPr>
            <w:webHidden/>
          </w:rPr>
          <w:fldChar w:fldCharType="begin"/>
        </w:r>
        <w:r>
          <w:rPr>
            <w:webHidden/>
          </w:rPr>
          <w:instrText xml:space="preserve"> PAGEREF _Toc231258311 \h </w:instrText>
        </w:r>
        <w:r>
          <w:rPr>
            <w:webHidden/>
          </w:rPr>
        </w:r>
        <w:r>
          <w:rPr>
            <w:webHidden/>
          </w:rPr>
          <w:fldChar w:fldCharType="separate"/>
        </w:r>
        <w:r>
          <w:rPr>
            <w:webHidden/>
          </w:rPr>
          <w:t>58</w:t>
        </w:r>
        <w:r>
          <w:rPr>
            <w:webHidden/>
          </w:rPr>
          <w:fldChar w:fldCharType="end"/>
        </w:r>
      </w:hyperlink>
    </w:p>
    <w:p w14:paraId="260CFC2B" w14:textId="5B591F25" w:rsidR="004C7458" w:rsidRDefault="004C7458">
      <w:pPr>
        <w:pStyle w:val="TOC4"/>
        <w:rPr>
          <w:rFonts w:asciiTheme="minorHAnsi" w:eastAsiaTheme="minorEastAsia" w:hAnsiTheme="minorHAnsi" w:cstheme="minorBidi"/>
          <w:kern w:val="2"/>
          <w:sz w:val="24"/>
          <w14:ligatures w14:val="standardContextual"/>
        </w:rPr>
      </w:pPr>
      <w:hyperlink w:anchor="_Toc231258312" w:history="1">
        <w:r w:rsidRPr="00B13874">
          <w:rPr>
            <w:rStyle w:val="Hyperlink"/>
          </w:rPr>
          <w:t>2.7.5</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src/js/components/</w:t>
        </w:r>
        <w:r w:rsidRPr="00B13874">
          <w:rPr>
            <w:rStyle w:val="Hyperlink"/>
          </w:rPr>
          <w:t>searchSettingsSidebar</w:t>
        </w:r>
        <w:r w:rsidRPr="00B13874">
          <w:rPr>
            <w:rStyle w:val="Hyperlink"/>
            <w:shd w:val="clear" w:color="auto" w:fill="FFFFFF"/>
          </w:rPr>
          <w:t>.js</w:t>
        </w:r>
        <w:r>
          <w:rPr>
            <w:webHidden/>
          </w:rPr>
          <w:tab/>
        </w:r>
        <w:r>
          <w:rPr>
            <w:webHidden/>
          </w:rPr>
          <w:fldChar w:fldCharType="begin"/>
        </w:r>
        <w:r>
          <w:rPr>
            <w:webHidden/>
          </w:rPr>
          <w:instrText xml:space="preserve"> PAGEREF _Toc231258312 \h </w:instrText>
        </w:r>
        <w:r>
          <w:rPr>
            <w:webHidden/>
          </w:rPr>
        </w:r>
        <w:r>
          <w:rPr>
            <w:webHidden/>
          </w:rPr>
          <w:fldChar w:fldCharType="separate"/>
        </w:r>
        <w:r>
          <w:rPr>
            <w:webHidden/>
          </w:rPr>
          <w:t>59</w:t>
        </w:r>
        <w:r>
          <w:rPr>
            <w:webHidden/>
          </w:rPr>
          <w:fldChar w:fldCharType="end"/>
        </w:r>
      </w:hyperlink>
    </w:p>
    <w:p w14:paraId="5B32C434" w14:textId="52C5D6A3" w:rsidR="004C7458" w:rsidRDefault="004C7458">
      <w:pPr>
        <w:pStyle w:val="TOC4"/>
        <w:rPr>
          <w:rFonts w:asciiTheme="minorHAnsi" w:eastAsiaTheme="minorEastAsia" w:hAnsiTheme="minorHAnsi" w:cstheme="minorBidi"/>
          <w:kern w:val="2"/>
          <w:sz w:val="24"/>
          <w14:ligatures w14:val="standardContextual"/>
        </w:rPr>
      </w:pPr>
      <w:hyperlink w:anchor="_Toc231258313" w:history="1">
        <w:r w:rsidRPr="00B13874">
          <w:rPr>
            <w:rStyle w:val="Hyperlink"/>
          </w:rPr>
          <w:t>2.7.6</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src/js/components/</w:t>
        </w:r>
        <w:r w:rsidRPr="00B13874">
          <w:rPr>
            <w:rStyle w:val="Hyperlink"/>
          </w:rPr>
          <w:t>searchFoodGroupListSidebar</w:t>
        </w:r>
        <w:r w:rsidRPr="00B13874">
          <w:rPr>
            <w:rStyle w:val="Hyperlink"/>
            <w:shd w:val="clear" w:color="auto" w:fill="FFFFFF"/>
          </w:rPr>
          <w:t>.js</w:t>
        </w:r>
        <w:r>
          <w:rPr>
            <w:webHidden/>
          </w:rPr>
          <w:tab/>
        </w:r>
        <w:r>
          <w:rPr>
            <w:webHidden/>
          </w:rPr>
          <w:fldChar w:fldCharType="begin"/>
        </w:r>
        <w:r>
          <w:rPr>
            <w:webHidden/>
          </w:rPr>
          <w:instrText xml:space="preserve"> PAGEREF _Toc231258313 \h </w:instrText>
        </w:r>
        <w:r>
          <w:rPr>
            <w:webHidden/>
          </w:rPr>
        </w:r>
        <w:r>
          <w:rPr>
            <w:webHidden/>
          </w:rPr>
          <w:fldChar w:fldCharType="separate"/>
        </w:r>
        <w:r>
          <w:rPr>
            <w:webHidden/>
          </w:rPr>
          <w:t>61</w:t>
        </w:r>
        <w:r>
          <w:rPr>
            <w:webHidden/>
          </w:rPr>
          <w:fldChar w:fldCharType="end"/>
        </w:r>
      </w:hyperlink>
    </w:p>
    <w:p w14:paraId="459DDCC7" w14:textId="36A4B9B1" w:rsidR="004C7458" w:rsidRDefault="004C7458">
      <w:pPr>
        <w:pStyle w:val="TOC4"/>
        <w:rPr>
          <w:rFonts w:asciiTheme="minorHAnsi" w:eastAsiaTheme="minorEastAsia" w:hAnsiTheme="minorHAnsi" w:cstheme="minorBidi"/>
          <w:kern w:val="2"/>
          <w:sz w:val="24"/>
          <w14:ligatures w14:val="standardContextual"/>
        </w:rPr>
      </w:pPr>
      <w:hyperlink w:anchor="_Toc231258314" w:history="1">
        <w:r w:rsidRPr="00B13874">
          <w:rPr>
            <w:rStyle w:val="Hyperlink"/>
          </w:rPr>
          <w:t>2.7.7</w:t>
        </w:r>
        <w:r>
          <w:rPr>
            <w:rFonts w:asciiTheme="minorHAnsi" w:eastAsiaTheme="minorEastAsia" w:hAnsiTheme="minorHAnsi" w:cstheme="minorBidi"/>
            <w:kern w:val="2"/>
            <w:sz w:val="24"/>
            <w14:ligatures w14:val="standardContextual"/>
          </w:rPr>
          <w:tab/>
        </w:r>
        <w:r w:rsidRPr="00B13874">
          <w:rPr>
            <w:rStyle w:val="Hyperlink"/>
          </w:rPr>
          <w:t>src/scss/main.scss шинэчил</w:t>
        </w:r>
        <w:r>
          <w:rPr>
            <w:webHidden/>
          </w:rPr>
          <w:tab/>
        </w:r>
        <w:r>
          <w:rPr>
            <w:webHidden/>
          </w:rPr>
          <w:fldChar w:fldCharType="begin"/>
        </w:r>
        <w:r>
          <w:rPr>
            <w:webHidden/>
          </w:rPr>
          <w:instrText xml:space="preserve"> PAGEREF _Toc231258314 \h </w:instrText>
        </w:r>
        <w:r>
          <w:rPr>
            <w:webHidden/>
          </w:rPr>
        </w:r>
        <w:r>
          <w:rPr>
            <w:webHidden/>
          </w:rPr>
          <w:fldChar w:fldCharType="separate"/>
        </w:r>
        <w:r>
          <w:rPr>
            <w:webHidden/>
          </w:rPr>
          <w:t>63</w:t>
        </w:r>
        <w:r>
          <w:rPr>
            <w:webHidden/>
          </w:rPr>
          <w:fldChar w:fldCharType="end"/>
        </w:r>
      </w:hyperlink>
    </w:p>
    <w:p w14:paraId="542B889F" w14:textId="5757481E" w:rsidR="004C7458" w:rsidRDefault="004C7458">
      <w:pPr>
        <w:pStyle w:val="TOC4"/>
        <w:rPr>
          <w:rFonts w:asciiTheme="minorHAnsi" w:eastAsiaTheme="minorEastAsia" w:hAnsiTheme="minorHAnsi" w:cstheme="minorBidi"/>
          <w:kern w:val="2"/>
          <w:sz w:val="24"/>
          <w14:ligatures w14:val="standardContextual"/>
        </w:rPr>
      </w:pPr>
      <w:hyperlink w:anchor="_Toc231258315" w:history="1">
        <w:r w:rsidRPr="00B13874">
          <w:rPr>
            <w:rStyle w:val="Hyperlink"/>
          </w:rPr>
          <w:t>2.7.8</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src/scss/components/_buttons.scss</w:t>
        </w:r>
        <w:r>
          <w:rPr>
            <w:webHidden/>
          </w:rPr>
          <w:tab/>
        </w:r>
        <w:r>
          <w:rPr>
            <w:webHidden/>
          </w:rPr>
          <w:fldChar w:fldCharType="begin"/>
        </w:r>
        <w:r>
          <w:rPr>
            <w:webHidden/>
          </w:rPr>
          <w:instrText xml:space="preserve"> PAGEREF _Toc231258315 \h </w:instrText>
        </w:r>
        <w:r>
          <w:rPr>
            <w:webHidden/>
          </w:rPr>
        </w:r>
        <w:r>
          <w:rPr>
            <w:webHidden/>
          </w:rPr>
          <w:fldChar w:fldCharType="separate"/>
        </w:r>
        <w:r>
          <w:rPr>
            <w:webHidden/>
          </w:rPr>
          <w:t>66</w:t>
        </w:r>
        <w:r>
          <w:rPr>
            <w:webHidden/>
          </w:rPr>
          <w:fldChar w:fldCharType="end"/>
        </w:r>
      </w:hyperlink>
    </w:p>
    <w:p w14:paraId="25251CCC" w14:textId="40271978" w:rsidR="004C7458" w:rsidRDefault="004C7458">
      <w:pPr>
        <w:pStyle w:val="TOC4"/>
        <w:rPr>
          <w:rFonts w:asciiTheme="minorHAnsi" w:eastAsiaTheme="minorEastAsia" w:hAnsiTheme="minorHAnsi" w:cstheme="minorBidi"/>
          <w:kern w:val="2"/>
          <w:sz w:val="24"/>
          <w14:ligatures w14:val="standardContextual"/>
        </w:rPr>
      </w:pPr>
      <w:hyperlink w:anchor="_Toc231258316" w:history="1">
        <w:r w:rsidRPr="00B13874">
          <w:rPr>
            <w:rStyle w:val="Hyperlink"/>
          </w:rPr>
          <w:t>2.7.9</w:t>
        </w:r>
        <w:r>
          <w:rPr>
            <w:rFonts w:asciiTheme="minorHAnsi" w:eastAsiaTheme="minorEastAsia" w:hAnsiTheme="minorHAnsi" w:cstheme="minorBidi"/>
            <w:kern w:val="2"/>
            <w:sz w:val="24"/>
            <w14:ligatures w14:val="standardContextual"/>
          </w:rPr>
          <w:tab/>
        </w:r>
        <w:r w:rsidRPr="00B13874">
          <w:rPr>
            <w:rStyle w:val="Hyperlink"/>
            <w:rFonts w:eastAsia="SimSun"/>
            <w:shd w:val="clear" w:color="auto" w:fill="FFFFFF"/>
          </w:rPr>
          <w:t>src/scss/components/</w:t>
        </w:r>
        <w:r w:rsidRPr="00B13874">
          <w:rPr>
            <w:rStyle w:val="Hyperlink"/>
            <w:shd w:val="clear" w:color="auto" w:fill="FFFFFF"/>
          </w:rPr>
          <w:t>_navbar</w:t>
        </w:r>
        <w:r w:rsidRPr="00B13874">
          <w:rPr>
            <w:rStyle w:val="Hyperlink"/>
            <w:rFonts w:eastAsia="SimSun"/>
            <w:shd w:val="clear" w:color="auto" w:fill="FFFFFF"/>
          </w:rPr>
          <w:t>.scss</w:t>
        </w:r>
        <w:r>
          <w:rPr>
            <w:webHidden/>
          </w:rPr>
          <w:tab/>
        </w:r>
        <w:r>
          <w:rPr>
            <w:webHidden/>
          </w:rPr>
          <w:fldChar w:fldCharType="begin"/>
        </w:r>
        <w:r>
          <w:rPr>
            <w:webHidden/>
          </w:rPr>
          <w:instrText xml:space="preserve"> PAGEREF _Toc231258316 \h </w:instrText>
        </w:r>
        <w:r>
          <w:rPr>
            <w:webHidden/>
          </w:rPr>
        </w:r>
        <w:r>
          <w:rPr>
            <w:webHidden/>
          </w:rPr>
          <w:fldChar w:fldCharType="separate"/>
        </w:r>
        <w:r>
          <w:rPr>
            <w:webHidden/>
          </w:rPr>
          <w:t>67</w:t>
        </w:r>
        <w:r>
          <w:rPr>
            <w:webHidden/>
          </w:rPr>
          <w:fldChar w:fldCharType="end"/>
        </w:r>
      </w:hyperlink>
    </w:p>
    <w:p w14:paraId="1BCE7A34" w14:textId="6BE2B852" w:rsidR="004C7458" w:rsidRDefault="004C7458">
      <w:pPr>
        <w:pStyle w:val="TOC4"/>
        <w:rPr>
          <w:rFonts w:asciiTheme="minorHAnsi" w:eastAsiaTheme="minorEastAsia" w:hAnsiTheme="minorHAnsi" w:cstheme="minorBidi"/>
          <w:kern w:val="2"/>
          <w:sz w:val="24"/>
          <w14:ligatures w14:val="standardContextual"/>
        </w:rPr>
      </w:pPr>
      <w:hyperlink w:anchor="_Toc231258317" w:history="1">
        <w:r w:rsidRPr="00B13874">
          <w:rPr>
            <w:rStyle w:val="Hyperlink"/>
          </w:rPr>
          <w:t>2.7.10</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src/scss/layouts/</w:t>
        </w:r>
        <w:r w:rsidRPr="00B13874">
          <w:rPr>
            <w:rStyle w:val="Hyperlink"/>
          </w:rPr>
          <w:t xml:space="preserve"> </w:t>
        </w:r>
        <w:r w:rsidRPr="00B13874">
          <w:rPr>
            <w:rStyle w:val="Hyperlink"/>
            <w:shd w:val="clear" w:color="auto" w:fill="FFFFFF"/>
          </w:rPr>
          <w:t>_sidebarPageLayout.scss</w:t>
        </w:r>
        <w:r>
          <w:rPr>
            <w:webHidden/>
          </w:rPr>
          <w:tab/>
        </w:r>
        <w:r>
          <w:rPr>
            <w:webHidden/>
          </w:rPr>
          <w:fldChar w:fldCharType="begin"/>
        </w:r>
        <w:r>
          <w:rPr>
            <w:webHidden/>
          </w:rPr>
          <w:instrText xml:space="preserve"> PAGEREF _Toc231258317 \h </w:instrText>
        </w:r>
        <w:r>
          <w:rPr>
            <w:webHidden/>
          </w:rPr>
        </w:r>
        <w:r>
          <w:rPr>
            <w:webHidden/>
          </w:rPr>
          <w:fldChar w:fldCharType="separate"/>
        </w:r>
        <w:r>
          <w:rPr>
            <w:webHidden/>
          </w:rPr>
          <w:t>68</w:t>
        </w:r>
        <w:r>
          <w:rPr>
            <w:webHidden/>
          </w:rPr>
          <w:fldChar w:fldCharType="end"/>
        </w:r>
      </w:hyperlink>
    </w:p>
    <w:p w14:paraId="5B32EA4A" w14:textId="129FE432" w:rsidR="004C7458" w:rsidRDefault="004C7458">
      <w:pPr>
        <w:pStyle w:val="TOC4"/>
        <w:rPr>
          <w:rFonts w:asciiTheme="minorHAnsi" w:eastAsiaTheme="minorEastAsia" w:hAnsiTheme="minorHAnsi" w:cstheme="minorBidi"/>
          <w:kern w:val="2"/>
          <w:sz w:val="24"/>
          <w14:ligatures w14:val="standardContextual"/>
        </w:rPr>
      </w:pPr>
      <w:hyperlink w:anchor="_Toc231258318" w:history="1">
        <w:r w:rsidRPr="00B13874">
          <w:rPr>
            <w:rStyle w:val="Hyperlink"/>
          </w:rPr>
          <w:t>2.7.11</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src/scss/components/_sidebarMenuList.scss</w:t>
        </w:r>
        <w:r>
          <w:rPr>
            <w:webHidden/>
          </w:rPr>
          <w:tab/>
        </w:r>
        <w:r>
          <w:rPr>
            <w:webHidden/>
          </w:rPr>
          <w:fldChar w:fldCharType="begin"/>
        </w:r>
        <w:r>
          <w:rPr>
            <w:webHidden/>
          </w:rPr>
          <w:instrText xml:space="preserve"> PAGEREF _Toc231258318 \h </w:instrText>
        </w:r>
        <w:r>
          <w:rPr>
            <w:webHidden/>
          </w:rPr>
        </w:r>
        <w:r>
          <w:rPr>
            <w:webHidden/>
          </w:rPr>
          <w:fldChar w:fldCharType="separate"/>
        </w:r>
        <w:r>
          <w:rPr>
            <w:webHidden/>
          </w:rPr>
          <w:t>69</w:t>
        </w:r>
        <w:r>
          <w:rPr>
            <w:webHidden/>
          </w:rPr>
          <w:fldChar w:fldCharType="end"/>
        </w:r>
      </w:hyperlink>
    </w:p>
    <w:p w14:paraId="4B530B13" w14:textId="3A511736" w:rsidR="004C7458" w:rsidRDefault="004C7458">
      <w:pPr>
        <w:pStyle w:val="TOC4"/>
        <w:rPr>
          <w:rFonts w:asciiTheme="minorHAnsi" w:eastAsiaTheme="minorEastAsia" w:hAnsiTheme="minorHAnsi" w:cstheme="minorBidi"/>
          <w:kern w:val="2"/>
          <w:sz w:val="24"/>
          <w14:ligatures w14:val="standardContextual"/>
        </w:rPr>
      </w:pPr>
      <w:hyperlink w:anchor="_Toc231258319" w:history="1">
        <w:r w:rsidRPr="00B13874">
          <w:rPr>
            <w:rStyle w:val="Hyperlink"/>
          </w:rPr>
          <w:t>2.7.12</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src/js/fn/sidebarEvents.js</w:t>
        </w:r>
        <w:r>
          <w:rPr>
            <w:webHidden/>
          </w:rPr>
          <w:tab/>
        </w:r>
        <w:r>
          <w:rPr>
            <w:webHidden/>
          </w:rPr>
          <w:fldChar w:fldCharType="begin"/>
        </w:r>
        <w:r>
          <w:rPr>
            <w:webHidden/>
          </w:rPr>
          <w:instrText xml:space="preserve"> PAGEREF _Toc231258319 \h </w:instrText>
        </w:r>
        <w:r>
          <w:rPr>
            <w:webHidden/>
          </w:rPr>
        </w:r>
        <w:r>
          <w:rPr>
            <w:webHidden/>
          </w:rPr>
          <w:fldChar w:fldCharType="separate"/>
        </w:r>
        <w:r>
          <w:rPr>
            <w:webHidden/>
          </w:rPr>
          <w:t>70</w:t>
        </w:r>
        <w:r>
          <w:rPr>
            <w:webHidden/>
          </w:rPr>
          <w:fldChar w:fldCharType="end"/>
        </w:r>
      </w:hyperlink>
    </w:p>
    <w:p w14:paraId="4BDCAAD9" w14:textId="5F56A877" w:rsidR="004C7458" w:rsidRDefault="004C7458">
      <w:pPr>
        <w:pStyle w:val="TOC4"/>
        <w:rPr>
          <w:rFonts w:asciiTheme="minorHAnsi" w:eastAsiaTheme="minorEastAsia" w:hAnsiTheme="minorHAnsi" w:cstheme="minorBidi"/>
          <w:kern w:val="2"/>
          <w:sz w:val="24"/>
          <w14:ligatures w14:val="standardContextual"/>
        </w:rPr>
      </w:pPr>
      <w:hyperlink w:anchor="_Toc231258320" w:history="1">
        <w:r w:rsidRPr="00B13874">
          <w:rPr>
            <w:rStyle w:val="Hyperlink"/>
          </w:rPr>
          <w:t>2.7.13</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src/js/layouts/</w:t>
        </w:r>
        <w:r w:rsidRPr="00B13874">
          <w:rPr>
            <w:rStyle w:val="Hyperlink"/>
          </w:rPr>
          <w:t>notificationLayout</w:t>
        </w:r>
        <w:r w:rsidRPr="00B13874">
          <w:rPr>
            <w:rStyle w:val="Hyperlink"/>
            <w:shd w:val="clear" w:color="auto" w:fill="FFFFFF"/>
          </w:rPr>
          <w:t>.js</w:t>
        </w:r>
        <w:r>
          <w:rPr>
            <w:webHidden/>
          </w:rPr>
          <w:tab/>
        </w:r>
        <w:r>
          <w:rPr>
            <w:webHidden/>
          </w:rPr>
          <w:fldChar w:fldCharType="begin"/>
        </w:r>
        <w:r>
          <w:rPr>
            <w:webHidden/>
          </w:rPr>
          <w:instrText xml:space="preserve"> PAGEREF _Toc231258320 \h </w:instrText>
        </w:r>
        <w:r>
          <w:rPr>
            <w:webHidden/>
          </w:rPr>
        </w:r>
        <w:r>
          <w:rPr>
            <w:webHidden/>
          </w:rPr>
          <w:fldChar w:fldCharType="separate"/>
        </w:r>
        <w:r>
          <w:rPr>
            <w:webHidden/>
          </w:rPr>
          <w:t>72</w:t>
        </w:r>
        <w:r>
          <w:rPr>
            <w:webHidden/>
          </w:rPr>
          <w:fldChar w:fldCharType="end"/>
        </w:r>
      </w:hyperlink>
    </w:p>
    <w:p w14:paraId="6B932397" w14:textId="33B65761" w:rsidR="004C7458" w:rsidRDefault="004C7458">
      <w:pPr>
        <w:pStyle w:val="TOC4"/>
        <w:rPr>
          <w:rFonts w:asciiTheme="minorHAnsi" w:eastAsiaTheme="minorEastAsia" w:hAnsiTheme="minorHAnsi" w:cstheme="minorBidi"/>
          <w:kern w:val="2"/>
          <w:sz w:val="24"/>
          <w14:ligatures w14:val="standardContextual"/>
        </w:rPr>
      </w:pPr>
      <w:hyperlink w:anchor="_Toc231258321" w:history="1">
        <w:r w:rsidRPr="00B13874">
          <w:rPr>
            <w:rStyle w:val="Hyperlink"/>
          </w:rPr>
          <w:t>2.7.14</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src/js/layouts/</w:t>
        </w:r>
        <w:r w:rsidRPr="00B13874">
          <w:rPr>
            <w:rStyle w:val="Hyperlink"/>
          </w:rPr>
          <w:t>tableLayout</w:t>
        </w:r>
        <w:r w:rsidRPr="00B13874">
          <w:rPr>
            <w:rStyle w:val="Hyperlink"/>
            <w:shd w:val="clear" w:color="auto" w:fill="FFFFFF"/>
          </w:rPr>
          <w:t>.js</w:t>
        </w:r>
        <w:r>
          <w:rPr>
            <w:webHidden/>
          </w:rPr>
          <w:tab/>
        </w:r>
        <w:r>
          <w:rPr>
            <w:webHidden/>
          </w:rPr>
          <w:fldChar w:fldCharType="begin"/>
        </w:r>
        <w:r>
          <w:rPr>
            <w:webHidden/>
          </w:rPr>
          <w:instrText xml:space="preserve"> PAGEREF _Toc231258321 \h </w:instrText>
        </w:r>
        <w:r>
          <w:rPr>
            <w:webHidden/>
          </w:rPr>
        </w:r>
        <w:r>
          <w:rPr>
            <w:webHidden/>
          </w:rPr>
          <w:fldChar w:fldCharType="separate"/>
        </w:r>
        <w:r>
          <w:rPr>
            <w:webHidden/>
          </w:rPr>
          <w:t>73</w:t>
        </w:r>
        <w:r>
          <w:rPr>
            <w:webHidden/>
          </w:rPr>
          <w:fldChar w:fldCharType="end"/>
        </w:r>
      </w:hyperlink>
    </w:p>
    <w:p w14:paraId="06C9531E" w14:textId="258A5D68" w:rsidR="004C7458" w:rsidRDefault="004C7458">
      <w:pPr>
        <w:pStyle w:val="TOC4"/>
        <w:rPr>
          <w:rFonts w:asciiTheme="minorHAnsi" w:eastAsiaTheme="minorEastAsia" w:hAnsiTheme="minorHAnsi" w:cstheme="minorBidi"/>
          <w:kern w:val="2"/>
          <w:sz w:val="24"/>
          <w14:ligatures w14:val="standardContextual"/>
        </w:rPr>
      </w:pPr>
      <w:hyperlink w:anchor="_Toc231258322" w:history="1">
        <w:r w:rsidRPr="00B13874">
          <w:rPr>
            <w:rStyle w:val="Hyperlink"/>
          </w:rPr>
          <w:t>2.7.15</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src/scss/layouts/_</w:t>
        </w:r>
        <w:r w:rsidRPr="00B13874">
          <w:rPr>
            <w:rStyle w:val="Hyperlink"/>
          </w:rPr>
          <w:t>pageTableContentsLayout</w:t>
        </w:r>
        <w:r w:rsidRPr="00B13874">
          <w:rPr>
            <w:rStyle w:val="Hyperlink"/>
            <w:shd w:val="clear" w:color="auto" w:fill="FFFFFF"/>
          </w:rPr>
          <w:t>.scss</w:t>
        </w:r>
        <w:r>
          <w:rPr>
            <w:webHidden/>
          </w:rPr>
          <w:tab/>
        </w:r>
        <w:r>
          <w:rPr>
            <w:webHidden/>
          </w:rPr>
          <w:fldChar w:fldCharType="begin"/>
        </w:r>
        <w:r>
          <w:rPr>
            <w:webHidden/>
          </w:rPr>
          <w:instrText xml:space="preserve"> PAGEREF _Toc231258322 \h </w:instrText>
        </w:r>
        <w:r>
          <w:rPr>
            <w:webHidden/>
          </w:rPr>
        </w:r>
        <w:r>
          <w:rPr>
            <w:webHidden/>
          </w:rPr>
          <w:fldChar w:fldCharType="separate"/>
        </w:r>
        <w:r>
          <w:rPr>
            <w:webHidden/>
          </w:rPr>
          <w:t>74</w:t>
        </w:r>
        <w:r>
          <w:rPr>
            <w:webHidden/>
          </w:rPr>
          <w:fldChar w:fldCharType="end"/>
        </w:r>
      </w:hyperlink>
    </w:p>
    <w:p w14:paraId="748651BB" w14:textId="2C9027DB" w:rsidR="004C7458" w:rsidRDefault="004C7458">
      <w:pPr>
        <w:pStyle w:val="TOC4"/>
        <w:rPr>
          <w:rFonts w:asciiTheme="minorHAnsi" w:eastAsiaTheme="minorEastAsia" w:hAnsiTheme="minorHAnsi" w:cstheme="minorBidi"/>
          <w:kern w:val="2"/>
          <w:sz w:val="24"/>
          <w14:ligatures w14:val="standardContextual"/>
        </w:rPr>
      </w:pPr>
      <w:hyperlink w:anchor="_Toc231258323" w:history="1">
        <w:r w:rsidRPr="00B13874">
          <w:rPr>
            <w:rStyle w:val="Hyperlink"/>
          </w:rPr>
          <w:t>2.7.16</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src/js/components/</w:t>
        </w:r>
        <w:r w:rsidRPr="00B13874">
          <w:rPr>
            <w:rStyle w:val="Hyperlink"/>
          </w:rPr>
          <w:t>nutritionTables</w:t>
        </w:r>
        <w:r w:rsidRPr="00B13874">
          <w:rPr>
            <w:rStyle w:val="Hyperlink"/>
            <w:shd w:val="clear" w:color="auto" w:fill="FFFFFF"/>
          </w:rPr>
          <w:t>.js</w:t>
        </w:r>
        <w:r>
          <w:rPr>
            <w:webHidden/>
          </w:rPr>
          <w:tab/>
        </w:r>
        <w:r>
          <w:rPr>
            <w:webHidden/>
          </w:rPr>
          <w:fldChar w:fldCharType="begin"/>
        </w:r>
        <w:r>
          <w:rPr>
            <w:webHidden/>
          </w:rPr>
          <w:instrText xml:space="preserve"> PAGEREF _Toc231258323 \h </w:instrText>
        </w:r>
        <w:r>
          <w:rPr>
            <w:webHidden/>
          </w:rPr>
        </w:r>
        <w:r>
          <w:rPr>
            <w:webHidden/>
          </w:rPr>
          <w:fldChar w:fldCharType="separate"/>
        </w:r>
        <w:r>
          <w:rPr>
            <w:webHidden/>
          </w:rPr>
          <w:t>75</w:t>
        </w:r>
        <w:r>
          <w:rPr>
            <w:webHidden/>
          </w:rPr>
          <w:fldChar w:fldCharType="end"/>
        </w:r>
      </w:hyperlink>
    </w:p>
    <w:p w14:paraId="5FFA56BD" w14:textId="4096CC33" w:rsidR="004C7458" w:rsidRDefault="004C7458">
      <w:pPr>
        <w:pStyle w:val="TOC4"/>
        <w:rPr>
          <w:rFonts w:asciiTheme="minorHAnsi" w:eastAsiaTheme="minorEastAsia" w:hAnsiTheme="minorHAnsi" w:cstheme="minorBidi"/>
          <w:kern w:val="2"/>
          <w:sz w:val="24"/>
          <w14:ligatures w14:val="standardContextual"/>
        </w:rPr>
      </w:pPr>
      <w:hyperlink w:anchor="_Toc231258324" w:history="1">
        <w:r w:rsidRPr="00B13874">
          <w:rPr>
            <w:rStyle w:val="Hyperlink"/>
          </w:rPr>
          <w:t>2.7.17</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src/js/fn/foodSearchEvents.js</w:t>
        </w:r>
        <w:r>
          <w:rPr>
            <w:webHidden/>
          </w:rPr>
          <w:tab/>
        </w:r>
        <w:r>
          <w:rPr>
            <w:webHidden/>
          </w:rPr>
          <w:fldChar w:fldCharType="begin"/>
        </w:r>
        <w:r>
          <w:rPr>
            <w:webHidden/>
          </w:rPr>
          <w:instrText xml:space="preserve"> PAGEREF _Toc231258324 \h </w:instrText>
        </w:r>
        <w:r>
          <w:rPr>
            <w:webHidden/>
          </w:rPr>
        </w:r>
        <w:r>
          <w:rPr>
            <w:webHidden/>
          </w:rPr>
          <w:fldChar w:fldCharType="separate"/>
        </w:r>
        <w:r>
          <w:rPr>
            <w:webHidden/>
          </w:rPr>
          <w:t>78</w:t>
        </w:r>
        <w:r>
          <w:rPr>
            <w:webHidden/>
          </w:rPr>
          <w:fldChar w:fldCharType="end"/>
        </w:r>
      </w:hyperlink>
    </w:p>
    <w:p w14:paraId="21DE6867" w14:textId="39C76AE4" w:rsidR="004C7458" w:rsidRDefault="004C7458">
      <w:pPr>
        <w:pStyle w:val="TOC4"/>
        <w:rPr>
          <w:rFonts w:asciiTheme="minorHAnsi" w:eastAsiaTheme="minorEastAsia" w:hAnsiTheme="minorHAnsi" w:cstheme="minorBidi"/>
          <w:kern w:val="2"/>
          <w:sz w:val="24"/>
          <w14:ligatures w14:val="standardContextual"/>
        </w:rPr>
      </w:pPr>
      <w:hyperlink w:anchor="_Toc231258325" w:history="1">
        <w:r w:rsidRPr="00B13874">
          <w:rPr>
            <w:rStyle w:val="Hyperlink"/>
          </w:rPr>
          <w:t>2.7.18</w:t>
        </w:r>
        <w:r>
          <w:rPr>
            <w:rFonts w:asciiTheme="minorHAnsi" w:eastAsiaTheme="minorEastAsia" w:hAnsiTheme="minorHAnsi" w:cstheme="minorBidi"/>
            <w:kern w:val="2"/>
            <w:sz w:val="24"/>
            <w14:ligatures w14:val="standardContextual"/>
          </w:rPr>
          <w:tab/>
        </w:r>
        <w:r w:rsidRPr="00B13874">
          <w:rPr>
            <w:rStyle w:val="Hyperlink"/>
            <w:shd w:val="clear" w:color="auto" w:fill="FFFFFF"/>
          </w:rPr>
          <w:t>src/js/pages/searchPage.js шинэчил</w:t>
        </w:r>
        <w:r>
          <w:rPr>
            <w:webHidden/>
          </w:rPr>
          <w:tab/>
        </w:r>
        <w:r>
          <w:rPr>
            <w:webHidden/>
          </w:rPr>
          <w:fldChar w:fldCharType="begin"/>
        </w:r>
        <w:r>
          <w:rPr>
            <w:webHidden/>
          </w:rPr>
          <w:instrText xml:space="preserve"> PAGEREF _Toc231258325 \h </w:instrText>
        </w:r>
        <w:r>
          <w:rPr>
            <w:webHidden/>
          </w:rPr>
        </w:r>
        <w:r>
          <w:rPr>
            <w:webHidden/>
          </w:rPr>
          <w:fldChar w:fldCharType="separate"/>
        </w:r>
        <w:r>
          <w:rPr>
            <w:webHidden/>
          </w:rPr>
          <w:t>83</w:t>
        </w:r>
        <w:r>
          <w:rPr>
            <w:webHidden/>
          </w:rPr>
          <w:fldChar w:fldCharType="end"/>
        </w:r>
      </w:hyperlink>
    </w:p>
    <w:p w14:paraId="6C5805CA" w14:textId="23A4146A" w:rsidR="004C7458" w:rsidRDefault="004C7458">
      <w:pPr>
        <w:pStyle w:val="TOC4"/>
        <w:rPr>
          <w:rFonts w:asciiTheme="minorHAnsi" w:eastAsiaTheme="minorEastAsia" w:hAnsiTheme="minorHAnsi" w:cstheme="minorBidi"/>
          <w:kern w:val="2"/>
          <w:sz w:val="24"/>
          <w14:ligatures w14:val="standardContextual"/>
        </w:rPr>
      </w:pPr>
      <w:hyperlink w:anchor="_Toc231258326" w:history="1">
        <w:r w:rsidRPr="00B13874">
          <w:rPr>
            <w:rStyle w:val="Hyperlink"/>
          </w:rPr>
          <w:t>2.7.19</w:t>
        </w:r>
        <w:r>
          <w:rPr>
            <w:rFonts w:asciiTheme="minorHAnsi" w:eastAsiaTheme="minorEastAsia" w:hAnsiTheme="minorHAnsi" w:cstheme="minorBidi"/>
            <w:kern w:val="2"/>
            <w:sz w:val="24"/>
            <w14:ligatures w14:val="standardContextual"/>
          </w:rPr>
          <w:tab/>
        </w:r>
        <w:r w:rsidRPr="00B13874">
          <w:rPr>
            <w:rStyle w:val="Hyperlink"/>
          </w:rPr>
          <w:t>src/index.html</w:t>
        </w:r>
        <w:r>
          <w:rPr>
            <w:webHidden/>
          </w:rPr>
          <w:tab/>
        </w:r>
        <w:r>
          <w:rPr>
            <w:webHidden/>
          </w:rPr>
          <w:fldChar w:fldCharType="begin"/>
        </w:r>
        <w:r>
          <w:rPr>
            <w:webHidden/>
          </w:rPr>
          <w:instrText xml:space="preserve"> PAGEREF _Toc231258326 \h </w:instrText>
        </w:r>
        <w:r>
          <w:rPr>
            <w:webHidden/>
          </w:rPr>
        </w:r>
        <w:r>
          <w:rPr>
            <w:webHidden/>
          </w:rPr>
          <w:fldChar w:fldCharType="separate"/>
        </w:r>
        <w:r>
          <w:rPr>
            <w:webHidden/>
          </w:rPr>
          <w:t>85</w:t>
        </w:r>
        <w:r>
          <w:rPr>
            <w:webHidden/>
          </w:rPr>
          <w:fldChar w:fldCharType="end"/>
        </w:r>
      </w:hyperlink>
    </w:p>
    <w:p w14:paraId="07E31670" w14:textId="405E06C9" w:rsidR="004C7458" w:rsidRDefault="004C7458">
      <w:pPr>
        <w:pStyle w:val="TOC4"/>
        <w:rPr>
          <w:rFonts w:asciiTheme="minorHAnsi" w:eastAsiaTheme="minorEastAsia" w:hAnsiTheme="minorHAnsi" w:cstheme="minorBidi"/>
          <w:kern w:val="2"/>
          <w:sz w:val="24"/>
          <w14:ligatures w14:val="standardContextual"/>
        </w:rPr>
      </w:pPr>
      <w:hyperlink w:anchor="_Toc231258327" w:history="1">
        <w:r w:rsidRPr="00B13874">
          <w:rPr>
            <w:rStyle w:val="Hyperlink"/>
            <w:rFonts w:eastAsia="SimSun"/>
          </w:rPr>
          <w:t>2.7.20</w:t>
        </w:r>
        <w:r>
          <w:rPr>
            <w:rFonts w:asciiTheme="minorHAnsi" w:eastAsiaTheme="minorEastAsia" w:hAnsiTheme="minorHAnsi" w:cstheme="minorBidi"/>
            <w:kern w:val="2"/>
            <w:sz w:val="24"/>
            <w14:ligatures w14:val="standardContextual"/>
          </w:rPr>
          <w:tab/>
        </w:r>
        <w:r w:rsidRPr="00B13874">
          <w:rPr>
            <w:rStyle w:val="Hyperlink"/>
            <w:rFonts w:eastAsia="SimSun"/>
            <w:shd w:val="clear" w:color="auto" w:fill="FFFFFF"/>
          </w:rPr>
          <w:t>git push origin master</w:t>
        </w:r>
        <w:r>
          <w:rPr>
            <w:webHidden/>
          </w:rPr>
          <w:tab/>
        </w:r>
        <w:r>
          <w:rPr>
            <w:webHidden/>
          </w:rPr>
          <w:fldChar w:fldCharType="begin"/>
        </w:r>
        <w:r>
          <w:rPr>
            <w:webHidden/>
          </w:rPr>
          <w:instrText xml:space="preserve"> PAGEREF _Toc231258327 \h </w:instrText>
        </w:r>
        <w:r>
          <w:rPr>
            <w:webHidden/>
          </w:rPr>
        </w:r>
        <w:r>
          <w:rPr>
            <w:webHidden/>
          </w:rPr>
          <w:fldChar w:fldCharType="separate"/>
        </w:r>
        <w:r>
          <w:rPr>
            <w:webHidden/>
          </w:rPr>
          <w:t>86</w:t>
        </w:r>
        <w:r>
          <w:rPr>
            <w:webHidden/>
          </w:rPr>
          <w:fldChar w:fldCharType="end"/>
        </w:r>
      </w:hyperlink>
    </w:p>
    <w:p w14:paraId="2DE08A80" w14:textId="464B3514" w:rsidR="004C7458" w:rsidRDefault="004C7458">
      <w:pPr>
        <w:pStyle w:val="TOC3"/>
        <w:rPr>
          <w:rFonts w:asciiTheme="minorHAnsi" w:eastAsiaTheme="minorEastAsia" w:hAnsiTheme="minorHAnsi" w:cstheme="minorBidi"/>
          <w:kern w:val="2"/>
          <w:sz w:val="24"/>
          <w14:ligatures w14:val="standardContextual"/>
        </w:rPr>
      </w:pPr>
      <w:hyperlink w:anchor="_Toc231258328" w:history="1">
        <w:r w:rsidRPr="00B13874">
          <w:rPr>
            <w:rStyle w:val="Hyperlink"/>
          </w:rPr>
          <w:t>2.8</w:t>
        </w:r>
        <w:r>
          <w:rPr>
            <w:rFonts w:asciiTheme="minorHAnsi" w:eastAsiaTheme="minorEastAsia" w:hAnsiTheme="minorHAnsi" w:cstheme="minorBidi"/>
            <w:kern w:val="2"/>
            <w:sz w:val="24"/>
            <w14:ligatures w14:val="standardContextual"/>
          </w:rPr>
          <w:tab/>
        </w:r>
        <w:r w:rsidRPr="00B13874">
          <w:rPr>
            <w:rStyle w:val="Hyperlink"/>
          </w:rPr>
          <w:t>searchPage.js дээр дээжийн зураг шүүж харуулах</w:t>
        </w:r>
        <w:r>
          <w:rPr>
            <w:webHidden/>
          </w:rPr>
          <w:tab/>
        </w:r>
        <w:r>
          <w:rPr>
            <w:webHidden/>
          </w:rPr>
          <w:fldChar w:fldCharType="begin"/>
        </w:r>
        <w:r>
          <w:rPr>
            <w:webHidden/>
          </w:rPr>
          <w:instrText xml:space="preserve"> PAGEREF _Toc231258328 \h </w:instrText>
        </w:r>
        <w:r>
          <w:rPr>
            <w:webHidden/>
          </w:rPr>
        </w:r>
        <w:r>
          <w:rPr>
            <w:webHidden/>
          </w:rPr>
          <w:fldChar w:fldCharType="separate"/>
        </w:r>
        <w:r>
          <w:rPr>
            <w:webHidden/>
          </w:rPr>
          <w:t>86</w:t>
        </w:r>
        <w:r>
          <w:rPr>
            <w:webHidden/>
          </w:rPr>
          <w:fldChar w:fldCharType="end"/>
        </w:r>
      </w:hyperlink>
    </w:p>
    <w:p w14:paraId="1A2E12BD" w14:textId="0EFF2F69" w:rsidR="004C7458" w:rsidRDefault="004C7458">
      <w:pPr>
        <w:pStyle w:val="TOC4"/>
        <w:rPr>
          <w:rFonts w:asciiTheme="minorHAnsi" w:eastAsiaTheme="minorEastAsia" w:hAnsiTheme="minorHAnsi" w:cstheme="minorBidi"/>
          <w:kern w:val="2"/>
          <w:sz w:val="24"/>
          <w14:ligatures w14:val="standardContextual"/>
        </w:rPr>
      </w:pPr>
      <w:hyperlink w:anchor="_Toc231258329" w:history="1">
        <w:r w:rsidRPr="00B13874">
          <w:rPr>
            <w:rStyle w:val="Hyperlink"/>
            <w:rFonts w:eastAsia="SimSun"/>
          </w:rPr>
          <w:t>2.8.1</w:t>
        </w:r>
        <w:r>
          <w:rPr>
            <w:rFonts w:asciiTheme="minorHAnsi" w:eastAsiaTheme="minorEastAsia" w:hAnsiTheme="minorHAnsi" w:cstheme="minorBidi"/>
            <w:kern w:val="2"/>
            <w:sz w:val="24"/>
            <w14:ligatures w14:val="standardContextual"/>
          </w:rPr>
          <w:tab/>
        </w:r>
        <w:r w:rsidRPr="00B13874">
          <w:rPr>
            <w:rStyle w:val="Hyperlink"/>
            <w:rFonts w:eastAsia="SimSun"/>
          </w:rPr>
          <w:t>Build script ашиглаад images.json автоматаар үүсгэх</w:t>
        </w:r>
        <w:r>
          <w:rPr>
            <w:webHidden/>
          </w:rPr>
          <w:tab/>
        </w:r>
        <w:r>
          <w:rPr>
            <w:webHidden/>
          </w:rPr>
          <w:fldChar w:fldCharType="begin"/>
        </w:r>
        <w:r>
          <w:rPr>
            <w:webHidden/>
          </w:rPr>
          <w:instrText xml:space="preserve"> PAGEREF _Toc231258329 \h </w:instrText>
        </w:r>
        <w:r>
          <w:rPr>
            <w:webHidden/>
          </w:rPr>
        </w:r>
        <w:r>
          <w:rPr>
            <w:webHidden/>
          </w:rPr>
          <w:fldChar w:fldCharType="separate"/>
        </w:r>
        <w:r>
          <w:rPr>
            <w:webHidden/>
          </w:rPr>
          <w:t>87</w:t>
        </w:r>
        <w:r>
          <w:rPr>
            <w:webHidden/>
          </w:rPr>
          <w:fldChar w:fldCharType="end"/>
        </w:r>
      </w:hyperlink>
    </w:p>
    <w:p w14:paraId="7491A603" w14:textId="6C018869" w:rsidR="004C7458" w:rsidRDefault="004C7458">
      <w:pPr>
        <w:pStyle w:val="TOC4"/>
        <w:rPr>
          <w:rFonts w:asciiTheme="minorHAnsi" w:eastAsiaTheme="minorEastAsia" w:hAnsiTheme="minorHAnsi" w:cstheme="minorBidi"/>
          <w:kern w:val="2"/>
          <w:sz w:val="24"/>
          <w14:ligatures w14:val="standardContextual"/>
        </w:rPr>
      </w:pPr>
      <w:hyperlink w:anchor="_Toc231258330" w:history="1">
        <w:r w:rsidRPr="00B13874">
          <w:rPr>
            <w:rStyle w:val="Hyperlink"/>
          </w:rPr>
          <w:t>2.8.2</w:t>
        </w:r>
        <w:r>
          <w:rPr>
            <w:rFonts w:asciiTheme="minorHAnsi" w:eastAsiaTheme="minorEastAsia" w:hAnsiTheme="minorHAnsi" w:cstheme="minorBidi"/>
            <w:kern w:val="2"/>
            <w:sz w:val="24"/>
            <w14:ligatures w14:val="standardContextual"/>
          </w:rPr>
          <w:tab/>
        </w:r>
        <w:r w:rsidRPr="00B13874">
          <w:rPr>
            <w:rStyle w:val="Hyperlink"/>
          </w:rPr>
          <w:t>src/services/imageService.js</w:t>
        </w:r>
        <w:r>
          <w:rPr>
            <w:webHidden/>
          </w:rPr>
          <w:tab/>
        </w:r>
        <w:r>
          <w:rPr>
            <w:webHidden/>
          </w:rPr>
          <w:fldChar w:fldCharType="begin"/>
        </w:r>
        <w:r>
          <w:rPr>
            <w:webHidden/>
          </w:rPr>
          <w:instrText xml:space="preserve"> PAGEREF _Toc231258330 \h </w:instrText>
        </w:r>
        <w:r>
          <w:rPr>
            <w:webHidden/>
          </w:rPr>
        </w:r>
        <w:r>
          <w:rPr>
            <w:webHidden/>
          </w:rPr>
          <w:fldChar w:fldCharType="separate"/>
        </w:r>
        <w:r>
          <w:rPr>
            <w:webHidden/>
          </w:rPr>
          <w:t>90</w:t>
        </w:r>
        <w:r>
          <w:rPr>
            <w:webHidden/>
          </w:rPr>
          <w:fldChar w:fldCharType="end"/>
        </w:r>
      </w:hyperlink>
    </w:p>
    <w:p w14:paraId="129ABAA0" w14:textId="1E4AC4E0" w:rsidR="004C7458" w:rsidRDefault="004C7458">
      <w:pPr>
        <w:pStyle w:val="TOC4"/>
        <w:rPr>
          <w:rFonts w:asciiTheme="minorHAnsi" w:eastAsiaTheme="minorEastAsia" w:hAnsiTheme="minorHAnsi" w:cstheme="minorBidi"/>
          <w:kern w:val="2"/>
          <w:sz w:val="24"/>
          <w14:ligatures w14:val="standardContextual"/>
        </w:rPr>
      </w:pPr>
      <w:hyperlink w:anchor="_Toc231258331" w:history="1">
        <w:r w:rsidRPr="00B13874">
          <w:rPr>
            <w:rStyle w:val="Hyperlink"/>
          </w:rPr>
          <w:t>2.8.3</w:t>
        </w:r>
        <w:r>
          <w:rPr>
            <w:rFonts w:asciiTheme="minorHAnsi" w:eastAsiaTheme="minorEastAsia" w:hAnsiTheme="minorHAnsi" w:cstheme="minorBidi"/>
            <w:kern w:val="2"/>
            <w:sz w:val="24"/>
            <w14:ligatures w14:val="standardContextual"/>
          </w:rPr>
          <w:tab/>
        </w:r>
        <w:r w:rsidRPr="00B13874">
          <w:rPr>
            <w:rStyle w:val="Hyperlink"/>
          </w:rPr>
          <w:t>src/js/components/nutritionTables.js шинэчил</w:t>
        </w:r>
        <w:r>
          <w:rPr>
            <w:webHidden/>
          </w:rPr>
          <w:tab/>
        </w:r>
        <w:r>
          <w:rPr>
            <w:webHidden/>
          </w:rPr>
          <w:fldChar w:fldCharType="begin"/>
        </w:r>
        <w:r>
          <w:rPr>
            <w:webHidden/>
          </w:rPr>
          <w:instrText xml:space="preserve"> PAGEREF _Toc231258331 \h </w:instrText>
        </w:r>
        <w:r>
          <w:rPr>
            <w:webHidden/>
          </w:rPr>
        </w:r>
        <w:r>
          <w:rPr>
            <w:webHidden/>
          </w:rPr>
          <w:fldChar w:fldCharType="separate"/>
        </w:r>
        <w:r>
          <w:rPr>
            <w:webHidden/>
          </w:rPr>
          <w:t>90</w:t>
        </w:r>
        <w:r>
          <w:rPr>
            <w:webHidden/>
          </w:rPr>
          <w:fldChar w:fldCharType="end"/>
        </w:r>
      </w:hyperlink>
    </w:p>
    <w:p w14:paraId="54F65794" w14:textId="13369572" w:rsidR="004C7458" w:rsidRDefault="004C7458">
      <w:pPr>
        <w:pStyle w:val="TOC4"/>
        <w:rPr>
          <w:rFonts w:asciiTheme="minorHAnsi" w:eastAsiaTheme="minorEastAsia" w:hAnsiTheme="minorHAnsi" w:cstheme="minorBidi"/>
          <w:kern w:val="2"/>
          <w:sz w:val="24"/>
          <w14:ligatures w14:val="standardContextual"/>
        </w:rPr>
      </w:pPr>
      <w:hyperlink w:anchor="_Toc231258332" w:history="1">
        <w:r w:rsidRPr="00B13874">
          <w:rPr>
            <w:rStyle w:val="Hyperlink"/>
          </w:rPr>
          <w:t>2.8.4</w:t>
        </w:r>
        <w:r>
          <w:rPr>
            <w:rFonts w:asciiTheme="minorHAnsi" w:eastAsiaTheme="minorEastAsia" w:hAnsiTheme="minorHAnsi" w:cstheme="minorBidi"/>
            <w:kern w:val="2"/>
            <w:sz w:val="24"/>
            <w14:ligatures w14:val="standardContextual"/>
          </w:rPr>
          <w:tab/>
        </w:r>
        <w:r w:rsidRPr="00B13874">
          <w:rPr>
            <w:rStyle w:val="Hyperlink"/>
          </w:rPr>
          <w:t>src/js/components/imageModal.js</w:t>
        </w:r>
        <w:r>
          <w:rPr>
            <w:webHidden/>
          </w:rPr>
          <w:tab/>
        </w:r>
        <w:r>
          <w:rPr>
            <w:webHidden/>
          </w:rPr>
          <w:fldChar w:fldCharType="begin"/>
        </w:r>
        <w:r>
          <w:rPr>
            <w:webHidden/>
          </w:rPr>
          <w:instrText xml:space="preserve"> PAGEREF _Toc231258332 \h </w:instrText>
        </w:r>
        <w:r>
          <w:rPr>
            <w:webHidden/>
          </w:rPr>
        </w:r>
        <w:r>
          <w:rPr>
            <w:webHidden/>
          </w:rPr>
          <w:fldChar w:fldCharType="separate"/>
        </w:r>
        <w:r>
          <w:rPr>
            <w:webHidden/>
          </w:rPr>
          <w:t>94</w:t>
        </w:r>
        <w:r>
          <w:rPr>
            <w:webHidden/>
          </w:rPr>
          <w:fldChar w:fldCharType="end"/>
        </w:r>
      </w:hyperlink>
    </w:p>
    <w:p w14:paraId="098A9F3D" w14:textId="6CE30921" w:rsidR="004C7458" w:rsidRDefault="004C7458">
      <w:pPr>
        <w:pStyle w:val="TOC4"/>
        <w:rPr>
          <w:rFonts w:asciiTheme="minorHAnsi" w:eastAsiaTheme="minorEastAsia" w:hAnsiTheme="minorHAnsi" w:cstheme="minorBidi"/>
          <w:kern w:val="2"/>
          <w:sz w:val="24"/>
          <w14:ligatures w14:val="standardContextual"/>
        </w:rPr>
      </w:pPr>
      <w:hyperlink w:anchor="_Toc231258333" w:history="1">
        <w:r w:rsidRPr="00B13874">
          <w:rPr>
            <w:rStyle w:val="Hyperlink"/>
          </w:rPr>
          <w:t>2.8.5</w:t>
        </w:r>
        <w:r>
          <w:rPr>
            <w:rFonts w:asciiTheme="minorHAnsi" w:eastAsiaTheme="minorEastAsia" w:hAnsiTheme="minorHAnsi" w:cstheme="minorBidi"/>
            <w:kern w:val="2"/>
            <w:sz w:val="24"/>
            <w14:ligatures w14:val="standardContextual"/>
          </w:rPr>
          <w:tab/>
        </w:r>
        <w:r w:rsidRPr="00B13874">
          <w:rPr>
            <w:rStyle w:val="Hyperlink"/>
          </w:rPr>
          <w:t>src/scss/components/_imageModal.scss</w:t>
        </w:r>
        <w:r>
          <w:rPr>
            <w:webHidden/>
          </w:rPr>
          <w:tab/>
        </w:r>
        <w:r>
          <w:rPr>
            <w:webHidden/>
          </w:rPr>
          <w:fldChar w:fldCharType="begin"/>
        </w:r>
        <w:r>
          <w:rPr>
            <w:webHidden/>
          </w:rPr>
          <w:instrText xml:space="preserve"> PAGEREF _Toc231258333 \h </w:instrText>
        </w:r>
        <w:r>
          <w:rPr>
            <w:webHidden/>
          </w:rPr>
        </w:r>
        <w:r>
          <w:rPr>
            <w:webHidden/>
          </w:rPr>
          <w:fldChar w:fldCharType="separate"/>
        </w:r>
        <w:r>
          <w:rPr>
            <w:webHidden/>
          </w:rPr>
          <w:t>101</w:t>
        </w:r>
        <w:r>
          <w:rPr>
            <w:webHidden/>
          </w:rPr>
          <w:fldChar w:fldCharType="end"/>
        </w:r>
      </w:hyperlink>
    </w:p>
    <w:p w14:paraId="260B8BCD" w14:textId="698C713D" w:rsidR="004C7458" w:rsidRDefault="004C7458">
      <w:pPr>
        <w:pStyle w:val="TOC4"/>
        <w:rPr>
          <w:rFonts w:asciiTheme="minorHAnsi" w:eastAsiaTheme="minorEastAsia" w:hAnsiTheme="minorHAnsi" w:cstheme="minorBidi"/>
          <w:kern w:val="2"/>
          <w:sz w:val="24"/>
          <w14:ligatures w14:val="standardContextual"/>
        </w:rPr>
      </w:pPr>
      <w:hyperlink w:anchor="_Toc231258334" w:history="1">
        <w:r w:rsidRPr="00B13874">
          <w:rPr>
            <w:rStyle w:val="Hyperlink"/>
          </w:rPr>
          <w:t>2.8.6</w:t>
        </w:r>
        <w:r>
          <w:rPr>
            <w:rFonts w:asciiTheme="minorHAnsi" w:eastAsiaTheme="minorEastAsia" w:hAnsiTheme="minorHAnsi" w:cstheme="minorBidi"/>
            <w:kern w:val="2"/>
            <w:sz w:val="24"/>
            <w14:ligatures w14:val="standardContextual"/>
          </w:rPr>
          <w:tab/>
        </w:r>
        <w:r w:rsidRPr="00B13874">
          <w:rPr>
            <w:rStyle w:val="Hyperlink"/>
          </w:rPr>
          <w:t>src/js/pages/searchPage.js шинэчил</w:t>
        </w:r>
        <w:r>
          <w:rPr>
            <w:webHidden/>
          </w:rPr>
          <w:tab/>
        </w:r>
        <w:r>
          <w:rPr>
            <w:webHidden/>
          </w:rPr>
          <w:fldChar w:fldCharType="begin"/>
        </w:r>
        <w:r>
          <w:rPr>
            <w:webHidden/>
          </w:rPr>
          <w:instrText xml:space="preserve"> PAGEREF _Toc231258334 \h </w:instrText>
        </w:r>
        <w:r>
          <w:rPr>
            <w:webHidden/>
          </w:rPr>
        </w:r>
        <w:r>
          <w:rPr>
            <w:webHidden/>
          </w:rPr>
          <w:fldChar w:fldCharType="separate"/>
        </w:r>
        <w:r>
          <w:rPr>
            <w:webHidden/>
          </w:rPr>
          <w:t>102</w:t>
        </w:r>
        <w:r>
          <w:rPr>
            <w:webHidden/>
          </w:rPr>
          <w:fldChar w:fldCharType="end"/>
        </w:r>
      </w:hyperlink>
    </w:p>
    <w:p w14:paraId="23FF0A7F" w14:textId="15CE5563" w:rsidR="004C7458" w:rsidRDefault="004C7458">
      <w:pPr>
        <w:pStyle w:val="TOC4"/>
        <w:rPr>
          <w:rFonts w:asciiTheme="minorHAnsi" w:eastAsiaTheme="minorEastAsia" w:hAnsiTheme="minorHAnsi" w:cstheme="minorBidi"/>
          <w:kern w:val="2"/>
          <w:sz w:val="24"/>
          <w14:ligatures w14:val="standardContextual"/>
        </w:rPr>
      </w:pPr>
      <w:hyperlink w:anchor="_Toc231258335" w:history="1">
        <w:r w:rsidRPr="00B13874">
          <w:rPr>
            <w:rStyle w:val="Hyperlink"/>
          </w:rPr>
          <w:t>2.8.7</w:t>
        </w:r>
        <w:r>
          <w:rPr>
            <w:rFonts w:asciiTheme="minorHAnsi" w:eastAsiaTheme="minorEastAsia" w:hAnsiTheme="minorHAnsi" w:cstheme="minorBidi"/>
            <w:kern w:val="2"/>
            <w:sz w:val="24"/>
            <w14:ligatures w14:val="standardContextual"/>
          </w:rPr>
          <w:tab/>
        </w:r>
        <w:r w:rsidRPr="00B13874">
          <w:rPr>
            <w:rStyle w:val="Hyperlink"/>
            <w:rFonts w:eastAsia="SimSun"/>
            <w:shd w:val="clear" w:color="auto" w:fill="FFFFFF"/>
          </w:rPr>
          <w:t>git push origin master</w:t>
        </w:r>
        <w:r>
          <w:rPr>
            <w:webHidden/>
          </w:rPr>
          <w:tab/>
        </w:r>
        <w:r>
          <w:rPr>
            <w:webHidden/>
          </w:rPr>
          <w:fldChar w:fldCharType="begin"/>
        </w:r>
        <w:r>
          <w:rPr>
            <w:webHidden/>
          </w:rPr>
          <w:instrText xml:space="preserve"> PAGEREF _Toc231258335 \h </w:instrText>
        </w:r>
        <w:r>
          <w:rPr>
            <w:webHidden/>
          </w:rPr>
        </w:r>
        <w:r>
          <w:rPr>
            <w:webHidden/>
          </w:rPr>
          <w:fldChar w:fldCharType="separate"/>
        </w:r>
        <w:r>
          <w:rPr>
            <w:webHidden/>
          </w:rPr>
          <w:t>103</w:t>
        </w:r>
        <w:r>
          <w:rPr>
            <w:webHidden/>
          </w:rPr>
          <w:fldChar w:fldCharType="end"/>
        </w:r>
      </w:hyperlink>
    </w:p>
    <w:p w14:paraId="0A426782" w14:textId="6B108D62" w:rsidR="004C7458" w:rsidRDefault="004C7458">
      <w:pPr>
        <w:pStyle w:val="TOC3"/>
        <w:rPr>
          <w:rFonts w:asciiTheme="minorHAnsi" w:eastAsiaTheme="minorEastAsia" w:hAnsiTheme="minorHAnsi" w:cstheme="minorBidi"/>
          <w:kern w:val="2"/>
          <w:sz w:val="24"/>
          <w14:ligatures w14:val="standardContextual"/>
        </w:rPr>
      </w:pPr>
      <w:hyperlink w:anchor="_Toc231258336" w:history="1">
        <w:r w:rsidRPr="00B13874">
          <w:rPr>
            <w:rStyle w:val="Hyperlink"/>
          </w:rPr>
          <w:t>2.9</w:t>
        </w:r>
        <w:r>
          <w:rPr>
            <w:rFonts w:asciiTheme="minorHAnsi" w:eastAsiaTheme="minorEastAsia" w:hAnsiTheme="minorHAnsi" w:cstheme="minorBidi"/>
            <w:kern w:val="2"/>
            <w:sz w:val="24"/>
            <w14:ligatures w14:val="standardContextual"/>
          </w:rPr>
          <w:tab/>
        </w:r>
        <w:r w:rsidRPr="00B13874">
          <w:rPr>
            <w:rStyle w:val="Hyperlink"/>
          </w:rPr>
          <w:t>searchPage.js хэл солих</w:t>
        </w:r>
        <w:r>
          <w:rPr>
            <w:webHidden/>
          </w:rPr>
          <w:tab/>
        </w:r>
        <w:r>
          <w:rPr>
            <w:webHidden/>
          </w:rPr>
          <w:fldChar w:fldCharType="begin"/>
        </w:r>
        <w:r>
          <w:rPr>
            <w:webHidden/>
          </w:rPr>
          <w:instrText xml:space="preserve"> PAGEREF _Toc231258336 \h </w:instrText>
        </w:r>
        <w:r>
          <w:rPr>
            <w:webHidden/>
          </w:rPr>
        </w:r>
        <w:r>
          <w:rPr>
            <w:webHidden/>
          </w:rPr>
          <w:fldChar w:fldCharType="separate"/>
        </w:r>
        <w:r>
          <w:rPr>
            <w:webHidden/>
          </w:rPr>
          <w:t>104</w:t>
        </w:r>
        <w:r>
          <w:rPr>
            <w:webHidden/>
          </w:rPr>
          <w:fldChar w:fldCharType="end"/>
        </w:r>
      </w:hyperlink>
    </w:p>
    <w:p w14:paraId="308990A3" w14:textId="0710496B" w:rsidR="004C7458" w:rsidRDefault="004C7458">
      <w:pPr>
        <w:pStyle w:val="TOC4"/>
        <w:rPr>
          <w:rFonts w:asciiTheme="minorHAnsi" w:eastAsiaTheme="minorEastAsia" w:hAnsiTheme="minorHAnsi" w:cstheme="minorBidi"/>
          <w:kern w:val="2"/>
          <w:sz w:val="24"/>
          <w14:ligatures w14:val="standardContextual"/>
        </w:rPr>
      </w:pPr>
      <w:hyperlink w:anchor="_Toc231258337" w:history="1">
        <w:r w:rsidRPr="00B13874">
          <w:rPr>
            <w:rStyle w:val="Hyperlink"/>
          </w:rPr>
          <w:t>2.9.1</w:t>
        </w:r>
        <w:r>
          <w:rPr>
            <w:rFonts w:asciiTheme="minorHAnsi" w:eastAsiaTheme="minorEastAsia" w:hAnsiTheme="minorHAnsi" w:cstheme="minorBidi"/>
            <w:kern w:val="2"/>
            <w:sz w:val="24"/>
            <w14:ligatures w14:val="standardContextual"/>
          </w:rPr>
          <w:tab/>
        </w:r>
        <w:r w:rsidRPr="00B13874">
          <w:rPr>
            <w:rStyle w:val="Hyperlink"/>
          </w:rPr>
          <w:t>src/tools/searchUniqueField.js</w:t>
        </w:r>
        <w:r>
          <w:rPr>
            <w:webHidden/>
          </w:rPr>
          <w:tab/>
        </w:r>
        <w:r>
          <w:rPr>
            <w:webHidden/>
          </w:rPr>
          <w:fldChar w:fldCharType="begin"/>
        </w:r>
        <w:r>
          <w:rPr>
            <w:webHidden/>
          </w:rPr>
          <w:instrText xml:space="preserve"> PAGEREF _Toc231258337 \h </w:instrText>
        </w:r>
        <w:r>
          <w:rPr>
            <w:webHidden/>
          </w:rPr>
        </w:r>
        <w:r>
          <w:rPr>
            <w:webHidden/>
          </w:rPr>
          <w:fldChar w:fldCharType="separate"/>
        </w:r>
        <w:r>
          <w:rPr>
            <w:webHidden/>
          </w:rPr>
          <w:t>106</w:t>
        </w:r>
        <w:r>
          <w:rPr>
            <w:webHidden/>
          </w:rPr>
          <w:fldChar w:fldCharType="end"/>
        </w:r>
      </w:hyperlink>
    </w:p>
    <w:p w14:paraId="287E8FB6" w14:textId="40464ED5" w:rsidR="004C7458" w:rsidRDefault="004C7458">
      <w:pPr>
        <w:pStyle w:val="TOC4"/>
        <w:rPr>
          <w:rFonts w:asciiTheme="minorHAnsi" w:eastAsiaTheme="minorEastAsia" w:hAnsiTheme="minorHAnsi" w:cstheme="minorBidi"/>
          <w:kern w:val="2"/>
          <w:sz w:val="24"/>
          <w14:ligatures w14:val="standardContextual"/>
        </w:rPr>
      </w:pPr>
      <w:hyperlink w:anchor="_Toc231258338" w:history="1">
        <w:r w:rsidRPr="00B13874">
          <w:rPr>
            <w:rStyle w:val="Hyperlink"/>
          </w:rPr>
          <w:t>2.9.2</w:t>
        </w:r>
        <w:r>
          <w:rPr>
            <w:rFonts w:asciiTheme="minorHAnsi" w:eastAsiaTheme="minorEastAsia" w:hAnsiTheme="minorHAnsi" w:cstheme="minorBidi"/>
            <w:kern w:val="2"/>
            <w:sz w:val="24"/>
            <w14:ligatures w14:val="standardContextual"/>
          </w:rPr>
          <w:tab/>
        </w:r>
        <w:r w:rsidRPr="00B13874">
          <w:rPr>
            <w:rStyle w:val="Hyperlink"/>
          </w:rPr>
          <w:t>src/tools/convertNutritionsEnMn.js</w:t>
        </w:r>
        <w:r>
          <w:rPr>
            <w:webHidden/>
          </w:rPr>
          <w:tab/>
        </w:r>
        <w:r>
          <w:rPr>
            <w:webHidden/>
          </w:rPr>
          <w:fldChar w:fldCharType="begin"/>
        </w:r>
        <w:r>
          <w:rPr>
            <w:webHidden/>
          </w:rPr>
          <w:instrText xml:space="preserve"> PAGEREF _Toc231258338 \h </w:instrText>
        </w:r>
        <w:r>
          <w:rPr>
            <w:webHidden/>
          </w:rPr>
        </w:r>
        <w:r>
          <w:rPr>
            <w:webHidden/>
          </w:rPr>
          <w:fldChar w:fldCharType="separate"/>
        </w:r>
        <w:r>
          <w:rPr>
            <w:webHidden/>
          </w:rPr>
          <w:t>106</w:t>
        </w:r>
        <w:r>
          <w:rPr>
            <w:webHidden/>
          </w:rPr>
          <w:fldChar w:fldCharType="end"/>
        </w:r>
      </w:hyperlink>
    </w:p>
    <w:p w14:paraId="1A5C126F" w14:textId="31403AEE" w:rsidR="004C7458" w:rsidRDefault="004C7458">
      <w:pPr>
        <w:pStyle w:val="TOC4"/>
        <w:rPr>
          <w:rFonts w:asciiTheme="minorHAnsi" w:eastAsiaTheme="minorEastAsia" w:hAnsiTheme="minorHAnsi" w:cstheme="minorBidi"/>
          <w:kern w:val="2"/>
          <w:sz w:val="24"/>
          <w14:ligatures w14:val="standardContextual"/>
        </w:rPr>
      </w:pPr>
      <w:hyperlink w:anchor="_Toc231258339" w:history="1">
        <w:r w:rsidRPr="00B13874">
          <w:rPr>
            <w:rStyle w:val="Hyperlink"/>
          </w:rPr>
          <w:t>2.9.3</w:t>
        </w:r>
        <w:r>
          <w:rPr>
            <w:rFonts w:asciiTheme="minorHAnsi" w:eastAsiaTheme="minorEastAsia" w:hAnsiTheme="minorHAnsi" w:cstheme="minorBidi"/>
            <w:kern w:val="2"/>
            <w:sz w:val="24"/>
            <w14:ligatures w14:val="standardContextual"/>
          </w:rPr>
          <w:tab/>
        </w:r>
        <w:r w:rsidRPr="00B13874">
          <w:rPr>
            <w:rStyle w:val="Hyperlink"/>
          </w:rPr>
          <w:t>src/js/i18n/translations.js</w:t>
        </w:r>
        <w:r>
          <w:rPr>
            <w:webHidden/>
          </w:rPr>
          <w:tab/>
        </w:r>
        <w:r>
          <w:rPr>
            <w:webHidden/>
          </w:rPr>
          <w:fldChar w:fldCharType="begin"/>
        </w:r>
        <w:r>
          <w:rPr>
            <w:webHidden/>
          </w:rPr>
          <w:instrText xml:space="preserve"> PAGEREF _Toc231258339 \h </w:instrText>
        </w:r>
        <w:r>
          <w:rPr>
            <w:webHidden/>
          </w:rPr>
        </w:r>
        <w:r>
          <w:rPr>
            <w:webHidden/>
          </w:rPr>
          <w:fldChar w:fldCharType="separate"/>
        </w:r>
        <w:r>
          <w:rPr>
            <w:webHidden/>
          </w:rPr>
          <w:t>113</w:t>
        </w:r>
        <w:r>
          <w:rPr>
            <w:webHidden/>
          </w:rPr>
          <w:fldChar w:fldCharType="end"/>
        </w:r>
      </w:hyperlink>
    </w:p>
    <w:p w14:paraId="593BF394" w14:textId="0950F383" w:rsidR="004C7458" w:rsidRDefault="004C7458">
      <w:pPr>
        <w:pStyle w:val="TOC4"/>
        <w:rPr>
          <w:rFonts w:asciiTheme="minorHAnsi" w:eastAsiaTheme="minorEastAsia" w:hAnsiTheme="minorHAnsi" w:cstheme="minorBidi"/>
          <w:kern w:val="2"/>
          <w:sz w:val="24"/>
          <w14:ligatures w14:val="standardContextual"/>
        </w:rPr>
      </w:pPr>
      <w:hyperlink w:anchor="_Toc231258340" w:history="1">
        <w:r w:rsidRPr="00B13874">
          <w:rPr>
            <w:rStyle w:val="Hyperlink"/>
          </w:rPr>
          <w:t>2.9.4</w:t>
        </w:r>
        <w:r>
          <w:rPr>
            <w:rFonts w:asciiTheme="minorHAnsi" w:eastAsiaTheme="minorEastAsia" w:hAnsiTheme="minorHAnsi" w:cstheme="minorBidi"/>
            <w:kern w:val="2"/>
            <w:sz w:val="24"/>
            <w14:ligatures w14:val="standardContextual"/>
          </w:rPr>
          <w:tab/>
        </w:r>
        <w:r w:rsidRPr="00B13874">
          <w:rPr>
            <w:rStyle w:val="Hyperlink"/>
          </w:rPr>
          <w:t>src/js/i18n/i18n.js</w:t>
        </w:r>
        <w:r>
          <w:rPr>
            <w:webHidden/>
          </w:rPr>
          <w:tab/>
        </w:r>
        <w:r>
          <w:rPr>
            <w:webHidden/>
          </w:rPr>
          <w:fldChar w:fldCharType="begin"/>
        </w:r>
        <w:r>
          <w:rPr>
            <w:webHidden/>
          </w:rPr>
          <w:instrText xml:space="preserve"> PAGEREF _Toc231258340 \h </w:instrText>
        </w:r>
        <w:r>
          <w:rPr>
            <w:webHidden/>
          </w:rPr>
        </w:r>
        <w:r>
          <w:rPr>
            <w:webHidden/>
          </w:rPr>
          <w:fldChar w:fldCharType="separate"/>
        </w:r>
        <w:r>
          <w:rPr>
            <w:webHidden/>
          </w:rPr>
          <w:t>117</w:t>
        </w:r>
        <w:r>
          <w:rPr>
            <w:webHidden/>
          </w:rPr>
          <w:fldChar w:fldCharType="end"/>
        </w:r>
      </w:hyperlink>
    </w:p>
    <w:p w14:paraId="6BFC6B00" w14:textId="2619AA8D" w:rsidR="004C7458" w:rsidRDefault="004C7458">
      <w:pPr>
        <w:pStyle w:val="TOC4"/>
        <w:rPr>
          <w:rFonts w:asciiTheme="minorHAnsi" w:eastAsiaTheme="minorEastAsia" w:hAnsiTheme="minorHAnsi" w:cstheme="minorBidi"/>
          <w:kern w:val="2"/>
          <w:sz w:val="24"/>
          <w14:ligatures w14:val="standardContextual"/>
        </w:rPr>
      </w:pPr>
      <w:hyperlink w:anchor="_Toc231258341" w:history="1">
        <w:r w:rsidRPr="00B13874">
          <w:rPr>
            <w:rStyle w:val="Hyperlink"/>
          </w:rPr>
          <w:t>2.9.5</w:t>
        </w:r>
        <w:r>
          <w:rPr>
            <w:rFonts w:asciiTheme="minorHAnsi" w:eastAsiaTheme="minorEastAsia" w:hAnsiTheme="minorHAnsi" w:cstheme="minorBidi"/>
            <w:kern w:val="2"/>
            <w:sz w:val="24"/>
            <w14:ligatures w14:val="standardContextual"/>
          </w:rPr>
          <w:tab/>
        </w:r>
        <w:r w:rsidRPr="00B13874">
          <w:rPr>
            <w:rStyle w:val="Hyperlink"/>
          </w:rPr>
          <w:t>src/js/components/searchFoodNameSidebar.js</w:t>
        </w:r>
        <w:r>
          <w:rPr>
            <w:webHidden/>
          </w:rPr>
          <w:tab/>
        </w:r>
        <w:r>
          <w:rPr>
            <w:webHidden/>
          </w:rPr>
          <w:fldChar w:fldCharType="begin"/>
        </w:r>
        <w:r>
          <w:rPr>
            <w:webHidden/>
          </w:rPr>
          <w:instrText xml:space="preserve"> PAGEREF _Toc231258341 \h </w:instrText>
        </w:r>
        <w:r>
          <w:rPr>
            <w:webHidden/>
          </w:rPr>
        </w:r>
        <w:r>
          <w:rPr>
            <w:webHidden/>
          </w:rPr>
          <w:fldChar w:fldCharType="separate"/>
        </w:r>
        <w:r>
          <w:rPr>
            <w:webHidden/>
          </w:rPr>
          <w:t>120</w:t>
        </w:r>
        <w:r>
          <w:rPr>
            <w:webHidden/>
          </w:rPr>
          <w:fldChar w:fldCharType="end"/>
        </w:r>
      </w:hyperlink>
    </w:p>
    <w:p w14:paraId="4DA1D0F7" w14:textId="34466C81" w:rsidR="004C7458" w:rsidRDefault="004C7458">
      <w:pPr>
        <w:pStyle w:val="TOC4"/>
        <w:rPr>
          <w:rFonts w:asciiTheme="minorHAnsi" w:eastAsiaTheme="minorEastAsia" w:hAnsiTheme="minorHAnsi" w:cstheme="minorBidi"/>
          <w:kern w:val="2"/>
          <w:sz w:val="24"/>
          <w14:ligatures w14:val="standardContextual"/>
        </w:rPr>
      </w:pPr>
      <w:hyperlink w:anchor="_Toc231258342" w:history="1">
        <w:r w:rsidRPr="00B13874">
          <w:rPr>
            <w:rStyle w:val="Hyperlink"/>
          </w:rPr>
          <w:t>2.9.6</w:t>
        </w:r>
        <w:r>
          <w:rPr>
            <w:rFonts w:asciiTheme="minorHAnsi" w:eastAsiaTheme="minorEastAsia" w:hAnsiTheme="minorHAnsi" w:cstheme="minorBidi"/>
            <w:kern w:val="2"/>
            <w:sz w:val="24"/>
            <w14:ligatures w14:val="standardContextual"/>
          </w:rPr>
          <w:tab/>
        </w:r>
        <w:r w:rsidRPr="00B13874">
          <w:rPr>
            <w:rStyle w:val="Hyperlink"/>
          </w:rPr>
          <w:t>src/js/components/searchSettingsSidebar.js</w:t>
        </w:r>
        <w:r>
          <w:rPr>
            <w:webHidden/>
          </w:rPr>
          <w:tab/>
        </w:r>
        <w:r>
          <w:rPr>
            <w:webHidden/>
          </w:rPr>
          <w:fldChar w:fldCharType="begin"/>
        </w:r>
        <w:r>
          <w:rPr>
            <w:webHidden/>
          </w:rPr>
          <w:instrText xml:space="preserve"> PAGEREF _Toc231258342 \h </w:instrText>
        </w:r>
        <w:r>
          <w:rPr>
            <w:webHidden/>
          </w:rPr>
        </w:r>
        <w:r>
          <w:rPr>
            <w:webHidden/>
          </w:rPr>
          <w:fldChar w:fldCharType="separate"/>
        </w:r>
        <w:r>
          <w:rPr>
            <w:webHidden/>
          </w:rPr>
          <w:t>121</w:t>
        </w:r>
        <w:r>
          <w:rPr>
            <w:webHidden/>
          </w:rPr>
          <w:fldChar w:fldCharType="end"/>
        </w:r>
      </w:hyperlink>
    </w:p>
    <w:p w14:paraId="53DA7835" w14:textId="588B3A62" w:rsidR="004C7458" w:rsidRDefault="004C7458">
      <w:pPr>
        <w:pStyle w:val="TOC4"/>
        <w:rPr>
          <w:rFonts w:asciiTheme="minorHAnsi" w:eastAsiaTheme="minorEastAsia" w:hAnsiTheme="minorHAnsi" w:cstheme="minorBidi"/>
          <w:kern w:val="2"/>
          <w:sz w:val="24"/>
          <w14:ligatures w14:val="standardContextual"/>
        </w:rPr>
      </w:pPr>
      <w:hyperlink w:anchor="_Toc231258343" w:history="1">
        <w:r w:rsidRPr="00B13874">
          <w:rPr>
            <w:rStyle w:val="Hyperlink"/>
          </w:rPr>
          <w:t>2.9.7</w:t>
        </w:r>
        <w:r>
          <w:rPr>
            <w:rFonts w:asciiTheme="minorHAnsi" w:eastAsiaTheme="minorEastAsia" w:hAnsiTheme="minorHAnsi" w:cstheme="minorBidi"/>
            <w:kern w:val="2"/>
            <w:sz w:val="24"/>
            <w14:ligatures w14:val="standardContextual"/>
          </w:rPr>
          <w:tab/>
        </w:r>
        <w:r w:rsidRPr="00B13874">
          <w:rPr>
            <w:rStyle w:val="Hyperlink"/>
          </w:rPr>
          <w:t>src/js/components/searchFoodGroupListSidebar.js</w:t>
        </w:r>
        <w:r>
          <w:rPr>
            <w:webHidden/>
          </w:rPr>
          <w:tab/>
        </w:r>
        <w:r>
          <w:rPr>
            <w:webHidden/>
          </w:rPr>
          <w:fldChar w:fldCharType="begin"/>
        </w:r>
        <w:r>
          <w:rPr>
            <w:webHidden/>
          </w:rPr>
          <w:instrText xml:space="preserve"> PAGEREF _Toc231258343 \h </w:instrText>
        </w:r>
        <w:r>
          <w:rPr>
            <w:webHidden/>
          </w:rPr>
        </w:r>
        <w:r>
          <w:rPr>
            <w:webHidden/>
          </w:rPr>
          <w:fldChar w:fldCharType="separate"/>
        </w:r>
        <w:r>
          <w:rPr>
            <w:webHidden/>
          </w:rPr>
          <w:t>123</w:t>
        </w:r>
        <w:r>
          <w:rPr>
            <w:webHidden/>
          </w:rPr>
          <w:fldChar w:fldCharType="end"/>
        </w:r>
      </w:hyperlink>
    </w:p>
    <w:p w14:paraId="7F427958" w14:textId="1FE4AC3C" w:rsidR="004C7458" w:rsidRDefault="004C7458">
      <w:pPr>
        <w:pStyle w:val="TOC4"/>
        <w:rPr>
          <w:rFonts w:asciiTheme="minorHAnsi" w:eastAsiaTheme="minorEastAsia" w:hAnsiTheme="minorHAnsi" w:cstheme="minorBidi"/>
          <w:kern w:val="2"/>
          <w:sz w:val="24"/>
          <w14:ligatures w14:val="standardContextual"/>
        </w:rPr>
      </w:pPr>
      <w:hyperlink w:anchor="_Toc231258344" w:history="1">
        <w:r w:rsidRPr="00B13874">
          <w:rPr>
            <w:rStyle w:val="Hyperlink"/>
          </w:rPr>
          <w:t>2.9.8</w:t>
        </w:r>
        <w:r>
          <w:rPr>
            <w:rFonts w:asciiTheme="minorHAnsi" w:eastAsiaTheme="minorEastAsia" w:hAnsiTheme="minorHAnsi" w:cstheme="minorBidi"/>
            <w:kern w:val="2"/>
            <w:sz w:val="24"/>
            <w14:ligatures w14:val="standardContextual"/>
          </w:rPr>
          <w:tab/>
        </w:r>
        <w:r w:rsidRPr="00B13874">
          <w:rPr>
            <w:rStyle w:val="Hyperlink"/>
          </w:rPr>
          <w:t>src/js/config.js</w:t>
        </w:r>
        <w:r>
          <w:rPr>
            <w:webHidden/>
          </w:rPr>
          <w:tab/>
        </w:r>
        <w:r>
          <w:rPr>
            <w:webHidden/>
          </w:rPr>
          <w:fldChar w:fldCharType="begin"/>
        </w:r>
        <w:r>
          <w:rPr>
            <w:webHidden/>
          </w:rPr>
          <w:instrText xml:space="preserve"> PAGEREF _Toc231258344 \h </w:instrText>
        </w:r>
        <w:r>
          <w:rPr>
            <w:webHidden/>
          </w:rPr>
        </w:r>
        <w:r>
          <w:rPr>
            <w:webHidden/>
          </w:rPr>
          <w:fldChar w:fldCharType="separate"/>
        </w:r>
        <w:r>
          <w:rPr>
            <w:webHidden/>
          </w:rPr>
          <w:t>124</w:t>
        </w:r>
        <w:r>
          <w:rPr>
            <w:webHidden/>
          </w:rPr>
          <w:fldChar w:fldCharType="end"/>
        </w:r>
      </w:hyperlink>
    </w:p>
    <w:p w14:paraId="34361AFB" w14:textId="5C49E227" w:rsidR="004C7458" w:rsidRDefault="004C7458">
      <w:pPr>
        <w:pStyle w:val="TOC4"/>
        <w:rPr>
          <w:rFonts w:asciiTheme="minorHAnsi" w:eastAsiaTheme="minorEastAsia" w:hAnsiTheme="minorHAnsi" w:cstheme="minorBidi"/>
          <w:kern w:val="2"/>
          <w:sz w:val="24"/>
          <w14:ligatures w14:val="standardContextual"/>
        </w:rPr>
      </w:pPr>
      <w:hyperlink w:anchor="_Toc231258345" w:history="1">
        <w:r w:rsidRPr="00B13874">
          <w:rPr>
            <w:rStyle w:val="Hyperlink"/>
          </w:rPr>
          <w:t>2.9.9</w:t>
        </w:r>
        <w:r>
          <w:rPr>
            <w:rFonts w:asciiTheme="minorHAnsi" w:eastAsiaTheme="minorEastAsia" w:hAnsiTheme="minorHAnsi" w:cstheme="minorBidi"/>
            <w:kern w:val="2"/>
            <w:sz w:val="24"/>
            <w14:ligatures w14:val="standardContextual"/>
          </w:rPr>
          <w:tab/>
        </w:r>
        <w:r w:rsidRPr="00B13874">
          <w:rPr>
            <w:rStyle w:val="Hyperlink"/>
          </w:rPr>
          <w:t>src/js/fn/foodSearchEvents.js</w:t>
        </w:r>
        <w:r>
          <w:rPr>
            <w:webHidden/>
          </w:rPr>
          <w:tab/>
        </w:r>
        <w:r>
          <w:rPr>
            <w:webHidden/>
          </w:rPr>
          <w:fldChar w:fldCharType="begin"/>
        </w:r>
        <w:r>
          <w:rPr>
            <w:webHidden/>
          </w:rPr>
          <w:instrText xml:space="preserve"> PAGEREF _Toc231258345 \h </w:instrText>
        </w:r>
        <w:r>
          <w:rPr>
            <w:webHidden/>
          </w:rPr>
        </w:r>
        <w:r>
          <w:rPr>
            <w:webHidden/>
          </w:rPr>
          <w:fldChar w:fldCharType="separate"/>
        </w:r>
        <w:r>
          <w:rPr>
            <w:webHidden/>
          </w:rPr>
          <w:t>125</w:t>
        </w:r>
        <w:r>
          <w:rPr>
            <w:webHidden/>
          </w:rPr>
          <w:fldChar w:fldCharType="end"/>
        </w:r>
      </w:hyperlink>
    </w:p>
    <w:p w14:paraId="1AB5EC52" w14:textId="5765374B" w:rsidR="004C7458" w:rsidRDefault="004C7458">
      <w:pPr>
        <w:pStyle w:val="TOC4"/>
        <w:rPr>
          <w:rFonts w:asciiTheme="minorHAnsi" w:eastAsiaTheme="minorEastAsia" w:hAnsiTheme="minorHAnsi" w:cstheme="minorBidi"/>
          <w:kern w:val="2"/>
          <w:sz w:val="24"/>
          <w14:ligatures w14:val="standardContextual"/>
        </w:rPr>
      </w:pPr>
      <w:hyperlink w:anchor="_Toc231258346" w:history="1">
        <w:r w:rsidRPr="00B13874">
          <w:rPr>
            <w:rStyle w:val="Hyperlink"/>
          </w:rPr>
          <w:t>2.9.10</w:t>
        </w:r>
        <w:r>
          <w:rPr>
            <w:rFonts w:asciiTheme="minorHAnsi" w:eastAsiaTheme="minorEastAsia" w:hAnsiTheme="minorHAnsi" w:cstheme="minorBidi"/>
            <w:kern w:val="2"/>
            <w:sz w:val="24"/>
            <w14:ligatures w14:val="standardContextual"/>
          </w:rPr>
          <w:tab/>
        </w:r>
        <w:r w:rsidRPr="00B13874">
          <w:rPr>
            <w:rStyle w:val="Hyperlink"/>
          </w:rPr>
          <w:t>src/js/components/nutritionTables.js</w:t>
        </w:r>
        <w:r>
          <w:rPr>
            <w:webHidden/>
          </w:rPr>
          <w:tab/>
        </w:r>
        <w:r>
          <w:rPr>
            <w:webHidden/>
          </w:rPr>
          <w:fldChar w:fldCharType="begin"/>
        </w:r>
        <w:r>
          <w:rPr>
            <w:webHidden/>
          </w:rPr>
          <w:instrText xml:space="preserve"> PAGEREF _Toc231258346 \h </w:instrText>
        </w:r>
        <w:r>
          <w:rPr>
            <w:webHidden/>
          </w:rPr>
        </w:r>
        <w:r>
          <w:rPr>
            <w:webHidden/>
          </w:rPr>
          <w:fldChar w:fldCharType="separate"/>
        </w:r>
        <w:r>
          <w:rPr>
            <w:webHidden/>
          </w:rPr>
          <w:t>130</w:t>
        </w:r>
        <w:r>
          <w:rPr>
            <w:webHidden/>
          </w:rPr>
          <w:fldChar w:fldCharType="end"/>
        </w:r>
      </w:hyperlink>
    </w:p>
    <w:p w14:paraId="5037D729" w14:textId="69A94C81" w:rsidR="004C7458" w:rsidRDefault="004C7458">
      <w:pPr>
        <w:pStyle w:val="TOC4"/>
        <w:rPr>
          <w:rFonts w:asciiTheme="minorHAnsi" w:eastAsiaTheme="minorEastAsia" w:hAnsiTheme="minorHAnsi" w:cstheme="minorBidi"/>
          <w:kern w:val="2"/>
          <w:sz w:val="24"/>
          <w14:ligatures w14:val="standardContextual"/>
        </w:rPr>
      </w:pPr>
      <w:hyperlink w:anchor="_Toc231258347" w:history="1">
        <w:r w:rsidRPr="00B13874">
          <w:rPr>
            <w:rStyle w:val="Hyperlink"/>
          </w:rPr>
          <w:t>2.9.11</w:t>
        </w:r>
        <w:r>
          <w:rPr>
            <w:rFonts w:asciiTheme="minorHAnsi" w:eastAsiaTheme="minorEastAsia" w:hAnsiTheme="minorHAnsi" w:cstheme="minorBidi"/>
            <w:kern w:val="2"/>
            <w:sz w:val="24"/>
            <w14:ligatures w14:val="standardContextual"/>
          </w:rPr>
          <w:tab/>
        </w:r>
        <w:r w:rsidRPr="00B13874">
          <w:rPr>
            <w:rStyle w:val="Hyperlink"/>
          </w:rPr>
          <w:t>src/js/pages/searchPage.js</w:t>
        </w:r>
        <w:r>
          <w:rPr>
            <w:webHidden/>
          </w:rPr>
          <w:tab/>
        </w:r>
        <w:r>
          <w:rPr>
            <w:webHidden/>
          </w:rPr>
          <w:fldChar w:fldCharType="begin"/>
        </w:r>
        <w:r>
          <w:rPr>
            <w:webHidden/>
          </w:rPr>
          <w:instrText xml:space="preserve"> PAGEREF _Toc231258347 \h </w:instrText>
        </w:r>
        <w:r>
          <w:rPr>
            <w:webHidden/>
          </w:rPr>
        </w:r>
        <w:r>
          <w:rPr>
            <w:webHidden/>
          </w:rPr>
          <w:fldChar w:fldCharType="separate"/>
        </w:r>
        <w:r>
          <w:rPr>
            <w:webHidden/>
          </w:rPr>
          <w:t>134</w:t>
        </w:r>
        <w:r>
          <w:rPr>
            <w:webHidden/>
          </w:rPr>
          <w:fldChar w:fldCharType="end"/>
        </w:r>
      </w:hyperlink>
    </w:p>
    <w:p w14:paraId="094623C7" w14:textId="662D909C" w:rsidR="004C7458" w:rsidRDefault="004C7458">
      <w:pPr>
        <w:pStyle w:val="TOC4"/>
        <w:rPr>
          <w:rFonts w:asciiTheme="minorHAnsi" w:eastAsiaTheme="minorEastAsia" w:hAnsiTheme="minorHAnsi" w:cstheme="minorBidi"/>
          <w:kern w:val="2"/>
          <w:sz w:val="24"/>
          <w14:ligatures w14:val="standardContextual"/>
        </w:rPr>
      </w:pPr>
      <w:hyperlink w:anchor="_Toc231258348" w:history="1">
        <w:r w:rsidRPr="00B13874">
          <w:rPr>
            <w:rStyle w:val="Hyperlink"/>
          </w:rPr>
          <w:t>2.9.12</w:t>
        </w:r>
        <w:r>
          <w:rPr>
            <w:rFonts w:asciiTheme="minorHAnsi" w:eastAsiaTheme="minorEastAsia" w:hAnsiTheme="minorHAnsi" w:cstheme="minorBidi"/>
            <w:kern w:val="2"/>
            <w:sz w:val="24"/>
            <w14:ligatures w14:val="standardContextual"/>
          </w:rPr>
          <w:tab/>
        </w:r>
        <w:r w:rsidRPr="00B13874">
          <w:rPr>
            <w:rStyle w:val="Hyperlink"/>
          </w:rPr>
          <w:t>src/scss/layouts/_pageTableContentsLayout.scss</w:t>
        </w:r>
        <w:r>
          <w:rPr>
            <w:webHidden/>
          </w:rPr>
          <w:tab/>
        </w:r>
        <w:r>
          <w:rPr>
            <w:webHidden/>
          </w:rPr>
          <w:fldChar w:fldCharType="begin"/>
        </w:r>
        <w:r>
          <w:rPr>
            <w:webHidden/>
          </w:rPr>
          <w:instrText xml:space="preserve"> PAGEREF _Toc231258348 \h </w:instrText>
        </w:r>
        <w:r>
          <w:rPr>
            <w:webHidden/>
          </w:rPr>
        </w:r>
        <w:r>
          <w:rPr>
            <w:webHidden/>
          </w:rPr>
          <w:fldChar w:fldCharType="separate"/>
        </w:r>
        <w:r>
          <w:rPr>
            <w:webHidden/>
          </w:rPr>
          <w:t>137</w:t>
        </w:r>
        <w:r>
          <w:rPr>
            <w:webHidden/>
          </w:rPr>
          <w:fldChar w:fldCharType="end"/>
        </w:r>
      </w:hyperlink>
    </w:p>
    <w:p w14:paraId="62D741A3" w14:textId="2706BDBA" w:rsidR="004C7458" w:rsidRDefault="004C7458">
      <w:pPr>
        <w:pStyle w:val="TOC4"/>
        <w:rPr>
          <w:rFonts w:asciiTheme="minorHAnsi" w:eastAsiaTheme="minorEastAsia" w:hAnsiTheme="minorHAnsi" w:cstheme="minorBidi"/>
          <w:kern w:val="2"/>
          <w:sz w:val="24"/>
          <w14:ligatures w14:val="standardContextual"/>
        </w:rPr>
      </w:pPr>
      <w:hyperlink w:anchor="_Toc231258349" w:history="1">
        <w:r w:rsidRPr="00B13874">
          <w:rPr>
            <w:rStyle w:val="Hyperlink"/>
          </w:rPr>
          <w:t>2.9.13</w:t>
        </w:r>
        <w:r>
          <w:rPr>
            <w:rFonts w:asciiTheme="minorHAnsi" w:eastAsiaTheme="minorEastAsia" w:hAnsiTheme="minorHAnsi" w:cstheme="minorBidi"/>
            <w:kern w:val="2"/>
            <w:sz w:val="24"/>
            <w14:ligatures w14:val="standardContextual"/>
          </w:rPr>
          <w:tab/>
        </w:r>
        <w:r w:rsidRPr="00B13874">
          <w:rPr>
            <w:rStyle w:val="Hyperlink"/>
          </w:rPr>
          <w:t>src/scss/main.scss</w:t>
        </w:r>
        <w:r>
          <w:rPr>
            <w:webHidden/>
          </w:rPr>
          <w:tab/>
        </w:r>
        <w:r>
          <w:rPr>
            <w:webHidden/>
          </w:rPr>
          <w:fldChar w:fldCharType="begin"/>
        </w:r>
        <w:r>
          <w:rPr>
            <w:webHidden/>
          </w:rPr>
          <w:instrText xml:space="preserve"> PAGEREF _Toc231258349 \h </w:instrText>
        </w:r>
        <w:r>
          <w:rPr>
            <w:webHidden/>
          </w:rPr>
        </w:r>
        <w:r>
          <w:rPr>
            <w:webHidden/>
          </w:rPr>
          <w:fldChar w:fldCharType="separate"/>
        </w:r>
        <w:r>
          <w:rPr>
            <w:webHidden/>
          </w:rPr>
          <w:t>138</w:t>
        </w:r>
        <w:r>
          <w:rPr>
            <w:webHidden/>
          </w:rPr>
          <w:fldChar w:fldCharType="end"/>
        </w:r>
      </w:hyperlink>
    </w:p>
    <w:p w14:paraId="76FDFAD4" w14:textId="21F54D10" w:rsidR="004C7458" w:rsidRDefault="004C7458">
      <w:pPr>
        <w:pStyle w:val="TOC4"/>
        <w:rPr>
          <w:rFonts w:asciiTheme="minorHAnsi" w:eastAsiaTheme="minorEastAsia" w:hAnsiTheme="minorHAnsi" w:cstheme="minorBidi"/>
          <w:kern w:val="2"/>
          <w:sz w:val="24"/>
          <w14:ligatures w14:val="standardContextual"/>
        </w:rPr>
      </w:pPr>
      <w:hyperlink w:anchor="_Toc231258350" w:history="1">
        <w:r w:rsidRPr="00B13874">
          <w:rPr>
            <w:rStyle w:val="Hyperlink"/>
            <w:rFonts w:eastAsia="SimSun"/>
          </w:rPr>
          <w:t>2.9.14</w:t>
        </w:r>
        <w:r>
          <w:rPr>
            <w:rFonts w:asciiTheme="minorHAnsi" w:eastAsiaTheme="minorEastAsia" w:hAnsiTheme="minorHAnsi" w:cstheme="minorBidi"/>
            <w:kern w:val="2"/>
            <w:sz w:val="24"/>
            <w14:ligatures w14:val="standardContextual"/>
          </w:rPr>
          <w:tab/>
        </w:r>
        <w:r w:rsidRPr="00B13874">
          <w:rPr>
            <w:rStyle w:val="Hyperlink"/>
            <w:rFonts w:eastAsia="SimSun"/>
            <w:shd w:val="clear" w:color="auto" w:fill="FFFFFF"/>
          </w:rPr>
          <w:t xml:space="preserve">git push </w:t>
        </w:r>
        <w:r w:rsidRPr="00B13874">
          <w:rPr>
            <w:rStyle w:val="Hyperlink"/>
          </w:rPr>
          <w:t>origin</w:t>
        </w:r>
        <w:r w:rsidRPr="00B13874">
          <w:rPr>
            <w:rStyle w:val="Hyperlink"/>
            <w:rFonts w:eastAsia="SimSun"/>
            <w:shd w:val="clear" w:color="auto" w:fill="FFFFFF"/>
          </w:rPr>
          <w:t xml:space="preserve"> master</w:t>
        </w:r>
        <w:r>
          <w:rPr>
            <w:webHidden/>
          </w:rPr>
          <w:tab/>
        </w:r>
        <w:r>
          <w:rPr>
            <w:webHidden/>
          </w:rPr>
          <w:fldChar w:fldCharType="begin"/>
        </w:r>
        <w:r>
          <w:rPr>
            <w:webHidden/>
          </w:rPr>
          <w:instrText xml:space="preserve"> PAGEREF _Toc231258350 \h </w:instrText>
        </w:r>
        <w:r>
          <w:rPr>
            <w:webHidden/>
          </w:rPr>
        </w:r>
        <w:r>
          <w:rPr>
            <w:webHidden/>
          </w:rPr>
          <w:fldChar w:fldCharType="separate"/>
        </w:r>
        <w:r>
          <w:rPr>
            <w:webHidden/>
          </w:rPr>
          <w:t>142</w:t>
        </w:r>
        <w:r>
          <w:rPr>
            <w:webHidden/>
          </w:rPr>
          <w:fldChar w:fldCharType="end"/>
        </w:r>
      </w:hyperlink>
    </w:p>
    <w:p w14:paraId="088C9772" w14:textId="690EF541" w:rsidR="004C7458" w:rsidRDefault="004C7458">
      <w:pPr>
        <w:pStyle w:val="TOC3"/>
        <w:rPr>
          <w:rFonts w:asciiTheme="minorHAnsi" w:eastAsiaTheme="minorEastAsia" w:hAnsiTheme="minorHAnsi" w:cstheme="minorBidi"/>
          <w:kern w:val="2"/>
          <w:sz w:val="24"/>
          <w14:ligatures w14:val="standardContextual"/>
        </w:rPr>
      </w:pPr>
      <w:hyperlink w:anchor="_Toc231258351" w:history="1">
        <w:r w:rsidRPr="00B13874">
          <w:rPr>
            <w:rStyle w:val="Hyperlink"/>
          </w:rPr>
          <w:t>2.10</w:t>
        </w:r>
        <w:r>
          <w:rPr>
            <w:rFonts w:asciiTheme="minorHAnsi" w:eastAsiaTheme="minorEastAsia" w:hAnsiTheme="minorHAnsi" w:cstheme="minorBidi"/>
            <w:kern w:val="2"/>
            <w:sz w:val="24"/>
            <w14:ligatures w14:val="standardContextual"/>
          </w:rPr>
          <w:tab/>
        </w:r>
        <w:r w:rsidRPr="00B13874">
          <w:rPr>
            <w:rStyle w:val="Hyperlink"/>
          </w:rPr>
          <w:t>overviewPage.js</w:t>
        </w:r>
        <w:r>
          <w:rPr>
            <w:webHidden/>
          </w:rPr>
          <w:tab/>
        </w:r>
        <w:r>
          <w:rPr>
            <w:webHidden/>
          </w:rPr>
          <w:fldChar w:fldCharType="begin"/>
        </w:r>
        <w:r>
          <w:rPr>
            <w:webHidden/>
          </w:rPr>
          <w:instrText xml:space="preserve"> PAGEREF _Toc231258351 \h </w:instrText>
        </w:r>
        <w:r>
          <w:rPr>
            <w:webHidden/>
          </w:rPr>
        </w:r>
        <w:r>
          <w:rPr>
            <w:webHidden/>
          </w:rPr>
          <w:fldChar w:fldCharType="separate"/>
        </w:r>
        <w:r>
          <w:rPr>
            <w:webHidden/>
          </w:rPr>
          <w:t>143</w:t>
        </w:r>
        <w:r>
          <w:rPr>
            <w:webHidden/>
          </w:rPr>
          <w:fldChar w:fldCharType="end"/>
        </w:r>
      </w:hyperlink>
    </w:p>
    <w:p w14:paraId="149AB0C8" w14:textId="1FC3E729" w:rsidR="004C7458" w:rsidRDefault="004C7458">
      <w:pPr>
        <w:pStyle w:val="TOC4"/>
        <w:rPr>
          <w:rFonts w:asciiTheme="minorHAnsi" w:eastAsiaTheme="minorEastAsia" w:hAnsiTheme="minorHAnsi" w:cstheme="minorBidi"/>
          <w:kern w:val="2"/>
          <w:sz w:val="24"/>
          <w14:ligatures w14:val="standardContextual"/>
        </w:rPr>
      </w:pPr>
      <w:hyperlink w:anchor="_Toc231258352" w:history="1">
        <w:r w:rsidRPr="00B13874">
          <w:rPr>
            <w:rStyle w:val="Hyperlink"/>
          </w:rPr>
          <w:t>2.10.1</w:t>
        </w:r>
        <w:r>
          <w:rPr>
            <w:rFonts w:asciiTheme="minorHAnsi" w:eastAsiaTheme="minorEastAsia" w:hAnsiTheme="minorHAnsi" w:cstheme="minorBidi"/>
            <w:kern w:val="2"/>
            <w:sz w:val="24"/>
            <w14:ligatures w14:val="standardContextual"/>
          </w:rPr>
          <w:tab/>
        </w:r>
        <w:r w:rsidRPr="00B13874">
          <w:rPr>
            <w:rStyle w:val="Hyperlink"/>
          </w:rPr>
          <w:t>src/img/map.svg</w:t>
        </w:r>
        <w:r>
          <w:rPr>
            <w:webHidden/>
          </w:rPr>
          <w:tab/>
        </w:r>
        <w:r>
          <w:rPr>
            <w:webHidden/>
          </w:rPr>
          <w:fldChar w:fldCharType="begin"/>
        </w:r>
        <w:r>
          <w:rPr>
            <w:webHidden/>
          </w:rPr>
          <w:instrText xml:space="preserve"> PAGEREF _Toc231258352 \h </w:instrText>
        </w:r>
        <w:r>
          <w:rPr>
            <w:webHidden/>
          </w:rPr>
        </w:r>
        <w:r>
          <w:rPr>
            <w:webHidden/>
          </w:rPr>
          <w:fldChar w:fldCharType="separate"/>
        </w:r>
        <w:r>
          <w:rPr>
            <w:webHidden/>
          </w:rPr>
          <w:t>144</w:t>
        </w:r>
        <w:r>
          <w:rPr>
            <w:webHidden/>
          </w:rPr>
          <w:fldChar w:fldCharType="end"/>
        </w:r>
      </w:hyperlink>
    </w:p>
    <w:p w14:paraId="0D7C9D42" w14:textId="2916DCE9" w:rsidR="004C7458" w:rsidRDefault="004C7458">
      <w:pPr>
        <w:pStyle w:val="TOC4"/>
        <w:rPr>
          <w:rFonts w:asciiTheme="minorHAnsi" w:eastAsiaTheme="minorEastAsia" w:hAnsiTheme="minorHAnsi" w:cstheme="minorBidi"/>
          <w:kern w:val="2"/>
          <w:sz w:val="24"/>
          <w14:ligatures w14:val="standardContextual"/>
        </w:rPr>
      </w:pPr>
      <w:hyperlink w:anchor="_Toc231258353" w:history="1">
        <w:r w:rsidRPr="00B13874">
          <w:rPr>
            <w:rStyle w:val="Hyperlink"/>
            <w:rFonts w:eastAsia="SimSun"/>
          </w:rPr>
          <w:t>2.10.2</w:t>
        </w:r>
        <w:r>
          <w:rPr>
            <w:rFonts w:asciiTheme="minorHAnsi" w:eastAsiaTheme="minorEastAsia" w:hAnsiTheme="minorHAnsi" w:cstheme="minorBidi"/>
            <w:kern w:val="2"/>
            <w:sz w:val="24"/>
            <w14:ligatures w14:val="standardContextual"/>
          </w:rPr>
          <w:tab/>
        </w:r>
        <w:r w:rsidRPr="00B13874">
          <w:rPr>
            <w:rStyle w:val="Hyperlink"/>
            <w:rFonts w:eastAsia="SimSun"/>
          </w:rPr>
          <w:t>src/js/services/mapService.js</w:t>
        </w:r>
        <w:r>
          <w:rPr>
            <w:webHidden/>
          </w:rPr>
          <w:tab/>
        </w:r>
        <w:r>
          <w:rPr>
            <w:webHidden/>
          </w:rPr>
          <w:fldChar w:fldCharType="begin"/>
        </w:r>
        <w:r>
          <w:rPr>
            <w:webHidden/>
          </w:rPr>
          <w:instrText xml:space="preserve"> PAGEREF _Toc231258353 \h </w:instrText>
        </w:r>
        <w:r>
          <w:rPr>
            <w:webHidden/>
          </w:rPr>
        </w:r>
        <w:r>
          <w:rPr>
            <w:webHidden/>
          </w:rPr>
          <w:fldChar w:fldCharType="separate"/>
        </w:r>
        <w:r>
          <w:rPr>
            <w:webHidden/>
          </w:rPr>
          <w:t>151</w:t>
        </w:r>
        <w:r>
          <w:rPr>
            <w:webHidden/>
          </w:rPr>
          <w:fldChar w:fldCharType="end"/>
        </w:r>
      </w:hyperlink>
    </w:p>
    <w:p w14:paraId="00A9B416" w14:textId="54D7516F" w:rsidR="004C7458" w:rsidRDefault="004C7458">
      <w:pPr>
        <w:pStyle w:val="TOC4"/>
        <w:rPr>
          <w:rFonts w:asciiTheme="minorHAnsi" w:eastAsiaTheme="minorEastAsia" w:hAnsiTheme="minorHAnsi" w:cstheme="minorBidi"/>
          <w:kern w:val="2"/>
          <w:sz w:val="24"/>
          <w14:ligatures w14:val="standardContextual"/>
        </w:rPr>
      </w:pPr>
      <w:hyperlink w:anchor="_Toc231258354" w:history="1">
        <w:r w:rsidRPr="00B13874">
          <w:rPr>
            <w:rStyle w:val="Hyperlink"/>
          </w:rPr>
          <w:t>2.10.3</w:t>
        </w:r>
        <w:r>
          <w:rPr>
            <w:rFonts w:asciiTheme="minorHAnsi" w:eastAsiaTheme="minorEastAsia" w:hAnsiTheme="minorHAnsi" w:cstheme="minorBidi"/>
            <w:kern w:val="2"/>
            <w:sz w:val="24"/>
            <w14:ligatures w14:val="standardContextual"/>
          </w:rPr>
          <w:tab/>
        </w:r>
        <w:r w:rsidRPr="00B13874">
          <w:rPr>
            <w:rStyle w:val="Hyperlink"/>
          </w:rPr>
          <w:t>src/js/components/map.js</w:t>
        </w:r>
        <w:r>
          <w:rPr>
            <w:webHidden/>
          </w:rPr>
          <w:tab/>
        </w:r>
        <w:r>
          <w:rPr>
            <w:webHidden/>
          </w:rPr>
          <w:fldChar w:fldCharType="begin"/>
        </w:r>
        <w:r>
          <w:rPr>
            <w:webHidden/>
          </w:rPr>
          <w:instrText xml:space="preserve"> PAGEREF _Toc231258354 \h </w:instrText>
        </w:r>
        <w:r>
          <w:rPr>
            <w:webHidden/>
          </w:rPr>
        </w:r>
        <w:r>
          <w:rPr>
            <w:webHidden/>
          </w:rPr>
          <w:fldChar w:fldCharType="separate"/>
        </w:r>
        <w:r>
          <w:rPr>
            <w:webHidden/>
          </w:rPr>
          <w:t>152</w:t>
        </w:r>
        <w:r>
          <w:rPr>
            <w:webHidden/>
          </w:rPr>
          <w:fldChar w:fldCharType="end"/>
        </w:r>
      </w:hyperlink>
    </w:p>
    <w:p w14:paraId="096E71EF" w14:textId="56A851F7" w:rsidR="004C7458" w:rsidRDefault="004C7458">
      <w:pPr>
        <w:pStyle w:val="TOC4"/>
        <w:rPr>
          <w:rFonts w:asciiTheme="minorHAnsi" w:eastAsiaTheme="minorEastAsia" w:hAnsiTheme="minorHAnsi" w:cstheme="minorBidi"/>
          <w:kern w:val="2"/>
          <w:sz w:val="24"/>
          <w14:ligatures w14:val="standardContextual"/>
        </w:rPr>
      </w:pPr>
      <w:hyperlink w:anchor="_Toc231258355" w:history="1">
        <w:r w:rsidRPr="00B13874">
          <w:rPr>
            <w:rStyle w:val="Hyperlink"/>
          </w:rPr>
          <w:t>2.10.4</w:t>
        </w:r>
        <w:r>
          <w:rPr>
            <w:rFonts w:asciiTheme="minorHAnsi" w:eastAsiaTheme="minorEastAsia" w:hAnsiTheme="minorHAnsi" w:cstheme="minorBidi"/>
            <w:kern w:val="2"/>
            <w:sz w:val="24"/>
            <w14:ligatures w14:val="standardContextual"/>
          </w:rPr>
          <w:tab/>
        </w:r>
        <w:r w:rsidRPr="00B13874">
          <w:rPr>
            <w:rStyle w:val="Hyperlink"/>
          </w:rPr>
          <w:t>src/scss/components/_map.scss</w:t>
        </w:r>
        <w:r>
          <w:rPr>
            <w:webHidden/>
          </w:rPr>
          <w:tab/>
        </w:r>
        <w:r>
          <w:rPr>
            <w:webHidden/>
          </w:rPr>
          <w:fldChar w:fldCharType="begin"/>
        </w:r>
        <w:r>
          <w:rPr>
            <w:webHidden/>
          </w:rPr>
          <w:instrText xml:space="preserve"> PAGEREF _Toc231258355 \h </w:instrText>
        </w:r>
        <w:r>
          <w:rPr>
            <w:webHidden/>
          </w:rPr>
        </w:r>
        <w:r>
          <w:rPr>
            <w:webHidden/>
          </w:rPr>
          <w:fldChar w:fldCharType="separate"/>
        </w:r>
        <w:r>
          <w:rPr>
            <w:webHidden/>
          </w:rPr>
          <w:t>154</w:t>
        </w:r>
        <w:r>
          <w:rPr>
            <w:webHidden/>
          </w:rPr>
          <w:fldChar w:fldCharType="end"/>
        </w:r>
      </w:hyperlink>
    </w:p>
    <w:p w14:paraId="6D158B4E" w14:textId="21C8C048" w:rsidR="004C7458" w:rsidRDefault="004C7458">
      <w:pPr>
        <w:pStyle w:val="TOC4"/>
        <w:rPr>
          <w:rFonts w:asciiTheme="minorHAnsi" w:eastAsiaTheme="minorEastAsia" w:hAnsiTheme="minorHAnsi" w:cstheme="minorBidi"/>
          <w:kern w:val="2"/>
          <w:sz w:val="24"/>
          <w14:ligatures w14:val="standardContextual"/>
        </w:rPr>
      </w:pPr>
      <w:hyperlink w:anchor="_Toc231258356" w:history="1">
        <w:r w:rsidRPr="00B13874">
          <w:rPr>
            <w:rStyle w:val="Hyperlink"/>
          </w:rPr>
          <w:t>2.10.5</w:t>
        </w:r>
        <w:r>
          <w:rPr>
            <w:rFonts w:asciiTheme="minorHAnsi" w:eastAsiaTheme="minorEastAsia" w:hAnsiTheme="minorHAnsi" w:cstheme="minorBidi"/>
            <w:kern w:val="2"/>
            <w:sz w:val="24"/>
            <w14:ligatures w14:val="standardContextual"/>
          </w:rPr>
          <w:tab/>
        </w:r>
        <w:r w:rsidRPr="00B13874">
          <w:rPr>
            <w:rStyle w:val="Hyperlink"/>
          </w:rPr>
          <w:t>src/js/components/infoModal.js</w:t>
        </w:r>
        <w:r>
          <w:rPr>
            <w:webHidden/>
          </w:rPr>
          <w:tab/>
        </w:r>
        <w:r>
          <w:rPr>
            <w:webHidden/>
          </w:rPr>
          <w:fldChar w:fldCharType="begin"/>
        </w:r>
        <w:r>
          <w:rPr>
            <w:webHidden/>
          </w:rPr>
          <w:instrText xml:space="preserve"> PAGEREF _Toc231258356 \h </w:instrText>
        </w:r>
        <w:r>
          <w:rPr>
            <w:webHidden/>
          </w:rPr>
        </w:r>
        <w:r>
          <w:rPr>
            <w:webHidden/>
          </w:rPr>
          <w:fldChar w:fldCharType="separate"/>
        </w:r>
        <w:r>
          <w:rPr>
            <w:webHidden/>
          </w:rPr>
          <w:t>155</w:t>
        </w:r>
        <w:r>
          <w:rPr>
            <w:webHidden/>
          </w:rPr>
          <w:fldChar w:fldCharType="end"/>
        </w:r>
      </w:hyperlink>
    </w:p>
    <w:p w14:paraId="6E8E1E7D" w14:textId="6BB1407D" w:rsidR="004C7458" w:rsidRDefault="004C7458">
      <w:pPr>
        <w:pStyle w:val="TOC4"/>
        <w:rPr>
          <w:rFonts w:asciiTheme="minorHAnsi" w:eastAsiaTheme="minorEastAsia" w:hAnsiTheme="minorHAnsi" w:cstheme="minorBidi"/>
          <w:kern w:val="2"/>
          <w:sz w:val="24"/>
          <w14:ligatures w14:val="standardContextual"/>
        </w:rPr>
      </w:pPr>
      <w:hyperlink w:anchor="_Toc231258357" w:history="1">
        <w:r w:rsidRPr="00B13874">
          <w:rPr>
            <w:rStyle w:val="Hyperlink"/>
          </w:rPr>
          <w:t>2.10.6</w:t>
        </w:r>
        <w:r>
          <w:rPr>
            <w:rFonts w:asciiTheme="minorHAnsi" w:eastAsiaTheme="minorEastAsia" w:hAnsiTheme="minorHAnsi" w:cstheme="minorBidi"/>
            <w:kern w:val="2"/>
            <w:sz w:val="24"/>
            <w14:ligatures w14:val="standardContextual"/>
          </w:rPr>
          <w:tab/>
        </w:r>
        <w:r w:rsidRPr="00B13874">
          <w:rPr>
            <w:rStyle w:val="Hyperlink"/>
          </w:rPr>
          <w:t>src/js/i18n/translations.js шинэчил</w:t>
        </w:r>
        <w:r>
          <w:rPr>
            <w:webHidden/>
          </w:rPr>
          <w:tab/>
        </w:r>
        <w:r>
          <w:rPr>
            <w:webHidden/>
          </w:rPr>
          <w:fldChar w:fldCharType="begin"/>
        </w:r>
        <w:r>
          <w:rPr>
            <w:webHidden/>
          </w:rPr>
          <w:instrText xml:space="preserve"> PAGEREF _Toc231258357 \h </w:instrText>
        </w:r>
        <w:r>
          <w:rPr>
            <w:webHidden/>
          </w:rPr>
        </w:r>
        <w:r>
          <w:rPr>
            <w:webHidden/>
          </w:rPr>
          <w:fldChar w:fldCharType="separate"/>
        </w:r>
        <w:r>
          <w:rPr>
            <w:webHidden/>
          </w:rPr>
          <w:t>159</w:t>
        </w:r>
        <w:r>
          <w:rPr>
            <w:webHidden/>
          </w:rPr>
          <w:fldChar w:fldCharType="end"/>
        </w:r>
      </w:hyperlink>
    </w:p>
    <w:p w14:paraId="5D34A043" w14:textId="50D68176" w:rsidR="004C7458" w:rsidRDefault="004C7458">
      <w:pPr>
        <w:pStyle w:val="TOC4"/>
        <w:rPr>
          <w:rFonts w:asciiTheme="minorHAnsi" w:eastAsiaTheme="minorEastAsia" w:hAnsiTheme="minorHAnsi" w:cstheme="minorBidi"/>
          <w:kern w:val="2"/>
          <w:sz w:val="24"/>
          <w14:ligatures w14:val="standardContextual"/>
        </w:rPr>
      </w:pPr>
      <w:hyperlink w:anchor="_Toc231258358" w:history="1">
        <w:r w:rsidRPr="00B13874">
          <w:rPr>
            <w:rStyle w:val="Hyperlink"/>
          </w:rPr>
          <w:t>2.10.7</w:t>
        </w:r>
        <w:r>
          <w:rPr>
            <w:rFonts w:asciiTheme="minorHAnsi" w:eastAsiaTheme="minorEastAsia" w:hAnsiTheme="minorHAnsi" w:cstheme="minorBidi"/>
            <w:kern w:val="2"/>
            <w:sz w:val="24"/>
            <w14:ligatures w14:val="standardContextual"/>
          </w:rPr>
          <w:tab/>
        </w:r>
        <w:r w:rsidRPr="00B13874">
          <w:rPr>
            <w:rStyle w:val="Hyperlink"/>
          </w:rPr>
          <w:t>src/data/txt.json</w:t>
        </w:r>
        <w:r>
          <w:rPr>
            <w:webHidden/>
          </w:rPr>
          <w:tab/>
        </w:r>
        <w:r>
          <w:rPr>
            <w:webHidden/>
          </w:rPr>
          <w:fldChar w:fldCharType="begin"/>
        </w:r>
        <w:r>
          <w:rPr>
            <w:webHidden/>
          </w:rPr>
          <w:instrText xml:space="preserve"> PAGEREF _Toc231258358 \h </w:instrText>
        </w:r>
        <w:r>
          <w:rPr>
            <w:webHidden/>
          </w:rPr>
        </w:r>
        <w:r>
          <w:rPr>
            <w:webHidden/>
          </w:rPr>
          <w:fldChar w:fldCharType="separate"/>
        </w:r>
        <w:r>
          <w:rPr>
            <w:webHidden/>
          </w:rPr>
          <w:t>163</w:t>
        </w:r>
        <w:r>
          <w:rPr>
            <w:webHidden/>
          </w:rPr>
          <w:fldChar w:fldCharType="end"/>
        </w:r>
      </w:hyperlink>
    </w:p>
    <w:p w14:paraId="46F5181C" w14:textId="128D7D20" w:rsidR="004C7458" w:rsidRDefault="004C7458">
      <w:pPr>
        <w:pStyle w:val="TOC4"/>
        <w:rPr>
          <w:rFonts w:asciiTheme="minorHAnsi" w:eastAsiaTheme="minorEastAsia" w:hAnsiTheme="minorHAnsi" w:cstheme="minorBidi"/>
          <w:kern w:val="2"/>
          <w:sz w:val="24"/>
          <w14:ligatures w14:val="standardContextual"/>
        </w:rPr>
      </w:pPr>
      <w:hyperlink w:anchor="_Toc231258359" w:history="1">
        <w:r w:rsidRPr="00B13874">
          <w:rPr>
            <w:rStyle w:val="Hyperlink"/>
            <w:rFonts w:eastAsia="SimSun"/>
          </w:rPr>
          <w:t>2.10.8</w:t>
        </w:r>
        <w:r>
          <w:rPr>
            <w:rFonts w:asciiTheme="minorHAnsi" w:eastAsiaTheme="minorEastAsia" w:hAnsiTheme="minorHAnsi" w:cstheme="minorBidi"/>
            <w:kern w:val="2"/>
            <w:sz w:val="24"/>
            <w14:ligatures w14:val="standardContextual"/>
          </w:rPr>
          <w:tab/>
        </w:r>
        <w:r w:rsidRPr="00B13874">
          <w:rPr>
            <w:rStyle w:val="Hyperlink"/>
            <w:rFonts w:eastAsia="SimSun"/>
          </w:rPr>
          <w:t>src/js/services/txtService.js</w:t>
        </w:r>
        <w:r>
          <w:rPr>
            <w:webHidden/>
          </w:rPr>
          <w:tab/>
        </w:r>
        <w:r>
          <w:rPr>
            <w:webHidden/>
          </w:rPr>
          <w:fldChar w:fldCharType="begin"/>
        </w:r>
        <w:r>
          <w:rPr>
            <w:webHidden/>
          </w:rPr>
          <w:instrText xml:space="preserve"> PAGEREF _Toc231258359 \h </w:instrText>
        </w:r>
        <w:r>
          <w:rPr>
            <w:webHidden/>
          </w:rPr>
        </w:r>
        <w:r>
          <w:rPr>
            <w:webHidden/>
          </w:rPr>
          <w:fldChar w:fldCharType="separate"/>
        </w:r>
        <w:r>
          <w:rPr>
            <w:webHidden/>
          </w:rPr>
          <w:t>164</w:t>
        </w:r>
        <w:r>
          <w:rPr>
            <w:webHidden/>
          </w:rPr>
          <w:fldChar w:fldCharType="end"/>
        </w:r>
      </w:hyperlink>
    </w:p>
    <w:p w14:paraId="43AAC7FB" w14:textId="56017873" w:rsidR="004C7458" w:rsidRDefault="004C7458">
      <w:pPr>
        <w:pStyle w:val="TOC4"/>
        <w:rPr>
          <w:rFonts w:asciiTheme="minorHAnsi" w:eastAsiaTheme="minorEastAsia" w:hAnsiTheme="minorHAnsi" w:cstheme="minorBidi"/>
          <w:kern w:val="2"/>
          <w:sz w:val="24"/>
          <w14:ligatures w14:val="standardContextual"/>
        </w:rPr>
      </w:pPr>
      <w:hyperlink w:anchor="_Toc231258360" w:history="1">
        <w:r w:rsidRPr="00B13874">
          <w:rPr>
            <w:rStyle w:val="Hyperlink"/>
          </w:rPr>
          <w:t>2.10.9</w:t>
        </w:r>
        <w:r>
          <w:rPr>
            <w:rFonts w:asciiTheme="minorHAnsi" w:eastAsiaTheme="minorEastAsia" w:hAnsiTheme="minorHAnsi" w:cstheme="minorBidi"/>
            <w:kern w:val="2"/>
            <w:sz w:val="24"/>
            <w14:ligatures w14:val="standardContextual"/>
          </w:rPr>
          <w:tab/>
        </w:r>
        <w:r w:rsidRPr="00B13874">
          <w:rPr>
            <w:rStyle w:val="Hyperlink"/>
          </w:rPr>
          <w:t>src/js/components/overviewText.js</w:t>
        </w:r>
        <w:r>
          <w:rPr>
            <w:webHidden/>
          </w:rPr>
          <w:tab/>
        </w:r>
        <w:r>
          <w:rPr>
            <w:webHidden/>
          </w:rPr>
          <w:fldChar w:fldCharType="begin"/>
        </w:r>
        <w:r>
          <w:rPr>
            <w:webHidden/>
          </w:rPr>
          <w:instrText xml:space="preserve"> PAGEREF _Toc231258360 \h </w:instrText>
        </w:r>
        <w:r>
          <w:rPr>
            <w:webHidden/>
          </w:rPr>
        </w:r>
        <w:r>
          <w:rPr>
            <w:webHidden/>
          </w:rPr>
          <w:fldChar w:fldCharType="separate"/>
        </w:r>
        <w:r>
          <w:rPr>
            <w:webHidden/>
          </w:rPr>
          <w:t>164</w:t>
        </w:r>
        <w:r>
          <w:rPr>
            <w:webHidden/>
          </w:rPr>
          <w:fldChar w:fldCharType="end"/>
        </w:r>
      </w:hyperlink>
    </w:p>
    <w:p w14:paraId="09C6D1E9" w14:textId="102EC0BD" w:rsidR="004C7458" w:rsidRDefault="004C7458">
      <w:pPr>
        <w:pStyle w:val="TOC4"/>
        <w:rPr>
          <w:rFonts w:asciiTheme="minorHAnsi" w:eastAsiaTheme="minorEastAsia" w:hAnsiTheme="minorHAnsi" w:cstheme="minorBidi"/>
          <w:kern w:val="2"/>
          <w:sz w:val="24"/>
          <w14:ligatures w14:val="standardContextual"/>
        </w:rPr>
      </w:pPr>
      <w:hyperlink w:anchor="_Toc231258361" w:history="1">
        <w:r w:rsidRPr="00B13874">
          <w:rPr>
            <w:rStyle w:val="Hyperlink"/>
          </w:rPr>
          <w:t>2.10.10</w:t>
        </w:r>
        <w:r>
          <w:rPr>
            <w:rFonts w:asciiTheme="minorHAnsi" w:eastAsiaTheme="minorEastAsia" w:hAnsiTheme="minorHAnsi" w:cstheme="minorBidi"/>
            <w:kern w:val="2"/>
            <w:sz w:val="24"/>
            <w14:ligatures w14:val="standardContextual"/>
          </w:rPr>
          <w:tab/>
        </w:r>
        <w:r w:rsidRPr="00B13874">
          <w:rPr>
            <w:rStyle w:val="Hyperlink"/>
          </w:rPr>
          <w:t>src/scss/components/_overviewText.scss</w:t>
        </w:r>
        <w:r>
          <w:rPr>
            <w:webHidden/>
          </w:rPr>
          <w:tab/>
        </w:r>
        <w:r>
          <w:rPr>
            <w:webHidden/>
          </w:rPr>
          <w:fldChar w:fldCharType="begin"/>
        </w:r>
        <w:r>
          <w:rPr>
            <w:webHidden/>
          </w:rPr>
          <w:instrText xml:space="preserve"> PAGEREF _Toc231258361 \h </w:instrText>
        </w:r>
        <w:r>
          <w:rPr>
            <w:webHidden/>
          </w:rPr>
        </w:r>
        <w:r>
          <w:rPr>
            <w:webHidden/>
          </w:rPr>
          <w:fldChar w:fldCharType="separate"/>
        </w:r>
        <w:r>
          <w:rPr>
            <w:webHidden/>
          </w:rPr>
          <w:t>165</w:t>
        </w:r>
        <w:r>
          <w:rPr>
            <w:webHidden/>
          </w:rPr>
          <w:fldChar w:fldCharType="end"/>
        </w:r>
      </w:hyperlink>
    </w:p>
    <w:p w14:paraId="2B6F9670" w14:textId="0963121B" w:rsidR="004C7458" w:rsidRDefault="004C7458">
      <w:pPr>
        <w:pStyle w:val="TOC4"/>
        <w:rPr>
          <w:rFonts w:asciiTheme="minorHAnsi" w:eastAsiaTheme="minorEastAsia" w:hAnsiTheme="minorHAnsi" w:cstheme="minorBidi"/>
          <w:kern w:val="2"/>
          <w:sz w:val="24"/>
          <w14:ligatures w14:val="standardContextual"/>
        </w:rPr>
      </w:pPr>
      <w:hyperlink w:anchor="_Toc231258362" w:history="1">
        <w:r w:rsidRPr="00B13874">
          <w:rPr>
            <w:rStyle w:val="Hyperlink"/>
          </w:rPr>
          <w:t>2.10.11</w:t>
        </w:r>
        <w:r>
          <w:rPr>
            <w:rFonts w:asciiTheme="minorHAnsi" w:eastAsiaTheme="minorEastAsia" w:hAnsiTheme="minorHAnsi" w:cstheme="minorBidi"/>
            <w:kern w:val="2"/>
            <w:sz w:val="24"/>
            <w14:ligatures w14:val="standardContextual"/>
          </w:rPr>
          <w:tab/>
        </w:r>
        <w:r w:rsidRPr="00B13874">
          <w:rPr>
            <w:rStyle w:val="Hyperlink"/>
          </w:rPr>
          <w:t>src/scss/main.scss</w:t>
        </w:r>
        <w:r>
          <w:rPr>
            <w:webHidden/>
          </w:rPr>
          <w:tab/>
        </w:r>
        <w:r>
          <w:rPr>
            <w:webHidden/>
          </w:rPr>
          <w:fldChar w:fldCharType="begin"/>
        </w:r>
        <w:r>
          <w:rPr>
            <w:webHidden/>
          </w:rPr>
          <w:instrText xml:space="preserve"> PAGEREF _Toc231258362 \h </w:instrText>
        </w:r>
        <w:r>
          <w:rPr>
            <w:webHidden/>
          </w:rPr>
        </w:r>
        <w:r>
          <w:rPr>
            <w:webHidden/>
          </w:rPr>
          <w:fldChar w:fldCharType="separate"/>
        </w:r>
        <w:r>
          <w:rPr>
            <w:webHidden/>
          </w:rPr>
          <w:t>166</w:t>
        </w:r>
        <w:r>
          <w:rPr>
            <w:webHidden/>
          </w:rPr>
          <w:fldChar w:fldCharType="end"/>
        </w:r>
      </w:hyperlink>
    </w:p>
    <w:p w14:paraId="72EB0267" w14:textId="5C5E156A" w:rsidR="004C7458" w:rsidRDefault="004C7458">
      <w:pPr>
        <w:pStyle w:val="TOC4"/>
        <w:rPr>
          <w:rFonts w:asciiTheme="minorHAnsi" w:eastAsiaTheme="minorEastAsia" w:hAnsiTheme="minorHAnsi" w:cstheme="minorBidi"/>
          <w:kern w:val="2"/>
          <w:sz w:val="24"/>
          <w14:ligatures w14:val="standardContextual"/>
        </w:rPr>
      </w:pPr>
      <w:hyperlink w:anchor="_Toc231258363" w:history="1">
        <w:r w:rsidRPr="00B13874">
          <w:rPr>
            <w:rStyle w:val="Hyperlink"/>
          </w:rPr>
          <w:t>2.10.12</w:t>
        </w:r>
        <w:r>
          <w:rPr>
            <w:rFonts w:asciiTheme="minorHAnsi" w:eastAsiaTheme="minorEastAsia" w:hAnsiTheme="minorHAnsi" w:cstheme="minorBidi"/>
            <w:kern w:val="2"/>
            <w:sz w:val="24"/>
            <w14:ligatures w14:val="standardContextual"/>
          </w:rPr>
          <w:tab/>
        </w:r>
        <w:r w:rsidRPr="00B13874">
          <w:rPr>
            <w:rStyle w:val="Hyperlink"/>
          </w:rPr>
          <w:t>src/js/layouts/splitPageLayout.js</w:t>
        </w:r>
        <w:r>
          <w:rPr>
            <w:webHidden/>
          </w:rPr>
          <w:tab/>
        </w:r>
        <w:r>
          <w:rPr>
            <w:webHidden/>
          </w:rPr>
          <w:fldChar w:fldCharType="begin"/>
        </w:r>
        <w:r>
          <w:rPr>
            <w:webHidden/>
          </w:rPr>
          <w:instrText xml:space="preserve"> PAGEREF _Toc231258363 \h </w:instrText>
        </w:r>
        <w:r>
          <w:rPr>
            <w:webHidden/>
          </w:rPr>
        </w:r>
        <w:r>
          <w:rPr>
            <w:webHidden/>
          </w:rPr>
          <w:fldChar w:fldCharType="separate"/>
        </w:r>
        <w:r>
          <w:rPr>
            <w:webHidden/>
          </w:rPr>
          <w:t>166</w:t>
        </w:r>
        <w:r>
          <w:rPr>
            <w:webHidden/>
          </w:rPr>
          <w:fldChar w:fldCharType="end"/>
        </w:r>
      </w:hyperlink>
    </w:p>
    <w:p w14:paraId="3CC820B4" w14:textId="63723BB8" w:rsidR="004C7458" w:rsidRDefault="004C7458">
      <w:pPr>
        <w:pStyle w:val="TOC4"/>
        <w:rPr>
          <w:rFonts w:asciiTheme="minorHAnsi" w:eastAsiaTheme="minorEastAsia" w:hAnsiTheme="minorHAnsi" w:cstheme="minorBidi"/>
          <w:kern w:val="2"/>
          <w:sz w:val="24"/>
          <w14:ligatures w14:val="standardContextual"/>
        </w:rPr>
      </w:pPr>
      <w:hyperlink w:anchor="_Toc231258364" w:history="1">
        <w:r w:rsidRPr="00B13874">
          <w:rPr>
            <w:rStyle w:val="Hyperlink"/>
          </w:rPr>
          <w:t>2.10.13</w:t>
        </w:r>
        <w:r>
          <w:rPr>
            <w:rFonts w:asciiTheme="minorHAnsi" w:eastAsiaTheme="minorEastAsia" w:hAnsiTheme="minorHAnsi" w:cstheme="minorBidi"/>
            <w:kern w:val="2"/>
            <w:sz w:val="24"/>
            <w14:ligatures w14:val="standardContextual"/>
          </w:rPr>
          <w:tab/>
        </w:r>
        <w:r w:rsidRPr="00B13874">
          <w:rPr>
            <w:rStyle w:val="Hyperlink"/>
          </w:rPr>
          <w:t>src/js/pages/overviewPage.js</w:t>
        </w:r>
        <w:r>
          <w:rPr>
            <w:webHidden/>
          </w:rPr>
          <w:tab/>
        </w:r>
        <w:r>
          <w:rPr>
            <w:webHidden/>
          </w:rPr>
          <w:fldChar w:fldCharType="begin"/>
        </w:r>
        <w:r>
          <w:rPr>
            <w:webHidden/>
          </w:rPr>
          <w:instrText xml:space="preserve"> PAGEREF _Toc231258364 \h </w:instrText>
        </w:r>
        <w:r>
          <w:rPr>
            <w:webHidden/>
          </w:rPr>
        </w:r>
        <w:r>
          <w:rPr>
            <w:webHidden/>
          </w:rPr>
          <w:fldChar w:fldCharType="separate"/>
        </w:r>
        <w:r>
          <w:rPr>
            <w:webHidden/>
          </w:rPr>
          <w:t>167</w:t>
        </w:r>
        <w:r>
          <w:rPr>
            <w:webHidden/>
          </w:rPr>
          <w:fldChar w:fldCharType="end"/>
        </w:r>
      </w:hyperlink>
    </w:p>
    <w:p w14:paraId="649B79D2" w14:textId="6C50A9E0" w:rsidR="004C7458" w:rsidRDefault="004C7458">
      <w:pPr>
        <w:pStyle w:val="TOC4"/>
        <w:rPr>
          <w:rFonts w:asciiTheme="minorHAnsi" w:eastAsiaTheme="minorEastAsia" w:hAnsiTheme="minorHAnsi" w:cstheme="minorBidi"/>
          <w:kern w:val="2"/>
          <w:sz w:val="24"/>
          <w14:ligatures w14:val="standardContextual"/>
        </w:rPr>
      </w:pPr>
      <w:hyperlink w:anchor="_Toc231258365" w:history="1">
        <w:r w:rsidRPr="00B13874">
          <w:rPr>
            <w:rStyle w:val="Hyperlink"/>
          </w:rPr>
          <w:t>2.10.14</w:t>
        </w:r>
        <w:r>
          <w:rPr>
            <w:rFonts w:asciiTheme="minorHAnsi" w:eastAsiaTheme="minorEastAsia" w:hAnsiTheme="minorHAnsi" w:cstheme="minorBidi"/>
            <w:kern w:val="2"/>
            <w:sz w:val="24"/>
            <w14:ligatures w14:val="standardContextual"/>
          </w:rPr>
          <w:tab/>
        </w:r>
        <w:r w:rsidRPr="00B13874">
          <w:rPr>
            <w:rStyle w:val="Hyperlink"/>
          </w:rPr>
          <w:t>src/js/fn/foodSearchEvents.js шинэчил</w:t>
        </w:r>
        <w:r>
          <w:rPr>
            <w:webHidden/>
          </w:rPr>
          <w:tab/>
        </w:r>
        <w:r>
          <w:rPr>
            <w:webHidden/>
          </w:rPr>
          <w:fldChar w:fldCharType="begin"/>
        </w:r>
        <w:r>
          <w:rPr>
            <w:webHidden/>
          </w:rPr>
          <w:instrText xml:space="preserve"> PAGEREF _Toc231258365 \h </w:instrText>
        </w:r>
        <w:r>
          <w:rPr>
            <w:webHidden/>
          </w:rPr>
        </w:r>
        <w:r>
          <w:rPr>
            <w:webHidden/>
          </w:rPr>
          <w:fldChar w:fldCharType="separate"/>
        </w:r>
        <w:r>
          <w:rPr>
            <w:webHidden/>
          </w:rPr>
          <w:t>169</w:t>
        </w:r>
        <w:r>
          <w:rPr>
            <w:webHidden/>
          </w:rPr>
          <w:fldChar w:fldCharType="end"/>
        </w:r>
      </w:hyperlink>
    </w:p>
    <w:p w14:paraId="3B9D64BA" w14:textId="129969EE" w:rsidR="004C7458" w:rsidRDefault="004C7458">
      <w:pPr>
        <w:pStyle w:val="TOC4"/>
        <w:rPr>
          <w:rFonts w:asciiTheme="minorHAnsi" w:eastAsiaTheme="minorEastAsia" w:hAnsiTheme="minorHAnsi" w:cstheme="minorBidi"/>
          <w:kern w:val="2"/>
          <w:sz w:val="24"/>
          <w14:ligatures w14:val="standardContextual"/>
        </w:rPr>
      </w:pPr>
      <w:hyperlink w:anchor="_Toc231258366" w:history="1">
        <w:r w:rsidRPr="00B13874">
          <w:rPr>
            <w:rStyle w:val="Hyperlink"/>
          </w:rPr>
          <w:t>2.10.15</w:t>
        </w:r>
        <w:r>
          <w:rPr>
            <w:rFonts w:asciiTheme="minorHAnsi" w:eastAsiaTheme="minorEastAsia" w:hAnsiTheme="minorHAnsi" w:cstheme="minorBidi"/>
            <w:kern w:val="2"/>
            <w:sz w:val="24"/>
            <w14:ligatures w14:val="standardContextual"/>
          </w:rPr>
          <w:tab/>
        </w:r>
        <w:r w:rsidRPr="00B13874">
          <w:rPr>
            <w:rStyle w:val="Hyperlink"/>
          </w:rPr>
          <w:t>src/js/pages/searchPage.js шинэчил</w:t>
        </w:r>
        <w:r>
          <w:rPr>
            <w:webHidden/>
          </w:rPr>
          <w:tab/>
        </w:r>
        <w:r>
          <w:rPr>
            <w:webHidden/>
          </w:rPr>
          <w:fldChar w:fldCharType="begin"/>
        </w:r>
        <w:r>
          <w:rPr>
            <w:webHidden/>
          </w:rPr>
          <w:instrText xml:space="preserve"> PAGEREF _Toc231258366 \h </w:instrText>
        </w:r>
        <w:r>
          <w:rPr>
            <w:webHidden/>
          </w:rPr>
        </w:r>
        <w:r>
          <w:rPr>
            <w:webHidden/>
          </w:rPr>
          <w:fldChar w:fldCharType="separate"/>
        </w:r>
        <w:r>
          <w:rPr>
            <w:webHidden/>
          </w:rPr>
          <w:t>175</w:t>
        </w:r>
        <w:r>
          <w:rPr>
            <w:webHidden/>
          </w:rPr>
          <w:fldChar w:fldCharType="end"/>
        </w:r>
      </w:hyperlink>
    </w:p>
    <w:p w14:paraId="202DFB94" w14:textId="6051E2C9" w:rsidR="004C7458" w:rsidRDefault="004C7458">
      <w:pPr>
        <w:pStyle w:val="TOC4"/>
        <w:rPr>
          <w:rFonts w:asciiTheme="minorHAnsi" w:eastAsiaTheme="minorEastAsia" w:hAnsiTheme="minorHAnsi" w:cstheme="minorBidi"/>
          <w:kern w:val="2"/>
          <w:sz w:val="24"/>
          <w14:ligatures w14:val="standardContextual"/>
        </w:rPr>
      </w:pPr>
      <w:hyperlink w:anchor="_Toc231258367" w:history="1">
        <w:r w:rsidRPr="00B13874">
          <w:rPr>
            <w:rStyle w:val="Hyperlink"/>
          </w:rPr>
          <w:t>2.10.16</w:t>
        </w:r>
        <w:r>
          <w:rPr>
            <w:rFonts w:asciiTheme="minorHAnsi" w:eastAsiaTheme="minorEastAsia" w:hAnsiTheme="minorHAnsi" w:cstheme="minorBidi"/>
            <w:kern w:val="2"/>
            <w:sz w:val="24"/>
            <w14:ligatures w14:val="standardContextual"/>
          </w:rPr>
          <w:tab/>
        </w:r>
        <w:r w:rsidRPr="00B13874">
          <w:rPr>
            <w:rStyle w:val="Hyperlink"/>
          </w:rPr>
          <w:t>overviewPage.js (map.js + infoModal.js + overviewText.js)</w:t>
        </w:r>
        <w:r>
          <w:rPr>
            <w:webHidden/>
          </w:rPr>
          <w:tab/>
        </w:r>
        <w:r>
          <w:rPr>
            <w:webHidden/>
          </w:rPr>
          <w:fldChar w:fldCharType="begin"/>
        </w:r>
        <w:r>
          <w:rPr>
            <w:webHidden/>
          </w:rPr>
          <w:instrText xml:space="preserve"> PAGEREF _Toc231258367 \h </w:instrText>
        </w:r>
        <w:r>
          <w:rPr>
            <w:webHidden/>
          </w:rPr>
        </w:r>
        <w:r>
          <w:rPr>
            <w:webHidden/>
          </w:rPr>
          <w:fldChar w:fldCharType="separate"/>
        </w:r>
        <w:r>
          <w:rPr>
            <w:webHidden/>
          </w:rPr>
          <w:t>177</w:t>
        </w:r>
        <w:r>
          <w:rPr>
            <w:webHidden/>
          </w:rPr>
          <w:fldChar w:fldCharType="end"/>
        </w:r>
      </w:hyperlink>
    </w:p>
    <w:p w14:paraId="1F192599" w14:textId="0EBDFC94" w:rsidR="004C7458" w:rsidRDefault="004C7458">
      <w:pPr>
        <w:pStyle w:val="TOC4"/>
        <w:rPr>
          <w:rFonts w:asciiTheme="minorHAnsi" w:eastAsiaTheme="minorEastAsia" w:hAnsiTheme="minorHAnsi" w:cstheme="minorBidi"/>
          <w:kern w:val="2"/>
          <w:sz w:val="24"/>
          <w14:ligatures w14:val="standardContextual"/>
        </w:rPr>
      </w:pPr>
      <w:hyperlink w:anchor="_Toc231258368" w:history="1">
        <w:r w:rsidRPr="00B13874">
          <w:rPr>
            <w:rStyle w:val="Hyperlink"/>
          </w:rPr>
          <w:t>2.10.17</w:t>
        </w:r>
        <w:r>
          <w:rPr>
            <w:rFonts w:asciiTheme="minorHAnsi" w:eastAsiaTheme="minorEastAsia" w:hAnsiTheme="minorHAnsi" w:cstheme="minorBidi"/>
            <w:kern w:val="2"/>
            <w:sz w:val="24"/>
            <w14:ligatures w14:val="standardContextual"/>
          </w:rPr>
          <w:tab/>
        </w:r>
        <w:r w:rsidRPr="00B13874">
          <w:rPr>
            <w:rStyle w:val="Hyperlink"/>
            <w:rFonts w:eastAsia="SimSun"/>
          </w:rPr>
          <w:t xml:space="preserve">git </w:t>
        </w:r>
        <w:r w:rsidRPr="00B13874">
          <w:rPr>
            <w:rStyle w:val="Hyperlink"/>
          </w:rPr>
          <w:t>push</w:t>
        </w:r>
        <w:r w:rsidRPr="00B13874">
          <w:rPr>
            <w:rStyle w:val="Hyperlink"/>
            <w:rFonts w:eastAsia="SimSun"/>
          </w:rPr>
          <w:t xml:space="preserve"> </w:t>
        </w:r>
        <w:r w:rsidRPr="00B13874">
          <w:rPr>
            <w:rStyle w:val="Hyperlink"/>
          </w:rPr>
          <w:t>origin</w:t>
        </w:r>
        <w:r w:rsidRPr="00B13874">
          <w:rPr>
            <w:rStyle w:val="Hyperlink"/>
            <w:rFonts w:eastAsia="SimSun"/>
          </w:rPr>
          <w:t xml:space="preserve"> master</w:t>
        </w:r>
        <w:r>
          <w:rPr>
            <w:webHidden/>
          </w:rPr>
          <w:tab/>
        </w:r>
        <w:r>
          <w:rPr>
            <w:webHidden/>
          </w:rPr>
          <w:fldChar w:fldCharType="begin"/>
        </w:r>
        <w:r>
          <w:rPr>
            <w:webHidden/>
          </w:rPr>
          <w:instrText xml:space="preserve"> PAGEREF _Toc231258368 \h </w:instrText>
        </w:r>
        <w:r>
          <w:rPr>
            <w:webHidden/>
          </w:rPr>
        </w:r>
        <w:r>
          <w:rPr>
            <w:webHidden/>
          </w:rPr>
          <w:fldChar w:fldCharType="separate"/>
        </w:r>
        <w:r>
          <w:rPr>
            <w:webHidden/>
          </w:rPr>
          <w:t>178</w:t>
        </w:r>
        <w:r>
          <w:rPr>
            <w:webHidden/>
          </w:rPr>
          <w:fldChar w:fldCharType="end"/>
        </w:r>
      </w:hyperlink>
    </w:p>
    <w:p w14:paraId="22C42757" w14:textId="7D9B3DFC" w:rsidR="004C7458" w:rsidRDefault="004C7458">
      <w:pPr>
        <w:pStyle w:val="TOC3"/>
        <w:rPr>
          <w:rFonts w:asciiTheme="minorHAnsi" w:eastAsiaTheme="minorEastAsia" w:hAnsiTheme="minorHAnsi" w:cstheme="minorBidi"/>
          <w:kern w:val="2"/>
          <w:sz w:val="24"/>
          <w14:ligatures w14:val="standardContextual"/>
        </w:rPr>
      </w:pPr>
      <w:hyperlink w:anchor="_Toc231258369" w:history="1">
        <w:r w:rsidRPr="00B13874">
          <w:rPr>
            <w:rStyle w:val="Hyperlink"/>
          </w:rPr>
          <w:t>2.11</w:t>
        </w:r>
        <w:r>
          <w:rPr>
            <w:rFonts w:asciiTheme="minorHAnsi" w:eastAsiaTheme="minorEastAsia" w:hAnsiTheme="minorHAnsi" w:cstheme="minorBidi"/>
            <w:kern w:val="2"/>
            <w:sz w:val="24"/>
            <w14:ligatures w14:val="standardContextual"/>
          </w:rPr>
          <w:tab/>
        </w:r>
        <w:r w:rsidRPr="00B13874">
          <w:rPr>
            <w:rStyle w:val="Hyperlink"/>
          </w:rPr>
          <w:t>calculationPage.js</w:t>
        </w:r>
        <w:r>
          <w:rPr>
            <w:webHidden/>
          </w:rPr>
          <w:tab/>
        </w:r>
        <w:r>
          <w:rPr>
            <w:webHidden/>
          </w:rPr>
          <w:fldChar w:fldCharType="begin"/>
        </w:r>
        <w:r>
          <w:rPr>
            <w:webHidden/>
          </w:rPr>
          <w:instrText xml:space="preserve"> PAGEREF _Toc231258369 \h </w:instrText>
        </w:r>
        <w:r>
          <w:rPr>
            <w:webHidden/>
          </w:rPr>
        </w:r>
        <w:r>
          <w:rPr>
            <w:webHidden/>
          </w:rPr>
          <w:fldChar w:fldCharType="separate"/>
        </w:r>
        <w:r>
          <w:rPr>
            <w:webHidden/>
          </w:rPr>
          <w:t>179</w:t>
        </w:r>
        <w:r>
          <w:rPr>
            <w:webHidden/>
          </w:rPr>
          <w:fldChar w:fldCharType="end"/>
        </w:r>
      </w:hyperlink>
    </w:p>
    <w:p w14:paraId="5A25F664" w14:textId="45278019" w:rsidR="004C7458" w:rsidRDefault="004C7458">
      <w:pPr>
        <w:pStyle w:val="TOC4"/>
        <w:rPr>
          <w:rFonts w:asciiTheme="minorHAnsi" w:eastAsiaTheme="minorEastAsia" w:hAnsiTheme="minorHAnsi" w:cstheme="minorBidi"/>
          <w:kern w:val="2"/>
          <w:sz w:val="24"/>
          <w14:ligatures w14:val="standardContextual"/>
        </w:rPr>
      </w:pPr>
      <w:hyperlink w:anchor="_Toc231258370" w:history="1">
        <w:r w:rsidRPr="00B13874">
          <w:rPr>
            <w:rStyle w:val="Hyperlink"/>
            <w:rFonts w:eastAsia="SimSun"/>
          </w:rPr>
          <w:t>2.11.1</w:t>
        </w:r>
        <w:r>
          <w:rPr>
            <w:rFonts w:asciiTheme="minorHAnsi" w:eastAsiaTheme="minorEastAsia" w:hAnsiTheme="minorHAnsi" w:cstheme="minorBidi"/>
            <w:kern w:val="2"/>
            <w:sz w:val="24"/>
            <w14:ligatures w14:val="standardContextual"/>
          </w:rPr>
          <w:tab/>
        </w:r>
        <w:r w:rsidRPr="00B13874">
          <w:rPr>
            <w:rStyle w:val="Hyperlink"/>
            <w:rFonts w:eastAsia="SimSun"/>
          </w:rPr>
          <w:t>src/js/components/calculationInfo.js</w:t>
        </w:r>
        <w:r>
          <w:rPr>
            <w:webHidden/>
          </w:rPr>
          <w:tab/>
        </w:r>
        <w:r>
          <w:rPr>
            <w:webHidden/>
          </w:rPr>
          <w:fldChar w:fldCharType="begin"/>
        </w:r>
        <w:r>
          <w:rPr>
            <w:webHidden/>
          </w:rPr>
          <w:instrText xml:space="preserve"> PAGEREF _Toc231258370 \h </w:instrText>
        </w:r>
        <w:r>
          <w:rPr>
            <w:webHidden/>
          </w:rPr>
        </w:r>
        <w:r>
          <w:rPr>
            <w:webHidden/>
          </w:rPr>
          <w:fldChar w:fldCharType="separate"/>
        </w:r>
        <w:r>
          <w:rPr>
            <w:webHidden/>
          </w:rPr>
          <w:t>182</w:t>
        </w:r>
        <w:r>
          <w:rPr>
            <w:webHidden/>
          </w:rPr>
          <w:fldChar w:fldCharType="end"/>
        </w:r>
      </w:hyperlink>
    </w:p>
    <w:p w14:paraId="7D6A4699" w14:textId="5C9E43A8" w:rsidR="004C7458" w:rsidRDefault="004C7458">
      <w:pPr>
        <w:pStyle w:val="TOC4"/>
        <w:rPr>
          <w:rFonts w:asciiTheme="minorHAnsi" w:eastAsiaTheme="minorEastAsia" w:hAnsiTheme="minorHAnsi" w:cstheme="minorBidi"/>
          <w:kern w:val="2"/>
          <w:sz w:val="24"/>
          <w14:ligatures w14:val="standardContextual"/>
        </w:rPr>
      </w:pPr>
      <w:hyperlink w:anchor="_Toc231258371" w:history="1">
        <w:r w:rsidRPr="00B13874">
          <w:rPr>
            <w:rStyle w:val="Hyperlink"/>
          </w:rPr>
          <w:t>2.11.2</w:t>
        </w:r>
        <w:r>
          <w:rPr>
            <w:rFonts w:asciiTheme="minorHAnsi" w:eastAsiaTheme="minorEastAsia" w:hAnsiTheme="minorHAnsi" w:cstheme="minorBidi"/>
            <w:kern w:val="2"/>
            <w:sz w:val="24"/>
            <w14:ligatures w14:val="standardContextual"/>
          </w:rPr>
          <w:tab/>
        </w:r>
        <w:r w:rsidRPr="00B13874">
          <w:rPr>
            <w:rStyle w:val="Hyperlink"/>
          </w:rPr>
          <w:t>src/js/i18n/translations.js шинэчил</w:t>
        </w:r>
        <w:r>
          <w:rPr>
            <w:webHidden/>
          </w:rPr>
          <w:tab/>
        </w:r>
        <w:r>
          <w:rPr>
            <w:webHidden/>
          </w:rPr>
          <w:fldChar w:fldCharType="begin"/>
        </w:r>
        <w:r>
          <w:rPr>
            <w:webHidden/>
          </w:rPr>
          <w:instrText xml:space="preserve"> PAGEREF _Toc231258371 \h </w:instrText>
        </w:r>
        <w:r>
          <w:rPr>
            <w:webHidden/>
          </w:rPr>
        </w:r>
        <w:r>
          <w:rPr>
            <w:webHidden/>
          </w:rPr>
          <w:fldChar w:fldCharType="separate"/>
        </w:r>
        <w:r>
          <w:rPr>
            <w:webHidden/>
          </w:rPr>
          <w:t>182</w:t>
        </w:r>
        <w:r>
          <w:rPr>
            <w:webHidden/>
          </w:rPr>
          <w:fldChar w:fldCharType="end"/>
        </w:r>
      </w:hyperlink>
    </w:p>
    <w:p w14:paraId="7123477A" w14:textId="28E12E17" w:rsidR="004C7458" w:rsidRDefault="004C7458">
      <w:pPr>
        <w:pStyle w:val="TOC4"/>
        <w:rPr>
          <w:rFonts w:asciiTheme="minorHAnsi" w:eastAsiaTheme="minorEastAsia" w:hAnsiTheme="minorHAnsi" w:cstheme="minorBidi"/>
          <w:kern w:val="2"/>
          <w:sz w:val="24"/>
          <w14:ligatures w14:val="standardContextual"/>
        </w:rPr>
      </w:pPr>
      <w:hyperlink w:anchor="_Toc231258372" w:history="1">
        <w:r w:rsidRPr="00B13874">
          <w:rPr>
            <w:rStyle w:val="Hyperlink"/>
          </w:rPr>
          <w:t>2.11.3</w:t>
        </w:r>
        <w:r>
          <w:rPr>
            <w:rFonts w:asciiTheme="minorHAnsi" w:eastAsiaTheme="minorEastAsia" w:hAnsiTheme="minorHAnsi" w:cstheme="minorBidi"/>
            <w:kern w:val="2"/>
            <w:sz w:val="24"/>
            <w14:ligatures w14:val="standardContextual"/>
          </w:rPr>
          <w:tab/>
        </w:r>
        <w:r w:rsidRPr="00B13874">
          <w:rPr>
            <w:rStyle w:val="Hyperlink"/>
          </w:rPr>
          <w:t>src/js/layouts/tableLayout.js шинэчил</w:t>
        </w:r>
        <w:r>
          <w:rPr>
            <w:webHidden/>
          </w:rPr>
          <w:tab/>
        </w:r>
        <w:r>
          <w:rPr>
            <w:webHidden/>
          </w:rPr>
          <w:fldChar w:fldCharType="begin"/>
        </w:r>
        <w:r>
          <w:rPr>
            <w:webHidden/>
          </w:rPr>
          <w:instrText xml:space="preserve"> PAGEREF _Toc231258372 \h </w:instrText>
        </w:r>
        <w:r>
          <w:rPr>
            <w:webHidden/>
          </w:rPr>
        </w:r>
        <w:r>
          <w:rPr>
            <w:webHidden/>
          </w:rPr>
          <w:fldChar w:fldCharType="separate"/>
        </w:r>
        <w:r>
          <w:rPr>
            <w:webHidden/>
          </w:rPr>
          <w:t>188</w:t>
        </w:r>
        <w:r>
          <w:rPr>
            <w:webHidden/>
          </w:rPr>
          <w:fldChar w:fldCharType="end"/>
        </w:r>
      </w:hyperlink>
    </w:p>
    <w:p w14:paraId="717A02BC" w14:textId="04DFEBC8" w:rsidR="004C7458" w:rsidRDefault="004C7458">
      <w:pPr>
        <w:pStyle w:val="TOC4"/>
        <w:rPr>
          <w:rFonts w:asciiTheme="minorHAnsi" w:eastAsiaTheme="minorEastAsia" w:hAnsiTheme="minorHAnsi" w:cstheme="minorBidi"/>
          <w:kern w:val="2"/>
          <w:sz w:val="24"/>
          <w14:ligatures w14:val="standardContextual"/>
        </w:rPr>
      </w:pPr>
      <w:hyperlink w:anchor="_Toc231258373" w:history="1">
        <w:r w:rsidRPr="00B13874">
          <w:rPr>
            <w:rStyle w:val="Hyperlink"/>
          </w:rPr>
          <w:t>2.11.4</w:t>
        </w:r>
        <w:r>
          <w:rPr>
            <w:rFonts w:asciiTheme="minorHAnsi" w:eastAsiaTheme="minorEastAsia" w:hAnsiTheme="minorHAnsi" w:cstheme="minorBidi"/>
            <w:kern w:val="2"/>
            <w:sz w:val="24"/>
            <w14:ligatures w14:val="standardContextual"/>
          </w:rPr>
          <w:tab/>
        </w:r>
        <w:r w:rsidRPr="00B13874">
          <w:rPr>
            <w:rStyle w:val="Hyperlink"/>
          </w:rPr>
          <w:t>src/data/nutrientRequirements.json</w:t>
        </w:r>
        <w:r>
          <w:rPr>
            <w:webHidden/>
          </w:rPr>
          <w:tab/>
        </w:r>
        <w:r>
          <w:rPr>
            <w:webHidden/>
          </w:rPr>
          <w:fldChar w:fldCharType="begin"/>
        </w:r>
        <w:r>
          <w:rPr>
            <w:webHidden/>
          </w:rPr>
          <w:instrText xml:space="preserve"> PAGEREF _Toc231258373 \h </w:instrText>
        </w:r>
        <w:r>
          <w:rPr>
            <w:webHidden/>
          </w:rPr>
        </w:r>
        <w:r>
          <w:rPr>
            <w:webHidden/>
          </w:rPr>
          <w:fldChar w:fldCharType="separate"/>
        </w:r>
        <w:r>
          <w:rPr>
            <w:webHidden/>
          </w:rPr>
          <w:t>189</w:t>
        </w:r>
        <w:r>
          <w:rPr>
            <w:webHidden/>
          </w:rPr>
          <w:fldChar w:fldCharType="end"/>
        </w:r>
      </w:hyperlink>
    </w:p>
    <w:p w14:paraId="70C7EA65" w14:textId="461BA389" w:rsidR="004C7458" w:rsidRDefault="004C7458">
      <w:pPr>
        <w:pStyle w:val="TOC4"/>
        <w:rPr>
          <w:rFonts w:asciiTheme="minorHAnsi" w:eastAsiaTheme="minorEastAsia" w:hAnsiTheme="minorHAnsi" w:cstheme="minorBidi"/>
          <w:kern w:val="2"/>
          <w:sz w:val="24"/>
          <w14:ligatures w14:val="standardContextual"/>
        </w:rPr>
      </w:pPr>
      <w:hyperlink w:anchor="_Toc231258374" w:history="1">
        <w:r w:rsidRPr="00B13874">
          <w:rPr>
            <w:rStyle w:val="Hyperlink"/>
          </w:rPr>
          <w:t>2.11.5</w:t>
        </w:r>
        <w:r>
          <w:rPr>
            <w:rFonts w:asciiTheme="minorHAnsi" w:eastAsiaTheme="minorEastAsia" w:hAnsiTheme="minorHAnsi" w:cstheme="minorBidi"/>
            <w:kern w:val="2"/>
            <w:sz w:val="24"/>
            <w14:ligatures w14:val="standardContextual"/>
          </w:rPr>
          <w:tab/>
        </w:r>
        <w:r w:rsidRPr="00B13874">
          <w:rPr>
            <w:rStyle w:val="Hyperlink"/>
          </w:rPr>
          <w:t>src/js/services/nutrientRequirementService.js</w:t>
        </w:r>
        <w:r>
          <w:rPr>
            <w:webHidden/>
          </w:rPr>
          <w:tab/>
        </w:r>
        <w:r>
          <w:rPr>
            <w:webHidden/>
          </w:rPr>
          <w:fldChar w:fldCharType="begin"/>
        </w:r>
        <w:r>
          <w:rPr>
            <w:webHidden/>
          </w:rPr>
          <w:instrText xml:space="preserve"> PAGEREF _Toc231258374 \h </w:instrText>
        </w:r>
        <w:r>
          <w:rPr>
            <w:webHidden/>
          </w:rPr>
        </w:r>
        <w:r>
          <w:rPr>
            <w:webHidden/>
          </w:rPr>
          <w:fldChar w:fldCharType="separate"/>
        </w:r>
        <w:r>
          <w:rPr>
            <w:webHidden/>
          </w:rPr>
          <w:t>196</w:t>
        </w:r>
        <w:r>
          <w:rPr>
            <w:webHidden/>
          </w:rPr>
          <w:fldChar w:fldCharType="end"/>
        </w:r>
      </w:hyperlink>
    </w:p>
    <w:p w14:paraId="40780786" w14:textId="7AC2C9B2" w:rsidR="004C7458" w:rsidRDefault="004C7458">
      <w:pPr>
        <w:pStyle w:val="TOC4"/>
        <w:rPr>
          <w:rFonts w:asciiTheme="minorHAnsi" w:eastAsiaTheme="minorEastAsia" w:hAnsiTheme="minorHAnsi" w:cstheme="minorBidi"/>
          <w:kern w:val="2"/>
          <w:sz w:val="24"/>
          <w14:ligatures w14:val="standardContextual"/>
        </w:rPr>
      </w:pPr>
      <w:hyperlink w:anchor="_Toc231258375" w:history="1">
        <w:r w:rsidRPr="00B13874">
          <w:rPr>
            <w:rStyle w:val="Hyperlink"/>
          </w:rPr>
          <w:t>2.11.6</w:t>
        </w:r>
        <w:r>
          <w:rPr>
            <w:rFonts w:asciiTheme="minorHAnsi" w:eastAsiaTheme="minorEastAsia" w:hAnsiTheme="minorHAnsi" w:cstheme="minorBidi"/>
            <w:kern w:val="2"/>
            <w:sz w:val="24"/>
            <w14:ligatures w14:val="standardContextual"/>
          </w:rPr>
          <w:tab/>
        </w:r>
        <w:r w:rsidRPr="00B13874">
          <w:rPr>
            <w:rStyle w:val="Hyperlink"/>
          </w:rPr>
          <w:t>src/js/fn/nutrientGetters.js</w:t>
        </w:r>
        <w:r>
          <w:rPr>
            <w:webHidden/>
          </w:rPr>
          <w:tab/>
        </w:r>
        <w:r>
          <w:rPr>
            <w:webHidden/>
          </w:rPr>
          <w:fldChar w:fldCharType="begin"/>
        </w:r>
        <w:r>
          <w:rPr>
            <w:webHidden/>
          </w:rPr>
          <w:instrText xml:space="preserve"> PAGEREF _Toc231258375 \h </w:instrText>
        </w:r>
        <w:r>
          <w:rPr>
            <w:webHidden/>
          </w:rPr>
        </w:r>
        <w:r>
          <w:rPr>
            <w:webHidden/>
          </w:rPr>
          <w:fldChar w:fldCharType="separate"/>
        </w:r>
        <w:r>
          <w:rPr>
            <w:webHidden/>
          </w:rPr>
          <w:t>198</w:t>
        </w:r>
        <w:r>
          <w:rPr>
            <w:webHidden/>
          </w:rPr>
          <w:fldChar w:fldCharType="end"/>
        </w:r>
      </w:hyperlink>
    </w:p>
    <w:p w14:paraId="57C569A2" w14:textId="014CA7D1" w:rsidR="004C7458" w:rsidRDefault="004C7458">
      <w:pPr>
        <w:pStyle w:val="TOC4"/>
        <w:rPr>
          <w:rFonts w:asciiTheme="minorHAnsi" w:eastAsiaTheme="minorEastAsia" w:hAnsiTheme="minorHAnsi" w:cstheme="minorBidi"/>
          <w:kern w:val="2"/>
          <w:sz w:val="24"/>
          <w14:ligatures w14:val="standardContextual"/>
        </w:rPr>
      </w:pPr>
      <w:hyperlink w:anchor="_Toc231258376" w:history="1">
        <w:r w:rsidRPr="00B13874">
          <w:rPr>
            <w:rStyle w:val="Hyperlink"/>
          </w:rPr>
          <w:t>2.11.7</w:t>
        </w:r>
        <w:r>
          <w:rPr>
            <w:rFonts w:asciiTheme="minorHAnsi" w:eastAsiaTheme="minorEastAsia" w:hAnsiTheme="minorHAnsi" w:cstheme="minorBidi"/>
            <w:kern w:val="2"/>
            <w:sz w:val="24"/>
            <w14:ligatures w14:val="standardContextual"/>
          </w:rPr>
          <w:tab/>
        </w:r>
        <w:r w:rsidRPr="00B13874">
          <w:rPr>
            <w:rStyle w:val="Hyperlink"/>
          </w:rPr>
          <w:t>src/js/components/calculationTable.js</w:t>
        </w:r>
        <w:r>
          <w:rPr>
            <w:webHidden/>
          </w:rPr>
          <w:tab/>
        </w:r>
        <w:r>
          <w:rPr>
            <w:webHidden/>
          </w:rPr>
          <w:fldChar w:fldCharType="begin"/>
        </w:r>
        <w:r>
          <w:rPr>
            <w:webHidden/>
          </w:rPr>
          <w:instrText xml:space="preserve"> PAGEREF _Toc231258376 \h </w:instrText>
        </w:r>
        <w:r>
          <w:rPr>
            <w:webHidden/>
          </w:rPr>
        </w:r>
        <w:r>
          <w:rPr>
            <w:webHidden/>
          </w:rPr>
          <w:fldChar w:fldCharType="separate"/>
        </w:r>
        <w:r>
          <w:rPr>
            <w:webHidden/>
          </w:rPr>
          <w:t>199</w:t>
        </w:r>
        <w:r>
          <w:rPr>
            <w:webHidden/>
          </w:rPr>
          <w:fldChar w:fldCharType="end"/>
        </w:r>
      </w:hyperlink>
    </w:p>
    <w:p w14:paraId="4B725068" w14:textId="35A8EFBE" w:rsidR="004C7458" w:rsidRDefault="004C7458">
      <w:pPr>
        <w:pStyle w:val="TOC4"/>
        <w:rPr>
          <w:rFonts w:asciiTheme="minorHAnsi" w:eastAsiaTheme="minorEastAsia" w:hAnsiTheme="minorHAnsi" w:cstheme="minorBidi"/>
          <w:kern w:val="2"/>
          <w:sz w:val="24"/>
          <w14:ligatures w14:val="standardContextual"/>
        </w:rPr>
      </w:pPr>
      <w:hyperlink w:anchor="_Toc231258377" w:history="1">
        <w:r w:rsidRPr="00B13874">
          <w:rPr>
            <w:rStyle w:val="Hyperlink"/>
          </w:rPr>
          <w:t>2.11.8</w:t>
        </w:r>
        <w:r>
          <w:rPr>
            <w:rFonts w:asciiTheme="minorHAnsi" w:eastAsiaTheme="minorEastAsia" w:hAnsiTheme="minorHAnsi" w:cstheme="minorBidi"/>
            <w:kern w:val="2"/>
            <w:sz w:val="24"/>
            <w14:ligatures w14:val="standardContextual"/>
          </w:rPr>
          <w:tab/>
        </w:r>
        <w:r w:rsidRPr="00B13874">
          <w:rPr>
            <w:rStyle w:val="Hyperlink"/>
          </w:rPr>
          <w:t>src/js/pages/calculationPage.js</w:t>
        </w:r>
        <w:r>
          <w:rPr>
            <w:webHidden/>
          </w:rPr>
          <w:tab/>
        </w:r>
        <w:r>
          <w:rPr>
            <w:webHidden/>
          </w:rPr>
          <w:fldChar w:fldCharType="begin"/>
        </w:r>
        <w:r>
          <w:rPr>
            <w:webHidden/>
          </w:rPr>
          <w:instrText xml:space="preserve"> PAGEREF _Toc231258377 \h </w:instrText>
        </w:r>
        <w:r>
          <w:rPr>
            <w:webHidden/>
          </w:rPr>
        </w:r>
        <w:r>
          <w:rPr>
            <w:webHidden/>
          </w:rPr>
          <w:fldChar w:fldCharType="separate"/>
        </w:r>
        <w:r>
          <w:rPr>
            <w:webHidden/>
          </w:rPr>
          <w:t>212</w:t>
        </w:r>
        <w:r>
          <w:rPr>
            <w:webHidden/>
          </w:rPr>
          <w:fldChar w:fldCharType="end"/>
        </w:r>
      </w:hyperlink>
    </w:p>
    <w:p w14:paraId="7B83767A" w14:textId="45037183" w:rsidR="004C7458" w:rsidRDefault="004C7458">
      <w:pPr>
        <w:pStyle w:val="TOC4"/>
        <w:rPr>
          <w:rFonts w:asciiTheme="minorHAnsi" w:eastAsiaTheme="minorEastAsia" w:hAnsiTheme="minorHAnsi" w:cstheme="minorBidi"/>
          <w:kern w:val="2"/>
          <w:sz w:val="24"/>
          <w14:ligatures w14:val="standardContextual"/>
        </w:rPr>
      </w:pPr>
      <w:hyperlink w:anchor="_Toc231258378" w:history="1">
        <w:r w:rsidRPr="00B13874">
          <w:rPr>
            <w:rStyle w:val="Hyperlink"/>
          </w:rPr>
          <w:t>2.11.9</w:t>
        </w:r>
        <w:r>
          <w:rPr>
            <w:rFonts w:asciiTheme="minorHAnsi" w:eastAsiaTheme="minorEastAsia" w:hAnsiTheme="minorHAnsi" w:cstheme="minorBidi"/>
            <w:kern w:val="2"/>
            <w:sz w:val="24"/>
            <w14:ligatures w14:val="standardContextual"/>
          </w:rPr>
          <w:tab/>
        </w:r>
        <w:r w:rsidRPr="00B13874">
          <w:rPr>
            <w:rStyle w:val="Hyperlink"/>
            <w:rFonts w:eastAsia="SimSun"/>
          </w:rPr>
          <w:t xml:space="preserve">git </w:t>
        </w:r>
        <w:r w:rsidRPr="00B13874">
          <w:rPr>
            <w:rStyle w:val="Hyperlink"/>
          </w:rPr>
          <w:t>push</w:t>
        </w:r>
        <w:r w:rsidRPr="00B13874">
          <w:rPr>
            <w:rStyle w:val="Hyperlink"/>
            <w:rFonts w:eastAsia="SimSun"/>
          </w:rPr>
          <w:t xml:space="preserve"> </w:t>
        </w:r>
        <w:r w:rsidRPr="00B13874">
          <w:rPr>
            <w:rStyle w:val="Hyperlink"/>
          </w:rPr>
          <w:t>origin</w:t>
        </w:r>
        <w:r w:rsidRPr="00B13874">
          <w:rPr>
            <w:rStyle w:val="Hyperlink"/>
            <w:rFonts w:eastAsia="SimSun"/>
          </w:rPr>
          <w:t xml:space="preserve"> master</w:t>
        </w:r>
        <w:r>
          <w:rPr>
            <w:webHidden/>
          </w:rPr>
          <w:tab/>
        </w:r>
        <w:r>
          <w:rPr>
            <w:webHidden/>
          </w:rPr>
          <w:fldChar w:fldCharType="begin"/>
        </w:r>
        <w:r>
          <w:rPr>
            <w:webHidden/>
          </w:rPr>
          <w:instrText xml:space="preserve"> PAGEREF _Toc231258378 \h </w:instrText>
        </w:r>
        <w:r>
          <w:rPr>
            <w:webHidden/>
          </w:rPr>
        </w:r>
        <w:r>
          <w:rPr>
            <w:webHidden/>
          </w:rPr>
          <w:fldChar w:fldCharType="separate"/>
        </w:r>
        <w:r>
          <w:rPr>
            <w:webHidden/>
          </w:rPr>
          <w:t>214</w:t>
        </w:r>
        <w:r>
          <w:rPr>
            <w:webHidden/>
          </w:rPr>
          <w:fldChar w:fldCharType="end"/>
        </w:r>
      </w:hyperlink>
    </w:p>
    <w:p w14:paraId="7D651835" w14:textId="4FCB86F6" w:rsidR="004C7458" w:rsidRDefault="004C7458">
      <w:pPr>
        <w:pStyle w:val="TOC3"/>
        <w:rPr>
          <w:rFonts w:asciiTheme="minorHAnsi" w:eastAsiaTheme="minorEastAsia" w:hAnsiTheme="minorHAnsi" w:cstheme="minorBidi"/>
          <w:kern w:val="2"/>
          <w:sz w:val="24"/>
          <w14:ligatures w14:val="standardContextual"/>
        </w:rPr>
      </w:pPr>
      <w:hyperlink w:anchor="_Toc231258379" w:history="1">
        <w:r w:rsidRPr="00B13874">
          <w:rPr>
            <w:rStyle w:val="Hyperlink"/>
          </w:rPr>
          <w:t>2.12</w:t>
        </w:r>
        <w:r>
          <w:rPr>
            <w:rFonts w:asciiTheme="minorHAnsi" w:eastAsiaTheme="minorEastAsia" w:hAnsiTheme="minorHAnsi" w:cstheme="minorBidi"/>
            <w:kern w:val="2"/>
            <w:sz w:val="24"/>
            <w14:ligatures w14:val="standardContextual"/>
          </w:rPr>
          <w:tab/>
        </w:r>
        <w:r w:rsidRPr="00B13874">
          <w:rPr>
            <w:rStyle w:val="Hyperlink"/>
          </w:rPr>
          <w:t>booksPage.js</w:t>
        </w:r>
        <w:r>
          <w:rPr>
            <w:webHidden/>
          </w:rPr>
          <w:tab/>
        </w:r>
        <w:r>
          <w:rPr>
            <w:webHidden/>
          </w:rPr>
          <w:fldChar w:fldCharType="begin"/>
        </w:r>
        <w:r>
          <w:rPr>
            <w:webHidden/>
          </w:rPr>
          <w:instrText xml:space="preserve"> PAGEREF _Toc231258379 \h </w:instrText>
        </w:r>
        <w:r>
          <w:rPr>
            <w:webHidden/>
          </w:rPr>
        </w:r>
        <w:r>
          <w:rPr>
            <w:webHidden/>
          </w:rPr>
          <w:fldChar w:fldCharType="separate"/>
        </w:r>
        <w:r>
          <w:rPr>
            <w:webHidden/>
          </w:rPr>
          <w:t>215</w:t>
        </w:r>
        <w:r>
          <w:rPr>
            <w:webHidden/>
          </w:rPr>
          <w:fldChar w:fldCharType="end"/>
        </w:r>
      </w:hyperlink>
    </w:p>
    <w:p w14:paraId="2A5EAD0E" w14:textId="423BDA94" w:rsidR="004C7458" w:rsidRDefault="004C7458">
      <w:pPr>
        <w:pStyle w:val="TOC4"/>
        <w:rPr>
          <w:rFonts w:asciiTheme="minorHAnsi" w:eastAsiaTheme="minorEastAsia" w:hAnsiTheme="minorHAnsi" w:cstheme="minorBidi"/>
          <w:kern w:val="2"/>
          <w:sz w:val="24"/>
          <w14:ligatures w14:val="standardContextual"/>
        </w:rPr>
      </w:pPr>
      <w:hyperlink w:anchor="_Toc231258380" w:history="1">
        <w:r w:rsidRPr="00B13874">
          <w:rPr>
            <w:rStyle w:val="Hyperlink"/>
          </w:rPr>
          <w:t>2.12.1</w:t>
        </w:r>
        <w:r>
          <w:rPr>
            <w:rFonts w:asciiTheme="minorHAnsi" w:eastAsiaTheme="minorEastAsia" w:hAnsiTheme="minorHAnsi" w:cstheme="minorBidi"/>
            <w:kern w:val="2"/>
            <w:sz w:val="24"/>
            <w14:ligatures w14:val="standardContextual"/>
          </w:rPr>
          <w:tab/>
        </w:r>
        <w:r w:rsidRPr="00B13874">
          <w:rPr>
            <w:rStyle w:val="Hyperlink"/>
          </w:rPr>
          <w:t>src/js/services/bookService.js</w:t>
        </w:r>
        <w:r>
          <w:rPr>
            <w:webHidden/>
          </w:rPr>
          <w:tab/>
        </w:r>
        <w:r>
          <w:rPr>
            <w:webHidden/>
          </w:rPr>
          <w:fldChar w:fldCharType="begin"/>
        </w:r>
        <w:r>
          <w:rPr>
            <w:webHidden/>
          </w:rPr>
          <w:instrText xml:space="preserve"> PAGEREF _Toc231258380 \h </w:instrText>
        </w:r>
        <w:r>
          <w:rPr>
            <w:webHidden/>
          </w:rPr>
        </w:r>
        <w:r>
          <w:rPr>
            <w:webHidden/>
          </w:rPr>
          <w:fldChar w:fldCharType="separate"/>
        </w:r>
        <w:r>
          <w:rPr>
            <w:webHidden/>
          </w:rPr>
          <w:t>216</w:t>
        </w:r>
        <w:r>
          <w:rPr>
            <w:webHidden/>
          </w:rPr>
          <w:fldChar w:fldCharType="end"/>
        </w:r>
      </w:hyperlink>
    </w:p>
    <w:p w14:paraId="0D21B90C" w14:textId="00760562" w:rsidR="004C7458" w:rsidRDefault="004C7458">
      <w:pPr>
        <w:pStyle w:val="TOC4"/>
        <w:rPr>
          <w:rFonts w:asciiTheme="minorHAnsi" w:eastAsiaTheme="minorEastAsia" w:hAnsiTheme="minorHAnsi" w:cstheme="minorBidi"/>
          <w:kern w:val="2"/>
          <w:sz w:val="24"/>
          <w14:ligatures w14:val="standardContextual"/>
        </w:rPr>
      </w:pPr>
      <w:hyperlink w:anchor="_Toc231258381" w:history="1">
        <w:r w:rsidRPr="00B13874">
          <w:rPr>
            <w:rStyle w:val="Hyperlink"/>
          </w:rPr>
          <w:t>2.12.2</w:t>
        </w:r>
        <w:r>
          <w:rPr>
            <w:rFonts w:asciiTheme="minorHAnsi" w:eastAsiaTheme="minorEastAsia" w:hAnsiTheme="minorHAnsi" w:cstheme="minorBidi"/>
            <w:kern w:val="2"/>
            <w:sz w:val="24"/>
            <w14:ligatures w14:val="standardContextual"/>
          </w:rPr>
          <w:tab/>
        </w:r>
        <w:r w:rsidRPr="00B13874">
          <w:rPr>
            <w:rStyle w:val="Hyperlink"/>
          </w:rPr>
          <w:t>src/js/layouts/gridPageLayout.js</w:t>
        </w:r>
        <w:r>
          <w:rPr>
            <w:webHidden/>
          </w:rPr>
          <w:tab/>
        </w:r>
        <w:r>
          <w:rPr>
            <w:webHidden/>
          </w:rPr>
          <w:fldChar w:fldCharType="begin"/>
        </w:r>
        <w:r>
          <w:rPr>
            <w:webHidden/>
          </w:rPr>
          <w:instrText xml:space="preserve"> PAGEREF _Toc231258381 \h </w:instrText>
        </w:r>
        <w:r>
          <w:rPr>
            <w:webHidden/>
          </w:rPr>
        </w:r>
        <w:r>
          <w:rPr>
            <w:webHidden/>
          </w:rPr>
          <w:fldChar w:fldCharType="separate"/>
        </w:r>
        <w:r>
          <w:rPr>
            <w:webHidden/>
          </w:rPr>
          <w:t>217</w:t>
        </w:r>
        <w:r>
          <w:rPr>
            <w:webHidden/>
          </w:rPr>
          <w:fldChar w:fldCharType="end"/>
        </w:r>
      </w:hyperlink>
    </w:p>
    <w:p w14:paraId="61C4B55C" w14:textId="3BFECCBC" w:rsidR="004C7458" w:rsidRDefault="004C7458">
      <w:pPr>
        <w:pStyle w:val="TOC4"/>
        <w:rPr>
          <w:rFonts w:asciiTheme="minorHAnsi" w:eastAsiaTheme="minorEastAsia" w:hAnsiTheme="minorHAnsi" w:cstheme="minorBidi"/>
          <w:kern w:val="2"/>
          <w:sz w:val="24"/>
          <w14:ligatures w14:val="standardContextual"/>
        </w:rPr>
      </w:pPr>
      <w:hyperlink w:anchor="_Toc231258382" w:history="1">
        <w:r w:rsidRPr="00B13874">
          <w:rPr>
            <w:rStyle w:val="Hyperlink"/>
          </w:rPr>
          <w:t>2.12.3</w:t>
        </w:r>
        <w:r>
          <w:rPr>
            <w:rFonts w:asciiTheme="minorHAnsi" w:eastAsiaTheme="minorEastAsia" w:hAnsiTheme="minorHAnsi" w:cstheme="minorBidi"/>
            <w:kern w:val="2"/>
            <w:sz w:val="24"/>
            <w14:ligatures w14:val="standardContextual"/>
          </w:rPr>
          <w:tab/>
        </w:r>
        <w:r w:rsidRPr="00B13874">
          <w:rPr>
            <w:rStyle w:val="Hyperlink"/>
          </w:rPr>
          <w:t>src/js/components/bookCard.js</w:t>
        </w:r>
        <w:r>
          <w:rPr>
            <w:webHidden/>
          </w:rPr>
          <w:tab/>
        </w:r>
        <w:r>
          <w:rPr>
            <w:webHidden/>
          </w:rPr>
          <w:fldChar w:fldCharType="begin"/>
        </w:r>
        <w:r>
          <w:rPr>
            <w:webHidden/>
          </w:rPr>
          <w:instrText xml:space="preserve"> PAGEREF _Toc231258382 \h </w:instrText>
        </w:r>
        <w:r>
          <w:rPr>
            <w:webHidden/>
          </w:rPr>
        </w:r>
        <w:r>
          <w:rPr>
            <w:webHidden/>
          </w:rPr>
          <w:fldChar w:fldCharType="separate"/>
        </w:r>
        <w:r>
          <w:rPr>
            <w:webHidden/>
          </w:rPr>
          <w:t>218</w:t>
        </w:r>
        <w:r>
          <w:rPr>
            <w:webHidden/>
          </w:rPr>
          <w:fldChar w:fldCharType="end"/>
        </w:r>
      </w:hyperlink>
    </w:p>
    <w:p w14:paraId="526E6682" w14:textId="7BD506E4" w:rsidR="004C7458" w:rsidRDefault="004C7458">
      <w:pPr>
        <w:pStyle w:val="TOC4"/>
        <w:rPr>
          <w:rFonts w:asciiTheme="minorHAnsi" w:eastAsiaTheme="minorEastAsia" w:hAnsiTheme="minorHAnsi" w:cstheme="minorBidi"/>
          <w:kern w:val="2"/>
          <w:sz w:val="24"/>
          <w14:ligatures w14:val="standardContextual"/>
        </w:rPr>
      </w:pPr>
      <w:hyperlink w:anchor="_Toc231258383" w:history="1">
        <w:r w:rsidRPr="00B13874">
          <w:rPr>
            <w:rStyle w:val="Hyperlink"/>
          </w:rPr>
          <w:t>2.12.4</w:t>
        </w:r>
        <w:r>
          <w:rPr>
            <w:rFonts w:asciiTheme="minorHAnsi" w:eastAsiaTheme="minorEastAsia" w:hAnsiTheme="minorHAnsi" w:cstheme="minorBidi"/>
            <w:kern w:val="2"/>
            <w:sz w:val="24"/>
            <w14:ligatures w14:val="standardContextual"/>
          </w:rPr>
          <w:tab/>
        </w:r>
        <w:r w:rsidRPr="00B13874">
          <w:rPr>
            <w:rStyle w:val="Hyperlink"/>
          </w:rPr>
          <w:t>src/scss/components/_bookCard.scss</w:t>
        </w:r>
        <w:r>
          <w:rPr>
            <w:webHidden/>
          </w:rPr>
          <w:tab/>
        </w:r>
        <w:r>
          <w:rPr>
            <w:webHidden/>
          </w:rPr>
          <w:fldChar w:fldCharType="begin"/>
        </w:r>
        <w:r>
          <w:rPr>
            <w:webHidden/>
          </w:rPr>
          <w:instrText xml:space="preserve"> PAGEREF _Toc231258383 \h </w:instrText>
        </w:r>
        <w:r>
          <w:rPr>
            <w:webHidden/>
          </w:rPr>
        </w:r>
        <w:r>
          <w:rPr>
            <w:webHidden/>
          </w:rPr>
          <w:fldChar w:fldCharType="separate"/>
        </w:r>
        <w:r>
          <w:rPr>
            <w:webHidden/>
          </w:rPr>
          <w:t>219</w:t>
        </w:r>
        <w:r>
          <w:rPr>
            <w:webHidden/>
          </w:rPr>
          <w:fldChar w:fldCharType="end"/>
        </w:r>
      </w:hyperlink>
    </w:p>
    <w:p w14:paraId="705F6C21" w14:textId="75C3B3C1" w:rsidR="004C7458" w:rsidRDefault="004C7458">
      <w:pPr>
        <w:pStyle w:val="TOC4"/>
        <w:rPr>
          <w:rFonts w:asciiTheme="minorHAnsi" w:eastAsiaTheme="minorEastAsia" w:hAnsiTheme="minorHAnsi" w:cstheme="minorBidi"/>
          <w:kern w:val="2"/>
          <w:sz w:val="24"/>
          <w14:ligatures w14:val="standardContextual"/>
        </w:rPr>
      </w:pPr>
      <w:hyperlink w:anchor="_Toc231258384" w:history="1">
        <w:r w:rsidRPr="00B13874">
          <w:rPr>
            <w:rStyle w:val="Hyperlink"/>
          </w:rPr>
          <w:t>2.12.5</w:t>
        </w:r>
        <w:r>
          <w:rPr>
            <w:rFonts w:asciiTheme="minorHAnsi" w:eastAsiaTheme="minorEastAsia" w:hAnsiTheme="minorHAnsi" w:cstheme="minorBidi"/>
            <w:kern w:val="2"/>
            <w:sz w:val="24"/>
            <w14:ligatures w14:val="standardContextual"/>
          </w:rPr>
          <w:tab/>
        </w:r>
        <w:r w:rsidRPr="00B13874">
          <w:rPr>
            <w:rStyle w:val="Hyperlink"/>
          </w:rPr>
          <w:t>src/js/components/pdfModal.js</w:t>
        </w:r>
        <w:r>
          <w:rPr>
            <w:webHidden/>
          </w:rPr>
          <w:tab/>
        </w:r>
        <w:r>
          <w:rPr>
            <w:webHidden/>
          </w:rPr>
          <w:fldChar w:fldCharType="begin"/>
        </w:r>
        <w:r>
          <w:rPr>
            <w:webHidden/>
          </w:rPr>
          <w:instrText xml:space="preserve"> PAGEREF _Toc231258384 \h </w:instrText>
        </w:r>
        <w:r>
          <w:rPr>
            <w:webHidden/>
          </w:rPr>
        </w:r>
        <w:r>
          <w:rPr>
            <w:webHidden/>
          </w:rPr>
          <w:fldChar w:fldCharType="separate"/>
        </w:r>
        <w:r>
          <w:rPr>
            <w:webHidden/>
          </w:rPr>
          <w:t>220</w:t>
        </w:r>
        <w:r>
          <w:rPr>
            <w:webHidden/>
          </w:rPr>
          <w:fldChar w:fldCharType="end"/>
        </w:r>
      </w:hyperlink>
    </w:p>
    <w:p w14:paraId="17C42534" w14:textId="320D5208" w:rsidR="004C7458" w:rsidRDefault="004C7458">
      <w:pPr>
        <w:pStyle w:val="TOC4"/>
        <w:rPr>
          <w:rFonts w:asciiTheme="minorHAnsi" w:eastAsiaTheme="minorEastAsia" w:hAnsiTheme="minorHAnsi" w:cstheme="minorBidi"/>
          <w:kern w:val="2"/>
          <w:sz w:val="24"/>
          <w14:ligatures w14:val="standardContextual"/>
        </w:rPr>
      </w:pPr>
      <w:hyperlink w:anchor="_Toc231258385" w:history="1">
        <w:r w:rsidRPr="00B13874">
          <w:rPr>
            <w:rStyle w:val="Hyperlink"/>
          </w:rPr>
          <w:t>2.12.6</w:t>
        </w:r>
        <w:r>
          <w:rPr>
            <w:rFonts w:asciiTheme="minorHAnsi" w:eastAsiaTheme="minorEastAsia" w:hAnsiTheme="minorHAnsi" w:cstheme="minorBidi"/>
            <w:kern w:val="2"/>
            <w:sz w:val="24"/>
            <w14:ligatures w14:val="standardContextual"/>
          </w:rPr>
          <w:tab/>
        </w:r>
        <w:r w:rsidRPr="00B13874">
          <w:rPr>
            <w:rStyle w:val="Hyperlink"/>
          </w:rPr>
          <w:t>src/scss/components/_pdfModal.scss</w:t>
        </w:r>
        <w:r>
          <w:rPr>
            <w:webHidden/>
          </w:rPr>
          <w:tab/>
        </w:r>
        <w:r>
          <w:rPr>
            <w:webHidden/>
          </w:rPr>
          <w:fldChar w:fldCharType="begin"/>
        </w:r>
        <w:r>
          <w:rPr>
            <w:webHidden/>
          </w:rPr>
          <w:instrText xml:space="preserve"> PAGEREF _Toc231258385 \h </w:instrText>
        </w:r>
        <w:r>
          <w:rPr>
            <w:webHidden/>
          </w:rPr>
        </w:r>
        <w:r>
          <w:rPr>
            <w:webHidden/>
          </w:rPr>
          <w:fldChar w:fldCharType="separate"/>
        </w:r>
        <w:r>
          <w:rPr>
            <w:webHidden/>
          </w:rPr>
          <w:t>222</w:t>
        </w:r>
        <w:r>
          <w:rPr>
            <w:webHidden/>
          </w:rPr>
          <w:fldChar w:fldCharType="end"/>
        </w:r>
      </w:hyperlink>
    </w:p>
    <w:p w14:paraId="5AD3EF11" w14:textId="5447B7DA" w:rsidR="004C7458" w:rsidRDefault="004C7458">
      <w:pPr>
        <w:pStyle w:val="TOC4"/>
        <w:rPr>
          <w:rFonts w:asciiTheme="minorHAnsi" w:eastAsiaTheme="minorEastAsia" w:hAnsiTheme="minorHAnsi" w:cstheme="minorBidi"/>
          <w:kern w:val="2"/>
          <w:sz w:val="24"/>
          <w14:ligatures w14:val="standardContextual"/>
        </w:rPr>
      </w:pPr>
      <w:hyperlink w:anchor="_Toc231258386" w:history="1">
        <w:r w:rsidRPr="00B13874">
          <w:rPr>
            <w:rStyle w:val="Hyperlink"/>
          </w:rPr>
          <w:t>2.12.7</w:t>
        </w:r>
        <w:r>
          <w:rPr>
            <w:rFonts w:asciiTheme="minorHAnsi" w:eastAsiaTheme="minorEastAsia" w:hAnsiTheme="minorHAnsi" w:cstheme="minorBidi"/>
            <w:kern w:val="2"/>
            <w:sz w:val="24"/>
            <w14:ligatures w14:val="standardContextual"/>
          </w:rPr>
          <w:tab/>
        </w:r>
        <w:r w:rsidRPr="00B13874">
          <w:rPr>
            <w:rStyle w:val="Hyperlink"/>
          </w:rPr>
          <w:t>src/js/pages/bookPage.js</w:t>
        </w:r>
        <w:r>
          <w:rPr>
            <w:webHidden/>
          </w:rPr>
          <w:tab/>
        </w:r>
        <w:r>
          <w:rPr>
            <w:webHidden/>
          </w:rPr>
          <w:fldChar w:fldCharType="begin"/>
        </w:r>
        <w:r>
          <w:rPr>
            <w:webHidden/>
          </w:rPr>
          <w:instrText xml:space="preserve"> PAGEREF _Toc231258386 \h </w:instrText>
        </w:r>
        <w:r>
          <w:rPr>
            <w:webHidden/>
          </w:rPr>
        </w:r>
        <w:r>
          <w:rPr>
            <w:webHidden/>
          </w:rPr>
          <w:fldChar w:fldCharType="separate"/>
        </w:r>
        <w:r>
          <w:rPr>
            <w:webHidden/>
          </w:rPr>
          <w:t>222</w:t>
        </w:r>
        <w:r>
          <w:rPr>
            <w:webHidden/>
          </w:rPr>
          <w:fldChar w:fldCharType="end"/>
        </w:r>
      </w:hyperlink>
    </w:p>
    <w:p w14:paraId="0F873B57" w14:textId="656E578A" w:rsidR="004C7458" w:rsidRDefault="004C7458">
      <w:pPr>
        <w:pStyle w:val="TOC4"/>
        <w:rPr>
          <w:rFonts w:asciiTheme="minorHAnsi" w:eastAsiaTheme="minorEastAsia" w:hAnsiTheme="minorHAnsi" w:cstheme="minorBidi"/>
          <w:kern w:val="2"/>
          <w:sz w:val="24"/>
          <w14:ligatures w14:val="standardContextual"/>
        </w:rPr>
      </w:pPr>
      <w:hyperlink w:anchor="_Toc231258387" w:history="1">
        <w:r w:rsidRPr="00B13874">
          <w:rPr>
            <w:rStyle w:val="Hyperlink"/>
          </w:rPr>
          <w:t>2.12.8</w:t>
        </w:r>
        <w:r>
          <w:rPr>
            <w:rFonts w:asciiTheme="minorHAnsi" w:eastAsiaTheme="minorEastAsia" w:hAnsiTheme="minorHAnsi" w:cstheme="minorBidi"/>
            <w:kern w:val="2"/>
            <w:sz w:val="24"/>
            <w14:ligatures w14:val="standardContextual"/>
          </w:rPr>
          <w:tab/>
        </w:r>
        <w:r w:rsidRPr="00B13874">
          <w:rPr>
            <w:rStyle w:val="Hyperlink"/>
          </w:rPr>
          <w:t>src/js/i18n/translations.js</w:t>
        </w:r>
        <w:r>
          <w:rPr>
            <w:webHidden/>
          </w:rPr>
          <w:tab/>
        </w:r>
        <w:r>
          <w:rPr>
            <w:webHidden/>
          </w:rPr>
          <w:fldChar w:fldCharType="begin"/>
        </w:r>
        <w:r>
          <w:rPr>
            <w:webHidden/>
          </w:rPr>
          <w:instrText xml:space="preserve"> PAGEREF _Toc231258387 \h </w:instrText>
        </w:r>
        <w:r>
          <w:rPr>
            <w:webHidden/>
          </w:rPr>
        </w:r>
        <w:r>
          <w:rPr>
            <w:webHidden/>
          </w:rPr>
          <w:fldChar w:fldCharType="separate"/>
        </w:r>
        <w:r>
          <w:rPr>
            <w:webHidden/>
          </w:rPr>
          <w:t>223</w:t>
        </w:r>
        <w:r>
          <w:rPr>
            <w:webHidden/>
          </w:rPr>
          <w:fldChar w:fldCharType="end"/>
        </w:r>
      </w:hyperlink>
    </w:p>
    <w:p w14:paraId="51FC3C1D" w14:textId="784F4230" w:rsidR="004C7458" w:rsidRDefault="004C7458">
      <w:pPr>
        <w:pStyle w:val="TOC4"/>
        <w:rPr>
          <w:rFonts w:asciiTheme="minorHAnsi" w:eastAsiaTheme="minorEastAsia" w:hAnsiTheme="minorHAnsi" w:cstheme="minorBidi"/>
          <w:kern w:val="2"/>
          <w:sz w:val="24"/>
          <w14:ligatures w14:val="standardContextual"/>
        </w:rPr>
      </w:pPr>
      <w:hyperlink w:anchor="_Toc231258388" w:history="1">
        <w:r w:rsidRPr="00B13874">
          <w:rPr>
            <w:rStyle w:val="Hyperlink"/>
          </w:rPr>
          <w:t>2.12.9</w:t>
        </w:r>
        <w:r>
          <w:rPr>
            <w:rFonts w:asciiTheme="minorHAnsi" w:eastAsiaTheme="minorEastAsia" w:hAnsiTheme="minorHAnsi" w:cstheme="minorBidi"/>
            <w:kern w:val="2"/>
            <w:sz w:val="24"/>
            <w14:ligatures w14:val="standardContextual"/>
          </w:rPr>
          <w:tab/>
        </w:r>
        <w:r w:rsidRPr="00B13874">
          <w:rPr>
            <w:rStyle w:val="Hyperlink"/>
            <w:rFonts w:eastAsia="SimSun"/>
          </w:rPr>
          <w:t xml:space="preserve">git </w:t>
        </w:r>
        <w:r w:rsidRPr="00B13874">
          <w:rPr>
            <w:rStyle w:val="Hyperlink"/>
          </w:rPr>
          <w:t>push</w:t>
        </w:r>
        <w:r w:rsidRPr="00B13874">
          <w:rPr>
            <w:rStyle w:val="Hyperlink"/>
            <w:rFonts w:eastAsia="SimSun"/>
          </w:rPr>
          <w:t xml:space="preserve"> </w:t>
        </w:r>
        <w:r w:rsidRPr="00B13874">
          <w:rPr>
            <w:rStyle w:val="Hyperlink"/>
          </w:rPr>
          <w:t>origin</w:t>
        </w:r>
        <w:r w:rsidRPr="00B13874">
          <w:rPr>
            <w:rStyle w:val="Hyperlink"/>
            <w:rFonts w:eastAsia="SimSun"/>
          </w:rPr>
          <w:t xml:space="preserve"> master</w:t>
        </w:r>
        <w:r>
          <w:rPr>
            <w:webHidden/>
          </w:rPr>
          <w:tab/>
        </w:r>
        <w:r>
          <w:rPr>
            <w:webHidden/>
          </w:rPr>
          <w:fldChar w:fldCharType="begin"/>
        </w:r>
        <w:r>
          <w:rPr>
            <w:webHidden/>
          </w:rPr>
          <w:instrText xml:space="preserve"> PAGEREF _Toc231258388 \h </w:instrText>
        </w:r>
        <w:r>
          <w:rPr>
            <w:webHidden/>
          </w:rPr>
        </w:r>
        <w:r>
          <w:rPr>
            <w:webHidden/>
          </w:rPr>
          <w:fldChar w:fldCharType="separate"/>
        </w:r>
        <w:r>
          <w:rPr>
            <w:webHidden/>
          </w:rPr>
          <w:t>224</w:t>
        </w:r>
        <w:r>
          <w:rPr>
            <w:webHidden/>
          </w:rPr>
          <w:fldChar w:fldCharType="end"/>
        </w:r>
      </w:hyperlink>
    </w:p>
    <w:p w14:paraId="549B17A0" w14:textId="27ECCD61" w:rsidR="004C7458" w:rsidRDefault="004C7458">
      <w:pPr>
        <w:pStyle w:val="TOC3"/>
        <w:rPr>
          <w:rFonts w:asciiTheme="minorHAnsi" w:eastAsiaTheme="minorEastAsia" w:hAnsiTheme="minorHAnsi" w:cstheme="minorBidi"/>
          <w:kern w:val="2"/>
          <w:sz w:val="24"/>
          <w14:ligatures w14:val="standardContextual"/>
        </w:rPr>
      </w:pPr>
      <w:hyperlink w:anchor="_Toc231258389" w:history="1">
        <w:r w:rsidRPr="00B13874">
          <w:rPr>
            <w:rStyle w:val="Hyperlink"/>
          </w:rPr>
          <w:t>2.13</w:t>
        </w:r>
        <w:r>
          <w:rPr>
            <w:rFonts w:asciiTheme="minorHAnsi" w:eastAsiaTheme="minorEastAsia" w:hAnsiTheme="minorHAnsi" w:cstheme="minorBidi"/>
            <w:kern w:val="2"/>
            <w:sz w:val="24"/>
            <w14:ligatures w14:val="standardContextual"/>
          </w:rPr>
          <w:tab/>
        </w:r>
        <w:r w:rsidRPr="00B13874">
          <w:rPr>
            <w:rStyle w:val="Hyperlink"/>
          </w:rPr>
          <w:t>Footer</w:t>
        </w:r>
        <w:r>
          <w:rPr>
            <w:webHidden/>
          </w:rPr>
          <w:tab/>
        </w:r>
        <w:r>
          <w:rPr>
            <w:webHidden/>
          </w:rPr>
          <w:fldChar w:fldCharType="begin"/>
        </w:r>
        <w:r>
          <w:rPr>
            <w:webHidden/>
          </w:rPr>
          <w:instrText xml:space="preserve"> PAGEREF _Toc231258389 \h </w:instrText>
        </w:r>
        <w:r>
          <w:rPr>
            <w:webHidden/>
          </w:rPr>
        </w:r>
        <w:r>
          <w:rPr>
            <w:webHidden/>
          </w:rPr>
          <w:fldChar w:fldCharType="separate"/>
        </w:r>
        <w:r>
          <w:rPr>
            <w:webHidden/>
          </w:rPr>
          <w:t>224</w:t>
        </w:r>
        <w:r>
          <w:rPr>
            <w:webHidden/>
          </w:rPr>
          <w:fldChar w:fldCharType="end"/>
        </w:r>
      </w:hyperlink>
    </w:p>
    <w:p w14:paraId="5CE62EF6" w14:textId="2231B181" w:rsidR="004C7458" w:rsidRDefault="004C7458">
      <w:pPr>
        <w:pStyle w:val="TOC4"/>
        <w:rPr>
          <w:rFonts w:asciiTheme="minorHAnsi" w:eastAsiaTheme="minorEastAsia" w:hAnsiTheme="minorHAnsi" w:cstheme="minorBidi"/>
          <w:kern w:val="2"/>
          <w:sz w:val="24"/>
          <w14:ligatures w14:val="standardContextual"/>
        </w:rPr>
      </w:pPr>
      <w:hyperlink w:anchor="_Toc231258390" w:history="1">
        <w:r w:rsidRPr="00B13874">
          <w:rPr>
            <w:rStyle w:val="Hyperlink"/>
          </w:rPr>
          <w:t>2.13.1</w:t>
        </w:r>
        <w:r>
          <w:rPr>
            <w:rFonts w:asciiTheme="minorHAnsi" w:eastAsiaTheme="minorEastAsia" w:hAnsiTheme="minorHAnsi" w:cstheme="minorBidi"/>
            <w:kern w:val="2"/>
            <w:sz w:val="24"/>
            <w14:ligatures w14:val="standardContextual"/>
          </w:rPr>
          <w:tab/>
        </w:r>
        <w:r w:rsidRPr="00B13874">
          <w:rPr>
            <w:rStyle w:val="Hyperlink"/>
          </w:rPr>
          <w:t>src/index.html шинэчил</w:t>
        </w:r>
        <w:r>
          <w:rPr>
            <w:webHidden/>
          </w:rPr>
          <w:tab/>
        </w:r>
        <w:r>
          <w:rPr>
            <w:webHidden/>
          </w:rPr>
          <w:fldChar w:fldCharType="begin"/>
        </w:r>
        <w:r>
          <w:rPr>
            <w:webHidden/>
          </w:rPr>
          <w:instrText xml:space="preserve"> PAGEREF _Toc231258390 \h </w:instrText>
        </w:r>
        <w:r>
          <w:rPr>
            <w:webHidden/>
          </w:rPr>
        </w:r>
        <w:r>
          <w:rPr>
            <w:webHidden/>
          </w:rPr>
          <w:fldChar w:fldCharType="separate"/>
        </w:r>
        <w:r>
          <w:rPr>
            <w:webHidden/>
          </w:rPr>
          <w:t>224</w:t>
        </w:r>
        <w:r>
          <w:rPr>
            <w:webHidden/>
          </w:rPr>
          <w:fldChar w:fldCharType="end"/>
        </w:r>
      </w:hyperlink>
    </w:p>
    <w:p w14:paraId="05A48B68" w14:textId="4F0257C0" w:rsidR="004C7458" w:rsidRDefault="004C7458">
      <w:pPr>
        <w:pStyle w:val="TOC4"/>
        <w:rPr>
          <w:rFonts w:asciiTheme="minorHAnsi" w:eastAsiaTheme="minorEastAsia" w:hAnsiTheme="minorHAnsi" w:cstheme="minorBidi"/>
          <w:kern w:val="2"/>
          <w:sz w:val="24"/>
          <w14:ligatures w14:val="standardContextual"/>
        </w:rPr>
      </w:pPr>
      <w:hyperlink w:anchor="_Toc231258391" w:history="1">
        <w:r w:rsidRPr="00B13874">
          <w:rPr>
            <w:rStyle w:val="Hyperlink"/>
          </w:rPr>
          <w:t>2.13.2</w:t>
        </w:r>
        <w:r>
          <w:rPr>
            <w:rFonts w:asciiTheme="minorHAnsi" w:eastAsiaTheme="minorEastAsia" w:hAnsiTheme="minorHAnsi" w:cstheme="minorBidi"/>
            <w:kern w:val="2"/>
            <w:sz w:val="24"/>
            <w14:ligatures w14:val="standardContextual"/>
          </w:rPr>
          <w:tab/>
        </w:r>
        <w:r w:rsidRPr="00B13874">
          <w:rPr>
            <w:rStyle w:val="Hyperlink"/>
          </w:rPr>
          <w:t>src/js/app.js шинэчил</w:t>
        </w:r>
        <w:r>
          <w:rPr>
            <w:webHidden/>
          </w:rPr>
          <w:tab/>
        </w:r>
        <w:r>
          <w:rPr>
            <w:webHidden/>
          </w:rPr>
          <w:fldChar w:fldCharType="begin"/>
        </w:r>
        <w:r>
          <w:rPr>
            <w:webHidden/>
          </w:rPr>
          <w:instrText xml:space="preserve"> PAGEREF _Toc231258391 \h </w:instrText>
        </w:r>
        <w:r>
          <w:rPr>
            <w:webHidden/>
          </w:rPr>
        </w:r>
        <w:r>
          <w:rPr>
            <w:webHidden/>
          </w:rPr>
          <w:fldChar w:fldCharType="separate"/>
        </w:r>
        <w:r>
          <w:rPr>
            <w:webHidden/>
          </w:rPr>
          <w:t>225</w:t>
        </w:r>
        <w:r>
          <w:rPr>
            <w:webHidden/>
          </w:rPr>
          <w:fldChar w:fldCharType="end"/>
        </w:r>
      </w:hyperlink>
    </w:p>
    <w:p w14:paraId="1484C7CF" w14:textId="543DD565" w:rsidR="004C7458" w:rsidRDefault="004C7458">
      <w:pPr>
        <w:pStyle w:val="TOC4"/>
        <w:rPr>
          <w:rFonts w:asciiTheme="minorHAnsi" w:eastAsiaTheme="minorEastAsia" w:hAnsiTheme="minorHAnsi" w:cstheme="minorBidi"/>
          <w:kern w:val="2"/>
          <w:sz w:val="24"/>
          <w14:ligatures w14:val="standardContextual"/>
        </w:rPr>
      </w:pPr>
      <w:hyperlink w:anchor="_Toc231258392" w:history="1">
        <w:r w:rsidRPr="00B13874">
          <w:rPr>
            <w:rStyle w:val="Hyperlink"/>
          </w:rPr>
          <w:t>2.13.3</w:t>
        </w:r>
        <w:r>
          <w:rPr>
            <w:rFonts w:asciiTheme="minorHAnsi" w:eastAsiaTheme="minorEastAsia" w:hAnsiTheme="minorHAnsi" w:cstheme="minorBidi"/>
            <w:kern w:val="2"/>
            <w:sz w:val="24"/>
            <w14:ligatures w14:val="standardContextual"/>
          </w:rPr>
          <w:tab/>
        </w:r>
        <w:r w:rsidRPr="00B13874">
          <w:rPr>
            <w:rStyle w:val="Hyperlink"/>
          </w:rPr>
          <w:t>src/js/i18n/translations.js шинэчил</w:t>
        </w:r>
        <w:r>
          <w:rPr>
            <w:webHidden/>
          </w:rPr>
          <w:tab/>
        </w:r>
        <w:r>
          <w:rPr>
            <w:webHidden/>
          </w:rPr>
          <w:fldChar w:fldCharType="begin"/>
        </w:r>
        <w:r>
          <w:rPr>
            <w:webHidden/>
          </w:rPr>
          <w:instrText xml:space="preserve"> PAGEREF _Toc231258392 \h </w:instrText>
        </w:r>
        <w:r>
          <w:rPr>
            <w:webHidden/>
          </w:rPr>
        </w:r>
        <w:r>
          <w:rPr>
            <w:webHidden/>
          </w:rPr>
          <w:fldChar w:fldCharType="separate"/>
        </w:r>
        <w:r>
          <w:rPr>
            <w:webHidden/>
          </w:rPr>
          <w:t>225</w:t>
        </w:r>
        <w:r>
          <w:rPr>
            <w:webHidden/>
          </w:rPr>
          <w:fldChar w:fldCharType="end"/>
        </w:r>
      </w:hyperlink>
    </w:p>
    <w:p w14:paraId="44F21E6D" w14:textId="53EB0046" w:rsidR="004C7458" w:rsidRDefault="004C7458">
      <w:pPr>
        <w:pStyle w:val="TOC4"/>
        <w:rPr>
          <w:rFonts w:asciiTheme="minorHAnsi" w:eastAsiaTheme="minorEastAsia" w:hAnsiTheme="minorHAnsi" w:cstheme="minorBidi"/>
          <w:kern w:val="2"/>
          <w:sz w:val="24"/>
          <w14:ligatures w14:val="standardContextual"/>
        </w:rPr>
      </w:pPr>
      <w:hyperlink w:anchor="_Toc231258393" w:history="1">
        <w:r w:rsidRPr="00B13874">
          <w:rPr>
            <w:rStyle w:val="Hyperlink"/>
          </w:rPr>
          <w:t>2.13.4</w:t>
        </w:r>
        <w:r>
          <w:rPr>
            <w:rFonts w:asciiTheme="minorHAnsi" w:eastAsiaTheme="minorEastAsia" w:hAnsiTheme="minorHAnsi" w:cstheme="minorBidi"/>
            <w:kern w:val="2"/>
            <w:sz w:val="24"/>
            <w14:ligatures w14:val="standardContextual"/>
          </w:rPr>
          <w:tab/>
        </w:r>
        <w:r w:rsidRPr="00B13874">
          <w:rPr>
            <w:rStyle w:val="Hyperlink"/>
          </w:rPr>
          <w:t>src/js/components/footer.js</w:t>
        </w:r>
        <w:r>
          <w:rPr>
            <w:webHidden/>
          </w:rPr>
          <w:tab/>
        </w:r>
        <w:r>
          <w:rPr>
            <w:webHidden/>
          </w:rPr>
          <w:fldChar w:fldCharType="begin"/>
        </w:r>
        <w:r>
          <w:rPr>
            <w:webHidden/>
          </w:rPr>
          <w:instrText xml:space="preserve"> PAGEREF _Toc231258393 \h </w:instrText>
        </w:r>
        <w:r>
          <w:rPr>
            <w:webHidden/>
          </w:rPr>
        </w:r>
        <w:r>
          <w:rPr>
            <w:webHidden/>
          </w:rPr>
          <w:fldChar w:fldCharType="separate"/>
        </w:r>
        <w:r>
          <w:rPr>
            <w:webHidden/>
          </w:rPr>
          <w:t>231</w:t>
        </w:r>
        <w:r>
          <w:rPr>
            <w:webHidden/>
          </w:rPr>
          <w:fldChar w:fldCharType="end"/>
        </w:r>
      </w:hyperlink>
    </w:p>
    <w:p w14:paraId="1786075A" w14:textId="4B60AADA" w:rsidR="004C7458" w:rsidRDefault="004C7458">
      <w:pPr>
        <w:pStyle w:val="TOC4"/>
        <w:rPr>
          <w:rFonts w:asciiTheme="minorHAnsi" w:eastAsiaTheme="minorEastAsia" w:hAnsiTheme="minorHAnsi" w:cstheme="minorBidi"/>
          <w:kern w:val="2"/>
          <w:sz w:val="24"/>
          <w14:ligatures w14:val="standardContextual"/>
        </w:rPr>
      </w:pPr>
      <w:hyperlink w:anchor="_Toc231258394" w:history="1">
        <w:r w:rsidRPr="00B13874">
          <w:rPr>
            <w:rStyle w:val="Hyperlink"/>
          </w:rPr>
          <w:t>2.13.5</w:t>
        </w:r>
        <w:r>
          <w:rPr>
            <w:rFonts w:asciiTheme="minorHAnsi" w:eastAsiaTheme="minorEastAsia" w:hAnsiTheme="minorHAnsi" w:cstheme="minorBidi"/>
            <w:kern w:val="2"/>
            <w:sz w:val="24"/>
            <w14:ligatures w14:val="standardContextual"/>
          </w:rPr>
          <w:tab/>
        </w:r>
        <w:r w:rsidRPr="00B13874">
          <w:rPr>
            <w:rStyle w:val="Hyperlink"/>
          </w:rPr>
          <w:t>src/scss/components/_footer.scss</w:t>
        </w:r>
        <w:r>
          <w:rPr>
            <w:webHidden/>
          </w:rPr>
          <w:tab/>
        </w:r>
        <w:r>
          <w:rPr>
            <w:webHidden/>
          </w:rPr>
          <w:fldChar w:fldCharType="begin"/>
        </w:r>
        <w:r>
          <w:rPr>
            <w:webHidden/>
          </w:rPr>
          <w:instrText xml:space="preserve"> PAGEREF _Toc231258394 \h </w:instrText>
        </w:r>
        <w:r>
          <w:rPr>
            <w:webHidden/>
          </w:rPr>
        </w:r>
        <w:r>
          <w:rPr>
            <w:webHidden/>
          </w:rPr>
          <w:fldChar w:fldCharType="separate"/>
        </w:r>
        <w:r>
          <w:rPr>
            <w:webHidden/>
          </w:rPr>
          <w:t>232</w:t>
        </w:r>
        <w:r>
          <w:rPr>
            <w:webHidden/>
          </w:rPr>
          <w:fldChar w:fldCharType="end"/>
        </w:r>
      </w:hyperlink>
    </w:p>
    <w:p w14:paraId="0BD4D3AD" w14:textId="1E277CAB" w:rsidR="004C7458" w:rsidRDefault="004C7458">
      <w:pPr>
        <w:pStyle w:val="TOC4"/>
        <w:rPr>
          <w:rFonts w:asciiTheme="minorHAnsi" w:eastAsiaTheme="minorEastAsia" w:hAnsiTheme="minorHAnsi" w:cstheme="minorBidi"/>
          <w:kern w:val="2"/>
          <w:sz w:val="24"/>
          <w14:ligatures w14:val="standardContextual"/>
        </w:rPr>
      </w:pPr>
      <w:hyperlink w:anchor="_Toc231258395" w:history="1">
        <w:r w:rsidRPr="00B13874">
          <w:rPr>
            <w:rStyle w:val="Hyperlink"/>
          </w:rPr>
          <w:t>2.13.6</w:t>
        </w:r>
        <w:r>
          <w:rPr>
            <w:rFonts w:asciiTheme="minorHAnsi" w:eastAsiaTheme="minorEastAsia" w:hAnsiTheme="minorHAnsi" w:cstheme="minorBidi"/>
            <w:kern w:val="2"/>
            <w:sz w:val="24"/>
            <w14:ligatures w14:val="standardContextual"/>
          </w:rPr>
          <w:tab/>
        </w:r>
        <w:r w:rsidRPr="00B13874">
          <w:rPr>
            <w:rStyle w:val="Hyperlink"/>
          </w:rPr>
          <w:t>Src/scss/main.scss шинэчил</w:t>
        </w:r>
        <w:r>
          <w:rPr>
            <w:webHidden/>
          </w:rPr>
          <w:tab/>
        </w:r>
        <w:r>
          <w:rPr>
            <w:webHidden/>
          </w:rPr>
          <w:fldChar w:fldCharType="begin"/>
        </w:r>
        <w:r>
          <w:rPr>
            <w:webHidden/>
          </w:rPr>
          <w:instrText xml:space="preserve"> PAGEREF _Toc231258395 \h </w:instrText>
        </w:r>
        <w:r>
          <w:rPr>
            <w:webHidden/>
          </w:rPr>
        </w:r>
        <w:r>
          <w:rPr>
            <w:webHidden/>
          </w:rPr>
          <w:fldChar w:fldCharType="separate"/>
        </w:r>
        <w:r>
          <w:rPr>
            <w:webHidden/>
          </w:rPr>
          <w:t>233</w:t>
        </w:r>
        <w:r>
          <w:rPr>
            <w:webHidden/>
          </w:rPr>
          <w:fldChar w:fldCharType="end"/>
        </w:r>
      </w:hyperlink>
    </w:p>
    <w:p w14:paraId="7EC94E5D" w14:textId="033B5C3C" w:rsidR="004C7458" w:rsidRDefault="004C7458">
      <w:pPr>
        <w:pStyle w:val="TOC4"/>
        <w:rPr>
          <w:rFonts w:asciiTheme="minorHAnsi" w:eastAsiaTheme="minorEastAsia" w:hAnsiTheme="minorHAnsi" w:cstheme="minorBidi"/>
          <w:kern w:val="2"/>
          <w:sz w:val="24"/>
          <w14:ligatures w14:val="standardContextual"/>
        </w:rPr>
      </w:pPr>
      <w:hyperlink w:anchor="_Toc231258396" w:history="1">
        <w:r w:rsidRPr="00B13874">
          <w:rPr>
            <w:rStyle w:val="Hyperlink"/>
          </w:rPr>
          <w:t>2.13.7</w:t>
        </w:r>
        <w:r>
          <w:rPr>
            <w:rFonts w:asciiTheme="minorHAnsi" w:eastAsiaTheme="minorEastAsia" w:hAnsiTheme="minorHAnsi" w:cstheme="minorBidi"/>
            <w:kern w:val="2"/>
            <w:sz w:val="24"/>
            <w14:ligatures w14:val="standardContextual"/>
          </w:rPr>
          <w:tab/>
        </w:r>
        <w:r w:rsidRPr="00B13874">
          <w:rPr>
            <w:rStyle w:val="Hyperlink"/>
            <w:rFonts w:eastAsia="SimSun"/>
          </w:rPr>
          <w:t xml:space="preserve">git </w:t>
        </w:r>
        <w:r w:rsidRPr="00B13874">
          <w:rPr>
            <w:rStyle w:val="Hyperlink"/>
          </w:rPr>
          <w:t>push</w:t>
        </w:r>
        <w:r w:rsidRPr="00B13874">
          <w:rPr>
            <w:rStyle w:val="Hyperlink"/>
            <w:rFonts w:eastAsia="SimSun"/>
          </w:rPr>
          <w:t xml:space="preserve"> </w:t>
        </w:r>
        <w:r w:rsidRPr="00B13874">
          <w:rPr>
            <w:rStyle w:val="Hyperlink"/>
          </w:rPr>
          <w:t>origin</w:t>
        </w:r>
        <w:r w:rsidRPr="00B13874">
          <w:rPr>
            <w:rStyle w:val="Hyperlink"/>
            <w:rFonts w:eastAsia="SimSun"/>
          </w:rPr>
          <w:t xml:space="preserve"> master</w:t>
        </w:r>
        <w:r>
          <w:rPr>
            <w:webHidden/>
          </w:rPr>
          <w:tab/>
        </w:r>
        <w:r>
          <w:rPr>
            <w:webHidden/>
          </w:rPr>
          <w:fldChar w:fldCharType="begin"/>
        </w:r>
        <w:r>
          <w:rPr>
            <w:webHidden/>
          </w:rPr>
          <w:instrText xml:space="preserve"> PAGEREF _Toc231258396 \h </w:instrText>
        </w:r>
        <w:r>
          <w:rPr>
            <w:webHidden/>
          </w:rPr>
        </w:r>
        <w:r>
          <w:rPr>
            <w:webHidden/>
          </w:rPr>
          <w:fldChar w:fldCharType="separate"/>
        </w:r>
        <w:r>
          <w:rPr>
            <w:webHidden/>
          </w:rPr>
          <w:t>233</w:t>
        </w:r>
        <w:r>
          <w:rPr>
            <w:webHidden/>
          </w:rPr>
          <w:fldChar w:fldCharType="end"/>
        </w:r>
      </w:hyperlink>
    </w:p>
    <w:p w14:paraId="0BD040AC" w14:textId="2D1BBD35" w:rsidR="004C7458" w:rsidRDefault="004C7458">
      <w:pPr>
        <w:pStyle w:val="TOC1"/>
        <w:rPr>
          <w:rFonts w:asciiTheme="minorHAnsi" w:eastAsiaTheme="minorEastAsia" w:hAnsiTheme="minorHAnsi" w:cstheme="minorBidi"/>
          <w:smallCaps w:val="0"/>
          <w:kern w:val="2"/>
          <w:sz w:val="24"/>
          <w14:ligatures w14:val="standardContextual"/>
        </w:rPr>
      </w:pPr>
      <w:hyperlink w:anchor="_Toc231258397" w:history="1">
        <w:r w:rsidRPr="00B13874">
          <w:rPr>
            <w:rStyle w:val="Hyperlink"/>
          </w:rPr>
          <w:t>Ном зүй</w:t>
        </w:r>
        <w:r>
          <w:rPr>
            <w:webHidden/>
          </w:rPr>
          <w:tab/>
        </w:r>
        <w:r>
          <w:rPr>
            <w:webHidden/>
          </w:rPr>
          <w:fldChar w:fldCharType="begin"/>
        </w:r>
        <w:r>
          <w:rPr>
            <w:webHidden/>
          </w:rPr>
          <w:instrText xml:space="preserve"> PAGEREF _Toc231258397 \h </w:instrText>
        </w:r>
        <w:r>
          <w:rPr>
            <w:webHidden/>
          </w:rPr>
        </w:r>
        <w:r>
          <w:rPr>
            <w:webHidden/>
          </w:rPr>
          <w:fldChar w:fldCharType="separate"/>
        </w:r>
        <w:r>
          <w:rPr>
            <w:webHidden/>
          </w:rPr>
          <w:t>235</w:t>
        </w:r>
        <w:r>
          <w:rPr>
            <w:webHidden/>
          </w:rPr>
          <w:fldChar w:fldCharType="end"/>
        </w:r>
      </w:hyperlink>
    </w:p>
    <w:p w14:paraId="7186599C" w14:textId="4F4DB5C3" w:rsidR="002A2F03" w:rsidRDefault="008E2D3C" w:rsidP="002A2F03">
      <w:r>
        <w:fldChar w:fldCharType="end"/>
      </w:r>
    </w:p>
    <w:p w14:paraId="3FC72586" w14:textId="65A91C1F" w:rsidR="00176777" w:rsidRDefault="00176777">
      <w:pPr>
        <w:sectPr w:rsidR="00176777" w:rsidSect="00573D6B">
          <w:headerReference w:type="default" r:id="rId16"/>
          <w:footerReference w:type="default" r:id="rId17"/>
          <w:pgSz w:w="11907" w:h="16840" w:code="9"/>
          <w:pgMar w:top="1134" w:right="1134" w:bottom="1134" w:left="1418" w:header="720" w:footer="1009" w:gutter="0"/>
          <w:pgNumType w:fmt="upperRoman"/>
          <w:cols w:space="720"/>
          <w:docGrid w:linePitch="360"/>
        </w:sectPr>
      </w:pPr>
    </w:p>
    <w:p w14:paraId="55F76C1B" w14:textId="4A6B7422" w:rsidR="001F01BC" w:rsidRPr="001F01BC" w:rsidRDefault="008E2D3C" w:rsidP="000454E9">
      <w:pPr>
        <w:pStyle w:val="ChapterNumber"/>
      </w:pPr>
      <w:r>
        <w:lastRenderedPageBreak/>
        <w:fldChar w:fldCharType="begin"/>
      </w:r>
      <w:r w:rsidR="008F5C06">
        <w:instrText xml:space="preserve"> </w:instrText>
      </w:r>
      <w:r w:rsidR="00523FFC" w:rsidRPr="00571EF1">
        <w:instrText>TC</w:instrText>
      </w:r>
      <w:r w:rsidR="008F5C06">
        <w:instrText xml:space="preserve"> </w:instrText>
      </w:r>
      <w:r w:rsidR="00523FFC" w:rsidRPr="00571EF1">
        <w:instrText>"</w:instrText>
      </w:r>
      <w:bookmarkStart w:id="2" w:name="_Toc231258245"/>
      <w:r w:rsidR="00EE40A7">
        <w:instrText>Бүлэг</w:instrText>
      </w:r>
      <w:bookmarkEnd w:id="2"/>
      <w:r w:rsidR="00523FFC" w:rsidRPr="00571EF1">
        <w:instrText>"</w:instrText>
      </w:r>
      <w:r w:rsidR="008F5C06">
        <w:instrText xml:space="preserve"> </w:instrText>
      </w:r>
      <w:r w:rsidR="00523FFC" w:rsidRPr="00571EF1">
        <w:instrText>\f</w:instrText>
      </w:r>
      <w:r w:rsidR="008F5C06">
        <w:instrText xml:space="preserve"> </w:instrText>
      </w:r>
      <w:r w:rsidR="00523FFC" w:rsidRPr="00571EF1">
        <w:instrText>C</w:instrText>
      </w:r>
      <w:r w:rsidR="008F5C06">
        <w:instrText xml:space="preserve"> </w:instrText>
      </w:r>
      <w:r w:rsidR="00523FFC" w:rsidRPr="00571EF1">
        <w:instrText>\l</w:instrText>
      </w:r>
      <w:r w:rsidR="008F5C06">
        <w:instrText xml:space="preserve"> </w:instrText>
      </w:r>
      <w:r w:rsidR="00523FFC" w:rsidRPr="00571EF1">
        <w:instrText>"</w:instrText>
      </w:r>
      <w:r w:rsidR="00523FFC">
        <w:instrText>1</w:instrText>
      </w:r>
      <w:r w:rsidR="00523FFC" w:rsidRPr="00571EF1">
        <w:instrText>"</w:instrText>
      </w:r>
      <w:r w:rsidR="008F5C06">
        <w:instrText xml:space="preserve"> </w:instrText>
      </w:r>
      <w:r w:rsidR="00523FFC" w:rsidRPr="00571EF1">
        <w:instrText>\n</w:instrText>
      </w:r>
      <w:r w:rsidR="008F5C06">
        <w:instrText xml:space="preserve"> </w:instrText>
      </w:r>
      <w:r>
        <w:fldChar w:fldCharType="end"/>
      </w:r>
      <w:r>
        <w:fldChar w:fldCharType="begin"/>
      </w:r>
      <w:r w:rsidR="00D75350">
        <w:instrText xml:space="preserve"> </w:instrText>
      </w:r>
      <w:r w:rsidR="001C5FF1">
        <w:instrText>SEQ</w:instrText>
      </w:r>
      <w:r w:rsidR="00D75350">
        <w:instrText xml:space="preserve"> chapternumber</w:instrText>
      </w:r>
      <w:r w:rsidR="001C5FF1">
        <w:instrText xml:space="preserve"> \h</w:instrText>
      </w:r>
      <w:r w:rsidR="00D75350">
        <w:instrText xml:space="preserve"> </w:instrText>
      </w:r>
      <w:r>
        <w:fldChar w:fldCharType="end"/>
      </w:r>
      <w:r>
        <w:fldChar w:fldCharType="begin"/>
      </w:r>
      <w:r w:rsidR="00D75350">
        <w:instrText xml:space="preserve"> </w:instrText>
      </w:r>
      <w:r w:rsidR="001C5FF1">
        <w:instrText>SEQ</w:instrText>
      </w:r>
      <w:r w:rsidR="00D75350">
        <w:instrText xml:space="preserve"> equation</w:instrText>
      </w:r>
      <w:r w:rsidR="001C5FF1">
        <w:instrText xml:space="preserve"> \r0 \h</w:instrText>
      </w:r>
      <w:r>
        <w:fldChar w:fldCharType="end"/>
      </w:r>
    </w:p>
    <w:p w14:paraId="0FFB2D44" w14:textId="34D1F80D" w:rsidR="001F01BC" w:rsidRPr="00C55C7E" w:rsidRDefault="000C79EA" w:rsidP="00E50AFE">
      <w:pPr>
        <w:pStyle w:val="CT"/>
        <w:spacing w:after="240"/>
        <w:rPr>
          <w:lang w:val="mn-MN"/>
        </w:rPr>
      </w:pPr>
      <w:bookmarkStart w:id="3" w:name="_Toc231258246"/>
      <w:r>
        <w:t>Программ</w:t>
      </w:r>
      <w:r w:rsidR="00C55C7E">
        <w:t xml:space="preserve"> </w:t>
      </w:r>
      <w:r w:rsidR="00C55C7E">
        <w:rPr>
          <w:lang w:val="mn-MN"/>
        </w:rPr>
        <w:t>суулгах, тохируулах</w:t>
      </w:r>
      <w:bookmarkEnd w:id="3"/>
    </w:p>
    <w:p w14:paraId="5112B3FA" w14:textId="0C8CB66C" w:rsidR="00540970" w:rsidRDefault="000C79EA" w:rsidP="005415EA">
      <w:pPr>
        <w:pStyle w:val="C1st"/>
        <w:spacing w:before="240" w:after="120"/>
      </w:pPr>
      <w:bookmarkStart w:id="4" w:name="_Toc231258247"/>
      <w:r>
        <w:t>Visual Studio Code</w:t>
      </w:r>
      <w:bookmarkEnd w:id="4"/>
    </w:p>
    <w:p w14:paraId="463BCA15" w14:textId="3C51F833" w:rsidR="0074002F" w:rsidRPr="0074002F" w:rsidRDefault="004051FD" w:rsidP="0074002F">
      <w:pPr>
        <w:pStyle w:val="C2nd"/>
      </w:pPr>
      <w:bookmarkStart w:id="5" w:name="_Toc231258248"/>
      <w:r>
        <w:rPr>
          <w:lang w:val="en-US"/>
        </w:rPr>
        <w:t>Download and install</w:t>
      </w:r>
      <w:bookmarkEnd w:id="5"/>
    </w:p>
    <w:p w14:paraId="79C15098" w14:textId="77777777" w:rsidR="00540970" w:rsidRPr="006F5123" w:rsidRDefault="00540970" w:rsidP="00E21A5E">
      <w:pPr>
        <w:pStyle w:val="zCode"/>
      </w:pPr>
      <w:r>
        <w:rPr>
          <w:noProof/>
        </w:rPr>
        <w:drawing>
          <wp:inline distT="0" distB="0" distL="0" distR="0" wp14:anchorId="5E443D45" wp14:editId="7AEF6EBB">
            <wp:extent cx="5934004" cy="2322151"/>
            <wp:effectExtent l="19050" t="19050" r="10160" b="21590"/>
            <wp:docPr id="24489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92173" name=""/>
                    <pic:cNvPicPr/>
                  </pic:nvPicPr>
                  <pic:blipFill rotWithShape="1">
                    <a:blip r:embed="rId18"/>
                    <a:srcRect t="4806" b="49944"/>
                    <a:stretch>
                      <a:fillRect/>
                    </a:stretch>
                  </pic:blipFill>
                  <pic:spPr bwMode="auto">
                    <a:xfrm>
                      <a:off x="0" y="0"/>
                      <a:ext cx="5940425" cy="2324664"/>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83DCC30" w14:textId="77777777" w:rsidR="00540970" w:rsidRPr="0035519E" w:rsidRDefault="00540970" w:rsidP="00E21A5E">
      <w:pPr>
        <w:pStyle w:val="zTxtContinue"/>
      </w:pPr>
      <w:hyperlink r:id="rId19" w:history="1">
        <w:r w:rsidRPr="003F025B">
          <w:rPr>
            <w:rStyle w:val="Hyperlink"/>
          </w:rPr>
          <w:t>https://code.visualstudio.com/download</w:t>
        </w:r>
      </w:hyperlink>
    </w:p>
    <w:p w14:paraId="45CEEF61" w14:textId="77777777" w:rsidR="00540970" w:rsidRDefault="00540970" w:rsidP="00E21A5E">
      <w:pPr>
        <w:pStyle w:val="zCode"/>
      </w:pPr>
      <w:r>
        <w:rPr>
          <w:noProof/>
        </w:rPr>
        <w:drawing>
          <wp:inline distT="0" distB="0" distL="0" distR="0" wp14:anchorId="4E780700" wp14:editId="6DB169A2">
            <wp:extent cx="5934052" cy="1061218"/>
            <wp:effectExtent l="19050" t="19050" r="10160" b="24765"/>
            <wp:docPr id="103803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504" b="66190"/>
                    <a:stretch>
                      <a:fillRect/>
                    </a:stretch>
                  </pic:blipFill>
                  <pic:spPr bwMode="auto">
                    <a:xfrm>
                      <a:off x="0" y="0"/>
                      <a:ext cx="5934075" cy="1061222"/>
                    </a:xfrm>
                    <a:prstGeom prst="rect">
                      <a:avLst/>
                    </a:prstGeom>
                    <a:noFill/>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EC240F1" w14:textId="77777777" w:rsidR="00540970" w:rsidRDefault="00540970" w:rsidP="00E21A5E">
      <w:pPr>
        <w:pStyle w:val="zCode"/>
      </w:pPr>
      <w:r>
        <w:rPr>
          <w:noProof/>
        </w:rPr>
        <w:drawing>
          <wp:inline distT="0" distB="0" distL="0" distR="0" wp14:anchorId="4A2E5580" wp14:editId="5CBE9C3C">
            <wp:extent cx="5938520" cy="2926080"/>
            <wp:effectExtent l="19050" t="19050" r="24130" b="26670"/>
            <wp:docPr id="1504720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8520" cy="2926080"/>
                    </a:xfrm>
                    <a:prstGeom prst="rect">
                      <a:avLst/>
                    </a:prstGeom>
                    <a:noFill/>
                    <a:ln>
                      <a:solidFill>
                        <a:schemeClr val="bg1">
                          <a:lumMod val="50000"/>
                        </a:schemeClr>
                      </a:solidFill>
                    </a:ln>
                  </pic:spPr>
                </pic:pic>
              </a:graphicData>
            </a:graphic>
          </wp:inline>
        </w:drawing>
      </w:r>
    </w:p>
    <w:p w14:paraId="1F633DF9" w14:textId="5D747A54" w:rsidR="00E21A5E" w:rsidRDefault="00E21A5E" w:rsidP="00E21A5E">
      <w:pPr>
        <w:pStyle w:val="zCode"/>
      </w:pPr>
      <w:r>
        <w:br w:type="page"/>
      </w:r>
    </w:p>
    <w:p w14:paraId="009F1674" w14:textId="7D3D916F" w:rsidR="0074002F" w:rsidRPr="0074002F" w:rsidRDefault="0074002F" w:rsidP="004051FD">
      <w:pPr>
        <w:pStyle w:val="C2nd"/>
        <w:rPr>
          <w:rFonts w:eastAsia="Times New Roman"/>
        </w:rPr>
      </w:pPr>
      <w:bookmarkStart w:id="6" w:name="_Toc212124194"/>
      <w:bookmarkStart w:id="7" w:name="_Toc231258249"/>
      <w:r w:rsidRPr="0074002F">
        <w:rPr>
          <w:rFonts w:eastAsia="Times New Roman"/>
        </w:rPr>
        <w:lastRenderedPageBreak/>
        <w:t>Extension</w:t>
      </w:r>
      <w:bookmarkEnd w:id="6"/>
      <w:r w:rsidR="004051FD">
        <w:rPr>
          <w:rFonts w:eastAsia="Times New Roman"/>
        </w:rPr>
        <w:t>s</w:t>
      </w:r>
      <w:bookmarkEnd w:id="7"/>
    </w:p>
    <w:p w14:paraId="46614AC3" w14:textId="063B06F5" w:rsidR="004051FD" w:rsidRPr="0074002F" w:rsidRDefault="004051FD" w:rsidP="00203462">
      <w:pPr>
        <w:pStyle w:val="zTxtBold"/>
      </w:pPr>
      <w:r>
        <w:t xml:space="preserve">Activity Bar-ыг харуулах эсэх </w:t>
      </w:r>
      <w:r w:rsidRPr="0074002F">
        <w:rPr>
          <w:lang w:val="en-US"/>
        </w:rPr>
        <w:t>Ctrl+Shift+P</w:t>
      </w:r>
    </w:p>
    <w:p w14:paraId="4514748E" w14:textId="77777777" w:rsidR="0074002F" w:rsidRDefault="0074002F" w:rsidP="00E21A5E">
      <w:pPr>
        <w:pStyle w:val="zCode"/>
      </w:pPr>
      <w:r w:rsidRPr="0074002F">
        <w:rPr>
          <w:noProof/>
        </w:rPr>
        <w:drawing>
          <wp:inline distT="0" distB="0" distL="0" distR="0" wp14:anchorId="619A622D" wp14:editId="6EB2CF10">
            <wp:extent cx="5908128" cy="2154005"/>
            <wp:effectExtent l="0" t="0" r="0" b="0"/>
            <wp:docPr id="295842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19862" cy="2158283"/>
                    </a:xfrm>
                    <a:prstGeom prst="rect">
                      <a:avLst/>
                    </a:prstGeom>
                    <a:noFill/>
                    <a:ln>
                      <a:noFill/>
                    </a:ln>
                  </pic:spPr>
                </pic:pic>
              </a:graphicData>
            </a:graphic>
          </wp:inline>
        </w:drawing>
      </w:r>
    </w:p>
    <w:p w14:paraId="235E86C6" w14:textId="77777777" w:rsidR="00181AD6" w:rsidRPr="00181AD6" w:rsidRDefault="00181AD6" w:rsidP="00181AD6">
      <w:pPr>
        <w:pStyle w:val="zTxtBold"/>
      </w:pPr>
      <w:r w:rsidRPr="00181AD6">
        <w:t>@installed</w:t>
      </w:r>
    </w:p>
    <w:p w14:paraId="7C651438" w14:textId="448154D6" w:rsidR="00181AD6" w:rsidRPr="00181AD6" w:rsidRDefault="00181AD6" w:rsidP="00181AD6">
      <w:pPr>
        <w:pStyle w:val="zTxtContinue"/>
      </w:pPr>
      <w:r w:rsidRPr="00181AD6">
        <w:t>Зөвхөн суулгасан extension-үүдийг харуулна.</w:t>
      </w:r>
    </w:p>
    <w:p w14:paraId="4CC5B4AF" w14:textId="4742A254" w:rsidR="00181AD6" w:rsidRPr="00181AD6" w:rsidRDefault="00181AD6" w:rsidP="00E21A5E">
      <w:pPr>
        <w:pStyle w:val="zCode"/>
      </w:pPr>
      <w:r w:rsidRPr="00181AD6">
        <w:rPr>
          <w:noProof/>
        </w:rPr>
        <w:drawing>
          <wp:inline distT="0" distB="0" distL="0" distR="0" wp14:anchorId="57B17FA7" wp14:editId="3DAA3F13">
            <wp:extent cx="5885064" cy="2102717"/>
            <wp:effectExtent l="0" t="0" r="1905" b="0"/>
            <wp:docPr id="198982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4650" name=""/>
                    <pic:cNvPicPr/>
                  </pic:nvPicPr>
                  <pic:blipFill rotWithShape="1">
                    <a:blip r:embed="rId23"/>
                    <a:srcRect t="-1" b="60978"/>
                    <a:stretch>
                      <a:fillRect/>
                    </a:stretch>
                  </pic:blipFill>
                  <pic:spPr bwMode="auto">
                    <a:xfrm>
                      <a:off x="0" y="0"/>
                      <a:ext cx="5893184" cy="2105618"/>
                    </a:xfrm>
                    <a:prstGeom prst="rect">
                      <a:avLst/>
                    </a:prstGeom>
                    <a:ln>
                      <a:noFill/>
                    </a:ln>
                    <a:extLst>
                      <a:ext uri="{53640926-AAD7-44D8-BBD7-CCE9431645EC}">
                        <a14:shadowObscured xmlns:a14="http://schemas.microsoft.com/office/drawing/2010/main"/>
                      </a:ext>
                    </a:extLst>
                  </pic:spPr>
                </pic:pic>
              </a:graphicData>
            </a:graphic>
          </wp:inline>
        </w:drawing>
      </w:r>
    </w:p>
    <w:p w14:paraId="43302FA4" w14:textId="21384E2E" w:rsidR="00203462" w:rsidRDefault="00203462" w:rsidP="00203462">
      <w:pPr>
        <w:pStyle w:val="zTxtBold"/>
      </w:pPr>
      <w:r>
        <w:t>A</w:t>
      </w:r>
      <w:r w:rsidR="0074002F" w:rsidRPr="0074002F">
        <w:t xml:space="preserve">uto </w:t>
      </w:r>
      <w:r>
        <w:rPr>
          <w:lang w:val="en-US"/>
        </w:rPr>
        <w:t>R</w:t>
      </w:r>
      <w:r w:rsidR="0074002F" w:rsidRPr="0074002F">
        <w:t xml:space="preserve">ename </w:t>
      </w:r>
      <w:r>
        <w:t>T</w:t>
      </w:r>
      <w:r w:rsidR="0074002F" w:rsidRPr="0074002F">
        <w:t>ag ( Jun Han )</w:t>
      </w:r>
      <w:r>
        <w:t xml:space="preserve"> </w:t>
      </w:r>
    </w:p>
    <w:p w14:paraId="3CC851B7" w14:textId="3E7FAD82" w:rsidR="0074002F" w:rsidRDefault="00203462" w:rsidP="0074002F">
      <w:pPr>
        <w:spacing w:beforeLines="50" w:before="120" w:afterLines="50" w:after="120" w:line="300" w:lineRule="auto"/>
        <w:jc w:val="both"/>
        <w:rPr>
          <w:rFonts w:eastAsiaTheme="minorEastAsia"/>
          <w:sz w:val="22"/>
          <w:szCs w:val="22"/>
        </w:rPr>
      </w:pPr>
      <w:r w:rsidRPr="00203462">
        <w:rPr>
          <w:rFonts w:eastAsiaTheme="minorEastAsia"/>
          <w:sz w:val="22"/>
          <w:szCs w:val="22"/>
        </w:rPr>
        <w:t>HTML / XML дээр нээх tag-ийг өөрчлөхөд хаах tag автоматаар дагаж өөрчлөгддөг.</w:t>
      </w:r>
    </w:p>
    <w:p w14:paraId="2857A440" w14:textId="77777777" w:rsidR="00203462" w:rsidRPr="00203462" w:rsidRDefault="00203462" w:rsidP="00203462">
      <w:pPr>
        <w:pStyle w:val="zCode"/>
      </w:pPr>
      <w:r w:rsidRPr="00203462">
        <w:t>&lt;section&gt;</w:t>
      </w:r>
    </w:p>
    <w:p w14:paraId="0EE22E8F" w14:textId="16114362" w:rsidR="00203462" w:rsidRPr="0074002F" w:rsidRDefault="00203462" w:rsidP="00203462">
      <w:pPr>
        <w:pStyle w:val="zCode"/>
      </w:pPr>
      <w:r w:rsidRPr="00203462">
        <w:t>&lt;/section&gt;   (автоматаар дагаж өөрчлөгдөнө)</w:t>
      </w:r>
    </w:p>
    <w:p w14:paraId="6BF3A30F" w14:textId="4438062F" w:rsidR="0074002F" w:rsidRDefault="0074002F" w:rsidP="00E21A5E">
      <w:pPr>
        <w:pStyle w:val="zCode"/>
      </w:pPr>
      <w:r w:rsidRPr="0074002F">
        <w:rPr>
          <w:noProof/>
        </w:rPr>
        <w:drawing>
          <wp:inline distT="0" distB="0" distL="0" distR="0" wp14:anchorId="1804E290" wp14:editId="583D56CE">
            <wp:extent cx="5972935" cy="2517621"/>
            <wp:effectExtent l="0" t="0" r="0" b="0"/>
            <wp:docPr id="1759252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4571"/>
                    <a:stretch>
                      <a:fillRect/>
                    </a:stretch>
                  </pic:blipFill>
                  <pic:spPr bwMode="auto">
                    <a:xfrm>
                      <a:off x="0" y="0"/>
                      <a:ext cx="5979222" cy="2520271"/>
                    </a:xfrm>
                    <a:prstGeom prst="rect">
                      <a:avLst/>
                    </a:prstGeom>
                    <a:noFill/>
                    <a:ln>
                      <a:noFill/>
                    </a:ln>
                    <a:extLst>
                      <a:ext uri="{53640926-AAD7-44D8-BBD7-CCE9431645EC}">
                        <a14:shadowObscured xmlns:a14="http://schemas.microsoft.com/office/drawing/2010/main"/>
                      </a:ext>
                    </a:extLst>
                  </pic:spPr>
                </pic:pic>
              </a:graphicData>
            </a:graphic>
          </wp:inline>
        </w:drawing>
      </w:r>
    </w:p>
    <w:p w14:paraId="502F3B5D" w14:textId="77777777" w:rsidR="00E21A5E" w:rsidRPr="0074002F" w:rsidRDefault="00E21A5E" w:rsidP="00E21A5E">
      <w:pPr>
        <w:pStyle w:val="zCode"/>
      </w:pPr>
    </w:p>
    <w:p w14:paraId="7CC35E85" w14:textId="0C8E49C8" w:rsidR="0074002F" w:rsidRDefault="00CA78C1" w:rsidP="00CA78C1">
      <w:pPr>
        <w:pStyle w:val="zTxtBold"/>
      </w:pPr>
      <w:r w:rsidRPr="0074002F">
        <w:lastRenderedPageBreak/>
        <w:t xml:space="preserve">Prettier </w:t>
      </w:r>
      <w:r w:rsidR="0074002F" w:rsidRPr="0074002F">
        <w:t>( Esben Petersen )</w:t>
      </w:r>
    </w:p>
    <w:p w14:paraId="1DF76724" w14:textId="2F09B0AA" w:rsidR="00CA78C1" w:rsidRDefault="00CA78C1" w:rsidP="00CA78C1">
      <w:pPr>
        <w:pStyle w:val="zTxtContinue"/>
      </w:pPr>
      <w:r w:rsidRPr="00CA78C1">
        <w:rPr>
          <w:lang w:val="en-US"/>
        </w:rPr>
        <w:t>Кодыг автоматаар цэгцэлж өгдөг</w:t>
      </w:r>
      <w:r>
        <w:rPr>
          <w:lang w:val="en-US"/>
        </w:rPr>
        <w:t>. Хэрэв код алдаатай бол цэгцлэхгүй.</w:t>
      </w:r>
    </w:p>
    <w:p w14:paraId="583F3F44" w14:textId="31BF9657" w:rsidR="00CA78C1" w:rsidRPr="00CA78C1" w:rsidRDefault="00CA78C1" w:rsidP="00CA78C1">
      <w:pPr>
        <w:pStyle w:val="zListBulleted"/>
      </w:pPr>
      <w:r w:rsidRPr="00CA78C1">
        <w:t>Файл хадгалах үед автоматаар форматлаж болно (format on save)</w:t>
      </w:r>
    </w:p>
    <w:p w14:paraId="63421B0A" w14:textId="0571BFF1" w:rsidR="00CA78C1" w:rsidRPr="0074002F" w:rsidRDefault="00CA78C1" w:rsidP="001E34AC">
      <w:pPr>
        <w:pStyle w:val="zListBulleted"/>
      </w:pPr>
      <w:r w:rsidRPr="00CA78C1">
        <w:t>Гараа</w:t>
      </w:r>
      <w:r>
        <w:t xml:space="preserve">с </w:t>
      </w:r>
      <w:r w:rsidRPr="00CA78C1">
        <w:t>Shift + Alt + F (Windows)</w:t>
      </w:r>
    </w:p>
    <w:p w14:paraId="6E0E200E" w14:textId="77777777" w:rsidR="0074002F" w:rsidRDefault="0074002F" w:rsidP="00CA78C1">
      <w:pPr>
        <w:pStyle w:val="zCode"/>
      </w:pPr>
      <w:r w:rsidRPr="0074002F">
        <w:rPr>
          <w:noProof/>
        </w:rPr>
        <w:drawing>
          <wp:inline distT="0" distB="0" distL="0" distR="0" wp14:anchorId="2592A91F" wp14:editId="1A5B268E">
            <wp:extent cx="5940425" cy="2957837"/>
            <wp:effectExtent l="0" t="0" r="3175" b="0"/>
            <wp:docPr id="127493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35405" name=""/>
                    <pic:cNvPicPr/>
                  </pic:nvPicPr>
                  <pic:blipFill rotWithShape="1">
                    <a:blip r:embed="rId25"/>
                    <a:srcRect b="31486"/>
                    <a:stretch/>
                  </pic:blipFill>
                  <pic:spPr bwMode="auto">
                    <a:xfrm>
                      <a:off x="0" y="0"/>
                      <a:ext cx="5945117" cy="2960173"/>
                    </a:xfrm>
                    <a:prstGeom prst="rect">
                      <a:avLst/>
                    </a:prstGeom>
                    <a:ln>
                      <a:noFill/>
                    </a:ln>
                    <a:extLst>
                      <a:ext uri="{53640926-AAD7-44D8-BBD7-CCE9431645EC}">
                        <a14:shadowObscured xmlns:a14="http://schemas.microsoft.com/office/drawing/2010/main"/>
                      </a:ext>
                    </a:extLst>
                  </pic:spPr>
                </pic:pic>
              </a:graphicData>
            </a:graphic>
          </wp:inline>
        </w:drawing>
      </w:r>
    </w:p>
    <w:p w14:paraId="664E074C" w14:textId="77777777" w:rsidR="0074002F" w:rsidRDefault="0074002F" w:rsidP="008B225C">
      <w:pPr>
        <w:pStyle w:val="zTxtBold"/>
      </w:pPr>
      <w:r w:rsidRPr="0074002F">
        <w:t xml:space="preserve">Path Intellisense (Christian Kohler) </w:t>
      </w:r>
    </w:p>
    <w:p w14:paraId="2A910C42" w14:textId="27A50A4D" w:rsidR="008B225C" w:rsidRPr="0074002F" w:rsidRDefault="008B225C" w:rsidP="008B225C">
      <w:pPr>
        <w:pStyle w:val="zTxtContinue"/>
      </w:pPr>
      <w:r w:rsidRPr="008B225C">
        <w:t>src="./" бичихэд файл зам санал болгоно</w:t>
      </w:r>
      <w:r>
        <w:t>.</w:t>
      </w:r>
    </w:p>
    <w:p w14:paraId="5A7ACB4B" w14:textId="77777777" w:rsidR="0074002F" w:rsidRDefault="0074002F" w:rsidP="008B225C">
      <w:pPr>
        <w:pStyle w:val="zCode"/>
      </w:pPr>
      <w:r w:rsidRPr="0074002F">
        <w:rPr>
          <w:noProof/>
        </w:rPr>
        <w:drawing>
          <wp:inline distT="0" distB="0" distL="0" distR="0" wp14:anchorId="0AFDCB73" wp14:editId="754E2C07">
            <wp:extent cx="5940425" cy="2388546"/>
            <wp:effectExtent l="0" t="0" r="3175" b="0"/>
            <wp:docPr id="65850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01855" name=""/>
                    <pic:cNvPicPr/>
                  </pic:nvPicPr>
                  <pic:blipFill rotWithShape="1">
                    <a:blip r:embed="rId26"/>
                    <a:srcRect b="44673"/>
                    <a:stretch/>
                  </pic:blipFill>
                  <pic:spPr bwMode="auto">
                    <a:xfrm>
                      <a:off x="0" y="0"/>
                      <a:ext cx="5952126" cy="2393251"/>
                    </a:xfrm>
                    <a:prstGeom prst="rect">
                      <a:avLst/>
                    </a:prstGeom>
                    <a:ln>
                      <a:noFill/>
                    </a:ln>
                    <a:extLst>
                      <a:ext uri="{53640926-AAD7-44D8-BBD7-CCE9431645EC}">
                        <a14:shadowObscured xmlns:a14="http://schemas.microsoft.com/office/drawing/2010/main"/>
                      </a:ext>
                    </a:extLst>
                  </pic:spPr>
                </pic:pic>
              </a:graphicData>
            </a:graphic>
          </wp:inline>
        </w:drawing>
      </w:r>
    </w:p>
    <w:p w14:paraId="1AD7D36F" w14:textId="7809BE96" w:rsidR="00181AD6" w:rsidRDefault="00181AD6" w:rsidP="00181AD6">
      <w:pPr>
        <w:pStyle w:val="zTxtBold"/>
      </w:pPr>
      <w:r>
        <w:t>ESLint</w:t>
      </w:r>
    </w:p>
    <w:p w14:paraId="7EE8FF54" w14:textId="04839E47" w:rsidR="00181AD6" w:rsidRDefault="00181AD6" w:rsidP="00181AD6">
      <w:pPr>
        <w:pStyle w:val="zTxtContinue"/>
      </w:pPr>
      <w:r>
        <w:t>JavaScript кодын алдаа шалгагч (linter) юм. Алдаа, буруу бичилт, муу дадал (bad practice), стандарт зөрчил зэргийг шалгаж анхааруулдаг.</w:t>
      </w:r>
    </w:p>
    <w:p w14:paraId="3F9878F3" w14:textId="3F56D2A2" w:rsidR="00181AD6" w:rsidRDefault="00181AD6" w:rsidP="008B225C">
      <w:pPr>
        <w:pStyle w:val="zCode"/>
      </w:pPr>
      <w:r>
        <w:rPr>
          <w:noProof/>
        </w:rPr>
        <w:drawing>
          <wp:inline distT="0" distB="0" distL="0" distR="0" wp14:anchorId="34C73FA5" wp14:editId="00A32256">
            <wp:extent cx="5933440" cy="1055370"/>
            <wp:effectExtent l="0" t="0" r="0" b="0"/>
            <wp:docPr id="1524495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3440" cy="1055370"/>
                    </a:xfrm>
                    <a:prstGeom prst="rect">
                      <a:avLst/>
                    </a:prstGeom>
                    <a:noFill/>
                    <a:ln>
                      <a:noFill/>
                    </a:ln>
                  </pic:spPr>
                </pic:pic>
              </a:graphicData>
            </a:graphic>
          </wp:inline>
        </w:drawing>
      </w:r>
    </w:p>
    <w:p w14:paraId="052D9293" w14:textId="77777777" w:rsidR="00181AD6" w:rsidRDefault="00181AD6" w:rsidP="00181AD6">
      <w:pPr>
        <w:pStyle w:val="zTxtContinue"/>
      </w:pPr>
    </w:p>
    <w:p w14:paraId="789B5A6E" w14:textId="77777777" w:rsidR="00382E66" w:rsidRDefault="00382E66" w:rsidP="00181AD6">
      <w:pPr>
        <w:pStyle w:val="zTxtContinue"/>
      </w:pPr>
    </w:p>
    <w:p w14:paraId="33D5F089" w14:textId="77777777" w:rsidR="0074002F" w:rsidRDefault="0074002F" w:rsidP="008B225C">
      <w:pPr>
        <w:pStyle w:val="zTxtBold"/>
      </w:pPr>
      <w:r w:rsidRPr="0074002F">
        <w:lastRenderedPageBreak/>
        <w:t xml:space="preserve">Javascript ES6 Code snippets (Charalampos karypidis) </w:t>
      </w:r>
    </w:p>
    <w:p w14:paraId="02BE3761" w14:textId="14F40B1E" w:rsidR="008B225C" w:rsidRDefault="008B225C" w:rsidP="008B225C">
      <w:pPr>
        <w:pStyle w:val="zTxtContinue"/>
      </w:pPr>
      <w:r w:rsidRPr="008B225C">
        <w:t>Богино keyword бичээд Tab дархад бүтэн код гарч ирнэ.</w:t>
      </w:r>
      <w:r w:rsidR="00A952AE">
        <w:t xml:space="preserve"> Жишээ нь:</w:t>
      </w:r>
    </w:p>
    <w:p w14:paraId="665F5201" w14:textId="77777777" w:rsidR="008B225C" w:rsidRDefault="008B225C" w:rsidP="008B225C">
      <w:pPr>
        <w:pStyle w:val="zListBulleted"/>
        <w:tabs>
          <w:tab w:val="left" w:pos="2268"/>
        </w:tabs>
      </w:pPr>
      <w:r>
        <w:t>clg</w:t>
      </w:r>
      <w:r>
        <w:tab/>
        <w:t>console.log()</w:t>
      </w:r>
    </w:p>
    <w:p w14:paraId="07A1316F" w14:textId="738E96A5" w:rsidR="008B225C" w:rsidRDefault="008B225C" w:rsidP="008B225C">
      <w:pPr>
        <w:pStyle w:val="zListBulleted"/>
        <w:tabs>
          <w:tab w:val="left" w:pos="2268"/>
        </w:tabs>
      </w:pPr>
      <w:r>
        <w:t>fn</w:t>
      </w:r>
      <w:r>
        <w:tab/>
      </w:r>
      <w:r w:rsidRPr="008B225C">
        <w:rPr>
          <w:lang w:val="en-US"/>
        </w:rPr>
        <w:t>function name(params) {}</w:t>
      </w:r>
    </w:p>
    <w:p w14:paraId="31798E03" w14:textId="77777777" w:rsidR="0074002F" w:rsidRPr="0074002F" w:rsidRDefault="0074002F" w:rsidP="00E21A5E">
      <w:pPr>
        <w:pStyle w:val="zCode"/>
      </w:pPr>
      <w:r w:rsidRPr="0074002F">
        <w:rPr>
          <w:noProof/>
        </w:rPr>
        <w:drawing>
          <wp:inline distT="0" distB="0" distL="0" distR="0" wp14:anchorId="5D3D3225" wp14:editId="220B7130">
            <wp:extent cx="5941586" cy="4317965"/>
            <wp:effectExtent l="0" t="0" r="2540" b="6985"/>
            <wp:docPr id="29014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45789" name=""/>
                    <pic:cNvPicPr/>
                  </pic:nvPicPr>
                  <pic:blipFill>
                    <a:blip r:embed="rId28"/>
                    <a:stretch>
                      <a:fillRect/>
                    </a:stretch>
                  </pic:blipFill>
                  <pic:spPr>
                    <a:xfrm>
                      <a:off x="0" y="0"/>
                      <a:ext cx="5948093" cy="4322694"/>
                    </a:xfrm>
                    <a:prstGeom prst="rect">
                      <a:avLst/>
                    </a:prstGeom>
                  </pic:spPr>
                </pic:pic>
              </a:graphicData>
            </a:graphic>
          </wp:inline>
        </w:drawing>
      </w:r>
    </w:p>
    <w:p w14:paraId="72B1C6FD" w14:textId="77777777" w:rsidR="0074002F" w:rsidRDefault="0074002F" w:rsidP="00181AD6">
      <w:pPr>
        <w:pStyle w:val="zTxtBold"/>
      </w:pPr>
      <w:r w:rsidRPr="0074002F">
        <w:t>Live server</w:t>
      </w:r>
    </w:p>
    <w:p w14:paraId="3C28D068" w14:textId="3B284898" w:rsidR="00181AD6" w:rsidRPr="0074002F" w:rsidRDefault="00181AD6" w:rsidP="00181AD6">
      <w:pPr>
        <w:pStyle w:val="zTxtContinue"/>
      </w:pPr>
      <w:r w:rsidRPr="00181AD6">
        <w:t>HTML файлыг browser дээр ажиллуулж, хадгалах бүрт автоматаар refresh хийдэг</w:t>
      </w:r>
      <w:r>
        <w:t>.</w:t>
      </w:r>
    </w:p>
    <w:p w14:paraId="292BD8F0" w14:textId="77777777" w:rsidR="0074002F" w:rsidRPr="0074002F" w:rsidRDefault="0074002F" w:rsidP="00E21A5E">
      <w:pPr>
        <w:pStyle w:val="zCode"/>
      </w:pPr>
      <w:r w:rsidRPr="0074002F">
        <w:rPr>
          <w:noProof/>
        </w:rPr>
        <w:drawing>
          <wp:inline distT="0" distB="0" distL="0" distR="0" wp14:anchorId="5EAE805B" wp14:editId="1A8D5BBD">
            <wp:extent cx="5941060" cy="3011787"/>
            <wp:effectExtent l="0" t="0" r="2540" b="0"/>
            <wp:docPr id="37226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65922" name=""/>
                    <pic:cNvPicPr/>
                  </pic:nvPicPr>
                  <pic:blipFill rotWithShape="1">
                    <a:blip r:embed="rId29"/>
                    <a:srcRect b="30244"/>
                    <a:stretch/>
                  </pic:blipFill>
                  <pic:spPr bwMode="auto">
                    <a:xfrm>
                      <a:off x="0" y="0"/>
                      <a:ext cx="5949506" cy="3016069"/>
                    </a:xfrm>
                    <a:prstGeom prst="rect">
                      <a:avLst/>
                    </a:prstGeom>
                    <a:ln>
                      <a:noFill/>
                    </a:ln>
                    <a:extLst>
                      <a:ext uri="{53640926-AAD7-44D8-BBD7-CCE9431645EC}">
                        <a14:shadowObscured xmlns:a14="http://schemas.microsoft.com/office/drawing/2010/main"/>
                      </a:ext>
                    </a:extLst>
                  </pic:spPr>
                </pic:pic>
              </a:graphicData>
            </a:graphic>
          </wp:inline>
        </w:drawing>
      </w:r>
    </w:p>
    <w:p w14:paraId="6DA6D97C" w14:textId="1AAD73C6" w:rsidR="00540970" w:rsidRPr="00540970" w:rsidRDefault="00CA2DF8" w:rsidP="0074002F">
      <w:pPr>
        <w:pStyle w:val="C2nd"/>
        <w:rPr>
          <w:rFonts w:eastAsia="Times New Roman"/>
        </w:rPr>
      </w:pPr>
      <w:bookmarkStart w:id="8" w:name="_Toc231258250"/>
      <w:r>
        <w:rPr>
          <w:rFonts w:eastAsia="Times New Roman"/>
          <w:lang w:val="en-US"/>
        </w:rPr>
        <w:lastRenderedPageBreak/>
        <w:t>Settings</w:t>
      </w:r>
      <w:bookmarkEnd w:id="8"/>
    </w:p>
    <w:p w14:paraId="34F24FE0" w14:textId="77777777" w:rsidR="00540970" w:rsidRDefault="00540970" w:rsidP="00E21A5E">
      <w:pPr>
        <w:pStyle w:val="zCode"/>
        <w:rPr>
          <w:noProof/>
        </w:rPr>
      </w:pPr>
      <w:r w:rsidRPr="00540970">
        <w:rPr>
          <w:noProof/>
        </w:rPr>
        <w:drawing>
          <wp:inline distT="0" distB="0" distL="0" distR="0" wp14:anchorId="0CEB571E" wp14:editId="3B79C55C">
            <wp:extent cx="5934075" cy="2926080"/>
            <wp:effectExtent l="19050" t="19050" r="28575" b="26670"/>
            <wp:docPr id="1476428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4075" cy="2926080"/>
                    </a:xfrm>
                    <a:prstGeom prst="rect">
                      <a:avLst/>
                    </a:prstGeom>
                    <a:noFill/>
                    <a:ln>
                      <a:solidFill>
                        <a:sysClr val="window" lastClr="FFFFFF">
                          <a:lumMod val="50000"/>
                        </a:sysClr>
                      </a:solidFill>
                    </a:ln>
                  </pic:spPr>
                </pic:pic>
              </a:graphicData>
            </a:graphic>
          </wp:inline>
        </w:drawing>
      </w:r>
    </w:p>
    <w:p w14:paraId="13F03705" w14:textId="48A35717" w:rsidR="00E21A5E" w:rsidRDefault="00E21A5E" w:rsidP="00E21A5E">
      <w:pPr>
        <w:pStyle w:val="zTxtBold"/>
        <w:rPr>
          <w:noProof/>
        </w:rPr>
      </w:pPr>
      <w:r w:rsidRPr="00E21A5E">
        <w:rPr>
          <w:noProof/>
        </w:rPr>
        <w:t>Fira Code</w:t>
      </w:r>
    </w:p>
    <w:p w14:paraId="00F67546" w14:textId="256714EB" w:rsidR="00E21A5E" w:rsidRDefault="00E21A5E" w:rsidP="00E21A5E">
      <w:pPr>
        <w:pStyle w:val="zTxtContinue"/>
        <w:rPr>
          <w:noProof/>
        </w:rPr>
      </w:pPr>
      <w:r w:rsidRPr="00E21A5E">
        <w:rPr>
          <w:noProof/>
        </w:rPr>
        <w:t>Fira Code нь программистуудад зориулсан monospace font юм.</w:t>
      </w:r>
      <w:r>
        <w:rPr>
          <w:noProof/>
        </w:rPr>
        <w:t xml:space="preserve"> </w:t>
      </w:r>
      <w:r w:rsidRPr="00E21A5E">
        <w:rPr>
          <w:noProof/>
        </w:rPr>
        <w:t>Онцлог нь code ligatures (тусгай тэмдэгүүдийг гоё тэмдэг болгон харуулах) дэмждэг.</w:t>
      </w:r>
    </w:p>
    <w:p w14:paraId="29C9083D" w14:textId="77777777" w:rsidR="00E21A5E" w:rsidRPr="00E21A5E" w:rsidRDefault="00E21A5E" w:rsidP="00E21A5E">
      <w:pPr>
        <w:pStyle w:val="zCode"/>
        <w:rPr>
          <w:noProof/>
        </w:rPr>
      </w:pPr>
      <w:r w:rsidRPr="00E21A5E">
        <w:rPr>
          <w:noProof/>
        </w:rPr>
        <w:drawing>
          <wp:inline distT="0" distB="0" distL="0" distR="0" wp14:anchorId="6DC8DD1D" wp14:editId="4DD788F0">
            <wp:extent cx="5926415" cy="1667909"/>
            <wp:effectExtent l="19050" t="19050" r="17780" b="27940"/>
            <wp:docPr id="189991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18079" name=""/>
                    <pic:cNvPicPr/>
                  </pic:nvPicPr>
                  <pic:blipFill rotWithShape="1">
                    <a:blip r:embed="rId31"/>
                    <a:srcRect t="5895" b="52065"/>
                    <a:stretch>
                      <a:fillRect/>
                    </a:stretch>
                  </pic:blipFill>
                  <pic:spPr bwMode="auto">
                    <a:xfrm>
                      <a:off x="0" y="0"/>
                      <a:ext cx="5949911" cy="1674522"/>
                    </a:xfrm>
                    <a:prstGeom prst="rect">
                      <a:avLst/>
                    </a:prstGeom>
                    <a:ln>
                      <a:solidFill>
                        <a:sysClr val="window" lastClr="FFFFFF">
                          <a:lumMod val="50000"/>
                        </a:sysClr>
                      </a:solidFill>
                    </a:ln>
                    <a:extLst>
                      <a:ext uri="{53640926-AAD7-44D8-BBD7-CCE9431645EC}">
                        <a14:shadowObscured xmlns:a14="http://schemas.microsoft.com/office/drawing/2010/main"/>
                      </a:ext>
                    </a:extLst>
                  </pic:spPr>
                </pic:pic>
              </a:graphicData>
            </a:graphic>
          </wp:inline>
        </w:drawing>
      </w:r>
    </w:p>
    <w:p w14:paraId="204DD405" w14:textId="77777777" w:rsidR="00E21A5E" w:rsidRPr="00E21A5E" w:rsidRDefault="00E21A5E" w:rsidP="00E21A5E">
      <w:pPr>
        <w:pStyle w:val="zCode"/>
        <w:rPr>
          <w:noProof/>
        </w:rPr>
      </w:pPr>
      <w:r w:rsidRPr="00E21A5E">
        <w:rPr>
          <w:noProof/>
        </w:rPr>
        <w:drawing>
          <wp:inline distT="0" distB="0" distL="0" distR="0" wp14:anchorId="60AD2C23" wp14:editId="6E832975">
            <wp:extent cx="5907219" cy="1532816"/>
            <wp:effectExtent l="19050" t="19050" r="17780" b="10795"/>
            <wp:docPr id="177252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8043"/>
                    <a:stretch>
                      <a:fillRect/>
                    </a:stretch>
                  </pic:blipFill>
                  <pic:spPr bwMode="auto">
                    <a:xfrm>
                      <a:off x="0" y="0"/>
                      <a:ext cx="5923184" cy="1536959"/>
                    </a:xfrm>
                    <a:prstGeom prst="rect">
                      <a:avLst/>
                    </a:prstGeom>
                    <a:noFill/>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0FFF68" w14:textId="7D168534" w:rsidR="0027001C" w:rsidRDefault="0027001C" w:rsidP="0027001C">
      <w:pPr>
        <w:pStyle w:val="zTxtBold"/>
        <w:rPr>
          <w:noProof/>
        </w:rPr>
      </w:pPr>
      <w:r>
        <w:rPr>
          <w:noProof/>
        </w:rPr>
        <w:t xml:space="preserve">Open User Settings (JSON) </w:t>
      </w:r>
    </w:p>
    <w:p w14:paraId="4EEF1885" w14:textId="582C8E04" w:rsidR="00540970" w:rsidRPr="0027001C" w:rsidRDefault="0027001C" w:rsidP="0027001C">
      <w:pPr>
        <w:pStyle w:val="zTxtContinue"/>
      </w:pPr>
      <w:r w:rsidRPr="0027001C">
        <w:t xml:space="preserve">Бүх тохиргоог JSON файл хэлбэрээр </w:t>
      </w:r>
      <w:r>
        <w:t>тохируулна</w:t>
      </w:r>
      <w:r w:rsidRPr="0027001C">
        <w:t xml:space="preserve">. </w:t>
      </w:r>
      <w:r w:rsidR="00540970" w:rsidRPr="0027001C">
        <w:t>Ctrl+Shift+P</w:t>
      </w:r>
    </w:p>
    <w:p w14:paraId="458C7F7B" w14:textId="77777777" w:rsidR="00540970" w:rsidRDefault="00540970" w:rsidP="00382E66">
      <w:pPr>
        <w:pStyle w:val="zCode"/>
      </w:pPr>
      <w:r w:rsidRPr="00540970">
        <w:rPr>
          <w:noProof/>
        </w:rPr>
        <w:drawing>
          <wp:inline distT="0" distB="0" distL="0" distR="0" wp14:anchorId="49951B62" wp14:editId="78486AF2">
            <wp:extent cx="5994837" cy="666093"/>
            <wp:effectExtent l="0" t="0" r="0" b="1270"/>
            <wp:docPr id="185366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67099" name=""/>
                    <pic:cNvPicPr/>
                  </pic:nvPicPr>
                  <pic:blipFill rotWithShape="1">
                    <a:blip r:embed="rId33"/>
                    <a:srcRect b="86346"/>
                    <a:stretch/>
                  </pic:blipFill>
                  <pic:spPr bwMode="auto">
                    <a:xfrm>
                      <a:off x="0" y="0"/>
                      <a:ext cx="6052607" cy="672512"/>
                    </a:xfrm>
                    <a:prstGeom prst="rect">
                      <a:avLst/>
                    </a:prstGeom>
                    <a:ln>
                      <a:noFill/>
                    </a:ln>
                    <a:extLst>
                      <a:ext uri="{53640926-AAD7-44D8-BBD7-CCE9431645EC}">
                        <a14:shadowObscured xmlns:a14="http://schemas.microsoft.com/office/drawing/2010/main"/>
                      </a:ext>
                    </a:extLst>
                  </pic:spPr>
                </pic:pic>
              </a:graphicData>
            </a:graphic>
          </wp:inline>
        </w:drawing>
      </w:r>
    </w:p>
    <w:p w14:paraId="46A2EF3F" w14:textId="77777777" w:rsidR="00382E66" w:rsidRDefault="00382E66" w:rsidP="00382E66">
      <w:pPr>
        <w:pStyle w:val="zCode"/>
      </w:pPr>
      <w:r>
        <w:t>{</w:t>
      </w:r>
    </w:p>
    <w:p w14:paraId="73C11388" w14:textId="77777777" w:rsidR="00382E66" w:rsidRDefault="00382E66" w:rsidP="00382E66">
      <w:pPr>
        <w:pStyle w:val="zCode"/>
      </w:pPr>
      <w:r>
        <w:t xml:space="preserve">  "liveServer.settings.donotShowInfoMsg": true,</w:t>
      </w:r>
    </w:p>
    <w:p w14:paraId="51174BD4" w14:textId="77777777" w:rsidR="00382E66" w:rsidRDefault="00382E66" w:rsidP="00382E66">
      <w:pPr>
        <w:pStyle w:val="zCode"/>
      </w:pPr>
    </w:p>
    <w:p w14:paraId="05C4F4F0" w14:textId="77777777" w:rsidR="00382E66" w:rsidRDefault="00382E66" w:rsidP="00382E66">
      <w:pPr>
        <w:pStyle w:val="zCode"/>
      </w:pPr>
      <w:r>
        <w:lastRenderedPageBreak/>
        <w:t xml:space="preserve">  </w:t>
      </w:r>
      <w:r w:rsidRPr="00382E66">
        <w:rPr>
          <w:color w:val="538135" w:themeColor="accent6" w:themeShade="BF"/>
        </w:rPr>
        <w:t>// Font тохиргоо</w:t>
      </w:r>
    </w:p>
    <w:p w14:paraId="6FF54465" w14:textId="77777777" w:rsidR="00382E66" w:rsidRDefault="00382E66" w:rsidP="00382E66">
      <w:pPr>
        <w:pStyle w:val="zCode"/>
      </w:pPr>
      <w:r>
        <w:t xml:space="preserve">  "editor.fontSize": 14,</w:t>
      </w:r>
    </w:p>
    <w:p w14:paraId="2F4DD326" w14:textId="77777777" w:rsidR="00382E66" w:rsidRDefault="00382E66" w:rsidP="00382E66">
      <w:pPr>
        <w:pStyle w:val="zCode"/>
      </w:pPr>
      <w:r>
        <w:t xml:space="preserve">  "editor.fontFamily": "Fira Code, Consolas, 'Courier New', monospace",</w:t>
      </w:r>
    </w:p>
    <w:p w14:paraId="57AA2767" w14:textId="77777777" w:rsidR="00382E66" w:rsidRDefault="00382E66" w:rsidP="00382E66">
      <w:pPr>
        <w:pStyle w:val="zCode"/>
      </w:pPr>
      <w:r>
        <w:t xml:space="preserve">  "editor.fontLigatures": true,</w:t>
      </w:r>
    </w:p>
    <w:p w14:paraId="35B68903" w14:textId="77777777" w:rsidR="00382E66" w:rsidRDefault="00382E66" w:rsidP="00382E66">
      <w:pPr>
        <w:pStyle w:val="zCode"/>
      </w:pPr>
      <w:r>
        <w:t xml:space="preserve">  "editor.lineHeight": 24,</w:t>
      </w:r>
    </w:p>
    <w:p w14:paraId="36B315D3" w14:textId="77777777" w:rsidR="00382E66" w:rsidRDefault="00382E66" w:rsidP="00382E66">
      <w:pPr>
        <w:pStyle w:val="zCode"/>
      </w:pPr>
    </w:p>
    <w:p w14:paraId="0F592269" w14:textId="77777777" w:rsidR="00382E66" w:rsidRPr="00382E66" w:rsidRDefault="00382E66" w:rsidP="00382E66">
      <w:pPr>
        <w:pStyle w:val="zCode"/>
        <w:rPr>
          <w:color w:val="538135" w:themeColor="accent6" w:themeShade="BF"/>
        </w:rPr>
      </w:pPr>
      <w:r w:rsidRPr="00382E66">
        <w:rPr>
          <w:color w:val="538135" w:themeColor="accent6" w:themeShade="BF"/>
        </w:rPr>
        <w:t xml:space="preserve">  // Editing тохиргоо</w:t>
      </w:r>
    </w:p>
    <w:p w14:paraId="6989D90E" w14:textId="77777777" w:rsidR="00382E66" w:rsidRDefault="00382E66" w:rsidP="00382E66">
      <w:pPr>
        <w:pStyle w:val="zCode"/>
      </w:pPr>
      <w:r>
        <w:t xml:space="preserve">  "editor.wordWrap": "off",</w:t>
      </w:r>
    </w:p>
    <w:p w14:paraId="6858CFCA" w14:textId="77777777" w:rsidR="00382E66" w:rsidRDefault="00382E66" w:rsidP="00382E66">
      <w:pPr>
        <w:pStyle w:val="zCode"/>
      </w:pPr>
      <w:r>
        <w:t xml:space="preserve">  "editor.cursorBlinking": "smooth",</w:t>
      </w:r>
    </w:p>
    <w:p w14:paraId="32287331" w14:textId="77777777" w:rsidR="00382E66" w:rsidRDefault="00382E66" w:rsidP="00382E66">
      <w:pPr>
        <w:pStyle w:val="zCode"/>
      </w:pPr>
      <w:r>
        <w:t xml:space="preserve">  "editor.minimap.enabled": false,</w:t>
      </w:r>
    </w:p>
    <w:p w14:paraId="54D7ED79" w14:textId="77777777" w:rsidR="00382E66" w:rsidRDefault="00382E66" w:rsidP="00382E66">
      <w:pPr>
        <w:pStyle w:val="zCode"/>
      </w:pPr>
      <w:r>
        <w:t xml:space="preserve">  "editor.bracketPairColorization.enabled": true,</w:t>
      </w:r>
    </w:p>
    <w:p w14:paraId="7ABE3084" w14:textId="77777777" w:rsidR="00382E66" w:rsidRDefault="00382E66" w:rsidP="00382E66">
      <w:pPr>
        <w:pStyle w:val="zCode"/>
      </w:pPr>
      <w:r>
        <w:t xml:space="preserve">  "editor.guides.bracketPairs": true,</w:t>
      </w:r>
    </w:p>
    <w:p w14:paraId="6D5837EE" w14:textId="77777777" w:rsidR="00382E66" w:rsidRPr="00382E66" w:rsidRDefault="00382E66" w:rsidP="00382E66">
      <w:pPr>
        <w:pStyle w:val="zCode"/>
        <w:rPr>
          <w:color w:val="538135" w:themeColor="accent6" w:themeShade="BF"/>
        </w:rPr>
      </w:pPr>
    </w:p>
    <w:p w14:paraId="6C668897" w14:textId="77777777" w:rsidR="00382E66" w:rsidRPr="00382E66" w:rsidRDefault="00382E66" w:rsidP="00382E66">
      <w:pPr>
        <w:pStyle w:val="zCode"/>
        <w:rPr>
          <w:color w:val="538135" w:themeColor="accent6" w:themeShade="BF"/>
        </w:rPr>
      </w:pPr>
      <w:r w:rsidRPr="00382E66">
        <w:rPr>
          <w:color w:val="538135" w:themeColor="accent6" w:themeShade="BF"/>
        </w:rPr>
        <w:t xml:space="preserve">  // Auto формат</w:t>
      </w:r>
    </w:p>
    <w:p w14:paraId="3492EEAF" w14:textId="77777777" w:rsidR="00382E66" w:rsidRDefault="00382E66" w:rsidP="00382E66">
      <w:pPr>
        <w:pStyle w:val="zCode"/>
      </w:pPr>
      <w:r>
        <w:t xml:space="preserve">  "editor.formatOnSave": true,</w:t>
      </w:r>
    </w:p>
    <w:p w14:paraId="03DB83B9" w14:textId="77777777" w:rsidR="00382E66" w:rsidRDefault="00382E66" w:rsidP="00382E66">
      <w:pPr>
        <w:pStyle w:val="zCode"/>
      </w:pPr>
      <w:r>
        <w:t xml:space="preserve">  "editor.formatOnPaste": true,</w:t>
      </w:r>
    </w:p>
    <w:p w14:paraId="17590303" w14:textId="77777777" w:rsidR="00382E66" w:rsidRDefault="00382E66" w:rsidP="00382E66">
      <w:pPr>
        <w:pStyle w:val="zCode"/>
      </w:pPr>
      <w:r>
        <w:t xml:space="preserve">  "editor.defaultFormatter": "esbenp.prettier-vscode",</w:t>
      </w:r>
    </w:p>
    <w:p w14:paraId="4CD54369" w14:textId="77777777" w:rsidR="00382E66" w:rsidRPr="00382E66" w:rsidRDefault="00382E66" w:rsidP="00382E66">
      <w:pPr>
        <w:pStyle w:val="zCode"/>
        <w:rPr>
          <w:highlight w:val="yellow"/>
        </w:rPr>
      </w:pPr>
      <w:r>
        <w:t xml:space="preserve">  </w:t>
      </w:r>
      <w:r w:rsidRPr="00382E66">
        <w:rPr>
          <w:highlight w:val="yellow"/>
        </w:rPr>
        <w:t>"prettier.printWidth": 140,</w:t>
      </w:r>
    </w:p>
    <w:p w14:paraId="2C87EB43" w14:textId="77777777" w:rsidR="00382E66" w:rsidRDefault="00382E66" w:rsidP="00382E66">
      <w:pPr>
        <w:pStyle w:val="zCode"/>
      </w:pPr>
      <w:r w:rsidRPr="00382E66">
        <w:rPr>
          <w:highlight w:val="yellow"/>
        </w:rPr>
        <w:t xml:space="preserve">  "prettier.singleAttributePerLine": false,</w:t>
      </w:r>
    </w:p>
    <w:p w14:paraId="75593431" w14:textId="77777777" w:rsidR="00382E66" w:rsidRPr="00382E66" w:rsidRDefault="00382E66" w:rsidP="00382E66">
      <w:pPr>
        <w:pStyle w:val="zCode"/>
        <w:rPr>
          <w:color w:val="538135" w:themeColor="accent6" w:themeShade="BF"/>
        </w:rPr>
      </w:pPr>
    </w:p>
    <w:p w14:paraId="7A34273F" w14:textId="77777777" w:rsidR="00382E66" w:rsidRPr="00382E66" w:rsidRDefault="00382E66" w:rsidP="00382E66">
      <w:pPr>
        <w:pStyle w:val="zCode"/>
        <w:rPr>
          <w:color w:val="538135" w:themeColor="accent6" w:themeShade="BF"/>
        </w:rPr>
      </w:pPr>
      <w:r w:rsidRPr="00382E66">
        <w:rPr>
          <w:color w:val="538135" w:themeColor="accent6" w:themeShade="BF"/>
        </w:rPr>
        <w:t xml:space="preserve">  // File тохиргоо</w:t>
      </w:r>
    </w:p>
    <w:p w14:paraId="3DD28802" w14:textId="77777777" w:rsidR="00382E66" w:rsidRDefault="00382E66" w:rsidP="00382E66">
      <w:pPr>
        <w:pStyle w:val="zCode"/>
      </w:pPr>
      <w:r>
        <w:t xml:space="preserve">  "files.trimFinalNewlines": true,</w:t>
      </w:r>
    </w:p>
    <w:p w14:paraId="50B892C3" w14:textId="77777777" w:rsidR="00382E66" w:rsidRDefault="00382E66" w:rsidP="00382E66">
      <w:pPr>
        <w:pStyle w:val="zCode"/>
      </w:pPr>
      <w:r>
        <w:t xml:space="preserve">  "files.autoSave": "onFocusChange",</w:t>
      </w:r>
    </w:p>
    <w:p w14:paraId="53E31B1B" w14:textId="77777777" w:rsidR="00382E66" w:rsidRDefault="00382E66" w:rsidP="00382E66">
      <w:pPr>
        <w:pStyle w:val="zCode"/>
      </w:pPr>
    </w:p>
    <w:p w14:paraId="4A93B399" w14:textId="77777777" w:rsidR="00382E66" w:rsidRDefault="00382E66" w:rsidP="00382E66">
      <w:pPr>
        <w:pStyle w:val="zCode"/>
      </w:pPr>
      <w:r>
        <w:t xml:space="preserve">  </w:t>
      </w:r>
      <w:r w:rsidRPr="00382E66">
        <w:rPr>
          <w:color w:val="538135" w:themeColor="accent6" w:themeShade="BF"/>
        </w:rPr>
        <w:t>// Explorer</w:t>
      </w:r>
    </w:p>
    <w:p w14:paraId="1F5DD7CA" w14:textId="77777777" w:rsidR="00382E66" w:rsidRDefault="00382E66" w:rsidP="00382E66">
      <w:pPr>
        <w:pStyle w:val="zCode"/>
      </w:pPr>
      <w:r>
        <w:t xml:space="preserve">  "explorer.sortOrder": "type",</w:t>
      </w:r>
    </w:p>
    <w:p w14:paraId="6E2C26BD" w14:textId="77777777" w:rsidR="00382E66" w:rsidRDefault="00382E66" w:rsidP="00382E66">
      <w:pPr>
        <w:pStyle w:val="zCode"/>
      </w:pPr>
    </w:p>
    <w:p w14:paraId="2ED71001" w14:textId="77777777" w:rsidR="00382E66" w:rsidRDefault="00382E66" w:rsidP="00382E66">
      <w:pPr>
        <w:pStyle w:val="zCode"/>
      </w:pPr>
      <w:r>
        <w:t xml:space="preserve">  </w:t>
      </w:r>
      <w:r w:rsidRPr="00382E66">
        <w:rPr>
          <w:color w:val="538135" w:themeColor="accent6" w:themeShade="BF"/>
        </w:rPr>
        <w:t>// Language specific formatter</w:t>
      </w:r>
    </w:p>
    <w:p w14:paraId="0B8DCD35" w14:textId="77777777" w:rsidR="00382E66" w:rsidRDefault="00382E66" w:rsidP="00382E66">
      <w:pPr>
        <w:pStyle w:val="zCode"/>
      </w:pPr>
      <w:r>
        <w:t xml:space="preserve">  "[html]": {</w:t>
      </w:r>
    </w:p>
    <w:p w14:paraId="5A0631BC" w14:textId="77777777" w:rsidR="00382E66" w:rsidRDefault="00382E66" w:rsidP="00382E66">
      <w:pPr>
        <w:pStyle w:val="zCode"/>
      </w:pPr>
      <w:r>
        <w:t xml:space="preserve">    "editor.defaultFormatter": </w:t>
      </w:r>
      <w:r w:rsidRPr="00382E66">
        <w:rPr>
          <w:highlight w:val="yellow"/>
        </w:rPr>
        <w:t>null</w:t>
      </w:r>
      <w:r>
        <w:t>,</w:t>
      </w:r>
    </w:p>
    <w:p w14:paraId="3AAEDE13" w14:textId="77777777" w:rsidR="00382E66" w:rsidRDefault="00382E66" w:rsidP="00382E66">
      <w:pPr>
        <w:pStyle w:val="zCode"/>
      </w:pPr>
      <w:r>
        <w:t xml:space="preserve">  },</w:t>
      </w:r>
    </w:p>
    <w:p w14:paraId="618A6481" w14:textId="77777777" w:rsidR="00382E66" w:rsidRDefault="00382E66" w:rsidP="00382E66">
      <w:pPr>
        <w:pStyle w:val="zCode"/>
      </w:pPr>
      <w:r>
        <w:t xml:space="preserve">  "[css]": {</w:t>
      </w:r>
    </w:p>
    <w:p w14:paraId="153E8E65" w14:textId="77777777" w:rsidR="00382E66" w:rsidRDefault="00382E66" w:rsidP="00382E66">
      <w:pPr>
        <w:pStyle w:val="zCode"/>
      </w:pPr>
      <w:r>
        <w:t xml:space="preserve">    "editor.defaultFormatter": "esbenp.prettier-vscode",</w:t>
      </w:r>
    </w:p>
    <w:p w14:paraId="1BE970E4" w14:textId="77777777" w:rsidR="00382E66" w:rsidRDefault="00382E66" w:rsidP="00382E66">
      <w:pPr>
        <w:pStyle w:val="zCode"/>
      </w:pPr>
      <w:r>
        <w:t xml:space="preserve">  },</w:t>
      </w:r>
    </w:p>
    <w:p w14:paraId="659C9725" w14:textId="77777777" w:rsidR="00382E66" w:rsidRDefault="00382E66" w:rsidP="00382E66">
      <w:pPr>
        <w:pStyle w:val="zCode"/>
      </w:pPr>
      <w:r>
        <w:t xml:space="preserve">  "[scss]": {</w:t>
      </w:r>
    </w:p>
    <w:p w14:paraId="435F48BF" w14:textId="77777777" w:rsidR="00382E66" w:rsidRDefault="00382E66" w:rsidP="00382E66">
      <w:pPr>
        <w:pStyle w:val="zCode"/>
      </w:pPr>
      <w:r>
        <w:t xml:space="preserve">    "editor.defaultFormatter": "esbenp.prettier-vscode",</w:t>
      </w:r>
    </w:p>
    <w:p w14:paraId="3976AD37" w14:textId="77777777" w:rsidR="00382E66" w:rsidRDefault="00382E66" w:rsidP="00382E66">
      <w:pPr>
        <w:pStyle w:val="zCode"/>
      </w:pPr>
      <w:r>
        <w:t xml:space="preserve">  },</w:t>
      </w:r>
    </w:p>
    <w:p w14:paraId="18DFEB0D" w14:textId="77777777" w:rsidR="00382E66" w:rsidRDefault="00382E66" w:rsidP="00382E66">
      <w:pPr>
        <w:pStyle w:val="zCode"/>
      </w:pPr>
      <w:r>
        <w:t xml:space="preserve">  "[javascript]": {</w:t>
      </w:r>
    </w:p>
    <w:p w14:paraId="614923EB" w14:textId="77777777" w:rsidR="00382E66" w:rsidRDefault="00382E66" w:rsidP="00382E66">
      <w:pPr>
        <w:pStyle w:val="zCode"/>
      </w:pPr>
      <w:r>
        <w:t xml:space="preserve">    "editor.defaultFormatter": "esbenp.prettier-vscode",</w:t>
      </w:r>
    </w:p>
    <w:p w14:paraId="4DF3D22D" w14:textId="77777777" w:rsidR="00382E66" w:rsidRDefault="00382E66" w:rsidP="00382E66">
      <w:pPr>
        <w:pStyle w:val="zCode"/>
      </w:pPr>
      <w:r>
        <w:t xml:space="preserve">  },</w:t>
      </w:r>
    </w:p>
    <w:p w14:paraId="1DD2E017" w14:textId="77777777" w:rsidR="00382E66" w:rsidRDefault="00382E66" w:rsidP="00382E66">
      <w:pPr>
        <w:pStyle w:val="zCode"/>
      </w:pPr>
      <w:r>
        <w:t xml:space="preserve">  "workbench.editor.enablePreview": false,</w:t>
      </w:r>
    </w:p>
    <w:p w14:paraId="039261B1" w14:textId="3DEBA0BB" w:rsidR="00382E66" w:rsidRDefault="00382E66" w:rsidP="00382E66">
      <w:pPr>
        <w:pStyle w:val="zCode"/>
      </w:pPr>
      <w:r>
        <w:t>}</w:t>
      </w:r>
    </w:p>
    <w:p w14:paraId="79E433EC" w14:textId="77777777" w:rsidR="00382E66" w:rsidRDefault="00382E66" w:rsidP="00CA2DF8">
      <w:pPr>
        <w:pStyle w:val="zCode"/>
        <w:rPr>
          <w:lang w:val="en-US"/>
        </w:rPr>
      </w:pPr>
    </w:p>
    <w:p w14:paraId="0C0B0AB8" w14:textId="0CFD0BDC" w:rsidR="00D47370" w:rsidRDefault="00D47370" w:rsidP="00CA2DF8">
      <w:pPr>
        <w:pStyle w:val="zCode"/>
        <w:rPr>
          <w:lang w:val="en-US"/>
        </w:rPr>
      </w:pPr>
      <w:r>
        <w:rPr>
          <w:lang w:val="en-US"/>
        </w:rPr>
        <w:br w:type="page"/>
      </w:r>
    </w:p>
    <w:p w14:paraId="3E3472CC" w14:textId="620CAAD6" w:rsidR="00CA2DF8" w:rsidRPr="00CA2DF8" w:rsidRDefault="00CA2DF8" w:rsidP="00CA2DF8">
      <w:pPr>
        <w:pStyle w:val="C2nd"/>
      </w:pPr>
      <w:bookmarkStart w:id="9" w:name="_Toc231258251"/>
      <w:r w:rsidRPr="00CA2DF8">
        <w:lastRenderedPageBreak/>
        <w:t>Shortcut</w:t>
      </w:r>
      <w:r w:rsidR="00AC241B">
        <w:t>s</w:t>
      </w:r>
      <w:bookmarkEnd w:id="9"/>
    </w:p>
    <w:p w14:paraId="5E1478C8" w14:textId="20FFCB27" w:rsidR="00CA2DF8" w:rsidRDefault="00CA2DF8" w:rsidP="00CA2DF8">
      <w:pPr>
        <w:pStyle w:val="zTxtContinue"/>
      </w:pPr>
      <w:r>
        <w:t>Хамгийн их хэрэглэгддэг командууд:</w:t>
      </w:r>
    </w:p>
    <w:p w14:paraId="5F6BC4A1" w14:textId="38207657" w:rsidR="00CA2DF8" w:rsidRDefault="00CA2DF8" w:rsidP="00D47370">
      <w:pPr>
        <w:pStyle w:val="zListBulleted"/>
        <w:tabs>
          <w:tab w:val="left" w:pos="2835"/>
        </w:tabs>
      </w:pPr>
      <w:r>
        <w:t xml:space="preserve">Ctrl + Shift + P  </w:t>
      </w:r>
      <w:r w:rsidR="00D47370">
        <w:tab/>
      </w:r>
      <w:r>
        <w:t>Command Palette нээх</w:t>
      </w:r>
    </w:p>
    <w:p w14:paraId="68A6A8B2" w14:textId="5068ACEA" w:rsidR="00CA2DF8" w:rsidRDefault="00D47370" w:rsidP="00D47370">
      <w:pPr>
        <w:pStyle w:val="zListBulleted"/>
        <w:tabs>
          <w:tab w:val="left" w:pos="2835"/>
        </w:tabs>
      </w:pPr>
      <w:r>
        <w:t xml:space="preserve">Ctrl + B </w:t>
      </w:r>
      <w:r>
        <w:tab/>
        <w:t>Sidebar (Explorer) нуух / гаргах</w:t>
      </w:r>
    </w:p>
    <w:p w14:paraId="585A9382" w14:textId="4F20EFDC" w:rsidR="00D47370" w:rsidRPr="00D47370" w:rsidRDefault="00D47370" w:rsidP="00961623">
      <w:pPr>
        <w:pStyle w:val="zListBulleted"/>
        <w:tabs>
          <w:tab w:val="left" w:pos="2835"/>
        </w:tabs>
        <w:rPr>
          <w:lang w:val="en-US"/>
        </w:rPr>
      </w:pPr>
      <w:r>
        <w:t>Ctrl + P</w:t>
      </w:r>
      <w:r>
        <w:tab/>
        <w:t xml:space="preserve">File хайна. </w:t>
      </w:r>
      <w:r w:rsidRPr="00D47370">
        <w:rPr>
          <w:lang w:val="en-US"/>
        </w:rPr>
        <w:t>Жишээ: index → index.html шууд гарна.</w:t>
      </w:r>
    </w:p>
    <w:p w14:paraId="325FE273" w14:textId="08817A07" w:rsidR="00D47370" w:rsidRDefault="00D47370" w:rsidP="00C409F5">
      <w:pPr>
        <w:pStyle w:val="zListBulleted"/>
        <w:tabs>
          <w:tab w:val="left" w:pos="2835"/>
        </w:tabs>
      </w:pPr>
      <w:r>
        <w:t>Ctrl + F</w:t>
      </w:r>
      <w:r>
        <w:tab/>
        <w:t>Тухайн файл дотор хайх</w:t>
      </w:r>
    </w:p>
    <w:p w14:paraId="4355A65A" w14:textId="715DA291" w:rsidR="00D47370" w:rsidRDefault="00D47370" w:rsidP="005E6B12">
      <w:pPr>
        <w:pStyle w:val="zListBulleted"/>
        <w:tabs>
          <w:tab w:val="left" w:pos="2835"/>
        </w:tabs>
      </w:pPr>
      <w:r>
        <w:t>Ctrl + Shift + F</w:t>
      </w:r>
      <w:r>
        <w:tab/>
        <w:t>Бүх project дотор хайх</w:t>
      </w:r>
    </w:p>
    <w:p w14:paraId="1FD6C9DE" w14:textId="48710DE9" w:rsidR="00D47370" w:rsidRDefault="00D47370" w:rsidP="00A13EF3">
      <w:pPr>
        <w:pStyle w:val="zListBulleted"/>
        <w:tabs>
          <w:tab w:val="left" w:pos="2835"/>
        </w:tabs>
      </w:pPr>
      <w:r>
        <w:t>Shift + Alt + F</w:t>
      </w:r>
      <w:r>
        <w:tab/>
        <w:t>Format Document Prettier ажиллуулна.</w:t>
      </w:r>
    </w:p>
    <w:p w14:paraId="1D2A2D01" w14:textId="2FAB729C" w:rsidR="00D47370" w:rsidRDefault="00D47370" w:rsidP="000D629A">
      <w:pPr>
        <w:pStyle w:val="zListBulleted"/>
        <w:tabs>
          <w:tab w:val="left" w:pos="2835"/>
        </w:tabs>
      </w:pPr>
      <w:r>
        <w:t>Ctrl + /</w:t>
      </w:r>
      <w:r>
        <w:tab/>
        <w:t>Comment / Uncomment</w:t>
      </w:r>
    </w:p>
    <w:p w14:paraId="68005D58" w14:textId="72BADB8B" w:rsidR="00D47370" w:rsidRDefault="00D47370" w:rsidP="00AE243E">
      <w:pPr>
        <w:pStyle w:val="zListBulleted"/>
        <w:tabs>
          <w:tab w:val="left" w:pos="2835"/>
        </w:tabs>
      </w:pPr>
      <w:r>
        <w:t>Alt + ↑ / ↓</w:t>
      </w:r>
      <w:r>
        <w:tab/>
        <w:t>Мөрийг дээш доош зөөх</w:t>
      </w:r>
    </w:p>
    <w:p w14:paraId="219878FC" w14:textId="57A1C489" w:rsidR="00D47370" w:rsidRDefault="00D47370" w:rsidP="00B7784D">
      <w:pPr>
        <w:pStyle w:val="zListBulleted"/>
        <w:tabs>
          <w:tab w:val="left" w:pos="2835"/>
        </w:tabs>
      </w:pPr>
      <w:r>
        <w:t>Shift + Alt + ↑ / ↓</w:t>
      </w:r>
      <w:r>
        <w:tab/>
        <w:t>Мөрийг хуулж давхарлах</w:t>
      </w:r>
    </w:p>
    <w:p w14:paraId="71661FCE" w14:textId="7EAA43CD" w:rsidR="00D47370" w:rsidRDefault="00D47370" w:rsidP="00D42192">
      <w:pPr>
        <w:pStyle w:val="zListBulleted"/>
        <w:tabs>
          <w:tab w:val="left" w:pos="2835"/>
        </w:tabs>
      </w:pPr>
      <w:r>
        <w:t>Ctrl + D</w:t>
      </w:r>
      <w:r>
        <w:tab/>
        <w:t>Ижил текст дараалан сонгох</w:t>
      </w:r>
    </w:p>
    <w:p w14:paraId="18567603" w14:textId="04A478FF" w:rsidR="00D47370" w:rsidRDefault="00D47370" w:rsidP="00F524BC">
      <w:pPr>
        <w:pStyle w:val="zListBulleted"/>
        <w:tabs>
          <w:tab w:val="left" w:pos="2835"/>
        </w:tabs>
      </w:pPr>
      <w:r>
        <w:t>Alt + Click</w:t>
      </w:r>
      <w:r>
        <w:tab/>
        <w:t>Олон cursor. Олон мөр дээр зэрэг бичиж болно.</w:t>
      </w:r>
    </w:p>
    <w:p w14:paraId="22CA5DF2" w14:textId="2855156F" w:rsidR="00D47370" w:rsidRDefault="00D47370" w:rsidP="00D47370">
      <w:pPr>
        <w:pStyle w:val="zListBulleted"/>
        <w:tabs>
          <w:tab w:val="left" w:pos="2835"/>
        </w:tabs>
      </w:pPr>
      <w:r>
        <w:t xml:space="preserve">Ctrl + Shift + L </w:t>
      </w:r>
      <w:r>
        <w:tab/>
        <w:t>Бүх ижил үгийг зэрэг сонгох</w:t>
      </w:r>
    </w:p>
    <w:p w14:paraId="5AEC23C4" w14:textId="520243AC" w:rsidR="00364698" w:rsidRDefault="00364698" w:rsidP="00364698">
      <w:pPr>
        <w:pStyle w:val="zListBulleted"/>
        <w:tabs>
          <w:tab w:val="left" w:pos="2835"/>
        </w:tabs>
      </w:pPr>
      <w:r w:rsidRPr="00364698">
        <w:rPr>
          <w:lang w:val="en-US"/>
        </w:rPr>
        <w:t xml:space="preserve">Shift + </w:t>
      </w:r>
      <w:r>
        <w:rPr>
          <w:lang w:val="en-US"/>
        </w:rPr>
        <w:t>Tab</w:t>
      </w:r>
      <w:r>
        <w:rPr>
          <w:lang w:val="en-US"/>
        </w:rPr>
        <w:tab/>
      </w:r>
      <w:r>
        <w:rPr>
          <w:lang w:val="en-US"/>
        </w:rPr>
        <w:tab/>
      </w:r>
      <w:r>
        <w:t>С</w:t>
      </w:r>
      <w:r w:rsidRPr="00364698">
        <w:rPr>
          <w:lang w:val="en-US"/>
        </w:rPr>
        <w:t>онгосон мөрийг нэг tab-аар зүүн тийш (outdent) зөөх</w:t>
      </w:r>
    </w:p>
    <w:p w14:paraId="3BDAE285" w14:textId="17C75DF3" w:rsidR="00D53731" w:rsidRPr="00D53731" w:rsidRDefault="00D53731" w:rsidP="00D53731">
      <w:pPr>
        <w:pStyle w:val="C2nd"/>
      </w:pPr>
      <w:bookmarkStart w:id="10" w:name="_Toc231258252"/>
      <w:r w:rsidRPr="00D53731">
        <w:t>Emmet</w:t>
      </w:r>
      <w:bookmarkEnd w:id="10"/>
    </w:p>
    <w:p w14:paraId="7B88458A" w14:textId="69A00B35" w:rsidR="00D47370" w:rsidRDefault="00D53731" w:rsidP="00D53731">
      <w:pPr>
        <w:pStyle w:val="zTxt"/>
      </w:pPr>
      <w:r w:rsidRPr="00D53731">
        <w:t xml:space="preserve">Emmet нь HTML/CSS-ийг маш хурдан бичихийн тулд ашиглагддаг abbreviation system юм. Жишээ нь </w:t>
      </w:r>
      <w:r w:rsidRPr="00D53731">
        <w:rPr>
          <w:color w:val="833C0B" w:themeColor="accent2" w:themeShade="80"/>
        </w:rPr>
        <w:t xml:space="preserve">div.container&gt;ul&gt;li*5 </w:t>
      </w:r>
      <w:r w:rsidRPr="00D53731">
        <w:t>гэж бичээд Tab дарвал дараах HTML гарна:</w:t>
      </w:r>
    </w:p>
    <w:p w14:paraId="4DD32876" w14:textId="77777777" w:rsidR="00D53731" w:rsidRDefault="00D53731" w:rsidP="00D53731">
      <w:pPr>
        <w:pStyle w:val="zCode"/>
      </w:pPr>
      <w:r>
        <w:t>&lt;div class="container"&gt;</w:t>
      </w:r>
    </w:p>
    <w:p w14:paraId="38C425B0" w14:textId="77777777" w:rsidR="00D53731" w:rsidRDefault="00D53731" w:rsidP="00D53731">
      <w:pPr>
        <w:pStyle w:val="zCode"/>
      </w:pPr>
      <w:r>
        <w:t xml:space="preserve">        &lt;ul&gt;</w:t>
      </w:r>
    </w:p>
    <w:p w14:paraId="57E69D37" w14:textId="77777777" w:rsidR="00D53731" w:rsidRDefault="00D53731" w:rsidP="00D53731">
      <w:pPr>
        <w:pStyle w:val="zCode"/>
      </w:pPr>
      <w:r>
        <w:t xml:space="preserve">                &lt;li&gt;&lt;/li&gt;</w:t>
      </w:r>
    </w:p>
    <w:p w14:paraId="452A1D5F" w14:textId="77777777" w:rsidR="00D53731" w:rsidRDefault="00D53731" w:rsidP="00D53731">
      <w:pPr>
        <w:pStyle w:val="zCode"/>
      </w:pPr>
      <w:r>
        <w:t xml:space="preserve">                &lt;li&gt;&lt;/li&gt;</w:t>
      </w:r>
    </w:p>
    <w:p w14:paraId="7BB5AFE8" w14:textId="77777777" w:rsidR="00D53731" w:rsidRDefault="00D53731" w:rsidP="00D53731">
      <w:pPr>
        <w:pStyle w:val="zCode"/>
      </w:pPr>
      <w:r>
        <w:t xml:space="preserve">                &lt;li&gt;&lt;/li&gt;</w:t>
      </w:r>
    </w:p>
    <w:p w14:paraId="042A54CA" w14:textId="77777777" w:rsidR="00D53731" w:rsidRDefault="00D53731" w:rsidP="00D53731">
      <w:pPr>
        <w:pStyle w:val="zCode"/>
      </w:pPr>
      <w:r>
        <w:t xml:space="preserve">                &lt;li&gt;&lt;/li&gt;</w:t>
      </w:r>
    </w:p>
    <w:p w14:paraId="67038673" w14:textId="77777777" w:rsidR="00D53731" w:rsidRDefault="00D53731" w:rsidP="00D53731">
      <w:pPr>
        <w:pStyle w:val="zCode"/>
      </w:pPr>
      <w:r>
        <w:t xml:space="preserve">                &lt;li&gt;&lt;/li&gt;</w:t>
      </w:r>
    </w:p>
    <w:p w14:paraId="0D49C50B" w14:textId="77777777" w:rsidR="00D53731" w:rsidRDefault="00D53731" w:rsidP="00D53731">
      <w:pPr>
        <w:pStyle w:val="zCode"/>
      </w:pPr>
      <w:r>
        <w:t xml:space="preserve">        &lt;/ul&gt;</w:t>
      </w:r>
    </w:p>
    <w:p w14:paraId="2A87467A" w14:textId="6218F39D" w:rsidR="00D53731" w:rsidRDefault="00D53731" w:rsidP="00D53731">
      <w:pPr>
        <w:pStyle w:val="zCode"/>
      </w:pPr>
      <w:r>
        <w:t>&lt;/div&gt;</w:t>
      </w:r>
    </w:p>
    <w:p w14:paraId="33499654" w14:textId="3A1BFBA5" w:rsidR="00D53731" w:rsidRDefault="00D53731" w:rsidP="00D53731">
      <w:pPr>
        <w:pStyle w:val="zTxtContinue"/>
      </w:pPr>
      <w:hyperlink r:id="rId34" w:history="1">
        <w:r w:rsidRPr="002877C2">
          <w:rPr>
            <w:rStyle w:val="Hyperlink"/>
          </w:rPr>
          <w:t>https://docs.emmet.io/cheat-sheet/</w:t>
        </w:r>
      </w:hyperlink>
    </w:p>
    <w:p w14:paraId="744AF07B" w14:textId="76725175" w:rsidR="00D53731" w:rsidRDefault="00D53731" w:rsidP="00D53731">
      <w:pPr>
        <w:pStyle w:val="zCode"/>
      </w:pPr>
      <w:r>
        <w:rPr>
          <w:noProof/>
        </w:rPr>
        <w:drawing>
          <wp:inline distT="0" distB="0" distL="0" distR="0" wp14:anchorId="28535836" wp14:editId="3911AEF9">
            <wp:extent cx="5940425" cy="3361997"/>
            <wp:effectExtent l="0" t="0" r="3175" b="0"/>
            <wp:docPr id="49350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09909" name=""/>
                    <pic:cNvPicPr/>
                  </pic:nvPicPr>
                  <pic:blipFill rotWithShape="1">
                    <a:blip r:embed="rId35"/>
                    <a:srcRect b="3929"/>
                    <a:stretch>
                      <a:fillRect/>
                    </a:stretch>
                  </pic:blipFill>
                  <pic:spPr bwMode="auto">
                    <a:xfrm>
                      <a:off x="0" y="0"/>
                      <a:ext cx="5940425" cy="3361997"/>
                    </a:xfrm>
                    <a:prstGeom prst="rect">
                      <a:avLst/>
                    </a:prstGeom>
                    <a:ln>
                      <a:noFill/>
                    </a:ln>
                    <a:extLst>
                      <a:ext uri="{53640926-AAD7-44D8-BBD7-CCE9431645EC}">
                        <a14:shadowObscured xmlns:a14="http://schemas.microsoft.com/office/drawing/2010/main"/>
                      </a:ext>
                    </a:extLst>
                  </pic:spPr>
                </pic:pic>
              </a:graphicData>
            </a:graphic>
          </wp:inline>
        </w:drawing>
      </w:r>
    </w:p>
    <w:p w14:paraId="6D423C2F" w14:textId="573A66BF" w:rsidR="00540970" w:rsidRPr="001E5DB1" w:rsidRDefault="00B72F46" w:rsidP="00540970">
      <w:pPr>
        <w:pStyle w:val="C1st"/>
        <w:spacing w:before="240" w:after="120"/>
        <w:rPr>
          <w:lang w:val="mn-MN"/>
        </w:rPr>
      </w:pPr>
      <w:bookmarkStart w:id="11" w:name="_Toc231258253"/>
      <w:r w:rsidRPr="00B72F46">
        <w:lastRenderedPageBreak/>
        <w:t>npm project</w:t>
      </w:r>
      <w:bookmarkEnd w:id="11"/>
    </w:p>
    <w:p w14:paraId="210BC0BA" w14:textId="1E015F56" w:rsidR="00540970" w:rsidRDefault="00B72F46" w:rsidP="00540970">
      <w:pPr>
        <w:pStyle w:val="SplitParagraphcontinued"/>
      </w:pPr>
      <w:hyperlink r:id="rId36" w:history="1">
        <w:r w:rsidRPr="0010127C">
          <w:rPr>
            <w:rStyle w:val="Hyperlink"/>
          </w:rPr>
          <w:t>https://nodejs.org/en/download</w:t>
        </w:r>
      </w:hyperlink>
    </w:p>
    <w:p w14:paraId="5AED578A" w14:textId="3544BB8A" w:rsidR="00540970" w:rsidRDefault="00C13E72" w:rsidP="00C13E72">
      <w:pPr>
        <w:pStyle w:val="zCode"/>
      </w:pPr>
      <w:r>
        <w:rPr>
          <w:noProof/>
        </w:rPr>
        <w:drawing>
          <wp:inline distT="0" distB="0" distL="0" distR="0" wp14:anchorId="70C0A541" wp14:editId="2508C67D">
            <wp:extent cx="5935345" cy="4138930"/>
            <wp:effectExtent l="19050" t="19050" r="27305" b="13970"/>
            <wp:docPr id="34006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5345" cy="4138930"/>
                    </a:xfrm>
                    <a:prstGeom prst="rect">
                      <a:avLst/>
                    </a:prstGeom>
                    <a:noFill/>
                    <a:ln>
                      <a:solidFill>
                        <a:schemeClr val="bg1">
                          <a:lumMod val="50000"/>
                        </a:schemeClr>
                      </a:solidFill>
                    </a:ln>
                  </pic:spPr>
                </pic:pic>
              </a:graphicData>
            </a:graphic>
          </wp:inline>
        </w:drawing>
      </w:r>
    </w:p>
    <w:p w14:paraId="0F507BF2" w14:textId="18E22AD4" w:rsidR="00B72F46" w:rsidRDefault="00B72F46" w:rsidP="00B72F46">
      <w:pPr>
        <w:pStyle w:val="C2nd"/>
      </w:pPr>
      <w:bookmarkStart w:id="12" w:name="_Toc231258254"/>
      <w:r w:rsidRPr="00B72F46">
        <w:t>package.json</w:t>
      </w:r>
      <w:bookmarkEnd w:id="12"/>
    </w:p>
    <w:p w14:paraId="203731D4" w14:textId="152FEF87" w:rsidR="00BC647B" w:rsidRDefault="00C13E72" w:rsidP="00C13E72">
      <w:pPr>
        <w:pStyle w:val="zCode"/>
      </w:pPr>
      <w:r>
        <w:rPr>
          <w:noProof/>
        </w:rPr>
        <w:drawing>
          <wp:inline distT="0" distB="0" distL="0" distR="0" wp14:anchorId="7FF8C2C4" wp14:editId="00E324D6">
            <wp:extent cx="5931535" cy="2919730"/>
            <wp:effectExtent l="0" t="0" r="0" b="0"/>
            <wp:docPr id="1441922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1535" cy="2919730"/>
                    </a:xfrm>
                    <a:prstGeom prst="rect">
                      <a:avLst/>
                    </a:prstGeom>
                    <a:noFill/>
                    <a:ln>
                      <a:noFill/>
                    </a:ln>
                  </pic:spPr>
                </pic:pic>
              </a:graphicData>
            </a:graphic>
          </wp:inline>
        </w:drawing>
      </w:r>
    </w:p>
    <w:p w14:paraId="5523A53E" w14:textId="77777777" w:rsidR="00B72F46" w:rsidRDefault="00B72F46" w:rsidP="00B72F46">
      <w:pPr>
        <w:pStyle w:val="zCode"/>
        <w:tabs>
          <w:tab w:val="left" w:pos="2835"/>
        </w:tabs>
      </w:pPr>
      <w:r>
        <w:t>npm --version</w:t>
      </w:r>
      <w:r>
        <w:tab/>
        <w:t>npm суусан эсэх, хувилбар шалгана</w:t>
      </w:r>
    </w:p>
    <w:p w14:paraId="668BF969" w14:textId="53870DA5" w:rsidR="00C13E72" w:rsidRDefault="00B72F46" w:rsidP="00B72F46">
      <w:pPr>
        <w:pStyle w:val="zCode"/>
        <w:tabs>
          <w:tab w:val="left" w:pos="2835"/>
        </w:tabs>
      </w:pPr>
      <w:r>
        <w:t>npm init -y</w:t>
      </w:r>
      <w:r>
        <w:tab/>
        <w:t>package.json автоматаар үүсгэнэ</w:t>
      </w:r>
    </w:p>
    <w:p w14:paraId="6F16E3A9" w14:textId="24C8B7B5" w:rsidR="00B72F46" w:rsidRDefault="00B72F46" w:rsidP="00B72F46">
      <w:pPr>
        <w:pStyle w:val="zCode"/>
        <w:tabs>
          <w:tab w:val="left" w:pos="2835"/>
        </w:tabs>
      </w:pPr>
      <w:r>
        <w:br w:type="page"/>
      </w:r>
    </w:p>
    <w:p w14:paraId="433C598B" w14:textId="0AA03807" w:rsidR="00B72F46" w:rsidRPr="00B72F46" w:rsidRDefault="00B72F46" w:rsidP="006546E3">
      <w:pPr>
        <w:pStyle w:val="C2nd"/>
      </w:pPr>
      <w:bookmarkStart w:id="13" w:name="_Toc231258255"/>
      <w:r>
        <w:lastRenderedPageBreak/>
        <w:t>Bulma, Sass</w:t>
      </w:r>
      <w:bookmarkEnd w:id="13"/>
    </w:p>
    <w:p w14:paraId="5129C2AE" w14:textId="10A3C195" w:rsidR="00B72F46" w:rsidRDefault="00B72F46" w:rsidP="00B72F46">
      <w:pPr>
        <w:pStyle w:val="zCode"/>
      </w:pPr>
      <w:r>
        <w:rPr>
          <w:noProof/>
        </w:rPr>
        <w:drawing>
          <wp:inline distT="0" distB="0" distL="0" distR="0" wp14:anchorId="54191529" wp14:editId="15A1393E">
            <wp:extent cx="5938520" cy="3013710"/>
            <wp:effectExtent l="0" t="0" r="5080" b="0"/>
            <wp:docPr id="524360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8520" cy="3013710"/>
                    </a:xfrm>
                    <a:prstGeom prst="rect">
                      <a:avLst/>
                    </a:prstGeom>
                    <a:noFill/>
                    <a:ln>
                      <a:noFill/>
                    </a:ln>
                  </pic:spPr>
                </pic:pic>
              </a:graphicData>
            </a:graphic>
          </wp:inline>
        </w:drawing>
      </w:r>
    </w:p>
    <w:p w14:paraId="2E231D8E" w14:textId="1A2196C1" w:rsidR="00B72F46" w:rsidRDefault="00B72F46" w:rsidP="00B72F46">
      <w:pPr>
        <w:pStyle w:val="zCode"/>
      </w:pPr>
      <w:r w:rsidRPr="00B72F46">
        <w:t>npm install bulma sass --save-dev</w:t>
      </w:r>
    </w:p>
    <w:p w14:paraId="0703C4AE" w14:textId="6C0697E4" w:rsidR="006546E3" w:rsidRDefault="006546E3" w:rsidP="006546E3">
      <w:pPr>
        <w:pStyle w:val="zListBulleted"/>
      </w:pPr>
      <w:r w:rsidRPr="006546E3">
        <w:t>Bulma бол CSS framework. HTML дээрээ бэлэн class-ууд тавиад хурдан, responsive UI хийхэд тусалдаг front-end сан юм. Bulma “free, open source” бөгөөд Flexbox дээр суурилсан, modular framework.</w:t>
      </w:r>
      <w:r>
        <w:t xml:space="preserve"> </w:t>
      </w:r>
      <w:hyperlink r:id="rId40" w:history="1">
        <w:r w:rsidRPr="0010127C">
          <w:rPr>
            <w:rStyle w:val="Hyperlink"/>
          </w:rPr>
          <w:t>https://bulma.io/documentation/</w:t>
        </w:r>
      </w:hyperlink>
    </w:p>
    <w:p w14:paraId="2E87C9E5" w14:textId="74D513EF" w:rsidR="00540970" w:rsidRDefault="00BC647B" w:rsidP="006546E3">
      <w:pPr>
        <w:pStyle w:val="zListBulleted"/>
      </w:pPr>
      <w:r w:rsidRPr="00BC647B">
        <w:t>Sass файлууд .scss болон .sass гэсэн өргөтгөлтэй байдаг. Веб хөтөч sass файлыг шууд уншиж чаддаггүй, заавал эхлээд хөрвүүлэх хэрэгтэй. Sass файлууд энгийн CSS файл руу хөрвүүлэгддэг. Sass файлыг хөрвүүлдэг олон төрлийн CLI болон GUI хөрвүүлэгчид байдаг.</w:t>
      </w:r>
      <w:r w:rsidR="006546E3">
        <w:t xml:space="preserve"> </w:t>
      </w:r>
      <w:hyperlink r:id="rId41" w:history="1">
        <w:r w:rsidR="006546E3" w:rsidRPr="0010127C">
          <w:rPr>
            <w:rStyle w:val="Hyperlink"/>
          </w:rPr>
          <w:t>https://sass-lang.com/documentation/</w:t>
        </w:r>
      </w:hyperlink>
    </w:p>
    <w:p w14:paraId="0BD87B17" w14:textId="4FD5A673" w:rsidR="006600BA" w:rsidRDefault="006600BA" w:rsidP="006600BA">
      <w:pPr>
        <w:pStyle w:val="zTxtContinue"/>
        <w:rPr>
          <w:lang w:val="en-US"/>
        </w:rPr>
      </w:pPr>
      <w:r w:rsidRPr="006600BA">
        <w:rPr>
          <w:color w:val="C00000"/>
          <w:lang w:val="en-US"/>
        </w:rPr>
        <w:t xml:space="preserve">src/scss/main.scss </w:t>
      </w:r>
      <w:r>
        <w:t>ба</w:t>
      </w:r>
      <w:r>
        <w:rPr>
          <w:lang w:val="en-US"/>
        </w:rPr>
        <w:t xml:space="preserve"> </w:t>
      </w:r>
      <w:r w:rsidRPr="006600BA">
        <w:rPr>
          <w:lang w:val="en-US"/>
        </w:rPr>
        <w:t xml:space="preserve"> </w:t>
      </w:r>
      <w:r w:rsidRPr="006600BA">
        <w:rPr>
          <w:color w:val="7030A0"/>
          <w:lang w:val="en-US"/>
        </w:rPr>
        <w:t xml:space="preserve">src/css/main.css </w:t>
      </w:r>
      <w:r>
        <w:rPr>
          <w:lang w:val="en-US"/>
        </w:rPr>
        <w:t>файлуудыг үүсгээрэй.</w:t>
      </w:r>
    </w:p>
    <w:p w14:paraId="556B4C03" w14:textId="77777777" w:rsidR="006600BA" w:rsidRPr="006600BA" w:rsidRDefault="006600BA" w:rsidP="006600BA">
      <w:pPr>
        <w:pStyle w:val="zListBulleted"/>
      </w:pPr>
      <w:r w:rsidRPr="006600BA">
        <w:rPr>
          <w:color w:val="C00000"/>
        </w:rPr>
        <w:t xml:space="preserve">src/scss </w:t>
      </w:r>
      <w:r w:rsidRPr="006600BA">
        <w:t>хавтасыг watch хийнэ.</w:t>
      </w:r>
    </w:p>
    <w:p w14:paraId="104FE8EF" w14:textId="77777777" w:rsidR="006600BA" w:rsidRPr="006600BA" w:rsidRDefault="006600BA" w:rsidP="006600BA">
      <w:pPr>
        <w:pStyle w:val="zListBulleted"/>
      </w:pPr>
      <w:r w:rsidRPr="006600BA">
        <w:t xml:space="preserve">css-ийг </w:t>
      </w:r>
      <w:r w:rsidRPr="006600BA">
        <w:rPr>
          <w:color w:val="7030A0"/>
        </w:rPr>
        <w:t xml:space="preserve">src/css </w:t>
      </w:r>
      <w:r w:rsidRPr="006600BA">
        <w:t>рүү compile хийнэ.</w:t>
      </w:r>
    </w:p>
    <w:p w14:paraId="1D0D7757" w14:textId="7831413B" w:rsidR="006600BA" w:rsidRPr="006600BA" w:rsidRDefault="006600BA" w:rsidP="00203B15">
      <w:pPr>
        <w:pStyle w:val="zListBulleted"/>
      </w:pPr>
      <w:r w:rsidRPr="006600BA">
        <w:t>Файл өөрчлөгдөх бүр автоматаар шинэчилнэ</w:t>
      </w:r>
      <w:r>
        <w:t>.</w:t>
      </w:r>
    </w:p>
    <w:p w14:paraId="445E3D3B" w14:textId="0C4C7B34" w:rsidR="007D3129" w:rsidRDefault="00E9052F" w:rsidP="006600BA">
      <w:pPr>
        <w:pStyle w:val="zCode"/>
      </w:pPr>
      <w:r>
        <w:rPr>
          <w:noProof/>
        </w:rPr>
        <w:drawing>
          <wp:inline distT="0" distB="0" distL="0" distR="0" wp14:anchorId="53FFA6A6" wp14:editId="6A357004">
            <wp:extent cx="5939790" cy="2651125"/>
            <wp:effectExtent l="0" t="0" r="3810" b="0"/>
            <wp:docPr id="1050979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9790" cy="2651125"/>
                    </a:xfrm>
                    <a:prstGeom prst="rect">
                      <a:avLst/>
                    </a:prstGeom>
                    <a:noFill/>
                    <a:ln>
                      <a:noFill/>
                    </a:ln>
                  </pic:spPr>
                </pic:pic>
              </a:graphicData>
            </a:graphic>
          </wp:inline>
        </w:drawing>
      </w:r>
    </w:p>
    <w:p w14:paraId="124BBF03" w14:textId="641F37BB" w:rsidR="006600BA" w:rsidRDefault="006600BA" w:rsidP="006600BA">
      <w:pPr>
        <w:pStyle w:val="zCode"/>
      </w:pPr>
      <w:r w:rsidRPr="006600BA">
        <w:t xml:space="preserve">"sass": "sass --watch </w:t>
      </w:r>
      <w:r w:rsidRPr="005230D6">
        <w:rPr>
          <w:color w:val="EE0000"/>
        </w:rPr>
        <w:t xml:space="preserve">src/scss/main.scss </w:t>
      </w:r>
      <w:r w:rsidRPr="005230D6">
        <w:rPr>
          <w:color w:val="2E74B5" w:themeColor="accent1" w:themeShade="BF"/>
        </w:rPr>
        <w:t>src/css/main.css</w:t>
      </w:r>
      <w:r w:rsidRPr="006600BA">
        <w:t>"</w:t>
      </w:r>
    </w:p>
    <w:p w14:paraId="5FAC25DD" w14:textId="02340399" w:rsidR="00E9052F" w:rsidRDefault="006600BA" w:rsidP="006600BA">
      <w:pPr>
        <w:pStyle w:val="zCode"/>
      </w:pPr>
      <w:r>
        <w:rPr>
          <w:noProof/>
        </w:rPr>
        <w:lastRenderedPageBreak/>
        <w:drawing>
          <wp:inline distT="0" distB="0" distL="0" distR="0" wp14:anchorId="0519BE57" wp14:editId="14A0608F">
            <wp:extent cx="5931535" cy="3100070"/>
            <wp:effectExtent l="0" t="0" r="0" b="5080"/>
            <wp:docPr id="460184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1535" cy="3100070"/>
                    </a:xfrm>
                    <a:prstGeom prst="rect">
                      <a:avLst/>
                    </a:prstGeom>
                    <a:noFill/>
                    <a:ln>
                      <a:noFill/>
                    </a:ln>
                  </pic:spPr>
                </pic:pic>
              </a:graphicData>
            </a:graphic>
          </wp:inline>
        </w:drawing>
      </w:r>
    </w:p>
    <w:p w14:paraId="21EF3FF8" w14:textId="77777777" w:rsidR="00EA2C3A" w:rsidRPr="00EA2C3A" w:rsidRDefault="00EA2C3A" w:rsidP="00EA2C3A">
      <w:pPr>
        <w:pStyle w:val="zCode"/>
        <w:rPr>
          <w:lang w:val="en-US"/>
        </w:rPr>
      </w:pPr>
      <w:r w:rsidRPr="00EA2C3A">
        <w:rPr>
          <w:lang w:val="en-US"/>
        </w:rPr>
        <w:t>@import "../../node_modules/bulma/bulma";</w:t>
      </w:r>
    </w:p>
    <w:p w14:paraId="712F0D8F" w14:textId="77777777" w:rsidR="00A673A3" w:rsidRPr="00A673A3" w:rsidRDefault="00A673A3" w:rsidP="006600BA">
      <w:pPr>
        <w:pStyle w:val="zCode"/>
      </w:pPr>
      <w:r w:rsidRPr="00A673A3">
        <w:t>npm run sass</w:t>
      </w:r>
    </w:p>
    <w:p w14:paraId="25461CD3" w14:textId="1D8FFB33" w:rsidR="00540970" w:rsidRPr="00EA2C3A" w:rsidRDefault="008E1BB1" w:rsidP="008E1BB1">
      <w:pPr>
        <w:pStyle w:val="C1st"/>
        <w:spacing w:before="240" w:after="120"/>
      </w:pPr>
      <w:bookmarkStart w:id="14" w:name="_Toc231258256"/>
      <w:r>
        <w:t>Bulma Color</w:t>
      </w:r>
      <w:bookmarkEnd w:id="14"/>
    </w:p>
    <w:p w14:paraId="6A6BFA2E" w14:textId="441F5343" w:rsidR="009F50CB" w:rsidRDefault="008E1BB1" w:rsidP="009F50CB">
      <w:pPr>
        <w:pStyle w:val="zCode"/>
      </w:pPr>
      <w:r>
        <w:rPr>
          <w:noProof/>
        </w:rPr>
        <w:drawing>
          <wp:inline distT="0" distB="0" distL="0" distR="0" wp14:anchorId="14EF62E4" wp14:editId="2C10AEBF">
            <wp:extent cx="5935345" cy="2454275"/>
            <wp:effectExtent l="0" t="0" r="8255" b="3175"/>
            <wp:docPr id="630421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5345" cy="2454275"/>
                    </a:xfrm>
                    <a:prstGeom prst="rect">
                      <a:avLst/>
                    </a:prstGeom>
                    <a:noFill/>
                    <a:ln>
                      <a:noFill/>
                    </a:ln>
                  </pic:spPr>
                </pic:pic>
              </a:graphicData>
            </a:graphic>
          </wp:inline>
        </w:drawing>
      </w:r>
    </w:p>
    <w:p w14:paraId="2FA39784" w14:textId="77777777" w:rsidR="008E1BB1" w:rsidRDefault="008E1BB1" w:rsidP="008E1BB1">
      <w:pPr>
        <w:pStyle w:val="zCode"/>
      </w:pPr>
      <w:r>
        <w:t>@use "sass:color";</w:t>
      </w:r>
    </w:p>
    <w:p w14:paraId="31F86497" w14:textId="77777777" w:rsidR="008E1BB1" w:rsidRDefault="008E1BB1" w:rsidP="008E1BB1">
      <w:pPr>
        <w:pStyle w:val="zCode"/>
      </w:pPr>
    </w:p>
    <w:p w14:paraId="2137D331" w14:textId="77777777" w:rsidR="008E1BB1" w:rsidRPr="003456E2" w:rsidRDefault="008E1BB1" w:rsidP="008E1BB1">
      <w:pPr>
        <w:pStyle w:val="zCode"/>
        <w:rPr>
          <w:color w:val="538135" w:themeColor="accent6" w:themeShade="BF"/>
        </w:rPr>
      </w:pPr>
      <w:r w:rsidRPr="003456E2">
        <w:rPr>
          <w:color w:val="538135" w:themeColor="accent6" w:themeShade="BF"/>
        </w:rPr>
        <w:t>// variables</w:t>
      </w:r>
    </w:p>
    <w:p w14:paraId="75ADCC93" w14:textId="77777777" w:rsidR="008E1BB1" w:rsidRDefault="008E1BB1" w:rsidP="008E1BB1">
      <w:pPr>
        <w:pStyle w:val="zCode"/>
      </w:pPr>
      <w:r>
        <w:t>$</w:t>
      </w:r>
      <w:r w:rsidRPr="008E1BB1">
        <w:rPr>
          <w:highlight w:val="yellow"/>
        </w:rPr>
        <w:t>primaryColor</w:t>
      </w:r>
      <w:r>
        <w:t>: #2bac73;</w:t>
      </w:r>
    </w:p>
    <w:p w14:paraId="278E1213" w14:textId="77777777" w:rsidR="008E1BB1" w:rsidRDefault="008E1BB1" w:rsidP="008E1BB1">
      <w:pPr>
        <w:pStyle w:val="zCode"/>
      </w:pPr>
      <w:r>
        <w:t>$</w:t>
      </w:r>
      <w:r w:rsidRPr="008E1BB1">
        <w:rPr>
          <w:highlight w:val="yellow"/>
        </w:rPr>
        <w:t>primaryColorDark</w:t>
      </w:r>
      <w:r>
        <w:t>: color.scale($primaryColor, $lightness: -15%);</w:t>
      </w:r>
    </w:p>
    <w:p w14:paraId="10582152" w14:textId="77777777" w:rsidR="008E1BB1" w:rsidRDefault="008E1BB1" w:rsidP="008E1BB1">
      <w:pPr>
        <w:pStyle w:val="zCode"/>
      </w:pPr>
    </w:p>
    <w:p w14:paraId="20030608" w14:textId="77777777" w:rsidR="008E1BB1" w:rsidRDefault="008E1BB1" w:rsidP="008E1BB1">
      <w:pPr>
        <w:pStyle w:val="zCode"/>
      </w:pPr>
      <w:r>
        <w:t>$</w:t>
      </w:r>
      <w:r w:rsidRPr="008E1BB1">
        <w:rPr>
          <w:highlight w:val="yellow"/>
        </w:rPr>
        <w:t>secondaryColor</w:t>
      </w:r>
      <w:r>
        <w:t>: #ff914d;</w:t>
      </w:r>
    </w:p>
    <w:p w14:paraId="2F0B2012" w14:textId="77777777" w:rsidR="008E1BB1" w:rsidRDefault="008E1BB1" w:rsidP="008E1BB1">
      <w:pPr>
        <w:pStyle w:val="zCode"/>
      </w:pPr>
      <w:r>
        <w:t>$</w:t>
      </w:r>
      <w:r w:rsidRPr="008E1BB1">
        <w:rPr>
          <w:highlight w:val="yellow"/>
        </w:rPr>
        <w:t>secondaryColorDark</w:t>
      </w:r>
      <w:r>
        <w:t>: color.scale($secondaryColor, $lightness: -15%);</w:t>
      </w:r>
    </w:p>
    <w:p w14:paraId="58DA3119" w14:textId="77777777" w:rsidR="008E1BB1" w:rsidRDefault="008E1BB1" w:rsidP="008E1BB1">
      <w:pPr>
        <w:pStyle w:val="zCode"/>
      </w:pPr>
    </w:p>
    <w:p w14:paraId="459A6EC3" w14:textId="77777777" w:rsidR="008E1BB1" w:rsidRPr="003456E2" w:rsidRDefault="008E1BB1" w:rsidP="008E1BB1">
      <w:pPr>
        <w:pStyle w:val="zCode"/>
        <w:rPr>
          <w:color w:val="EE0000"/>
        </w:rPr>
      </w:pPr>
      <w:r w:rsidRPr="003456E2">
        <w:rPr>
          <w:color w:val="EE0000"/>
        </w:rPr>
        <w:t>@import "../../node_modules/bulma/bulma";</w:t>
      </w:r>
    </w:p>
    <w:p w14:paraId="50981125" w14:textId="77777777" w:rsidR="008E1BB1" w:rsidRDefault="008E1BB1" w:rsidP="008E1BB1">
      <w:pPr>
        <w:pStyle w:val="zCode"/>
        <w:rPr>
          <w:color w:val="EE0000"/>
        </w:rPr>
      </w:pPr>
    </w:p>
    <w:p w14:paraId="54E6AA91" w14:textId="35535D6E" w:rsidR="003456E2" w:rsidRPr="003456E2" w:rsidRDefault="003456E2" w:rsidP="008E1BB1">
      <w:pPr>
        <w:pStyle w:val="zCode"/>
        <w:rPr>
          <w:color w:val="538135" w:themeColor="accent6" w:themeShade="BF"/>
        </w:rPr>
      </w:pPr>
      <w:r w:rsidRPr="003456E2">
        <w:rPr>
          <w:color w:val="538135" w:themeColor="accent6" w:themeShade="BF"/>
        </w:rPr>
        <w:t>// custom styles</w:t>
      </w:r>
    </w:p>
    <w:p w14:paraId="74D69E44" w14:textId="77777777" w:rsidR="008E1BB1" w:rsidRDefault="008E1BB1" w:rsidP="008E1BB1">
      <w:pPr>
        <w:pStyle w:val="zCode"/>
      </w:pPr>
      <w:r>
        <w:t>:root {</w:t>
      </w:r>
    </w:p>
    <w:p w14:paraId="68829122" w14:textId="77777777" w:rsidR="008E1BB1" w:rsidRDefault="008E1BB1" w:rsidP="008E1BB1">
      <w:pPr>
        <w:pStyle w:val="zCode"/>
      </w:pPr>
      <w:r>
        <w:t xml:space="preserve">  --bulma-primary-h: 151deg;</w:t>
      </w:r>
    </w:p>
    <w:p w14:paraId="7406BE0F" w14:textId="77777777" w:rsidR="008E1BB1" w:rsidRDefault="008E1BB1" w:rsidP="008E1BB1">
      <w:pPr>
        <w:pStyle w:val="zCode"/>
      </w:pPr>
      <w:r>
        <w:t xml:space="preserve">  --bulma-primary-s: 65%;</w:t>
      </w:r>
    </w:p>
    <w:p w14:paraId="41B63731" w14:textId="77777777" w:rsidR="008E1BB1" w:rsidRDefault="008E1BB1" w:rsidP="008E1BB1">
      <w:pPr>
        <w:pStyle w:val="zCode"/>
      </w:pPr>
      <w:r>
        <w:t xml:space="preserve">  --bulma-primary-l: 42%;</w:t>
      </w:r>
    </w:p>
    <w:p w14:paraId="06702274" w14:textId="77777777" w:rsidR="008E1BB1" w:rsidRDefault="008E1BB1" w:rsidP="008E1BB1">
      <w:pPr>
        <w:pStyle w:val="zCode"/>
      </w:pPr>
      <w:r>
        <w:lastRenderedPageBreak/>
        <w:t>}</w:t>
      </w:r>
    </w:p>
    <w:p w14:paraId="16E672D7" w14:textId="77777777" w:rsidR="008E1BB1" w:rsidRDefault="008E1BB1" w:rsidP="008E1BB1">
      <w:pPr>
        <w:pStyle w:val="zCode"/>
      </w:pPr>
    </w:p>
    <w:p w14:paraId="21D06C83" w14:textId="77777777" w:rsidR="008E1BB1" w:rsidRDefault="008E1BB1" w:rsidP="008E1BB1">
      <w:pPr>
        <w:pStyle w:val="zCode"/>
      </w:pPr>
      <w:r>
        <w:t>.button.is-primary {</w:t>
      </w:r>
    </w:p>
    <w:p w14:paraId="53DF9F3A" w14:textId="77777777" w:rsidR="008E1BB1" w:rsidRDefault="008E1BB1" w:rsidP="008E1BB1">
      <w:pPr>
        <w:pStyle w:val="zCode"/>
      </w:pPr>
      <w:r>
        <w:t xml:space="preserve">  background-color: $primaryColor;</w:t>
      </w:r>
    </w:p>
    <w:p w14:paraId="44EC5268" w14:textId="77777777" w:rsidR="008E1BB1" w:rsidRDefault="008E1BB1" w:rsidP="008E1BB1">
      <w:pPr>
        <w:pStyle w:val="zCode"/>
      </w:pPr>
      <w:r>
        <w:t xml:space="preserve">  border-color: $primaryColor;</w:t>
      </w:r>
    </w:p>
    <w:p w14:paraId="39222D8F" w14:textId="77777777" w:rsidR="008E1BB1" w:rsidRDefault="008E1BB1" w:rsidP="008E1BB1">
      <w:pPr>
        <w:pStyle w:val="zCode"/>
      </w:pPr>
      <w:r>
        <w:t xml:space="preserve">  color: white;</w:t>
      </w:r>
    </w:p>
    <w:p w14:paraId="6F3A8F41" w14:textId="77777777" w:rsidR="008E1BB1" w:rsidRDefault="008E1BB1" w:rsidP="008E1BB1">
      <w:pPr>
        <w:pStyle w:val="zCode"/>
      </w:pPr>
      <w:r>
        <w:t xml:space="preserve">  transition: all 0.2s ease;</w:t>
      </w:r>
    </w:p>
    <w:p w14:paraId="34969551" w14:textId="77777777" w:rsidR="008E1BB1" w:rsidRDefault="008E1BB1" w:rsidP="008E1BB1">
      <w:pPr>
        <w:pStyle w:val="zCode"/>
      </w:pPr>
      <w:r>
        <w:t>}</w:t>
      </w:r>
    </w:p>
    <w:p w14:paraId="0FEB2310" w14:textId="77777777" w:rsidR="008E1BB1" w:rsidRDefault="008E1BB1" w:rsidP="008E1BB1">
      <w:pPr>
        <w:pStyle w:val="zCode"/>
      </w:pPr>
    </w:p>
    <w:p w14:paraId="4AACE019" w14:textId="77777777" w:rsidR="008E1BB1" w:rsidRDefault="008E1BB1" w:rsidP="008E1BB1">
      <w:pPr>
        <w:pStyle w:val="zCode"/>
      </w:pPr>
      <w:r>
        <w:t>.button.is-primary:hover {</w:t>
      </w:r>
    </w:p>
    <w:p w14:paraId="651DFD44" w14:textId="77777777" w:rsidR="008E1BB1" w:rsidRDefault="008E1BB1" w:rsidP="008E1BB1">
      <w:pPr>
        <w:pStyle w:val="zCode"/>
      </w:pPr>
      <w:r>
        <w:t xml:space="preserve">  background-color: $primaryColorDark;</w:t>
      </w:r>
    </w:p>
    <w:p w14:paraId="4A89FFE8" w14:textId="77777777" w:rsidR="008E1BB1" w:rsidRDefault="008E1BB1" w:rsidP="008E1BB1">
      <w:pPr>
        <w:pStyle w:val="zCode"/>
      </w:pPr>
      <w:r>
        <w:t xml:space="preserve">  border-color: $primaryColorDark;</w:t>
      </w:r>
    </w:p>
    <w:p w14:paraId="2B2B37D5" w14:textId="77777777" w:rsidR="008E1BB1" w:rsidRDefault="008E1BB1" w:rsidP="008E1BB1">
      <w:pPr>
        <w:pStyle w:val="zCode"/>
      </w:pPr>
      <w:r>
        <w:t xml:space="preserve">  color: white;</w:t>
      </w:r>
    </w:p>
    <w:p w14:paraId="3409A3F9" w14:textId="77777777" w:rsidR="008E1BB1" w:rsidRDefault="008E1BB1" w:rsidP="008E1BB1">
      <w:pPr>
        <w:pStyle w:val="zCode"/>
      </w:pPr>
      <w:r>
        <w:t>}</w:t>
      </w:r>
    </w:p>
    <w:p w14:paraId="70E446C5" w14:textId="77777777" w:rsidR="008E1BB1" w:rsidRDefault="008E1BB1" w:rsidP="008E1BB1">
      <w:pPr>
        <w:pStyle w:val="zCode"/>
      </w:pPr>
    </w:p>
    <w:p w14:paraId="007BE011" w14:textId="77777777" w:rsidR="008E1BB1" w:rsidRDefault="008E1BB1" w:rsidP="008E1BB1">
      <w:pPr>
        <w:pStyle w:val="zCode"/>
      </w:pPr>
      <w:r>
        <w:t>.button.is-secondary {</w:t>
      </w:r>
    </w:p>
    <w:p w14:paraId="2B4FA041" w14:textId="77777777" w:rsidR="008E1BB1" w:rsidRDefault="008E1BB1" w:rsidP="008E1BB1">
      <w:pPr>
        <w:pStyle w:val="zCode"/>
      </w:pPr>
      <w:r>
        <w:t xml:space="preserve">  background-color: $secondaryColor;</w:t>
      </w:r>
    </w:p>
    <w:p w14:paraId="28C39A4F" w14:textId="77777777" w:rsidR="008E1BB1" w:rsidRDefault="008E1BB1" w:rsidP="008E1BB1">
      <w:pPr>
        <w:pStyle w:val="zCode"/>
      </w:pPr>
      <w:r>
        <w:t xml:space="preserve">  border-color: $secondaryColor;</w:t>
      </w:r>
    </w:p>
    <w:p w14:paraId="73038C9E" w14:textId="77777777" w:rsidR="008E1BB1" w:rsidRDefault="008E1BB1" w:rsidP="008E1BB1">
      <w:pPr>
        <w:pStyle w:val="zCode"/>
      </w:pPr>
      <w:r>
        <w:t xml:space="preserve">  color: white;</w:t>
      </w:r>
    </w:p>
    <w:p w14:paraId="6A368FA1" w14:textId="77777777" w:rsidR="008E1BB1" w:rsidRDefault="008E1BB1" w:rsidP="008E1BB1">
      <w:pPr>
        <w:pStyle w:val="zCode"/>
      </w:pPr>
      <w:r>
        <w:t xml:space="preserve">  transition: all 0.2s ease;</w:t>
      </w:r>
    </w:p>
    <w:p w14:paraId="4A31103E" w14:textId="77777777" w:rsidR="008E1BB1" w:rsidRDefault="008E1BB1" w:rsidP="008E1BB1">
      <w:pPr>
        <w:pStyle w:val="zCode"/>
      </w:pPr>
      <w:r>
        <w:t>}</w:t>
      </w:r>
    </w:p>
    <w:p w14:paraId="574904EC" w14:textId="77777777" w:rsidR="008E1BB1" w:rsidRDefault="008E1BB1" w:rsidP="008E1BB1">
      <w:pPr>
        <w:pStyle w:val="zCode"/>
      </w:pPr>
    </w:p>
    <w:p w14:paraId="274EA8E1" w14:textId="77777777" w:rsidR="008E1BB1" w:rsidRDefault="008E1BB1" w:rsidP="008E1BB1">
      <w:pPr>
        <w:pStyle w:val="zCode"/>
      </w:pPr>
      <w:r>
        <w:t>.button.is-secondary:hover {</w:t>
      </w:r>
    </w:p>
    <w:p w14:paraId="0FB17CBC" w14:textId="77777777" w:rsidR="008E1BB1" w:rsidRDefault="008E1BB1" w:rsidP="008E1BB1">
      <w:pPr>
        <w:pStyle w:val="zCode"/>
      </w:pPr>
      <w:r>
        <w:t xml:space="preserve">  background-color: $secondaryColorDark;</w:t>
      </w:r>
    </w:p>
    <w:p w14:paraId="270AE63B" w14:textId="77777777" w:rsidR="008E1BB1" w:rsidRDefault="008E1BB1" w:rsidP="008E1BB1">
      <w:pPr>
        <w:pStyle w:val="zCode"/>
      </w:pPr>
      <w:r>
        <w:t xml:space="preserve">  border-color: $secondaryColorDark;</w:t>
      </w:r>
    </w:p>
    <w:p w14:paraId="682F262B" w14:textId="77777777" w:rsidR="008E1BB1" w:rsidRDefault="008E1BB1" w:rsidP="008E1BB1">
      <w:pPr>
        <w:pStyle w:val="zCode"/>
      </w:pPr>
      <w:r>
        <w:t xml:space="preserve">  color: white;</w:t>
      </w:r>
    </w:p>
    <w:p w14:paraId="60724885" w14:textId="73D83D6C" w:rsidR="008E1BB1" w:rsidRDefault="008E1BB1" w:rsidP="008E1BB1">
      <w:pPr>
        <w:pStyle w:val="zCode"/>
      </w:pPr>
      <w:r>
        <w:t>}</w:t>
      </w:r>
    </w:p>
    <w:p w14:paraId="5D1F2E83" w14:textId="42FDFEE8" w:rsidR="00BD00FD" w:rsidRDefault="00BD00FD" w:rsidP="00BD00FD">
      <w:pPr>
        <w:pStyle w:val="zTxtContinue"/>
      </w:pPr>
      <w:r>
        <w:rPr>
          <w:lang w:val="en-US"/>
        </w:rPr>
        <w:t>s</w:t>
      </w:r>
      <w:r>
        <w:t>rc/index.html үүсгэ.</w:t>
      </w:r>
    </w:p>
    <w:p w14:paraId="3030D0FA" w14:textId="372F1092" w:rsidR="009F50CB" w:rsidRDefault="008E1BB1" w:rsidP="009F50CB">
      <w:pPr>
        <w:pStyle w:val="zCode"/>
      </w:pPr>
      <w:r>
        <w:rPr>
          <w:noProof/>
        </w:rPr>
        <w:drawing>
          <wp:inline distT="0" distB="0" distL="0" distR="0" wp14:anchorId="537D5E89" wp14:editId="0BC1FCEC">
            <wp:extent cx="5935345" cy="2289810"/>
            <wp:effectExtent l="0" t="0" r="8255" b="0"/>
            <wp:docPr id="1904145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5345" cy="2289810"/>
                    </a:xfrm>
                    <a:prstGeom prst="rect">
                      <a:avLst/>
                    </a:prstGeom>
                    <a:noFill/>
                    <a:ln>
                      <a:noFill/>
                    </a:ln>
                  </pic:spPr>
                </pic:pic>
              </a:graphicData>
            </a:graphic>
          </wp:inline>
        </w:drawing>
      </w:r>
    </w:p>
    <w:p w14:paraId="35087957" w14:textId="77777777" w:rsidR="008E1BB1" w:rsidRDefault="008E1BB1" w:rsidP="008E1BB1">
      <w:pPr>
        <w:pStyle w:val="zCode"/>
      </w:pPr>
      <w:r>
        <w:t>&lt;!doctype html&gt;</w:t>
      </w:r>
    </w:p>
    <w:p w14:paraId="2123CFFB" w14:textId="77777777" w:rsidR="008E1BB1" w:rsidRDefault="008E1BB1" w:rsidP="008E1BB1">
      <w:pPr>
        <w:pStyle w:val="zCode"/>
      </w:pPr>
      <w:r>
        <w:t>&lt;html lang="en"&gt;</w:t>
      </w:r>
    </w:p>
    <w:p w14:paraId="75EE8DB2" w14:textId="77777777" w:rsidR="008E1BB1" w:rsidRDefault="008E1BB1" w:rsidP="008E1BB1">
      <w:pPr>
        <w:pStyle w:val="zCode"/>
      </w:pPr>
      <w:r>
        <w:t xml:space="preserve">  &lt;head&gt;</w:t>
      </w:r>
    </w:p>
    <w:p w14:paraId="5BBEEABC" w14:textId="77777777" w:rsidR="008E1BB1" w:rsidRDefault="008E1BB1" w:rsidP="008E1BB1">
      <w:pPr>
        <w:pStyle w:val="zCode"/>
      </w:pPr>
      <w:r>
        <w:t xml:space="preserve">    &lt;meta charset="UTF-8" /&gt;</w:t>
      </w:r>
    </w:p>
    <w:p w14:paraId="46401EEA" w14:textId="77777777" w:rsidR="008E1BB1" w:rsidRDefault="008E1BB1" w:rsidP="008E1BB1">
      <w:pPr>
        <w:pStyle w:val="zCode"/>
      </w:pPr>
      <w:r>
        <w:t xml:space="preserve">    &lt;meta name="viewport" content="width=device-width, initial-scale=1.0" /&gt;</w:t>
      </w:r>
    </w:p>
    <w:p w14:paraId="24EED113" w14:textId="77777777" w:rsidR="008E1BB1" w:rsidRDefault="008E1BB1" w:rsidP="008E1BB1">
      <w:pPr>
        <w:pStyle w:val="zCode"/>
      </w:pPr>
      <w:r>
        <w:t xml:space="preserve">    &lt;link rel="stylesheet" </w:t>
      </w:r>
      <w:r w:rsidRPr="008E1BB1">
        <w:rPr>
          <w:highlight w:val="yellow"/>
        </w:rPr>
        <w:t>href="./css/main.css" /&gt;</w:t>
      </w:r>
    </w:p>
    <w:p w14:paraId="78D7861D" w14:textId="77777777" w:rsidR="008E1BB1" w:rsidRDefault="008E1BB1" w:rsidP="008E1BB1">
      <w:pPr>
        <w:pStyle w:val="zCode"/>
      </w:pPr>
      <w:r>
        <w:t xml:space="preserve">    &lt;title&gt;Document&lt;/title&gt;</w:t>
      </w:r>
    </w:p>
    <w:p w14:paraId="7F40F9EC" w14:textId="77777777" w:rsidR="008E1BB1" w:rsidRDefault="008E1BB1" w:rsidP="008E1BB1">
      <w:pPr>
        <w:pStyle w:val="zCode"/>
      </w:pPr>
      <w:r>
        <w:t xml:space="preserve">  &lt;/head&gt;</w:t>
      </w:r>
    </w:p>
    <w:p w14:paraId="7AC0C872" w14:textId="77777777" w:rsidR="008E1BB1" w:rsidRDefault="008E1BB1" w:rsidP="008E1BB1">
      <w:pPr>
        <w:pStyle w:val="zCode"/>
      </w:pPr>
      <w:r>
        <w:t xml:space="preserve">  &lt;body&gt;</w:t>
      </w:r>
    </w:p>
    <w:p w14:paraId="50D6A50A" w14:textId="77777777" w:rsidR="008E1BB1" w:rsidRDefault="008E1BB1" w:rsidP="008E1BB1">
      <w:pPr>
        <w:pStyle w:val="zCode"/>
      </w:pPr>
      <w:r>
        <w:t xml:space="preserve">    &lt;div class="buttons"&gt;</w:t>
      </w:r>
    </w:p>
    <w:p w14:paraId="55865290" w14:textId="77777777" w:rsidR="008E1BB1" w:rsidRPr="008E1BB1" w:rsidRDefault="008E1BB1" w:rsidP="008E1BB1">
      <w:pPr>
        <w:pStyle w:val="zCode"/>
        <w:rPr>
          <w:highlight w:val="yellow"/>
        </w:rPr>
      </w:pPr>
      <w:r>
        <w:t xml:space="preserve">      </w:t>
      </w:r>
      <w:r w:rsidRPr="008E1BB1">
        <w:rPr>
          <w:highlight w:val="yellow"/>
        </w:rPr>
        <w:t>&lt;button class="button is-primary"&gt;Primary&lt;/button&gt;</w:t>
      </w:r>
    </w:p>
    <w:p w14:paraId="1D1A47AA" w14:textId="77777777" w:rsidR="008E1BB1" w:rsidRDefault="008E1BB1" w:rsidP="008E1BB1">
      <w:pPr>
        <w:pStyle w:val="zCode"/>
      </w:pPr>
      <w:r w:rsidRPr="008E1BB1">
        <w:rPr>
          <w:highlight w:val="yellow"/>
        </w:rPr>
        <w:t xml:space="preserve">      &lt;button class="button is-secondary is-large"&gt;Secondary&lt;/button&gt;</w:t>
      </w:r>
    </w:p>
    <w:p w14:paraId="143C0713" w14:textId="77777777" w:rsidR="008E1BB1" w:rsidRDefault="008E1BB1" w:rsidP="008E1BB1">
      <w:pPr>
        <w:pStyle w:val="zCode"/>
      </w:pPr>
      <w:r>
        <w:lastRenderedPageBreak/>
        <w:t xml:space="preserve">    &lt;/div&gt;</w:t>
      </w:r>
    </w:p>
    <w:p w14:paraId="5DE80DDC" w14:textId="77777777" w:rsidR="008E1BB1" w:rsidRDefault="008E1BB1" w:rsidP="008E1BB1">
      <w:pPr>
        <w:pStyle w:val="zCode"/>
      </w:pPr>
      <w:r>
        <w:t xml:space="preserve">  &lt;/body&gt;</w:t>
      </w:r>
    </w:p>
    <w:p w14:paraId="20907265" w14:textId="2A68A656" w:rsidR="008E1BB1" w:rsidRDefault="008E1BB1" w:rsidP="008E1BB1">
      <w:pPr>
        <w:pStyle w:val="zCode"/>
      </w:pPr>
      <w:r>
        <w:t>&lt;/html&gt;</w:t>
      </w:r>
    </w:p>
    <w:p w14:paraId="4CCDEF5C" w14:textId="2F9C4069" w:rsidR="00AB144A" w:rsidRDefault="00AB144A" w:rsidP="008E1BB1">
      <w:pPr>
        <w:pStyle w:val="zCode"/>
      </w:pPr>
      <w:r>
        <w:rPr>
          <w:noProof/>
        </w:rPr>
        <w:drawing>
          <wp:inline distT="0" distB="0" distL="0" distR="0" wp14:anchorId="185FB851" wp14:editId="757F3DE5">
            <wp:extent cx="5940425" cy="1137285"/>
            <wp:effectExtent l="0" t="0" r="3175" b="5715"/>
            <wp:docPr id="30827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74665" name=""/>
                    <pic:cNvPicPr/>
                  </pic:nvPicPr>
                  <pic:blipFill>
                    <a:blip r:embed="rId46"/>
                    <a:stretch>
                      <a:fillRect/>
                    </a:stretch>
                  </pic:blipFill>
                  <pic:spPr>
                    <a:xfrm>
                      <a:off x="0" y="0"/>
                      <a:ext cx="5940425" cy="1137285"/>
                    </a:xfrm>
                    <a:prstGeom prst="rect">
                      <a:avLst/>
                    </a:prstGeom>
                  </pic:spPr>
                </pic:pic>
              </a:graphicData>
            </a:graphic>
          </wp:inline>
        </w:drawing>
      </w:r>
    </w:p>
    <w:p w14:paraId="34A6BA59" w14:textId="4A63DA95" w:rsidR="009F50CB" w:rsidRDefault="00AB144A" w:rsidP="00AB144A">
      <w:pPr>
        <w:pStyle w:val="C1st"/>
        <w:spacing w:before="240" w:after="120"/>
      </w:pPr>
      <w:bookmarkStart w:id="15" w:name="_Toc231258257"/>
      <w:r>
        <w:t>Git</w:t>
      </w:r>
      <w:bookmarkEnd w:id="15"/>
    </w:p>
    <w:p w14:paraId="1C9195C1" w14:textId="77777777" w:rsidR="00D7232A" w:rsidRDefault="00D7232A" w:rsidP="00D7232A">
      <w:pPr>
        <w:pStyle w:val="zTxtContinue"/>
      </w:pPr>
      <w:r>
        <w:t>Git бол файлын өөрчлөлтийн түүхийг удирдах систем юм. Дараах зүйлсийг хийдэг.</w:t>
      </w:r>
    </w:p>
    <w:p w14:paraId="182AC52A" w14:textId="77777777" w:rsidR="00D7232A" w:rsidRDefault="00D7232A" w:rsidP="00D7232A">
      <w:pPr>
        <w:pStyle w:val="zListBulleted"/>
      </w:pPr>
      <w:r>
        <w:t>C</w:t>
      </w:r>
      <w:r w:rsidRPr="00FE022C">
        <w:t>h</w:t>
      </w:r>
      <w:r>
        <w:t>a</w:t>
      </w:r>
      <w:r w:rsidRPr="00FE022C">
        <w:t xml:space="preserve">nge history </w:t>
      </w:r>
      <w:r>
        <w:t>- файлын өөрчлөлтийн түүх</w:t>
      </w:r>
    </w:p>
    <w:p w14:paraId="3BDA8AA4" w14:textId="77777777" w:rsidR="00D7232A" w:rsidRPr="00FE022C" w:rsidRDefault="00D7232A" w:rsidP="00D7232A">
      <w:pPr>
        <w:pStyle w:val="zListBulleted"/>
      </w:pPr>
      <w:r w:rsidRPr="00BD1469">
        <w:t>Collaboration –</w:t>
      </w:r>
      <w:r>
        <w:t xml:space="preserve"> нэг</w:t>
      </w:r>
      <w:r w:rsidRPr="00BD1469">
        <w:t xml:space="preserve"> </w:t>
      </w:r>
      <w:r>
        <w:t>файл дээр хамтран ажиллах боломжийг олгодог</w:t>
      </w:r>
    </w:p>
    <w:p w14:paraId="4A0579C3" w14:textId="77777777" w:rsidR="00D7232A" w:rsidRPr="00FE022C" w:rsidRDefault="00D7232A" w:rsidP="00D7232A">
      <w:pPr>
        <w:pStyle w:val="zListBulleted"/>
      </w:pPr>
      <w:r w:rsidRPr="00BD1469">
        <w:t xml:space="preserve">Feacher branches – </w:t>
      </w:r>
      <w:r>
        <w:t>нэг файлын өөр өөр хувилбаруудыг үүсгэж тус бүрт нь ажиллах боломжтой</w:t>
      </w:r>
    </w:p>
    <w:p w14:paraId="4F1D12EB" w14:textId="70DE77E7" w:rsidR="00D7232A" w:rsidRPr="00FC218A" w:rsidRDefault="00D7232A" w:rsidP="00D7232A">
      <w:pPr>
        <w:pStyle w:val="C2nd"/>
      </w:pPr>
      <w:bookmarkStart w:id="16" w:name="_Toc154425127"/>
      <w:bookmarkStart w:id="17" w:name="_Toc231258258"/>
      <w:r>
        <w:t>G</w:t>
      </w:r>
      <w:r w:rsidRPr="00C34D46">
        <w:t>itbash</w:t>
      </w:r>
      <w:bookmarkEnd w:id="16"/>
      <w:r w:rsidR="0045305D">
        <w:t xml:space="preserve"> install</w:t>
      </w:r>
      <w:bookmarkEnd w:id="17"/>
    </w:p>
    <w:p w14:paraId="296B9C7C" w14:textId="4C3F2391" w:rsidR="00D7232A" w:rsidRDefault="00D7232A" w:rsidP="00D7232A">
      <w:pPr>
        <w:pStyle w:val="zCode"/>
        <w:rPr>
          <w:shd w:val="clear" w:color="auto" w:fill="FFFFFF"/>
        </w:rPr>
      </w:pPr>
      <w:r>
        <w:rPr>
          <w:noProof/>
        </w:rPr>
        <w:drawing>
          <wp:inline distT="0" distB="0" distL="0" distR="0" wp14:anchorId="4B26F5DB" wp14:editId="258A788B">
            <wp:extent cx="5939981" cy="4234894"/>
            <wp:effectExtent l="0" t="0" r="3810" b="0"/>
            <wp:docPr id="201421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19886" name=""/>
                    <pic:cNvPicPr/>
                  </pic:nvPicPr>
                  <pic:blipFill rotWithShape="1">
                    <a:blip r:embed="rId47"/>
                    <a:srcRect b="5716"/>
                    <a:stretch>
                      <a:fillRect/>
                    </a:stretch>
                  </pic:blipFill>
                  <pic:spPr bwMode="auto">
                    <a:xfrm>
                      <a:off x="0" y="0"/>
                      <a:ext cx="5940425" cy="4235211"/>
                    </a:xfrm>
                    <a:prstGeom prst="rect">
                      <a:avLst/>
                    </a:prstGeom>
                    <a:ln>
                      <a:noFill/>
                    </a:ln>
                    <a:extLst>
                      <a:ext uri="{53640926-AAD7-44D8-BBD7-CCE9431645EC}">
                        <a14:shadowObscured xmlns:a14="http://schemas.microsoft.com/office/drawing/2010/main"/>
                      </a:ext>
                    </a:extLst>
                  </pic:spPr>
                </pic:pic>
              </a:graphicData>
            </a:graphic>
          </wp:inline>
        </w:drawing>
      </w:r>
    </w:p>
    <w:p w14:paraId="6CE2FB6E" w14:textId="48A99DD0" w:rsidR="00D7232A" w:rsidRDefault="00D7232A" w:rsidP="00D7232A">
      <w:pPr>
        <w:pStyle w:val="zCode"/>
        <w:rPr>
          <w:shd w:val="clear" w:color="auto" w:fill="FFFFFF"/>
        </w:rPr>
      </w:pPr>
      <w:hyperlink r:id="rId48" w:history="1">
        <w:r w:rsidRPr="00BE4DFA">
          <w:rPr>
            <w:rStyle w:val="Hyperlink"/>
            <w:shd w:val="clear" w:color="auto" w:fill="FFFFFF"/>
          </w:rPr>
          <w:t>https://git-scm.com/</w:t>
        </w:r>
      </w:hyperlink>
    </w:p>
    <w:p w14:paraId="641CC71A" w14:textId="77777777" w:rsidR="00D7232A" w:rsidRDefault="00D7232A" w:rsidP="001540C7">
      <w:pPr>
        <w:pStyle w:val="zCode"/>
        <w:rPr>
          <w:shd w:val="clear" w:color="auto" w:fill="FFFFFF"/>
        </w:rPr>
      </w:pPr>
      <w:r>
        <w:rPr>
          <w:noProof/>
          <w:shd w:val="clear" w:color="auto" w:fill="FFFFFF"/>
        </w:rPr>
        <w:lastRenderedPageBreak/>
        <w:drawing>
          <wp:inline distT="0" distB="0" distL="0" distR="0" wp14:anchorId="02545A77" wp14:editId="17AEA40B">
            <wp:extent cx="5888413" cy="1569562"/>
            <wp:effectExtent l="19050" t="19050" r="17145" b="12065"/>
            <wp:docPr id="515707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11117" cy="1575614"/>
                    </a:xfrm>
                    <a:prstGeom prst="rect">
                      <a:avLst/>
                    </a:prstGeom>
                    <a:noFill/>
                    <a:ln>
                      <a:solidFill>
                        <a:schemeClr val="bg1">
                          <a:lumMod val="50000"/>
                        </a:schemeClr>
                      </a:solidFill>
                    </a:ln>
                  </pic:spPr>
                </pic:pic>
              </a:graphicData>
            </a:graphic>
          </wp:inline>
        </w:drawing>
      </w:r>
    </w:p>
    <w:p w14:paraId="46A486D9" w14:textId="77777777" w:rsidR="00C32C35" w:rsidRDefault="00C32C35" w:rsidP="009E74C4">
      <w:pPr>
        <w:pStyle w:val="zTxtContinue"/>
        <w:rPr>
          <w:shd w:val="clear" w:color="auto" w:fill="FFFFFF"/>
        </w:rPr>
      </w:pPr>
      <w:r w:rsidRPr="00D77C9C">
        <w:rPr>
          <w:shd w:val="clear" w:color="auto" w:fill="FFFFFF"/>
        </w:rPr>
        <w:t>Gitbash-т</w:t>
      </w:r>
      <w:r>
        <w:rPr>
          <w:shd w:val="clear" w:color="auto" w:fill="FFFFFF"/>
        </w:rPr>
        <w:t>а</w:t>
      </w:r>
      <w:r w:rsidRPr="00D77C9C">
        <w:rPr>
          <w:shd w:val="clear" w:color="auto" w:fill="FFFFFF"/>
        </w:rPr>
        <w:t>й ажиллах үндсэн командууд:</w:t>
      </w:r>
    </w:p>
    <w:p w14:paraId="30D611B1" w14:textId="77777777" w:rsidR="00C32C35" w:rsidRPr="0057369B" w:rsidRDefault="00C32C35" w:rsidP="00C32C35">
      <w:pPr>
        <w:pStyle w:val="zListBulleted"/>
        <w:tabs>
          <w:tab w:val="left" w:pos="3119"/>
        </w:tabs>
      </w:pPr>
      <w:r w:rsidRPr="0057369B">
        <w:rPr>
          <w:color w:val="C00000"/>
        </w:rPr>
        <w:t xml:space="preserve">pwd </w:t>
      </w:r>
      <w:r w:rsidRPr="0057369B">
        <w:tab/>
        <w:t>идэвхтэй байгаа хавтсыг харуулна.</w:t>
      </w:r>
    </w:p>
    <w:p w14:paraId="1F718B7E" w14:textId="77777777" w:rsidR="00C32C35" w:rsidRPr="0057369B" w:rsidRDefault="00C32C35" w:rsidP="00C32C35">
      <w:pPr>
        <w:pStyle w:val="zListBulleted"/>
        <w:tabs>
          <w:tab w:val="left" w:pos="3119"/>
        </w:tabs>
      </w:pPr>
      <w:r w:rsidRPr="0057369B">
        <w:rPr>
          <w:color w:val="C00000"/>
        </w:rPr>
        <w:t xml:space="preserve">start . </w:t>
      </w:r>
      <w:r w:rsidRPr="0057369B">
        <w:tab/>
        <w:t>идэвхтэй байгаа хавтасны home directory-г нээнэ.</w:t>
      </w:r>
    </w:p>
    <w:p w14:paraId="62013298" w14:textId="77777777" w:rsidR="00C32C35" w:rsidRPr="0057369B" w:rsidRDefault="00C32C35" w:rsidP="00C32C35">
      <w:pPr>
        <w:pStyle w:val="zListBulleted"/>
        <w:tabs>
          <w:tab w:val="left" w:pos="3119"/>
        </w:tabs>
      </w:pPr>
      <w:r w:rsidRPr="0057369B">
        <w:rPr>
          <w:color w:val="C00000"/>
        </w:rPr>
        <w:t xml:space="preserve">ls </w:t>
      </w:r>
      <w:r>
        <w:tab/>
      </w:r>
      <w:r w:rsidRPr="0057369B">
        <w:t>хавтас доторх файлуудыг харах</w:t>
      </w:r>
    </w:p>
    <w:p w14:paraId="62FED88B" w14:textId="77777777" w:rsidR="00C32C35" w:rsidRPr="0057369B" w:rsidRDefault="00C32C35" w:rsidP="00C32C35">
      <w:pPr>
        <w:pStyle w:val="zListBulleted"/>
        <w:tabs>
          <w:tab w:val="left" w:pos="3119"/>
        </w:tabs>
      </w:pPr>
      <w:r w:rsidRPr="0057369B">
        <w:rPr>
          <w:color w:val="C00000"/>
        </w:rPr>
        <w:t xml:space="preserve">mv </w:t>
      </w:r>
      <w:r w:rsidRPr="0057369B">
        <w:rPr>
          <w:color w:val="7030A0"/>
        </w:rPr>
        <w:t>хуучинНэр шинэНэр</w:t>
      </w:r>
      <w:r>
        <w:tab/>
      </w:r>
      <w:r w:rsidRPr="0057369B">
        <w:t>файл, хавтасны нэр өөрчлөх</w:t>
      </w:r>
    </w:p>
    <w:p w14:paraId="65C638D7" w14:textId="77777777" w:rsidR="00C32C35" w:rsidRDefault="00C32C35" w:rsidP="00C32C35">
      <w:pPr>
        <w:pStyle w:val="zListBulleted"/>
        <w:tabs>
          <w:tab w:val="left" w:pos="3119"/>
        </w:tabs>
      </w:pPr>
      <w:r w:rsidRPr="0057369B">
        <w:rPr>
          <w:color w:val="C00000"/>
        </w:rPr>
        <w:t xml:space="preserve">touch “index.html” </w:t>
      </w:r>
      <w:r>
        <w:tab/>
      </w:r>
      <w:r w:rsidRPr="0057369B">
        <w:t>файл үүсгэх</w:t>
      </w:r>
    </w:p>
    <w:p w14:paraId="007F82FA" w14:textId="77777777" w:rsidR="00C32C35" w:rsidRDefault="00C32C35" w:rsidP="00C32C35">
      <w:pPr>
        <w:pStyle w:val="zListBulleted"/>
        <w:tabs>
          <w:tab w:val="left" w:pos="3119"/>
        </w:tabs>
      </w:pPr>
      <w:r w:rsidRPr="0057369B">
        <w:rPr>
          <w:color w:val="C00000"/>
        </w:rPr>
        <w:t xml:space="preserve">cd </w:t>
      </w:r>
      <w:r w:rsidRPr="0057369B">
        <w:rPr>
          <w:color w:val="7030A0"/>
          <w:lang w:val="en-US"/>
        </w:rPr>
        <w:t>хавтасНэр</w:t>
      </w:r>
      <w:r>
        <w:tab/>
      </w:r>
      <w:r w:rsidRPr="0057369B">
        <w:t xml:space="preserve">хавтас </w:t>
      </w:r>
      <w:r>
        <w:t>руу шилжих</w:t>
      </w:r>
      <w:r w:rsidRPr="0057369B">
        <w:rPr>
          <w:color w:val="C00000"/>
        </w:rPr>
        <w:t xml:space="preserve"> </w:t>
      </w:r>
      <w:r w:rsidRPr="0057369B">
        <w:rPr>
          <w:color w:val="C00000"/>
          <w:lang w:val="en-US"/>
        </w:rPr>
        <w:t>cd..</w:t>
      </w:r>
    </w:p>
    <w:p w14:paraId="36D04F64" w14:textId="77777777" w:rsidR="00C32C35" w:rsidRDefault="00C32C35" w:rsidP="00C32C35">
      <w:pPr>
        <w:pStyle w:val="zListBulleted"/>
        <w:tabs>
          <w:tab w:val="left" w:pos="3119"/>
        </w:tabs>
      </w:pPr>
      <w:r w:rsidRPr="0057369B">
        <w:rPr>
          <w:color w:val="C00000"/>
        </w:rPr>
        <w:t>mkdir</w:t>
      </w:r>
      <w:r w:rsidRPr="0057369B">
        <w:t xml:space="preserve"> </w:t>
      </w:r>
      <w:r w:rsidRPr="0057369B">
        <w:rPr>
          <w:color w:val="7030A0"/>
        </w:rPr>
        <w:t>хавтасНэр</w:t>
      </w:r>
      <w:r>
        <w:tab/>
      </w:r>
      <w:r w:rsidRPr="0057369B">
        <w:t>шинэ хавтас үүсгэх</w:t>
      </w:r>
    </w:p>
    <w:p w14:paraId="2124401A" w14:textId="7532384E" w:rsidR="002B3317" w:rsidRDefault="002B3317" w:rsidP="002B3317">
      <w:pPr>
        <w:pStyle w:val="zCode"/>
      </w:pPr>
      <w:r>
        <w:rPr>
          <w:noProof/>
          <w:shd w:val="clear" w:color="auto" w:fill="FFFFFF"/>
        </w:rPr>
        <w:drawing>
          <wp:inline distT="0" distB="0" distL="0" distR="0" wp14:anchorId="22A71162" wp14:editId="0967D068">
            <wp:extent cx="5937250" cy="2140585"/>
            <wp:effectExtent l="19050" t="19050" r="25400" b="12065"/>
            <wp:docPr id="138496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7250" cy="2140585"/>
                    </a:xfrm>
                    <a:prstGeom prst="rect">
                      <a:avLst/>
                    </a:prstGeom>
                    <a:noFill/>
                    <a:ln>
                      <a:solidFill>
                        <a:schemeClr val="bg1">
                          <a:lumMod val="50000"/>
                        </a:schemeClr>
                      </a:solidFill>
                    </a:ln>
                  </pic:spPr>
                </pic:pic>
              </a:graphicData>
            </a:graphic>
          </wp:inline>
        </w:drawing>
      </w:r>
    </w:p>
    <w:p w14:paraId="5C9A9F63" w14:textId="77777777" w:rsidR="00D7232A" w:rsidRDefault="00D7232A" w:rsidP="0045305D">
      <w:pPr>
        <w:pStyle w:val="C2nd"/>
        <w:rPr>
          <w:shd w:val="clear" w:color="auto" w:fill="FFFFFF"/>
        </w:rPr>
      </w:pPr>
      <w:bookmarkStart w:id="18" w:name="_Toc154425128"/>
      <w:bookmarkStart w:id="19" w:name="_Toc231258259"/>
      <w:r w:rsidRPr="00A158CC">
        <w:rPr>
          <w:shd w:val="clear" w:color="auto" w:fill="FFFFFF"/>
        </w:rPr>
        <w:t xml:space="preserve">Git </w:t>
      </w:r>
      <w:r w:rsidRPr="0045305D">
        <w:t>local</w:t>
      </w:r>
      <w:r>
        <w:rPr>
          <w:shd w:val="clear" w:color="auto" w:fill="FFFFFF"/>
        </w:rPr>
        <w:t xml:space="preserve"> repository</w:t>
      </w:r>
      <w:bookmarkEnd w:id="18"/>
      <w:bookmarkEnd w:id="19"/>
    </w:p>
    <w:p w14:paraId="32E19233" w14:textId="77777777" w:rsidR="00D7232A" w:rsidRDefault="00D7232A" w:rsidP="0045305D">
      <w:pPr>
        <w:pStyle w:val="zCode"/>
      </w:pPr>
      <w:r>
        <w:rPr>
          <w:noProof/>
        </w:rPr>
        <w:drawing>
          <wp:inline distT="0" distB="0" distL="0" distR="0" wp14:anchorId="227A8D06" wp14:editId="6B43A2EE">
            <wp:extent cx="5937250" cy="2614480"/>
            <wp:effectExtent l="19050" t="19050" r="25400" b="14605"/>
            <wp:docPr id="79779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7833" cy="2619140"/>
                    </a:xfrm>
                    <a:prstGeom prst="rect">
                      <a:avLst/>
                    </a:prstGeom>
                    <a:noFill/>
                    <a:ln>
                      <a:solidFill>
                        <a:schemeClr val="bg1">
                          <a:lumMod val="50000"/>
                        </a:schemeClr>
                      </a:solidFill>
                    </a:ln>
                  </pic:spPr>
                </pic:pic>
              </a:graphicData>
            </a:graphic>
          </wp:inline>
        </w:drawing>
      </w:r>
    </w:p>
    <w:p w14:paraId="326F4AFA" w14:textId="07B7858F" w:rsidR="0045305D" w:rsidRDefault="0045305D" w:rsidP="0045305D">
      <w:pPr>
        <w:pStyle w:val="zCode"/>
      </w:pPr>
      <w:r>
        <w:rPr>
          <w:noProof/>
        </w:rPr>
        <w:lastRenderedPageBreak/>
        <w:drawing>
          <wp:inline distT="0" distB="0" distL="0" distR="0" wp14:anchorId="3AA5C405" wp14:editId="515AD29E">
            <wp:extent cx="5937250" cy="2245995"/>
            <wp:effectExtent l="19050" t="19050" r="25400" b="20955"/>
            <wp:docPr id="1484005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7250" cy="2245995"/>
                    </a:xfrm>
                    <a:prstGeom prst="rect">
                      <a:avLst/>
                    </a:prstGeom>
                    <a:noFill/>
                    <a:ln>
                      <a:solidFill>
                        <a:schemeClr val="bg1">
                          <a:lumMod val="50000"/>
                        </a:schemeClr>
                      </a:solidFill>
                    </a:ln>
                  </pic:spPr>
                </pic:pic>
              </a:graphicData>
            </a:graphic>
          </wp:inline>
        </w:drawing>
      </w:r>
    </w:p>
    <w:p w14:paraId="2691713B" w14:textId="77777777" w:rsidR="008B1F0B" w:rsidRPr="008B1F0B" w:rsidRDefault="008B1F0B" w:rsidP="008B1F0B">
      <w:pPr>
        <w:pStyle w:val="zTxtContinue"/>
      </w:pPr>
      <w:r w:rsidRPr="008B1F0B">
        <w:t>Git эхлүүлэх тохиргоо:</w:t>
      </w:r>
    </w:p>
    <w:p w14:paraId="34B19BF5" w14:textId="77777777" w:rsidR="008B1F0B" w:rsidRPr="008B1F0B" w:rsidRDefault="008B1F0B" w:rsidP="008B1F0B">
      <w:pPr>
        <w:pStyle w:val="zListBulleted"/>
      </w:pPr>
      <w:r w:rsidRPr="008B1F0B">
        <w:rPr>
          <w:color w:val="C00000"/>
        </w:rPr>
        <w:t xml:space="preserve">git init </w:t>
      </w:r>
      <w:r w:rsidRPr="008B1F0B">
        <w:t>- Хавтас дотор git repository үүсгэх (нууцалсан</w:t>
      </w:r>
      <w:r w:rsidRPr="000E1B15">
        <w:rPr>
          <w:color w:val="C00000"/>
        </w:rPr>
        <w:t xml:space="preserve">.git </w:t>
      </w:r>
      <w:r w:rsidRPr="008B1F0B">
        <w:t>хавтас үүснэ)</w:t>
      </w:r>
    </w:p>
    <w:p w14:paraId="1CB8D056" w14:textId="77777777" w:rsidR="008B1F0B" w:rsidRPr="008B1F0B" w:rsidRDefault="008B1F0B" w:rsidP="008B1F0B">
      <w:pPr>
        <w:pStyle w:val="zListBulleted"/>
      </w:pPr>
      <w:r w:rsidRPr="008B1F0B">
        <w:rPr>
          <w:color w:val="C00000"/>
        </w:rPr>
        <w:t xml:space="preserve">git config --global user.name “name” </w:t>
      </w:r>
      <w:r w:rsidRPr="008B1F0B">
        <w:t>– Энэ нь git систем дээр ажиллаж буй хүний нэр</w:t>
      </w:r>
    </w:p>
    <w:p w14:paraId="791D2DE8" w14:textId="77777777" w:rsidR="008B1F0B" w:rsidRPr="008B1F0B" w:rsidRDefault="008B1F0B" w:rsidP="008B1F0B">
      <w:pPr>
        <w:pStyle w:val="zListBulleted"/>
      </w:pPr>
      <w:r w:rsidRPr="008B1F0B">
        <w:rPr>
          <w:color w:val="C00000"/>
        </w:rPr>
        <w:t xml:space="preserve">git config --global user.email “email@address.com” </w:t>
      </w:r>
      <w:r w:rsidRPr="008B1F0B">
        <w:t>– Энэ нь git систем дээр ажиллаж буй хүний цахим хаяг</w:t>
      </w:r>
    </w:p>
    <w:p w14:paraId="6DF882A5" w14:textId="2AB7D2CC" w:rsidR="00F90482" w:rsidRPr="008B1F0B" w:rsidRDefault="008B1F0B" w:rsidP="00F90482">
      <w:pPr>
        <w:pStyle w:val="zCode"/>
      </w:pPr>
      <w:r>
        <w:rPr>
          <w:noProof/>
        </w:rPr>
        <w:drawing>
          <wp:inline distT="0" distB="0" distL="0" distR="0" wp14:anchorId="19B55E9C" wp14:editId="7B678324">
            <wp:extent cx="5940425" cy="1840865"/>
            <wp:effectExtent l="0" t="0" r="3175" b="6985"/>
            <wp:docPr id="208547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75655" name=""/>
                    <pic:cNvPicPr/>
                  </pic:nvPicPr>
                  <pic:blipFill rotWithShape="1">
                    <a:blip r:embed="rId53"/>
                    <a:srcRect b="30507"/>
                    <a:stretch>
                      <a:fillRect/>
                    </a:stretch>
                  </pic:blipFill>
                  <pic:spPr bwMode="auto">
                    <a:xfrm>
                      <a:off x="0" y="0"/>
                      <a:ext cx="5940425" cy="1840865"/>
                    </a:xfrm>
                    <a:prstGeom prst="rect">
                      <a:avLst/>
                    </a:prstGeom>
                    <a:ln>
                      <a:noFill/>
                    </a:ln>
                    <a:extLst>
                      <a:ext uri="{53640926-AAD7-44D8-BBD7-CCE9431645EC}">
                        <a14:shadowObscured xmlns:a14="http://schemas.microsoft.com/office/drawing/2010/main"/>
                      </a:ext>
                    </a:extLst>
                  </pic:spPr>
                </pic:pic>
              </a:graphicData>
            </a:graphic>
          </wp:inline>
        </w:drawing>
      </w:r>
    </w:p>
    <w:p w14:paraId="334E8CA5" w14:textId="02E88E5C" w:rsidR="008B1F0B" w:rsidRDefault="008B1F0B" w:rsidP="0045305D">
      <w:pPr>
        <w:pStyle w:val="zCode"/>
      </w:pPr>
      <w:r>
        <w:rPr>
          <w:noProof/>
        </w:rPr>
        <w:drawing>
          <wp:inline distT="0" distB="0" distL="0" distR="0" wp14:anchorId="2560027F" wp14:editId="530BDE9B">
            <wp:extent cx="5919470" cy="2743200"/>
            <wp:effectExtent l="19050" t="19050" r="24130" b="19050"/>
            <wp:docPr id="1336743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19470" cy="2743200"/>
                    </a:xfrm>
                    <a:prstGeom prst="rect">
                      <a:avLst/>
                    </a:prstGeom>
                    <a:noFill/>
                    <a:ln>
                      <a:solidFill>
                        <a:schemeClr val="bg1">
                          <a:lumMod val="50000"/>
                        </a:schemeClr>
                      </a:solidFill>
                    </a:ln>
                  </pic:spPr>
                </pic:pic>
              </a:graphicData>
            </a:graphic>
          </wp:inline>
        </w:drawing>
      </w:r>
    </w:p>
    <w:p w14:paraId="15791E38" w14:textId="77777777" w:rsidR="008B1F0B" w:rsidRPr="008B1F0B" w:rsidRDefault="008B1F0B" w:rsidP="008B1F0B">
      <w:pPr>
        <w:pStyle w:val="zTxtContinue"/>
      </w:pPr>
      <w:r w:rsidRPr="008B1F0B">
        <w:rPr>
          <w:lang w:val="en-US"/>
        </w:rPr>
        <w:t>Git local repository -</w:t>
      </w:r>
      <w:r w:rsidRPr="008B1F0B">
        <w:t>той ажиллах үндсэн командууд:</w:t>
      </w:r>
    </w:p>
    <w:p w14:paraId="6288FD98" w14:textId="77777777" w:rsidR="008B1F0B" w:rsidRPr="008B1F0B" w:rsidRDefault="008B1F0B" w:rsidP="008B1F0B">
      <w:pPr>
        <w:pStyle w:val="zListBulleted"/>
      </w:pPr>
      <w:r w:rsidRPr="008B1F0B">
        <w:rPr>
          <w:color w:val="C00000"/>
        </w:rPr>
        <w:t xml:space="preserve">git status </w:t>
      </w:r>
      <w:r w:rsidRPr="008B1F0B">
        <w:t>– хавтас доторх файлуудад засвар хийж өөрчилсөн эсэхийг харуулах</w:t>
      </w:r>
    </w:p>
    <w:p w14:paraId="3C759359" w14:textId="77777777" w:rsidR="008B1F0B" w:rsidRPr="008B1F0B" w:rsidRDefault="008B1F0B" w:rsidP="008B1F0B">
      <w:pPr>
        <w:pStyle w:val="zListBulleted"/>
      </w:pPr>
      <w:r w:rsidRPr="008B1F0B">
        <w:rPr>
          <w:color w:val="C00000"/>
        </w:rPr>
        <w:t xml:space="preserve">git add </w:t>
      </w:r>
      <w:r w:rsidRPr="008B1F0B">
        <w:t>– засвар хийж өөрчилсөн файлыг repository-д хадгалахаар сонгох (Staging area -д байршуулах)</w:t>
      </w:r>
    </w:p>
    <w:p w14:paraId="05A2A317" w14:textId="77777777" w:rsidR="008B1F0B" w:rsidRPr="008B1F0B" w:rsidRDefault="008B1F0B" w:rsidP="008B1F0B">
      <w:pPr>
        <w:pStyle w:val="zListBulleted"/>
      </w:pPr>
      <w:r w:rsidRPr="008B1F0B">
        <w:rPr>
          <w:color w:val="C00000"/>
        </w:rPr>
        <w:t xml:space="preserve">git reset  </w:t>
      </w:r>
      <w:r w:rsidRPr="008B1F0B">
        <w:t>- Staging area -аас буцаах</w:t>
      </w:r>
    </w:p>
    <w:p w14:paraId="4B575018" w14:textId="77777777" w:rsidR="008B1F0B" w:rsidRDefault="008B1F0B" w:rsidP="008B1F0B">
      <w:pPr>
        <w:pStyle w:val="zListBulleted"/>
      </w:pPr>
      <w:r w:rsidRPr="008B1F0B">
        <w:rPr>
          <w:color w:val="C00000"/>
        </w:rPr>
        <w:lastRenderedPageBreak/>
        <w:t xml:space="preserve">git commit  </w:t>
      </w:r>
      <w:r w:rsidRPr="008B1F0B">
        <w:t>– сонгосон файлыг repository-д бичих</w:t>
      </w:r>
    </w:p>
    <w:p w14:paraId="737F2646" w14:textId="75794B84" w:rsidR="00D77C9C" w:rsidRPr="008B1F0B" w:rsidRDefault="00D77C9C" w:rsidP="00051B24">
      <w:pPr>
        <w:pStyle w:val="zListBulleted"/>
      </w:pPr>
      <w:r w:rsidRPr="00D77C9C">
        <w:rPr>
          <w:color w:val="C00000"/>
        </w:rPr>
        <w:t xml:space="preserve">git checkout -- . </w:t>
      </w:r>
      <w:r w:rsidRPr="00D77C9C">
        <w:t>Хэрэв хавтас доторх файлыг устгасан бол буцаан сэргээх (repository дотроос файлыг буцаан гаргаж авах) бол дараах командыг бичнэ.</w:t>
      </w:r>
    </w:p>
    <w:p w14:paraId="3825C27F" w14:textId="45DCB5D1" w:rsidR="0045305D" w:rsidRDefault="00F90482" w:rsidP="0045305D">
      <w:pPr>
        <w:pStyle w:val="zCode"/>
      </w:pPr>
      <w:r>
        <w:rPr>
          <w:noProof/>
        </w:rPr>
        <w:drawing>
          <wp:inline distT="0" distB="0" distL="0" distR="0" wp14:anchorId="3F37E98B" wp14:editId="250399E9">
            <wp:extent cx="5940425" cy="5160010"/>
            <wp:effectExtent l="0" t="0" r="3175" b="2540"/>
            <wp:docPr id="198395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53558" name=""/>
                    <pic:cNvPicPr/>
                  </pic:nvPicPr>
                  <pic:blipFill>
                    <a:blip r:embed="rId55"/>
                    <a:stretch>
                      <a:fillRect/>
                    </a:stretch>
                  </pic:blipFill>
                  <pic:spPr>
                    <a:xfrm>
                      <a:off x="0" y="0"/>
                      <a:ext cx="5940425" cy="5160010"/>
                    </a:xfrm>
                    <a:prstGeom prst="rect">
                      <a:avLst/>
                    </a:prstGeom>
                  </pic:spPr>
                </pic:pic>
              </a:graphicData>
            </a:graphic>
          </wp:inline>
        </w:drawing>
      </w:r>
    </w:p>
    <w:p w14:paraId="62DEB094" w14:textId="35E2F0EC" w:rsidR="0045305D" w:rsidRDefault="00F90482" w:rsidP="0045305D">
      <w:pPr>
        <w:pStyle w:val="zCode"/>
      </w:pPr>
      <w:r>
        <w:rPr>
          <w:noProof/>
        </w:rPr>
        <w:drawing>
          <wp:inline distT="0" distB="0" distL="0" distR="0" wp14:anchorId="7EB74953" wp14:editId="503C5703">
            <wp:extent cx="5940425" cy="2056347"/>
            <wp:effectExtent l="0" t="0" r="3175" b="1270"/>
            <wp:docPr id="25854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40374" name=""/>
                    <pic:cNvPicPr/>
                  </pic:nvPicPr>
                  <pic:blipFill rotWithShape="1">
                    <a:blip r:embed="rId56"/>
                    <a:srcRect b="60148"/>
                    <a:stretch>
                      <a:fillRect/>
                    </a:stretch>
                  </pic:blipFill>
                  <pic:spPr bwMode="auto">
                    <a:xfrm>
                      <a:off x="0" y="0"/>
                      <a:ext cx="5940425" cy="2056347"/>
                    </a:xfrm>
                    <a:prstGeom prst="rect">
                      <a:avLst/>
                    </a:prstGeom>
                    <a:ln>
                      <a:noFill/>
                    </a:ln>
                    <a:extLst>
                      <a:ext uri="{53640926-AAD7-44D8-BBD7-CCE9431645EC}">
                        <a14:shadowObscured xmlns:a14="http://schemas.microsoft.com/office/drawing/2010/main"/>
                      </a:ext>
                    </a:extLst>
                  </pic:spPr>
                </pic:pic>
              </a:graphicData>
            </a:graphic>
          </wp:inline>
        </w:drawing>
      </w:r>
    </w:p>
    <w:p w14:paraId="05BD4B96" w14:textId="05ED0381" w:rsidR="00F90482" w:rsidRDefault="00F90482" w:rsidP="0045305D">
      <w:pPr>
        <w:pStyle w:val="zCode"/>
      </w:pPr>
      <w:r>
        <w:t>git add -A</w:t>
      </w:r>
    </w:p>
    <w:p w14:paraId="15B6E43B" w14:textId="01DE6317" w:rsidR="00F90482" w:rsidRDefault="00D77C9C" w:rsidP="0045305D">
      <w:pPr>
        <w:pStyle w:val="zCode"/>
      </w:pPr>
      <w:r>
        <w:rPr>
          <w:noProof/>
        </w:rPr>
        <w:drawing>
          <wp:inline distT="0" distB="0" distL="0" distR="0" wp14:anchorId="6B1BCBED" wp14:editId="3C5AC904">
            <wp:extent cx="5940425" cy="438238"/>
            <wp:effectExtent l="0" t="0" r="3175" b="0"/>
            <wp:docPr id="76201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17819" name=""/>
                    <pic:cNvPicPr/>
                  </pic:nvPicPr>
                  <pic:blipFill rotWithShape="1">
                    <a:blip r:embed="rId57"/>
                    <a:srcRect b="87309"/>
                    <a:stretch>
                      <a:fillRect/>
                    </a:stretch>
                  </pic:blipFill>
                  <pic:spPr bwMode="auto">
                    <a:xfrm>
                      <a:off x="0" y="0"/>
                      <a:ext cx="5940425" cy="438238"/>
                    </a:xfrm>
                    <a:prstGeom prst="rect">
                      <a:avLst/>
                    </a:prstGeom>
                    <a:ln>
                      <a:noFill/>
                    </a:ln>
                    <a:extLst>
                      <a:ext uri="{53640926-AAD7-44D8-BBD7-CCE9431645EC}">
                        <a14:shadowObscured xmlns:a14="http://schemas.microsoft.com/office/drawing/2010/main"/>
                      </a:ext>
                    </a:extLst>
                  </pic:spPr>
                </pic:pic>
              </a:graphicData>
            </a:graphic>
          </wp:inline>
        </w:drawing>
      </w:r>
    </w:p>
    <w:p w14:paraId="57551AE5" w14:textId="77777777" w:rsidR="00D77C9C" w:rsidRPr="00D77C9C" w:rsidRDefault="00D77C9C" w:rsidP="00D77C9C">
      <w:pPr>
        <w:pStyle w:val="zCode"/>
        <w:rPr>
          <w:lang w:val="en-US"/>
        </w:rPr>
      </w:pPr>
      <w:r w:rsidRPr="00D77C9C">
        <w:rPr>
          <w:lang w:val="en-US"/>
        </w:rPr>
        <w:t>git commit -m 'app ehluuleh tohirgoonii file uusgeh'</w:t>
      </w:r>
    </w:p>
    <w:p w14:paraId="48A37398" w14:textId="77777777" w:rsidR="002B3317" w:rsidRDefault="002B3317" w:rsidP="0045305D">
      <w:pPr>
        <w:pStyle w:val="zCode"/>
        <w:rPr>
          <w:noProof/>
        </w:rPr>
      </w:pPr>
    </w:p>
    <w:p w14:paraId="31F49AB0" w14:textId="035756A4" w:rsidR="00D77C9C" w:rsidRDefault="002B3317" w:rsidP="0045305D">
      <w:pPr>
        <w:pStyle w:val="zCode"/>
      </w:pPr>
      <w:r>
        <w:rPr>
          <w:noProof/>
        </w:rPr>
        <w:lastRenderedPageBreak/>
        <w:drawing>
          <wp:inline distT="0" distB="0" distL="0" distR="0" wp14:anchorId="10D296F2" wp14:editId="6800D77A">
            <wp:extent cx="5940425" cy="1087167"/>
            <wp:effectExtent l="0" t="0" r="3175" b="0"/>
            <wp:docPr id="121608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89305" name=""/>
                    <pic:cNvPicPr/>
                  </pic:nvPicPr>
                  <pic:blipFill rotWithShape="1">
                    <a:blip r:embed="rId58"/>
                    <a:srcRect b="57475"/>
                    <a:stretch>
                      <a:fillRect/>
                    </a:stretch>
                  </pic:blipFill>
                  <pic:spPr bwMode="auto">
                    <a:xfrm>
                      <a:off x="0" y="0"/>
                      <a:ext cx="5940425" cy="1087167"/>
                    </a:xfrm>
                    <a:prstGeom prst="rect">
                      <a:avLst/>
                    </a:prstGeom>
                    <a:ln>
                      <a:noFill/>
                    </a:ln>
                    <a:extLst>
                      <a:ext uri="{53640926-AAD7-44D8-BBD7-CCE9431645EC}">
                        <a14:shadowObscured xmlns:a14="http://schemas.microsoft.com/office/drawing/2010/main"/>
                      </a:ext>
                    </a:extLst>
                  </pic:spPr>
                </pic:pic>
              </a:graphicData>
            </a:graphic>
          </wp:inline>
        </w:drawing>
      </w:r>
    </w:p>
    <w:p w14:paraId="456EED8D" w14:textId="77777777" w:rsidR="002B3317" w:rsidRDefault="002B3317" w:rsidP="002B3317">
      <w:pPr>
        <w:pStyle w:val="zCode"/>
      </w:pPr>
      <w:r w:rsidRPr="002B3317">
        <w:t>git status</w:t>
      </w:r>
    </w:p>
    <w:p w14:paraId="30AC2A2A" w14:textId="669283F2" w:rsidR="000E1B15" w:rsidRPr="002B3317" w:rsidRDefault="000E1B15" w:rsidP="000E1B15">
      <w:pPr>
        <w:pStyle w:val="zTxtContinue"/>
        <w:rPr>
          <w:rFonts w:eastAsia="SimSun"/>
          <w:color w:val="833C0B" w:themeColor="accent2" w:themeShade="80"/>
          <w:lang w:eastAsia="zh-CN"/>
        </w:rPr>
      </w:pPr>
      <w:r>
        <w:t xml:space="preserve">Visual Studio Code дээр </w:t>
      </w:r>
      <w:r>
        <w:rPr>
          <w:lang w:val="en-US"/>
        </w:rPr>
        <w:t xml:space="preserve">meta tag, title </w:t>
      </w:r>
      <w:r>
        <w:t xml:space="preserve">нэм бичив. </w:t>
      </w:r>
    </w:p>
    <w:p w14:paraId="28B88C27" w14:textId="39988EAA" w:rsidR="002B3317" w:rsidRDefault="000E1B15" w:rsidP="0045305D">
      <w:pPr>
        <w:pStyle w:val="zCode"/>
      </w:pPr>
      <w:r>
        <w:rPr>
          <w:noProof/>
        </w:rPr>
        <w:drawing>
          <wp:inline distT="0" distB="0" distL="0" distR="0" wp14:anchorId="3ABBCEB4" wp14:editId="0D1D607D">
            <wp:extent cx="5937250" cy="1584325"/>
            <wp:effectExtent l="0" t="0" r="6350" b="0"/>
            <wp:docPr id="155686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7250" cy="1584325"/>
                    </a:xfrm>
                    <a:prstGeom prst="rect">
                      <a:avLst/>
                    </a:prstGeom>
                    <a:noFill/>
                    <a:ln>
                      <a:noFill/>
                    </a:ln>
                  </pic:spPr>
                </pic:pic>
              </a:graphicData>
            </a:graphic>
          </wp:inline>
        </w:drawing>
      </w:r>
    </w:p>
    <w:p w14:paraId="1559EC65" w14:textId="77777777" w:rsidR="00CC40B0" w:rsidRDefault="00CC40B0" w:rsidP="00CC40B0">
      <w:pPr>
        <w:pStyle w:val="zCode"/>
      </w:pPr>
      <w:r>
        <w:t xml:space="preserve">    &lt;meta name="description" content="Mongolian Food Composition Database" /&gt;</w:t>
      </w:r>
    </w:p>
    <w:p w14:paraId="35CB794B" w14:textId="35CE8F9F" w:rsidR="00CC40B0" w:rsidRDefault="00CC40B0" w:rsidP="00CC40B0">
      <w:pPr>
        <w:pStyle w:val="zCode"/>
      </w:pPr>
      <w:r>
        <w:t xml:space="preserve">    &lt;meta name="keywords" content="nutrition, food composition, mongolian traditional foods" /&gt;   </w:t>
      </w:r>
    </w:p>
    <w:p w14:paraId="714203CF" w14:textId="5849D3E0" w:rsidR="000E1B15" w:rsidRDefault="000E1B15" w:rsidP="009E74C4">
      <w:pPr>
        <w:pStyle w:val="zTxtContinue"/>
      </w:pPr>
      <w:r w:rsidRPr="000E1B15">
        <w:t>Git local repository -той ажиллах командууд:</w:t>
      </w:r>
    </w:p>
    <w:p w14:paraId="527B3935" w14:textId="6FF4C7FA" w:rsidR="000E1B15" w:rsidRDefault="000E1B15" w:rsidP="000E1B15">
      <w:pPr>
        <w:pStyle w:val="zListBulleted"/>
      </w:pPr>
      <w:r>
        <w:rPr>
          <w:color w:val="C00000"/>
        </w:rPr>
        <w:t>git co</w:t>
      </w:r>
      <w:r w:rsidRPr="003A6A48">
        <w:rPr>
          <w:color w:val="C00000"/>
        </w:rPr>
        <w:t xml:space="preserve">mmit -am </w:t>
      </w:r>
      <w:r>
        <w:rPr>
          <w:color w:val="C00000"/>
        </w:rPr>
        <w:t xml:space="preserve">‘тайлбар’ </w:t>
      </w:r>
      <w:r w:rsidRPr="008E4777">
        <w:t>– файлыг сонгоод repository-д бичих</w:t>
      </w:r>
      <w:r>
        <w:t>,</w:t>
      </w:r>
    </w:p>
    <w:p w14:paraId="7C3A4B12" w14:textId="1CA8A70D" w:rsidR="000E1B15" w:rsidRDefault="000E1B15" w:rsidP="000E1B15">
      <w:pPr>
        <w:pStyle w:val="zListBulleted"/>
      </w:pPr>
      <w:r w:rsidRPr="00BC7712">
        <w:rPr>
          <w:color w:val="C00000"/>
        </w:rPr>
        <w:t>git log</w:t>
      </w:r>
      <w:r>
        <w:t xml:space="preserve"> – файлыг хэрхэн өөрчилсөн түүхийг харах,</w:t>
      </w:r>
    </w:p>
    <w:p w14:paraId="3370DBEB" w14:textId="1BEE8655" w:rsidR="009E74C4" w:rsidRPr="003A6A48" w:rsidRDefault="009E74C4" w:rsidP="000E1B15">
      <w:pPr>
        <w:pStyle w:val="zListBulleted"/>
      </w:pPr>
      <w:r w:rsidRPr="00A47A72">
        <w:rPr>
          <w:color w:val="C00000"/>
        </w:rPr>
        <w:t xml:space="preserve">git config --list </w:t>
      </w:r>
      <w:r w:rsidRPr="00A47A72">
        <w:t>Git- ийн тохиргоог харах, засварлах</w:t>
      </w:r>
      <w:r>
        <w:t>,</w:t>
      </w:r>
    </w:p>
    <w:p w14:paraId="7C6ECA7D" w14:textId="7A10C224" w:rsidR="000E1B15" w:rsidRPr="00BC7712" w:rsidRDefault="000E1B15" w:rsidP="00D01752">
      <w:pPr>
        <w:pStyle w:val="zListBulleted"/>
      </w:pPr>
      <w:r w:rsidRPr="000E1B15">
        <w:rPr>
          <w:color w:val="C00000"/>
        </w:rPr>
        <w:t xml:space="preserve">git checkout -- </w:t>
      </w:r>
      <w:r w:rsidRPr="000E1B15">
        <w:rPr>
          <w:b/>
          <w:bCs/>
          <w:color w:val="C00000"/>
        </w:rPr>
        <w:t xml:space="preserve">. </w:t>
      </w:r>
      <w:r>
        <w:t>Хэрэв хавтас доторх файлыг устгасан бол буцаан сэргээх (</w:t>
      </w:r>
      <w:r w:rsidRPr="001006F8">
        <w:t>repository дотроос файлыг буцаан гаргаж авах</w:t>
      </w:r>
      <w:r>
        <w:t>) бол дараах командыг бичнэ.</w:t>
      </w:r>
    </w:p>
    <w:p w14:paraId="3B74741B" w14:textId="1337BA69" w:rsidR="000E1B15" w:rsidRDefault="009E74C4" w:rsidP="009E74C4">
      <w:pPr>
        <w:pStyle w:val="zCode"/>
      </w:pPr>
      <w:r>
        <w:rPr>
          <w:noProof/>
        </w:rPr>
        <w:drawing>
          <wp:inline distT="0" distB="0" distL="0" distR="0" wp14:anchorId="591C4D32" wp14:editId="7686249E">
            <wp:extent cx="5940425" cy="4357095"/>
            <wp:effectExtent l="0" t="0" r="3175" b="5715"/>
            <wp:docPr id="40259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96383" name=""/>
                    <pic:cNvPicPr/>
                  </pic:nvPicPr>
                  <pic:blipFill rotWithShape="1">
                    <a:blip r:embed="rId60"/>
                    <a:srcRect b="21411"/>
                    <a:stretch>
                      <a:fillRect/>
                    </a:stretch>
                  </pic:blipFill>
                  <pic:spPr bwMode="auto">
                    <a:xfrm>
                      <a:off x="0" y="0"/>
                      <a:ext cx="5940425" cy="4357095"/>
                    </a:xfrm>
                    <a:prstGeom prst="rect">
                      <a:avLst/>
                    </a:prstGeom>
                    <a:ln>
                      <a:noFill/>
                    </a:ln>
                    <a:extLst>
                      <a:ext uri="{53640926-AAD7-44D8-BBD7-CCE9431645EC}">
                        <a14:shadowObscured xmlns:a14="http://schemas.microsoft.com/office/drawing/2010/main"/>
                      </a:ext>
                    </a:extLst>
                  </pic:spPr>
                </pic:pic>
              </a:graphicData>
            </a:graphic>
          </wp:inline>
        </w:drawing>
      </w:r>
    </w:p>
    <w:p w14:paraId="657BEDBA" w14:textId="77777777" w:rsidR="009E74C4" w:rsidRPr="009E74C4" w:rsidRDefault="009E74C4" w:rsidP="009E74C4">
      <w:pPr>
        <w:pStyle w:val="zCode"/>
      </w:pPr>
      <w:r w:rsidRPr="009E74C4">
        <w:lastRenderedPageBreak/>
        <w:t>git commit -am 'meta tag, title nemj bichev'</w:t>
      </w:r>
    </w:p>
    <w:p w14:paraId="7B699DC4" w14:textId="505F2A0C" w:rsidR="009E74C4" w:rsidRDefault="009E74C4" w:rsidP="009E74C4">
      <w:pPr>
        <w:pStyle w:val="zCode"/>
        <w:rPr>
          <w:lang w:val="en-US"/>
        </w:rPr>
      </w:pPr>
      <w:r>
        <w:rPr>
          <w:lang w:val="en-US"/>
        </w:rPr>
        <w:t>git log</w:t>
      </w:r>
    </w:p>
    <w:p w14:paraId="4DD34910" w14:textId="23C079BF" w:rsidR="009E74C4" w:rsidRDefault="009E74C4" w:rsidP="009E74C4">
      <w:pPr>
        <w:pStyle w:val="zCode"/>
        <w:rPr>
          <w:lang w:val="en-US"/>
        </w:rPr>
      </w:pPr>
      <w:r>
        <w:rPr>
          <w:noProof/>
        </w:rPr>
        <w:drawing>
          <wp:inline distT="0" distB="0" distL="0" distR="0" wp14:anchorId="2A0B56DA" wp14:editId="5D4392CB">
            <wp:extent cx="5940425" cy="2656840"/>
            <wp:effectExtent l="0" t="0" r="3175" b="0"/>
            <wp:docPr id="105234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7616" name=""/>
                    <pic:cNvPicPr/>
                  </pic:nvPicPr>
                  <pic:blipFill>
                    <a:blip r:embed="rId61"/>
                    <a:stretch>
                      <a:fillRect/>
                    </a:stretch>
                  </pic:blipFill>
                  <pic:spPr>
                    <a:xfrm>
                      <a:off x="0" y="0"/>
                      <a:ext cx="5940425" cy="2656840"/>
                    </a:xfrm>
                    <a:prstGeom prst="rect">
                      <a:avLst/>
                    </a:prstGeom>
                  </pic:spPr>
                </pic:pic>
              </a:graphicData>
            </a:graphic>
          </wp:inline>
        </w:drawing>
      </w:r>
    </w:p>
    <w:p w14:paraId="70A362A7" w14:textId="67EE8A3B" w:rsidR="009E74C4" w:rsidRPr="009E74C4" w:rsidRDefault="009E74C4" w:rsidP="009E74C4">
      <w:pPr>
        <w:pStyle w:val="zCode"/>
        <w:rPr>
          <w:lang w:val="en-US"/>
        </w:rPr>
      </w:pPr>
      <w:r>
        <w:rPr>
          <w:lang w:val="en-US"/>
        </w:rPr>
        <w:t>git config --list</w:t>
      </w:r>
    </w:p>
    <w:p w14:paraId="602A96D3" w14:textId="6B3B85F0" w:rsidR="00804F54" w:rsidRDefault="00804F54" w:rsidP="00804F54">
      <w:pPr>
        <w:pStyle w:val="C2nd"/>
      </w:pPr>
      <w:bookmarkStart w:id="20" w:name="_Toc231258260"/>
      <w:r w:rsidRPr="00804F54">
        <w:t>Хувилбар branch</w:t>
      </w:r>
      <w:bookmarkEnd w:id="20"/>
    </w:p>
    <w:p w14:paraId="49A58B1F" w14:textId="03C964BF" w:rsidR="009E74C4" w:rsidRPr="00731D57" w:rsidRDefault="009E74C4" w:rsidP="009E74C4">
      <w:pPr>
        <w:pStyle w:val="zTxtContinue"/>
      </w:pPr>
      <w:r w:rsidRPr="00731D57">
        <w:t>Хувилбар branch үүсгэх</w:t>
      </w:r>
      <w:r>
        <w:t xml:space="preserve"> тухай дараа ярилцах болно. Дараах командууд байдаг. </w:t>
      </w:r>
    </w:p>
    <w:p w14:paraId="6ED6EE10" w14:textId="77777777" w:rsidR="009E74C4" w:rsidRPr="00731D57" w:rsidRDefault="009E74C4" w:rsidP="009E74C4">
      <w:pPr>
        <w:pStyle w:val="zListBulleted"/>
      </w:pPr>
      <w:r w:rsidRPr="00731D57">
        <w:rPr>
          <w:color w:val="C00000"/>
        </w:rPr>
        <w:t>git branch</w:t>
      </w:r>
      <w:r w:rsidRPr="00731D57">
        <w:t xml:space="preserve"> ямар ямар branch байгааг харах</w:t>
      </w:r>
    </w:p>
    <w:p w14:paraId="4677D8CB" w14:textId="77777777" w:rsidR="009E74C4" w:rsidRPr="00234656" w:rsidRDefault="009E74C4" w:rsidP="009E74C4">
      <w:pPr>
        <w:pStyle w:val="zListBulleted"/>
      </w:pPr>
      <w:r w:rsidRPr="00731D57">
        <w:rPr>
          <w:color w:val="C00000"/>
        </w:rPr>
        <w:t xml:space="preserve">git branch branch-name </w:t>
      </w:r>
      <w:r w:rsidRPr="00731D57">
        <w:t>шинэ branch үүсгэх</w:t>
      </w:r>
    </w:p>
    <w:p w14:paraId="7EC4BCAF" w14:textId="77777777" w:rsidR="009E74C4" w:rsidRPr="00234656" w:rsidRDefault="009E74C4" w:rsidP="009E74C4">
      <w:pPr>
        <w:pStyle w:val="zListBulleted"/>
      </w:pPr>
      <w:r w:rsidRPr="00234656">
        <w:rPr>
          <w:color w:val="C00000"/>
        </w:rPr>
        <w:t>git branch</w:t>
      </w:r>
      <w:r>
        <w:rPr>
          <w:color w:val="C00000"/>
        </w:rPr>
        <w:t xml:space="preserve"> -</w:t>
      </w:r>
      <w:r>
        <w:rPr>
          <w:rFonts w:eastAsiaTheme="minorEastAsia"/>
          <w:color w:val="C00000"/>
          <w:lang w:eastAsia="zh-CN"/>
        </w:rPr>
        <w:t>d</w:t>
      </w:r>
      <w:r w:rsidRPr="00234656">
        <w:rPr>
          <w:color w:val="C00000"/>
        </w:rPr>
        <w:t xml:space="preserve"> branch-name </w:t>
      </w:r>
      <w:r>
        <w:t>сонгосон</w:t>
      </w:r>
      <w:r w:rsidRPr="00234656">
        <w:t xml:space="preserve"> branch</w:t>
      </w:r>
      <w:r>
        <w:t>-ыг устгах</w:t>
      </w:r>
    </w:p>
    <w:p w14:paraId="5C8776B7" w14:textId="77777777" w:rsidR="009E74C4" w:rsidRPr="006C5C2B" w:rsidRDefault="009E74C4" w:rsidP="009E74C4">
      <w:pPr>
        <w:pStyle w:val="zListBulleted"/>
      </w:pPr>
      <w:r w:rsidRPr="00731D57">
        <w:rPr>
          <w:color w:val="C00000"/>
        </w:rPr>
        <w:t>git checkout branch-name</w:t>
      </w:r>
      <w:r w:rsidRPr="00731D57">
        <w:t xml:space="preserve"> заасан branch руу шилжих</w:t>
      </w:r>
    </w:p>
    <w:p w14:paraId="53E22F1C" w14:textId="77777777" w:rsidR="009E74C4" w:rsidRPr="006C5C2B" w:rsidRDefault="009E74C4" w:rsidP="009E74C4">
      <w:pPr>
        <w:pStyle w:val="zListBulleted"/>
      </w:pPr>
      <w:r w:rsidRPr="006C5C2B">
        <w:rPr>
          <w:color w:val="C00000"/>
        </w:rPr>
        <w:t>git checkout</w:t>
      </w:r>
      <w:r>
        <w:rPr>
          <w:color w:val="C00000"/>
        </w:rPr>
        <w:t xml:space="preserve"> -b</w:t>
      </w:r>
      <w:r w:rsidRPr="006C5C2B">
        <w:rPr>
          <w:color w:val="C00000"/>
        </w:rPr>
        <w:t xml:space="preserve"> branch-name</w:t>
      </w:r>
      <w:r w:rsidRPr="006C5C2B">
        <w:t xml:space="preserve"> </w:t>
      </w:r>
      <w:r>
        <w:t>шинэ</w:t>
      </w:r>
      <w:r w:rsidRPr="006C5C2B">
        <w:t xml:space="preserve"> branch </w:t>
      </w:r>
      <w:r>
        <w:t>үүсгээд</w:t>
      </w:r>
      <w:r w:rsidRPr="006C5C2B">
        <w:t xml:space="preserve"> шилжих</w:t>
      </w:r>
    </w:p>
    <w:p w14:paraId="58825361" w14:textId="58037916" w:rsidR="009E74C4" w:rsidRDefault="009E74C4" w:rsidP="009E74C4">
      <w:pPr>
        <w:pStyle w:val="zListBulleted"/>
      </w:pPr>
      <w:r w:rsidRPr="009E74C4">
        <w:rPr>
          <w:color w:val="C00000"/>
        </w:rPr>
        <w:t xml:space="preserve">git merge branch-name  </w:t>
      </w:r>
      <w:r>
        <w:t>master branch руу хувилбар branch-ыг нэгтгэх</w:t>
      </w:r>
    </w:p>
    <w:p w14:paraId="15433F53" w14:textId="479CEECB" w:rsidR="009E74C4" w:rsidRDefault="009E74C4" w:rsidP="009E74C4">
      <w:pPr>
        <w:pStyle w:val="zListBulleted"/>
      </w:pPr>
      <w:r w:rsidRPr="00804F54">
        <w:rPr>
          <w:color w:val="C00000"/>
        </w:rPr>
        <w:t xml:space="preserve">git merge branch-name --no-ff  </w:t>
      </w:r>
      <w:r>
        <w:t>master branch руу хувилбар branch-ыг нэгтгэх (github руу push хийхдээ багцалдаг)</w:t>
      </w:r>
    </w:p>
    <w:p w14:paraId="3E88D410" w14:textId="6A20DA86" w:rsidR="009E74C4" w:rsidRPr="00DC1B36" w:rsidRDefault="00804F54" w:rsidP="00802403">
      <w:pPr>
        <w:pStyle w:val="C2nd"/>
      </w:pPr>
      <w:bookmarkStart w:id="21" w:name="_Toc231258261"/>
      <w:r w:rsidRPr="00804F54">
        <w:t>Github repository</w:t>
      </w:r>
      <w:bookmarkEnd w:id="21"/>
    </w:p>
    <w:p w14:paraId="19FFC4BA" w14:textId="042AD822" w:rsidR="007B0739" w:rsidRDefault="007B0739" w:rsidP="00802403">
      <w:pPr>
        <w:pStyle w:val="zTxtContinue"/>
      </w:pPr>
      <w:r>
        <w:rPr>
          <w:noProof/>
        </w:rPr>
        <w:drawing>
          <wp:inline distT="0" distB="0" distL="0" distR="0" wp14:anchorId="7AB24B8B" wp14:editId="484CAF6E">
            <wp:extent cx="5847529" cy="2763252"/>
            <wp:effectExtent l="0" t="0" r="1270" b="0"/>
            <wp:docPr id="1575256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862867" cy="2770500"/>
                    </a:xfrm>
                    <a:prstGeom prst="rect">
                      <a:avLst/>
                    </a:prstGeom>
                    <a:noFill/>
                    <a:ln>
                      <a:noFill/>
                    </a:ln>
                  </pic:spPr>
                </pic:pic>
              </a:graphicData>
            </a:graphic>
          </wp:inline>
        </w:drawing>
      </w:r>
    </w:p>
    <w:p w14:paraId="7EEF1C68" w14:textId="01AEA562" w:rsidR="00AC75D9" w:rsidRDefault="00AC75D9" w:rsidP="00802403">
      <w:pPr>
        <w:pStyle w:val="zTxtContinue"/>
      </w:pPr>
      <w:r>
        <w:br w:type="page"/>
      </w:r>
    </w:p>
    <w:p w14:paraId="53D8BB8F" w14:textId="5EDC7503" w:rsidR="00552A04" w:rsidRDefault="00D7232A" w:rsidP="00AC75D9">
      <w:pPr>
        <w:pStyle w:val="zTxtContinue"/>
      </w:pPr>
      <w:r>
        <w:lastRenderedPageBreak/>
        <w:t>Github</w:t>
      </w:r>
      <w:r w:rsidRPr="00BD1469">
        <w:t xml:space="preserve"> </w:t>
      </w:r>
      <w:r>
        <w:t xml:space="preserve">дээр эрх нээж шинэ </w:t>
      </w:r>
      <w:r w:rsidRPr="00BD1469">
        <w:t xml:space="preserve">repository </w:t>
      </w:r>
      <w:r>
        <w:t>үүсгэх</w:t>
      </w:r>
      <w:r w:rsidR="00AC75D9">
        <w:t xml:space="preserve"> </w:t>
      </w:r>
      <w:hyperlink r:id="rId63" w:history="1">
        <w:r w:rsidR="00552A04" w:rsidRPr="00312226">
          <w:rPr>
            <w:rStyle w:val="Hyperlink"/>
          </w:rPr>
          <w:t>https://github.com/login</w:t>
        </w:r>
      </w:hyperlink>
    </w:p>
    <w:p w14:paraId="2C51FA30" w14:textId="4202615C" w:rsidR="00552A04" w:rsidRDefault="00552A04" w:rsidP="00552A04">
      <w:pPr>
        <w:pStyle w:val="zCode"/>
        <w:rPr>
          <w:lang w:val="en-US"/>
        </w:rPr>
      </w:pPr>
      <w:r>
        <w:rPr>
          <w:noProof/>
        </w:rPr>
        <w:drawing>
          <wp:inline distT="0" distB="0" distL="0" distR="0" wp14:anchorId="49BBDE8D" wp14:editId="247228C4">
            <wp:extent cx="5940425" cy="2963779"/>
            <wp:effectExtent l="19050" t="19050" r="22225" b="27305"/>
            <wp:docPr id="44870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08572" name=""/>
                    <pic:cNvPicPr/>
                  </pic:nvPicPr>
                  <pic:blipFill rotWithShape="1">
                    <a:blip r:embed="rId64"/>
                    <a:srcRect b="34021"/>
                    <a:stretch>
                      <a:fillRect/>
                    </a:stretch>
                  </pic:blipFill>
                  <pic:spPr bwMode="auto">
                    <a:xfrm>
                      <a:off x="0" y="0"/>
                      <a:ext cx="5940425" cy="2963779"/>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8122502" w14:textId="2F10D51E" w:rsidR="00AC75D9" w:rsidRDefault="00942FE4" w:rsidP="00552A04">
      <w:pPr>
        <w:pStyle w:val="zCode"/>
        <w:rPr>
          <w:lang w:val="en-US"/>
        </w:rPr>
      </w:pPr>
      <w:r>
        <w:rPr>
          <w:noProof/>
          <w:lang w:val="en-US"/>
        </w:rPr>
        <w:drawing>
          <wp:inline distT="0" distB="0" distL="0" distR="0" wp14:anchorId="4AB233F9" wp14:editId="4CA5CE42">
            <wp:extent cx="5939790" cy="5823585"/>
            <wp:effectExtent l="19050" t="19050" r="22860" b="24765"/>
            <wp:docPr id="2089917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39790" cy="5823585"/>
                    </a:xfrm>
                    <a:prstGeom prst="rect">
                      <a:avLst/>
                    </a:prstGeom>
                    <a:noFill/>
                    <a:ln>
                      <a:solidFill>
                        <a:schemeClr val="bg1">
                          <a:lumMod val="50000"/>
                        </a:schemeClr>
                      </a:solidFill>
                    </a:ln>
                  </pic:spPr>
                </pic:pic>
              </a:graphicData>
            </a:graphic>
          </wp:inline>
        </w:drawing>
      </w:r>
    </w:p>
    <w:p w14:paraId="1B0992E1" w14:textId="2A7E8504" w:rsidR="00942FE4" w:rsidRDefault="00942FE4" w:rsidP="00552A04">
      <w:pPr>
        <w:pStyle w:val="zCode"/>
        <w:rPr>
          <w:lang w:val="en-US"/>
        </w:rPr>
      </w:pPr>
      <w:r>
        <w:rPr>
          <w:noProof/>
          <w:lang w:val="en-US"/>
        </w:rPr>
        <w:lastRenderedPageBreak/>
        <w:drawing>
          <wp:inline distT="0" distB="0" distL="0" distR="0" wp14:anchorId="72588475" wp14:editId="50355EB1">
            <wp:extent cx="5939790" cy="4412581"/>
            <wp:effectExtent l="19050" t="19050" r="22860" b="26670"/>
            <wp:docPr id="2045731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6">
                      <a:extLst>
                        <a:ext uri="{28A0092B-C50C-407E-A947-70E740481C1C}">
                          <a14:useLocalDpi xmlns:a14="http://schemas.microsoft.com/office/drawing/2010/main" val="0"/>
                        </a:ext>
                      </a:extLst>
                    </a:blip>
                    <a:srcRect b="8156"/>
                    <a:stretch>
                      <a:fillRect/>
                    </a:stretch>
                  </pic:blipFill>
                  <pic:spPr bwMode="auto">
                    <a:xfrm>
                      <a:off x="0" y="0"/>
                      <a:ext cx="5939790" cy="4412581"/>
                    </a:xfrm>
                    <a:prstGeom prst="rect">
                      <a:avLst/>
                    </a:prstGeom>
                    <a:noFill/>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C8EAFF" w14:textId="77777777" w:rsidR="00942FE4" w:rsidRDefault="00942FE4" w:rsidP="00942FE4">
      <w:pPr>
        <w:pStyle w:val="zTxtContinue"/>
      </w:pPr>
      <w:r>
        <w:t>git -ийг github руу заах</w:t>
      </w:r>
    </w:p>
    <w:p w14:paraId="24EC02F8" w14:textId="48DD20EB" w:rsidR="00942FE4" w:rsidRPr="009F4DA2" w:rsidRDefault="00942FE4" w:rsidP="00942FE4">
      <w:pPr>
        <w:pStyle w:val="zListBulleted"/>
        <w:tabs>
          <w:tab w:val="left" w:pos="3969"/>
        </w:tabs>
      </w:pPr>
      <w:r w:rsidRPr="00942FE4">
        <w:rPr>
          <w:color w:val="C00000"/>
        </w:rPr>
        <w:t xml:space="preserve">git remote add origin “git repo url” </w:t>
      </w:r>
      <w:r>
        <w:tab/>
      </w:r>
      <w:r w:rsidRPr="009F4DA2">
        <w:t>хаяг нэмэх</w:t>
      </w:r>
    </w:p>
    <w:p w14:paraId="0D3A9EC4" w14:textId="6644C0DE" w:rsidR="00942FE4" w:rsidRPr="006F74A0" w:rsidRDefault="00942FE4" w:rsidP="00942FE4">
      <w:pPr>
        <w:pStyle w:val="zListBulleted"/>
        <w:tabs>
          <w:tab w:val="left" w:pos="3969"/>
        </w:tabs>
      </w:pPr>
      <w:r w:rsidRPr="00942FE4">
        <w:rPr>
          <w:color w:val="C00000"/>
        </w:rPr>
        <w:t xml:space="preserve">git remote set-url origin “git repo url” </w:t>
      </w:r>
      <w:r>
        <w:tab/>
      </w:r>
      <w:r w:rsidRPr="009F4DA2">
        <w:t>хаяг солих</w:t>
      </w:r>
    </w:p>
    <w:p w14:paraId="1CE9814C" w14:textId="76A7FB42" w:rsidR="00942FE4" w:rsidRPr="006F74A0" w:rsidRDefault="00942FE4" w:rsidP="00942FE4">
      <w:pPr>
        <w:pStyle w:val="zListBulleted"/>
        <w:tabs>
          <w:tab w:val="left" w:pos="3969"/>
        </w:tabs>
      </w:pPr>
      <w:r w:rsidRPr="00942FE4">
        <w:rPr>
          <w:color w:val="C00000"/>
        </w:rPr>
        <w:t xml:space="preserve">git remote -v </w:t>
      </w:r>
      <w:r>
        <w:tab/>
      </w:r>
      <w:r w:rsidRPr="000C30A2">
        <w:t>хаяг харах</w:t>
      </w:r>
    </w:p>
    <w:p w14:paraId="70ABB382" w14:textId="10009A4E" w:rsidR="00942FE4" w:rsidRDefault="00942FE4" w:rsidP="00552A04">
      <w:pPr>
        <w:pStyle w:val="zCode"/>
        <w:rPr>
          <w:lang w:val="en-US"/>
        </w:rPr>
      </w:pPr>
      <w:r>
        <w:rPr>
          <w:noProof/>
        </w:rPr>
        <w:drawing>
          <wp:inline distT="0" distB="0" distL="0" distR="0" wp14:anchorId="022C5DE8" wp14:editId="35B31B9E">
            <wp:extent cx="5940425" cy="1252855"/>
            <wp:effectExtent l="0" t="0" r="3175" b="4445"/>
            <wp:docPr id="46528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86408" name=""/>
                    <pic:cNvPicPr/>
                  </pic:nvPicPr>
                  <pic:blipFill>
                    <a:blip r:embed="rId67"/>
                    <a:stretch>
                      <a:fillRect/>
                    </a:stretch>
                  </pic:blipFill>
                  <pic:spPr>
                    <a:xfrm>
                      <a:off x="0" y="0"/>
                      <a:ext cx="5940425" cy="1252855"/>
                    </a:xfrm>
                    <a:prstGeom prst="rect">
                      <a:avLst/>
                    </a:prstGeom>
                  </pic:spPr>
                </pic:pic>
              </a:graphicData>
            </a:graphic>
          </wp:inline>
        </w:drawing>
      </w:r>
    </w:p>
    <w:p w14:paraId="28606EE3" w14:textId="77777777" w:rsidR="00942FE4" w:rsidRPr="00942FE4" w:rsidRDefault="00942FE4" w:rsidP="00942FE4">
      <w:pPr>
        <w:pStyle w:val="zCode"/>
      </w:pPr>
      <w:r w:rsidRPr="00942FE4">
        <w:t xml:space="preserve">git remote add origin </w:t>
      </w:r>
      <w:r w:rsidRPr="00942FE4">
        <w:rPr>
          <w:color w:val="C00000"/>
        </w:rPr>
        <w:t>https://github.com/Orgilid/spaMfcdV1.git</w:t>
      </w:r>
    </w:p>
    <w:p w14:paraId="6151A2A8" w14:textId="77777777" w:rsidR="00942FE4" w:rsidRDefault="00942FE4" w:rsidP="00942FE4">
      <w:pPr>
        <w:pStyle w:val="zCode"/>
      </w:pPr>
      <w:r w:rsidRPr="00942FE4">
        <w:t>git remote -v</w:t>
      </w:r>
    </w:p>
    <w:p w14:paraId="1A797D53" w14:textId="0964272C" w:rsidR="00E902F9" w:rsidRDefault="00E902F9" w:rsidP="00E902F9">
      <w:pPr>
        <w:pStyle w:val="zCode"/>
      </w:pPr>
      <w:r w:rsidRPr="00E902F9">
        <w:rPr>
          <w:noProof/>
        </w:rPr>
        <w:drawing>
          <wp:inline distT="0" distB="0" distL="0" distR="0" wp14:anchorId="739F1940" wp14:editId="3EF4DE95">
            <wp:extent cx="5939790" cy="1759585"/>
            <wp:effectExtent l="19050" t="19050" r="22860" b="12065"/>
            <wp:docPr id="21390093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39790" cy="1759585"/>
                    </a:xfrm>
                    <a:prstGeom prst="rect">
                      <a:avLst/>
                    </a:prstGeom>
                    <a:noFill/>
                    <a:ln>
                      <a:solidFill>
                        <a:schemeClr val="bg1">
                          <a:lumMod val="50000"/>
                        </a:schemeClr>
                      </a:solidFill>
                    </a:ln>
                  </pic:spPr>
                </pic:pic>
              </a:graphicData>
            </a:graphic>
          </wp:inline>
        </w:drawing>
      </w:r>
    </w:p>
    <w:p w14:paraId="11A54744" w14:textId="317D889C" w:rsidR="00E902F9" w:rsidRDefault="00E902F9" w:rsidP="00E902F9">
      <w:pPr>
        <w:pStyle w:val="zCode"/>
      </w:pPr>
      <w:r>
        <w:br w:type="page"/>
      </w:r>
    </w:p>
    <w:p w14:paraId="07A21323" w14:textId="77777777" w:rsidR="002F2DFE" w:rsidRPr="00C6555B" w:rsidRDefault="002F2DFE" w:rsidP="002F2DFE">
      <w:pPr>
        <w:pStyle w:val="zTxtContinue"/>
      </w:pPr>
      <w:r w:rsidRPr="00C6555B">
        <w:lastRenderedPageBreak/>
        <w:t xml:space="preserve">Git </w:t>
      </w:r>
      <w:r>
        <w:t>global</w:t>
      </w:r>
      <w:r w:rsidRPr="00C6555B">
        <w:t xml:space="preserve"> repository -той ажиллах үндсэн командууд:</w:t>
      </w:r>
    </w:p>
    <w:p w14:paraId="6FC4CE40" w14:textId="77777777" w:rsidR="002F2DFE" w:rsidRDefault="002F2DFE" w:rsidP="002F2DFE">
      <w:pPr>
        <w:pStyle w:val="zListBulleted"/>
      </w:pPr>
      <w:r w:rsidRPr="00A901C4">
        <w:rPr>
          <w:color w:val="C00000"/>
        </w:rPr>
        <w:t>git push</w:t>
      </w:r>
      <w:r>
        <w:t xml:space="preserve"> – </w:t>
      </w:r>
      <w:r w:rsidRPr="00A901C4">
        <w:t xml:space="preserve">local </w:t>
      </w:r>
      <w:r w:rsidRPr="00C6555B">
        <w:t>repository</w:t>
      </w:r>
      <w:r>
        <w:t xml:space="preserve">-оос remote </w:t>
      </w:r>
      <w:r w:rsidRPr="00C6555B">
        <w:t>repository</w:t>
      </w:r>
      <w:r>
        <w:t xml:space="preserve"> руу upload хийх</w:t>
      </w:r>
    </w:p>
    <w:p w14:paraId="6C29515A" w14:textId="77777777" w:rsidR="002F2DFE" w:rsidRDefault="002F2DFE" w:rsidP="002F2DFE">
      <w:pPr>
        <w:pStyle w:val="zListBulleted"/>
      </w:pPr>
      <w:r w:rsidRPr="00A901C4">
        <w:rPr>
          <w:color w:val="C00000"/>
        </w:rPr>
        <w:t>git pull</w:t>
      </w:r>
      <w:r>
        <w:t xml:space="preserve"> - </w:t>
      </w:r>
      <w:r w:rsidRPr="00A901C4">
        <w:t>remote repository</w:t>
      </w:r>
      <w:r>
        <w:t xml:space="preserve"> дотроос файлыг буцаан </w:t>
      </w:r>
      <w:r w:rsidRPr="00A901C4">
        <w:t>local repository</w:t>
      </w:r>
      <w:r>
        <w:t xml:space="preserve"> руу татаж авах</w:t>
      </w:r>
    </w:p>
    <w:p w14:paraId="05FAE25E" w14:textId="06C412F2" w:rsidR="00374291" w:rsidRPr="00C6555B" w:rsidRDefault="00374291" w:rsidP="00585F2A">
      <w:pPr>
        <w:pStyle w:val="zListBulleted"/>
      </w:pPr>
      <w:r w:rsidRPr="00374291">
        <w:rPr>
          <w:color w:val="C00000"/>
        </w:rPr>
        <w:t>git clone project-github-</w:t>
      </w:r>
      <w:r w:rsidRPr="00ED5CC9">
        <w:t>url</w:t>
      </w:r>
      <w:r>
        <w:t xml:space="preserve"> - т</w:t>
      </w:r>
      <w:r w:rsidRPr="00374291">
        <w:t>өслийн хувилбарыг эсвэл өөр төслийг татаж авах</w:t>
      </w:r>
    </w:p>
    <w:p w14:paraId="77BF0232" w14:textId="26D813BD" w:rsidR="002F2DFE" w:rsidRDefault="002F2DFE" w:rsidP="00552A04">
      <w:pPr>
        <w:pStyle w:val="zCode"/>
        <w:rPr>
          <w:lang w:val="en-US"/>
        </w:rPr>
      </w:pPr>
      <w:r>
        <w:rPr>
          <w:noProof/>
        </w:rPr>
        <w:drawing>
          <wp:inline distT="0" distB="0" distL="0" distR="0" wp14:anchorId="4A7A0603" wp14:editId="0C4DDE16">
            <wp:extent cx="5940425" cy="1533525"/>
            <wp:effectExtent l="0" t="0" r="3175" b="9525"/>
            <wp:docPr id="15768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1439" name=""/>
                    <pic:cNvPicPr/>
                  </pic:nvPicPr>
                  <pic:blipFill>
                    <a:blip r:embed="rId69"/>
                    <a:stretch>
                      <a:fillRect/>
                    </a:stretch>
                  </pic:blipFill>
                  <pic:spPr>
                    <a:xfrm>
                      <a:off x="0" y="0"/>
                      <a:ext cx="5940425" cy="1533525"/>
                    </a:xfrm>
                    <a:prstGeom prst="rect">
                      <a:avLst/>
                    </a:prstGeom>
                  </pic:spPr>
                </pic:pic>
              </a:graphicData>
            </a:graphic>
          </wp:inline>
        </w:drawing>
      </w:r>
    </w:p>
    <w:p w14:paraId="64CAB956" w14:textId="77777777" w:rsidR="002F2DFE" w:rsidRPr="002F2DFE" w:rsidRDefault="002F2DFE" w:rsidP="002F2DFE">
      <w:pPr>
        <w:pStyle w:val="zCode"/>
      </w:pPr>
      <w:r w:rsidRPr="002F2DFE">
        <w:t>git push origin master</w:t>
      </w:r>
    </w:p>
    <w:p w14:paraId="15C0D610" w14:textId="10BAE818" w:rsidR="002F2DFE" w:rsidRDefault="004122B9" w:rsidP="00552A04">
      <w:pPr>
        <w:pStyle w:val="zCode"/>
        <w:rPr>
          <w:lang w:val="en-US"/>
        </w:rPr>
      </w:pPr>
      <w:r>
        <w:rPr>
          <w:noProof/>
        </w:rPr>
        <w:drawing>
          <wp:inline distT="0" distB="0" distL="0" distR="0" wp14:anchorId="7B0D78EA" wp14:editId="4301155E">
            <wp:extent cx="5940425" cy="3356810"/>
            <wp:effectExtent l="19050" t="19050" r="22225" b="15240"/>
            <wp:docPr id="109385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55444" name=""/>
                    <pic:cNvPicPr/>
                  </pic:nvPicPr>
                  <pic:blipFill rotWithShape="1">
                    <a:blip r:embed="rId70"/>
                    <a:srcRect b="36447"/>
                    <a:stretch>
                      <a:fillRect/>
                    </a:stretch>
                  </pic:blipFill>
                  <pic:spPr bwMode="auto">
                    <a:xfrm>
                      <a:off x="0" y="0"/>
                      <a:ext cx="5940425" cy="335681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F6F6A0A" w14:textId="582F4928" w:rsidR="00A81826" w:rsidRDefault="00A81826" w:rsidP="00A81826">
      <w:pPr>
        <w:pStyle w:val="zTxtContinue"/>
      </w:pPr>
      <w:r>
        <w:t xml:space="preserve">Github дээр </w:t>
      </w:r>
      <w:r w:rsidR="00363182">
        <w:rPr>
          <w:lang w:val="en-US"/>
        </w:rPr>
        <w:t>button</w:t>
      </w:r>
      <w:r w:rsidR="00C44F2C">
        <w:rPr>
          <w:lang w:val="en-US"/>
        </w:rPr>
        <w:t>-ын</w:t>
      </w:r>
      <w:r w:rsidR="00363182">
        <w:rPr>
          <w:lang w:val="en-US"/>
        </w:rPr>
        <w:t xml:space="preserve"> </w:t>
      </w:r>
      <w:r w:rsidR="00363182">
        <w:t>нэр сольсон.</w:t>
      </w:r>
    </w:p>
    <w:p w14:paraId="389BA073" w14:textId="203EC814" w:rsidR="00C44F2C" w:rsidRDefault="00C44F2C" w:rsidP="00C44F2C">
      <w:pPr>
        <w:pStyle w:val="zCode"/>
      </w:pPr>
      <w:r>
        <w:rPr>
          <w:noProof/>
        </w:rPr>
        <w:drawing>
          <wp:inline distT="0" distB="0" distL="0" distR="0" wp14:anchorId="22A6BFF5" wp14:editId="69E057C2">
            <wp:extent cx="5940425" cy="2767263"/>
            <wp:effectExtent l="19050" t="19050" r="22225" b="14605"/>
            <wp:docPr id="80047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73769" name=""/>
                    <pic:cNvPicPr/>
                  </pic:nvPicPr>
                  <pic:blipFill rotWithShape="1">
                    <a:blip r:embed="rId71"/>
                    <a:srcRect b="12877"/>
                    <a:stretch>
                      <a:fillRect/>
                    </a:stretch>
                  </pic:blipFill>
                  <pic:spPr bwMode="auto">
                    <a:xfrm>
                      <a:off x="0" y="0"/>
                      <a:ext cx="5940425" cy="2767263"/>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DD1D38D" w14:textId="77777777" w:rsidR="00C44F2C" w:rsidRDefault="00C44F2C" w:rsidP="00C44F2C">
      <w:pPr>
        <w:pStyle w:val="zCode"/>
      </w:pPr>
    </w:p>
    <w:p w14:paraId="04738BDB" w14:textId="574F97ED" w:rsidR="00C44F2C" w:rsidRDefault="00374291" w:rsidP="00C44F2C">
      <w:pPr>
        <w:pStyle w:val="zCode"/>
      </w:pPr>
      <w:r>
        <w:rPr>
          <w:noProof/>
        </w:rPr>
        <w:drawing>
          <wp:inline distT="0" distB="0" distL="0" distR="0" wp14:anchorId="23843DBC" wp14:editId="729A82E4">
            <wp:extent cx="5940425" cy="1908175"/>
            <wp:effectExtent l="0" t="0" r="3175" b="0"/>
            <wp:docPr id="149303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37528" name=""/>
                    <pic:cNvPicPr/>
                  </pic:nvPicPr>
                  <pic:blipFill>
                    <a:blip r:embed="rId72"/>
                    <a:stretch>
                      <a:fillRect/>
                    </a:stretch>
                  </pic:blipFill>
                  <pic:spPr>
                    <a:xfrm>
                      <a:off x="0" y="0"/>
                      <a:ext cx="5940425" cy="1908175"/>
                    </a:xfrm>
                    <a:prstGeom prst="rect">
                      <a:avLst/>
                    </a:prstGeom>
                  </pic:spPr>
                </pic:pic>
              </a:graphicData>
            </a:graphic>
          </wp:inline>
        </w:drawing>
      </w:r>
    </w:p>
    <w:p w14:paraId="624E5A9A" w14:textId="77777777" w:rsidR="00374291" w:rsidRPr="00374291" w:rsidRDefault="00374291" w:rsidP="00374291">
      <w:pPr>
        <w:pStyle w:val="zCode"/>
        <w:rPr>
          <w:lang w:val="en-US"/>
        </w:rPr>
      </w:pPr>
      <w:r w:rsidRPr="00374291">
        <w:rPr>
          <w:lang w:val="en-US"/>
        </w:rPr>
        <w:t>git pull origin master</w:t>
      </w:r>
    </w:p>
    <w:p w14:paraId="05EB4085" w14:textId="37809D8E" w:rsidR="00374291" w:rsidRPr="00363182" w:rsidRDefault="00374291" w:rsidP="00C44F2C">
      <w:pPr>
        <w:pStyle w:val="zCode"/>
      </w:pPr>
      <w:r>
        <w:rPr>
          <w:noProof/>
        </w:rPr>
        <w:drawing>
          <wp:inline distT="0" distB="0" distL="0" distR="0" wp14:anchorId="581688C2" wp14:editId="33E1F3E1">
            <wp:extent cx="5935345" cy="2614930"/>
            <wp:effectExtent l="0" t="0" r="8255" b="0"/>
            <wp:docPr id="14934720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35345" cy="2614930"/>
                    </a:xfrm>
                    <a:prstGeom prst="rect">
                      <a:avLst/>
                    </a:prstGeom>
                    <a:noFill/>
                    <a:ln>
                      <a:noFill/>
                    </a:ln>
                  </pic:spPr>
                </pic:pic>
              </a:graphicData>
            </a:graphic>
          </wp:inline>
        </w:drawing>
      </w:r>
    </w:p>
    <w:p w14:paraId="0FCE523A" w14:textId="09411DA3" w:rsidR="00374291" w:rsidRDefault="00374291" w:rsidP="00374291">
      <w:pPr>
        <w:pStyle w:val="C2nd"/>
        <w:rPr>
          <w:rFonts w:eastAsia="SimSun"/>
        </w:rPr>
      </w:pPr>
      <w:bookmarkStart w:id="22" w:name="_Toc231258262"/>
      <w:r w:rsidRPr="00374291">
        <w:rPr>
          <w:rFonts w:eastAsia="SimSun"/>
        </w:rPr>
        <w:t>GitHub Pages</w:t>
      </w:r>
      <w:bookmarkEnd w:id="22"/>
    </w:p>
    <w:p w14:paraId="6C844E1B" w14:textId="095A46A3" w:rsidR="00CC47F9" w:rsidRPr="00CC47F9" w:rsidRDefault="00CC47F9" w:rsidP="00CC47F9">
      <w:pPr>
        <w:pStyle w:val="zTxt"/>
        <w:rPr>
          <w:lang w:val="mn-MN"/>
        </w:rPr>
      </w:pPr>
      <w:r>
        <w:rPr>
          <w:lang w:val="mn-MN"/>
        </w:rPr>
        <w:t xml:space="preserve">Src хавтасыг хувилаад </w:t>
      </w:r>
      <w:r>
        <w:t xml:space="preserve">docs </w:t>
      </w:r>
      <w:r>
        <w:rPr>
          <w:lang w:val="mn-MN"/>
        </w:rPr>
        <w:t xml:space="preserve">хавтас үүсгэсэн. Учир нь </w:t>
      </w:r>
      <w:r>
        <w:t xml:space="preserve">Github </w:t>
      </w:r>
      <w:r>
        <w:rPr>
          <w:lang w:val="mn-MN"/>
        </w:rPr>
        <w:t xml:space="preserve">дээр байршуулж харах бол </w:t>
      </w:r>
      <w:r>
        <w:t xml:space="preserve">docs </w:t>
      </w:r>
      <w:r>
        <w:rPr>
          <w:lang w:val="mn-MN"/>
        </w:rPr>
        <w:t>хавтсанд файлаа хийсэн байх ёстой.</w:t>
      </w:r>
    </w:p>
    <w:p w14:paraId="0D8D3A05" w14:textId="63073584" w:rsidR="00942FE4" w:rsidRPr="00363182" w:rsidRDefault="00CC47F9" w:rsidP="00552A04">
      <w:pPr>
        <w:pStyle w:val="zCode"/>
      </w:pPr>
      <w:r>
        <w:rPr>
          <w:noProof/>
        </w:rPr>
        <w:drawing>
          <wp:inline distT="0" distB="0" distL="0" distR="0" wp14:anchorId="0D832B4F" wp14:editId="67548CE4">
            <wp:extent cx="5931535" cy="2574925"/>
            <wp:effectExtent l="0" t="0" r="0" b="0"/>
            <wp:docPr id="5917003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31535" cy="2574925"/>
                    </a:xfrm>
                    <a:prstGeom prst="rect">
                      <a:avLst/>
                    </a:prstGeom>
                    <a:noFill/>
                    <a:ln>
                      <a:noFill/>
                    </a:ln>
                  </pic:spPr>
                </pic:pic>
              </a:graphicData>
            </a:graphic>
          </wp:inline>
        </w:drawing>
      </w:r>
    </w:p>
    <w:p w14:paraId="1E9E5EF1" w14:textId="378FB8A0" w:rsidR="00942FE4" w:rsidRDefault="0085489F" w:rsidP="00552A04">
      <w:pPr>
        <w:pStyle w:val="zCode"/>
        <w:rPr>
          <w:lang w:val="en-US"/>
        </w:rPr>
      </w:pPr>
      <w:r>
        <w:rPr>
          <w:noProof/>
        </w:rPr>
        <w:lastRenderedPageBreak/>
        <w:drawing>
          <wp:inline distT="0" distB="0" distL="0" distR="0" wp14:anchorId="1FAA9976" wp14:editId="1D37C01C">
            <wp:extent cx="5940425" cy="4528820"/>
            <wp:effectExtent l="0" t="0" r="3175" b="5080"/>
            <wp:docPr id="155277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79055" name=""/>
                    <pic:cNvPicPr/>
                  </pic:nvPicPr>
                  <pic:blipFill>
                    <a:blip r:embed="rId75"/>
                    <a:stretch>
                      <a:fillRect/>
                    </a:stretch>
                  </pic:blipFill>
                  <pic:spPr>
                    <a:xfrm>
                      <a:off x="0" y="0"/>
                      <a:ext cx="5940425" cy="4528820"/>
                    </a:xfrm>
                    <a:prstGeom prst="rect">
                      <a:avLst/>
                    </a:prstGeom>
                  </pic:spPr>
                </pic:pic>
              </a:graphicData>
            </a:graphic>
          </wp:inline>
        </w:drawing>
      </w:r>
    </w:p>
    <w:p w14:paraId="4F13FD36" w14:textId="04C5E73E" w:rsidR="0085489F" w:rsidRDefault="0085489F" w:rsidP="00552A04">
      <w:pPr>
        <w:pStyle w:val="zCode"/>
        <w:rPr>
          <w:lang w:val="en-US"/>
        </w:rPr>
      </w:pPr>
      <w:r>
        <w:rPr>
          <w:lang w:val="en-US"/>
        </w:rPr>
        <w:t>git status</w:t>
      </w:r>
    </w:p>
    <w:p w14:paraId="6AFBC78A" w14:textId="729AD263" w:rsidR="0085489F" w:rsidRDefault="0085489F" w:rsidP="00552A04">
      <w:pPr>
        <w:pStyle w:val="zCode"/>
        <w:rPr>
          <w:lang w:val="en-US"/>
        </w:rPr>
      </w:pPr>
      <w:r>
        <w:rPr>
          <w:lang w:val="en-US"/>
        </w:rPr>
        <w:t>git add -A</w:t>
      </w:r>
    </w:p>
    <w:p w14:paraId="0A7EDAF7" w14:textId="4AE621B6" w:rsidR="0085489F" w:rsidRDefault="0085489F" w:rsidP="00552A04">
      <w:pPr>
        <w:pStyle w:val="zCode"/>
        <w:rPr>
          <w:lang w:val="en-US"/>
        </w:rPr>
      </w:pPr>
      <w:r>
        <w:rPr>
          <w:lang w:val="en-US"/>
        </w:rPr>
        <w:t>git commit -m ‘docs folder uusgev’</w:t>
      </w:r>
    </w:p>
    <w:p w14:paraId="41E74F1D" w14:textId="1230C96D" w:rsidR="0085489F" w:rsidRDefault="0085489F" w:rsidP="00552A04">
      <w:pPr>
        <w:pStyle w:val="zCode"/>
        <w:rPr>
          <w:lang w:val="en-US"/>
        </w:rPr>
      </w:pPr>
      <w:r>
        <w:rPr>
          <w:lang w:val="en-US"/>
        </w:rPr>
        <w:t>git push origin master</w:t>
      </w:r>
    </w:p>
    <w:p w14:paraId="646E16CA" w14:textId="257B29E1" w:rsidR="0085489F" w:rsidRDefault="0085489F" w:rsidP="00552A04">
      <w:pPr>
        <w:pStyle w:val="zCode"/>
        <w:rPr>
          <w:lang w:val="en-US"/>
        </w:rPr>
      </w:pPr>
      <w:r>
        <w:rPr>
          <w:noProof/>
          <w:lang w:val="en-US"/>
        </w:rPr>
        <w:drawing>
          <wp:inline distT="0" distB="0" distL="0" distR="0" wp14:anchorId="37FAB159" wp14:editId="7D909CA4">
            <wp:extent cx="5883275" cy="2703195"/>
            <wp:effectExtent l="19050" t="19050" r="22225" b="20955"/>
            <wp:docPr id="5707889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883275" cy="2703195"/>
                    </a:xfrm>
                    <a:prstGeom prst="rect">
                      <a:avLst/>
                    </a:prstGeom>
                    <a:noFill/>
                    <a:ln>
                      <a:solidFill>
                        <a:schemeClr val="bg1">
                          <a:lumMod val="50000"/>
                        </a:schemeClr>
                      </a:solidFill>
                    </a:ln>
                  </pic:spPr>
                </pic:pic>
              </a:graphicData>
            </a:graphic>
          </wp:inline>
        </w:drawing>
      </w:r>
    </w:p>
    <w:p w14:paraId="4735C686" w14:textId="692592E8" w:rsidR="00D365B0" w:rsidRDefault="00F14BC8" w:rsidP="00F14BC8">
      <w:pPr>
        <w:pStyle w:val="zCode"/>
      </w:pPr>
      <w:r>
        <w:rPr>
          <w:noProof/>
        </w:rPr>
        <w:drawing>
          <wp:inline distT="0" distB="0" distL="0" distR="0" wp14:anchorId="7DD67105" wp14:editId="64DB04E8">
            <wp:extent cx="5940425" cy="918410"/>
            <wp:effectExtent l="19050" t="19050" r="22225" b="15240"/>
            <wp:docPr id="110691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14151" name=""/>
                    <pic:cNvPicPr/>
                  </pic:nvPicPr>
                  <pic:blipFill rotWithShape="1">
                    <a:blip r:embed="rId77"/>
                    <a:srcRect b="76255"/>
                    <a:stretch>
                      <a:fillRect/>
                    </a:stretch>
                  </pic:blipFill>
                  <pic:spPr bwMode="auto">
                    <a:xfrm>
                      <a:off x="0" y="0"/>
                      <a:ext cx="5940425" cy="91841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442CB06" w14:textId="67190B6D" w:rsidR="001A01B9" w:rsidRPr="001A01B9" w:rsidRDefault="001A01B9" w:rsidP="001A01B9">
      <w:pPr>
        <w:pStyle w:val="C1st"/>
        <w:spacing w:before="240" w:after="120"/>
      </w:pPr>
      <w:bookmarkStart w:id="23" w:name="_Toc231258263"/>
      <w:r w:rsidRPr="001A01B9">
        <w:lastRenderedPageBreak/>
        <w:t>Font Awesome</w:t>
      </w:r>
      <w:r w:rsidR="00012200">
        <w:t xml:space="preserve"> icons</w:t>
      </w:r>
      <w:bookmarkEnd w:id="23"/>
    </w:p>
    <w:p w14:paraId="48013B1E" w14:textId="77777777" w:rsidR="009F62FA" w:rsidRPr="009F62FA" w:rsidRDefault="009F62FA" w:rsidP="009F62FA">
      <w:pPr>
        <w:pStyle w:val="zTxtContinue"/>
        <w:rPr>
          <w:lang w:val="en-US"/>
        </w:rPr>
      </w:pPr>
      <w:hyperlink r:id="rId78" w:history="1">
        <w:r w:rsidRPr="009F62FA">
          <w:rPr>
            <w:rStyle w:val="Hyperlink"/>
            <w:lang w:val="en-US"/>
          </w:rPr>
          <w:t>https://fontawesome.com/download</w:t>
        </w:r>
      </w:hyperlink>
    </w:p>
    <w:p w14:paraId="7FA6CD99" w14:textId="35EE7DED" w:rsidR="001A01B9" w:rsidRDefault="001A01B9" w:rsidP="001A01B9">
      <w:pPr>
        <w:pStyle w:val="zCode"/>
      </w:pPr>
      <w:r>
        <w:rPr>
          <w:noProof/>
        </w:rPr>
        <w:drawing>
          <wp:inline distT="0" distB="0" distL="0" distR="0" wp14:anchorId="3563AB68" wp14:editId="1D0A4DA9">
            <wp:extent cx="5935345" cy="3481070"/>
            <wp:effectExtent l="19050" t="19050" r="27305" b="24130"/>
            <wp:docPr id="18663487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35345" cy="3481070"/>
                    </a:xfrm>
                    <a:prstGeom prst="rect">
                      <a:avLst/>
                    </a:prstGeom>
                    <a:noFill/>
                    <a:ln>
                      <a:solidFill>
                        <a:schemeClr val="bg1">
                          <a:lumMod val="50000"/>
                        </a:schemeClr>
                      </a:solidFill>
                    </a:ln>
                  </pic:spPr>
                </pic:pic>
              </a:graphicData>
            </a:graphic>
          </wp:inline>
        </w:drawing>
      </w:r>
    </w:p>
    <w:p w14:paraId="08DF85CC" w14:textId="74E34538" w:rsidR="009F62FA" w:rsidRDefault="009F62FA" w:rsidP="001A01B9">
      <w:pPr>
        <w:pStyle w:val="zCode"/>
      </w:pPr>
      <w:r>
        <w:rPr>
          <w:noProof/>
        </w:rPr>
        <w:drawing>
          <wp:inline distT="0" distB="0" distL="0" distR="0" wp14:anchorId="692F1E42" wp14:editId="50008575">
            <wp:extent cx="5931535" cy="2173605"/>
            <wp:effectExtent l="19050" t="19050" r="12065" b="17145"/>
            <wp:docPr id="9010338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31535" cy="2173605"/>
                    </a:xfrm>
                    <a:prstGeom prst="rect">
                      <a:avLst/>
                    </a:prstGeom>
                    <a:noFill/>
                    <a:ln>
                      <a:solidFill>
                        <a:schemeClr val="bg1">
                          <a:lumMod val="50000"/>
                        </a:schemeClr>
                      </a:solidFill>
                    </a:ln>
                  </pic:spPr>
                </pic:pic>
              </a:graphicData>
            </a:graphic>
          </wp:inline>
        </w:drawing>
      </w:r>
    </w:p>
    <w:p w14:paraId="1C5A640E" w14:textId="76AACF06" w:rsidR="004F2DAE" w:rsidRDefault="004F2DAE" w:rsidP="004F2DAE">
      <w:pPr>
        <w:pStyle w:val="zTxtContinue"/>
      </w:pPr>
      <w:r>
        <w:t xml:space="preserve">Файлын нэрийг </w:t>
      </w:r>
      <w:r w:rsidRPr="004F2DAE">
        <w:t>fontawesomeall.min.js</w:t>
      </w:r>
      <w:r>
        <w:t xml:space="preserve"> болгож солив.</w:t>
      </w:r>
    </w:p>
    <w:p w14:paraId="6ED894DC" w14:textId="2F22AB1A" w:rsidR="004F2DAE" w:rsidRDefault="004F2DAE" w:rsidP="001A01B9">
      <w:pPr>
        <w:pStyle w:val="zCode"/>
      </w:pPr>
      <w:r>
        <w:rPr>
          <w:noProof/>
        </w:rPr>
        <w:drawing>
          <wp:inline distT="0" distB="0" distL="0" distR="0" wp14:anchorId="2B7DF321" wp14:editId="20FDD937">
            <wp:extent cx="5935345" cy="2242185"/>
            <wp:effectExtent l="0" t="0" r="8255" b="5715"/>
            <wp:docPr id="12931363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35345" cy="2242185"/>
                    </a:xfrm>
                    <a:prstGeom prst="rect">
                      <a:avLst/>
                    </a:prstGeom>
                    <a:noFill/>
                    <a:ln>
                      <a:noFill/>
                    </a:ln>
                  </pic:spPr>
                </pic:pic>
              </a:graphicData>
            </a:graphic>
          </wp:inline>
        </w:drawing>
      </w:r>
    </w:p>
    <w:p w14:paraId="54F23853" w14:textId="4067226F" w:rsidR="004F2DAE" w:rsidRDefault="004F2DAE" w:rsidP="001A01B9">
      <w:pPr>
        <w:pStyle w:val="zCode"/>
      </w:pPr>
      <w:r>
        <w:rPr>
          <w:noProof/>
        </w:rPr>
        <w:lastRenderedPageBreak/>
        <w:drawing>
          <wp:inline distT="0" distB="0" distL="0" distR="0" wp14:anchorId="38FA3CA1" wp14:editId="0EC1198C">
            <wp:extent cx="5931535" cy="2137410"/>
            <wp:effectExtent l="19050" t="19050" r="12065" b="15240"/>
            <wp:docPr id="15223319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31535" cy="2137410"/>
                    </a:xfrm>
                    <a:prstGeom prst="rect">
                      <a:avLst/>
                    </a:prstGeom>
                    <a:noFill/>
                    <a:ln>
                      <a:solidFill>
                        <a:schemeClr val="bg1">
                          <a:lumMod val="50000"/>
                        </a:schemeClr>
                      </a:solidFill>
                    </a:ln>
                  </pic:spPr>
                </pic:pic>
              </a:graphicData>
            </a:graphic>
          </wp:inline>
        </w:drawing>
      </w:r>
    </w:p>
    <w:p w14:paraId="5E26272B" w14:textId="77777777" w:rsidR="004F2DAE" w:rsidRDefault="004F2DAE" w:rsidP="004F2DAE">
      <w:pPr>
        <w:pStyle w:val="zCode"/>
      </w:pPr>
      <w:r>
        <w:t>&lt;!doctype html&gt;</w:t>
      </w:r>
    </w:p>
    <w:p w14:paraId="78B990D5" w14:textId="77777777" w:rsidR="004F2DAE" w:rsidRDefault="004F2DAE" w:rsidP="004F2DAE">
      <w:pPr>
        <w:pStyle w:val="zCode"/>
      </w:pPr>
      <w:r>
        <w:t>&lt;html lang="en"&gt;</w:t>
      </w:r>
    </w:p>
    <w:p w14:paraId="01F63105" w14:textId="77777777" w:rsidR="004F2DAE" w:rsidRDefault="004F2DAE" w:rsidP="004F2DAE">
      <w:pPr>
        <w:pStyle w:val="zCode"/>
      </w:pPr>
      <w:r>
        <w:t xml:space="preserve">  &lt;head&gt;</w:t>
      </w:r>
    </w:p>
    <w:p w14:paraId="5CC3472F" w14:textId="77777777" w:rsidR="004F2DAE" w:rsidRDefault="004F2DAE" w:rsidP="004F2DAE">
      <w:pPr>
        <w:pStyle w:val="zCode"/>
      </w:pPr>
      <w:r>
        <w:t xml:space="preserve">    &lt;meta charset="UTF-8" /&gt;</w:t>
      </w:r>
    </w:p>
    <w:p w14:paraId="4A8EC306" w14:textId="77777777" w:rsidR="004F2DAE" w:rsidRDefault="004F2DAE" w:rsidP="004F2DAE">
      <w:pPr>
        <w:pStyle w:val="zCode"/>
      </w:pPr>
      <w:r>
        <w:t xml:space="preserve">    &lt;meta name="viewport" content="width=device-width, initial-scale=1.0" /&gt;</w:t>
      </w:r>
    </w:p>
    <w:p w14:paraId="61DC8BB4" w14:textId="77777777" w:rsidR="004F2DAE" w:rsidRDefault="004F2DAE" w:rsidP="004F2DAE">
      <w:pPr>
        <w:pStyle w:val="zCode"/>
      </w:pPr>
      <w:r>
        <w:t xml:space="preserve">    &lt;meta name="description" content="Mongolian Food Composition Database" /&gt;</w:t>
      </w:r>
    </w:p>
    <w:p w14:paraId="386F9410" w14:textId="3A818EAF" w:rsidR="004F2DAE" w:rsidRDefault="004F2DAE" w:rsidP="004F2DAE">
      <w:pPr>
        <w:pStyle w:val="zCode"/>
      </w:pPr>
      <w:r>
        <w:t xml:space="preserve">    &lt;meta name="keywords" content="nutrition, food composition, mongolian traditional foods"  /&gt;</w:t>
      </w:r>
    </w:p>
    <w:p w14:paraId="2B8FF9C3" w14:textId="77777777" w:rsidR="004F2DAE" w:rsidRDefault="004F2DAE" w:rsidP="004F2DAE">
      <w:pPr>
        <w:pStyle w:val="zCode"/>
      </w:pPr>
      <w:r>
        <w:t xml:space="preserve">    &lt;link rel="stylesheet" href="./css/main.css" /&gt;</w:t>
      </w:r>
    </w:p>
    <w:p w14:paraId="4D6D8069" w14:textId="77777777" w:rsidR="004F2DAE" w:rsidRDefault="004F2DAE" w:rsidP="004F2DAE">
      <w:pPr>
        <w:pStyle w:val="zCode"/>
      </w:pPr>
      <w:r>
        <w:t xml:space="preserve">    &lt;script src="./js/jquery.js"&gt;&lt;/script&gt;</w:t>
      </w:r>
    </w:p>
    <w:p w14:paraId="7CE41C6D" w14:textId="77777777" w:rsidR="004F2DAE" w:rsidRDefault="004F2DAE" w:rsidP="004F2DAE">
      <w:pPr>
        <w:pStyle w:val="zCode"/>
      </w:pPr>
      <w:r>
        <w:t xml:space="preserve">    </w:t>
      </w:r>
      <w:r w:rsidRPr="004F2DAE">
        <w:rPr>
          <w:highlight w:val="yellow"/>
        </w:rPr>
        <w:t xml:space="preserve">&lt;script </w:t>
      </w:r>
      <w:r w:rsidRPr="004F2DAE">
        <w:rPr>
          <w:highlight w:val="green"/>
        </w:rPr>
        <w:t xml:space="preserve">defer </w:t>
      </w:r>
      <w:r w:rsidRPr="004F2DAE">
        <w:rPr>
          <w:highlight w:val="yellow"/>
        </w:rPr>
        <w:t>src="./js/fontawesomeall.min.js"&gt;&lt;/script&gt;</w:t>
      </w:r>
    </w:p>
    <w:p w14:paraId="56236B18" w14:textId="77777777" w:rsidR="004F2DAE" w:rsidRDefault="004F2DAE" w:rsidP="004F2DAE">
      <w:pPr>
        <w:pStyle w:val="zCode"/>
      </w:pPr>
      <w:r>
        <w:t xml:space="preserve">    &lt;title&gt;Mongolian Food Composition Database&lt;/title&gt;</w:t>
      </w:r>
    </w:p>
    <w:p w14:paraId="27D06E55" w14:textId="77777777" w:rsidR="004F2DAE" w:rsidRDefault="004F2DAE" w:rsidP="004F2DAE">
      <w:pPr>
        <w:pStyle w:val="zCode"/>
      </w:pPr>
      <w:r>
        <w:t xml:space="preserve">  &lt;/head&gt;</w:t>
      </w:r>
    </w:p>
    <w:p w14:paraId="02257AF7" w14:textId="77777777" w:rsidR="004F2DAE" w:rsidRDefault="004F2DAE" w:rsidP="004F2DAE">
      <w:pPr>
        <w:pStyle w:val="zCode"/>
      </w:pPr>
      <w:r>
        <w:t xml:space="preserve">  &lt;body&gt;</w:t>
      </w:r>
    </w:p>
    <w:p w14:paraId="72EAFF2A" w14:textId="77777777" w:rsidR="004F2DAE" w:rsidRDefault="004F2DAE" w:rsidP="004F2DAE">
      <w:pPr>
        <w:pStyle w:val="zCode"/>
      </w:pPr>
      <w:r>
        <w:t xml:space="preserve">    &lt;div&gt;</w:t>
      </w:r>
    </w:p>
    <w:p w14:paraId="3C4BD942" w14:textId="77777777" w:rsidR="004F2DAE" w:rsidRDefault="004F2DAE" w:rsidP="004F2DAE">
      <w:pPr>
        <w:pStyle w:val="zCode"/>
      </w:pPr>
      <w:r>
        <w:t xml:space="preserve">      &lt;button class="button is-primary"&gt;</w:t>
      </w:r>
    </w:p>
    <w:p w14:paraId="44DA9237" w14:textId="77777777" w:rsidR="004F2DAE" w:rsidRDefault="004F2DAE" w:rsidP="004F2DAE">
      <w:pPr>
        <w:pStyle w:val="zCode"/>
      </w:pPr>
      <w:r>
        <w:t xml:space="preserve">        &lt;i </w:t>
      </w:r>
      <w:r w:rsidRPr="004F2DAE">
        <w:rPr>
          <w:highlight w:val="yellow"/>
        </w:rPr>
        <w:t>class="fas fa-search" data-fa-transform="shrink-1</w:t>
      </w:r>
      <w:r>
        <w:t>"&gt;&lt;/i&gt;</w:t>
      </w:r>
    </w:p>
    <w:p w14:paraId="10282EA3" w14:textId="77777777" w:rsidR="004F2DAE" w:rsidRDefault="004F2DAE" w:rsidP="004F2DAE">
      <w:pPr>
        <w:pStyle w:val="zCode"/>
      </w:pPr>
      <w:r>
        <w:t xml:space="preserve">      &lt;/button&gt;</w:t>
      </w:r>
    </w:p>
    <w:p w14:paraId="7091D0D8" w14:textId="77777777" w:rsidR="004F2DAE" w:rsidRDefault="004F2DAE" w:rsidP="004F2DAE">
      <w:pPr>
        <w:pStyle w:val="zCode"/>
      </w:pPr>
      <w:r>
        <w:t xml:space="preserve">      &lt;button class="button is-secondary is-large"&gt;</w:t>
      </w:r>
    </w:p>
    <w:p w14:paraId="2505E010" w14:textId="77777777" w:rsidR="004F2DAE" w:rsidRDefault="004F2DAE" w:rsidP="004F2DAE">
      <w:pPr>
        <w:pStyle w:val="zCode"/>
      </w:pPr>
      <w:r>
        <w:t xml:space="preserve">        &lt;i </w:t>
      </w:r>
      <w:r w:rsidRPr="004F2DAE">
        <w:rPr>
          <w:highlight w:val="yellow"/>
        </w:rPr>
        <w:t>class="fas fa-search" data-fa-transform="grow-5"&gt;&lt;/</w:t>
      </w:r>
      <w:r>
        <w:t>i&gt;</w:t>
      </w:r>
    </w:p>
    <w:p w14:paraId="6D71875F" w14:textId="77777777" w:rsidR="004F2DAE" w:rsidRDefault="004F2DAE" w:rsidP="004F2DAE">
      <w:pPr>
        <w:pStyle w:val="zCode"/>
      </w:pPr>
      <w:r>
        <w:t xml:space="preserve">      &lt;/button&gt;</w:t>
      </w:r>
    </w:p>
    <w:p w14:paraId="3763453E" w14:textId="77777777" w:rsidR="004F2DAE" w:rsidRDefault="004F2DAE" w:rsidP="004F2DAE">
      <w:pPr>
        <w:pStyle w:val="zCode"/>
      </w:pPr>
      <w:r>
        <w:t xml:space="preserve">    &lt;/div&gt;</w:t>
      </w:r>
    </w:p>
    <w:p w14:paraId="76642D91" w14:textId="77777777" w:rsidR="004F2DAE" w:rsidRDefault="004F2DAE" w:rsidP="004F2DAE">
      <w:pPr>
        <w:pStyle w:val="zCode"/>
      </w:pPr>
      <w:r>
        <w:t xml:space="preserve">    &lt;script src="./js/app.js"&gt;&lt;/script&gt;</w:t>
      </w:r>
    </w:p>
    <w:p w14:paraId="7C350FE7" w14:textId="77777777" w:rsidR="004F2DAE" w:rsidRDefault="004F2DAE" w:rsidP="004F2DAE">
      <w:pPr>
        <w:pStyle w:val="zCode"/>
      </w:pPr>
      <w:r>
        <w:t xml:space="preserve">  &lt;/body&gt;</w:t>
      </w:r>
    </w:p>
    <w:p w14:paraId="61D7D943" w14:textId="1AB0176B" w:rsidR="009F62FA" w:rsidRDefault="004F2DAE" w:rsidP="004F2DAE">
      <w:pPr>
        <w:pStyle w:val="zCode"/>
      </w:pPr>
      <w:r>
        <w:t>&lt;/html&gt;</w:t>
      </w:r>
    </w:p>
    <w:p w14:paraId="44DE26BE" w14:textId="2526AD82" w:rsidR="00244A94" w:rsidRDefault="00EA021F" w:rsidP="00EA021F">
      <w:pPr>
        <w:pStyle w:val="C1st"/>
        <w:spacing w:before="240" w:after="120"/>
      </w:pPr>
      <w:bookmarkStart w:id="24" w:name="_Toc231258264"/>
      <w:r>
        <w:t>Docs руу ф</w:t>
      </w:r>
      <w:r w:rsidR="00244A94">
        <w:t>айл хуулах</w:t>
      </w:r>
      <w:bookmarkEnd w:id="24"/>
    </w:p>
    <w:p w14:paraId="6BFA4011" w14:textId="5698F43A" w:rsidR="00FB39D4" w:rsidRDefault="00FB39D4" w:rsidP="00FB39D4">
      <w:pPr>
        <w:pStyle w:val="zTxtContinue"/>
      </w:pPr>
      <w:r>
        <w:t xml:space="preserve">Src хавтасыг </w:t>
      </w:r>
      <w:r>
        <w:rPr>
          <w:lang w:val="en-US"/>
        </w:rPr>
        <w:t xml:space="preserve">docs </w:t>
      </w:r>
      <w:r>
        <w:t>хавтас руу хуулсан.</w:t>
      </w:r>
    </w:p>
    <w:p w14:paraId="37831C0E" w14:textId="70503C49" w:rsidR="003D4EAF" w:rsidRDefault="00FB39D4" w:rsidP="004F2DAE">
      <w:pPr>
        <w:pStyle w:val="zCode"/>
        <w:rPr>
          <w:noProof/>
        </w:rPr>
      </w:pPr>
      <w:r>
        <w:rPr>
          <w:noProof/>
        </w:rPr>
        <w:drawing>
          <wp:inline distT="0" distB="0" distL="0" distR="0" wp14:anchorId="0094B892" wp14:editId="2F0BBCA1">
            <wp:extent cx="5940425" cy="826168"/>
            <wp:effectExtent l="0" t="0" r="3175" b="0"/>
            <wp:docPr id="7795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4063" name=""/>
                    <pic:cNvPicPr/>
                  </pic:nvPicPr>
                  <pic:blipFill rotWithShape="1">
                    <a:blip r:embed="rId83"/>
                    <a:srcRect b="71443"/>
                    <a:stretch>
                      <a:fillRect/>
                    </a:stretch>
                  </pic:blipFill>
                  <pic:spPr bwMode="auto">
                    <a:xfrm>
                      <a:off x="0" y="0"/>
                      <a:ext cx="5940425" cy="826168"/>
                    </a:xfrm>
                    <a:prstGeom prst="rect">
                      <a:avLst/>
                    </a:prstGeom>
                    <a:ln>
                      <a:noFill/>
                    </a:ln>
                    <a:extLst>
                      <a:ext uri="{53640926-AAD7-44D8-BBD7-CCE9431645EC}">
                        <a14:shadowObscured xmlns:a14="http://schemas.microsoft.com/office/drawing/2010/main"/>
                      </a:ext>
                    </a:extLst>
                  </pic:spPr>
                </pic:pic>
              </a:graphicData>
            </a:graphic>
          </wp:inline>
        </w:drawing>
      </w:r>
    </w:p>
    <w:p w14:paraId="360FC6F7" w14:textId="1283E6C7" w:rsidR="00D10ED8" w:rsidRDefault="00D10ED8" w:rsidP="004F2DAE">
      <w:pPr>
        <w:pStyle w:val="zCode"/>
        <w:rPr>
          <w:lang w:val="en-US"/>
        </w:rPr>
      </w:pPr>
      <w:r w:rsidRPr="00D10ED8">
        <w:rPr>
          <w:lang w:val="en-US"/>
        </w:rPr>
        <w:t>rm -rf docs/*</w:t>
      </w:r>
    </w:p>
    <w:p w14:paraId="3A2C0A87" w14:textId="71F39B6F" w:rsidR="00D10ED8" w:rsidRDefault="00D10ED8" w:rsidP="004F2DAE">
      <w:pPr>
        <w:pStyle w:val="zCode"/>
        <w:rPr>
          <w:lang w:val="en-US"/>
        </w:rPr>
      </w:pPr>
      <w:r w:rsidRPr="00D10ED8">
        <w:rPr>
          <w:lang w:val="en-US"/>
        </w:rPr>
        <w:t>cp -r src/* docs/</w:t>
      </w:r>
    </w:p>
    <w:p w14:paraId="3DC2759A" w14:textId="77777777" w:rsidR="00FB39D4" w:rsidRDefault="00FB39D4" w:rsidP="004F2DAE">
      <w:pPr>
        <w:pStyle w:val="zCode"/>
      </w:pPr>
    </w:p>
    <w:p w14:paraId="20E74DE5" w14:textId="6B9E6183" w:rsidR="00A47A15" w:rsidRDefault="00A47A15" w:rsidP="004F2DAE">
      <w:pPr>
        <w:pStyle w:val="zCode"/>
      </w:pPr>
      <w:r>
        <w:t>git status</w:t>
      </w:r>
    </w:p>
    <w:p w14:paraId="407B1718" w14:textId="7066CF6D" w:rsidR="00A47A15" w:rsidRDefault="00A47A15" w:rsidP="004F2DAE">
      <w:pPr>
        <w:pStyle w:val="zCode"/>
      </w:pPr>
      <w:r>
        <w:t>git add -A</w:t>
      </w:r>
    </w:p>
    <w:p w14:paraId="6D2CFB82" w14:textId="6826595A" w:rsidR="003D4EAF" w:rsidRPr="00A47A15" w:rsidRDefault="00A47A15" w:rsidP="00A47A15">
      <w:pPr>
        <w:pStyle w:val="zCode"/>
        <w:rPr>
          <w:lang w:val="en-US"/>
        </w:rPr>
      </w:pPr>
      <w:r w:rsidRPr="00A47A15">
        <w:rPr>
          <w:lang w:val="en-US"/>
        </w:rPr>
        <w:t>git commit -m 'fontawesome nemsen'</w:t>
      </w:r>
    </w:p>
    <w:p w14:paraId="66F75DE9" w14:textId="47B4CBF6" w:rsidR="00A47A15" w:rsidRDefault="00A47A15" w:rsidP="004F2DAE">
      <w:pPr>
        <w:pStyle w:val="zCode"/>
      </w:pPr>
      <w:r>
        <w:t>git push origin master</w:t>
      </w:r>
    </w:p>
    <w:p w14:paraId="3CD12F0E" w14:textId="71403739" w:rsidR="00D10ED8" w:rsidRDefault="00B57C89" w:rsidP="004F2DAE">
      <w:pPr>
        <w:pStyle w:val="zCode"/>
        <w:rPr>
          <w:noProof/>
        </w:rPr>
      </w:pPr>
      <w:r>
        <w:rPr>
          <w:noProof/>
        </w:rPr>
        <w:lastRenderedPageBreak/>
        <w:drawing>
          <wp:inline distT="0" distB="0" distL="0" distR="0" wp14:anchorId="47938A7B" wp14:editId="40ED83F6">
            <wp:extent cx="5940425" cy="5640070"/>
            <wp:effectExtent l="0" t="0" r="3175" b="0"/>
            <wp:docPr id="154212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24356" name=""/>
                    <pic:cNvPicPr/>
                  </pic:nvPicPr>
                  <pic:blipFill>
                    <a:blip r:embed="rId84"/>
                    <a:stretch>
                      <a:fillRect/>
                    </a:stretch>
                  </pic:blipFill>
                  <pic:spPr>
                    <a:xfrm>
                      <a:off x="0" y="0"/>
                      <a:ext cx="5940425" cy="5640070"/>
                    </a:xfrm>
                    <a:prstGeom prst="rect">
                      <a:avLst/>
                    </a:prstGeom>
                  </pic:spPr>
                </pic:pic>
              </a:graphicData>
            </a:graphic>
          </wp:inline>
        </w:drawing>
      </w:r>
    </w:p>
    <w:p w14:paraId="18462AC2" w14:textId="6B3DCC3D" w:rsidR="00A47A15" w:rsidRDefault="00D10ED8" w:rsidP="004F2DAE">
      <w:pPr>
        <w:pStyle w:val="zCode"/>
      </w:pPr>
      <w:r>
        <w:rPr>
          <w:noProof/>
        </w:rPr>
        <w:drawing>
          <wp:inline distT="0" distB="0" distL="0" distR="0" wp14:anchorId="30B8F4F9" wp14:editId="677E3226">
            <wp:extent cx="5939803" cy="1143000"/>
            <wp:effectExtent l="19050" t="19050" r="22860" b="19050"/>
            <wp:docPr id="83124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46438" name=""/>
                    <pic:cNvPicPr/>
                  </pic:nvPicPr>
                  <pic:blipFill rotWithShape="1">
                    <a:blip r:embed="rId85"/>
                    <a:srcRect b="79377"/>
                    <a:stretch>
                      <a:fillRect/>
                    </a:stretch>
                  </pic:blipFill>
                  <pic:spPr bwMode="auto">
                    <a:xfrm>
                      <a:off x="0" y="0"/>
                      <a:ext cx="5940425" cy="114312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23DA0433" w14:textId="77777777" w:rsidR="00435CB6" w:rsidRDefault="00435CB6" w:rsidP="00F14BC8">
      <w:pPr>
        <w:pStyle w:val="zCode"/>
      </w:pPr>
    </w:p>
    <w:p w14:paraId="1AB3A6D6" w14:textId="77777777" w:rsidR="00D365B0" w:rsidRPr="00D365B0" w:rsidRDefault="00D365B0" w:rsidP="00D365B0">
      <w:pPr>
        <w:pStyle w:val="Paragraphs"/>
        <w:spacing w:before="120"/>
        <w:sectPr w:rsidR="00D365B0" w:rsidRPr="00D365B0" w:rsidSect="00536A63">
          <w:headerReference w:type="default" r:id="rId86"/>
          <w:footerReference w:type="default" r:id="rId87"/>
          <w:pgSz w:w="11907" w:h="16840" w:code="9"/>
          <w:pgMar w:top="1134" w:right="1134" w:bottom="1134" w:left="1418" w:header="720" w:footer="1009" w:gutter="0"/>
          <w:pgNumType w:start="1"/>
          <w:cols w:space="720"/>
          <w:docGrid w:linePitch="360"/>
        </w:sectPr>
      </w:pPr>
    </w:p>
    <w:p w14:paraId="79142CD7" w14:textId="77777777" w:rsidR="003E26A2" w:rsidRPr="001F01BC" w:rsidRDefault="003E26A2" w:rsidP="000454E9">
      <w:pPr>
        <w:pStyle w:val="ChapterNumber"/>
      </w:pPr>
      <w:r>
        <w:lastRenderedPageBreak/>
        <w:fldChar w:fldCharType="begin"/>
      </w:r>
      <w:r>
        <w:instrText xml:space="preserve"> SEQ chapternumber \h </w:instrText>
      </w:r>
      <w:r>
        <w:fldChar w:fldCharType="end"/>
      </w:r>
      <w:r>
        <w:fldChar w:fldCharType="begin"/>
      </w:r>
      <w:r>
        <w:instrText xml:space="preserve"> SEQ equation \r0 \h</w:instrText>
      </w:r>
      <w:r>
        <w:fldChar w:fldCharType="end"/>
      </w:r>
    </w:p>
    <w:p w14:paraId="160930CA" w14:textId="4695E605" w:rsidR="003E26A2" w:rsidRDefault="00811B40" w:rsidP="003E26A2">
      <w:pPr>
        <w:pStyle w:val="CT"/>
        <w:spacing w:after="240"/>
      </w:pPr>
      <w:bookmarkStart w:id="25" w:name="_Toc231258265"/>
      <w:r w:rsidRPr="00811B40">
        <w:t>Single Page Application (SPA)</w:t>
      </w:r>
      <w:bookmarkEnd w:id="25"/>
    </w:p>
    <w:p w14:paraId="37D5C1FB" w14:textId="21212D26" w:rsidR="005976B7" w:rsidRDefault="005976B7" w:rsidP="005976B7">
      <w:pPr>
        <w:pStyle w:val="zTxtContinue"/>
      </w:pPr>
      <w:r>
        <w:rPr>
          <w:lang w:val="en-US"/>
        </w:rPr>
        <w:t xml:space="preserve">SPA </w:t>
      </w:r>
      <w:r>
        <w:t>төслийг дараах бүтцээр хийнэ:</w:t>
      </w:r>
    </w:p>
    <w:p w14:paraId="1C565EC6" w14:textId="44A50191" w:rsidR="005976B7" w:rsidRDefault="005976B7" w:rsidP="005976B7">
      <w:pPr>
        <w:pStyle w:val="zListBulleted"/>
      </w:pPr>
      <w:r>
        <w:t>router.js (SPA routing)</w:t>
      </w:r>
    </w:p>
    <w:p w14:paraId="387E851B" w14:textId="6DE28FFA" w:rsidR="005976B7" w:rsidRDefault="005976B7" w:rsidP="005976B7">
      <w:pPr>
        <w:pStyle w:val="zListBulleted"/>
      </w:pPr>
      <w:r>
        <w:t>services/data layer</w:t>
      </w:r>
    </w:p>
    <w:p w14:paraId="70791A55" w14:textId="338E106E" w:rsidR="005976B7" w:rsidRDefault="005976B7" w:rsidP="005976B7">
      <w:pPr>
        <w:pStyle w:val="zListBulleted"/>
      </w:pPr>
      <w:r>
        <w:t>component architecture</w:t>
      </w:r>
    </w:p>
    <w:p w14:paraId="79A17272" w14:textId="41FBB5C5" w:rsidR="003E26A2" w:rsidRDefault="00A95461" w:rsidP="004902C4">
      <w:pPr>
        <w:pStyle w:val="C1st"/>
        <w:spacing w:before="240" w:after="120"/>
      </w:pPr>
      <w:bookmarkStart w:id="26" w:name="_Toc231258266"/>
      <w:r>
        <w:t>Router бүхий</w:t>
      </w:r>
      <w:r w:rsidR="00CA1FF5" w:rsidRPr="00CA1FF5">
        <w:t xml:space="preserve"> SPA</w:t>
      </w:r>
      <w:r>
        <w:t xml:space="preserve"> суурь бэлдэх</w:t>
      </w:r>
      <w:bookmarkEnd w:id="26"/>
    </w:p>
    <w:p w14:paraId="336ADFD9" w14:textId="2EB6B6DF" w:rsidR="00CA1FF5" w:rsidRDefault="00CA1FF5" w:rsidP="00CA1FF5">
      <w:pPr>
        <w:pStyle w:val="zTxtContinue"/>
      </w:pPr>
      <w:r>
        <w:t>Эхний зорилго:</w:t>
      </w:r>
    </w:p>
    <w:p w14:paraId="073150E2" w14:textId="11D68ED5" w:rsidR="00CA1FF5" w:rsidRDefault="00CA1FF5" w:rsidP="00CA1FF5">
      <w:pPr>
        <w:pStyle w:val="zListBulleted"/>
      </w:pPr>
      <w:r>
        <w:t>нэг navbar,</w:t>
      </w:r>
    </w:p>
    <w:p w14:paraId="25525A4C" w14:textId="6F32481C" w:rsidR="00CA1FF5" w:rsidRDefault="00CA1FF5" w:rsidP="00CA1FF5">
      <w:pPr>
        <w:pStyle w:val="zListBulleted"/>
      </w:pPr>
      <w:r>
        <w:t>нэг main container,</w:t>
      </w:r>
    </w:p>
    <w:p w14:paraId="7FB0DDF0" w14:textId="77700B51" w:rsidR="00CA1FF5" w:rsidRDefault="00CA1FF5" w:rsidP="00CA1FF5">
      <w:pPr>
        <w:pStyle w:val="zListBulleted"/>
      </w:pPr>
      <w:r>
        <w:t>hash route өөрчлөгдөхөд текст солигддог болгоно.</w:t>
      </w:r>
    </w:p>
    <w:p w14:paraId="1CA8C6F4" w14:textId="0BA23D69" w:rsidR="00CA1FF5" w:rsidRDefault="00CA1FF5" w:rsidP="00CA1FF5">
      <w:pPr>
        <w:pStyle w:val="zTxtContinue"/>
      </w:pPr>
      <w:r>
        <w:t>Хамгийн түрүүнд 3 файл бэлдэнэ:</w:t>
      </w:r>
    </w:p>
    <w:p w14:paraId="22D65DF8" w14:textId="77777777" w:rsidR="00E63F38" w:rsidRDefault="00CA1FF5" w:rsidP="00536587">
      <w:pPr>
        <w:pStyle w:val="zListBulleted"/>
      </w:pPr>
      <w:r>
        <w:t>src/index.html</w:t>
      </w:r>
      <w:r w:rsidR="00C22E3D">
        <w:t xml:space="preserve"> </w:t>
      </w:r>
    </w:p>
    <w:p w14:paraId="65A6A272" w14:textId="65718A46" w:rsidR="00E63F38" w:rsidRDefault="00CA1FF5" w:rsidP="00536587">
      <w:pPr>
        <w:pStyle w:val="zListBulleted"/>
      </w:pPr>
      <w:r>
        <w:t>src/js/app.js</w:t>
      </w:r>
      <w:r w:rsidR="00C22E3D">
        <w:t xml:space="preserve"> </w:t>
      </w:r>
    </w:p>
    <w:p w14:paraId="1EC4DBE7" w14:textId="5C0400DA" w:rsidR="00E63F38" w:rsidRDefault="00CA1FF5" w:rsidP="00536587">
      <w:pPr>
        <w:pStyle w:val="zListBulleted"/>
      </w:pPr>
      <w:r>
        <w:t>src/js/router.js</w:t>
      </w:r>
      <w:r w:rsidR="00C22E3D">
        <w:t xml:space="preserve"> </w:t>
      </w:r>
    </w:p>
    <w:p w14:paraId="277B18F9" w14:textId="70FD8A7B" w:rsidR="00CA1FF5" w:rsidRPr="00E63F38" w:rsidRDefault="00C22E3D" w:rsidP="00536587">
      <w:pPr>
        <w:pStyle w:val="zListBulleted"/>
      </w:pPr>
      <w:r w:rsidRPr="00C22E3D">
        <w:rPr>
          <w:lang w:val="en-US"/>
        </w:rPr>
        <w:t>src/js/route</w:t>
      </w:r>
      <w:r>
        <w:rPr>
          <w:lang w:val="en-US"/>
        </w:rPr>
        <w:t>s</w:t>
      </w:r>
      <w:r w:rsidRPr="00C22E3D">
        <w:rPr>
          <w:lang w:val="en-US"/>
        </w:rPr>
        <w:t>.js</w:t>
      </w:r>
    </w:p>
    <w:p w14:paraId="78ED2825" w14:textId="77777777" w:rsidR="00E63F38" w:rsidRDefault="00E63F38" w:rsidP="00E63F38">
      <w:pPr>
        <w:pStyle w:val="zCode"/>
      </w:pPr>
    </w:p>
    <w:p w14:paraId="2352D677" w14:textId="54A61EAD" w:rsidR="00C22E3D" w:rsidRDefault="00F2443D" w:rsidP="008473F0">
      <w:pPr>
        <w:pStyle w:val="zImages"/>
      </w:pPr>
      <w:r>
        <w:drawing>
          <wp:inline distT="0" distB="0" distL="0" distR="0" wp14:anchorId="52F06E86" wp14:editId="00799DC4">
            <wp:extent cx="5939790" cy="2750820"/>
            <wp:effectExtent l="0" t="0" r="3810" b="0"/>
            <wp:docPr id="2024295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39790" cy="2750820"/>
                    </a:xfrm>
                    <a:prstGeom prst="rect">
                      <a:avLst/>
                    </a:prstGeom>
                    <a:noFill/>
                    <a:ln>
                      <a:noFill/>
                    </a:ln>
                  </pic:spPr>
                </pic:pic>
              </a:graphicData>
            </a:graphic>
          </wp:inline>
        </w:drawing>
      </w:r>
    </w:p>
    <w:p w14:paraId="0FAD4EEF" w14:textId="77777777" w:rsidR="00C22E3D" w:rsidRDefault="00C22E3D" w:rsidP="00C22E3D">
      <w:pPr>
        <w:pStyle w:val="zCode"/>
      </w:pPr>
    </w:p>
    <w:p w14:paraId="2D5C5E93" w14:textId="77777777" w:rsidR="00C55C7E" w:rsidRDefault="00B32692" w:rsidP="004902C4">
      <w:pPr>
        <w:pStyle w:val="C2nd"/>
      </w:pPr>
      <w:bookmarkStart w:id="27" w:name="_Toc231258267"/>
      <w:r w:rsidRPr="00B32692">
        <w:t>src/index.html</w:t>
      </w:r>
      <w:bookmarkEnd w:id="27"/>
    </w:p>
    <w:p w14:paraId="7DF7F8F0" w14:textId="77777777" w:rsidR="005C2D12" w:rsidRDefault="005C2D12" w:rsidP="005C2D12">
      <w:pPr>
        <w:pStyle w:val="zCode"/>
      </w:pPr>
      <w:r>
        <w:t>&lt;!DOCTYPE html&gt;</w:t>
      </w:r>
    </w:p>
    <w:p w14:paraId="2D160B6C" w14:textId="77777777" w:rsidR="005C2D12" w:rsidRDefault="005C2D12" w:rsidP="005C2D12">
      <w:pPr>
        <w:pStyle w:val="zCode"/>
      </w:pPr>
      <w:r>
        <w:t>&lt;html lang="en"&gt;</w:t>
      </w:r>
    </w:p>
    <w:p w14:paraId="41C0E801" w14:textId="77777777" w:rsidR="005C2D12" w:rsidRDefault="005C2D12" w:rsidP="005C2D12">
      <w:pPr>
        <w:pStyle w:val="zCode"/>
      </w:pPr>
      <w:r>
        <w:t>&lt;head&gt;</w:t>
      </w:r>
    </w:p>
    <w:p w14:paraId="209149EE" w14:textId="77777777" w:rsidR="005C2D12" w:rsidRDefault="005C2D12" w:rsidP="005C2D12">
      <w:pPr>
        <w:pStyle w:val="zCode"/>
      </w:pPr>
      <w:r>
        <w:t xml:space="preserve">    &lt;meta charset="UTF-8"&gt;</w:t>
      </w:r>
    </w:p>
    <w:p w14:paraId="00CDE198" w14:textId="77777777" w:rsidR="005C2D12" w:rsidRDefault="005C2D12" w:rsidP="005C2D12">
      <w:pPr>
        <w:pStyle w:val="zCode"/>
      </w:pPr>
      <w:r>
        <w:t xml:space="preserve">    &lt;meta name="viewport" content="width=device-width, initial-scale=1.0"&gt;</w:t>
      </w:r>
    </w:p>
    <w:p w14:paraId="7554252F" w14:textId="77777777" w:rsidR="005C2D12" w:rsidRDefault="005C2D12" w:rsidP="005C2D12">
      <w:pPr>
        <w:pStyle w:val="zCode"/>
      </w:pPr>
      <w:r>
        <w:t xml:space="preserve">    &lt;meta name="description" content="Mongolian Food Composition Database" /&gt;</w:t>
      </w:r>
    </w:p>
    <w:p w14:paraId="38237948" w14:textId="77777777" w:rsidR="005C2D12" w:rsidRDefault="005C2D12" w:rsidP="005C2D12">
      <w:pPr>
        <w:pStyle w:val="zCode"/>
      </w:pPr>
      <w:r>
        <w:t xml:space="preserve">    &lt;meta name="keywords" content="nutrition, food composition, mongolian traditional foods" /&gt;</w:t>
      </w:r>
    </w:p>
    <w:p w14:paraId="43F09240" w14:textId="77777777" w:rsidR="005C2D12" w:rsidRDefault="005C2D12" w:rsidP="005C2D12">
      <w:pPr>
        <w:pStyle w:val="zCode"/>
      </w:pPr>
      <w:r>
        <w:lastRenderedPageBreak/>
        <w:t xml:space="preserve">    &lt;link rel="stylesheet" href="./css/main.css" /&gt;</w:t>
      </w:r>
    </w:p>
    <w:p w14:paraId="7F278BF2" w14:textId="77777777" w:rsidR="005C2D12" w:rsidRDefault="005C2D12" w:rsidP="005C2D12">
      <w:pPr>
        <w:pStyle w:val="zCode"/>
      </w:pPr>
      <w:r>
        <w:t xml:space="preserve">    &lt;script defer src="./js/fontawesomeall.min.js"&gt;&lt;/script&gt;</w:t>
      </w:r>
    </w:p>
    <w:p w14:paraId="2B30B5EE" w14:textId="77777777" w:rsidR="005C2D12" w:rsidRDefault="005C2D12" w:rsidP="005C2D12">
      <w:pPr>
        <w:pStyle w:val="zCode"/>
      </w:pPr>
      <w:r>
        <w:t xml:space="preserve">    &lt;title&gt;</w:t>
      </w:r>
      <w:r w:rsidRPr="005C2D12">
        <w:rPr>
          <w:color w:val="EE0000"/>
        </w:rPr>
        <w:t>Mongolian Food Composition Database</w:t>
      </w:r>
      <w:r>
        <w:t>&lt;/title&gt;</w:t>
      </w:r>
    </w:p>
    <w:p w14:paraId="06C03E69" w14:textId="77777777" w:rsidR="005C2D12" w:rsidRDefault="005C2D12" w:rsidP="005C2D12">
      <w:pPr>
        <w:pStyle w:val="zCode"/>
      </w:pPr>
      <w:r>
        <w:t>&lt;/head&gt;</w:t>
      </w:r>
    </w:p>
    <w:p w14:paraId="1826F88C" w14:textId="77777777" w:rsidR="005C2D12" w:rsidRDefault="005C2D12" w:rsidP="005C2D12">
      <w:pPr>
        <w:pStyle w:val="zCode"/>
      </w:pPr>
      <w:r>
        <w:t>&lt;body&gt;</w:t>
      </w:r>
    </w:p>
    <w:p w14:paraId="2A19C164" w14:textId="77777777" w:rsidR="005C2D12" w:rsidRDefault="005C2D12" w:rsidP="005C2D12">
      <w:pPr>
        <w:pStyle w:val="zCode"/>
      </w:pPr>
      <w:r>
        <w:t xml:space="preserve">    &lt;header class="section"&gt;</w:t>
      </w:r>
    </w:p>
    <w:p w14:paraId="391CEB73" w14:textId="77777777" w:rsidR="005C2D12" w:rsidRDefault="005C2D12" w:rsidP="005C2D12">
      <w:pPr>
        <w:pStyle w:val="zCode"/>
      </w:pPr>
      <w:r>
        <w:t xml:space="preserve">        &lt;div class="container"&gt;</w:t>
      </w:r>
    </w:p>
    <w:p w14:paraId="2581779E" w14:textId="77777777" w:rsidR="005C2D12" w:rsidRDefault="005C2D12" w:rsidP="005C2D12">
      <w:pPr>
        <w:pStyle w:val="zCode"/>
      </w:pPr>
      <w:r>
        <w:t xml:space="preserve">            &lt;h1 class="title is-3"&gt;Mongolian Food Composition Database&lt;/h1&gt;</w:t>
      </w:r>
    </w:p>
    <w:p w14:paraId="72D69DE5" w14:textId="77777777" w:rsidR="005C2D12" w:rsidRDefault="005C2D12" w:rsidP="005C2D12">
      <w:pPr>
        <w:pStyle w:val="zCode"/>
      </w:pPr>
    </w:p>
    <w:p w14:paraId="2E744E8E" w14:textId="77777777" w:rsidR="005C2D12" w:rsidRDefault="005C2D12" w:rsidP="005C2D12">
      <w:pPr>
        <w:pStyle w:val="zCode"/>
      </w:pPr>
      <w:r>
        <w:t xml:space="preserve">            &lt;nav class="buttons"&gt;</w:t>
      </w:r>
    </w:p>
    <w:p w14:paraId="3EF67ADF" w14:textId="77777777" w:rsidR="005C2D12" w:rsidRDefault="005C2D12" w:rsidP="005C2D12">
      <w:pPr>
        <w:pStyle w:val="zCode"/>
      </w:pPr>
      <w:r>
        <w:t xml:space="preserve">                &lt;a class="button is-light" href="#/overview"&gt;Overview&lt;/a&gt;</w:t>
      </w:r>
    </w:p>
    <w:p w14:paraId="10D49C53" w14:textId="77777777" w:rsidR="005C2D12" w:rsidRDefault="005C2D12" w:rsidP="005C2D12">
      <w:pPr>
        <w:pStyle w:val="zCode"/>
      </w:pPr>
      <w:r>
        <w:t xml:space="preserve">                &lt;a class="button is-light" href="#/search"&gt;Search&lt;/a&gt;</w:t>
      </w:r>
    </w:p>
    <w:p w14:paraId="477DD16D" w14:textId="77777777" w:rsidR="005C2D12" w:rsidRDefault="005C2D12" w:rsidP="005C2D12">
      <w:pPr>
        <w:pStyle w:val="zCode"/>
      </w:pPr>
      <w:r>
        <w:t xml:space="preserve">                &lt;a class="button is-light" href="#/calculation"&gt;Calculation&lt;/a&gt;</w:t>
      </w:r>
    </w:p>
    <w:p w14:paraId="40D8220E" w14:textId="77777777" w:rsidR="005C2D12" w:rsidRDefault="005C2D12" w:rsidP="005C2D12">
      <w:pPr>
        <w:pStyle w:val="zCode"/>
      </w:pPr>
      <w:r>
        <w:t xml:space="preserve">                &lt;a class="button is-light" href="#/books"&gt;Books&lt;/a&gt;</w:t>
      </w:r>
    </w:p>
    <w:p w14:paraId="3E9F5CA9" w14:textId="77777777" w:rsidR="005C2D12" w:rsidRDefault="005C2D12" w:rsidP="005C2D12">
      <w:pPr>
        <w:pStyle w:val="zCode"/>
      </w:pPr>
      <w:r>
        <w:t xml:space="preserve">                &lt;a class="button is-light" href="#/contact"&gt;Contact&lt;/a&gt;</w:t>
      </w:r>
    </w:p>
    <w:p w14:paraId="02B2969D" w14:textId="77777777" w:rsidR="005C2D12" w:rsidRDefault="005C2D12" w:rsidP="005C2D12">
      <w:pPr>
        <w:pStyle w:val="zCode"/>
      </w:pPr>
      <w:r>
        <w:t xml:space="preserve">            &lt;/nav&gt;</w:t>
      </w:r>
    </w:p>
    <w:p w14:paraId="1848C8FF" w14:textId="77777777" w:rsidR="005C2D12" w:rsidRDefault="005C2D12" w:rsidP="005C2D12">
      <w:pPr>
        <w:pStyle w:val="zCode"/>
      </w:pPr>
      <w:r>
        <w:t xml:space="preserve">        &lt;/div&gt;</w:t>
      </w:r>
    </w:p>
    <w:p w14:paraId="3B53AED0" w14:textId="77777777" w:rsidR="005C2D12" w:rsidRDefault="005C2D12" w:rsidP="005C2D12">
      <w:pPr>
        <w:pStyle w:val="zCode"/>
      </w:pPr>
      <w:r>
        <w:t xml:space="preserve">    &lt;/header&gt;</w:t>
      </w:r>
    </w:p>
    <w:p w14:paraId="146639AE" w14:textId="77777777" w:rsidR="005C2D12" w:rsidRDefault="005C2D12" w:rsidP="005C2D12">
      <w:pPr>
        <w:pStyle w:val="zCode"/>
      </w:pPr>
    </w:p>
    <w:p w14:paraId="542691E3" w14:textId="77777777" w:rsidR="007670C8" w:rsidRDefault="007670C8" w:rsidP="007670C8">
      <w:pPr>
        <w:pStyle w:val="zCode"/>
      </w:pPr>
      <w:r>
        <w:t xml:space="preserve">    &lt;main&gt;</w:t>
      </w:r>
    </w:p>
    <w:p w14:paraId="66B78EAC" w14:textId="77777777" w:rsidR="007670C8" w:rsidRDefault="007670C8" w:rsidP="007670C8">
      <w:pPr>
        <w:pStyle w:val="zCode"/>
      </w:pPr>
      <w:r>
        <w:t xml:space="preserve">        &lt;div id="</w:t>
      </w:r>
      <w:r w:rsidRPr="007670C8">
        <w:rPr>
          <w:color w:val="EE0000"/>
        </w:rPr>
        <w:t>app</w:t>
      </w:r>
      <w:r>
        <w:t>"&gt;&lt;/div&gt;</w:t>
      </w:r>
    </w:p>
    <w:p w14:paraId="5F6F810E" w14:textId="2AE95B31" w:rsidR="007670C8" w:rsidRDefault="007670C8" w:rsidP="007670C8">
      <w:pPr>
        <w:pStyle w:val="zCode"/>
      </w:pPr>
      <w:r>
        <w:t xml:space="preserve">    &lt;/main&gt;</w:t>
      </w:r>
    </w:p>
    <w:p w14:paraId="06BF4CA1" w14:textId="77777777" w:rsidR="005C2D12" w:rsidRDefault="005C2D12" w:rsidP="005C2D12">
      <w:pPr>
        <w:pStyle w:val="zCode"/>
      </w:pPr>
    </w:p>
    <w:p w14:paraId="73EB62D9" w14:textId="77777777" w:rsidR="005C2D12" w:rsidRDefault="005C2D12" w:rsidP="005C2D12">
      <w:pPr>
        <w:pStyle w:val="zCode"/>
      </w:pPr>
      <w:r>
        <w:t xml:space="preserve">    &lt;script type="module" src="./js/app.js"&gt;&lt;/script&gt;</w:t>
      </w:r>
    </w:p>
    <w:p w14:paraId="283C1F09" w14:textId="77777777" w:rsidR="005C2D12" w:rsidRDefault="005C2D12" w:rsidP="005C2D12">
      <w:pPr>
        <w:pStyle w:val="zCode"/>
      </w:pPr>
      <w:r>
        <w:t>&lt;/body&gt;</w:t>
      </w:r>
    </w:p>
    <w:p w14:paraId="504CE5B1" w14:textId="257F6E05" w:rsidR="005C2D12" w:rsidRDefault="005C2D12" w:rsidP="005C2D12">
      <w:pPr>
        <w:pStyle w:val="zCode"/>
      </w:pPr>
      <w:r>
        <w:t>&lt;/html&gt;</w:t>
      </w:r>
    </w:p>
    <w:p w14:paraId="41E0F1F1" w14:textId="00346E3F" w:rsidR="00B32692" w:rsidRDefault="00823F2C" w:rsidP="004902C4">
      <w:pPr>
        <w:pStyle w:val="C2nd"/>
      </w:pPr>
      <w:bookmarkStart w:id="28" w:name="_Toc231258268"/>
      <w:r w:rsidRPr="00823F2C">
        <w:t>src/js/router.js</w:t>
      </w:r>
      <w:bookmarkEnd w:id="28"/>
    </w:p>
    <w:p w14:paraId="41F4D91D" w14:textId="0DF74BD0" w:rsidR="00E63F38" w:rsidRPr="00E0472B" w:rsidRDefault="00E63F38" w:rsidP="00E0472B">
      <w:pPr>
        <w:pStyle w:val="zTxt"/>
        <w:rPr>
          <w:lang w:val="mn-MN"/>
        </w:rPr>
      </w:pPr>
      <w:r w:rsidRPr="00E0472B">
        <w:t xml:space="preserve">Энэ </w:t>
      </w:r>
      <w:r w:rsidR="00E0472B" w:rsidRPr="00E0472B">
        <w:t>бол</w:t>
      </w:r>
      <w:r w:rsidR="00E0472B">
        <w:t xml:space="preserve"> </w:t>
      </w:r>
      <w:r w:rsidRPr="00E0472B">
        <w:t>routing (чиглүүлэлтийн) систем юм. Өөрөөр хэлбэл, URL-ийн # (hash) хэсэг өөрчлөгдөхөд ямар функц ажиллахыг удирддаг.</w:t>
      </w:r>
      <w:r w:rsidR="00E0472B">
        <w:t xml:space="preserve"> </w:t>
      </w:r>
      <w:r w:rsidR="00E0472B">
        <w:rPr>
          <w:lang w:val="mn-MN"/>
        </w:rPr>
        <w:t>Үүнд:</w:t>
      </w:r>
    </w:p>
    <w:p w14:paraId="5AF57718" w14:textId="77777777" w:rsidR="00E0472B" w:rsidRDefault="00E0472B" w:rsidP="007670C8">
      <w:pPr>
        <w:pStyle w:val="zListBulleted"/>
      </w:pPr>
      <w:r>
        <w:t>window.location.hash → URL-ийн #-ээс хойших хэсэг</w:t>
      </w:r>
    </w:p>
    <w:p w14:paraId="4EC24B6E" w14:textId="264FE155" w:rsidR="00E0472B" w:rsidRDefault="00E0472B" w:rsidP="007670C8">
      <w:pPr>
        <w:pStyle w:val="zListBulleted"/>
      </w:pPr>
      <w:r>
        <w:t>Жишээ: index.html#/about → #/about</w:t>
      </w:r>
    </w:p>
    <w:p w14:paraId="2388F590" w14:textId="5A05E043" w:rsidR="00E0472B" w:rsidRPr="00E0472B" w:rsidRDefault="00E0472B" w:rsidP="007670C8">
      <w:pPr>
        <w:pStyle w:val="zListBulleted"/>
      </w:pPr>
      <w:r>
        <w:t>Хэрвээ байхгүй бол #/overview гэж default болгож байна.</w:t>
      </w:r>
    </w:p>
    <w:p w14:paraId="59EECF73" w14:textId="2DC7E0BC" w:rsidR="00B32692" w:rsidRDefault="00B32692" w:rsidP="00B32692">
      <w:pPr>
        <w:pStyle w:val="zCode"/>
      </w:pPr>
    </w:p>
    <w:p w14:paraId="7293693A" w14:textId="77777777" w:rsidR="005E4C97" w:rsidRDefault="005E4C97" w:rsidP="005E4C97">
      <w:pPr>
        <w:pStyle w:val="zCode"/>
      </w:pPr>
      <w:r>
        <w:t xml:space="preserve">export function </w:t>
      </w:r>
      <w:r w:rsidRPr="00E0472B">
        <w:rPr>
          <w:highlight w:val="cyan"/>
        </w:rPr>
        <w:t>initRouter</w:t>
      </w:r>
      <w:r>
        <w:t>(</w:t>
      </w:r>
      <w:r w:rsidRPr="00E0472B">
        <w:rPr>
          <w:highlight w:val="green"/>
        </w:rPr>
        <w:t>routes</w:t>
      </w:r>
      <w:r>
        <w:t>) {</w:t>
      </w:r>
    </w:p>
    <w:p w14:paraId="1C38C843" w14:textId="77777777" w:rsidR="005E4C97" w:rsidRDefault="005E4C97" w:rsidP="005E4C97">
      <w:pPr>
        <w:pStyle w:val="zCode"/>
      </w:pPr>
      <w:r>
        <w:t xml:space="preserve">  function </w:t>
      </w:r>
      <w:bookmarkStart w:id="29" w:name="_Hlk225878119"/>
      <w:r w:rsidRPr="005E4C97">
        <w:rPr>
          <w:highlight w:val="yellow"/>
        </w:rPr>
        <w:t>renderRoute</w:t>
      </w:r>
      <w:r>
        <w:t>()</w:t>
      </w:r>
      <w:bookmarkEnd w:id="29"/>
      <w:r>
        <w:t xml:space="preserve"> {</w:t>
      </w:r>
    </w:p>
    <w:p w14:paraId="49678549" w14:textId="77777777" w:rsidR="005E4C97" w:rsidRDefault="005E4C97" w:rsidP="005E4C97">
      <w:pPr>
        <w:pStyle w:val="zCode"/>
      </w:pPr>
      <w:r>
        <w:t xml:space="preserve">    const hash = window.location.hash || "#/overview";</w:t>
      </w:r>
    </w:p>
    <w:p w14:paraId="23711E48" w14:textId="77777777" w:rsidR="005E4C97" w:rsidRDefault="005E4C97" w:rsidP="005E4C97">
      <w:pPr>
        <w:pStyle w:val="zCode"/>
      </w:pPr>
      <w:r>
        <w:t xml:space="preserve">    const page = routes[hash];</w:t>
      </w:r>
    </w:p>
    <w:p w14:paraId="45A3850D" w14:textId="77777777" w:rsidR="005E4C97" w:rsidRDefault="005E4C97" w:rsidP="005E4C97">
      <w:pPr>
        <w:pStyle w:val="zCode"/>
      </w:pPr>
    </w:p>
    <w:p w14:paraId="2D3415D8" w14:textId="77777777" w:rsidR="005E4C97" w:rsidRDefault="005E4C97" w:rsidP="005E4C97">
      <w:pPr>
        <w:pStyle w:val="zCode"/>
      </w:pPr>
      <w:r>
        <w:t xml:space="preserve">    if (page) {</w:t>
      </w:r>
    </w:p>
    <w:p w14:paraId="4236DC4E" w14:textId="77777777" w:rsidR="005E4C97" w:rsidRDefault="005E4C97" w:rsidP="005E4C97">
      <w:pPr>
        <w:pStyle w:val="zCode"/>
      </w:pPr>
      <w:r>
        <w:t xml:space="preserve">      page();</w:t>
      </w:r>
    </w:p>
    <w:p w14:paraId="4DAE7833" w14:textId="77777777" w:rsidR="005E4C97" w:rsidRDefault="005E4C97" w:rsidP="005E4C97">
      <w:pPr>
        <w:pStyle w:val="zCode"/>
      </w:pPr>
      <w:r>
        <w:t xml:space="preserve">    } else {</w:t>
      </w:r>
    </w:p>
    <w:p w14:paraId="39460A87" w14:textId="77777777" w:rsidR="005E4C97" w:rsidRDefault="005E4C97" w:rsidP="005E4C97">
      <w:pPr>
        <w:pStyle w:val="zCode"/>
      </w:pPr>
      <w:r>
        <w:t xml:space="preserve">      const notFound = routes["#/404"];</w:t>
      </w:r>
    </w:p>
    <w:p w14:paraId="4F0EBA41" w14:textId="77777777" w:rsidR="005E4C97" w:rsidRDefault="005E4C97" w:rsidP="005E4C97">
      <w:pPr>
        <w:pStyle w:val="zCode"/>
      </w:pPr>
      <w:r>
        <w:t xml:space="preserve">      if (notFound) {</w:t>
      </w:r>
    </w:p>
    <w:p w14:paraId="030C27F5" w14:textId="77777777" w:rsidR="005E4C97" w:rsidRDefault="005E4C97" w:rsidP="005E4C97">
      <w:pPr>
        <w:pStyle w:val="zCode"/>
      </w:pPr>
      <w:r>
        <w:t xml:space="preserve">        notFound();</w:t>
      </w:r>
    </w:p>
    <w:p w14:paraId="04659B67" w14:textId="77777777" w:rsidR="005E4C97" w:rsidRDefault="005E4C97" w:rsidP="005E4C97">
      <w:pPr>
        <w:pStyle w:val="zCode"/>
      </w:pPr>
      <w:r>
        <w:t xml:space="preserve">      }</w:t>
      </w:r>
    </w:p>
    <w:p w14:paraId="49077724" w14:textId="77777777" w:rsidR="005E4C97" w:rsidRDefault="005E4C97" w:rsidP="005E4C97">
      <w:pPr>
        <w:pStyle w:val="zCode"/>
      </w:pPr>
      <w:r>
        <w:t xml:space="preserve">    }</w:t>
      </w:r>
    </w:p>
    <w:p w14:paraId="3E727DCE" w14:textId="77777777" w:rsidR="005E4C97" w:rsidRDefault="005E4C97" w:rsidP="005E4C97">
      <w:pPr>
        <w:pStyle w:val="zCode"/>
      </w:pPr>
      <w:r>
        <w:t xml:space="preserve">  }</w:t>
      </w:r>
    </w:p>
    <w:p w14:paraId="3D5753AF" w14:textId="77777777" w:rsidR="00E0472B" w:rsidRDefault="00E0472B" w:rsidP="005E4C97">
      <w:pPr>
        <w:pStyle w:val="zCode"/>
      </w:pPr>
    </w:p>
    <w:p w14:paraId="49511B4E" w14:textId="41AAAF91" w:rsidR="005E4C97" w:rsidRPr="00E0472B" w:rsidRDefault="00E0472B" w:rsidP="005E4C97">
      <w:pPr>
        <w:pStyle w:val="zCode"/>
        <w:rPr>
          <w:color w:val="538135" w:themeColor="accent6" w:themeShade="BF"/>
        </w:rPr>
      </w:pPr>
      <w:r>
        <w:rPr>
          <w:color w:val="538135" w:themeColor="accent6" w:themeShade="BF"/>
          <w:lang w:val="en-US"/>
        </w:rPr>
        <w:t xml:space="preserve">  </w:t>
      </w:r>
      <w:r w:rsidRPr="00E0472B">
        <w:rPr>
          <w:color w:val="538135" w:themeColor="accent6" w:themeShade="BF"/>
          <w:lang w:val="en-US"/>
        </w:rPr>
        <w:t>// Хуудас анх ачаалагдахад renderRoute() ажиллана</w:t>
      </w:r>
    </w:p>
    <w:p w14:paraId="47916683" w14:textId="1253C135" w:rsidR="005E4C97" w:rsidRDefault="005E4C97" w:rsidP="005E4C97">
      <w:pPr>
        <w:pStyle w:val="zCode"/>
      </w:pPr>
      <w:r>
        <w:lastRenderedPageBreak/>
        <w:t xml:space="preserve">  window.addEventListener("load", </w:t>
      </w:r>
      <w:r w:rsidRPr="007A77DB">
        <w:rPr>
          <w:highlight w:val="yellow"/>
        </w:rPr>
        <w:t>renderRoute</w:t>
      </w:r>
      <w:r>
        <w:t>);</w:t>
      </w:r>
      <w:r w:rsidR="00E0472B">
        <w:t xml:space="preserve"> </w:t>
      </w:r>
    </w:p>
    <w:p w14:paraId="166CACF9" w14:textId="77777777" w:rsidR="00E0472B" w:rsidRDefault="00E0472B" w:rsidP="005E4C97">
      <w:pPr>
        <w:pStyle w:val="zCode"/>
      </w:pPr>
    </w:p>
    <w:p w14:paraId="537C2BBD" w14:textId="497B13B3" w:rsidR="00E0472B" w:rsidRPr="00E0472B" w:rsidRDefault="00E0472B" w:rsidP="005E4C97">
      <w:pPr>
        <w:pStyle w:val="zCode"/>
        <w:rPr>
          <w:color w:val="538135" w:themeColor="accent6" w:themeShade="BF"/>
          <w:lang w:val="en-US"/>
        </w:rPr>
      </w:pPr>
      <w:r w:rsidRPr="00E0472B">
        <w:rPr>
          <w:color w:val="538135" w:themeColor="accent6" w:themeShade="BF"/>
        </w:rPr>
        <w:t>// URL-ийн # хэсэг өөрчлөгдөх бүрд renderRoute() дахин ажиллана</w:t>
      </w:r>
    </w:p>
    <w:p w14:paraId="30168E00" w14:textId="4E12785F" w:rsidR="005E4C97" w:rsidRDefault="005E4C97" w:rsidP="00E0472B">
      <w:pPr>
        <w:pStyle w:val="zCode"/>
      </w:pPr>
      <w:r>
        <w:t xml:space="preserve">  window.addEventListener("hashchange", </w:t>
      </w:r>
      <w:r w:rsidRPr="007A77DB">
        <w:rPr>
          <w:highlight w:val="yellow"/>
        </w:rPr>
        <w:t>renderRoute</w:t>
      </w:r>
      <w:r>
        <w:t>);</w:t>
      </w:r>
      <w:r w:rsidR="00E0472B">
        <w:t xml:space="preserve"> </w:t>
      </w:r>
    </w:p>
    <w:p w14:paraId="4A444AFF" w14:textId="62D4BCEA" w:rsidR="00823F2C" w:rsidRDefault="005E4C97" w:rsidP="00B32692">
      <w:pPr>
        <w:pStyle w:val="zCode"/>
      </w:pPr>
      <w:r>
        <w:t>}</w:t>
      </w:r>
    </w:p>
    <w:p w14:paraId="5907A45B" w14:textId="24CFA5F9" w:rsidR="00823F2C" w:rsidRDefault="00823F2C" w:rsidP="004902C4">
      <w:pPr>
        <w:pStyle w:val="C2nd"/>
      </w:pPr>
      <w:bookmarkStart w:id="30" w:name="_Toc231258269"/>
      <w:r w:rsidRPr="00823F2C">
        <w:t>src/js/routes.js</w:t>
      </w:r>
      <w:bookmarkEnd w:id="30"/>
    </w:p>
    <w:p w14:paraId="3E0FDA45" w14:textId="77777777" w:rsidR="00E71F19" w:rsidRDefault="00E71F19" w:rsidP="00E71F19">
      <w:pPr>
        <w:pStyle w:val="zCode"/>
      </w:pPr>
      <w:r>
        <w:t xml:space="preserve">function </w:t>
      </w:r>
      <w:r w:rsidRPr="00E71F19">
        <w:rPr>
          <w:highlight w:val="yellow"/>
        </w:rPr>
        <w:t>renderPage</w:t>
      </w:r>
      <w:r>
        <w:t>(</w:t>
      </w:r>
      <w:r w:rsidRPr="00B620DA">
        <w:rPr>
          <w:highlight w:val="lightGray"/>
        </w:rPr>
        <w:t>title</w:t>
      </w:r>
      <w:r>
        <w:t xml:space="preserve">, </w:t>
      </w:r>
      <w:r w:rsidRPr="00E71F19">
        <w:rPr>
          <w:highlight w:val="cyan"/>
        </w:rPr>
        <w:t>text</w:t>
      </w:r>
      <w:r>
        <w:t>) {</w:t>
      </w:r>
    </w:p>
    <w:p w14:paraId="013555B9" w14:textId="77777777" w:rsidR="00E71F19" w:rsidRDefault="00E71F19" w:rsidP="00E71F19">
      <w:pPr>
        <w:pStyle w:val="zCode"/>
      </w:pPr>
      <w:r>
        <w:t xml:space="preserve">  const app = document.getElementById("app");</w:t>
      </w:r>
    </w:p>
    <w:p w14:paraId="762646B6" w14:textId="77777777" w:rsidR="00E71F19" w:rsidRDefault="00E71F19" w:rsidP="00E71F19">
      <w:pPr>
        <w:pStyle w:val="zCode"/>
      </w:pPr>
    </w:p>
    <w:p w14:paraId="3573B047" w14:textId="77777777" w:rsidR="00E71F19" w:rsidRDefault="00E71F19" w:rsidP="00E71F19">
      <w:pPr>
        <w:pStyle w:val="zCode"/>
      </w:pPr>
      <w:r>
        <w:t xml:space="preserve">  app.innerHTML = `</w:t>
      </w:r>
    </w:p>
    <w:p w14:paraId="323E520F" w14:textId="77777777" w:rsidR="00E71F19" w:rsidRDefault="00E71F19" w:rsidP="00E71F19">
      <w:pPr>
        <w:pStyle w:val="zCode"/>
      </w:pPr>
      <w:r>
        <w:t xml:space="preserve">    &lt;div class="box"&gt;</w:t>
      </w:r>
    </w:p>
    <w:p w14:paraId="1BDEE11E" w14:textId="77777777" w:rsidR="00E71F19" w:rsidRDefault="00E71F19" w:rsidP="00E71F19">
      <w:pPr>
        <w:pStyle w:val="zCode"/>
      </w:pPr>
      <w:r>
        <w:t xml:space="preserve">      &lt;h2 class="title is-4"&gt;${</w:t>
      </w:r>
      <w:r w:rsidRPr="00B620DA">
        <w:rPr>
          <w:highlight w:val="lightGray"/>
        </w:rPr>
        <w:t>title</w:t>
      </w:r>
      <w:r>
        <w:t>}&lt;/h2&gt;</w:t>
      </w:r>
    </w:p>
    <w:p w14:paraId="506F034E" w14:textId="77777777" w:rsidR="00E71F19" w:rsidRDefault="00E71F19" w:rsidP="00E71F19">
      <w:pPr>
        <w:pStyle w:val="zCode"/>
      </w:pPr>
      <w:r>
        <w:t xml:space="preserve">      &lt;p&gt;${</w:t>
      </w:r>
      <w:r w:rsidRPr="00E71F19">
        <w:rPr>
          <w:highlight w:val="cyan"/>
        </w:rPr>
        <w:t>text</w:t>
      </w:r>
      <w:r>
        <w:t>}&lt;/p&gt;</w:t>
      </w:r>
    </w:p>
    <w:p w14:paraId="4DDEA525" w14:textId="77777777" w:rsidR="00E71F19" w:rsidRDefault="00E71F19" w:rsidP="00E71F19">
      <w:pPr>
        <w:pStyle w:val="zCode"/>
      </w:pPr>
      <w:r>
        <w:t xml:space="preserve">    &lt;/div&gt;</w:t>
      </w:r>
    </w:p>
    <w:p w14:paraId="7172662A" w14:textId="77777777" w:rsidR="00E71F19" w:rsidRDefault="00E71F19" w:rsidP="00E71F19">
      <w:pPr>
        <w:pStyle w:val="zCode"/>
      </w:pPr>
      <w:r>
        <w:t xml:space="preserve">  `;</w:t>
      </w:r>
    </w:p>
    <w:p w14:paraId="4CC63E69" w14:textId="77777777" w:rsidR="00E71F19" w:rsidRDefault="00E71F19" w:rsidP="00E71F19">
      <w:pPr>
        <w:pStyle w:val="zCode"/>
      </w:pPr>
      <w:r>
        <w:t>}</w:t>
      </w:r>
    </w:p>
    <w:p w14:paraId="6C552460" w14:textId="77777777" w:rsidR="00E71F19" w:rsidRDefault="00E71F19" w:rsidP="00E71F19">
      <w:pPr>
        <w:pStyle w:val="zCode"/>
      </w:pPr>
    </w:p>
    <w:p w14:paraId="196155BD" w14:textId="77777777" w:rsidR="00E71F19" w:rsidRDefault="00E71F19" w:rsidP="00E71F19">
      <w:pPr>
        <w:pStyle w:val="zCode"/>
      </w:pPr>
      <w:r>
        <w:t xml:space="preserve">export const </w:t>
      </w:r>
      <w:r w:rsidRPr="00E0472B">
        <w:rPr>
          <w:highlight w:val="green"/>
        </w:rPr>
        <w:t>routes</w:t>
      </w:r>
      <w:r>
        <w:t xml:space="preserve"> = {</w:t>
      </w:r>
    </w:p>
    <w:p w14:paraId="4622E5A3" w14:textId="77777777" w:rsidR="00E71F19" w:rsidRDefault="00E71F19" w:rsidP="00E71F19">
      <w:pPr>
        <w:pStyle w:val="zCode"/>
      </w:pPr>
      <w:r>
        <w:t xml:space="preserve">  "#/overview": () =&gt; renderPage("Overview", "Welcome to the overview page."),</w:t>
      </w:r>
    </w:p>
    <w:p w14:paraId="43D07DF9" w14:textId="77777777" w:rsidR="00E71F19" w:rsidRDefault="00E71F19" w:rsidP="00E71F19">
      <w:pPr>
        <w:pStyle w:val="zCode"/>
      </w:pPr>
      <w:r>
        <w:t xml:space="preserve">  "#/search": () =&gt; renderPage("Search", "This is the search page."),</w:t>
      </w:r>
    </w:p>
    <w:p w14:paraId="307D988B" w14:textId="77777777" w:rsidR="00E71F19" w:rsidRDefault="00E71F19" w:rsidP="00E71F19">
      <w:pPr>
        <w:pStyle w:val="zCode"/>
      </w:pPr>
      <w:r>
        <w:t xml:space="preserve">  "#/calculation": () =&gt;</w:t>
      </w:r>
    </w:p>
    <w:p w14:paraId="5D51D33A" w14:textId="77777777" w:rsidR="00E71F19" w:rsidRDefault="00E71F19" w:rsidP="00E71F19">
      <w:pPr>
        <w:pStyle w:val="zCode"/>
      </w:pPr>
      <w:r>
        <w:t xml:space="preserve">    renderPage("Calculation", "This is the calculation page."),</w:t>
      </w:r>
    </w:p>
    <w:p w14:paraId="272143E5" w14:textId="77777777" w:rsidR="00E71F19" w:rsidRDefault="00E71F19" w:rsidP="00E71F19">
      <w:pPr>
        <w:pStyle w:val="zCode"/>
      </w:pPr>
      <w:r>
        <w:t xml:space="preserve">  "#/books": () =&gt; renderPage("Books", "This is the books page."),</w:t>
      </w:r>
    </w:p>
    <w:p w14:paraId="42366A47" w14:textId="77777777" w:rsidR="00E71F19" w:rsidRDefault="00E71F19" w:rsidP="00E71F19">
      <w:pPr>
        <w:pStyle w:val="zCode"/>
      </w:pPr>
      <w:r>
        <w:t xml:space="preserve">  "#/contact": () =&gt; renderPage("Contact", "This is the contact page."),</w:t>
      </w:r>
    </w:p>
    <w:p w14:paraId="3C980793" w14:textId="77777777" w:rsidR="00E71F19" w:rsidRDefault="00E71F19" w:rsidP="00E71F19">
      <w:pPr>
        <w:pStyle w:val="zCode"/>
      </w:pPr>
      <w:r>
        <w:t xml:space="preserve">  "#/404": () =&gt; renderPage("404", "Page not found."),</w:t>
      </w:r>
    </w:p>
    <w:p w14:paraId="0E2B67B9" w14:textId="20DC99AB" w:rsidR="00B32692" w:rsidRDefault="00E71F19" w:rsidP="00B32692">
      <w:pPr>
        <w:pStyle w:val="zCode"/>
      </w:pPr>
      <w:r>
        <w:t>};</w:t>
      </w:r>
    </w:p>
    <w:p w14:paraId="4EA377F5" w14:textId="4C7CCE20" w:rsidR="00823F2C" w:rsidRDefault="00823F2C" w:rsidP="004902C4">
      <w:pPr>
        <w:pStyle w:val="C2nd"/>
      </w:pPr>
      <w:bookmarkStart w:id="31" w:name="_Toc231258270"/>
      <w:r w:rsidRPr="00823F2C">
        <w:t>src/js/app.js</w:t>
      </w:r>
      <w:bookmarkEnd w:id="31"/>
    </w:p>
    <w:p w14:paraId="7C8A2B6A" w14:textId="1FC4F9D2" w:rsidR="00B32692" w:rsidRDefault="00B32692" w:rsidP="00B32692">
      <w:pPr>
        <w:pStyle w:val="zCode"/>
      </w:pPr>
    </w:p>
    <w:p w14:paraId="6B6739CB" w14:textId="77777777" w:rsidR="00B620DA" w:rsidRDefault="00B620DA" w:rsidP="00B620DA">
      <w:pPr>
        <w:pStyle w:val="zCode"/>
      </w:pPr>
      <w:r>
        <w:t>import { initRouter } from "./router.js";</w:t>
      </w:r>
    </w:p>
    <w:p w14:paraId="72211C4D" w14:textId="77777777" w:rsidR="00B620DA" w:rsidRDefault="00B620DA" w:rsidP="00B620DA">
      <w:pPr>
        <w:pStyle w:val="zCode"/>
      </w:pPr>
      <w:r>
        <w:t>import { routes } from "./routes.js";</w:t>
      </w:r>
    </w:p>
    <w:p w14:paraId="7B47A40A" w14:textId="77777777" w:rsidR="00B620DA" w:rsidRDefault="00B620DA" w:rsidP="00B620DA">
      <w:pPr>
        <w:pStyle w:val="zCode"/>
      </w:pPr>
    </w:p>
    <w:p w14:paraId="14C5084C" w14:textId="066D0D65" w:rsidR="00E71F19" w:rsidRDefault="00B620DA" w:rsidP="00B620DA">
      <w:pPr>
        <w:pStyle w:val="zCode"/>
      </w:pPr>
      <w:r w:rsidRPr="00FB6C74">
        <w:rPr>
          <w:highlight w:val="cyan"/>
        </w:rPr>
        <w:t>initRouter</w:t>
      </w:r>
      <w:r>
        <w:t>(</w:t>
      </w:r>
      <w:r w:rsidRPr="00FB6C74">
        <w:rPr>
          <w:highlight w:val="green"/>
        </w:rPr>
        <w:t>routes</w:t>
      </w:r>
      <w:r>
        <w:t>);</w:t>
      </w:r>
    </w:p>
    <w:p w14:paraId="55357EF8" w14:textId="601B365B" w:rsidR="00B620DA" w:rsidRDefault="00B620DA" w:rsidP="004902C4">
      <w:pPr>
        <w:pStyle w:val="C2nd"/>
      </w:pPr>
      <w:bookmarkStart w:id="32" w:name="_Toc231258271"/>
      <w:r>
        <w:t xml:space="preserve">index.html  </w:t>
      </w:r>
      <w:r w:rsidR="00E47EB1">
        <w:t>(</w:t>
      </w:r>
      <w:r>
        <w:t>app.js + router.js + routes.js</w:t>
      </w:r>
      <w:r w:rsidR="00E47EB1">
        <w:t>)</w:t>
      </w:r>
      <w:bookmarkEnd w:id="32"/>
    </w:p>
    <w:p w14:paraId="7C59FADF" w14:textId="27ABC6D0" w:rsidR="00E47EB1" w:rsidRPr="00E47EB1" w:rsidRDefault="00E47EB1" w:rsidP="00E47EB1">
      <w:pPr>
        <w:pStyle w:val="zCode"/>
      </w:pPr>
      <w:r>
        <w:rPr>
          <w:noProof/>
        </w:rPr>
        <w:drawing>
          <wp:inline distT="0" distB="0" distL="0" distR="0" wp14:anchorId="091990D8" wp14:editId="19E1CB6C">
            <wp:extent cx="5932170" cy="1956435"/>
            <wp:effectExtent l="0" t="0" r="0" b="5715"/>
            <wp:docPr id="40162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32170" cy="1956435"/>
                    </a:xfrm>
                    <a:prstGeom prst="rect">
                      <a:avLst/>
                    </a:prstGeom>
                    <a:noFill/>
                    <a:ln>
                      <a:noFill/>
                    </a:ln>
                  </pic:spPr>
                </pic:pic>
              </a:graphicData>
            </a:graphic>
          </wp:inline>
        </w:drawing>
      </w:r>
    </w:p>
    <w:p w14:paraId="0E67985D" w14:textId="34993CEF" w:rsidR="00B620DA" w:rsidRPr="00B620DA" w:rsidRDefault="00E47EB1" w:rsidP="00B620DA">
      <w:pPr>
        <w:pStyle w:val="zCode"/>
      </w:pPr>
      <w:r>
        <w:rPr>
          <w:noProof/>
        </w:rPr>
        <w:lastRenderedPageBreak/>
        <w:drawing>
          <wp:inline distT="0" distB="0" distL="0" distR="0" wp14:anchorId="75C3620E" wp14:editId="1DBAFFDA">
            <wp:extent cx="5940425" cy="2246630"/>
            <wp:effectExtent l="0" t="0" r="3175" b="1270"/>
            <wp:docPr id="16073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92185" name=""/>
                    <pic:cNvPicPr/>
                  </pic:nvPicPr>
                  <pic:blipFill>
                    <a:blip r:embed="rId90"/>
                    <a:stretch>
                      <a:fillRect/>
                    </a:stretch>
                  </pic:blipFill>
                  <pic:spPr>
                    <a:xfrm>
                      <a:off x="0" y="0"/>
                      <a:ext cx="5940425" cy="2246630"/>
                    </a:xfrm>
                    <a:prstGeom prst="rect">
                      <a:avLst/>
                    </a:prstGeom>
                  </pic:spPr>
                </pic:pic>
              </a:graphicData>
            </a:graphic>
          </wp:inline>
        </w:drawing>
      </w:r>
    </w:p>
    <w:p w14:paraId="57CA4433" w14:textId="77777777" w:rsidR="00B620DA" w:rsidRDefault="00B620DA" w:rsidP="00B620DA">
      <w:pPr>
        <w:pStyle w:val="zTxtContinue"/>
      </w:pPr>
      <w:r>
        <w:t>Browser дээр нээгээд эдгээрийг шалгана:</w:t>
      </w:r>
    </w:p>
    <w:p w14:paraId="7E8860AC" w14:textId="77777777" w:rsidR="00B620DA" w:rsidRDefault="00B620DA" w:rsidP="00B620DA">
      <w:pPr>
        <w:pStyle w:val="zListBulleted"/>
      </w:pPr>
      <w:r>
        <w:t>#/overview</w:t>
      </w:r>
    </w:p>
    <w:p w14:paraId="628BB48F" w14:textId="77777777" w:rsidR="00B620DA" w:rsidRDefault="00B620DA" w:rsidP="00B620DA">
      <w:pPr>
        <w:pStyle w:val="zListBulleted"/>
      </w:pPr>
      <w:r>
        <w:t>#/search</w:t>
      </w:r>
    </w:p>
    <w:p w14:paraId="6218585D" w14:textId="77777777" w:rsidR="00B620DA" w:rsidRDefault="00B620DA" w:rsidP="00B620DA">
      <w:pPr>
        <w:pStyle w:val="zListBulleted"/>
      </w:pPr>
      <w:r>
        <w:t>#/calculation</w:t>
      </w:r>
    </w:p>
    <w:p w14:paraId="1817D745" w14:textId="77777777" w:rsidR="00B620DA" w:rsidRDefault="00B620DA" w:rsidP="00B620DA">
      <w:pPr>
        <w:pStyle w:val="zListBulleted"/>
      </w:pPr>
      <w:r>
        <w:t>#/books</w:t>
      </w:r>
    </w:p>
    <w:p w14:paraId="4A8C0162" w14:textId="77777777" w:rsidR="00B620DA" w:rsidRDefault="00B620DA" w:rsidP="00B620DA">
      <w:pPr>
        <w:pStyle w:val="zListBulleted"/>
      </w:pPr>
      <w:r>
        <w:t>#/contact</w:t>
      </w:r>
    </w:p>
    <w:p w14:paraId="46C41BA6" w14:textId="605366B4" w:rsidR="00B32692" w:rsidRDefault="00B620DA" w:rsidP="007670C8">
      <w:pPr>
        <w:pStyle w:val="zTxtContinue"/>
      </w:pPr>
      <w:r>
        <w:t>дарж үзэхэд #app доторх текст солигдож байва</w:t>
      </w:r>
      <w:r w:rsidR="007670C8">
        <w:t xml:space="preserve">л </w:t>
      </w:r>
      <w:r>
        <w:t>router ажиллаж байна</w:t>
      </w:r>
      <w:r w:rsidR="00A95461">
        <w:t>.</w:t>
      </w:r>
      <w:r w:rsidR="007670C8">
        <w:t xml:space="preserve"> </w:t>
      </w:r>
      <w:r>
        <w:t xml:space="preserve">SPA суурь боссон </w:t>
      </w:r>
      <w:r w:rsidR="007670C8">
        <w:t>гэсэн үг</w:t>
      </w:r>
      <w:r w:rsidR="00A95461">
        <w:t>.</w:t>
      </w:r>
    </w:p>
    <w:p w14:paraId="227A3A23" w14:textId="58D6BB95" w:rsidR="00B32692" w:rsidRDefault="00A95461" w:rsidP="004902C4">
      <w:pPr>
        <w:pStyle w:val="C1st"/>
        <w:spacing w:before="240" w:after="120"/>
      </w:pPr>
      <w:bookmarkStart w:id="33" w:name="_Toc231258272"/>
      <w:r w:rsidRPr="00A95461">
        <w:t>Page file-уудыг тусад нь салгах</w:t>
      </w:r>
      <w:bookmarkEnd w:id="33"/>
    </w:p>
    <w:p w14:paraId="1F5316B8" w14:textId="1BB4FE9D" w:rsidR="00A95461" w:rsidRDefault="00A95461" w:rsidP="00A95461">
      <w:pPr>
        <w:pStyle w:val="zTxtContinue"/>
      </w:pPr>
      <w:r>
        <w:t>Routes.js доторх page-үүдийг тус тусын файл руу салгана. Ингэснээр:</w:t>
      </w:r>
    </w:p>
    <w:p w14:paraId="4EF7542C" w14:textId="2DB51D22" w:rsidR="00A95461" w:rsidRDefault="00A95461" w:rsidP="00A95461">
      <w:pPr>
        <w:pStyle w:val="zListBulleted"/>
      </w:pPr>
      <w:r>
        <w:t>routes.js цэвэрхэн болно.</w:t>
      </w:r>
    </w:p>
    <w:p w14:paraId="1B11BBFD" w14:textId="7FEB710E" w:rsidR="00A95461" w:rsidRDefault="00A95461" w:rsidP="00A95461">
      <w:pPr>
        <w:pStyle w:val="zListBulleted"/>
      </w:pPr>
      <w:r>
        <w:t>дараа нь search, calculation, books зэргийг тусдаа хөгжүүлэхэд амар болно.</w:t>
      </w:r>
    </w:p>
    <w:p w14:paraId="30A78DF4" w14:textId="07B26645" w:rsidR="00B32692" w:rsidRDefault="00A95461" w:rsidP="00A95461">
      <w:pPr>
        <w:pStyle w:val="zListBulleted"/>
      </w:pPr>
      <w:r>
        <w:t>component architecture руу шилжих суурь тавигдана.</w:t>
      </w:r>
    </w:p>
    <w:p w14:paraId="7417A335" w14:textId="1EF7A2E8" w:rsidR="00A95461" w:rsidRPr="00A95461" w:rsidRDefault="00A95461" w:rsidP="00A95461">
      <w:pPr>
        <w:pStyle w:val="zTxtContinue"/>
      </w:pPr>
      <w:r w:rsidRPr="00A95461">
        <w:t>routes.js дотор</w:t>
      </w:r>
      <w:r>
        <w:t>х</w:t>
      </w:r>
      <w:r w:rsidRPr="00A95461">
        <w:t>:</w:t>
      </w:r>
      <w:r>
        <w:t xml:space="preserve"> </w:t>
      </w:r>
      <w:r w:rsidRPr="00A95461">
        <w:t>"#/overview": () =&gt; renderPage("Overview", "Welcome...")</w:t>
      </w:r>
      <w:r>
        <w:t xml:space="preserve"> Ү</w:t>
      </w:r>
      <w:r w:rsidRPr="00A95461">
        <w:t>үнийг:</w:t>
      </w:r>
    </w:p>
    <w:p w14:paraId="49DD2A67" w14:textId="77777777" w:rsidR="00A95461" w:rsidRPr="00A95461" w:rsidRDefault="00A95461" w:rsidP="00A95461">
      <w:pPr>
        <w:pStyle w:val="zListBulleted"/>
      </w:pPr>
      <w:r w:rsidRPr="00A95461">
        <w:t>pages/overviewPage.js</w:t>
      </w:r>
    </w:p>
    <w:p w14:paraId="44B09EE3" w14:textId="77777777" w:rsidR="00A95461" w:rsidRPr="00A95461" w:rsidRDefault="00A95461" w:rsidP="00A95461">
      <w:pPr>
        <w:pStyle w:val="zListBulleted"/>
      </w:pPr>
      <w:r w:rsidRPr="00A95461">
        <w:t>pages/searchPage.js</w:t>
      </w:r>
    </w:p>
    <w:p w14:paraId="46CC52C4" w14:textId="77777777" w:rsidR="00A95461" w:rsidRPr="00A95461" w:rsidRDefault="00A95461" w:rsidP="00A95461">
      <w:pPr>
        <w:pStyle w:val="zListBulleted"/>
      </w:pPr>
      <w:r w:rsidRPr="00A95461">
        <w:t>pages/calculationPage.js</w:t>
      </w:r>
    </w:p>
    <w:p w14:paraId="278FFD0D" w14:textId="77777777" w:rsidR="00A95461" w:rsidRPr="00A95461" w:rsidRDefault="00A95461" w:rsidP="00A95461">
      <w:pPr>
        <w:pStyle w:val="zListBulleted"/>
      </w:pPr>
      <w:r w:rsidRPr="00A95461">
        <w:t>pages/booksPage.js</w:t>
      </w:r>
    </w:p>
    <w:p w14:paraId="59EB9903" w14:textId="77777777" w:rsidR="00A95461" w:rsidRPr="00A95461" w:rsidRDefault="00A95461" w:rsidP="00A95461">
      <w:pPr>
        <w:pStyle w:val="zListBulleted"/>
      </w:pPr>
      <w:r w:rsidRPr="00A95461">
        <w:t>pages/contactPage.js</w:t>
      </w:r>
    </w:p>
    <w:p w14:paraId="1C95D299" w14:textId="283F1B3F" w:rsidR="00A95461" w:rsidRDefault="00A95461" w:rsidP="00B7790D">
      <w:pPr>
        <w:pStyle w:val="zListBulleted"/>
      </w:pPr>
      <w:r w:rsidRPr="00A95461">
        <w:t>pages/notFoundPage.js</w:t>
      </w:r>
      <w:r>
        <w:t xml:space="preserve"> </w:t>
      </w:r>
      <w:r w:rsidRPr="00A95461">
        <w:t>гэж салгана.</w:t>
      </w:r>
    </w:p>
    <w:p w14:paraId="2AF1EC4A" w14:textId="77777777" w:rsidR="00E54B8D" w:rsidRDefault="00E54B8D" w:rsidP="00E54B8D">
      <w:pPr>
        <w:pStyle w:val="zCode"/>
      </w:pPr>
    </w:p>
    <w:p w14:paraId="6605823D" w14:textId="393EE7C5" w:rsidR="0056624A" w:rsidRPr="00A95461" w:rsidRDefault="0056624A" w:rsidP="0056624A">
      <w:pPr>
        <w:pStyle w:val="zCode"/>
      </w:pPr>
      <w:r>
        <w:rPr>
          <w:noProof/>
        </w:rPr>
        <w:lastRenderedPageBreak/>
        <w:drawing>
          <wp:inline distT="0" distB="0" distL="0" distR="0" wp14:anchorId="2BF59CB9" wp14:editId="5B6E805A">
            <wp:extent cx="5935980" cy="4312285"/>
            <wp:effectExtent l="0" t="0" r="7620" b="0"/>
            <wp:docPr id="1802012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35980" cy="4312285"/>
                    </a:xfrm>
                    <a:prstGeom prst="rect">
                      <a:avLst/>
                    </a:prstGeom>
                    <a:noFill/>
                    <a:ln>
                      <a:noFill/>
                    </a:ln>
                  </pic:spPr>
                </pic:pic>
              </a:graphicData>
            </a:graphic>
          </wp:inline>
        </w:drawing>
      </w:r>
    </w:p>
    <w:p w14:paraId="45EF3A0A" w14:textId="284BA409" w:rsidR="00BB0957" w:rsidRDefault="00BB0957" w:rsidP="00BB0957">
      <w:pPr>
        <w:pStyle w:val="zTxtContinue"/>
      </w:pPr>
      <w:r>
        <w:t>src/js/ дотор pages/ гэдэг хавтас үүсгэ.</w:t>
      </w:r>
    </w:p>
    <w:p w14:paraId="68222F37" w14:textId="50487C51" w:rsidR="00B32692" w:rsidRDefault="00BB0957" w:rsidP="004902C4">
      <w:pPr>
        <w:pStyle w:val="C2nd"/>
      </w:pPr>
      <w:bookmarkStart w:id="34" w:name="_Toc231258273"/>
      <w:r w:rsidRPr="00BB0957">
        <w:t>src/js/pages/overviewPage.js</w:t>
      </w:r>
      <w:bookmarkEnd w:id="34"/>
    </w:p>
    <w:p w14:paraId="1FCE77A6" w14:textId="77777777" w:rsidR="004F3B25" w:rsidRDefault="004F3B25" w:rsidP="004F3B25">
      <w:pPr>
        <w:pStyle w:val="zCode"/>
      </w:pPr>
      <w:r>
        <w:t xml:space="preserve">export function </w:t>
      </w:r>
      <w:r w:rsidRPr="004F3B25">
        <w:rPr>
          <w:highlight w:val="yellow"/>
        </w:rPr>
        <w:t>renderOverviewPage</w:t>
      </w:r>
      <w:r>
        <w:t>() {</w:t>
      </w:r>
    </w:p>
    <w:p w14:paraId="4ED0EA6E" w14:textId="77777777" w:rsidR="004F3B25" w:rsidRDefault="004F3B25" w:rsidP="004F3B25">
      <w:pPr>
        <w:pStyle w:val="zCode"/>
      </w:pPr>
      <w:r>
        <w:t xml:space="preserve">  const app = document.getElementById("app");</w:t>
      </w:r>
    </w:p>
    <w:p w14:paraId="3FBE509B" w14:textId="77777777" w:rsidR="004F3B25" w:rsidRDefault="004F3B25" w:rsidP="004F3B25">
      <w:pPr>
        <w:pStyle w:val="zCode"/>
      </w:pPr>
    </w:p>
    <w:p w14:paraId="03273190" w14:textId="77777777" w:rsidR="004F3B25" w:rsidRDefault="004F3B25" w:rsidP="004F3B25">
      <w:pPr>
        <w:pStyle w:val="zCode"/>
      </w:pPr>
      <w:r>
        <w:t xml:space="preserve">  app.innerHTML = `</w:t>
      </w:r>
    </w:p>
    <w:p w14:paraId="11A52055" w14:textId="77777777" w:rsidR="004F3B25" w:rsidRDefault="004F3B25" w:rsidP="004F3B25">
      <w:pPr>
        <w:pStyle w:val="zCode"/>
      </w:pPr>
      <w:r>
        <w:t xml:space="preserve">    &lt;div class="box"&gt;</w:t>
      </w:r>
    </w:p>
    <w:p w14:paraId="06D60725" w14:textId="77777777" w:rsidR="004F3B25" w:rsidRDefault="004F3B25" w:rsidP="004F3B25">
      <w:pPr>
        <w:pStyle w:val="zCode"/>
      </w:pPr>
      <w:r>
        <w:t xml:space="preserve">      &lt;h2 class="title is-4"&gt;Overview&lt;/h2&gt;</w:t>
      </w:r>
    </w:p>
    <w:p w14:paraId="5BDCCBA4" w14:textId="77777777" w:rsidR="004F3B25" w:rsidRDefault="004F3B25" w:rsidP="004F3B25">
      <w:pPr>
        <w:pStyle w:val="zCode"/>
      </w:pPr>
      <w:r>
        <w:t xml:space="preserve">      &lt;p&gt;Welcome to the overview page.&lt;/p&gt;</w:t>
      </w:r>
    </w:p>
    <w:p w14:paraId="407D2B12" w14:textId="77777777" w:rsidR="004F3B25" w:rsidRDefault="004F3B25" w:rsidP="004F3B25">
      <w:pPr>
        <w:pStyle w:val="zCode"/>
      </w:pPr>
      <w:r>
        <w:t xml:space="preserve">    &lt;/div&gt;</w:t>
      </w:r>
    </w:p>
    <w:p w14:paraId="1CEA18E0" w14:textId="77777777" w:rsidR="004F3B25" w:rsidRDefault="004F3B25" w:rsidP="004F3B25">
      <w:pPr>
        <w:pStyle w:val="zCode"/>
      </w:pPr>
      <w:r>
        <w:t xml:space="preserve">  `;</w:t>
      </w:r>
    </w:p>
    <w:p w14:paraId="77A338E1" w14:textId="5BC8F9DA" w:rsidR="004F3B25" w:rsidRDefault="004F3B25" w:rsidP="004F3B25">
      <w:pPr>
        <w:pStyle w:val="zCode"/>
      </w:pPr>
      <w:r>
        <w:t>}</w:t>
      </w:r>
    </w:p>
    <w:p w14:paraId="76F57A69" w14:textId="67ABBB96" w:rsidR="004F3B25" w:rsidRDefault="004F3B25" w:rsidP="004902C4">
      <w:pPr>
        <w:pStyle w:val="C2nd"/>
      </w:pPr>
      <w:bookmarkStart w:id="35" w:name="_Toc231258274"/>
      <w:r w:rsidRPr="004F3B25">
        <w:t>src/js/pages/searchPage.js</w:t>
      </w:r>
      <w:bookmarkEnd w:id="35"/>
    </w:p>
    <w:p w14:paraId="37E145A6" w14:textId="77777777" w:rsidR="004F3B25" w:rsidRDefault="004F3B25" w:rsidP="004F3B25">
      <w:pPr>
        <w:pStyle w:val="zCode"/>
      </w:pPr>
      <w:r>
        <w:t xml:space="preserve">export function </w:t>
      </w:r>
      <w:r w:rsidRPr="004F3B25">
        <w:rPr>
          <w:highlight w:val="yellow"/>
        </w:rPr>
        <w:t>renderSearchPage</w:t>
      </w:r>
      <w:r>
        <w:t>() {</w:t>
      </w:r>
    </w:p>
    <w:p w14:paraId="5839B9FC" w14:textId="77777777" w:rsidR="004F3B25" w:rsidRDefault="004F3B25" w:rsidP="004F3B25">
      <w:pPr>
        <w:pStyle w:val="zCode"/>
      </w:pPr>
      <w:r>
        <w:t xml:space="preserve">  const app = document.getElementById("app");</w:t>
      </w:r>
    </w:p>
    <w:p w14:paraId="39A0D9BB" w14:textId="77777777" w:rsidR="004F3B25" w:rsidRDefault="004F3B25" w:rsidP="004F3B25">
      <w:pPr>
        <w:pStyle w:val="zCode"/>
      </w:pPr>
    </w:p>
    <w:p w14:paraId="6ACDA4F6" w14:textId="77777777" w:rsidR="004F3B25" w:rsidRDefault="004F3B25" w:rsidP="004F3B25">
      <w:pPr>
        <w:pStyle w:val="zCode"/>
      </w:pPr>
      <w:r>
        <w:t xml:space="preserve">  app.innerHTML = `</w:t>
      </w:r>
    </w:p>
    <w:p w14:paraId="6E3E5CE3" w14:textId="77777777" w:rsidR="004F3B25" w:rsidRDefault="004F3B25" w:rsidP="004F3B25">
      <w:pPr>
        <w:pStyle w:val="zCode"/>
      </w:pPr>
      <w:r>
        <w:t xml:space="preserve">    &lt;div class="box"&gt;</w:t>
      </w:r>
    </w:p>
    <w:p w14:paraId="697E637A" w14:textId="77777777" w:rsidR="004F3B25" w:rsidRDefault="004F3B25" w:rsidP="004F3B25">
      <w:pPr>
        <w:pStyle w:val="zCode"/>
      </w:pPr>
      <w:r>
        <w:t xml:space="preserve">      &lt;h2 class="title is-4"&gt;Search&lt;/h2&gt;</w:t>
      </w:r>
    </w:p>
    <w:p w14:paraId="30BB38A1" w14:textId="77777777" w:rsidR="004F3B25" w:rsidRDefault="004F3B25" w:rsidP="004F3B25">
      <w:pPr>
        <w:pStyle w:val="zCode"/>
      </w:pPr>
      <w:r>
        <w:t xml:space="preserve">      &lt;p&gt;This is the search page.&lt;/p&gt;</w:t>
      </w:r>
    </w:p>
    <w:p w14:paraId="19785541" w14:textId="77777777" w:rsidR="004F3B25" w:rsidRDefault="004F3B25" w:rsidP="004F3B25">
      <w:pPr>
        <w:pStyle w:val="zCode"/>
      </w:pPr>
      <w:r>
        <w:t xml:space="preserve">    &lt;/div&gt;</w:t>
      </w:r>
    </w:p>
    <w:p w14:paraId="386B4D25" w14:textId="77777777" w:rsidR="004F3B25" w:rsidRDefault="004F3B25" w:rsidP="004F3B25">
      <w:pPr>
        <w:pStyle w:val="zCode"/>
      </w:pPr>
      <w:r>
        <w:t xml:space="preserve">  `;</w:t>
      </w:r>
    </w:p>
    <w:p w14:paraId="72624005" w14:textId="077B5691" w:rsidR="00B32692" w:rsidRDefault="004F3B25" w:rsidP="004F3B25">
      <w:pPr>
        <w:pStyle w:val="zCode"/>
      </w:pPr>
      <w:r>
        <w:lastRenderedPageBreak/>
        <w:t>}</w:t>
      </w:r>
    </w:p>
    <w:p w14:paraId="6C44EB00" w14:textId="606DBD98" w:rsidR="00B32692" w:rsidRDefault="004F3B25" w:rsidP="004902C4">
      <w:pPr>
        <w:pStyle w:val="C2nd"/>
      </w:pPr>
      <w:bookmarkStart w:id="36" w:name="_Toc231258275"/>
      <w:r w:rsidRPr="004F3B25">
        <w:t>src/js/pages/calculationPage.js</w:t>
      </w:r>
      <w:bookmarkEnd w:id="36"/>
    </w:p>
    <w:p w14:paraId="63814767" w14:textId="77777777" w:rsidR="00A33C5D" w:rsidRDefault="00A33C5D" w:rsidP="00A33C5D">
      <w:pPr>
        <w:pStyle w:val="zCode"/>
      </w:pPr>
      <w:r>
        <w:t xml:space="preserve">export function </w:t>
      </w:r>
      <w:r w:rsidRPr="00A33C5D">
        <w:rPr>
          <w:highlight w:val="yellow"/>
        </w:rPr>
        <w:t>renderCalculationPage</w:t>
      </w:r>
      <w:r>
        <w:t>() {</w:t>
      </w:r>
    </w:p>
    <w:p w14:paraId="719D2111" w14:textId="77777777" w:rsidR="00A33C5D" w:rsidRDefault="00A33C5D" w:rsidP="00A33C5D">
      <w:pPr>
        <w:pStyle w:val="zCode"/>
      </w:pPr>
      <w:r>
        <w:t xml:space="preserve">  const app = document.getElementById("app");</w:t>
      </w:r>
    </w:p>
    <w:p w14:paraId="340A8389" w14:textId="77777777" w:rsidR="00A33C5D" w:rsidRDefault="00A33C5D" w:rsidP="00A33C5D">
      <w:pPr>
        <w:pStyle w:val="zCode"/>
      </w:pPr>
    </w:p>
    <w:p w14:paraId="1264EA13" w14:textId="77777777" w:rsidR="00A33C5D" w:rsidRDefault="00A33C5D" w:rsidP="00A33C5D">
      <w:pPr>
        <w:pStyle w:val="zCode"/>
      </w:pPr>
      <w:r>
        <w:t xml:space="preserve">  app.innerHTML = `</w:t>
      </w:r>
    </w:p>
    <w:p w14:paraId="4474A36F" w14:textId="77777777" w:rsidR="00A33C5D" w:rsidRDefault="00A33C5D" w:rsidP="00A33C5D">
      <w:pPr>
        <w:pStyle w:val="zCode"/>
      </w:pPr>
      <w:r>
        <w:t xml:space="preserve">    &lt;div class="box"&gt;</w:t>
      </w:r>
    </w:p>
    <w:p w14:paraId="49AEAC92" w14:textId="77777777" w:rsidR="00A33C5D" w:rsidRDefault="00A33C5D" w:rsidP="00A33C5D">
      <w:pPr>
        <w:pStyle w:val="zCode"/>
      </w:pPr>
      <w:r>
        <w:t xml:space="preserve">      &lt;h2 class="title is-4"&gt;Calculation&lt;/h2&gt;</w:t>
      </w:r>
    </w:p>
    <w:p w14:paraId="4D1F2F4F" w14:textId="77777777" w:rsidR="00A33C5D" w:rsidRDefault="00A33C5D" w:rsidP="00A33C5D">
      <w:pPr>
        <w:pStyle w:val="zCode"/>
      </w:pPr>
      <w:r>
        <w:t xml:space="preserve">      &lt;p&gt;This is the calculation page.&lt;/p&gt;</w:t>
      </w:r>
    </w:p>
    <w:p w14:paraId="4066D479" w14:textId="77777777" w:rsidR="00A33C5D" w:rsidRDefault="00A33C5D" w:rsidP="00A33C5D">
      <w:pPr>
        <w:pStyle w:val="zCode"/>
      </w:pPr>
      <w:r>
        <w:t xml:space="preserve">    &lt;/div&gt;</w:t>
      </w:r>
    </w:p>
    <w:p w14:paraId="43F1F994" w14:textId="77777777" w:rsidR="00A33C5D" w:rsidRDefault="00A33C5D" w:rsidP="00A33C5D">
      <w:pPr>
        <w:pStyle w:val="zCode"/>
      </w:pPr>
      <w:r>
        <w:t xml:space="preserve">  `;</w:t>
      </w:r>
    </w:p>
    <w:p w14:paraId="19AA95E3" w14:textId="35007184" w:rsidR="004F3B25" w:rsidRDefault="00A33C5D" w:rsidP="00A33C5D">
      <w:pPr>
        <w:pStyle w:val="zCode"/>
      </w:pPr>
      <w:r>
        <w:t>}</w:t>
      </w:r>
    </w:p>
    <w:p w14:paraId="2DA37616" w14:textId="5D5AED1C" w:rsidR="004F3B25" w:rsidRDefault="00A33C5D" w:rsidP="004902C4">
      <w:pPr>
        <w:pStyle w:val="C2nd"/>
      </w:pPr>
      <w:bookmarkStart w:id="37" w:name="_Toc231258276"/>
      <w:r w:rsidRPr="00A33C5D">
        <w:t>src/js/pages/booksPage.js</w:t>
      </w:r>
      <w:bookmarkEnd w:id="37"/>
    </w:p>
    <w:p w14:paraId="6F9DBE14" w14:textId="77777777" w:rsidR="00A33C5D" w:rsidRDefault="00A33C5D" w:rsidP="00A33C5D">
      <w:pPr>
        <w:pStyle w:val="zCode"/>
      </w:pPr>
      <w:r>
        <w:t xml:space="preserve">export function </w:t>
      </w:r>
      <w:r w:rsidRPr="00A33C5D">
        <w:rPr>
          <w:highlight w:val="yellow"/>
        </w:rPr>
        <w:t>renderBooksPage</w:t>
      </w:r>
      <w:r>
        <w:t>() {</w:t>
      </w:r>
    </w:p>
    <w:p w14:paraId="1191EE05" w14:textId="77777777" w:rsidR="00A33C5D" w:rsidRDefault="00A33C5D" w:rsidP="00A33C5D">
      <w:pPr>
        <w:pStyle w:val="zCode"/>
      </w:pPr>
      <w:r>
        <w:t xml:space="preserve">  const app = document.getElementById("app");</w:t>
      </w:r>
    </w:p>
    <w:p w14:paraId="2664E6E5" w14:textId="77777777" w:rsidR="00A33C5D" w:rsidRDefault="00A33C5D" w:rsidP="00A33C5D">
      <w:pPr>
        <w:pStyle w:val="zCode"/>
      </w:pPr>
    </w:p>
    <w:p w14:paraId="07FAB80F" w14:textId="77777777" w:rsidR="00A33C5D" w:rsidRDefault="00A33C5D" w:rsidP="00A33C5D">
      <w:pPr>
        <w:pStyle w:val="zCode"/>
      </w:pPr>
      <w:r>
        <w:t xml:space="preserve">  app.innerHTML = `</w:t>
      </w:r>
    </w:p>
    <w:p w14:paraId="3873DB43" w14:textId="77777777" w:rsidR="00A33C5D" w:rsidRDefault="00A33C5D" w:rsidP="00A33C5D">
      <w:pPr>
        <w:pStyle w:val="zCode"/>
      </w:pPr>
      <w:r>
        <w:t xml:space="preserve">    &lt;div class="box"&gt;</w:t>
      </w:r>
    </w:p>
    <w:p w14:paraId="4FAF5B93" w14:textId="77777777" w:rsidR="00A33C5D" w:rsidRDefault="00A33C5D" w:rsidP="00A33C5D">
      <w:pPr>
        <w:pStyle w:val="zCode"/>
      </w:pPr>
      <w:r>
        <w:t xml:space="preserve">      &lt;h2 class="title is-4"&gt;Books&lt;/h2&gt;</w:t>
      </w:r>
    </w:p>
    <w:p w14:paraId="15590620" w14:textId="77777777" w:rsidR="00A33C5D" w:rsidRDefault="00A33C5D" w:rsidP="00A33C5D">
      <w:pPr>
        <w:pStyle w:val="zCode"/>
      </w:pPr>
      <w:r>
        <w:t xml:space="preserve">      &lt;p&gt;This is the books page.&lt;/p&gt;</w:t>
      </w:r>
    </w:p>
    <w:p w14:paraId="134CA66F" w14:textId="77777777" w:rsidR="00A33C5D" w:rsidRDefault="00A33C5D" w:rsidP="00A33C5D">
      <w:pPr>
        <w:pStyle w:val="zCode"/>
      </w:pPr>
      <w:r>
        <w:t xml:space="preserve">    &lt;/div&gt;</w:t>
      </w:r>
    </w:p>
    <w:p w14:paraId="7E99BBA0" w14:textId="77777777" w:rsidR="00A33C5D" w:rsidRDefault="00A33C5D" w:rsidP="00A33C5D">
      <w:pPr>
        <w:pStyle w:val="zCode"/>
      </w:pPr>
      <w:r>
        <w:t xml:space="preserve">  `;</w:t>
      </w:r>
    </w:p>
    <w:p w14:paraId="633A3155" w14:textId="6ABFD804" w:rsidR="004F3B25" w:rsidRDefault="00A33C5D" w:rsidP="00A33C5D">
      <w:pPr>
        <w:pStyle w:val="zCode"/>
      </w:pPr>
      <w:r>
        <w:t>}</w:t>
      </w:r>
    </w:p>
    <w:p w14:paraId="31CE2AE4" w14:textId="11DD3988" w:rsidR="004F3B25" w:rsidRDefault="00A33C5D" w:rsidP="004902C4">
      <w:pPr>
        <w:pStyle w:val="C2nd"/>
      </w:pPr>
      <w:bookmarkStart w:id="38" w:name="_Toc231258277"/>
      <w:r w:rsidRPr="00A33C5D">
        <w:t>src/js/pages/contactPage.js</w:t>
      </w:r>
      <w:bookmarkEnd w:id="38"/>
    </w:p>
    <w:p w14:paraId="28C07BEF" w14:textId="77777777" w:rsidR="00A33C5D" w:rsidRDefault="00A33C5D" w:rsidP="00A33C5D">
      <w:pPr>
        <w:pStyle w:val="zCode"/>
      </w:pPr>
      <w:r>
        <w:t xml:space="preserve">export function </w:t>
      </w:r>
      <w:r w:rsidRPr="00A33C5D">
        <w:rPr>
          <w:highlight w:val="yellow"/>
        </w:rPr>
        <w:t>renderContactPage</w:t>
      </w:r>
      <w:r>
        <w:t>() {</w:t>
      </w:r>
    </w:p>
    <w:p w14:paraId="7B5F437B" w14:textId="77777777" w:rsidR="00A33C5D" w:rsidRDefault="00A33C5D" w:rsidP="00A33C5D">
      <w:pPr>
        <w:pStyle w:val="zCode"/>
      </w:pPr>
      <w:r>
        <w:t xml:space="preserve">  const app = document.getElementById("app");</w:t>
      </w:r>
    </w:p>
    <w:p w14:paraId="10ACC6B7" w14:textId="77777777" w:rsidR="00A33C5D" w:rsidRDefault="00A33C5D" w:rsidP="00A33C5D">
      <w:pPr>
        <w:pStyle w:val="zCode"/>
      </w:pPr>
    </w:p>
    <w:p w14:paraId="4F5005DD" w14:textId="77777777" w:rsidR="00A33C5D" w:rsidRDefault="00A33C5D" w:rsidP="00A33C5D">
      <w:pPr>
        <w:pStyle w:val="zCode"/>
      </w:pPr>
      <w:r>
        <w:t xml:space="preserve">  app.innerHTML = `</w:t>
      </w:r>
    </w:p>
    <w:p w14:paraId="4BFDCFA4" w14:textId="77777777" w:rsidR="00A33C5D" w:rsidRDefault="00A33C5D" w:rsidP="00A33C5D">
      <w:pPr>
        <w:pStyle w:val="zCode"/>
      </w:pPr>
      <w:r>
        <w:t xml:space="preserve">    &lt;div class="box"&gt;</w:t>
      </w:r>
    </w:p>
    <w:p w14:paraId="6313B70B" w14:textId="77777777" w:rsidR="00A33C5D" w:rsidRDefault="00A33C5D" w:rsidP="00A33C5D">
      <w:pPr>
        <w:pStyle w:val="zCode"/>
      </w:pPr>
      <w:r>
        <w:t xml:space="preserve">      &lt;h2 class="title is-4"&gt;Contact&lt;/h2&gt;</w:t>
      </w:r>
    </w:p>
    <w:p w14:paraId="0662137E" w14:textId="77777777" w:rsidR="00A33C5D" w:rsidRDefault="00A33C5D" w:rsidP="00A33C5D">
      <w:pPr>
        <w:pStyle w:val="zCode"/>
      </w:pPr>
      <w:r>
        <w:t xml:space="preserve">      &lt;p&gt;This is the contact page.&lt;/p&gt;</w:t>
      </w:r>
    </w:p>
    <w:p w14:paraId="7B926ADD" w14:textId="77777777" w:rsidR="00A33C5D" w:rsidRDefault="00A33C5D" w:rsidP="00A33C5D">
      <w:pPr>
        <w:pStyle w:val="zCode"/>
      </w:pPr>
      <w:r>
        <w:t xml:space="preserve">    &lt;/div&gt;</w:t>
      </w:r>
    </w:p>
    <w:p w14:paraId="3B1A92ED" w14:textId="77777777" w:rsidR="00A33C5D" w:rsidRDefault="00A33C5D" w:rsidP="00A33C5D">
      <w:pPr>
        <w:pStyle w:val="zCode"/>
      </w:pPr>
      <w:r>
        <w:t xml:space="preserve">  `;</w:t>
      </w:r>
    </w:p>
    <w:p w14:paraId="1963BA70" w14:textId="058364A5" w:rsidR="004F3B25" w:rsidRDefault="00A33C5D" w:rsidP="00A33C5D">
      <w:pPr>
        <w:pStyle w:val="zCode"/>
      </w:pPr>
      <w:r>
        <w:t>}</w:t>
      </w:r>
    </w:p>
    <w:p w14:paraId="61AA6D00" w14:textId="77777777" w:rsidR="00A33C5D" w:rsidRPr="00A33C5D" w:rsidRDefault="00A33C5D" w:rsidP="004902C4">
      <w:pPr>
        <w:pStyle w:val="C2nd"/>
        <w:rPr>
          <w:rFonts w:eastAsia="SimSun"/>
        </w:rPr>
      </w:pPr>
      <w:bookmarkStart w:id="39" w:name="_Toc231258278"/>
      <w:r w:rsidRPr="00A33C5D">
        <w:rPr>
          <w:rFonts w:eastAsia="SimSun"/>
        </w:rPr>
        <w:t>src/js/pages/notFoundPage.js</w:t>
      </w:r>
      <w:bookmarkEnd w:id="39"/>
    </w:p>
    <w:p w14:paraId="27F309B3" w14:textId="77777777" w:rsidR="00A33C5D" w:rsidRDefault="00A33C5D" w:rsidP="00A33C5D">
      <w:pPr>
        <w:pStyle w:val="zCode"/>
      </w:pPr>
      <w:r>
        <w:t xml:space="preserve">export function </w:t>
      </w:r>
      <w:r w:rsidRPr="00A33C5D">
        <w:rPr>
          <w:highlight w:val="yellow"/>
        </w:rPr>
        <w:t>renderNotFoundPage</w:t>
      </w:r>
      <w:r>
        <w:t>() {</w:t>
      </w:r>
    </w:p>
    <w:p w14:paraId="31C7DADD" w14:textId="77777777" w:rsidR="00A33C5D" w:rsidRDefault="00A33C5D" w:rsidP="00A33C5D">
      <w:pPr>
        <w:pStyle w:val="zCode"/>
      </w:pPr>
      <w:r>
        <w:t xml:space="preserve">  const app = document.getElementById("app");</w:t>
      </w:r>
    </w:p>
    <w:p w14:paraId="5B242B06" w14:textId="77777777" w:rsidR="00A33C5D" w:rsidRDefault="00A33C5D" w:rsidP="00A33C5D">
      <w:pPr>
        <w:pStyle w:val="zCode"/>
      </w:pPr>
    </w:p>
    <w:p w14:paraId="15935DBF" w14:textId="77777777" w:rsidR="00A33C5D" w:rsidRDefault="00A33C5D" w:rsidP="00A33C5D">
      <w:pPr>
        <w:pStyle w:val="zCode"/>
      </w:pPr>
      <w:r>
        <w:t xml:space="preserve">  app.innerHTML = `</w:t>
      </w:r>
    </w:p>
    <w:p w14:paraId="518036B0" w14:textId="77777777" w:rsidR="00A33C5D" w:rsidRDefault="00A33C5D" w:rsidP="00A33C5D">
      <w:pPr>
        <w:pStyle w:val="zCode"/>
      </w:pPr>
      <w:r>
        <w:t xml:space="preserve">    &lt;div class="box"&gt;</w:t>
      </w:r>
    </w:p>
    <w:p w14:paraId="3EBED0A9" w14:textId="77777777" w:rsidR="00A33C5D" w:rsidRDefault="00A33C5D" w:rsidP="00A33C5D">
      <w:pPr>
        <w:pStyle w:val="zCode"/>
      </w:pPr>
      <w:r>
        <w:t xml:space="preserve">      &lt;h2 class="title is-4"&gt;404&lt;/h2&gt;</w:t>
      </w:r>
    </w:p>
    <w:p w14:paraId="3957AB40" w14:textId="77777777" w:rsidR="00A33C5D" w:rsidRDefault="00A33C5D" w:rsidP="00A33C5D">
      <w:pPr>
        <w:pStyle w:val="zCode"/>
      </w:pPr>
      <w:r>
        <w:t xml:space="preserve">      &lt;p&gt;Page not found.&lt;/p&gt;</w:t>
      </w:r>
    </w:p>
    <w:p w14:paraId="73519781" w14:textId="77777777" w:rsidR="00A33C5D" w:rsidRDefault="00A33C5D" w:rsidP="00A33C5D">
      <w:pPr>
        <w:pStyle w:val="zCode"/>
      </w:pPr>
      <w:r>
        <w:t xml:space="preserve">    &lt;/div&gt;</w:t>
      </w:r>
    </w:p>
    <w:p w14:paraId="1C2E273A" w14:textId="77777777" w:rsidR="00A33C5D" w:rsidRDefault="00A33C5D" w:rsidP="00A33C5D">
      <w:pPr>
        <w:pStyle w:val="zCode"/>
      </w:pPr>
      <w:r>
        <w:t xml:space="preserve">  `;</w:t>
      </w:r>
    </w:p>
    <w:p w14:paraId="2B7CAB2C" w14:textId="31A39D2F" w:rsidR="004F3B25" w:rsidRDefault="00A33C5D" w:rsidP="00A33C5D">
      <w:pPr>
        <w:pStyle w:val="zCode"/>
      </w:pPr>
      <w:r>
        <w:t>}</w:t>
      </w:r>
    </w:p>
    <w:p w14:paraId="15831E97" w14:textId="7067D9EE" w:rsidR="004F3B25" w:rsidRDefault="00A33C5D" w:rsidP="004902C4">
      <w:pPr>
        <w:pStyle w:val="C2nd"/>
      </w:pPr>
      <w:bookmarkStart w:id="40" w:name="_Toc231258279"/>
      <w:r w:rsidRPr="00A33C5D">
        <w:lastRenderedPageBreak/>
        <w:t>src/js/routes.js</w:t>
      </w:r>
      <w:r>
        <w:t xml:space="preserve"> шинэчил</w:t>
      </w:r>
      <w:bookmarkEnd w:id="40"/>
    </w:p>
    <w:p w14:paraId="49379846" w14:textId="3D161568" w:rsidR="004F3B25" w:rsidRDefault="00E47EB1" w:rsidP="00B32692">
      <w:pPr>
        <w:pStyle w:val="zCode"/>
      </w:pPr>
      <w:r>
        <w:rPr>
          <w:noProof/>
        </w:rPr>
        <w:drawing>
          <wp:inline distT="0" distB="0" distL="0" distR="0" wp14:anchorId="387DE1E6" wp14:editId="07B4C5D4">
            <wp:extent cx="5940425" cy="2743200"/>
            <wp:effectExtent l="0" t="0" r="3175" b="0"/>
            <wp:docPr id="61863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39103" name=""/>
                    <pic:cNvPicPr/>
                  </pic:nvPicPr>
                  <pic:blipFill rotWithShape="1">
                    <a:blip r:embed="rId92"/>
                    <a:srcRect b="30525"/>
                    <a:stretch>
                      <a:fillRect/>
                    </a:stretch>
                  </pic:blipFill>
                  <pic:spPr bwMode="auto">
                    <a:xfrm>
                      <a:off x="0" y="0"/>
                      <a:ext cx="5940425" cy="2743200"/>
                    </a:xfrm>
                    <a:prstGeom prst="rect">
                      <a:avLst/>
                    </a:prstGeom>
                    <a:ln>
                      <a:noFill/>
                    </a:ln>
                    <a:extLst>
                      <a:ext uri="{53640926-AAD7-44D8-BBD7-CCE9431645EC}">
                        <a14:shadowObscured xmlns:a14="http://schemas.microsoft.com/office/drawing/2010/main"/>
                      </a:ext>
                    </a:extLst>
                  </pic:spPr>
                </pic:pic>
              </a:graphicData>
            </a:graphic>
          </wp:inline>
        </w:drawing>
      </w:r>
    </w:p>
    <w:p w14:paraId="24E8C667" w14:textId="77777777" w:rsidR="00A33C5D" w:rsidRDefault="00A33C5D" w:rsidP="00A33C5D">
      <w:pPr>
        <w:pStyle w:val="zCode"/>
      </w:pPr>
      <w:bookmarkStart w:id="41" w:name="_Hlk225880546"/>
      <w:r>
        <w:t>import { renderOverviewPage } from "./pages/overviewPage.js";</w:t>
      </w:r>
    </w:p>
    <w:p w14:paraId="111018FD" w14:textId="77777777" w:rsidR="00A33C5D" w:rsidRDefault="00A33C5D" w:rsidP="00A33C5D">
      <w:pPr>
        <w:pStyle w:val="zCode"/>
      </w:pPr>
      <w:r>
        <w:t>import { renderSearchPage } from "./pages/searchPage.js";</w:t>
      </w:r>
    </w:p>
    <w:p w14:paraId="319B64E6" w14:textId="77777777" w:rsidR="00A33C5D" w:rsidRDefault="00A33C5D" w:rsidP="00A33C5D">
      <w:pPr>
        <w:pStyle w:val="zCode"/>
      </w:pPr>
      <w:r>
        <w:t>import { renderCalculationPage } from "./pages/calculationPage.js";</w:t>
      </w:r>
    </w:p>
    <w:p w14:paraId="317A8DDE" w14:textId="77777777" w:rsidR="00A33C5D" w:rsidRDefault="00A33C5D" w:rsidP="00A33C5D">
      <w:pPr>
        <w:pStyle w:val="zCode"/>
      </w:pPr>
      <w:r>
        <w:t>import { renderBooksPage } from "./pages/booksPage.js";</w:t>
      </w:r>
    </w:p>
    <w:p w14:paraId="45A14DF9" w14:textId="77777777" w:rsidR="00A33C5D" w:rsidRDefault="00A33C5D" w:rsidP="00A33C5D">
      <w:pPr>
        <w:pStyle w:val="zCode"/>
      </w:pPr>
      <w:r>
        <w:t>import { renderContactPage } from "./pages/contactPage.js";</w:t>
      </w:r>
    </w:p>
    <w:p w14:paraId="58391881" w14:textId="77777777" w:rsidR="00A33C5D" w:rsidRDefault="00A33C5D" w:rsidP="00A33C5D">
      <w:pPr>
        <w:pStyle w:val="zCode"/>
      </w:pPr>
      <w:r>
        <w:t>import { renderNotFoundPage } from "./pages/notFoundPage.js";</w:t>
      </w:r>
    </w:p>
    <w:p w14:paraId="216DFEE8" w14:textId="77777777" w:rsidR="00A33C5D" w:rsidRDefault="00A33C5D" w:rsidP="00A33C5D">
      <w:pPr>
        <w:pStyle w:val="zCode"/>
      </w:pPr>
    </w:p>
    <w:p w14:paraId="13D8CF4B" w14:textId="77777777" w:rsidR="00A33C5D" w:rsidRDefault="00A33C5D" w:rsidP="00A33C5D">
      <w:pPr>
        <w:pStyle w:val="zCode"/>
      </w:pPr>
      <w:bookmarkStart w:id="42" w:name="_Hlk225880454"/>
      <w:r>
        <w:t>export const routes = {</w:t>
      </w:r>
    </w:p>
    <w:p w14:paraId="7F952EE2" w14:textId="77777777" w:rsidR="00A33C5D" w:rsidRDefault="00A33C5D" w:rsidP="00A33C5D">
      <w:pPr>
        <w:pStyle w:val="zCode"/>
      </w:pPr>
      <w:r>
        <w:t xml:space="preserve">  "#/overview": renderOverviewPage,</w:t>
      </w:r>
    </w:p>
    <w:p w14:paraId="19348E9D" w14:textId="77777777" w:rsidR="00A33C5D" w:rsidRDefault="00A33C5D" w:rsidP="00A33C5D">
      <w:pPr>
        <w:pStyle w:val="zCode"/>
      </w:pPr>
      <w:r>
        <w:t xml:space="preserve">  "#/search": renderSearchPage,</w:t>
      </w:r>
    </w:p>
    <w:p w14:paraId="104FCFEA" w14:textId="77777777" w:rsidR="00A33C5D" w:rsidRDefault="00A33C5D" w:rsidP="00A33C5D">
      <w:pPr>
        <w:pStyle w:val="zCode"/>
      </w:pPr>
      <w:r>
        <w:t xml:space="preserve">  "#/calculation": renderCalculationPage,</w:t>
      </w:r>
    </w:p>
    <w:p w14:paraId="60E8044B" w14:textId="77777777" w:rsidR="00A33C5D" w:rsidRDefault="00A33C5D" w:rsidP="00A33C5D">
      <w:pPr>
        <w:pStyle w:val="zCode"/>
      </w:pPr>
      <w:r>
        <w:t xml:space="preserve">  "#/books": renderBooksPage,</w:t>
      </w:r>
    </w:p>
    <w:p w14:paraId="3FF9AB9B" w14:textId="77777777" w:rsidR="00A33C5D" w:rsidRDefault="00A33C5D" w:rsidP="00A33C5D">
      <w:pPr>
        <w:pStyle w:val="zCode"/>
      </w:pPr>
      <w:r>
        <w:t xml:space="preserve">  "#/contact": renderContactPage,</w:t>
      </w:r>
    </w:p>
    <w:p w14:paraId="68392489" w14:textId="77777777" w:rsidR="00A33C5D" w:rsidRDefault="00A33C5D" w:rsidP="00A33C5D">
      <w:pPr>
        <w:pStyle w:val="zCode"/>
      </w:pPr>
      <w:r>
        <w:t xml:space="preserve">  "#/404": renderNotFoundPage,</w:t>
      </w:r>
    </w:p>
    <w:p w14:paraId="37CC0541" w14:textId="733B83B1" w:rsidR="00A33C5D" w:rsidRDefault="00A33C5D" w:rsidP="00A33C5D">
      <w:pPr>
        <w:pStyle w:val="zCode"/>
      </w:pPr>
      <w:r>
        <w:t>};</w:t>
      </w:r>
    </w:p>
    <w:p w14:paraId="5DA6045C" w14:textId="4BCD2B06" w:rsidR="005976B7" w:rsidRDefault="005976B7" w:rsidP="004902C4">
      <w:pPr>
        <w:pStyle w:val="C2nd"/>
      </w:pPr>
      <w:bookmarkStart w:id="43" w:name="_Toc231258280"/>
      <w:bookmarkEnd w:id="41"/>
      <w:bookmarkEnd w:id="42"/>
      <w:r w:rsidRPr="005976B7">
        <w:t>router</w:t>
      </w:r>
      <w:r w:rsidR="002B040E">
        <w:t xml:space="preserve"> </w:t>
      </w:r>
      <w:r w:rsidR="0056624A">
        <w:t>ашиглан</w:t>
      </w:r>
      <w:r w:rsidRPr="005976B7">
        <w:t xml:space="preserve"> pages</w:t>
      </w:r>
      <w:r w:rsidR="0056624A">
        <w:t>/хуудсуудыг удирдах</w:t>
      </w:r>
      <w:bookmarkEnd w:id="43"/>
      <w:r w:rsidR="0056624A">
        <w:t xml:space="preserve"> </w:t>
      </w:r>
    </w:p>
    <w:p w14:paraId="4FA0BCB4" w14:textId="232EEF0E" w:rsidR="006D00D2" w:rsidRPr="006D00D2" w:rsidRDefault="006D00D2" w:rsidP="006D00D2">
      <w:pPr>
        <w:pStyle w:val="zTxtContinue"/>
      </w:pPr>
      <w:r w:rsidRPr="006D00D2">
        <w:t>Browser дээр</w:t>
      </w:r>
      <w:r>
        <w:t xml:space="preserve"> </w:t>
      </w:r>
      <w:r w:rsidRPr="006D00D2">
        <w:t>#/overview</w:t>
      </w:r>
      <w:r>
        <w:t xml:space="preserve">, </w:t>
      </w:r>
      <w:r w:rsidRPr="006D00D2">
        <w:t>#/search</w:t>
      </w:r>
      <w:r>
        <w:t xml:space="preserve">, </w:t>
      </w:r>
      <w:r w:rsidRPr="006D00D2">
        <w:t>#/calculation</w:t>
      </w:r>
      <w:r>
        <w:t xml:space="preserve">, </w:t>
      </w:r>
      <w:r w:rsidRPr="006D00D2">
        <w:t>#/books</w:t>
      </w:r>
      <w:r>
        <w:t xml:space="preserve">, </w:t>
      </w:r>
      <w:r w:rsidRPr="006D00D2">
        <w:t>#/contact</w:t>
      </w:r>
      <w:r>
        <w:t xml:space="preserve"> </w:t>
      </w:r>
      <w:r w:rsidRPr="006D00D2">
        <w:t>дарж үз.</w:t>
      </w:r>
      <w:r>
        <w:t xml:space="preserve"> </w:t>
      </w:r>
      <w:r w:rsidRPr="006D00D2">
        <w:t>Ажиллавал</w:t>
      </w:r>
      <w:r>
        <w:t xml:space="preserve"> </w:t>
      </w:r>
      <w:r w:rsidRPr="006D00D2">
        <w:t>router</w:t>
      </w:r>
      <w:r>
        <w:t xml:space="preserve">, </w:t>
      </w:r>
      <w:r w:rsidRPr="006D00D2">
        <w:t>pages салалт</w:t>
      </w:r>
      <w:r>
        <w:t xml:space="preserve"> болсон.</w:t>
      </w:r>
    </w:p>
    <w:p w14:paraId="5A00D43C" w14:textId="4D0947B0" w:rsidR="004F3B25" w:rsidRDefault="006D00D2" w:rsidP="00B32692">
      <w:pPr>
        <w:pStyle w:val="zCode"/>
      </w:pPr>
      <w:r>
        <w:rPr>
          <w:noProof/>
        </w:rPr>
        <w:drawing>
          <wp:inline distT="0" distB="0" distL="0" distR="0" wp14:anchorId="781000F4" wp14:editId="24E18136">
            <wp:extent cx="5940425" cy="2316480"/>
            <wp:effectExtent l="19050" t="19050" r="22225" b="26670"/>
            <wp:docPr id="31957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75780" name=""/>
                    <pic:cNvPicPr/>
                  </pic:nvPicPr>
                  <pic:blipFill rotWithShape="1">
                    <a:blip r:embed="rId93"/>
                    <a:srcRect b="28733"/>
                    <a:stretch>
                      <a:fillRect/>
                    </a:stretch>
                  </pic:blipFill>
                  <pic:spPr bwMode="auto">
                    <a:xfrm>
                      <a:off x="0" y="0"/>
                      <a:ext cx="5940425" cy="231648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6964765A" w14:textId="4FB5F373" w:rsidR="005738F3" w:rsidRDefault="005738F3" w:rsidP="00907990">
      <w:pPr>
        <w:pStyle w:val="C1st"/>
        <w:spacing w:before="240" w:after="120"/>
      </w:pPr>
      <w:bookmarkStart w:id="44" w:name="_Toc231258281"/>
      <w:r w:rsidRPr="005738F3">
        <w:lastRenderedPageBreak/>
        <w:t>renderPageLayout</w:t>
      </w:r>
      <w:bookmarkEnd w:id="44"/>
    </w:p>
    <w:p w14:paraId="2A2FDBE4" w14:textId="641D3FB0" w:rsidR="00907990" w:rsidRDefault="004F578D" w:rsidP="00907990">
      <w:pPr>
        <w:pStyle w:val="zTxt"/>
      </w:pPr>
      <w:r>
        <w:t>p</w:t>
      </w:r>
      <w:r w:rsidR="00907990" w:rsidRPr="00907990">
        <w:t>ageLayout</w:t>
      </w:r>
      <w:r>
        <w:t>.js</w:t>
      </w:r>
      <w:r w:rsidR="00907990" w:rsidRPr="00907990">
        <w:t xml:space="preserve"> нь page биш, харин олон page дээр дахин ашиглагдах shared layout function/component учраас layouts до</w:t>
      </w:r>
      <w:r w:rsidR="00907990">
        <w:t>тор байна</w:t>
      </w:r>
      <w:r w:rsidR="00907990" w:rsidRPr="00907990">
        <w:t>.</w:t>
      </w:r>
      <w:r w:rsidR="00907990">
        <w:t xml:space="preserve"> Харин</w:t>
      </w:r>
      <w:r w:rsidR="00907990" w:rsidRPr="00907990">
        <w:t xml:space="preserve"> pages дотор бол route-оор шууд render хийх файлууд бай</w:t>
      </w:r>
      <w:r w:rsidR="00907990">
        <w:t xml:space="preserve">на. </w:t>
      </w:r>
    </w:p>
    <w:p w14:paraId="1DBB44E7" w14:textId="77777777" w:rsidR="00907990" w:rsidRDefault="00907990" w:rsidP="00907990">
      <w:pPr>
        <w:pStyle w:val="zListBulleted"/>
      </w:pPr>
      <w:r>
        <w:t>pages/ → route бүрийн page</w:t>
      </w:r>
    </w:p>
    <w:p w14:paraId="344F1F65" w14:textId="77777777" w:rsidR="00907990" w:rsidRDefault="00907990" w:rsidP="00907990">
      <w:pPr>
        <w:pStyle w:val="zListBulleted"/>
      </w:pPr>
      <w:r>
        <w:t>components/ → жижиг reusable хэсгүүд</w:t>
      </w:r>
    </w:p>
    <w:p w14:paraId="6B2CF40D" w14:textId="5A74387C" w:rsidR="00907990" w:rsidRDefault="00907990" w:rsidP="00907990">
      <w:pPr>
        <w:pStyle w:val="zListBulleted"/>
      </w:pPr>
      <w:r>
        <w:t>layouts/ → page-ийн ерөнхий skeleton, wrapper, shared structure</w:t>
      </w:r>
    </w:p>
    <w:p w14:paraId="446EF520" w14:textId="565404F0" w:rsidR="009D519D" w:rsidRDefault="009D519D" w:rsidP="009D519D">
      <w:pPr>
        <w:pStyle w:val="C2nd"/>
        <w:rPr>
          <w:noProof/>
        </w:rPr>
      </w:pPr>
      <w:bookmarkStart w:id="45" w:name="_Toc231258282"/>
      <w:r>
        <w:rPr>
          <w:noProof/>
        </w:rPr>
        <w:t>src/js/layouts/</w:t>
      </w:r>
      <w:r>
        <w:rPr>
          <w:lang w:val="en-US"/>
        </w:rPr>
        <w:t>p</w:t>
      </w:r>
      <w:r w:rsidRPr="009D519D">
        <w:t>ageLayout</w:t>
      </w:r>
      <w:r>
        <w:rPr>
          <w:noProof/>
        </w:rPr>
        <w:t>.js</w:t>
      </w:r>
      <w:r w:rsidR="003C1455">
        <w:rPr>
          <w:noProof/>
        </w:rPr>
        <w:t xml:space="preserve"> хуудсын үндсэн загвар</w:t>
      </w:r>
      <w:bookmarkEnd w:id="45"/>
    </w:p>
    <w:p w14:paraId="755B3EF5" w14:textId="77777777" w:rsidR="009D519D" w:rsidRPr="009D519D" w:rsidRDefault="009D519D" w:rsidP="009D519D">
      <w:pPr>
        <w:pStyle w:val="zCode"/>
        <w:rPr>
          <w:color w:val="538135" w:themeColor="accent6" w:themeShade="BF"/>
        </w:rPr>
      </w:pPr>
      <w:r w:rsidRPr="009D519D">
        <w:rPr>
          <w:color w:val="538135" w:themeColor="accent6" w:themeShade="BF"/>
        </w:rPr>
        <w:t>// &lt;section class="section"&gt;</w:t>
      </w:r>
    </w:p>
    <w:p w14:paraId="488B4453" w14:textId="77777777" w:rsidR="009D519D" w:rsidRPr="009D519D" w:rsidRDefault="009D519D" w:rsidP="009D519D">
      <w:pPr>
        <w:pStyle w:val="zCode"/>
        <w:rPr>
          <w:color w:val="538135" w:themeColor="accent6" w:themeShade="BF"/>
        </w:rPr>
      </w:pPr>
      <w:r w:rsidRPr="009D519D">
        <w:rPr>
          <w:color w:val="538135" w:themeColor="accent6" w:themeShade="BF"/>
        </w:rPr>
        <w:t>//      &lt;div class="container"&gt;</w:t>
      </w:r>
    </w:p>
    <w:p w14:paraId="21C8FFCB" w14:textId="77777777" w:rsidR="009D519D" w:rsidRPr="009D519D" w:rsidRDefault="009D519D" w:rsidP="009D519D">
      <w:pPr>
        <w:pStyle w:val="zCode"/>
        <w:rPr>
          <w:color w:val="538135" w:themeColor="accent6" w:themeShade="BF"/>
        </w:rPr>
      </w:pPr>
      <w:r w:rsidRPr="009D519D">
        <w:rPr>
          <w:color w:val="538135" w:themeColor="accent6" w:themeShade="BF"/>
        </w:rPr>
        <w:t>//          &lt;h1&gt; title &lt;/h1&gt;</w:t>
      </w:r>
    </w:p>
    <w:p w14:paraId="3709C7D8" w14:textId="77777777" w:rsidR="009D519D" w:rsidRPr="009D519D" w:rsidRDefault="009D519D" w:rsidP="009D519D">
      <w:pPr>
        <w:pStyle w:val="zCode"/>
        <w:rPr>
          <w:color w:val="538135" w:themeColor="accent6" w:themeShade="BF"/>
        </w:rPr>
      </w:pPr>
      <w:r w:rsidRPr="009D519D">
        <w:rPr>
          <w:color w:val="538135" w:themeColor="accent6" w:themeShade="BF"/>
        </w:rPr>
        <w:t>//          content</w:t>
      </w:r>
    </w:p>
    <w:p w14:paraId="0D446CAF" w14:textId="77777777" w:rsidR="009D519D" w:rsidRPr="009D519D" w:rsidRDefault="009D519D" w:rsidP="009D519D">
      <w:pPr>
        <w:pStyle w:val="zCode"/>
        <w:rPr>
          <w:color w:val="538135" w:themeColor="accent6" w:themeShade="BF"/>
        </w:rPr>
      </w:pPr>
      <w:r w:rsidRPr="009D519D">
        <w:rPr>
          <w:color w:val="538135" w:themeColor="accent6" w:themeShade="BF"/>
        </w:rPr>
        <w:t>//      &lt;/div&gt;</w:t>
      </w:r>
    </w:p>
    <w:p w14:paraId="150A266E" w14:textId="77777777" w:rsidR="009D519D" w:rsidRPr="009D519D" w:rsidRDefault="009D519D" w:rsidP="009D519D">
      <w:pPr>
        <w:pStyle w:val="zCode"/>
        <w:rPr>
          <w:color w:val="538135" w:themeColor="accent6" w:themeShade="BF"/>
        </w:rPr>
      </w:pPr>
      <w:r w:rsidRPr="009D519D">
        <w:rPr>
          <w:color w:val="538135" w:themeColor="accent6" w:themeShade="BF"/>
        </w:rPr>
        <w:t>// &lt;/section&gt;</w:t>
      </w:r>
    </w:p>
    <w:p w14:paraId="41710DEC" w14:textId="77777777" w:rsidR="009D519D" w:rsidRDefault="009D519D" w:rsidP="009D519D">
      <w:pPr>
        <w:pStyle w:val="zCode"/>
      </w:pPr>
    </w:p>
    <w:p w14:paraId="292FE6E9" w14:textId="77777777" w:rsidR="009D519D" w:rsidRDefault="009D519D" w:rsidP="009D519D">
      <w:pPr>
        <w:pStyle w:val="zCode"/>
      </w:pPr>
      <w:r>
        <w:t xml:space="preserve">export function </w:t>
      </w:r>
      <w:r w:rsidRPr="009D519D">
        <w:rPr>
          <w:highlight w:val="yellow"/>
        </w:rPr>
        <w:t>renderPageLayout</w:t>
      </w:r>
      <w:r>
        <w:t>({</w:t>
      </w:r>
    </w:p>
    <w:p w14:paraId="2DBA39C2" w14:textId="77777777" w:rsidR="009D519D" w:rsidRDefault="009D519D" w:rsidP="009D519D">
      <w:pPr>
        <w:pStyle w:val="zCode"/>
      </w:pPr>
      <w:r>
        <w:t xml:space="preserve">  </w:t>
      </w:r>
      <w:r w:rsidRPr="004F578D">
        <w:rPr>
          <w:color w:val="EE0000"/>
        </w:rPr>
        <w:t xml:space="preserve">id </w:t>
      </w:r>
      <w:r>
        <w:t>= "",</w:t>
      </w:r>
    </w:p>
    <w:p w14:paraId="5C469B65" w14:textId="77777777" w:rsidR="009D519D" w:rsidRDefault="009D519D" w:rsidP="009D519D">
      <w:pPr>
        <w:pStyle w:val="zCode"/>
      </w:pPr>
      <w:r>
        <w:t xml:space="preserve">  </w:t>
      </w:r>
      <w:r w:rsidRPr="004F578D">
        <w:rPr>
          <w:color w:val="EE0000"/>
        </w:rPr>
        <w:t xml:space="preserve">title </w:t>
      </w:r>
      <w:r>
        <w:t>= "",</w:t>
      </w:r>
    </w:p>
    <w:p w14:paraId="1BC45C51" w14:textId="77777777" w:rsidR="009D519D" w:rsidRDefault="009D519D" w:rsidP="009D519D">
      <w:pPr>
        <w:pStyle w:val="zCode"/>
      </w:pPr>
      <w:r>
        <w:t xml:space="preserve">  </w:t>
      </w:r>
      <w:r w:rsidRPr="004F578D">
        <w:rPr>
          <w:color w:val="EE0000"/>
        </w:rPr>
        <w:t xml:space="preserve">content </w:t>
      </w:r>
      <w:r>
        <w:t>= "",</w:t>
      </w:r>
    </w:p>
    <w:p w14:paraId="5716551C" w14:textId="77777777" w:rsidR="009D519D" w:rsidRDefault="009D519D" w:rsidP="009D519D">
      <w:pPr>
        <w:pStyle w:val="zCode"/>
      </w:pPr>
      <w:r>
        <w:t xml:space="preserve">  sectionClass = "section",</w:t>
      </w:r>
    </w:p>
    <w:p w14:paraId="0ECBEA2B" w14:textId="77777777" w:rsidR="009D519D" w:rsidRDefault="009D519D" w:rsidP="009D519D">
      <w:pPr>
        <w:pStyle w:val="zCode"/>
      </w:pPr>
      <w:r>
        <w:t xml:space="preserve">  containerClass = "container",</w:t>
      </w:r>
    </w:p>
    <w:p w14:paraId="3FE322AD" w14:textId="77777777" w:rsidR="009D519D" w:rsidRDefault="009D519D" w:rsidP="009D519D">
      <w:pPr>
        <w:pStyle w:val="zCode"/>
      </w:pPr>
      <w:r>
        <w:t xml:space="preserve">  titleClass = "is-size-4-mobile is-size-3-tablet is-size-2-desktop has-text-weight-semibold has-text-centered txt-h",</w:t>
      </w:r>
    </w:p>
    <w:p w14:paraId="07B62363" w14:textId="77777777" w:rsidR="009D519D" w:rsidRDefault="009D519D" w:rsidP="009D519D">
      <w:pPr>
        <w:pStyle w:val="zCode"/>
      </w:pPr>
      <w:r>
        <w:t>}) {</w:t>
      </w:r>
    </w:p>
    <w:p w14:paraId="71784CF3" w14:textId="77777777" w:rsidR="009D519D" w:rsidRDefault="009D519D" w:rsidP="009D519D">
      <w:pPr>
        <w:pStyle w:val="zCode"/>
      </w:pPr>
      <w:r>
        <w:t xml:space="preserve">  return `</w:t>
      </w:r>
    </w:p>
    <w:p w14:paraId="2F2D0B20" w14:textId="77777777" w:rsidR="009D519D" w:rsidRDefault="009D519D" w:rsidP="009D519D">
      <w:pPr>
        <w:pStyle w:val="zCode"/>
      </w:pPr>
      <w:r>
        <w:t xml:space="preserve">    &lt;section ${id ? `id="${id}"` : ""} class="${sectionClass}"&gt;</w:t>
      </w:r>
    </w:p>
    <w:p w14:paraId="6E10A669" w14:textId="77777777" w:rsidR="009D519D" w:rsidRDefault="009D519D" w:rsidP="009D519D">
      <w:pPr>
        <w:pStyle w:val="zCode"/>
      </w:pPr>
      <w:r>
        <w:t xml:space="preserve">      &lt;div class="${containerClass}"&gt;</w:t>
      </w:r>
    </w:p>
    <w:p w14:paraId="0FCCF78B" w14:textId="77777777" w:rsidR="009D519D" w:rsidRDefault="009D519D" w:rsidP="009D519D">
      <w:pPr>
        <w:pStyle w:val="zCode"/>
      </w:pPr>
      <w:r>
        <w:t xml:space="preserve">        ${title ? `&lt;h1 class="${titleClass}"&gt;${title}&lt;/h1&gt;` : ""}</w:t>
      </w:r>
    </w:p>
    <w:p w14:paraId="45414A77" w14:textId="77777777" w:rsidR="009D519D" w:rsidRDefault="009D519D" w:rsidP="009D519D">
      <w:pPr>
        <w:pStyle w:val="zCode"/>
      </w:pPr>
      <w:r>
        <w:t xml:space="preserve">        ${content}</w:t>
      </w:r>
    </w:p>
    <w:p w14:paraId="74D28F32" w14:textId="77777777" w:rsidR="009D519D" w:rsidRDefault="009D519D" w:rsidP="009D519D">
      <w:pPr>
        <w:pStyle w:val="zCode"/>
      </w:pPr>
      <w:r>
        <w:t xml:space="preserve">      &lt;/div&gt;</w:t>
      </w:r>
    </w:p>
    <w:p w14:paraId="4CCC5472" w14:textId="77777777" w:rsidR="009D519D" w:rsidRDefault="009D519D" w:rsidP="009D519D">
      <w:pPr>
        <w:pStyle w:val="zCode"/>
      </w:pPr>
      <w:r>
        <w:t xml:space="preserve">    &lt;/section&gt;</w:t>
      </w:r>
    </w:p>
    <w:p w14:paraId="55D066D0" w14:textId="77777777" w:rsidR="009D519D" w:rsidRDefault="009D519D" w:rsidP="009D519D">
      <w:pPr>
        <w:pStyle w:val="zCode"/>
      </w:pPr>
      <w:r>
        <w:t xml:space="preserve">  `;</w:t>
      </w:r>
    </w:p>
    <w:p w14:paraId="58526C70" w14:textId="37052BC1" w:rsidR="009D519D" w:rsidRDefault="009D519D" w:rsidP="009D519D">
      <w:pPr>
        <w:pStyle w:val="zCode"/>
      </w:pPr>
      <w:r>
        <w:t>}</w:t>
      </w:r>
    </w:p>
    <w:p w14:paraId="0C4B5BA4" w14:textId="05EA6DFA" w:rsidR="004902C4" w:rsidRDefault="004902C4" w:rsidP="004902C4">
      <w:pPr>
        <w:pStyle w:val="C2nd"/>
      </w:pPr>
      <w:bookmarkStart w:id="46" w:name="_Toc231258283"/>
      <w:r w:rsidRPr="00BB0957">
        <w:t>src/js/pages/</w:t>
      </w:r>
      <w:r w:rsidRPr="004902C4">
        <w:t>overviewPage</w:t>
      </w:r>
      <w:r w:rsidRPr="00BB0957">
        <w:t>.js</w:t>
      </w:r>
      <w:r w:rsidR="003C1455">
        <w:t xml:space="preserve">-д </w:t>
      </w:r>
      <w:r w:rsidR="003C1455" w:rsidRPr="003C1455">
        <w:rPr>
          <w:lang w:val="en-US"/>
        </w:rPr>
        <w:t>renderPageLayout</w:t>
      </w:r>
      <w:r w:rsidR="003C1455">
        <w:rPr>
          <w:lang w:val="en-US"/>
        </w:rPr>
        <w:t>-ыг хэрэглэх</w:t>
      </w:r>
      <w:bookmarkEnd w:id="46"/>
    </w:p>
    <w:p w14:paraId="2A2379B8" w14:textId="77777777" w:rsidR="004F578D" w:rsidRDefault="004F578D" w:rsidP="004F578D">
      <w:pPr>
        <w:pStyle w:val="zCode"/>
      </w:pPr>
      <w:r>
        <w:t xml:space="preserve">import { </w:t>
      </w:r>
      <w:r w:rsidRPr="004F578D">
        <w:rPr>
          <w:highlight w:val="yellow"/>
        </w:rPr>
        <w:t>renderPageLayout</w:t>
      </w:r>
      <w:r>
        <w:t xml:space="preserve"> } from "../layouts/pageLayout.js";</w:t>
      </w:r>
    </w:p>
    <w:p w14:paraId="2E014EF4" w14:textId="77777777" w:rsidR="004F578D" w:rsidRDefault="004F578D" w:rsidP="004F578D">
      <w:pPr>
        <w:pStyle w:val="zCode"/>
      </w:pPr>
    </w:p>
    <w:p w14:paraId="033EA895" w14:textId="77777777" w:rsidR="004F578D" w:rsidRDefault="004F578D" w:rsidP="004F578D">
      <w:pPr>
        <w:pStyle w:val="zCode"/>
      </w:pPr>
      <w:r>
        <w:t xml:space="preserve">export function </w:t>
      </w:r>
      <w:r w:rsidRPr="004F578D">
        <w:rPr>
          <w:highlight w:val="green"/>
        </w:rPr>
        <w:t>renderOverviewPage</w:t>
      </w:r>
      <w:r>
        <w:t>() {</w:t>
      </w:r>
    </w:p>
    <w:p w14:paraId="15D6099D" w14:textId="77777777" w:rsidR="004F578D" w:rsidRDefault="004F578D" w:rsidP="004F578D">
      <w:pPr>
        <w:pStyle w:val="zCode"/>
      </w:pPr>
      <w:r>
        <w:t xml:space="preserve">  const app = document.getElementById("app");</w:t>
      </w:r>
    </w:p>
    <w:p w14:paraId="4F3B8954" w14:textId="77777777" w:rsidR="004F578D" w:rsidRDefault="004F578D" w:rsidP="004F578D">
      <w:pPr>
        <w:pStyle w:val="zCode"/>
      </w:pPr>
    </w:p>
    <w:p w14:paraId="3A103C53" w14:textId="77777777" w:rsidR="004F578D" w:rsidRDefault="004F578D" w:rsidP="004F578D">
      <w:pPr>
        <w:pStyle w:val="zCode"/>
      </w:pPr>
      <w:r>
        <w:t xml:space="preserve">  app.innerHTML = </w:t>
      </w:r>
      <w:r w:rsidRPr="004F578D">
        <w:rPr>
          <w:highlight w:val="yellow"/>
        </w:rPr>
        <w:t>renderPageLayout</w:t>
      </w:r>
      <w:r>
        <w:t>({</w:t>
      </w:r>
    </w:p>
    <w:p w14:paraId="1BE709B5" w14:textId="77777777" w:rsidR="004F578D" w:rsidRDefault="004F578D" w:rsidP="004F578D">
      <w:pPr>
        <w:pStyle w:val="zCode"/>
      </w:pPr>
      <w:r>
        <w:t xml:space="preserve">    </w:t>
      </w:r>
      <w:r w:rsidRPr="004F578D">
        <w:rPr>
          <w:color w:val="EE0000"/>
        </w:rPr>
        <w:t>id</w:t>
      </w:r>
      <w:r>
        <w:t>: "overview",</w:t>
      </w:r>
    </w:p>
    <w:p w14:paraId="096C1829" w14:textId="77777777" w:rsidR="004F578D" w:rsidRDefault="004F578D" w:rsidP="004F578D">
      <w:pPr>
        <w:pStyle w:val="zCode"/>
      </w:pPr>
      <w:r>
        <w:t xml:space="preserve">    </w:t>
      </w:r>
      <w:r w:rsidRPr="004F578D">
        <w:rPr>
          <w:color w:val="EE0000"/>
        </w:rPr>
        <w:t>title</w:t>
      </w:r>
      <w:r>
        <w:t>: "Overview",</w:t>
      </w:r>
    </w:p>
    <w:p w14:paraId="12E7813D" w14:textId="77777777" w:rsidR="004F578D" w:rsidRDefault="004F578D" w:rsidP="004F578D">
      <w:pPr>
        <w:pStyle w:val="zCode"/>
      </w:pPr>
      <w:r>
        <w:t xml:space="preserve">    </w:t>
      </w:r>
      <w:r w:rsidRPr="004F578D">
        <w:rPr>
          <w:color w:val="EE0000"/>
        </w:rPr>
        <w:t>content</w:t>
      </w:r>
      <w:r>
        <w:t>: `</w:t>
      </w:r>
    </w:p>
    <w:p w14:paraId="5655B84E" w14:textId="77777777" w:rsidR="004F578D" w:rsidRDefault="004F578D" w:rsidP="004F578D">
      <w:pPr>
        <w:pStyle w:val="zCode"/>
      </w:pPr>
      <w:r>
        <w:t xml:space="preserve">      &lt;p&gt;Welcome to the overview page.&lt;/p&gt;</w:t>
      </w:r>
    </w:p>
    <w:p w14:paraId="318C7C8D" w14:textId="77777777" w:rsidR="004F578D" w:rsidRDefault="004F578D" w:rsidP="004F578D">
      <w:pPr>
        <w:pStyle w:val="zCode"/>
      </w:pPr>
      <w:r>
        <w:t xml:space="preserve">    `,</w:t>
      </w:r>
    </w:p>
    <w:p w14:paraId="7592FC7E" w14:textId="77777777" w:rsidR="004F578D" w:rsidRDefault="004F578D" w:rsidP="004F578D">
      <w:pPr>
        <w:pStyle w:val="zCode"/>
      </w:pPr>
      <w:r>
        <w:t xml:space="preserve">  });</w:t>
      </w:r>
    </w:p>
    <w:p w14:paraId="34B058A8" w14:textId="22ED74B9" w:rsidR="004F578D" w:rsidRDefault="004F578D" w:rsidP="004F578D">
      <w:pPr>
        <w:pStyle w:val="zCode"/>
      </w:pPr>
      <w:r>
        <w:t>}</w:t>
      </w:r>
    </w:p>
    <w:p w14:paraId="34D89D69" w14:textId="574ADC99" w:rsidR="004902C4" w:rsidRDefault="004902C4" w:rsidP="004902C4">
      <w:pPr>
        <w:pStyle w:val="C2nd"/>
      </w:pPr>
      <w:bookmarkStart w:id="47" w:name="_Toc231258284"/>
      <w:r w:rsidRPr="004F3B25">
        <w:lastRenderedPageBreak/>
        <w:t>src/js/pages/</w:t>
      </w:r>
      <w:r w:rsidRPr="004902C4">
        <w:t>searchPage</w:t>
      </w:r>
      <w:r w:rsidRPr="004F3B25">
        <w:t>.js</w:t>
      </w:r>
      <w:r w:rsidR="003C1455" w:rsidRPr="003C1455">
        <w:rPr>
          <w:lang w:val="en-US"/>
        </w:rPr>
        <w:t>-д renderPageLayout-ыг хэрэглэх</w:t>
      </w:r>
      <w:bookmarkEnd w:id="47"/>
    </w:p>
    <w:p w14:paraId="7BF266F9" w14:textId="77777777" w:rsidR="00C22A7A" w:rsidRDefault="00C22A7A" w:rsidP="00C22A7A">
      <w:pPr>
        <w:pStyle w:val="zCode"/>
      </w:pPr>
      <w:r>
        <w:t xml:space="preserve">import { </w:t>
      </w:r>
      <w:r w:rsidRPr="004F578D">
        <w:rPr>
          <w:highlight w:val="yellow"/>
        </w:rPr>
        <w:t>renderPageLayout</w:t>
      </w:r>
      <w:r>
        <w:t xml:space="preserve"> } from "../layouts/pageLayout.js";</w:t>
      </w:r>
    </w:p>
    <w:p w14:paraId="1D6553A6" w14:textId="77777777" w:rsidR="00C22A7A" w:rsidRDefault="00C22A7A" w:rsidP="00C22A7A">
      <w:pPr>
        <w:pStyle w:val="zCode"/>
      </w:pPr>
    </w:p>
    <w:p w14:paraId="5346BE14" w14:textId="0176207C" w:rsidR="00C22A7A" w:rsidRDefault="00C22A7A" w:rsidP="00C22A7A">
      <w:pPr>
        <w:pStyle w:val="zCode"/>
      </w:pPr>
      <w:r>
        <w:t xml:space="preserve">export function </w:t>
      </w:r>
      <w:r w:rsidRPr="00C22A7A">
        <w:rPr>
          <w:highlight w:val="green"/>
          <w:lang w:val="en-US"/>
        </w:rPr>
        <w:t>renderSearchPage</w:t>
      </w:r>
      <w:r>
        <w:t>() {</w:t>
      </w:r>
    </w:p>
    <w:p w14:paraId="5BF6D6A3" w14:textId="77777777" w:rsidR="00C22A7A" w:rsidRDefault="00C22A7A" w:rsidP="00C22A7A">
      <w:pPr>
        <w:pStyle w:val="zCode"/>
      </w:pPr>
      <w:r>
        <w:t xml:space="preserve">  const app = document.getElementById("app");</w:t>
      </w:r>
    </w:p>
    <w:p w14:paraId="27950F19" w14:textId="77777777" w:rsidR="00C22A7A" w:rsidRDefault="00C22A7A" w:rsidP="00C22A7A">
      <w:pPr>
        <w:pStyle w:val="zCode"/>
      </w:pPr>
    </w:p>
    <w:p w14:paraId="1C70EA6E" w14:textId="77777777" w:rsidR="00C22A7A" w:rsidRDefault="00C22A7A" w:rsidP="00C22A7A">
      <w:pPr>
        <w:pStyle w:val="zCode"/>
      </w:pPr>
      <w:r>
        <w:t xml:space="preserve">  app.innerHTML = </w:t>
      </w:r>
      <w:r w:rsidRPr="004F578D">
        <w:rPr>
          <w:highlight w:val="yellow"/>
        </w:rPr>
        <w:t>renderPageLayout</w:t>
      </w:r>
      <w:r>
        <w:t>({</w:t>
      </w:r>
    </w:p>
    <w:p w14:paraId="32DE4837" w14:textId="548D2B7F" w:rsidR="00C22A7A" w:rsidRDefault="00C22A7A" w:rsidP="00C22A7A">
      <w:pPr>
        <w:pStyle w:val="zCode"/>
      </w:pPr>
      <w:r>
        <w:t xml:space="preserve">    </w:t>
      </w:r>
      <w:r w:rsidRPr="004F578D">
        <w:rPr>
          <w:color w:val="EE0000"/>
        </w:rPr>
        <w:t>id</w:t>
      </w:r>
      <w:r>
        <w:t>: "</w:t>
      </w:r>
      <w:r>
        <w:rPr>
          <w:lang w:val="en-US"/>
        </w:rPr>
        <w:t>s</w:t>
      </w:r>
      <w:r w:rsidRPr="00C22A7A">
        <w:rPr>
          <w:lang w:val="en-US"/>
        </w:rPr>
        <w:t>earch</w:t>
      </w:r>
      <w:r>
        <w:t>",</w:t>
      </w:r>
    </w:p>
    <w:p w14:paraId="1485400C" w14:textId="3F21E89C" w:rsidR="00C22A7A" w:rsidRDefault="00C22A7A" w:rsidP="00C22A7A">
      <w:pPr>
        <w:pStyle w:val="zCode"/>
      </w:pPr>
      <w:r>
        <w:t xml:space="preserve">    </w:t>
      </w:r>
      <w:r w:rsidRPr="004F578D">
        <w:rPr>
          <w:color w:val="EE0000"/>
        </w:rPr>
        <w:t>title</w:t>
      </w:r>
      <w:r>
        <w:t>: "</w:t>
      </w:r>
      <w:r w:rsidRPr="00C22A7A">
        <w:rPr>
          <w:lang w:val="en-US"/>
        </w:rPr>
        <w:t>Search</w:t>
      </w:r>
      <w:r>
        <w:t>",</w:t>
      </w:r>
    </w:p>
    <w:p w14:paraId="56F6CC92" w14:textId="77777777" w:rsidR="00C22A7A" w:rsidRDefault="00C22A7A" w:rsidP="00C22A7A">
      <w:pPr>
        <w:pStyle w:val="zCode"/>
      </w:pPr>
      <w:r>
        <w:t xml:space="preserve">    </w:t>
      </w:r>
      <w:r w:rsidRPr="004F578D">
        <w:rPr>
          <w:color w:val="EE0000"/>
        </w:rPr>
        <w:t>content</w:t>
      </w:r>
      <w:r>
        <w:t>: `</w:t>
      </w:r>
    </w:p>
    <w:p w14:paraId="5512F06D" w14:textId="79A7E055" w:rsidR="00C22A7A" w:rsidRDefault="00C22A7A" w:rsidP="00C22A7A">
      <w:pPr>
        <w:pStyle w:val="zCode"/>
      </w:pPr>
      <w:r>
        <w:t xml:space="preserve">      &lt;p&gt;Welcome to the </w:t>
      </w:r>
      <w:r w:rsidRPr="00C22A7A">
        <w:rPr>
          <w:lang w:val="en-US"/>
        </w:rPr>
        <w:t xml:space="preserve">Search </w:t>
      </w:r>
      <w:r>
        <w:t>page.&lt;/p&gt;</w:t>
      </w:r>
    </w:p>
    <w:p w14:paraId="529E7B4F" w14:textId="77777777" w:rsidR="00C22A7A" w:rsidRDefault="00C22A7A" w:rsidP="00C22A7A">
      <w:pPr>
        <w:pStyle w:val="zCode"/>
      </w:pPr>
      <w:r>
        <w:t xml:space="preserve">    `,</w:t>
      </w:r>
    </w:p>
    <w:p w14:paraId="24ED6D41" w14:textId="77777777" w:rsidR="00C22A7A" w:rsidRDefault="00C22A7A" w:rsidP="00C22A7A">
      <w:pPr>
        <w:pStyle w:val="zCode"/>
      </w:pPr>
      <w:r>
        <w:t xml:space="preserve">  });</w:t>
      </w:r>
    </w:p>
    <w:p w14:paraId="60DED87B" w14:textId="773ECC0E" w:rsidR="00C22A7A" w:rsidRDefault="00C22A7A" w:rsidP="004902C4">
      <w:pPr>
        <w:pStyle w:val="zCode"/>
      </w:pPr>
      <w:r>
        <w:t>}</w:t>
      </w:r>
    </w:p>
    <w:p w14:paraId="0C4117BF" w14:textId="690FEF89" w:rsidR="004902C4" w:rsidRDefault="004902C4" w:rsidP="004902C4">
      <w:pPr>
        <w:pStyle w:val="C2nd"/>
      </w:pPr>
      <w:bookmarkStart w:id="48" w:name="_Toc231258285"/>
      <w:r w:rsidRPr="004F3B25">
        <w:t>src/js/pages/calculationPage.js</w:t>
      </w:r>
      <w:r w:rsidR="003C1455" w:rsidRPr="003C1455">
        <w:rPr>
          <w:lang w:val="en-US"/>
        </w:rPr>
        <w:t>-д renderPageLayout-ыг хэрэглэх</w:t>
      </w:r>
      <w:bookmarkEnd w:id="48"/>
    </w:p>
    <w:p w14:paraId="3C5AC418" w14:textId="77777777" w:rsidR="00C22A7A" w:rsidRDefault="00C22A7A" w:rsidP="00C22A7A">
      <w:pPr>
        <w:pStyle w:val="zCode"/>
      </w:pPr>
      <w:r>
        <w:t xml:space="preserve">import { </w:t>
      </w:r>
      <w:r w:rsidRPr="004F578D">
        <w:rPr>
          <w:highlight w:val="yellow"/>
        </w:rPr>
        <w:t>renderPageLayout</w:t>
      </w:r>
      <w:r>
        <w:t xml:space="preserve"> } from "../layouts/pageLayout.js";</w:t>
      </w:r>
    </w:p>
    <w:p w14:paraId="01219CF9" w14:textId="77777777" w:rsidR="00C22A7A" w:rsidRDefault="00C22A7A" w:rsidP="00C22A7A">
      <w:pPr>
        <w:pStyle w:val="zCode"/>
      </w:pPr>
    </w:p>
    <w:p w14:paraId="018F9E2E" w14:textId="18975A76" w:rsidR="00C22A7A" w:rsidRDefault="00C22A7A" w:rsidP="00C22A7A">
      <w:pPr>
        <w:pStyle w:val="zCode"/>
      </w:pPr>
      <w:r>
        <w:t xml:space="preserve">export function </w:t>
      </w:r>
      <w:r w:rsidRPr="00C22A7A">
        <w:rPr>
          <w:highlight w:val="green"/>
          <w:lang w:val="en-US"/>
        </w:rPr>
        <w:t>renderCalculationPage</w:t>
      </w:r>
      <w:r>
        <w:t>() {</w:t>
      </w:r>
    </w:p>
    <w:p w14:paraId="7DB3F425" w14:textId="77777777" w:rsidR="00C22A7A" w:rsidRDefault="00C22A7A" w:rsidP="00C22A7A">
      <w:pPr>
        <w:pStyle w:val="zCode"/>
      </w:pPr>
      <w:r>
        <w:t xml:space="preserve">  const app = document.getElementById("app");</w:t>
      </w:r>
    </w:p>
    <w:p w14:paraId="7BAA25EF" w14:textId="77777777" w:rsidR="00C22A7A" w:rsidRDefault="00C22A7A" w:rsidP="00C22A7A">
      <w:pPr>
        <w:pStyle w:val="zCode"/>
      </w:pPr>
    </w:p>
    <w:p w14:paraId="497E4878" w14:textId="77777777" w:rsidR="00C22A7A" w:rsidRDefault="00C22A7A" w:rsidP="00C22A7A">
      <w:pPr>
        <w:pStyle w:val="zCode"/>
      </w:pPr>
      <w:r>
        <w:t xml:space="preserve">  app.innerHTML = </w:t>
      </w:r>
      <w:r w:rsidRPr="004F578D">
        <w:rPr>
          <w:highlight w:val="yellow"/>
        </w:rPr>
        <w:t>renderPageLayout</w:t>
      </w:r>
      <w:r>
        <w:t>({</w:t>
      </w:r>
    </w:p>
    <w:p w14:paraId="0CAF0D2C" w14:textId="3C2BCC06" w:rsidR="00C22A7A" w:rsidRDefault="00C22A7A" w:rsidP="00C22A7A">
      <w:pPr>
        <w:pStyle w:val="zCode"/>
      </w:pPr>
      <w:r>
        <w:t xml:space="preserve">    </w:t>
      </w:r>
      <w:r w:rsidRPr="004F578D">
        <w:rPr>
          <w:color w:val="EE0000"/>
        </w:rPr>
        <w:t>id</w:t>
      </w:r>
      <w:r>
        <w:t>: "</w:t>
      </w:r>
      <w:r w:rsidRPr="00C22A7A">
        <w:rPr>
          <w:lang w:val="en-US"/>
        </w:rPr>
        <w:t>calculation</w:t>
      </w:r>
      <w:r>
        <w:t>",</w:t>
      </w:r>
    </w:p>
    <w:p w14:paraId="329901D7" w14:textId="11867F6E" w:rsidR="00C22A7A" w:rsidRDefault="00C22A7A" w:rsidP="00C22A7A">
      <w:pPr>
        <w:pStyle w:val="zCode"/>
      </w:pPr>
      <w:r>
        <w:t xml:space="preserve">    </w:t>
      </w:r>
      <w:r w:rsidRPr="004F578D">
        <w:rPr>
          <w:color w:val="EE0000"/>
        </w:rPr>
        <w:t>title</w:t>
      </w:r>
      <w:r>
        <w:t>: "</w:t>
      </w:r>
      <w:r w:rsidRPr="00C22A7A">
        <w:rPr>
          <w:lang w:val="en-US"/>
        </w:rPr>
        <w:t>Calculation</w:t>
      </w:r>
      <w:r>
        <w:t>",</w:t>
      </w:r>
    </w:p>
    <w:p w14:paraId="32E85911" w14:textId="77777777" w:rsidR="00C22A7A" w:rsidRDefault="00C22A7A" w:rsidP="00C22A7A">
      <w:pPr>
        <w:pStyle w:val="zCode"/>
      </w:pPr>
      <w:r>
        <w:t xml:space="preserve">    </w:t>
      </w:r>
      <w:r w:rsidRPr="004F578D">
        <w:rPr>
          <w:color w:val="EE0000"/>
        </w:rPr>
        <w:t>content</w:t>
      </w:r>
      <w:r>
        <w:t>: `</w:t>
      </w:r>
    </w:p>
    <w:p w14:paraId="16ADB15A" w14:textId="34E20484" w:rsidR="00C22A7A" w:rsidRDefault="00C22A7A" w:rsidP="00C22A7A">
      <w:pPr>
        <w:pStyle w:val="zCode"/>
      </w:pPr>
      <w:r>
        <w:t xml:space="preserve">      &lt;p&gt;Welcome to the </w:t>
      </w:r>
      <w:r w:rsidRPr="00C22A7A">
        <w:rPr>
          <w:lang w:val="en-US"/>
        </w:rPr>
        <w:t xml:space="preserve">Calculation </w:t>
      </w:r>
      <w:r>
        <w:t>page.&lt;/p&gt;</w:t>
      </w:r>
    </w:p>
    <w:p w14:paraId="20798ACF" w14:textId="77777777" w:rsidR="00C22A7A" w:rsidRDefault="00C22A7A" w:rsidP="00C22A7A">
      <w:pPr>
        <w:pStyle w:val="zCode"/>
      </w:pPr>
      <w:r>
        <w:t xml:space="preserve">    `,</w:t>
      </w:r>
    </w:p>
    <w:p w14:paraId="71CEFB1E" w14:textId="77777777" w:rsidR="00C22A7A" w:rsidRDefault="00C22A7A" w:rsidP="00C22A7A">
      <w:pPr>
        <w:pStyle w:val="zCode"/>
      </w:pPr>
      <w:r>
        <w:t xml:space="preserve">  });</w:t>
      </w:r>
    </w:p>
    <w:p w14:paraId="4B4DD6AD" w14:textId="5EC3E329" w:rsidR="00C22A7A" w:rsidRDefault="00C22A7A" w:rsidP="004902C4">
      <w:pPr>
        <w:pStyle w:val="zCode"/>
      </w:pPr>
      <w:r>
        <w:t>}</w:t>
      </w:r>
    </w:p>
    <w:p w14:paraId="44DFA11D" w14:textId="251FC643" w:rsidR="004902C4" w:rsidRDefault="004902C4" w:rsidP="004902C4">
      <w:pPr>
        <w:pStyle w:val="C2nd"/>
      </w:pPr>
      <w:bookmarkStart w:id="49" w:name="_Toc231258286"/>
      <w:r w:rsidRPr="00A33C5D">
        <w:t>src/js/pages/booksPage.js</w:t>
      </w:r>
      <w:r w:rsidR="003C1455" w:rsidRPr="003C1455">
        <w:rPr>
          <w:lang w:val="en-US"/>
        </w:rPr>
        <w:t>-д renderPageLayout-ыг хэрэглэх</w:t>
      </w:r>
      <w:bookmarkEnd w:id="49"/>
    </w:p>
    <w:p w14:paraId="3B9ECC4D" w14:textId="77777777" w:rsidR="00C22A7A" w:rsidRDefault="00C22A7A" w:rsidP="00C22A7A">
      <w:pPr>
        <w:pStyle w:val="zCode"/>
      </w:pPr>
      <w:r>
        <w:t xml:space="preserve">import { </w:t>
      </w:r>
      <w:r w:rsidRPr="004F578D">
        <w:rPr>
          <w:highlight w:val="yellow"/>
        </w:rPr>
        <w:t>renderPageLayout</w:t>
      </w:r>
      <w:r>
        <w:t xml:space="preserve"> } from "../layouts/pageLayout.js";</w:t>
      </w:r>
    </w:p>
    <w:p w14:paraId="56107C84" w14:textId="77777777" w:rsidR="00C22A7A" w:rsidRDefault="00C22A7A" w:rsidP="00C22A7A">
      <w:pPr>
        <w:pStyle w:val="zCode"/>
      </w:pPr>
    </w:p>
    <w:p w14:paraId="5185A5ED" w14:textId="3AC10736" w:rsidR="00C22A7A" w:rsidRDefault="00C22A7A" w:rsidP="00C22A7A">
      <w:pPr>
        <w:pStyle w:val="zCode"/>
      </w:pPr>
      <w:r>
        <w:t xml:space="preserve">export function </w:t>
      </w:r>
      <w:r w:rsidRPr="00C22A7A">
        <w:rPr>
          <w:highlight w:val="green"/>
          <w:lang w:val="en-US"/>
        </w:rPr>
        <w:t>renderBooksPage</w:t>
      </w:r>
      <w:r>
        <w:t>() {</w:t>
      </w:r>
    </w:p>
    <w:p w14:paraId="0F3B4400" w14:textId="77777777" w:rsidR="00C22A7A" w:rsidRDefault="00C22A7A" w:rsidP="00C22A7A">
      <w:pPr>
        <w:pStyle w:val="zCode"/>
      </w:pPr>
      <w:r>
        <w:t xml:space="preserve">  const app = document.getElementById("app");</w:t>
      </w:r>
    </w:p>
    <w:p w14:paraId="6FAC71BD" w14:textId="77777777" w:rsidR="00C22A7A" w:rsidRDefault="00C22A7A" w:rsidP="00C22A7A">
      <w:pPr>
        <w:pStyle w:val="zCode"/>
      </w:pPr>
    </w:p>
    <w:p w14:paraId="45945346" w14:textId="77777777" w:rsidR="00C22A7A" w:rsidRDefault="00C22A7A" w:rsidP="00C22A7A">
      <w:pPr>
        <w:pStyle w:val="zCode"/>
      </w:pPr>
      <w:r>
        <w:t xml:space="preserve">  app.innerHTML = </w:t>
      </w:r>
      <w:r w:rsidRPr="004F578D">
        <w:rPr>
          <w:highlight w:val="yellow"/>
        </w:rPr>
        <w:t>renderPageLayout</w:t>
      </w:r>
      <w:r>
        <w:t>({</w:t>
      </w:r>
    </w:p>
    <w:p w14:paraId="664B88C2" w14:textId="1C107324" w:rsidR="00C22A7A" w:rsidRDefault="00C22A7A" w:rsidP="00C22A7A">
      <w:pPr>
        <w:pStyle w:val="zCode"/>
      </w:pPr>
      <w:r>
        <w:t xml:space="preserve">    </w:t>
      </w:r>
      <w:r w:rsidRPr="004F578D">
        <w:rPr>
          <w:color w:val="EE0000"/>
        </w:rPr>
        <w:t>id</w:t>
      </w:r>
      <w:r>
        <w:t>: "</w:t>
      </w:r>
      <w:r>
        <w:rPr>
          <w:lang w:val="en-US"/>
        </w:rPr>
        <w:t>b</w:t>
      </w:r>
      <w:r w:rsidRPr="00C22A7A">
        <w:rPr>
          <w:lang w:val="en-US"/>
        </w:rPr>
        <w:t>ooks</w:t>
      </w:r>
      <w:r>
        <w:t>",</w:t>
      </w:r>
    </w:p>
    <w:p w14:paraId="7ACA5CA1" w14:textId="7B7F7A1B" w:rsidR="00C22A7A" w:rsidRDefault="00C22A7A" w:rsidP="00C22A7A">
      <w:pPr>
        <w:pStyle w:val="zCode"/>
      </w:pPr>
      <w:r>
        <w:t xml:space="preserve">    </w:t>
      </w:r>
      <w:r w:rsidRPr="004F578D">
        <w:rPr>
          <w:color w:val="EE0000"/>
        </w:rPr>
        <w:t>title</w:t>
      </w:r>
      <w:r>
        <w:t>: "</w:t>
      </w:r>
      <w:r w:rsidRPr="00C22A7A">
        <w:rPr>
          <w:lang w:val="en-US"/>
        </w:rPr>
        <w:t>Books</w:t>
      </w:r>
      <w:r>
        <w:t>",</w:t>
      </w:r>
    </w:p>
    <w:p w14:paraId="40508ABE" w14:textId="77777777" w:rsidR="00C22A7A" w:rsidRDefault="00C22A7A" w:rsidP="00C22A7A">
      <w:pPr>
        <w:pStyle w:val="zCode"/>
      </w:pPr>
      <w:r>
        <w:t xml:space="preserve">    </w:t>
      </w:r>
      <w:r w:rsidRPr="004F578D">
        <w:rPr>
          <w:color w:val="EE0000"/>
        </w:rPr>
        <w:t>content</w:t>
      </w:r>
      <w:r>
        <w:t>: `</w:t>
      </w:r>
    </w:p>
    <w:p w14:paraId="6CE77768" w14:textId="107FC1E7" w:rsidR="00C22A7A" w:rsidRDefault="00C22A7A" w:rsidP="00C22A7A">
      <w:pPr>
        <w:pStyle w:val="zCode"/>
      </w:pPr>
      <w:r>
        <w:t xml:space="preserve">      &lt;p&gt;Welcome to the </w:t>
      </w:r>
      <w:r w:rsidRPr="00C22A7A">
        <w:rPr>
          <w:lang w:val="en-US"/>
        </w:rPr>
        <w:t xml:space="preserve">Books </w:t>
      </w:r>
      <w:r>
        <w:t>page.&lt;/p&gt;</w:t>
      </w:r>
    </w:p>
    <w:p w14:paraId="06DCCF90" w14:textId="77777777" w:rsidR="00C22A7A" w:rsidRDefault="00C22A7A" w:rsidP="00C22A7A">
      <w:pPr>
        <w:pStyle w:val="zCode"/>
      </w:pPr>
      <w:r>
        <w:t xml:space="preserve">    `,</w:t>
      </w:r>
    </w:p>
    <w:p w14:paraId="601387AD" w14:textId="77777777" w:rsidR="00C22A7A" w:rsidRDefault="00C22A7A" w:rsidP="00C22A7A">
      <w:pPr>
        <w:pStyle w:val="zCode"/>
      </w:pPr>
      <w:r>
        <w:t xml:space="preserve">  });</w:t>
      </w:r>
    </w:p>
    <w:p w14:paraId="4CB08B34" w14:textId="1F350CCC" w:rsidR="00C22A7A" w:rsidRDefault="00C22A7A" w:rsidP="004902C4">
      <w:pPr>
        <w:pStyle w:val="zCode"/>
      </w:pPr>
      <w:r>
        <w:t>}</w:t>
      </w:r>
    </w:p>
    <w:p w14:paraId="47924C7F" w14:textId="11CB86A1" w:rsidR="004902C4" w:rsidRDefault="004902C4" w:rsidP="004902C4">
      <w:pPr>
        <w:pStyle w:val="C2nd"/>
      </w:pPr>
      <w:bookmarkStart w:id="50" w:name="_Toc231258287"/>
      <w:r w:rsidRPr="00A33C5D">
        <w:t>src/js/pages/contactPage.js</w:t>
      </w:r>
      <w:r w:rsidR="003C1455" w:rsidRPr="003C1455">
        <w:rPr>
          <w:lang w:val="en-US"/>
        </w:rPr>
        <w:t>-д renderPageLayout-ыг хэрэглэх</w:t>
      </w:r>
      <w:bookmarkEnd w:id="50"/>
    </w:p>
    <w:p w14:paraId="5BAB13EB" w14:textId="77777777" w:rsidR="00C22A7A" w:rsidRDefault="00C22A7A" w:rsidP="00C22A7A">
      <w:pPr>
        <w:pStyle w:val="zCode"/>
      </w:pPr>
      <w:r>
        <w:t xml:space="preserve">import { </w:t>
      </w:r>
      <w:r w:rsidRPr="004F578D">
        <w:rPr>
          <w:highlight w:val="yellow"/>
        </w:rPr>
        <w:t>renderPageLayout</w:t>
      </w:r>
      <w:r>
        <w:t xml:space="preserve"> } from "../layouts/pageLayout.js";</w:t>
      </w:r>
    </w:p>
    <w:p w14:paraId="4D28015A" w14:textId="77777777" w:rsidR="00C22A7A" w:rsidRDefault="00C22A7A" w:rsidP="00C22A7A">
      <w:pPr>
        <w:pStyle w:val="zCode"/>
      </w:pPr>
    </w:p>
    <w:p w14:paraId="12C8B184" w14:textId="1574A8F5" w:rsidR="00C22A7A" w:rsidRDefault="00C22A7A" w:rsidP="00C22A7A">
      <w:pPr>
        <w:pStyle w:val="zCode"/>
      </w:pPr>
      <w:r>
        <w:t xml:space="preserve">export function </w:t>
      </w:r>
      <w:r w:rsidRPr="00C22A7A">
        <w:rPr>
          <w:highlight w:val="green"/>
          <w:lang w:val="en-US"/>
        </w:rPr>
        <w:t>renderContactPage</w:t>
      </w:r>
      <w:r>
        <w:t>() {</w:t>
      </w:r>
    </w:p>
    <w:p w14:paraId="384EC3EF" w14:textId="77777777" w:rsidR="00C22A7A" w:rsidRDefault="00C22A7A" w:rsidP="00C22A7A">
      <w:pPr>
        <w:pStyle w:val="zCode"/>
      </w:pPr>
      <w:r>
        <w:t xml:space="preserve">  const app = document.getElementById("app");</w:t>
      </w:r>
    </w:p>
    <w:p w14:paraId="40BF7D65" w14:textId="77777777" w:rsidR="00C22A7A" w:rsidRDefault="00C22A7A" w:rsidP="00C22A7A">
      <w:pPr>
        <w:pStyle w:val="zCode"/>
      </w:pPr>
    </w:p>
    <w:p w14:paraId="0D3A4FCE" w14:textId="77777777" w:rsidR="00C22A7A" w:rsidRDefault="00C22A7A" w:rsidP="00C22A7A">
      <w:pPr>
        <w:pStyle w:val="zCode"/>
      </w:pPr>
      <w:r>
        <w:t xml:space="preserve">  app.innerHTML = </w:t>
      </w:r>
      <w:r w:rsidRPr="004F578D">
        <w:rPr>
          <w:highlight w:val="yellow"/>
        </w:rPr>
        <w:t>renderPageLayout</w:t>
      </w:r>
      <w:r>
        <w:t>({</w:t>
      </w:r>
    </w:p>
    <w:p w14:paraId="11144996" w14:textId="008032AC" w:rsidR="00C22A7A" w:rsidRDefault="00C22A7A" w:rsidP="00C22A7A">
      <w:pPr>
        <w:pStyle w:val="zCode"/>
      </w:pPr>
      <w:r>
        <w:t xml:space="preserve">    </w:t>
      </w:r>
      <w:r w:rsidRPr="004F578D">
        <w:rPr>
          <w:color w:val="EE0000"/>
        </w:rPr>
        <w:t>id</w:t>
      </w:r>
      <w:r>
        <w:t>: "</w:t>
      </w:r>
      <w:r>
        <w:rPr>
          <w:lang w:val="en-US"/>
        </w:rPr>
        <w:t>c</w:t>
      </w:r>
      <w:r w:rsidRPr="00C22A7A">
        <w:rPr>
          <w:lang w:val="en-US"/>
        </w:rPr>
        <w:t>ontact</w:t>
      </w:r>
      <w:r>
        <w:t>",</w:t>
      </w:r>
    </w:p>
    <w:p w14:paraId="5257B85D" w14:textId="3396D69C" w:rsidR="00C22A7A" w:rsidRDefault="00C22A7A" w:rsidP="00C22A7A">
      <w:pPr>
        <w:pStyle w:val="zCode"/>
      </w:pPr>
      <w:r>
        <w:t xml:space="preserve">    </w:t>
      </w:r>
      <w:r w:rsidRPr="004F578D">
        <w:rPr>
          <w:color w:val="EE0000"/>
        </w:rPr>
        <w:t>title</w:t>
      </w:r>
      <w:r>
        <w:t>: "</w:t>
      </w:r>
      <w:r w:rsidRPr="00C22A7A">
        <w:rPr>
          <w:lang w:val="en-US"/>
        </w:rPr>
        <w:t>Contact</w:t>
      </w:r>
      <w:r>
        <w:t>",</w:t>
      </w:r>
    </w:p>
    <w:p w14:paraId="0A489C75" w14:textId="77777777" w:rsidR="00C22A7A" w:rsidRDefault="00C22A7A" w:rsidP="00C22A7A">
      <w:pPr>
        <w:pStyle w:val="zCode"/>
      </w:pPr>
      <w:r>
        <w:t xml:space="preserve">    </w:t>
      </w:r>
      <w:r w:rsidRPr="004F578D">
        <w:rPr>
          <w:color w:val="EE0000"/>
        </w:rPr>
        <w:t>content</w:t>
      </w:r>
      <w:r>
        <w:t>: `</w:t>
      </w:r>
    </w:p>
    <w:p w14:paraId="1EA6F1B9" w14:textId="7F8892C9" w:rsidR="00C22A7A" w:rsidRDefault="00C22A7A" w:rsidP="00C22A7A">
      <w:pPr>
        <w:pStyle w:val="zCode"/>
      </w:pPr>
      <w:r>
        <w:t xml:space="preserve">      &lt;p&gt;Welcome to the </w:t>
      </w:r>
      <w:r w:rsidRPr="00C22A7A">
        <w:rPr>
          <w:lang w:val="en-US"/>
        </w:rPr>
        <w:t xml:space="preserve">Contact </w:t>
      </w:r>
      <w:r>
        <w:t>page.&lt;/p&gt;</w:t>
      </w:r>
    </w:p>
    <w:p w14:paraId="0594090C" w14:textId="77777777" w:rsidR="00C22A7A" w:rsidRDefault="00C22A7A" w:rsidP="00C22A7A">
      <w:pPr>
        <w:pStyle w:val="zCode"/>
      </w:pPr>
      <w:r>
        <w:t xml:space="preserve">    `,</w:t>
      </w:r>
    </w:p>
    <w:p w14:paraId="1B2BC5BD" w14:textId="77777777" w:rsidR="00C22A7A" w:rsidRDefault="00C22A7A" w:rsidP="00C22A7A">
      <w:pPr>
        <w:pStyle w:val="zCode"/>
      </w:pPr>
      <w:r>
        <w:t xml:space="preserve">  });</w:t>
      </w:r>
    </w:p>
    <w:p w14:paraId="1AE8AFAA" w14:textId="51249C18" w:rsidR="00C22A7A" w:rsidRDefault="00C22A7A" w:rsidP="00A33EC0">
      <w:pPr>
        <w:pStyle w:val="zCode"/>
      </w:pPr>
      <w:r>
        <w:t>}</w:t>
      </w:r>
    </w:p>
    <w:p w14:paraId="3F5F42D8" w14:textId="0530D222" w:rsidR="004902C4" w:rsidRPr="00A33C5D" w:rsidRDefault="004902C4" w:rsidP="004902C4">
      <w:pPr>
        <w:pStyle w:val="C2nd"/>
        <w:rPr>
          <w:rFonts w:eastAsia="SimSun"/>
        </w:rPr>
      </w:pPr>
      <w:bookmarkStart w:id="51" w:name="_Toc231258288"/>
      <w:r w:rsidRPr="00A33C5D">
        <w:rPr>
          <w:rFonts w:eastAsia="SimSun"/>
        </w:rPr>
        <w:t>src/js/pages/notFoundPage.js</w:t>
      </w:r>
      <w:r w:rsidR="003C1455" w:rsidRPr="003C1455">
        <w:rPr>
          <w:rFonts w:eastAsia="SimSun"/>
          <w:lang w:val="en-US"/>
        </w:rPr>
        <w:t>-д renderPageLayout-ыг хэрэглэх</w:t>
      </w:r>
      <w:bookmarkEnd w:id="51"/>
    </w:p>
    <w:p w14:paraId="51C9A919" w14:textId="77777777" w:rsidR="00C22A7A" w:rsidRDefault="00C22A7A" w:rsidP="00C22A7A">
      <w:pPr>
        <w:pStyle w:val="zCode"/>
      </w:pPr>
      <w:r>
        <w:t xml:space="preserve">import { </w:t>
      </w:r>
      <w:r w:rsidRPr="004F578D">
        <w:rPr>
          <w:highlight w:val="yellow"/>
        </w:rPr>
        <w:t>renderPageLayout</w:t>
      </w:r>
      <w:r>
        <w:t xml:space="preserve"> } from "../layouts/pageLayout.js";</w:t>
      </w:r>
    </w:p>
    <w:p w14:paraId="406912C0" w14:textId="77777777" w:rsidR="00C22A7A" w:rsidRDefault="00C22A7A" w:rsidP="00C22A7A">
      <w:pPr>
        <w:pStyle w:val="zCode"/>
      </w:pPr>
    </w:p>
    <w:p w14:paraId="1A013475" w14:textId="5204AEF2" w:rsidR="00C22A7A" w:rsidRDefault="00C22A7A" w:rsidP="00C22A7A">
      <w:pPr>
        <w:pStyle w:val="zCode"/>
      </w:pPr>
      <w:r>
        <w:t xml:space="preserve">export function </w:t>
      </w:r>
      <w:r w:rsidRPr="00C22A7A">
        <w:rPr>
          <w:highlight w:val="green"/>
          <w:lang w:val="en-US"/>
        </w:rPr>
        <w:t>renderNotFoundPage</w:t>
      </w:r>
      <w:r>
        <w:t>() {</w:t>
      </w:r>
    </w:p>
    <w:p w14:paraId="3B4624C7" w14:textId="77777777" w:rsidR="00C22A7A" w:rsidRDefault="00C22A7A" w:rsidP="00C22A7A">
      <w:pPr>
        <w:pStyle w:val="zCode"/>
      </w:pPr>
      <w:r>
        <w:t xml:space="preserve">  const app = document.getElementById("app");</w:t>
      </w:r>
    </w:p>
    <w:p w14:paraId="0CFDA995" w14:textId="77777777" w:rsidR="00C22A7A" w:rsidRDefault="00C22A7A" w:rsidP="00C22A7A">
      <w:pPr>
        <w:pStyle w:val="zCode"/>
      </w:pPr>
    </w:p>
    <w:p w14:paraId="7A5F70F2" w14:textId="77777777" w:rsidR="00C22A7A" w:rsidRDefault="00C22A7A" w:rsidP="00C22A7A">
      <w:pPr>
        <w:pStyle w:val="zCode"/>
      </w:pPr>
      <w:r>
        <w:t xml:space="preserve">  app.innerHTML = </w:t>
      </w:r>
      <w:r w:rsidRPr="004F578D">
        <w:rPr>
          <w:highlight w:val="yellow"/>
        </w:rPr>
        <w:t>renderPageLayout</w:t>
      </w:r>
      <w:r>
        <w:t>({</w:t>
      </w:r>
    </w:p>
    <w:p w14:paraId="3A7D007B" w14:textId="40F4F66A" w:rsidR="00C22A7A" w:rsidRDefault="00C22A7A" w:rsidP="00C22A7A">
      <w:pPr>
        <w:pStyle w:val="zCode"/>
      </w:pPr>
      <w:r>
        <w:t xml:space="preserve">    </w:t>
      </w:r>
      <w:r w:rsidRPr="004F578D">
        <w:rPr>
          <w:color w:val="EE0000"/>
        </w:rPr>
        <w:t>id</w:t>
      </w:r>
      <w:r>
        <w:t>: "</w:t>
      </w:r>
      <w:r w:rsidRPr="00C22A7A">
        <w:rPr>
          <w:lang w:val="en-US"/>
        </w:rPr>
        <w:t>notFound</w:t>
      </w:r>
      <w:r>
        <w:t>",</w:t>
      </w:r>
    </w:p>
    <w:p w14:paraId="68883F3B" w14:textId="467E3C58" w:rsidR="00C22A7A" w:rsidRDefault="00C22A7A" w:rsidP="00C22A7A">
      <w:pPr>
        <w:pStyle w:val="zCode"/>
      </w:pPr>
      <w:r>
        <w:t xml:space="preserve">    </w:t>
      </w:r>
      <w:r w:rsidRPr="004F578D">
        <w:rPr>
          <w:color w:val="EE0000"/>
        </w:rPr>
        <w:t>title</w:t>
      </w:r>
      <w:r>
        <w:t>: "</w:t>
      </w:r>
      <w:r w:rsidRPr="00C22A7A">
        <w:rPr>
          <w:lang w:val="en-US"/>
        </w:rPr>
        <w:t>Not Found</w:t>
      </w:r>
      <w:r>
        <w:t>",</w:t>
      </w:r>
    </w:p>
    <w:p w14:paraId="4DEE9E63" w14:textId="77777777" w:rsidR="00C22A7A" w:rsidRDefault="00C22A7A" w:rsidP="00C22A7A">
      <w:pPr>
        <w:pStyle w:val="zCode"/>
      </w:pPr>
      <w:r>
        <w:t xml:space="preserve">    </w:t>
      </w:r>
      <w:r w:rsidRPr="004F578D">
        <w:rPr>
          <w:color w:val="EE0000"/>
        </w:rPr>
        <w:t>content</w:t>
      </w:r>
      <w:r>
        <w:t>: `</w:t>
      </w:r>
    </w:p>
    <w:p w14:paraId="563F21A4" w14:textId="7FD9C67B" w:rsidR="00C22A7A" w:rsidRDefault="00C22A7A" w:rsidP="00C22A7A">
      <w:pPr>
        <w:pStyle w:val="zCode"/>
      </w:pPr>
      <w:r>
        <w:t xml:space="preserve">      &lt;p&gt;Welcome to the </w:t>
      </w:r>
      <w:r w:rsidRPr="00C22A7A">
        <w:rPr>
          <w:lang w:val="en-US"/>
        </w:rPr>
        <w:t xml:space="preserve">Not Found </w:t>
      </w:r>
      <w:r>
        <w:t>page.&lt;/p&gt;</w:t>
      </w:r>
    </w:p>
    <w:p w14:paraId="4EFA7D13" w14:textId="77777777" w:rsidR="00C22A7A" w:rsidRDefault="00C22A7A" w:rsidP="00C22A7A">
      <w:pPr>
        <w:pStyle w:val="zCode"/>
      </w:pPr>
      <w:r>
        <w:t xml:space="preserve">    `,</w:t>
      </w:r>
    </w:p>
    <w:p w14:paraId="7A9D1C56" w14:textId="77777777" w:rsidR="00C22A7A" w:rsidRDefault="00C22A7A" w:rsidP="00C22A7A">
      <w:pPr>
        <w:pStyle w:val="zCode"/>
      </w:pPr>
      <w:r>
        <w:t xml:space="preserve">  });</w:t>
      </w:r>
    </w:p>
    <w:p w14:paraId="785518A8" w14:textId="77777777" w:rsidR="00C22A7A" w:rsidRDefault="00C22A7A" w:rsidP="00C22A7A">
      <w:pPr>
        <w:pStyle w:val="zCode"/>
      </w:pPr>
      <w:r>
        <w:t>}</w:t>
      </w:r>
    </w:p>
    <w:p w14:paraId="192705DA" w14:textId="3E09A97E" w:rsidR="00C22A7A" w:rsidRDefault="00DC1A12" w:rsidP="00B32692">
      <w:pPr>
        <w:pStyle w:val="zCode"/>
      </w:pPr>
      <w:r>
        <w:rPr>
          <w:noProof/>
        </w:rPr>
        <w:drawing>
          <wp:inline distT="0" distB="0" distL="0" distR="0" wp14:anchorId="25DFB64B" wp14:editId="4DA4B70F">
            <wp:extent cx="5939155" cy="2259330"/>
            <wp:effectExtent l="19050" t="19050" r="23495" b="26670"/>
            <wp:docPr id="893655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39155" cy="2259330"/>
                    </a:xfrm>
                    <a:prstGeom prst="rect">
                      <a:avLst/>
                    </a:prstGeom>
                    <a:noFill/>
                    <a:ln>
                      <a:solidFill>
                        <a:schemeClr val="bg1">
                          <a:lumMod val="50000"/>
                        </a:schemeClr>
                      </a:solidFill>
                    </a:ln>
                  </pic:spPr>
                </pic:pic>
              </a:graphicData>
            </a:graphic>
          </wp:inline>
        </w:drawing>
      </w:r>
    </w:p>
    <w:p w14:paraId="41A63EF7" w14:textId="3C5D5F80" w:rsidR="00A33EC0" w:rsidRDefault="003C1455" w:rsidP="00A33EC0">
      <w:pPr>
        <w:pStyle w:val="C2nd"/>
        <w:rPr>
          <w:noProof/>
        </w:rPr>
      </w:pPr>
      <w:bookmarkStart w:id="52" w:name="_Toc231258289"/>
      <w:r>
        <w:rPr>
          <w:rFonts w:eastAsia="SimSun"/>
          <w:noProof/>
        </w:rPr>
        <w:lastRenderedPageBreak/>
        <w:t>G</w:t>
      </w:r>
      <w:r w:rsidR="00A33EC0" w:rsidRPr="00B07A20">
        <w:rPr>
          <w:rFonts w:eastAsia="SimSun"/>
          <w:noProof/>
        </w:rPr>
        <w:t>it</w:t>
      </w:r>
      <w:r>
        <w:rPr>
          <w:rFonts w:eastAsia="SimSun"/>
          <w:noProof/>
          <w:lang w:val="en-US"/>
        </w:rPr>
        <w:t>Hub руу илгээх</w:t>
      </w:r>
      <w:bookmarkEnd w:id="52"/>
      <w:r>
        <w:rPr>
          <w:rFonts w:eastAsia="SimSun"/>
          <w:noProof/>
          <w:lang w:val="en-US"/>
        </w:rPr>
        <w:t xml:space="preserve"> </w:t>
      </w:r>
    </w:p>
    <w:p w14:paraId="6306F95B" w14:textId="0F4EDB0C" w:rsidR="00216C1B" w:rsidRDefault="00216C1B" w:rsidP="00B32692">
      <w:pPr>
        <w:pStyle w:val="zCode"/>
      </w:pPr>
      <w:r>
        <w:rPr>
          <w:noProof/>
        </w:rPr>
        <w:drawing>
          <wp:inline distT="0" distB="0" distL="0" distR="0" wp14:anchorId="722641A3" wp14:editId="200C34B6">
            <wp:extent cx="5939790" cy="5915220"/>
            <wp:effectExtent l="19050" t="19050" r="22860" b="28575"/>
            <wp:docPr id="604390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5">
                      <a:extLst>
                        <a:ext uri="{28A0092B-C50C-407E-A947-70E740481C1C}">
                          <a14:useLocalDpi xmlns:a14="http://schemas.microsoft.com/office/drawing/2010/main" val="0"/>
                        </a:ext>
                      </a:extLst>
                    </a:blip>
                    <a:srcRect b="7668"/>
                    <a:stretch>
                      <a:fillRect/>
                    </a:stretch>
                  </pic:blipFill>
                  <pic:spPr bwMode="auto">
                    <a:xfrm>
                      <a:off x="0" y="0"/>
                      <a:ext cx="5940425" cy="5915852"/>
                    </a:xfrm>
                    <a:prstGeom prst="rect">
                      <a:avLst/>
                    </a:prstGeom>
                    <a:noFill/>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5C3478" w14:textId="77777777" w:rsidR="00216C1B" w:rsidRDefault="00216C1B" w:rsidP="00216C1B">
      <w:pPr>
        <w:pStyle w:val="zCode"/>
      </w:pPr>
      <w:r>
        <w:t>git status</w:t>
      </w:r>
    </w:p>
    <w:p w14:paraId="1B55DBC1" w14:textId="77777777" w:rsidR="00216C1B" w:rsidRDefault="00216C1B" w:rsidP="00216C1B">
      <w:pPr>
        <w:pStyle w:val="zCode"/>
      </w:pPr>
      <w:r>
        <w:t>git add -A</w:t>
      </w:r>
    </w:p>
    <w:p w14:paraId="47DC2DD7" w14:textId="04D72B4C" w:rsidR="00216C1B" w:rsidRDefault="00216C1B" w:rsidP="00216C1B">
      <w:pPr>
        <w:pStyle w:val="zCode"/>
      </w:pPr>
      <w:r>
        <w:t>git commit -m ‘</w:t>
      </w:r>
      <w:r w:rsidR="00DC1A12" w:rsidRPr="00DC1A12">
        <w:rPr>
          <w:color w:val="EE0000"/>
        </w:rPr>
        <w:t>SPA router, pageLayout.js хийсэн</w:t>
      </w:r>
      <w:r w:rsidRPr="00DC1A12">
        <w:rPr>
          <w:color w:val="EE0000"/>
        </w:rPr>
        <w:t>’</w:t>
      </w:r>
    </w:p>
    <w:p w14:paraId="3B8C6336" w14:textId="64D769D2" w:rsidR="00216C1B" w:rsidRDefault="00216C1B" w:rsidP="00216C1B">
      <w:pPr>
        <w:pStyle w:val="zCode"/>
      </w:pPr>
      <w:r>
        <w:t>git push origin master</w:t>
      </w:r>
    </w:p>
    <w:p w14:paraId="7F9D7579" w14:textId="77777777" w:rsidR="00047F24" w:rsidRDefault="00047F24" w:rsidP="00216C1B">
      <w:pPr>
        <w:pStyle w:val="zCode"/>
      </w:pPr>
    </w:p>
    <w:p w14:paraId="4F0EC90F" w14:textId="20F7724F" w:rsidR="00047F24" w:rsidRDefault="00047F24" w:rsidP="00216C1B">
      <w:pPr>
        <w:pStyle w:val="zCode"/>
      </w:pPr>
      <w:r>
        <w:br w:type="page"/>
      </w:r>
    </w:p>
    <w:p w14:paraId="1EC3ACA7" w14:textId="77777777" w:rsidR="00D46172" w:rsidRDefault="00D46172" w:rsidP="005C11C0">
      <w:pPr>
        <w:pStyle w:val="C1st"/>
        <w:spacing w:before="240" w:after="120"/>
      </w:pPr>
      <w:bookmarkStart w:id="53" w:name="_Toc231258290"/>
      <w:r w:rsidRPr="00D46172">
        <w:lastRenderedPageBreak/>
        <w:t>Navbar</w:t>
      </w:r>
      <w:bookmarkEnd w:id="53"/>
    </w:p>
    <w:p w14:paraId="6C4490C8" w14:textId="38CD9106" w:rsidR="007B4506" w:rsidRPr="007B4506" w:rsidRDefault="007B4506" w:rsidP="007B4506">
      <w:pPr>
        <w:pStyle w:val="zTxtContinue"/>
      </w:pPr>
      <w:r>
        <w:t>src/img хавтасыг хуулаарай.</w:t>
      </w:r>
    </w:p>
    <w:p w14:paraId="38A711EF" w14:textId="4F3C276E" w:rsidR="007B4506" w:rsidRDefault="007B4506" w:rsidP="007B4506">
      <w:pPr>
        <w:pStyle w:val="zCode"/>
      </w:pPr>
      <w:r>
        <w:rPr>
          <w:noProof/>
        </w:rPr>
        <w:drawing>
          <wp:inline distT="0" distB="0" distL="0" distR="0" wp14:anchorId="51C173E9" wp14:editId="4CC14D2D">
            <wp:extent cx="5940425" cy="1318726"/>
            <wp:effectExtent l="19050" t="19050" r="22225" b="15240"/>
            <wp:docPr id="179829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94972" name=""/>
                    <pic:cNvPicPr/>
                  </pic:nvPicPr>
                  <pic:blipFill rotWithShape="1">
                    <a:blip r:embed="rId96"/>
                    <a:srcRect b="70886"/>
                    <a:stretch>
                      <a:fillRect/>
                    </a:stretch>
                  </pic:blipFill>
                  <pic:spPr bwMode="auto">
                    <a:xfrm>
                      <a:off x="0" y="0"/>
                      <a:ext cx="5940425" cy="131872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6780FECD" w14:textId="144C5FA4" w:rsidR="007B4506" w:rsidRDefault="007B4506" w:rsidP="007B4506">
      <w:pPr>
        <w:pStyle w:val="zCode"/>
      </w:pPr>
      <w:r>
        <w:rPr>
          <w:noProof/>
        </w:rPr>
        <w:drawing>
          <wp:inline distT="0" distB="0" distL="0" distR="0" wp14:anchorId="4B01983F" wp14:editId="3E160DB1">
            <wp:extent cx="5940425" cy="2065175"/>
            <wp:effectExtent l="19050" t="19050" r="22225" b="11430"/>
            <wp:docPr id="16592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40203" name=""/>
                    <pic:cNvPicPr/>
                  </pic:nvPicPr>
                  <pic:blipFill rotWithShape="1">
                    <a:blip r:embed="rId97"/>
                    <a:srcRect b="47697"/>
                    <a:stretch>
                      <a:fillRect/>
                    </a:stretch>
                  </pic:blipFill>
                  <pic:spPr bwMode="auto">
                    <a:xfrm>
                      <a:off x="0" y="0"/>
                      <a:ext cx="5940425" cy="2065175"/>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3C343DB" w14:textId="77777777" w:rsidR="00D46172" w:rsidRDefault="00D46172" w:rsidP="00D46172">
      <w:pPr>
        <w:pStyle w:val="C2nd"/>
        <w:rPr>
          <w:noProof/>
        </w:rPr>
      </w:pPr>
      <w:bookmarkStart w:id="54" w:name="_Toc231258291"/>
      <w:r w:rsidRPr="0041510D">
        <w:rPr>
          <w:rFonts w:eastAsia="SimSun"/>
          <w:noProof/>
        </w:rPr>
        <w:t>src/index.html</w:t>
      </w:r>
      <w:r>
        <w:rPr>
          <w:rFonts w:eastAsia="SimSun"/>
          <w:noProof/>
        </w:rPr>
        <w:t xml:space="preserve"> </w:t>
      </w:r>
      <w:r w:rsidRPr="00D46172">
        <w:t>шинэчил</w:t>
      </w:r>
      <w:bookmarkEnd w:id="54"/>
    </w:p>
    <w:p w14:paraId="6EDE89BF" w14:textId="77777777" w:rsidR="00CA5F0E" w:rsidRDefault="00CA5F0E" w:rsidP="00CA5F0E">
      <w:pPr>
        <w:pStyle w:val="zCode"/>
        <w:rPr>
          <w:noProof/>
        </w:rPr>
      </w:pPr>
      <w:r>
        <w:rPr>
          <w:noProof/>
        </w:rPr>
        <w:t>&lt;!DOCTYPE html&gt;</w:t>
      </w:r>
    </w:p>
    <w:p w14:paraId="6A574F3B" w14:textId="77777777" w:rsidR="00CA5F0E" w:rsidRDefault="00CA5F0E" w:rsidP="00CA5F0E">
      <w:pPr>
        <w:pStyle w:val="zCode"/>
        <w:rPr>
          <w:noProof/>
        </w:rPr>
      </w:pPr>
      <w:r>
        <w:rPr>
          <w:noProof/>
        </w:rPr>
        <w:t>&lt;html lang="en"&gt;</w:t>
      </w:r>
    </w:p>
    <w:p w14:paraId="32878B89" w14:textId="77777777" w:rsidR="00CA5F0E" w:rsidRDefault="00CA5F0E" w:rsidP="00CA5F0E">
      <w:pPr>
        <w:pStyle w:val="zCode"/>
        <w:rPr>
          <w:noProof/>
        </w:rPr>
      </w:pPr>
      <w:r>
        <w:rPr>
          <w:noProof/>
        </w:rPr>
        <w:t>&lt;head&gt;</w:t>
      </w:r>
    </w:p>
    <w:p w14:paraId="1500DF56" w14:textId="77777777" w:rsidR="00CA5F0E" w:rsidRDefault="00CA5F0E" w:rsidP="00CA5F0E">
      <w:pPr>
        <w:pStyle w:val="zCode"/>
        <w:rPr>
          <w:noProof/>
        </w:rPr>
      </w:pPr>
      <w:r>
        <w:rPr>
          <w:noProof/>
        </w:rPr>
        <w:t xml:space="preserve">    &lt;meta charset="UTF-8"&gt;</w:t>
      </w:r>
    </w:p>
    <w:p w14:paraId="5D84B48A" w14:textId="77777777" w:rsidR="00CA5F0E" w:rsidRDefault="00CA5F0E" w:rsidP="00CA5F0E">
      <w:pPr>
        <w:pStyle w:val="zCode"/>
        <w:rPr>
          <w:noProof/>
        </w:rPr>
      </w:pPr>
      <w:r>
        <w:rPr>
          <w:noProof/>
        </w:rPr>
        <w:t xml:space="preserve">    &lt;meta name="viewport" content="width=device-width, initial-scale=1.0"&gt;</w:t>
      </w:r>
    </w:p>
    <w:p w14:paraId="470F0B38" w14:textId="77777777" w:rsidR="00CA5F0E" w:rsidRDefault="00CA5F0E" w:rsidP="00CA5F0E">
      <w:pPr>
        <w:pStyle w:val="zCode"/>
        <w:rPr>
          <w:noProof/>
        </w:rPr>
      </w:pPr>
      <w:r>
        <w:rPr>
          <w:noProof/>
        </w:rPr>
        <w:t xml:space="preserve">    &lt;meta name="description" content="Mongolian Food Composition Database" /&gt;</w:t>
      </w:r>
    </w:p>
    <w:p w14:paraId="272E2B34" w14:textId="77777777" w:rsidR="00CA5F0E" w:rsidRDefault="00CA5F0E" w:rsidP="00CA5F0E">
      <w:pPr>
        <w:pStyle w:val="zCode"/>
        <w:rPr>
          <w:noProof/>
        </w:rPr>
      </w:pPr>
      <w:r>
        <w:rPr>
          <w:noProof/>
        </w:rPr>
        <w:t xml:space="preserve">    &lt;meta name="keywords" content="nutrition, food composition, mongolian traditional foods" /&gt;</w:t>
      </w:r>
    </w:p>
    <w:p w14:paraId="313C24C9" w14:textId="77777777" w:rsidR="00CA5F0E" w:rsidRDefault="00CA5F0E" w:rsidP="00CA5F0E">
      <w:pPr>
        <w:pStyle w:val="zCode"/>
        <w:rPr>
          <w:noProof/>
        </w:rPr>
      </w:pPr>
      <w:r>
        <w:rPr>
          <w:noProof/>
        </w:rPr>
        <w:t xml:space="preserve">    &lt;link rel="stylesheet" href="./css/main.css" /&gt;</w:t>
      </w:r>
    </w:p>
    <w:p w14:paraId="6B5C0404" w14:textId="77777777" w:rsidR="00CA5F0E" w:rsidRDefault="00CA5F0E" w:rsidP="00CA5F0E">
      <w:pPr>
        <w:pStyle w:val="zCode"/>
        <w:rPr>
          <w:noProof/>
        </w:rPr>
      </w:pPr>
      <w:r>
        <w:rPr>
          <w:noProof/>
        </w:rPr>
        <w:t xml:space="preserve">    &lt;script defer src="./js/fontawesomeall.min.js"&gt;&lt;/script&gt;</w:t>
      </w:r>
    </w:p>
    <w:p w14:paraId="4412F4DB" w14:textId="77777777" w:rsidR="00CA5F0E" w:rsidRDefault="00CA5F0E" w:rsidP="00CA5F0E">
      <w:pPr>
        <w:pStyle w:val="zCode"/>
        <w:rPr>
          <w:noProof/>
        </w:rPr>
      </w:pPr>
      <w:r>
        <w:rPr>
          <w:noProof/>
        </w:rPr>
        <w:t xml:space="preserve">    &lt;title&gt;Mongolian Food Composition Database&lt;/title&gt;</w:t>
      </w:r>
    </w:p>
    <w:p w14:paraId="26484283" w14:textId="77777777" w:rsidR="00CA5F0E" w:rsidRDefault="00CA5F0E" w:rsidP="00CA5F0E">
      <w:pPr>
        <w:pStyle w:val="zCode"/>
        <w:rPr>
          <w:noProof/>
        </w:rPr>
      </w:pPr>
      <w:r>
        <w:rPr>
          <w:noProof/>
        </w:rPr>
        <w:t>&lt;/head&gt;</w:t>
      </w:r>
    </w:p>
    <w:p w14:paraId="3D2C63F9" w14:textId="77777777" w:rsidR="00CA5F0E" w:rsidRDefault="00CA5F0E" w:rsidP="00CA5F0E">
      <w:pPr>
        <w:pStyle w:val="zCode"/>
        <w:rPr>
          <w:noProof/>
        </w:rPr>
      </w:pPr>
      <w:r>
        <w:rPr>
          <w:noProof/>
        </w:rPr>
        <w:t>&lt;body&gt;</w:t>
      </w:r>
    </w:p>
    <w:p w14:paraId="6B040CC3" w14:textId="77777777" w:rsidR="00CA5F0E" w:rsidRDefault="00CA5F0E" w:rsidP="00CA5F0E">
      <w:pPr>
        <w:pStyle w:val="zCode"/>
        <w:rPr>
          <w:noProof/>
        </w:rPr>
      </w:pPr>
      <w:r>
        <w:rPr>
          <w:noProof/>
        </w:rPr>
        <w:t xml:space="preserve">    &lt;div id="</w:t>
      </w:r>
      <w:r w:rsidRPr="00CA5F0E">
        <w:rPr>
          <w:noProof/>
          <w:highlight w:val="yellow"/>
        </w:rPr>
        <w:t>navbar</w:t>
      </w:r>
      <w:r>
        <w:rPr>
          <w:noProof/>
        </w:rPr>
        <w:t>"&gt;&lt;/div&gt;</w:t>
      </w:r>
    </w:p>
    <w:p w14:paraId="156A95B8" w14:textId="77777777" w:rsidR="00CA5F0E" w:rsidRPr="005C3CB4" w:rsidRDefault="00CA5F0E" w:rsidP="00CA5F0E">
      <w:pPr>
        <w:pStyle w:val="zCode"/>
        <w:rPr>
          <w:noProof/>
          <w:lang w:val="en-US"/>
        </w:rPr>
      </w:pPr>
    </w:p>
    <w:p w14:paraId="34FE7781" w14:textId="77777777" w:rsidR="00CA5F0E" w:rsidRDefault="00CA5F0E" w:rsidP="00CA5F0E">
      <w:pPr>
        <w:pStyle w:val="zCode"/>
        <w:rPr>
          <w:noProof/>
        </w:rPr>
      </w:pPr>
      <w:r>
        <w:rPr>
          <w:noProof/>
        </w:rPr>
        <w:t xml:space="preserve">    &lt;main&gt;</w:t>
      </w:r>
    </w:p>
    <w:p w14:paraId="213B6A87" w14:textId="77777777" w:rsidR="00CA5F0E" w:rsidRDefault="00CA5F0E" w:rsidP="00CA5F0E">
      <w:pPr>
        <w:pStyle w:val="zCode"/>
        <w:rPr>
          <w:noProof/>
        </w:rPr>
      </w:pPr>
      <w:r>
        <w:rPr>
          <w:noProof/>
        </w:rPr>
        <w:t xml:space="preserve">        &lt;div id="app"&gt;&lt;/div&gt;</w:t>
      </w:r>
    </w:p>
    <w:p w14:paraId="7F728EA3" w14:textId="77777777" w:rsidR="00CA5F0E" w:rsidRDefault="00CA5F0E" w:rsidP="00CA5F0E">
      <w:pPr>
        <w:pStyle w:val="zCode"/>
        <w:rPr>
          <w:noProof/>
        </w:rPr>
      </w:pPr>
      <w:r>
        <w:rPr>
          <w:noProof/>
        </w:rPr>
        <w:t xml:space="preserve">    &lt;/main&gt;</w:t>
      </w:r>
    </w:p>
    <w:p w14:paraId="68D6FBFF" w14:textId="77777777" w:rsidR="00CA5F0E" w:rsidRDefault="00CA5F0E" w:rsidP="00CA5F0E">
      <w:pPr>
        <w:pStyle w:val="zCode"/>
        <w:rPr>
          <w:noProof/>
        </w:rPr>
      </w:pPr>
    </w:p>
    <w:p w14:paraId="1A8E5E59" w14:textId="77777777" w:rsidR="00CA5F0E" w:rsidRDefault="00CA5F0E" w:rsidP="00CA5F0E">
      <w:pPr>
        <w:pStyle w:val="zCode"/>
        <w:rPr>
          <w:noProof/>
        </w:rPr>
      </w:pPr>
      <w:r>
        <w:rPr>
          <w:noProof/>
        </w:rPr>
        <w:t xml:space="preserve">    &lt;script type="module" src="./js/app.js"&gt;&lt;/script&gt;</w:t>
      </w:r>
    </w:p>
    <w:p w14:paraId="62C647B5" w14:textId="77777777" w:rsidR="00CA5F0E" w:rsidRDefault="00CA5F0E" w:rsidP="00CA5F0E">
      <w:pPr>
        <w:pStyle w:val="zCode"/>
        <w:rPr>
          <w:noProof/>
        </w:rPr>
      </w:pPr>
      <w:r>
        <w:rPr>
          <w:noProof/>
        </w:rPr>
        <w:t>&lt;/body&gt;</w:t>
      </w:r>
    </w:p>
    <w:p w14:paraId="050F0373" w14:textId="6BB9E09D" w:rsidR="00D46172" w:rsidRDefault="00CA5F0E" w:rsidP="00CA5F0E">
      <w:pPr>
        <w:pStyle w:val="zCode"/>
        <w:rPr>
          <w:noProof/>
        </w:rPr>
      </w:pPr>
      <w:r>
        <w:rPr>
          <w:noProof/>
        </w:rPr>
        <w:t>&lt;/html&gt;</w:t>
      </w:r>
    </w:p>
    <w:p w14:paraId="2A6B3F36" w14:textId="07CD59FC" w:rsidR="009D2968" w:rsidRDefault="009D2968" w:rsidP="00CA5F0E">
      <w:pPr>
        <w:pStyle w:val="zCode"/>
        <w:rPr>
          <w:noProof/>
        </w:rPr>
      </w:pPr>
      <w:r>
        <w:rPr>
          <w:noProof/>
        </w:rPr>
        <w:br w:type="page"/>
      </w:r>
    </w:p>
    <w:p w14:paraId="3356876E" w14:textId="218F1733" w:rsidR="00D46172" w:rsidRDefault="00D46172" w:rsidP="00D46172">
      <w:pPr>
        <w:pStyle w:val="C2nd"/>
      </w:pPr>
      <w:bookmarkStart w:id="55" w:name="_Toc231258292"/>
      <w:r w:rsidRPr="003F29A1">
        <w:lastRenderedPageBreak/>
        <w:t>src/</w:t>
      </w:r>
      <w:r w:rsidRPr="00A10DD2">
        <w:rPr>
          <w:lang w:val="en-US"/>
        </w:rPr>
        <w:t>js/</w:t>
      </w:r>
      <w:r w:rsidRPr="003F29A1">
        <w:t>components/</w:t>
      </w:r>
      <w:r w:rsidR="00AA6F21">
        <w:t>n</w:t>
      </w:r>
      <w:r>
        <w:t>avbar</w:t>
      </w:r>
      <w:r w:rsidRPr="003F29A1">
        <w:t>.js</w:t>
      </w:r>
      <w:bookmarkEnd w:id="55"/>
    </w:p>
    <w:p w14:paraId="2D88239D" w14:textId="50646264" w:rsidR="009D2968" w:rsidRPr="009D2968" w:rsidRDefault="009D2968" w:rsidP="009D2968">
      <w:pPr>
        <w:pStyle w:val="zTxt"/>
        <w:rPr>
          <w:noProof/>
          <w:lang w:val="mn-MN"/>
        </w:rPr>
      </w:pPr>
      <w:r w:rsidRPr="009D2968">
        <w:rPr>
          <w:noProof/>
        </w:rPr>
        <w:t>Bulma class ба custom class-</w:t>
      </w:r>
      <w:r>
        <w:rPr>
          <w:noProof/>
        </w:rPr>
        <w:t>ыг</w:t>
      </w:r>
      <w:r w:rsidRPr="009D2968">
        <w:rPr>
          <w:noProof/>
        </w:rPr>
        <w:t xml:space="preserve"> ялгаж нэрлэв. Ингэвэл дараа нь харахад ойлгомжтой, зөрчил бага гарна.</w:t>
      </w:r>
      <w:r>
        <w:rPr>
          <w:noProof/>
        </w:rPr>
        <w:t xml:space="preserve"> Дараах </w:t>
      </w:r>
      <w:r w:rsidRPr="009D2968">
        <w:rPr>
          <w:noProof/>
        </w:rPr>
        <w:t>custom class</w:t>
      </w:r>
      <w:r>
        <w:rPr>
          <w:noProof/>
        </w:rPr>
        <w:t>-ыг app-* гэж үүсгэв. Үүнд:</w:t>
      </w:r>
    </w:p>
    <w:p w14:paraId="081FFB3D" w14:textId="77777777" w:rsidR="009D2968" w:rsidRDefault="009D2968" w:rsidP="009D2968">
      <w:pPr>
        <w:pStyle w:val="zListBulleted"/>
        <w:rPr>
          <w:noProof/>
        </w:rPr>
      </w:pPr>
      <w:r w:rsidRPr="009D2968">
        <w:rPr>
          <w:noProof/>
        </w:rPr>
        <w:t xml:space="preserve">app-sticky </w:t>
      </w:r>
    </w:p>
    <w:p w14:paraId="3926C32A" w14:textId="502DCD0B" w:rsidR="009D2968" w:rsidRDefault="009D2968" w:rsidP="009D2968">
      <w:pPr>
        <w:pStyle w:val="zListBulleted"/>
        <w:rPr>
          <w:noProof/>
        </w:rPr>
      </w:pPr>
      <w:r w:rsidRPr="009D2968">
        <w:rPr>
          <w:noProof/>
        </w:rPr>
        <w:t>app-shadow</w:t>
      </w:r>
    </w:p>
    <w:p w14:paraId="691E8408" w14:textId="47DE152E" w:rsidR="009D2968" w:rsidRDefault="009D2968" w:rsidP="009D2968">
      <w:pPr>
        <w:pStyle w:val="zListBulleted"/>
        <w:rPr>
          <w:noProof/>
        </w:rPr>
      </w:pPr>
      <w:r w:rsidRPr="009D2968">
        <w:rPr>
          <w:noProof/>
        </w:rPr>
        <w:t>app-logo</w:t>
      </w:r>
    </w:p>
    <w:p w14:paraId="1418F2AC" w14:textId="63A72510" w:rsidR="009D2968" w:rsidRDefault="009D2968" w:rsidP="009D2968">
      <w:pPr>
        <w:pStyle w:val="zListBulleted"/>
        <w:rPr>
          <w:noProof/>
        </w:rPr>
      </w:pPr>
      <w:r w:rsidRPr="009D2968">
        <w:rPr>
          <w:noProof/>
        </w:rPr>
        <w:t>app-top-navbar-right</w:t>
      </w:r>
    </w:p>
    <w:p w14:paraId="2EA9D7D9" w14:textId="77777777" w:rsidR="009D2968" w:rsidRDefault="009D2968" w:rsidP="009D5699">
      <w:pPr>
        <w:pStyle w:val="zCode"/>
        <w:rPr>
          <w:noProof/>
        </w:rPr>
      </w:pPr>
    </w:p>
    <w:p w14:paraId="19E6F675" w14:textId="5ACB025E" w:rsidR="009D5699" w:rsidRDefault="009D5699" w:rsidP="009D5699">
      <w:pPr>
        <w:pStyle w:val="zCode"/>
        <w:rPr>
          <w:noProof/>
        </w:rPr>
      </w:pPr>
      <w:r>
        <w:rPr>
          <w:noProof/>
        </w:rPr>
        <w:t xml:space="preserve">export function </w:t>
      </w:r>
      <w:r w:rsidRPr="009D5699">
        <w:rPr>
          <w:noProof/>
          <w:highlight w:val="yellow"/>
        </w:rPr>
        <w:t>renderNavbar</w:t>
      </w:r>
      <w:r>
        <w:rPr>
          <w:noProof/>
        </w:rPr>
        <w:t>() {</w:t>
      </w:r>
    </w:p>
    <w:p w14:paraId="4C89B76D" w14:textId="77777777" w:rsidR="009D5699" w:rsidRDefault="009D5699" w:rsidP="009D5699">
      <w:pPr>
        <w:pStyle w:val="zCode"/>
        <w:rPr>
          <w:noProof/>
        </w:rPr>
      </w:pPr>
      <w:r>
        <w:rPr>
          <w:noProof/>
        </w:rPr>
        <w:t xml:space="preserve">  return `</w:t>
      </w:r>
    </w:p>
    <w:p w14:paraId="5A4EB107" w14:textId="77777777" w:rsidR="009D5699" w:rsidRDefault="009D5699" w:rsidP="009D5699">
      <w:pPr>
        <w:pStyle w:val="zCode"/>
        <w:rPr>
          <w:noProof/>
        </w:rPr>
      </w:pPr>
      <w:r>
        <w:rPr>
          <w:noProof/>
        </w:rPr>
        <w:t xml:space="preserve">    &lt;header class="</w:t>
      </w:r>
      <w:r w:rsidRPr="009D5699">
        <w:rPr>
          <w:noProof/>
          <w:highlight w:val="lightGray"/>
        </w:rPr>
        <w:t>app-sticky</w:t>
      </w:r>
      <w:r>
        <w:rPr>
          <w:noProof/>
        </w:rPr>
        <w:t xml:space="preserve"> </w:t>
      </w:r>
      <w:r w:rsidRPr="009D5699">
        <w:rPr>
          <w:noProof/>
          <w:highlight w:val="lightGray"/>
        </w:rPr>
        <w:t>app-shadow</w:t>
      </w:r>
      <w:r>
        <w:rPr>
          <w:noProof/>
        </w:rPr>
        <w:t>"&gt;</w:t>
      </w:r>
    </w:p>
    <w:p w14:paraId="17EA50FB" w14:textId="77777777" w:rsidR="009D5699" w:rsidRDefault="009D5699" w:rsidP="009D5699">
      <w:pPr>
        <w:pStyle w:val="zCode"/>
        <w:rPr>
          <w:noProof/>
        </w:rPr>
      </w:pPr>
      <w:r>
        <w:rPr>
          <w:noProof/>
        </w:rPr>
        <w:t xml:space="preserve">      &lt;nav class="navbar" role="navigation" aria-label="main navigation"&gt;</w:t>
      </w:r>
    </w:p>
    <w:p w14:paraId="13317531" w14:textId="77777777" w:rsidR="009D5699" w:rsidRDefault="009D5699" w:rsidP="009D5699">
      <w:pPr>
        <w:pStyle w:val="zCode"/>
        <w:rPr>
          <w:noProof/>
        </w:rPr>
      </w:pPr>
      <w:r>
        <w:rPr>
          <w:noProof/>
        </w:rPr>
        <w:t xml:space="preserve">        &lt;div class="container"&gt;</w:t>
      </w:r>
    </w:p>
    <w:p w14:paraId="6B69A1A1" w14:textId="77777777" w:rsidR="009D5699" w:rsidRDefault="009D5699" w:rsidP="009D5699">
      <w:pPr>
        <w:pStyle w:val="zCode"/>
        <w:rPr>
          <w:noProof/>
        </w:rPr>
      </w:pPr>
      <w:r>
        <w:rPr>
          <w:noProof/>
        </w:rPr>
        <w:t xml:space="preserve">          &lt;div class="navbar-brand"&gt;</w:t>
      </w:r>
    </w:p>
    <w:p w14:paraId="4E6A8C9B" w14:textId="77777777" w:rsidR="009D5699" w:rsidRDefault="009D5699" w:rsidP="009D5699">
      <w:pPr>
        <w:pStyle w:val="zCode"/>
        <w:rPr>
          <w:noProof/>
        </w:rPr>
      </w:pPr>
      <w:r>
        <w:rPr>
          <w:noProof/>
        </w:rPr>
        <w:t xml:space="preserve">            &lt;a class="navbar-item has-text-weight-bold is-uppercase </w:t>
      </w:r>
      <w:r w:rsidRPr="009D5699">
        <w:rPr>
          <w:noProof/>
          <w:highlight w:val="lightGray"/>
        </w:rPr>
        <w:t>app-logo</w:t>
      </w:r>
      <w:r>
        <w:rPr>
          <w:noProof/>
        </w:rPr>
        <w:t>" href="#/overview"&gt;</w:t>
      </w:r>
    </w:p>
    <w:p w14:paraId="68A0FE88" w14:textId="77777777" w:rsidR="009D5699" w:rsidRDefault="009D5699" w:rsidP="009D5699">
      <w:pPr>
        <w:pStyle w:val="zCode"/>
        <w:rPr>
          <w:noProof/>
        </w:rPr>
      </w:pPr>
      <w:r>
        <w:rPr>
          <w:noProof/>
        </w:rPr>
        <w:t xml:space="preserve">              &lt;figure class="image"&gt;&lt;img src="./img/icon/icon.png" alt="logo" /&gt;&lt;/figure&gt;</w:t>
      </w:r>
    </w:p>
    <w:p w14:paraId="03519AA6" w14:textId="5D4DF549" w:rsidR="009D5699" w:rsidRDefault="009D5699" w:rsidP="009D5699">
      <w:pPr>
        <w:pStyle w:val="zCode"/>
        <w:rPr>
          <w:noProof/>
        </w:rPr>
      </w:pPr>
      <w:r>
        <w:rPr>
          <w:noProof/>
        </w:rPr>
        <w:t xml:space="preserve">              </w:t>
      </w:r>
      <w:r w:rsidRPr="009D5699">
        <w:rPr>
          <w:noProof/>
        </w:rPr>
        <w:t>&lt;p&gt;&lt;span&gt;Mongolian&lt;/span&gt; Food Composition Database&lt;/p&gt;</w:t>
      </w:r>
    </w:p>
    <w:p w14:paraId="6CA693B7" w14:textId="77777777" w:rsidR="009D5699" w:rsidRDefault="009D5699" w:rsidP="009D5699">
      <w:pPr>
        <w:pStyle w:val="zCode"/>
        <w:rPr>
          <w:noProof/>
        </w:rPr>
      </w:pPr>
      <w:r>
        <w:rPr>
          <w:noProof/>
        </w:rPr>
        <w:t xml:space="preserve">            &lt;/a&gt;</w:t>
      </w:r>
    </w:p>
    <w:p w14:paraId="4D7DC346" w14:textId="77777777" w:rsidR="009D5699" w:rsidRDefault="009D5699" w:rsidP="009D5699">
      <w:pPr>
        <w:pStyle w:val="zCode"/>
        <w:rPr>
          <w:noProof/>
        </w:rPr>
      </w:pPr>
      <w:r>
        <w:rPr>
          <w:noProof/>
        </w:rPr>
        <w:t xml:space="preserve">            &lt;a class="</w:t>
      </w:r>
      <w:r w:rsidRPr="009D2968">
        <w:rPr>
          <w:noProof/>
          <w:color w:val="2E74B5" w:themeColor="accent1" w:themeShade="BF"/>
        </w:rPr>
        <w:t>navbar-burger</w:t>
      </w:r>
      <w:r>
        <w:rPr>
          <w:noProof/>
        </w:rPr>
        <w:t>" role="button" aria-expanded="false" data-target="</w:t>
      </w:r>
      <w:r w:rsidRPr="00E54525">
        <w:rPr>
          <w:noProof/>
          <w:color w:val="EE0000"/>
        </w:rPr>
        <w:t>topNavbar</w:t>
      </w:r>
      <w:r>
        <w:rPr>
          <w:noProof/>
        </w:rPr>
        <w:t>"&gt;</w:t>
      </w:r>
    </w:p>
    <w:p w14:paraId="6CB945A5" w14:textId="77777777" w:rsidR="009D5699" w:rsidRDefault="009D5699" w:rsidP="009D5699">
      <w:pPr>
        <w:pStyle w:val="zCode"/>
        <w:rPr>
          <w:noProof/>
        </w:rPr>
      </w:pPr>
      <w:r>
        <w:rPr>
          <w:noProof/>
        </w:rPr>
        <w:t xml:space="preserve">              &lt;span aria-hidden="true"&gt;&lt;/span&gt;</w:t>
      </w:r>
    </w:p>
    <w:p w14:paraId="1AB1B664" w14:textId="77777777" w:rsidR="009D5699" w:rsidRDefault="009D5699" w:rsidP="009D5699">
      <w:pPr>
        <w:pStyle w:val="zCode"/>
        <w:rPr>
          <w:noProof/>
        </w:rPr>
      </w:pPr>
      <w:r>
        <w:rPr>
          <w:noProof/>
        </w:rPr>
        <w:t xml:space="preserve">              &lt;span aria-hidden="true"&gt;&lt;/span&gt;</w:t>
      </w:r>
    </w:p>
    <w:p w14:paraId="2EAEE016" w14:textId="77777777" w:rsidR="009D5699" w:rsidRDefault="009D5699" w:rsidP="009D5699">
      <w:pPr>
        <w:pStyle w:val="zCode"/>
        <w:rPr>
          <w:noProof/>
        </w:rPr>
      </w:pPr>
      <w:r>
        <w:rPr>
          <w:noProof/>
        </w:rPr>
        <w:t xml:space="preserve">              &lt;span aria-hidden="true"&gt;&lt;/span&gt;</w:t>
      </w:r>
    </w:p>
    <w:p w14:paraId="05D789F5" w14:textId="77777777" w:rsidR="009D5699" w:rsidRDefault="009D5699" w:rsidP="009D5699">
      <w:pPr>
        <w:pStyle w:val="zCode"/>
        <w:rPr>
          <w:noProof/>
        </w:rPr>
      </w:pPr>
      <w:r>
        <w:rPr>
          <w:noProof/>
        </w:rPr>
        <w:t xml:space="preserve">              &lt;span aria-hidden="true"&gt;&lt;/span&gt;</w:t>
      </w:r>
    </w:p>
    <w:p w14:paraId="38D426F0" w14:textId="77777777" w:rsidR="009D5699" w:rsidRDefault="009D5699" w:rsidP="009D5699">
      <w:pPr>
        <w:pStyle w:val="zCode"/>
        <w:rPr>
          <w:noProof/>
        </w:rPr>
      </w:pPr>
      <w:r>
        <w:rPr>
          <w:noProof/>
        </w:rPr>
        <w:t xml:space="preserve">            &lt;/a&gt;</w:t>
      </w:r>
    </w:p>
    <w:p w14:paraId="3DE6A219" w14:textId="77777777" w:rsidR="009D5699" w:rsidRDefault="009D5699" w:rsidP="009D5699">
      <w:pPr>
        <w:pStyle w:val="zCode"/>
        <w:rPr>
          <w:noProof/>
        </w:rPr>
      </w:pPr>
      <w:r>
        <w:rPr>
          <w:noProof/>
        </w:rPr>
        <w:t xml:space="preserve">          &lt;/div&gt;</w:t>
      </w:r>
    </w:p>
    <w:p w14:paraId="53E57BE9" w14:textId="77777777" w:rsidR="009D5699" w:rsidRDefault="009D5699" w:rsidP="009D5699">
      <w:pPr>
        <w:pStyle w:val="zCode"/>
        <w:rPr>
          <w:noProof/>
        </w:rPr>
      </w:pPr>
    </w:p>
    <w:p w14:paraId="25CF89E4" w14:textId="77777777" w:rsidR="009D5699" w:rsidRDefault="009D5699" w:rsidP="009D5699">
      <w:pPr>
        <w:pStyle w:val="zCode"/>
        <w:rPr>
          <w:noProof/>
        </w:rPr>
      </w:pPr>
      <w:r>
        <w:rPr>
          <w:noProof/>
        </w:rPr>
        <w:t xml:space="preserve">          &lt;div class="navbar-menu has-text-weight-semibold has-text-centered" id="</w:t>
      </w:r>
      <w:r w:rsidRPr="00E54525">
        <w:rPr>
          <w:noProof/>
          <w:color w:val="EE0000"/>
        </w:rPr>
        <w:t>topNavbar</w:t>
      </w:r>
      <w:r>
        <w:rPr>
          <w:noProof/>
        </w:rPr>
        <w:t>"&gt;</w:t>
      </w:r>
    </w:p>
    <w:p w14:paraId="25E9A70D" w14:textId="77777777" w:rsidR="009D5699" w:rsidRDefault="009D5699" w:rsidP="009D5699">
      <w:pPr>
        <w:pStyle w:val="zCode"/>
        <w:rPr>
          <w:noProof/>
        </w:rPr>
      </w:pPr>
      <w:r>
        <w:rPr>
          <w:noProof/>
        </w:rPr>
        <w:t xml:space="preserve">            &lt;div class="navbar-start </w:t>
      </w:r>
      <w:r w:rsidRPr="009D2968">
        <w:rPr>
          <w:noProof/>
          <w:highlight w:val="lightGray"/>
        </w:rPr>
        <w:t>app-top-navbar-right</w:t>
      </w:r>
      <w:r>
        <w:rPr>
          <w:noProof/>
        </w:rPr>
        <w:t>"&gt;</w:t>
      </w:r>
    </w:p>
    <w:p w14:paraId="0FBA728B" w14:textId="77777777" w:rsidR="009D5699" w:rsidRDefault="009D5699" w:rsidP="009D5699">
      <w:pPr>
        <w:pStyle w:val="zCode"/>
        <w:rPr>
          <w:noProof/>
        </w:rPr>
      </w:pPr>
      <w:r>
        <w:rPr>
          <w:noProof/>
        </w:rPr>
        <w:t xml:space="preserve">              &lt;a class="navbar-item" href="#/overview"&gt;</w:t>
      </w:r>
    </w:p>
    <w:p w14:paraId="7EC909A5" w14:textId="77777777" w:rsidR="009D5699" w:rsidRDefault="009D5699" w:rsidP="009D5699">
      <w:pPr>
        <w:pStyle w:val="zCode"/>
        <w:rPr>
          <w:noProof/>
        </w:rPr>
      </w:pPr>
      <w:r>
        <w:rPr>
          <w:noProof/>
        </w:rPr>
        <w:t xml:space="preserve">                &lt;span class="icon has-text-warning"&gt;</w:t>
      </w:r>
    </w:p>
    <w:p w14:paraId="01840644" w14:textId="77777777" w:rsidR="009D5699" w:rsidRDefault="009D5699" w:rsidP="009D5699">
      <w:pPr>
        <w:pStyle w:val="zCode"/>
        <w:rPr>
          <w:noProof/>
        </w:rPr>
      </w:pPr>
      <w:r>
        <w:rPr>
          <w:noProof/>
        </w:rPr>
        <w:t xml:space="preserve">                  &lt;i class="fas fa-circle-question"&gt;&lt;/i&gt;</w:t>
      </w:r>
    </w:p>
    <w:p w14:paraId="40F113FA" w14:textId="77777777" w:rsidR="009D5699" w:rsidRDefault="009D5699" w:rsidP="009D5699">
      <w:pPr>
        <w:pStyle w:val="zCode"/>
        <w:rPr>
          <w:noProof/>
        </w:rPr>
      </w:pPr>
      <w:r>
        <w:rPr>
          <w:noProof/>
        </w:rPr>
        <w:t xml:space="preserve">                &lt;/span&gt;</w:t>
      </w:r>
    </w:p>
    <w:p w14:paraId="7B983D47" w14:textId="5A09D082" w:rsidR="009D5699" w:rsidRDefault="009D5699" w:rsidP="009D5699">
      <w:pPr>
        <w:pStyle w:val="zCode"/>
        <w:rPr>
          <w:noProof/>
        </w:rPr>
      </w:pPr>
      <w:r>
        <w:rPr>
          <w:noProof/>
        </w:rPr>
        <w:t xml:space="preserve">                </w:t>
      </w:r>
      <w:r w:rsidR="009D2968" w:rsidRPr="009D2968">
        <w:rPr>
          <w:noProof/>
        </w:rPr>
        <w:t>&lt;span&gt;Overview&lt;/span&gt;</w:t>
      </w:r>
    </w:p>
    <w:p w14:paraId="1A73C1D5" w14:textId="77777777" w:rsidR="009D5699" w:rsidRDefault="009D5699" w:rsidP="009D5699">
      <w:pPr>
        <w:pStyle w:val="zCode"/>
        <w:rPr>
          <w:noProof/>
        </w:rPr>
      </w:pPr>
      <w:r>
        <w:rPr>
          <w:noProof/>
        </w:rPr>
        <w:t xml:space="preserve">              &lt;/a&gt;</w:t>
      </w:r>
    </w:p>
    <w:p w14:paraId="65DFD7BA" w14:textId="77777777" w:rsidR="009D5699" w:rsidRDefault="009D5699" w:rsidP="009D5699">
      <w:pPr>
        <w:pStyle w:val="zCode"/>
        <w:rPr>
          <w:noProof/>
        </w:rPr>
      </w:pPr>
      <w:r>
        <w:rPr>
          <w:noProof/>
        </w:rPr>
        <w:t xml:space="preserve">              &lt;a class="navbar-item" href="#/search"&gt;</w:t>
      </w:r>
    </w:p>
    <w:p w14:paraId="5763E21F" w14:textId="77777777" w:rsidR="009D5699" w:rsidRDefault="009D5699" w:rsidP="009D5699">
      <w:pPr>
        <w:pStyle w:val="zCode"/>
        <w:rPr>
          <w:noProof/>
        </w:rPr>
      </w:pPr>
      <w:r>
        <w:rPr>
          <w:noProof/>
        </w:rPr>
        <w:t xml:space="preserve">                &lt;span class="icon has-text-primary"&gt;</w:t>
      </w:r>
    </w:p>
    <w:p w14:paraId="2DE69A27" w14:textId="77777777" w:rsidR="009D5699" w:rsidRDefault="009D5699" w:rsidP="009D5699">
      <w:pPr>
        <w:pStyle w:val="zCode"/>
        <w:rPr>
          <w:noProof/>
        </w:rPr>
      </w:pPr>
      <w:r>
        <w:rPr>
          <w:noProof/>
        </w:rPr>
        <w:t xml:space="preserve">                  &lt;i class="fas fa-search"&gt;&lt;/i&gt;</w:t>
      </w:r>
    </w:p>
    <w:p w14:paraId="02B48A50" w14:textId="77777777" w:rsidR="009D5699" w:rsidRDefault="009D5699" w:rsidP="009D5699">
      <w:pPr>
        <w:pStyle w:val="zCode"/>
        <w:rPr>
          <w:noProof/>
        </w:rPr>
      </w:pPr>
      <w:r>
        <w:rPr>
          <w:noProof/>
        </w:rPr>
        <w:t xml:space="preserve">                &lt;/span&gt;</w:t>
      </w:r>
    </w:p>
    <w:p w14:paraId="632ABEC1" w14:textId="6737C7C8" w:rsidR="009D5699" w:rsidRDefault="009D5699" w:rsidP="009D5699">
      <w:pPr>
        <w:pStyle w:val="zCode"/>
        <w:rPr>
          <w:noProof/>
        </w:rPr>
      </w:pPr>
      <w:r>
        <w:rPr>
          <w:noProof/>
        </w:rPr>
        <w:t xml:space="preserve">                </w:t>
      </w:r>
      <w:r w:rsidR="009D2968" w:rsidRPr="009D2968">
        <w:rPr>
          <w:noProof/>
        </w:rPr>
        <w:t>&lt;span&gt;Search&lt;/span&gt;</w:t>
      </w:r>
    </w:p>
    <w:p w14:paraId="79E4EBF2" w14:textId="77777777" w:rsidR="009D5699" w:rsidRDefault="009D5699" w:rsidP="009D5699">
      <w:pPr>
        <w:pStyle w:val="zCode"/>
        <w:rPr>
          <w:noProof/>
        </w:rPr>
      </w:pPr>
      <w:r>
        <w:rPr>
          <w:noProof/>
        </w:rPr>
        <w:t xml:space="preserve">              &lt;/a&gt;</w:t>
      </w:r>
    </w:p>
    <w:p w14:paraId="5E3CA117" w14:textId="77777777" w:rsidR="009D5699" w:rsidRDefault="009D5699" w:rsidP="009D5699">
      <w:pPr>
        <w:pStyle w:val="zCode"/>
        <w:rPr>
          <w:noProof/>
        </w:rPr>
      </w:pPr>
      <w:r>
        <w:rPr>
          <w:noProof/>
        </w:rPr>
        <w:t xml:space="preserve">              &lt;a class="navbar-item" href="#/calculation"&gt;</w:t>
      </w:r>
    </w:p>
    <w:p w14:paraId="56FCEB10" w14:textId="77777777" w:rsidR="009D5699" w:rsidRDefault="009D5699" w:rsidP="009D5699">
      <w:pPr>
        <w:pStyle w:val="zCode"/>
        <w:rPr>
          <w:noProof/>
        </w:rPr>
      </w:pPr>
      <w:r>
        <w:rPr>
          <w:noProof/>
        </w:rPr>
        <w:t xml:space="preserve">                &lt;span class="icon has-text-link"&gt;</w:t>
      </w:r>
    </w:p>
    <w:p w14:paraId="3FD29A62" w14:textId="77777777" w:rsidR="009D5699" w:rsidRDefault="009D5699" w:rsidP="009D5699">
      <w:pPr>
        <w:pStyle w:val="zCode"/>
        <w:rPr>
          <w:noProof/>
        </w:rPr>
      </w:pPr>
      <w:r>
        <w:rPr>
          <w:noProof/>
        </w:rPr>
        <w:t xml:space="preserve">                  &lt;i class="fas fa-calculator"&gt;&lt;/i&gt;</w:t>
      </w:r>
    </w:p>
    <w:p w14:paraId="0D7965B7" w14:textId="77777777" w:rsidR="009D5699" w:rsidRDefault="009D5699" w:rsidP="009D5699">
      <w:pPr>
        <w:pStyle w:val="zCode"/>
        <w:rPr>
          <w:noProof/>
        </w:rPr>
      </w:pPr>
      <w:r>
        <w:rPr>
          <w:noProof/>
        </w:rPr>
        <w:t xml:space="preserve">                &lt;/span&gt;</w:t>
      </w:r>
    </w:p>
    <w:p w14:paraId="053FD53B" w14:textId="39038D0E" w:rsidR="009D5699" w:rsidRDefault="009D5699" w:rsidP="009D5699">
      <w:pPr>
        <w:pStyle w:val="zCode"/>
        <w:rPr>
          <w:noProof/>
        </w:rPr>
      </w:pPr>
      <w:r>
        <w:rPr>
          <w:noProof/>
        </w:rPr>
        <w:t xml:space="preserve">                </w:t>
      </w:r>
      <w:r w:rsidR="009D2968" w:rsidRPr="009D2968">
        <w:rPr>
          <w:noProof/>
        </w:rPr>
        <w:t>&lt;span&gt;Food Calculator&lt;/span&gt;</w:t>
      </w:r>
    </w:p>
    <w:p w14:paraId="7CE3F14D" w14:textId="77777777" w:rsidR="009D5699" w:rsidRDefault="009D5699" w:rsidP="009D5699">
      <w:pPr>
        <w:pStyle w:val="zCode"/>
        <w:rPr>
          <w:noProof/>
        </w:rPr>
      </w:pPr>
      <w:r>
        <w:rPr>
          <w:noProof/>
        </w:rPr>
        <w:t xml:space="preserve">              &lt;/a&gt;</w:t>
      </w:r>
    </w:p>
    <w:p w14:paraId="4FAD1201" w14:textId="77777777" w:rsidR="009D5699" w:rsidRDefault="009D5699" w:rsidP="009D5699">
      <w:pPr>
        <w:pStyle w:val="zCode"/>
        <w:rPr>
          <w:noProof/>
        </w:rPr>
      </w:pPr>
      <w:r>
        <w:rPr>
          <w:noProof/>
        </w:rPr>
        <w:t xml:space="preserve">              &lt;a class="navbar-item" href="#/books"&gt;</w:t>
      </w:r>
    </w:p>
    <w:p w14:paraId="3D989418" w14:textId="77777777" w:rsidR="009D5699" w:rsidRDefault="009D5699" w:rsidP="009D5699">
      <w:pPr>
        <w:pStyle w:val="zCode"/>
        <w:rPr>
          <w:noProof/>
        </w:rPr>
      </w:pPr>
      <w:r>
        <w:rPr>
          <w:noProof/>
        </w:rPr>
        <w:t xml:space="preserve">                &lt;span class="icon has-text-info"&gt;</w:t>
      </w:r>
    </w:p>
    <w:p w14:paraId="21762D7E" w14:textId="77777777" w:rsidR="009D5699" w:rsidRDefault="009D5699" w:rsidP="009D5699">
      <w:pPr>
        <w:pStyle w:val="zCode"/>
        <w:rPr>
          <w:noProof/>
        </w:rPr>
      </w:pPr>
      <w:r>
        <w:rPr>
          <w:noProof/>
        </w:rPr>
        <w:t xml:space="preserve">                  &lt;i class="fas fa-book"&gt;&lt;/i&gt;</w:t>
      </w:r>
    </w:p>
    <w:p w14:paraId="4DBC0D45" w14:textId="77777777" w:rsidR="009D5699" w:rsidRDefault="009D5699" w:rsidP="009D5699">
      <w:pPr>
        <w:pStyle w:val="zCode"/>
        <w:rPr>
          <w:noProof/>
        </w:rPr>
      </w:pPr>
      <w:r>
        <w:rPr>
          <w:noProof/>
        </w:rPr>
        <w:t xml:space="preserve">                &lt;/span&gt;</w:t>
      </w:r>
    </w:p>
    <w:p w14:paraId="4255E962" w14:textId="4C4CEC11" w:rsidR="009D5699" w:rsidRDefault="009D5699" w:rsidP="009D5699">
      <w:pPr>
        <w:pStyle w:val="zCode"/>
        <w:rPr>
          <w:noProof/>
        </w:rPr>
      </w:pPr>
      <w:r>
        <w:rPr>
          <w:noProof/>
        </w:rPr>
        <w:lastRenderedPageBreak/>
        <w:t xml:space="preserve">                </w:t>
      </w:r>
      <w:r w:rsidR="009D2968" w:rsidRPr="009D2968">
        <w:rPr>
          <w:noProof/>
        </w:rPr>
        <w:t>&lt;span&gt;Books&lt;/span&gt;</w:t>
      </w:r>
    </w:p>
    <w:p w14:paraId="74E71BDB" w14:textId="77777777" w:rsidR="009D5699" w:rsidRDefault="009D5699" w:rsidP="009D5699">
      <w:pPr>
        <w:pStyle w:val="zCode"/>
        <w:rPr>
          <w:noProof/>
        </w:rPr>
      </w:pPr>
      <w:r>
        <w:rPr>
          <w:noProof/>
        </w:rPr>
        <w:t xml:space="preserve">              &lt;/a&gt;</w:t>
      </w:r>
    </w:p>
    <w:p w14:paraId="612496CB" w14:textId="77777777" w:rsidR="009D5699" w:rsidRDefault="009D5699" w:rsidP="009D5699">
      <w:pPr>
        <w:pStyle w:val="zCode"/>
        <w:rPr>
          <w:noProof/>
        </w:rPr>
      </w:pPr>
    </w:p>
    <w:p w14:paraId="53B9DBDC" w14:textId="77777777" w:rsidR="009D5699" w:rsidRDefault="009D5699" w:rsidP="009D5699">
      <w:pPr>
        <w:pStyle w:val="zCode"/>
        <w:rPr>
          <w:noProof/>
        </w:rPr>
      </w:pPr>
      <w:r>
        <w:rPr>
          <w:noProof/>
        </w:rPr>
        <w:t xml:space="preserve">              &lt;a class="navbar-item" href="#/contact"&gt;</w:t>
      </w:r>
    </w:p>
    <w:p w14:paraId="1C347944" w14:textId="77777777" w:rsidR="009D5699" w:rsidRDefault="009D5699" w:rsidP="009D5699">
      <w:pPr>
        <w:pStyle w:val="zCode"/>
        <w:rPr>
          <w:noProof/>
        </w:rPr>
      </w:pPr>
      <w:r>
        <w:rPr>
          <w:noProof/>
        </w:rPr>
        <w:t xml:space="preserve">                &lt;span class="icon has-text-danger"&gt;</w:t>
      </w:r>
    </w:p>
    <w:p w14:paraId="241CE039" w14:textId="77777777" w:rsidR="009D5699" w:rsidRDefault="009D5699" w:rsidP="009D5699">
      <w:pPr>
        <w:pStyle w:val="zCode"/>
        <w:rPr>
          <w:noProof/>
        </w:rPr>
      </w:pPr>
      <w:r>
        <w:rPr>
          <w:noProof/>
        </w:rPr>
        <w:t xml:space="preserve">                  &lt;i class="fas fa-address-card"&gt;&lt;/i&gt;</w:t>
      </w:r>
    </w:p>
    <w:p w14:paraId="02D2BF3B" w14:textId="77777777" w:rsidR="009D5699" w:rsidRDefault="009D5699" w:rsidP="009D5699">
      <w:pPr>
        <w:pStyle w:val="zCode"/>
        <w:rPr>
          <w:noProof/>
        </w:rPr>
      </w:pPr>
      <w:r>
        <w:rPr>
          <w:noProof/>
        </w:rPr>
        <w:t xml:space="preserve">                &lt;/span&gt;</w:t>
      </w:r>
    </w:p>
    <w:p w14:paraId="69FEE9B6" w14:textId="70063132" w:rsidR="009D5699" w:rsidRDefault="009D5699" w:rsidP="009D5699">
      <w:pPr>
        <w:pStyle w:val="zCode"/>
        <w:rPr>
          <w:noProof/>
        </w:rPr>
      </w:pPr>
      <w:r>
        <w:rPr>
          <w:noProof/>
        </w:rPr>
        <w:t xml:space="preserve">                </w:t>
      </w:r>
      <w:r w:rsidR="009D2968" w:rsidRPr="009D2968">
        <w:rPr>
          <w:noProof/>
        </w:rPr>
        <w:t>&lt;span&gt;Contact us&lt;/span&gt;</w:t>
      </w:r>
    </w:p>
    <w:p w14:paraId="7358DC8F" w14:textId="77777777" w:rsidR="009D5699" w:rsidRDefault="009D5699" w:rsidP="009D5699">
      <w:pPr>
        <w:pStyle w:val="zCode"/>
        <w:rPr>
          <w:noProof/>
        </w:rPr>
      </w:pPr>
      <w:r>
        <w:rPr>
          <w:noProof/>
        </w:rPr>
        <w:t xml:space="preserve">              &lt;/a&gt;</w:t>
      </w:r>
    </w:p>
    <w:p w14:paraId="33124AF1" w14:textId="77777777" w:rsidR="009D5699" w:rsidRDefault="009D5699" w:rsidP="009D5699">
      <w:pPr>
        <w:pStyle w:val="zCode"/>
        <w:rPr>
          <w:noProof/>
        </w:rPr>
      </w:pPr>
      <w:r>
        <w:rPr>
          <w:noProof/>
        </w:rPr>
        <w:t xml:space="preserve">            &lt;/div&gt;</w:t>
      </w:r>
    </w:p>
    <w:p w14:paraId="5FD1D617" w14:textId="77777777" w:rsidR="009D5699" w:rsidRDefault="009D5699" w:rsidP="009D5699">
      <w:pPr>
        <w:pStyle w:val="zCode"/>
        <w:rPr>
          <w:noProof/>
        </w:rPr>
      </w:pPr>
    </w:p>
    <w:p w14:paraId="100F28B2" w14:textId="77777777" w:rsidR="009D5699" w:rsidRDefault="009D5699" w:rsidP="009D5699">
      <w:pPr>
        <w:pStyle w:val="zCode"/>
        <w:rPr>
          <w:noProof/>
        </w:rPr>
      </w:pPr>
      <w:r>
        <w:rPr>
          <w:noProof/>
        </w:rPr>
        <w:t xml:space="preserve">            &lt;div class="navbar-end"&gt;</w:t>
      </w:r>
    </w:p>
    <w:p w14:paraId="3098DD34" w14:textId="021945AD" w:rsidR="009D5699" w:rsidRDefault="009D5699" w:rsidP="009D5699">
      <w:pPr>
        <w:pStyle w:val="zCode"/>
        <w:rPr>
          <w:noProof/>
        </w:rPr>
      </w:pPr>
      <w:r>
        <w:rPr>
          <w:noProof/>
        </w:rPr>
        <w:t xml:space="preserve">              &lt;a class="navbar-item" href="#"&gt;</w:t>
      </w:r>
      <w:r w:rsidR="009D2968">
        <w:rPr>
          <w:noProof/>
        </w:rPr>
        <w:t>MN</w:t>
      </w:r>
      <w:r>
        <w:rPr>
          <w:noProof/>
        </w:rPr>
        <w:t>&lt;/a&gt;</w:t>
      </w:r>
    </w:p>
    <w:p w14:paraId="736AD1A1" w14:textId="77777777" w:rsidR="009D5699" w:rsidRDefault="009D5699" w:rsidP="009D5699">
      <w:pPr>
        <w:pStyle w:val="zCode"/>
        <w:rPr>
          <w:noProof/>
        </w:rPr>
      </w:pPr>
      <w:r>
        <w:rPr>
          <w:noProof/>
        </w:rPr>
        <w:t xml:space="preserve">            &lt;/div&gt;</w:t>
      </w:r>
    </w:p>
    <w:p w14:paraId="63F9011A" w14:textId="77777777" w:rsidR="009D5699" w:rsidRDefault="009D5699" w:rsidP="009D5699">
      <w:pPr>
        <w:pStyle w:val="zCode"/>
        <w:rPr>
          <w:noProof/>
        </w:rPr>
      </w:pPr>
      <w:r>
        <w:rPr>
          <w:noProof/>
        </w:rPr>
        <w:t xml:space="preserve">          &lt;/div&gt;</w:t>
      </w:r>
    </w:p>
    <w:p w14:paraId="62AC26C6" w14:textId="77777777" w:rsidR="009D5699" w:rsidRDefault="009D5699" w:rsidP="009D5699">
      <w:pPr>
        <w:pStyle w:val="zCode"/>
        <w:rPr>
          <w:noProof/>
        </w:rPr>
      </w:pPr>
      <w:r>
        <w:rPr>
          <w:noProof/>
        </w:rPr>
        <w:t xml:space="preserve">        &lt;/div&gt;</w:t>
      </w:r>
    </w:p>
    <w:p w14:paraId="01585C17" w14:textId="77777777" w:rsidR="009D5699" w:rsidRDefault="009D5699" w:rsidP="009D5699">
      <w:pPr>
        <w:pStyle w:val="zCode"/>
        <w:rPr>
          <w:noProof/>
        </w:rPr>
      </w:pPr>
      <w:r>
        <w:rPr>
          <w:noProof/>
        </w:rPr>
        <w:t xml:space="preserve">      &lt;/nav&gt;</w:t>
      </w:r>
    </w:p>
    <w:p w14:paraId="35D18FE2" w14:textId="77777777" w:rsidR="009D5699" w:rsidRDefault="009D5699" w:rsidP="009D5699">
      <w:pPr>
        <w:pStyle w:val="zCode"/>
        <w:rPr>
          <w:noProof/>
        </w:rPr>
      </w:pPr>
      <w:r>
        <w:rPr>
          <w:noProof/>
        </w:rPr>
        <w:t xml:space="preserve">    &lt;/header&gt;</w:t>
      </w:r>
    </w:p>
    <w:p w14:paraId="4389AD6A" w14:textId="77777777" w:rsidR="009D5699" w:rsidRDefault="009D5699" w:rsidP="009D5699">
      <w:pPr>
        <w:pStyle w:val="zCode"/>
        <w:rPr>
          <w:noProof/>
        </w:rPr>
      </w:pPr>
      <w:r>
        <w:rPr>
          <w:noProof/>
        </w:rPr>
        <w:t xml:space="preserve">  `;</w:t>
      </w:r>
    </w:p>
    <w:p w14:paraId="13CE986C" w14:textId="77777777" w:rsidR="009D5699" w:rsidRDefault="009D5699" w:rsidP="009D5699">
      <w:pPr>
        <w:pStyle w:val="zCode"/>
        <w:rPr>
          <w:noProof/>
        </w:rPr>
      </w:pPr>
      <w:r>
        <w:rPr>
          <w:noProof/>
        </w:rPr>
        <w:t>}</w:t>
      </w:r>
    </w:p>
    <w:p w14:paraId="77BA23B3" w14:textId="77777777" w:rsidR="009D5699" w:rsidRDefault="009D5699" w:rsidP="009D5699">
      <w:pPr>
        <w:pStyle w:val="zCode"/>
        <w:rPr>
          <w:noProof/>
        </w:rPr>
      </w:pPr>
    </w:p>
    <w:p w14:paraId="12B17B73" w14:textId="77777777" w:rsidR="009D2968" w:rsidRDefault="009D2968" w:rsidP="009D2968">
      <w:pPr>
        <w:pStyle w:val="zCode"/>
        <w:rPr>
          <w:noProof/>
        </w:rPr>
      </w:pPr>
      <w:r>
        <w:rPr>
          <w:noProof/>
        </w:rPr>
        <w:t>export function initNavbar() {</w:t>
      </w:r>
    </w:p>
    <w:p w14:paraId="3DD9AF1D" w14:textId="77777777" w:rsidR="009D2968" w:rsidRDefault="009D2968" w:rsidP="009D2968">
      <w:pPr>
        <w:pStyle w:val="zCode"/>
        <w:rPr>
          <w:noProof/>
        </w:rPr>
      </w:pPr>
      <w:r>
        <w:rPr>
          <w:noProof/>
        </w:rPr>
        <w:t xml:space="preserve">  const burger = document.querySelector(".</w:t>
      </w:r>
      <w:r w:rsidRPr="00E54525">
        <w:rPr>
          <w:noProof/>
          <w:color w:val="2E74B5" w:themeColor="accent1" w:themeShade="BF"/>
        </w:rPr>
        <w:t>navbar-burger</w:t>
      </w:r>
      <w:r>
        <w:rPr>
          <w:noProof/>
        </w:rPr>
        <w:t>");</w:t>
      </w:r>
    </w:p>
    <w:p w14:paraId="631FB82F" w14:textId="51F68B70" w:rsidR="009D2968" w:rsidRDefault="009D2968" w:rsidP="009D2968">
      <w:pPr>
        <w:pStyle w:val="zCode"/>
        <w:rPr>
          <w:noProof/>
        </w:rPr>
      </w:pPr>
      <w:r>
        <w:rPr>
          <w:noProof/>
        </w:rPr>
        <w:t xml:space="preserve">  const menu = document.getElementById("</w:t>
      </w:r>
      <w:r w:rsidR="00E54525" w:rsidRPr="00E54525">
        <w:rPr>
          <w:noProof/>
          <w:color w:val="EE0000"/>
          <w:lang w:val="en-US"/>
        </w:rPr>
        <w:t>topNavbar</w:t>
      </w:r>
      <w:r>
        <w:rPr>
          <w:noProof/>
        </w:rPr>
        <w:t>");</w:t>
      </w:r>
    </w:p>
    <w:p w14:paraId="52E9DC4F" w14:textId="77777777" w:rsidR="009D2968" w:rsidRDefault="009D2968" w:rsidP="009D2968">
      <w:pPr>
        <w:pStyle w:val="zCode"/>
        <w:rPr>
          <w:noProof/>
        </w:rPr>
      </w:pPr>
    </w:p>
    <w:p w14:paraId="70B5987D" w14:textId="77777777" w:rsidR="009D2968" w:rsidRDefault="009D2968" w:rsidP="009D2968">
      <w:pPr>
        <w:pStyle w:val="zCode"/>
        <w:rPr>
          <w:noProof/>
        </w:rPr>
      </w:pPr>
      <w:r>
        <w:rPr>
          <w:noProof/>
        </w:rPr>
        <w:t xml:space="preserve">  if (!burger || !menu) return;</w:t>
      </w:r>
    </w:p>
    <w:p w14:paraId="01A7F2CB" w14:textId="77777777" w:rsidR="009D2968" w:rsidRDefault="009D2968" w:rsidP="009D2968">
      <w:pPr>
        <w:pStyle w:val="zCode"/>
        <w:rPr>
          <w:noProof/>
        </w:rPr>
      </w:pPr>
    </w:p>
    <w:p w14:paraId="231A0122" w14:textId="77777777" w:rsidR="009D2968" w:rsidRDefault="009D2968" w:rsidP="009D2968">
      <w:pPr>
        <w:pStyle w:val="zCode"/>
        <w:rPr>
          <w:noProof/>
        </w:rPr>
      </w:pPr>
      <w:r>
        <w:rPr>
          <w:noProof/>
        </w:rPr>
        <w:t xml:space="preserve">  burger.addEventListener("click", () =&gt; {</w:t>
      </w:r>
    </w:p>
    <w:p w14:paraId="37AA2F59" w14:textId="77777777" w:rsidR="009D2968" w:rsidRDefault="009D2968" w:rsidP="009D2968">
      <w:pPr>
        <w:pStyle w:val="zCode"/>
        <w:rPr>
          <w:noProof/>
        </w:rPr>
      </w:pPr>
      <w:r>
        <w:rPr>
          <w:noProof/>
        </w:rPr>
        <w:t xml:space="preserve">    burger.classList.toggle("is-active");</w:t>
      </w:r>
    </w:p>
    <w:p w14:paraId="16E73EF1" w14:textId="77777777" w:rsidR="009D2968" w:rsidRDefault="009D2968" w:rsidP="009D2968">
      <w:pPr>
        <w:pStyle w:val="zCode"/>
        <w:rPr>
          <w:noProof/>
        </w:rPr>
      </w:pPr>
      <w:r>
        <w:rPr>
          <w:noProof/>
        </w:rPr>
        <w:t xml:space="preserve">    menu.classList.toggle("is-active");</w:t>
      </w:r>
    </w:p>
    <w:p w14:paraId="40665800" w14:textId="77777777" w:rsidR="009D2968" w:rsidRDefault="009D2968" w:rsidP="009D2968">
      <w:pPr>
        <w:pStyle w:val="zCode"/>
        <w:rPr>
          <w:noProof/>
        </w:rPr>
      </w:pPr>
    </w:p>
    <w:p w14:paraId="314AD789" w14:textId="77777777" w:rsidR="009D2968" w:rsidRDefault="009D2968" w:rsidP="009D2968">
      <w:pPr>
        <w:pStyle w:val="zCode"/>
        <w:rPr>
          <w:noProof/>
        </w:rPr>
      </w:pPr>
      <w:r>
        <w:rPr>
          <w:noProof/>
        </w:rPr>
        <w:t xml:space="preserve">    const isExpanded = burger.classList.contains("is-active");</w:t>
      </w:r>
    </w:p>
    <w:p w14:paraId="1F3B6CF3" w14:textId="77777777" w:rsidR="009D2968" w:rsidRDefault="009D2968" w:rsidP="009D2968">
      <w:pPr>
        <w:pStyle w:val="zCode"/>
        <w:rPr>
          <w:noProof/>
        </w:rPr>
      </w:pPr>
      <w:r>
        <w:rPr>
          <w:noProof/>
        </w:rPr>
        <w:t xml:space="preserve">    burger.setAttribute("aria-expanded", String(isExpanded));</w:t>
      </w:r>
    </w:p>
    <w:p w14:paraId="45CF795F" w14:textId="77777777" w:rsidR="009D2968" w:rsidRDefault="009D2968" w:rsidP="009D2968">
      <w:pPr>
        <w:pStyle w:val="zCode"/>
        <w:rPr>
          <w:noProof/>
        </w:rPr>
      </w:pPr>
      <w:r>
        <w:rPr>
          <w:noProof/>
        </w:rPr>
        <w:t xml:space="preserve">  });</w:t>
      </w:r>
    </w:p>
    <w:p w14:paraId="70A8840B" w14:textId="43701C36" w:rsidR="009D2968" w:rsidRDefault="009D2968" w:rsidP="009D2968">
      <w:pPr>
        <w:pStyle w:val="zCode"/>
        <w:rPr>
          <w:noProof/>
        </w:rPr>
      </w:pPr>
      <w:r>
        <w:rPr>
          <w:noProof/>
        </w:rPr>
        <w:t>}</w:t>
      </w:r>
    </w:p>
    <w:p w14:paraId="7382F7B4" w14:textId="77777777" w:rsidR="00D46172" w:rsidRDefault="00D46172" w:rsidP="00D46172">
      <w:pPr>
        <w:pStyle w:val="C2nd"/>
        <w:rPr>
          <w:noProof/>
        </w:rPr>
      </w:pPr>
      <w:bookmarkStart w:id="56" w:name="_Toc231258293"/>
      <w:r w:rsidRPr="00315312">
        <w:rPr>
          <w:noProof/>
        </w:rPr>
        <w:t>src/js/app.js</w:t>
      </w:r>
      <w:r>
        <w:rPr>
          <w:noProof/>
        </w:rPr>
        <w:t xml:space="preserve"> шинэчил</w:t>
      </w:r>
      <w:bookmarkEnd w:id="56"/>
    </w:p>
    <w:p w14:paraId="026597AD" w14:textId="77777777" w:rsidR="00D46172" w:rsidRPr="00BF38BF" w:rsidRDefault="00D46172" w:rsidP="00D46172">
      <w:pPr>
        <w:pStyle w:val="zCode"/>
        <w:rPr>
          <w:noProof/>
          <w:color w:val="EE0000"/>
          <w:szCs w:val="20"/>
        </w:rPr>
      </w:pPr>
      <w:r w:rsidRPr="00BF38BF">
        <w:rPr>
          <w:noProof/>
          <w:color w:val="EE0000"/>
          <w:szCs w:val="20"/>
        </w:rPr>
        <w:t>import { renderNavbar, initNavbar } from "./components/Navbar.js";</w:t>
      </w:r>
    </w:p>
    <w:p w14:paraId="0E786EE3" w14:textId="77777777" w:rsidR="00D46172" w:rsidRPr="00BF38BF" w:rsidRDefault="00D46172" w:rsidP="00D46172">
      <w:pPr>
        <w:pStyle w:val="zCode"/>
        <w:rPr>
          <w:noProof/>
          <w:szCs w:val="20"/>
        </w:rPr>
      </w:pPr>
      <w:r w:rsidRPr="00BF38BF">
        <w:rPr>
          <w:noProof/>
          <w:szCs w:val="20"/>
        </w:rPr>
        <w:t>import { initRouter } from "./router.js";</w:t>
      </w:r>
    </w:p>
    <w:p w14:paraId="3D42C64C" w14:textId="77777777" w:rsidR="00D46172" w:rsidRPr="00BF38BF" w:rsidRDefault="00D46172" w:rsidP="00D46172">
      <w:pPr>
        <w:pStyle w:val="zCode"/>
        <w:rPr>
          <w:noProof/>
          <w:szCs w:val="20"/>
        </w:rPr>
      </w:pPr>
      <w:r w:rsidRPr="00BF38BF">
        <w:rPr>
          <w:noProof/>
          <w:szCs w:val="20"/>
        </w:rPr>
        <w:t>import { routes } from "./routes.js";</w:t>
      </w:r>
    </w:p>
    <w:p w14:paraId="45BE1532" w14:textId="77777777" w:rsidR="00D46172" w:rsidRPr="00BF38BF" w:rsidRDefault="00D46172" w:rsidP="00D46172">
      <w:pPr>
        <w:pStyle w:val="zCode"/>
        <w:rPr>
          <w:noProof/>
          <w:szCs w:val="20"/>
        </w:rPr>
      </w:pPr>
    </w:p>
    <w:p w14:paraId="283FF2DC" w14:textId="77777777" w:rsidR="00D46172" w:rsidRPr="00BF38BF" w:rsidRDefault="00D46172" w:rsidP="00D46172">
      <w:pPr>
        <w:pStyle w:val="zCode"/>
        <w:rPr>
          <w:noProof/>
          <w:color w:val="EE0000"/>
          <w:szCs w:val="20"/>
        </w:rPr>
      </w:pPr>
      <w:r w:rsidRPr="00BF38BF">
        <w:rPr>
          <w:noProof/>
          <w:color w:val="EE0000"/>
          <w:szCs w:val="20"/>
        </w:rPr>
        <w:t>const navbarRoot = document.getElementById("navbar");</w:t>
      </w:r>
    </w:p>
    <w:p w14:paraId="3854B7A4" w14:textId="77777777" w:rsidR="00D46172" w:rsidRPr="00BF38BF" w:rsidRDefault="00D46172" w:rsidP="00D46172">
      <w:pPr>
        <w:pStyle w:val="zCode"/>
        <w:rPr>
          <w:noProof/>
          <w:szCs w:val="20"/>
        </w:rPr>
      </w:pPr>
    </w:p>
    <w:p w14:paraId="2515E0A0" w14:textId="77777777" w:rsidR="00D46172" w:rsidRPr="00BF38BF" w:rsidRDefault="00D46172" w:rsidP="00D46172">
      <w:pPr>
        <w:pStyle w:val="zCode"/>
        <w:rPr>
          <w:noProof/>
          <w:color w:val="EE0000"/>
          <w:szCs w:val="20"/>
        </w:rPr>
      </w:pPr>
      <w:r w:rsidRPr="00BF38BF">
        <w:rPr>
          <w:noProof/>
          <w:color w:val="EE0000"/>
          <w:szCs w:val="20"/>
        </w:rPr>
        <w:t>if (navbarRoot) {</w:t>
      </w:r>
    </w:p>
    <w:p w14:paraId="53572FFE" w14:textId="77777777" w:rsidR="00D46172" w:rsidRPr="00BF38BF" w:rsidRDefault="00D46172" w:rsidP="00D46172">
      <w:pPr>
        <w:pStyle w:val="zCode"/>
        <w:rPr>
          <w:noProof/>
          <w:color w:val="EE0000"/>
          <w:szCs w:val="20"/>
        </w:rPr>
      </w:pPr>
      <w:r w:rsidRPr="00BF38BF">
        <w:rPr>
          <w:noProof/>
          <w:color w:val="EE0000"/>
          <w:szCs w:val="20"/>
        </w:rPr>
        <w:t xml:space="preserve">  navbarRoot.innerHTML = renderNavbar();</w:t>
      </w:r>
    </w:p>
    <w:p w14:paraId="52D90341" w14:textId="77777777" w:rsidR="00D46172" w:rsidRPr="00BF38BF" w:rsidRDefault="00D46172" w:rsidP="00D46172">
      <w:pPr>
        <w:pStyle w:val="zCode"/>
        <w:rPr>
          <w:noProof/>
          <w:color w:val="EE0000"/>
          <w:szCs w:val="20"/>
        </w:rPr>
      </w:pPr>
      <w:r w:rsidRPr="00BF38BF">
        <w:rPr>
          <w:noProof/>
          <w:color w:val="EE0000"/>
          <w:szCs w:val="20"/>
        </w:rPr>
        <w:t xml:space="preserve">  initNavbar();</w:t>
      </w:r>
    </w:p>
    <w:p w14:paraId="6A5EC89A" w14:textId="77777777" w:rsidR="00D46172" w:rsidRPr="00BF38BF" w:rsidRDefault="00D46172" w:rsidP="00D46172">
      <w:pPr>
        <w:pStyle w:val="zCode"/>
        <w:rPr>
          <w:noProof/>
          <w:color w:val="EE0000"/>
          <w:szCs w:val="20"/>
        </w:rPr>
      </w:pPr>
      <w:r w:rsidRPr="00BF38BF">
        <w:rPr>
          <w:noProof/>
          <w:color w:val="EE0000"/>
          <w:szCs w:val="20"/>
        </w:rPr>
        <w:t>}</w:t>
      </w:r>
    </w:p>
    <w:p w14:paraId="51429CAD" w14:textId="77777777" w:rsidR="00D46172" w:rsidRPr="00BF38BF" w:rsidRDefault="00D46172" w:rsidP="00D46172">
      <w:pPr>
        <w:pStyle w:val="zCode"/>
        <w:rPr>
          <w:noProof/>
          <w:szCs w:val="20"/>
        </w:rPr>
      </w:pPr>
    </w:p>
    <w:p w14:paraId="5F4DA4CE" w14:textId="0979C37E" w:rsidR="00AA6F21" w:rsidRDefault="00D46172" w:rsidP="00D46172">
      <w:pPr>
        <w:pStyle w:val="zCode"/>
        <w:rPr>
          <w:noProof/>
          <w:szCs w:val="20"/>
        </w:rPr>
      </w:pPr>
      <w:r w:rsidRPr="00BF38BF">
        <w:rPr>
          <w:noProof/>
          <w:szCs w:val="20"/>
        </w:rPr>
        <w:t>initRouter(routes);</w:t>
      </w:r>
    </w:p>
    <w:p w14:paraId="1AF69AA2" w14:textId="77777777" w:rsidR="00D46172" w:rsidRDefault="00D46172" w:rsidP="00D46172">
      <w:pPr>
        <w:pStyle w:val="C2nd"/>
      </w:pPr>
      <w:bookmarkStart w:id="57" w:name="_Toc231258294"/>
      <w:r>
        <w:lastRenderedPageBreak/>
        <w:t>src/scss/main.scss шинэчил</w:t>
      </w:r>
      <w:bookmarkEnd w:id="57"/>
    </w:p>
    <w:p w14:paraId="15D5A878" w14:textId="77777777" w:rsidR="00E54525" w:rsidRPr="00E54525" w:rsidRDefault="00E54525" w:rsidP="00E54525">
      <w:pPr>
        <w:pStyle w:val="zCode"/>
        <w:rPr>
          <w:color w:val="808080" w:themeColor="background1" w:themeShade="80"/>
        </w:rPr>
      </w:pPr>
      <w:r w:rsidRPr="00E54525">
        <w:rPr>
          <w:color w:val="808080" w:themeColor="background1" w:themeShade="80"/>
        </w:rPr>
        <w:t>@use "sass:color";</w:t>
      </w:r>
    </w:p>
    <w:p w14:paraId="40ACB1E6" w14:textId="77777777" w:rsidR="00E54525" w:rsidRDefault="00E54525" w:rsidP="00E54525">
      <w:pPr>
        <w:pStyle w:val="zCode"/>
      </w:pPr>
    </w:p>
    <w:p w14:paraId="3C31A823" w14:textId="77777777" w:rsidR="00E54525" w:rsidRPr="00E54525" w:rsidRDefault="00E54525" w:rsidP="00E54525">
      <w:pPr>
        <w:pStyle w:val="zCode"/>
        <w:rPr>
          <w:color w:val="538135" w:themeColor="accent6" w:themeShade="BF"/>
        </w:rPr>
      </w:pPr>
      <w:r w:rsidRPr="00E54525">
        <w:rPr>
          <w:color w:val="538135" w:themeColor="accent6" w:themeShade="BF"/>
        </w:rPr>
        <w:t>// variables</w:t>
      </w:r>
    </w:p>
    <w:p w14:paraId="580C098D" w14:textId="77777777" w:rsidR="00E54525" w:rsidRPr="00E54525" w:rsidRDefault="00E54525" w:rsidP="00E54525">
      <w:pPr>
        <w:pStyle w:val="zCode"/>
        <w:rPr>
          <w:color w:val="808080" w:themeColor="background1" w:themeShade="80"/>
        </w:rPr>
      </w:pPr>
      <w:r w:rsidRPr="00E54525">
        <w:rPr>
          <w:color w:val="808080" w:themeColor="background1" w:themeShade="80"/>
        </w:rPr>
        <w:t>$primaryColor: #2bac73;</w:t>
      </w:r>
    </w:p>
    <w:p w14:paraId="60D740F6" w14:textId="77777777" w:rsidR="00E54525" w:rsidRPr="00E54525" w:rsidRDefault="00E54525" w:rsidP="00E54525">
      <w:pPr>
        <w:pStyle w:val="zCode"/>
        <w:rPr>
          <w:color w:val="808080" w:themeColor="background1" w:themeShade="80"/>
        </w:rPr>
      </w:pPr>
      <w:r w:rsidRPr="00E54525">
        <w:rPr>
          <w:color w:val="808080" w:themeColor="background1" w:themeShade="80"/>
        </w:rPr>
        <w:t>$primaryColorDark: color.scale($primaryColor, $lightness: -15%);</w:t>
      </w:r>
    </w:p>
    <w:p w14:paraId="3CE3F5EF" w14:textId="77777777" w:rsidR="00E54525" w:rsidRPr="00E54525" w:rsidRDefault="00E54525" w:rsidP="00E54525">
      <w:pPr>
        <w:pStyle w:val="zCode"/>
        <w:rPr>
          <w:color w:val="808080" w:themeColor="background1" w:themeShade="80"/>
        </w:rPr>
      </w:pPr>
    </w:p>
    <w:p w14:paraId="105EA021" w14:textId="77777777" w:rsidR="00E54525" w:rsidRPr="00E54525" w:rsidRDefault="00E54525" w:rsidP="00E54525">
      <w:pPr>
        <w:pStyle w:val="zCode"/>
        <w:rPr>
          <w:color w:val="808080" w:themeColor="background1" w:themeShade="80"/>
        </w:rPr>
      </w:pPr>
      <w:r w:rsidRPr="00E54525">
        <w:rPr>
          <w:color w:val="808080" w:themeColor="background1" w:themeShade="80"/>
        </w:rPr>
        <w:t>$secondaryColor: #ff914d;</w:t>
      </w:r>
    </w:p>
    <w:p w14:paraId="1931BE59" w14:textId="77777777" w:rsidR="00E54525" w:rsidRPr="00E54525" w:rsidRDefault="00E54525" w:rsidP="00E54525">
      <w:pPr>
        <w:pStyle w:val="zCode"/>
        <w:rPr>
          <w:color w:val="808080" w:themeColor="background1" w:themeShade="80"/>
        </w:rPr>
      </w:pPr>
      <w:r w:rsidRPr="00E54525">
        <w:rPr>
          <w:color w:val="808080" w:themeColor="background1" w:themeShade="80"/>
        </w:rPr>
        <w:t>$secondaryColorDark: color.scale($secondaryColor, $lightness: -15%);</w:t>
      </w:r>
    </w:p>
    <w:p w14:paraId="24602431" w14:textId="77777777" w:rsidR="00E54525" w:rsidRPr="00E54525" w:rsidRDefault="00E54525" w:rsidP="00E54525">
      <w:pPr>
        <w:pStyle w:val="zCode"/>
        <w:rPr>
          <w:color w:val="808080" w:themeColor="background1" w:themeShade="80"/>
        </w:rPr>
      </w:pPr>
    </w:p>
    <w:p w14:paraId="175926B2" w14:textId="77777777" w:rsidR="00E54525" w:rsidRPr="00E54525" w:rsidRDefault="00E54525" w:rsidP="00E54525">
      <w:pPr>
        <w:pStyle w:val="zCode"/>
        <w:rPr>
          <w:color w:val="808080" w:themeColor="background1" w:themeShade="80"/>
        </w:rPr>
      </w:pPr>
      <w:r w:rsidRPr="00E54525">
        <w:rPr>
          <w:color w:val="808080" w:themeColor="background1" w:themeShade="80"/>
        </w:rPr>
        <w:t>@import "../../node_modules/bulma/bulma";</w:t>
      </w:r>
    </w:p>
    <w:p w14:paraId="522E4BA9" w14:textId="77777777" w:rsidR="00E54525" w:rsidRDefault="00E54525" w:rsidP="00E54525">
      <w:pPr>
        <w:pStyle w:val="zCode"/>
      </w:pPr>
    </w:p>
    <w:p w14:paraId="3BE054B1" w14:textId="77777777" w:rsidR="00E54525" w:rsidRPr="00E54525" w:rsidRDefault="00E54525" w:rsidP="00E54525">
      <w:pPr>
        <w:pStyle w:val="zCode"/>
        <w:rPr>
          <w:color w:val="538135" w:themeColor="accent6" w:themeShade="BF"/>
        </w:rPr>
      </w:pPr>
      <w:r w:rsidRPr="00E54525">
        <w:rPr>
          <w:color w:val="538135" w:themeColor="accent6" w:themeShade="BF"/>
        </w:rPr>
        <w:t>// override bulma button</w:t>
      </w:r>
    </w:p>
    <w:p w14:paraId="281DDAED" w14:textId="77777777" w:rsidR="00E54525" w:rsidRPr="00E54525" w:rsidRDefault="00E54525" w:rsidP="00E54525">
      <w:pPr>
        <w:pStyle w:val="zCode"/>
        <w:rPr>
          <w:color w:val="808080" w:themeColor="background1" w:themeShade="80"/>
        </w:rPr>
      </w:pPr>
      <w:r w:rsidRPr="00E54525">
        <w:rPr>
          <w:color w:val="808080" w:themeColor="background1" w:themeShade="80"/>
        </w:rPr>
        <w:t>:root {</w:t>
      </w:r>
    </w:p>
    <w:p w14:paraId="1C647AA9"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--bulma-primary-h: 151deg;</w:t>
      </w:r>
    </w:p>
    <w:p w14:paraId="55C26096"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--bulma-primary-s: 65%;</w:t>
      </w:r>
    </w:p>
    <w:p w14:paraId="1D00475E"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--bulma-primary-l: 42%;</w:t>
      </w:r>
    </w:p>
    <w:p w14:paraId="2EBE91B4" w14:textId="77777777" w:rsidR="00E54525" w:rsidRPr="00E54525" w:rsidRDefault="00E54525" w:rsidP="00E54525">
      <w:pPr>
        <w:pStyle w:val="zCode"/>
        <w:rPr>
          <w:color w:val="808080" w:themeColor="background1" w:themeShade="80"/>
        </w:rPr>
      </w:pPr>
      <w:r w:rsidRPr="00E54525">
        <w:rPr>
          <w:color w:val="808080" w:themeColor="background1" w:themeShade="80"/>
        </w:rPr>
        <w:t>}</w:t>
      </w:r>
    </w:p>
    <w:p w14:paraId="5FE874D7" w14:textId="77777777" w:rsidR="00E54525" w:rsidRPr="00E54525" w:rsidRDefault="00E54525" w:rsidP="00E54525">
      <w:pPr>
        <w:pStyle w:val="zCode"/>
        <w:rPr>
          <w:color w:val="808080" w:themeColor="background1" w:themeShade="80"/>
        </w:rPr>
      </w:pPr>
    </w:p>
    <w:p w14:paraId="73D73CC3" w14:textId="77777777" w:rsidR="00E54525" w:rsidRPr="00E54525" w:rsidRDefault="00E54525" w:rsidP="00E54525">
      <w:pPr>
        <w:pStyle w:val="zCode"/>
        <w:rPr>
          <w:color w:val="808080" w:themeColor="background1" w:themeShade="80"/>
        </w:rPr>
      </w:pPr>
      <w:r w:rsidRPr="00E54525">
        <w:rPr>
          <w:color w:val="808080" w:themeColor="background1" w:themeShade="80"/>
        </w:rPr>
        <w:t>.button.is-primary {</w:t>
      </w:r>
    </w:p>
    <w:p w14:paraId="2342EAD2"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background-color: $primaryColor;</w:t>
      </w:r>
    </w:p>
    <w:p w14:paraId="59373601"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border-color: $primaryColor;</w:t>
      </w:r>
    </w:p>
    <w:p w14:paraId="361FBBA6"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color: white;</w:t>
      </w:r>
    </w:p>
    <w:p w14:paraId="7A6EAFBC"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transition: all 0.2s ease;</w:t>
      </w:r>
    </w:p>
    <w:p w14:paraId="0358B6BD" w14:textId="77777777" w:rsidR="00E54525" w:rsidRPr="00E54525" w:rsidRDefault="00E54525" w:rsidP="00E54525">
      <w:pPr>
        <w:pStyle w:val="zCode"/>
        <w:rPr>
          <w:color w:val="808080" w:themeColor="background1" w:themeShade="80"/>
        </w:rPr>
      </w:pPr>
      <w:r w:rsidRPr="00E54525">
        <w:rPr>
          <w:color w:val="808080" w:themeColor="background1" w:themeShade="80"/>
        </w:rPr>
        <w:t>}</w:t>
      </w:r>
    </w:p>
    <w:p w14:paraId="7D671273" w14:textId="77777777" w:rsidR="00E54525" w:rsidRPr="00E54525" w:rsidRDefault="00E54525" w:rsidP="00E54525">
      <w:pPr>
        <w:pStyle w:val="zCode"/>
        <w:rPr>
          <w:color w:val="808080" w:themeColor="background1" w:themeShade="80"/>
        </w:rPr>
      </w:pPr>
    </w:p>
    <w:p w14:paraId="763BC2E8" w14:textId="77777777" w:rsidR="00E54525" w:rsidRPr="00E54525" w:rsidRDefault="00E54525" w:rsidP="00E54525">
      <w:pPr>
        <w:pStyle w:val="zCode"/>
        <w:rPr>
          <w:color w:val="808080" w:themeColor="background1" w:themeShade="80"/>
        </w:rPr>
      </w:pPr>
      <w:r w:rsidRPr="00E54525">
        <w:rPr>
          <w:color w:val="808080" w:themeColor="background1" w:themeShade="80"/>
        </w:rPr>
        <w:t>.button.is-primary:hover {</w:t>
      </w:r>
    </w:p>
    <w:p w14:paraId="6DB1254E"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background-color: $primaryColorDark;</w:t>
      </w:r>
    </w:p>
    <w:p w14:paraId="3FF1183F"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border-color: $primaryColorDark;</w:t>
      </w:r>
    </w:p>
    <w:p w14:paraId="1F3C0CEB"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color: white;</w:t>
      </w:r>
    </w:p>
    <w:p w14:paraId="5DC859A7" w14:textId="77777777" w:rsidR="00E54525" w:rsidRPr="00E54525" w:rsidRDefault="00E54525" w:rsidP="00E54525">
      <w:pPr>
        <w:pStyle w:val="zCode"/>
        <w:rPr>
          <w:color w:val="808080" w:themeColor="background1" w:themeShade="80"/>
        </w:rPr>
      </w:pPr>
      <w:r w:rsidRPr="00E54525">
        <w:rPr>
          <w:color w:val="808080" w:themeColor="background1" w:themeShade="80"/>
        </w:rPr>
        <w:t>}</w:t>
      </w:r>
    </w:p>
    <w:p w14:paraId="6A24440A" w14:textId="77777777" w:rsidR="00E54525" w:rsidRPr="00E54525" w:rsidRDefault="00E54525" w:rsidP="00E54525">
      <w:pPr>
        <w:pStyle w:val="zCode"/>
        <w:rPr>
          <w:color w:val="808080" w:themeColor="background1" w:themeShade="80"/>
        </w:rPr>
      </w:pPr>
    </w:p>
    <w:p w14:paraId="0C5334D0" w14:textId="77777777" w:rsidR="00E54525" w:rsidRPr="00E54525" w:rsidRDefault="00E54525" w:rsidP="00E54525">
      <w:pPr>
        <w:pStyle w:val="zCode"/>
        <w:rPr>
          <w:color w:val="808080" w:themeColor="background1" w:themeShade="80"/>
        </w:rPr>
      </w:pPr>
      <w:r w:rsidRPr="00E54525">
        <w:rPr>
          <w:color w:val="808080" w:themeColor="background1" w:themeShade="80"/>
        </w:rPr>
        <w:t>.button.is-secondary {</w:t>
      </w:r>
    </w:p>
    <w:p w14:paraId="6F1DC8BB"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background-color: $secondaryColor;</w:t>
      </w:r>
    </w:p>
    <w:p w14:paraId="64AA9E79"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border-color: $secondaryColor;</w:t>
      </w:r>
    </w:p>
    <w:p w14:paraId="008E8192"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color: white;</w:t>
      </w:r>
    </w:p>
    <w:p w14:paraId="760D69F2"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transition: all 0.2s ease;</w:t>
      </w:r>
    </w:p>
    <w:p w14:paraId="7BA653AF" w14:textId="77777777" w:rsidR="00E54525" w:rsidRPr="00E54525" w:rsidRDefault="00E54525" w:rsidP="00E54525">
      <w:pPr>
        <w:pStyle w:val="zCode"/>
        <w:rPr>
          <w:color w:val="808080" w:themeColor="background1" w:themeShade="80"/>
        </w:rPr>
      </w:pPr>
      <w:r w:rsidRPr="00E54525">
        <w:rPr>
          <w:color w:val="808080" w:themeColor="background1" w:themeShade="80"/>
        </w:rPr>
        <w:t>}</w:t>
      </w:r>
    </w:p>
    <w:p w14:paraId="36E5662C" w14:textId="77777777" w:rsidR="00E54525" w:rsidRPr="00E54525" w:rsidRDefault="00E54525" w:rsidP="00E54525">
      <w:pPr>
        <w:pStyle w:val="zCode"/>
        <w:rPr>
          <w:color w:val="808080" w:themeColor="background1" w:themeShade="80"/>
        </w:rPr>
      </w:pPr>
    </w:p>
    <w:p w14:paraId="198D7ABB" w14:textId="77777777" w:rsidR="00E54525" w:rsidRPr="00E54525" w:rsidRDefault="00E54525" w:rsidP="00E54525">
      <w:pPr>
        <w:pStyle w:val="zCode"/>
        <w:rPr>
          <w:color w:val="808080" w:themeColor="background1" w:themeShade="80"/>
        </w:rPr>
      </w:pPr>
      <w:r w:rsidRPr="00E54525">
        <w:rPr>
          <w:color w:val="808080" w:themeColor="background1" w:themeShade="80"/>
        </w:rPr>
        <w:t>.button.is-secondary:hover {</w:t>
      </w:r>
    </w:p>
    <w:p w14:paraId="63AA1C1E"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background-color: $secondaryColorDark;</w:t>
      </w:r>
    </w:p>
    <w:p w14:paraId="10058FFB"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border-color: $secondaryColorDark;</w:t>
      </w:r>
    </w:p>
    <w:p w14:paraId="407144EF" w14:textId="77777777" w:rsidR="00E54525" w:rsidRPr="00E54525" w:rsidRDefault="00E54525" w:rsidP="00E54525">
      <w:pPr>
        <w:pStyle w:val="zCode"/>
        <w:rPr>
          <w:color w:val="808080" w:themeColor="background1" w:themeShade="80"/>
        </w:rPr>
      </w:pPr>
      <w:r w:rsidRPr="00E54525">
        <w:rPr>
          <w:color w:val="808080" w:themeColor="background1" w:themeShade="80"/>
        </w:rPr>
        <w:t xml:space="preserve">  color: white;</w:t>
      </w:r>
    </w:p>
    <w:p w14:paraId="546E59DE" w14:textId="77777777" w:rsidR="00E54525" w:rsidRPr="00E54525" w:rsidRDefault="00E54525" w:rsidP="00E54525">
      <w:pPr>
        <w:pStyle w:val="zCode"/>
        <w:rPr>
          <w:color w:val="808080" w:themeColor="background1" w:themeShade="80"/>
        </w:rPr>
      </w:pPr>
      <w:r w:rsidRPr="00E54525">
        <w:rPr>
          <w:color w:val="808080" w:themeColor="background1" w:themeShade="80"/>
        </w:rPr>
        <w:t>}</w:t>
      </w:r>
    </w:p>
    <w:p w14:paraId="5521B506" w14:textId="77777777" w:rsidR="00E54525" w:rsidRDefault="00E54525" w:rsidP="00AA6F21">
      <w:pPr>
        <w:pStyle w:val="zCode"/>
      </w:pPr>
    </w:p>
    <w:p w14:paraId="6560C75E" w14:textId="77777777" w:rsidR="00E54525" w:rsidRPr="00E54525" w:rsidRDefault="00E54525" w:rsidP="00E54525">
      <w:pPr>
        <w:pStyle w:val="zCode"/>
        <w:rPr>
          <w:color w:val="538135" w:themeColor="accent6" w:themeShade="BF"/>
        </w:rPr>
      </w:pPr>
      <w:r w:rsidRPr="00E54525">
        <w:rPr>
          <w:color w:val="538135" w:themeColor="accent6" w:themeShade="BF"/>
        </w:rPr>
        <w:t>// top navbar</w:t>
      </w:r>
    </w:p>
    <w:p w14:paraId="4CCD5044" w14:textId="77777777" w:rsidR="00E54525" w:rsidRDefault="00E54525" w:rsidP="00E54525">
      <w:pPr>
        <w:pStyle w:val="zCode"/>
      </w:pPr>
      <w:r>
        <w:t>.navbar-brand a {</w:t>
      </w:r>
    </w:p>
    <w:p w14:paraId="7B8D28DA" w14:textId="77777777" w:rsidR="00E54525" w:rsidRDefault="00E54525" w:rsidP="00E54525">
      <w:pPr>
        <w:pStyle w:val="zCode"/>
      </w:pPr>
      <w:r>
        <w:t xml:space="preserve">  p {</w:t>
      </w:r>
    </w:p>
    <w:p w14:paraId="71651F77" w14:textId="77777777" w:rsidR="00E54525" w:rsidRDefault="00E54525" w:rsidP="00E54525">
      <w:pPr>
        <w:pStyle w:val="zCode"/>
      </w:pPr>
      <w:r>
        <w:t xml:space="preserve">    color: $primaryColor;</w:t>
      </w:r>
    </w:p>
    <w:p w14:paraId="4F750434" w14:textId="77777777" w:rsidR="00E54525" w:rsidRDefault="00E54525" w:rsidP="00E54525">
      <w:pPr>
        <w:pStyle w:val="zCode"/>
      </w:pPr>
      <w:r>
        <w:t xml:space="preserve">    font-size: 1rem;</w:t>
      </w:r>
    </w:p>
    <w:p w14:paraId="572F0EFD" w14:textId="77777777" w:rsidR="00E54525" w:rsidRDefault="00E54525" w:rsidP="00E54525">
      <w:pPr>
        <w:pStyle w:val="zCode"/>
      </w:pPr>
      <w:r>
        <w:t xml:space="preserve">  }</w:t>
      </w:r>
    </w:p>
    <w:p w14:paraId="435EE06B" w14:textId="77777777" w:rsidR="00E54525" w:rsidRDefault="00E54525" w:rsidP="00E54525">
      <w:pPr>
        <w:pStyle w:val="zCode"/>
      </w:pPr>
      <w:r>
        <w:lastRenderedPageBreak/>
        <w:t xml:space="preserve">  span {</w:t>
      </w:r>
    </w:p>
    <w:p w14:paraId="29D440EA" w14:textId="77777777" w:rsidR="00E54525" w:rsidRDefault="00E54525" w:rsidP="00E54525">
      <w:pPr>
        <w:pStyle w:val="zCode"/>
      </w:pPr>
      <w:r>
        <w:t xml:space="preserve">    color: $secondaryColor;</w:t>
      </w:r>
    </w:p>
    <w:p w14:paraId="4ECB14E4" w14:textId="77777777" w:rsidR="00E54525" w:rsidRDefault="00E54525" w:rsidP="00E54525">
      <w:pPr>
        <w:pStyle w:val="zCode"/>
      </w:pPr>
      <w:r>
        <w:t xml:space="preserve">  }</w:t>
      </w:r>
    </w:p>
    <w:p w14:paraId="5FED5E65" w14:textId="77777777" w:rsidR="00E54525" w:rsidRDefault="00E54525" w:rsidP="00E54525">
      <w:pPr>
        <w:pStyle w:val="zCode"/>
      </w:pPr>
      <w:r>
        <w:t>}</w:t>
      </w:r>
    </w:p>
    <w:p w14:paraId="304B344A" w14:textId="77777777" w:rsidR="00E54525" w:rsidRDefault="00E54525" w:rsidP="00E54525">
      <w:pPr>
        <w:pStyle w:val="zCode"/>
      </w:pPr>
      <w:r>
        <w:t>.navbar-end a {</w:t>
      </w:r>
    </w:p>
    <w:p w14:paraId="5021CE6D" w14:textId="77777777" w:rsidR="00E54525" w:rsidRDefault="00E54525" w:rsidP="00E54525">
      <w:pPr>
        <w:pStyle w:val="zCode"/>
      </w:pPr>
      <w:r>
        <w:t xml:space="preserve">  color: $secondaryColor;</w:t>
      </w:r>
    </w:p>
    <w:p w14:paraId="3BF919BE" w14:textId="77777777" w:rsidR="00E54525" w:rsidRDefault="00E54525" w:rsidP="00E54525">
      <w:pPr>
        <w:pStyle w:val="zCode"/>
      </w:pPr>
      <w:r>
        <w:t>}</w:t>
      </w:r>
    </w:p>
    <w:p w14:paraId="5E5D684F" w14:textId="77777777" w:rsidR="00E54525" w:rsidRDefault="00E54525" w:rsidP="00E54525">
      <w:pPr>
        <w:pStyle w:val="zCode"/>
      </w:pPr>
    </w:p>
    <w:p w14:paraId="40779A2E" w14:textId="77777777" w:rsidR="00E54525" w:rsidRDefault="00E54525" w:rsidP="00E54525">
      <w:pPr>
        <w:pStyle w:val="zCode"/>
      </w:pPr>
      <w:r>
        <w:t>.</w:t>
      </w:r>
      <w:r w:rsidRPr="00E54525">
        <w:rPr>
          <w:highlight w:val="lightGray"/>
        </w:rPr>
        <w:t>app-sticky</w:t>
      </w:r>
      <w:r>
        <w:t xml:space="preserve"> {</w:t>
      </w:r>
    </w:p>
    <w:p w14:paraId="4762BDBD" w14:textId="77777777" w:rsidR="00E54525" w:rsidRDefault="00E54525" w:rsidP="00E54525">
      <w:pPr>
        <w:pStyle w:val="zCode"/>
      </w:pPr>
      <w:r>
        <w:t xml:space="preserve">  position: sticky;</w:t>
      </w:r>
    </w:p>
    <w:p w14:paraId="3215CC22" w14:textId="77777777" w:rsidR="00E54525" w:rsidRDefault="00E54525" w:rsidP="00E54525">
      <w:pPr>
        <w:pStyle w:val="zCode"/>
      </w:pPr>
      <w:r>
        <w:t xml:space="preserve">  top: 0;</w:t>
      </w:r>
    </w:p>
    <w:p w14:paraId="09451157" w14:textId="77777777" w:rsidR="00E54525" w:rsidRDefault="00E54525" w:rsidP="00E54525">
      <w:pPr>
        <w:pStyle w:val="zCode"/>
      </w:pPr>
      <w:r>
        <w:t xml:space="preserve">  z-index: 1000; </w:t>
      </w:r>
      <w:r w:rsidRPr="00E54525">
        <w:rPr>
          <w:color w:val="538135" w:themeColor="accent6" w:themeShade="BF"/>
        </w:rPr>
        <w:t>/* дээр харагдахаар */</w:t>
      </w:r>
    </w:p>
    <w:p w14:paraId="39B6FA0B" w14:textId="77777777" w:rsidR="00E54525" w:rsidRDefault="00E54525" w:rsidP="00E54525">
      <w:pPr>
        <w:pStyle w:val="zCode"/>
      </w:pPr>
      <w:r>
        <w:t xml:space="preserve">  background-color: #f5f5f5</w:t>
      </w:r>
      <w:r w:rsidRPr="00E54525">
        <w:rPr>
          <w:color w:val="538135" w:themeColor="accent6" w:themeShade="BF"/>
        </w:rPr>
        <w:t>; /* эсвэл өөр өнгө */</w:t>
      </w:r>
    </w:p>
    <w:p w14:paraId="3BA33DC1" w14:textId="77777777" w:rsidR="00E54525" w:rsidRDefault="00E54525" w:rsidP="00E54525">
      <w:pPr>
        <w:pStyle w:val="zCode"/>
      </w:pPr>
      <w:r>
        <w:t>}</w:t>
      </w:r>
    </w:p>
    <w:p w14:paraId="362AA601" w14:textId="77777777" w:rsidR="00E54525" w:rsidRDefault="00E54525" w:rsidP="00E54525">
      <w:pPr>
        <w:pStyle w:val="zCode"/>
      </w:pPr>
    </w:p>
    <w:p w14:paraId="0084F314" w14:textId="77777777" w:rsidR="00E54525" w:rsidRDefault="00E54525" w:rsidP="00E54525">
      <w:pPr>
        <w:pStyle w:val="zCode"/>
      </w:pPr>
      <w:r>
        <w:t>.</w:t>
      </w:r>
      <w:r w:rsidRPr="00E54525">
        <w:rPr>
          <w:highlight w:val="lightGray"/>
        </w:rPr>
        <w:t>app-shadow</w:t>
      </w:r>
      <w:r>
        <w:t xml:space="preserve"> {</w:t>
      </w:r>
    </w:p>
    <w:p w14:paraId="076DF134" w14:textId="77777777" w:rsidR="00E54525" w:rsidRDefault="00E54525" w:rsidP="00E54525">
      <w:pPr>
        <w:pStyle w:val="zCode"/>
      </w:pPr>
      <w:r>
        <w:t xml:space="preserve">  box-shadow: 0 2px 8px rgba(0, 0, 0, 0.15);</w:t>
      </w:r>
    </w:p>
    <w:p w14:paraId="1FCB0E71" w14:textId="77777777" w:rsidR="00E54525" w:rsidRDefault="00E54525" w:rsidP="00E54525">
      <w:pPr>
        <w:pStyle w:val="zCode"/>
      </w:pPr>
      <w:r>
        <w:t>}</w:t>
      </w:r>
    </w:p>
    <w:p w14:paraId="3B0030C1" w14:textId="77777777" w:rsidR="00E54525" w:rsidRDefault="00E54525" w:rsidP="00E54525">
      <w:pPr>
        <w:pStyle w:val="zCode"/>
      </w:pPr>
    </w:p>
    <w:p w14:paraId="4BF5CD05" w14:textId="77777777" w:rsidR="00E54525" w:rsidRDefault="00E54525" w:rsidP="00E54525">
      <w:pPr>
        <w:pStyle w:val="zCode"/>
      </w:pPr>
      <w:r>
        <w:t>.navbar-brand .image img {</w:t>
      </w:r>
    </w:p>
    <w:p w14:paraId="2FC71158" w14:textId="77777777" w:rsidR="00E54525" w:rsidRDefault="00E54525" w:rsidP="00E54525">
      <w:pPr>
        <w:pStyle w:val="zCode"/>
      </w:pPr>
      <w:r>
        <w:t xml:space="preserve">  max-width: 64px;</w:t>
      </w:r>
    </w:p>
    <w:p w14:paraId="02F13AEF" w14:textId="77777777" w:rsidR="00E54525" w:rsidRDefault="00E54525" w:rsidP="00E54525">
      <w:pPr>
        <w:pStyle w:val="zCode"/>
      </w:pPr>
      <w:r>
        <w:t xml:space="preserve">  height: auto;</w:t>
      </w:r>
    </w:p>
    <w:p w14:paraId="7B6E8DC1" w14:textId="77777777" w:rsidR="00E54525" w:rsidRDefault="00E54525" w:rsidP="00E54525">
      <w:pPr>
        <w:pStyle w:val="zCode"/>
      </w:pPr>
      <w:r>
        <w:t>}</w:t>
      </w:r>
    </w:p>
    <w:p w14:paraId="703AC574" w14:textId="77777777" w:rsidR="00E54525" w:rsidRDefault="00E54525" w:rsidP="00E54525">
      <w:pPr>
        <w:pStyle w:val="zCode"/>
      </w:pPr>
    </w:p>
    <w:p w14:paraId="5B412863" w14:textId="77777777" w:rsidR="00E54525" w:rsidRDefault="00E54525" w:rsidP="00E54525">
      <w:pPr>
        <w:pStyle w:val="zCode"/>
      </w:pPr>
      <w:r>
        <w:t>.navbar-item {</w:t>
      </w:r>
    </w:p>
    <w:p w14:paraId="6DB757DF" w14:textId="77777777" w:rsidR="00E54525" w:rsidRDefault="00E54525" w:rsidP="00E54525">
      <w:pPr>
        <w:pStyle w:val="zCode"/>
      </w:pPr>
      <w:r>
        <w:t xml:space="preserve">  display: flex;</w:t>
      </w:r>
    </w:p>
    <w:p w14:paraId="2DB2F428" w14:textId="77777777" w:rsidR="00E54525" w:rsidRDefault="00E54525" w:rsidP="00E54525">
      <w:pPr>
        <w:pStyle w:val="zCode"/>
      </w:pPr>
      <w:r>
        <w:t xml:space="preserve">  align-items: center;</w:t>
      </w:r>
    </w:p>
    <w:p w14:paraId="454D7CF8" w14:textId="77777777" w:rsidR="00E54525" w:rsidRDefault="00E54525" w:rsidP="00E54525">
      <w:pPr>
        <w:pStyle w:val="zCode"/>
      </w:pPr>
      <w:r>
        <w:t xml:space="preserve">  gap: 8px; /* зураг, текстийн хооронд зай */</w:t>
      </w:r>
    </w:p>
    <w:p w14:paraId="48C01926" w14:textId="77777777" w:rsidR="00E54525" w:rsidRDefault="00E54525" w:rsidP="00E54525">
      <w:pPr>
        <w:pStyle w:val="zCode"/>
      </w:pPr>
      <w:r>
        <w:t>}</w:t>
      </w:r>
    </w:p>
    <w:p w14:paraId="708533E8" w14:textId="77777777" w:rsidR="00E54525" w:rsidRDefault="00E54525" w:rsidP="00E54525">
      <w:pPr>
        <w:pStyle w:val="zCode"/>
      </w:pPr>
    </w:p>
    <w:p w14:paraId="0C91A598" w14:textId="77777777" w:rsidR="00E54525" w:rsidRPr="00E54525" w:rsidRDefault="00E54525" w:rsidP="00E54525">
      <w:pPr>
        <w:pStyle w:val="zCode"/>
        <w:rPr>
          <w:color w:val="538135" w:themeColor="accent6" w:themeShade="BF"/>
        </w:rPr>
      </w:pPr>
      <w:r w:rsidRPr="00E54525">
        <w:rPr>
          <w:color w:val="538135" w:themeColor="accent6" w:themeShade="BF"/>
        </w:rPr>
        <w:t>// Цэсийг баруун тал руу зэрэгцүүлэх. Navbar.js-д .app-top-navbar классыг ашигласан.</w:t>
      </w:r>
    </w:p>
    <w:p w14:paraId="4A8A6314" w14:textId="77777777" w:rsidR="00E54525" w:rsidRDefault="00E54525" w:rsidP="00E54525">
      <w:pPr>
        <w:pStyle w:val="zCode"/>
      </w:pPr>
      <w:r w:rsidRPr="00E54525">
        <w:rPr>
          <w:highlight w:val="lightGray"/>
        </w:rPr>
        <w:t>.app-top-navbar-right</w:t>
      </w:r>
      <w:r>
        <w:t xml:space="preserve"> {</w:t>
      </w:r>
    </w:p>
    <w:p w14:paraId="3A07CC36" w14:textId="77777777" w:rsidR="00E54525" w:rsidRDefault="00E54525" w:rsidP="00E54525">
      <w:pPr>
        <w:pStyle w:val="zCode"/>
      </w:pPr>
      <w:r>
        <w:t xml:space="preserve">  flex-grow: 1;</w:t>
      </w:r>
    </w:p>
    <w:p w14:paraId="5831F434" w14:textId="77777777" w:rsidR="00E54525" w:rsidRDefault="00E54525" w:rsidP="00E54525">
      <w:pPr>
        <w:pStyle w:val="zCode"/>
      </w:pPr>
      <w:r>
        <w:t xml:space="preserve">  justify-content: flex-end;</w:t>
      </w:r>
    </w:p>
    <w:p w14:paraId="0F725EC3" w14:textId="77777777" w:rsidR="00E54525" w:rsidRDefault="00E54525" w:rsidP="00E54525">
      <w:pPr>
        <w:pStyle w:val="zCode"/>
      </w:pPr>
      <w:r>
        <w:t>}</w:t>
      </w:r>
    </w:p>
    <w:p w14:paraId="4F15827C" w14:textId="77777777" w:rsidR="00E54525" w:rsidRDefault="00E54525" w:rsidP="00E54525">
      <w:pPr>
        <w:pStyle w:val="zCode"/>
      </w:pPr>
    </w:p>
    <w:p w14:paraId="31AA1996" w14:textId="77777777" w:rsidR="00E54525" w:rsidRPr="00E54525" w:rsidRDefault="00E54525" w:rsidP="00E54525">
      <w:pPr>
        <w:pStyle w:val="zCode"/>
        <w:rPr>
          <w:color w:val="538135" w:themeColor="accent6" w:themeShade="BF"/>
        </w:rPr>
      </w:pPr>
      <w:r w:rsidRPr="00E54525">
        <w:rPr>
          <w:color w:val="538135" w:themeColor="accent6" w:themeShade="BF"/>
        </w:rPr>
        <w:t>// лого арын өнгө цагаан тул hover хийх үед ялгарч харагдахгүй болгов.</w:t>
      </w:r>
    </w:p>
    <w:p w14:paraId="65A4528D" w14:textId="77777777" w:rsidR="00E54525" w:rsidRDefault="00E54525" w:rsidP="00E54525">
      <w:pPr>
        <w:pStyle w:val="zCode"/>
      </w:pPr>
      <w:r>
        <w:t xml:space="preserve">.navbar-brand </w:t>
      </w:r>
      <w:r w:rsidRPr="00E54525">
        <w:rPr>
          <w:highlight w:val="lightGray"/>
        </w:rPr>
        <w:t>.app-logo</w:t>
      </w:r>
      <w:r>
        <w:t>:hover,</w:t>
      </w:r>
    </w:p>
    <w:p w14:paraId="6BFFDADD" w14:textId="77777777" w:rsidR="00E54525" w:rsidRDefault="00E54525" w:rsidP="00E54525">
      <w:pPr>
        <w:pStyle w:val="zCode"/>
      </w:pPr>
      <w:r>
        <w:t xml:space="preserve">.navbar-brand </w:t>
      </w:r>
      <w:r w:rsidRPr="00E54525">
        <w:rPr>
          <w:highlight w:val="lightGray"/>
        </w:rPr>
        <w:t>.app-logo</w:t>
      </w:r>
      <w:r>
        <w:t>:focus,</w:t>
      </w:r>
    </w:p>
    <w:p w14:paraId="517C42DA" w14:textId="77777777" w:rsidR="00E54525" w:rsidRDefault="00E54525" w:rsidP="00E54525">
      <w:pPr>
        <w:pStyle w:val="zCode"/>
      </w:pPr>
      <w:r>
        <w:t xml:space="preserve">.navbar-brand </w:t>
      </w:r>
      <w:r w:rsidRPr="00E54525">
        <w:rPr>
          <w:highlight w:val="lightGray"/>
        </w:rPr>
        <w:t>.app-logo</w:t>
      </w:r>
      <w:r>
        <w:t>:active {</w:t>
      </w:r>
    </w:p>
    <w:p w14:paraId="271D74B2" w14:textId="77777777" w:rsidR="00E54525" w:rsidRDefault="00E54525" w:rsidP="00E54525">
      <w:pPr>
        <w:pStyle w:val="zCode"/>
      </w:pPr>
      <w:r>
        <w:t xml:space="preserve">  background-color: transparent;</w:t>
      </w:r>
    </w:p>
    <w:p w14:paraId="30129FCA" w14:textId="77777777" w:rsidR="00E54525" w:rsidRDefault="00E54525" w:rsidP="00E54525">
      <w:pPr>
        <w:pStyle w:val="zCode"/>
      </w:pPr>
      <w:r>
        <w:t xml:space="preserve">  color: inherit;</w:t>
      </w:r>
    </w:p>
    <w:p w14:paraId="5588DB07" w14:textId="77777777" w:rsidR="00E54525" w:rsidRDefault="00E54525" w:rsidP="00E54525">
      <w:pPr>
        <w:pStyle w:val="zCode"/>
      </w:pPr>
      <w:r>
        <w:t xml:space="preserve">  box-shadow: none;</w:t>
      </w:r>
    </w:p>
    <w:p w14:paraId="24F87EF0" w14:textId="7E4782CA" w:rsidR="00E54525" w:rsidRDefault="00E54525" w:rsidP="00E54525">
      <w:pPr>
        <w:pStyle w:val="zCode"/>
      </w:pPr>
      <w:r>
        <w:t>}</w:t>
      </w:r>
    </w:p>
    <w:p w14:paraId="33257BF3" w14:textId="77777777" w:rsidR="00E54525" w:rsidRDefault="00E54525" w:rsidP="00AA6F21">
      <w:pPr>
        <w:pStyle w:val="zCode"/>
      </w:pPr>
    </w:p>
    <w:p w14:paraId="61F8BDD9" w14:textId="77777777" w:rsidR="00E54525" w:rsidRDefault="00E54525" w:rsidP="00AA6F21">
      <w:pPr>
        <w:pStyle w:val="zCode"/>
      </w:pPr>
    </w:p>
    <w:p w14:paraId="4DEEAF2B" w14:textId="77777777" w:rsidR="00E54525" w:rsidRDefault="00E54525" w:rsidP="00AA6F21">
      <w:pPr>
        <w:pStyle w:val="zCode"/>
      </w:pPr>
    </w:p>
    <w:p w14:paraId="45BDB379" w14:textId="77777777" w:rsidR="00E54525" w:rsidRDefault="00E54525" w:rsidP="00AA6F21">
      <w:pPr>
        <w:pStyle w:val="zCode"/>
      </w:pPr>
    </w:p>
    <w:p w14:paraId="693A6FA0" w14:textId="77777777" w:rsidR="00E54525" w:rsidRDefault="00E54525" w:rsidP="00AA6F21">
      <w:pPr>
        <w:pStyle w:val="zCode"/>
      </w:pPr>
    </w:p>
    <w:p w14:paraId="07646D9B" w14:textId="77777777" w:rsidR="00E54525" w:rsidRDefault="00E54525" w:rsidP="00AA6F21">
      <w:pPr>
        <w:pStyle w:val="zCode"/>
      </w:pPr>
    </w:p>
    <w:p w14:paraId="137361C6" w14:textId="77777777" w:rsidR="00E54525" w:rsidRDefault="00E54525" w:rsidP="00AA6F21">
      <w:pPr>
        <w:pStyle w:val="zCode"/>
      </w:pPr>
    </w:p>
    <w:p w14:paraId="15B9AFF0" w14:textId="77777777" w:rsidR="00E54525" w:rsidRPr="00AA6F21" w:rsidRDefault="00E54525" w:rsidP="00AA6F21">
      <w:pPr>
        <w:pStyle w:val="zCode"/>
      </w:pPr>
    </w:p>
    <w:p w14:paraId="51CA4342" w14:textId="08025197" w:rsidR="004C7BD1" w:rsidRDefault="004C7BD1" w:rsidP="00216C1B">
      <w:pPr>
        <w:pStyle w:val="zCode"/>
        <w:rPr>
          <w:noProof/>
        </w:rPr>
      </w:pPr>
      <w:r>
        <w:rPr>
          <w:noProof/>
        </w:rPr>
        <w:lastRenderedPageBreak/>
        <w:drawing>
          <wp:inline distT="0" distB="0" distL="0" distR="0" wp14:anchorId="70A5524C" wp14:editId="6E81E385">
            <wp:extent cx="5940425" cy="3558074"/>
            <wp:effectExtent l="0" t="0" r="3175" b="4445"/>
            <wp:docPr id="54227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75483" name=""/>
                    <pic:cNvPicPr/>
                  </pic:nvPicPr>
                  <pic:blipFill rotWithShape="1">
                    <a:blip r:embed="rId98"/>
                    <a:srcRect b="19028"/>
                    <a:stretch>
                      <a:fillRect/>
                    </a:stretch>
                  </pic:blipFill>
                  <pic:spPr bwMode="auto">
                    <a:xfrm>
                      <a:off x="0" y="0"/>
                      <a:ext cx="5940425" cy="3558074"/>
                    </a:xfrm>
                    <a:prstGeom prst="rect">
                      <a:avLst/>
                    </a:prstGeom>
                    <a:ln>
                      <a:noFill/>
                    </a:ln>
                    <a:extLst>
                      <a:ext uri="{53640926-AAD7-44D8-BBD7-CCE9431645EC}">
                        <a14:shadowObscured xmlns:a14="http://schemas.microsoft.com/office/drawing/2010/main"/>
                      </a:ext>
                    </a:extLst>
                  </pic:spPr>
                </pic:pic>
              </a:graphicData>
            </a:graphic>
          </wp:inline>
        </w:drawing>
      </w:r>
    </w:p>
    <w:p w14:paraId="47233327" w14:textId="4DBA75A3" w:rsidR="004C7BD1" w:rsidRDefault="004C7BD1" w:rsidP="00216C1B">
      <w:pPr>
        <w:pStyle w:val="zCode"/>
        <w:rPr>
          <w:noProof/>
        </w:rPr>
      </w:pPr>
      <w:r>
        <w:rPr>
          <w:noProof/>
        </w:rPr>
        <w:t>npm run sass</w:t>
      </w:r>
    </w:p>
    <w:p w14:paraId="5850B100" w14:textId="7176D29C" w:rsidR="00D46172" w:rsidRDefault="008C3B5B" w:rsidP="00216C1B">
      <w:pPr>
        <w:pStyle w:val="zCode"/>
      </w:pPr>
      <w:r>
        <w:rPr>
          <w:noProof/>
        </w:rPr>
        <w:drawing>
          <wp:inline distT="0" distB="0" distL="0" distR="0" wp14:anchorId="1FD3D11A" wp14:editId="39F99BF8">
            <wp:extent cx="5940425" cy="1312506"/>
            <wp:effectExtent l="19050" t="19050" r="22225" b="21590"/>
            <wp:docPr id="63094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44747" name=""/>
                    <pic:cNvPicPr/>
                  </pic:nvPicPr>
                  <pic:blipFill rotWithShape="1">
                    <a:blip r:embed="rId99"/>
                    <a:srcRect b="58678"/>
                    <a:stretch>
                      <a:fillRect/>
                    </a:stretch>
                  </pic:blipFill>
                  <pic:spPr bwMode="auto">
                    <a:xfrm>
                      <a:off x="0" y="0"/>
                      <a:ext cx="5940425" cy="131250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1D6B6BAE" w14:textId="255CA96A" w:rsidR="00D46172" w:rsidRDefault="008C3B5B" w:rsidP="00216C1B">
      <w:pPr>
        <w:pStyle w:val="zCode"/>
      </w:pPr>
      <w:r>
        <w:rPr>
          <w:noProof/>
        </w:rPr>
        <w:drawing>
          <wp:inline distT="0" distB="0" distL="0" distR="0" wp14:anchorId="754DE151" wp14:editId="56FF90A3">
            <wp:extent cx="5932742" cy="1896693"/>
            <wp:effectExtent l="19050" t="19050" r="11430" b="27940"/>
            <wp:docPr id="359869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15746" b="20184"/>
                    <a:stretch>
                      <a:fillRect/>
                    </a:stretch>
                  </pic:blipFill>
                  <pic:spPr bwMode="auto">
                    <a:xfrm>
                      <a:off x="0" y="0"/>
                      <a:ext cx="5934075" cy="1897119"/>
                    </a:xfrm>
                    <a:prstGeom prst="rect">
                      <a:avLst/>
                    </a:prstGeom>
                    <a:noFill/>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0F8E3D" w14:textId="77777777" w:rsidR="008C3B5B" w:rsidRDefault="008C3B5B" w:rsidP="008C3B5B">
      <w:pPr>
        <w:pStyle w:val="zCode"/>
      </w:pPr>
      <w:r>
        <w:t>git status</w:t>
      </w:r>
    </w:p>
    <w:p w14:paraId="4ED0BC76" w14:textId="77777777" w:rsidR="008C3B5B" w:rsidRDefault="008C3B5B" w:rsidP="008C3B5B">
      <w:pPr>
        <w:pStyle w:val="zCode"/>
      </w:pPr>
      <w:r>
        <w:t>git add -A</w:t>
      </w:r>
    </w:p>
    <w:p w14:paraId="38DACFE9" w14:textId="6C3DCB7F" w:rsidR="008C3B5B" w:rsidRDefault="008C3B5B" w:rsidP="008C3B5B">
      <w:pPr>
        <w:pStyle w:val="zCode"/>
      </w:pPr>
      <w:r>
        <w:t>git commit -m ‘</w:t>
      </w:r>
      <w:r w:rsidR="00DB4FCA" w:rsidRPr="00DB4FCA">
        <w:rPr>
          <w:color w:val="EE0000"/>
          <w:lang w:val="en-US"/>
        </w:rPr>
        <w:t xml:space="preserve">navbar </w:t>
      </w:r>
      <w:r w:rsidR="00DB4FCA" w:rsidRPr="00DB4FCA">
        <w:rPr>
          <w:color w:val="EE0000"/>
        </w:rPr>
        <w:t>хийсэн</w:t>
      </w:r>
      <w:r>
        <w:t>’</w:t>
      </w:r>
    </w:p>
    <w:p w14:paraId="03127C21" w14:textId="3D66FDB4" w:rsidR="008C3B5B" w:rsidRDefault="008C3B5B" w:rsidP="008C3B5B">
      <w:pPr>
        <w:pStyle w:val="zCode"/>
      </w:pPr>
      <w:r>
        <w:t>git push origin master</w:t>
      </w:r>
    </w:p>
    <w:p w14:paraId="0C40B8CD" w14:textId="5F527BDD" w:rsidR="008C3B5B" w:rsidRDefault="001657BB" w:rsidP="001657BB">
      <w:pPr>
        <w:pStyle w:val="C1st"/>
        <w:spacing w:before="240" w:after="120"/>
      </w:pPr>
      <w:bookmarkStart w:id="58" w:name="_Toc231258295"/>
      <w:r w:rsidRPr="001657BB">
        <w:t>i18n (internationalization)</w:t>
      </w:r>
      <w:bookmarkEnd w:id="58"/>
    </w:p>
    <w:p w14:paraId="5FF38BA6" w14:textId="77B85BA5" w:rsidR="001657BB" w:rsidRDefault="001657BB" w:rsidP="001657BB">
      <w:pPr>
        <w:pStyle w:val="zTxt"/>
      </w:pPr>
      <w:r>
        <w:t>Программ, вебсайт, аппликейшнийг олон хэл, олон орны хэрэглэгчдэд тохируулж ашиглах боломжтой болгох бэлтгэл ажил юм.</w:t>
      </w:r>
    </w:p>
    <w:p w14:paraId="2ACF0044" w14:textId="77777777" w:rsidR="001657BB" w:rsidRDefault="001657BB" w:rsidP="001657BB">
      <w:pPr>
        <w:pStyle w:val="zTxtContinue"/>
      </w:pPr>
      <w:r>
        <w:lastRenderedPageBreak/>
        <w:t>i18n хийсэн системд:</w:t>
      </w:r>
    </w:p>
    <w:p w14:paraId="4AC307DA" w14:textId="07A457F3" w:rsidR="001657BB" w:rsidRDefault="001657BB" w:rsidP="001657BB">
      <w:pPr>
        <w:pStyle w:val="zListBulleted"/>
      </w:pPr>
      <w:r>
        <w:t xml:space="preserve">Хэл солих боломжтой (Монгол, Англи, </w:t>
      </w:r>
      <w:r w:rsidR="009D0D5F">
        <w:t>Хятад</w:t>
      </w:r>
      <w:r>
        <w:t xml:space="preserve"> гэх мэт)</w:t>
      </w:r>
    </w:p>
    <w:p w14:paraId="37111BCD" w14:textId="3BAEFFDB" w:rsidR="001657BB" w:rsidRDefault="001657BB" w:rsidP="001657BB">
      <w:pPr>
        <w:pStyle w:val="zListBulleted"/>
      </w:pPr>
      <w:r>
        <w:t>Мөнгөний нэгж өөрчлөгдөнө (₮, $, ¥)</w:t>
      </w:r>
    </w:p>
    <w:p w14:paraId="266446A4" w14:textId="0FF2856C" w:rsidR="001657BB" w:rsidRDefault="001657BB" w:rsidP="001657BB">
      <w:pPr>
        <w:pStyle w:val="zListBulleted"/>
      </w:pPr>
      <w:r>
        <w:t>Огноо өөр форматтай харагдана (2026-04-11 vs 11/04/2026)</w:t>
      </w:r>
    </w:p>
    <w:p w14:paraId="66AF45A5" w14:textId="0BD05327" w:rsidR="001657BB" w:rsidRDefault="001657BB" w:rsidP="001657BB">
      <w:pPr>
        <w:pStyle w:val="zListBulleted"/>
      </w:pPr>
      <w:r>
        <w:t>Текстийн чиглэл (зүүн→баруун, баруун→зүүн)</w:t>
      </w:r>
    </w:p>
    <w:p w14:paraId="5D3F21B1" w14:textId="0A506763" w:rsidR="001657BB" w:rsidRDefault="001657BB" w:rsidP="001657BB">
      <w:pPr>
        <w:pStyle w:val="C2nd"/>
      </w:pPr>
      <w:bookmarkStart w:id="59" w:name="_Toc231258296"/>
      <w:r w:rsidRPr="001657BB">
        <w:t>src/js/i18n/translations.js</w:t>
      </w:r>
      <w:bookmarkEnd w:id="59"/>
    </w:p>
    <w:p w14:paraId="3C067F0C" w14:textId="79BF299A" w:rsidR="001657BB" w:rsidRDefault="002D565C" w:rsidP="001657BB">
      <w:pPr>
        <w:pStyle w:val="zCode"/>
      </w:pPr>
      <w:r>
        <w:rPr>
          <w:noProof/>
        </w:rPr>
        <w:drawing>
          <wp:inline distT="0" distB="0" distL="0" distR="0" wp14:anchorId="256B5C79" wp14:editId="2B626B67">
            <wp:extent cx="5940425" cy="2954694"/>
            <wp:effectExtent l="0" t="0" r="3175" b="0"/>
            <wp:docPr id="143397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76084" name=""/>
                    <pic:cNvPicPr/>
                  </pic:nvPicPr>
                  <pic:blipFill rotWithShape="1">
                    <a:blip r:embed="rId101"/>
                    <a:srcRect b="25168"/>
                    <a:stretch>
                      <a:fillRect/>
                    </a:stretch>
                  </pic:blipFill>
                  <pic:spPr bwMode="auto">
                    <a:xfrm>
                      <a:off x="0" y="0"/>
                      <a:ext cx="5940425" cy="2954694"/>
                    </a:xfrm>
                    <a:prstGeom prst="rect">
                      <a:avLst/>
                    </a:prstGeom>
                    <a:ln>
                      <a:noFill/>
                    </a:ln>
                    <a:extLst>
                      <a:ext uri="{53640926-AAD7-44D8-BBD7-CCE9431645EC}">
                        <a14:shadowObscured xmlns:a14="http://schemas.microsoft.com/office/drawing/2010/main"/>
                      </a:ext>
                    </a:extLst>
                  </pic:spPr>
                </pic:pic>
              </a:graphicData>
            </a:graphic>
          </wp:inline>
        </w:drawing>
      </w:r>
    </w:p>
    <w:p w14:paraId="79256539" w14:textId="77777777" w:rsidR="002D565C" w:rsidRDefault="002D565C" w:rsidP="002D565C">
      <w:pPr>
        <w:pStyle w:val="zCode"/>
      </w:pPr>
      <w:r>
        <w:t>export const translations = {</w:t>
      </w:r>
    </w:p>
    <w:p w14:paraId="2AA92F19" w14:textId="77777777" w:rsidR="002D565C" w:rsidRDefault="002D565C" w:rsidP="002D565C">
      <w:pPr>
        <w:pStyle w:val="zCode"/>
      </w:pPr>
      <w:r>
        <w:t xml:space="preserve">  mn: {</w:t>
      </w:r>
    </w:p>
    <w:p w14:paraId="3780A16F" w14:textId="77777777" w:rsidR="002D565C" w:rsidRDefault="002D565C" w:rsidP="002D565C">
      <w:pPr>
        <w:pStyle w:val="zCode"/>
      </w:pPr>
      <w:r>
        <w:t xml:space="preserve">    nav: {</w:t>
      </w:r>
    </w:p>
    <w:p w14:paraId="5CBDE083" w14:textId="77777777" w:rsidR="002D565C" w:rsidRDefault="002D565C" w:rsidP="002D565C">
      <w:pPr>
        <w:pStyle w:val="zCode"/>
      </w:pPr>
      <w:r>
        <w:t xml:space="preserve">      overview: "Тойм",</w:t>
      </w:r>
    </w:p>
    <w:p w14:paraId="7B5ADC79" w14:textId="77777777" w:rsidR="002D565C" w:rsidRDefault="002D565C" w:rsidP="002D565C">
      <w:pPr>
        <w:pStyle w:val="zCode"/>
      </w:pPr>
      <w:r>
        <w:t xml:space="preserve">      search: "Хайлт",</w:t>
      </w:r>
    </w:p>
    <w:p w14:paraId="67C91AD2" w14:textId="77777777" w:rsidR="002D565C" w:rsidRDefault="002D565C" w:rsidP="002D565C">
      <w:pPr>
        <w:pStyle w:val="zCode"/>
      </w:pPr>
      <w:r>
        <w:t xml:space="preserve">      calculation: "Тооцоолуур",</w:t>
      </w:r>
    </w:p>
    <w:p w14:paraId="2916D6B6" w14:textId="77777777" w:rsidR="002D565C" w:rsidRDefault="002D565C" w:rsidP="002D565C">
      <w:pPr>
        <w:pStyle w:val="zCode"/>
      </w:pPr>
      <w:r>
        <w:t xml:space="preserve">      books: "Ном",</w:t>
      </w:r>
    </w:p>
    <w:p w14:paraId="6C37D796" w14:textId="77777777" w:rsidR="002D565C" w:rsidRDefault="002D565C" w:rsidP="002D565C">
      <w:pPr>
        <w:pStyle w:val="zCode"/>
      </w:pPr>
      <w:r>
        <w:t xml:space="preserve">      contact: "Холбоо барих",</w:t>
      </w:r>
    </w:p>
    <w:p w14:paraId="35567CAB" w14:textId="389210CB" w:rsidR="002D565C" w:rsidRDefault="002D565C" w:rsidP="002D565C">
      <w:pPr>
        <w:pStyle w:val="zCode"/>
      </w:pPr>
      <w:r>
        <w:t xml:space="preserve">      language: "</w:t>
      </w:r>
      <w:r w:rsidR="00EB79F0">
        <w:t>E</w:t>
      </w:r>
      <w:r>
        <w:t>N",</w:t>
      </w:r>
    </w:p>
    <w:p w14:paraId="51F98A9B" w14:textId="77777777" w:rsidR="002D565C" w:rsidRDefault="002D565C" w:rsidP="002D565C">
      <w:pPr>
        <w:pStyle w:val="zCode"/>
      </w:pPr>
      <w:r>
        <w:t xml:space="preserve">      brandSpan: "Монголын",</w:t>
      </w:r>
    </w:p>
    <w:p w14:paraId="6D473805" w14:textId="77777777" w:rsidR="002D565C" w:rsidRDefault="002D565C" w:rsidP="002D565C">
      <w:pPr>
        <w:pStyle w:val="zCode"/>
      </w:pPr>
      <w:r>
        <w:t xml:space="preserve">      brand: "хүнсний найрлагын мэдээллийн сан",</w:t>
      </w:r>
    </w:p>
    <w:p w14:paraId="603CFE3E" w14:textId="77777777" w:rsidR="002D565C" w:rsidRDefault="002D565C" w:rsidP="002D565C">
      <w:pPr>
        <w:pStyle w:val="zCode"/>
      </w:pPr>
      <w:r>
        <w:t xml:space="preserve">    },</w:t>
      </w:r>
    </w:p>
    <w:p w14:paraId="1EF2760E" w14:textId="77777777" w:rsidR="002D565C" w:rsidRDefault="002D565C" w:rsidP="002D565C">
      <w:pPr>
        <w:pStyle w:val="zCode"/>
      </w:pPr>
      <w:r>
        <w:t xml:space="preserve">    overview: {</w:t>
      </w:r>
    </w:p>
    <w:p w14:paraId="56A7AF48" w14:textId="77777777" w:rsidR="002D565C" w:rsidRDefault="002D565C" w:rsidP="002D565C">
      <w:pPr>
        <w:pStyle w:val="zCode"/>
      </w:pPr>
      <w:r>
        <w:t xml:space="preserve">      title: "Тойм",</w:t>
      </w:r>
    </w:p>
    <w:p w14:paraId="79FC3FD5" w14:textId="77777777" w:rsidR="002D565C" w:rsidRDefault="002D565C" w:rsidP="002D565C">
      <w:pPr>
        <w:pStyle w:val="zCode"/>
      </w:pPr>
      <w:r>
        <w:t xml:space="preserve">      welcome: "Тойм хуудсанд тавтай морил.",</w:t>
      </w:r>
    </w:p>
    <w:p w14:paraId="5D29D70C" w14:textId="77777777" w:rsidR="002D565C" w:rsidRDefault="002D565C" w:rsidP="002D565C">
      <w:pPr>
        <w:pStyle w:val="zCode"/>
      </w:pPr>
      <w:r>
        <w:t xml:space="preserve">    },</w:t>
      </w:r>
    </w:p>
    <w:p w14:paraId="292BCD30" w14:textId="77777777" w:rsidR="002D565C" w:rsidRDefault="002D565C" w:rsidP="002D565C">
      <w:pPr>
        <w:pStyle w:val="zCode"/>
      </w:pPr>
      <w:r>
        <w:t xml:space="preserve">  },</w:t>
      </w:r>
    </w:p>
    <w:p w14:paraId="106B7E83" w14:textId="77777777" w:rsidR="002D565C" w:rsidRDefault="002D565C" w:rsidP="002D565C">
      <w:pPr>
        <w:pStyle w:val="zCode"/>
      </w:pPr>
      <w:r>
        <w:t xml:space="preserve">  en: {</w:t>
      </w:r>
    </w:p>
    <w:p w14:paraId="06E1136D" w14:textId="77777777" w:rsidR="002D565C" w:rsidRDefault="002D565C" w:rsidP="002D565C">
      <w:pPr>
        <w:pStyle w:val="zCode"/>
      </w:pPr>
      <w:r>
        <w:t xml:space="preserve">    nav: {</w:t>
      </w:r>
    </w:p>
    <w:p w14:paraId="03B2FA0B" w14:textId="77777777" w:rsidR="002D565C" w:rsidRDefault="002D565C" w:rsidP="002D565C">
      <w:pPr>
        <w:pStyle w:val="zCode"/>
      </w:pPr>
      <w:r>
        <w:t xml:space="preserve">      overview: "Overview",</w:t>
      </w:r>
    </w:p>
    <w:p w14:paraId="042F2961" w14:textId="77777777" w:rsidR="002D565C" w:rsidRDefault="002D565C" w:rsidP="002D565C">
      <w:pPr>
        <w:pStyle w:val="zCode"/>
      </w:pPr>
      <w:r>
        <w:t xml:space="preserve">      search: "Search",</w:t>
      </w:r>
    </w:p>
    <w:p w14:paraId="20531641" w14:textId="77777777" w:rsidR="002D565C" w:rsidRDefault="002D565C" w:rsidP="002D565C">
      <w:pPr>
        <w:pStyle w:val="zCode"/>
      </w:pPr>
      <w:r>
        <w:t xml:space="preserve">      calculation: "Food Calculator",</w:t>
      </w:r>
    </w:p>
    <w:p w14:paraId="2E896EF1" w14:textId="77777777" w:rsidR="002D565C" w:rsidRDefault="002D565C" w:rsidP="002D565C">
      <w:pPr>
        <w:pStyle w:val="zCode"/>
      </w:pPr>
      <w:r>
        <w:t xml:space="preserve">      books: "Books",</w:t>
      </w:r>
    </w:p>
    <w:p w14:paraId="6971D749" w14:textId="77777777" w:rsidR="002D565C" w:rsidRDefault="002D565C" w:rsidP="002D565C">
      <w:pPr>
        <w:pStyle w:val="zCode"/>
      </w:pPr>
      <w:r>
        <w:t xml:space="preserve">      contact: "Contact us",</w:t>
      </w:r>
    </w:p>
    <w:p w14:paraId="4F5CED27" w14:textId="148FA493" w:rsidR="002D565C" w:rsidRDefault="002D565C" w:rsidP="002D565C">
      <w:pPr>
        <w:pStyle w:val="zCode"/>
      </w:pPr>
      <w:r>
        <w:t xml:space="preserve">      language: "</w:t>
      </w:r>
      <w:r w:rsidR="00EB79F0">
        <w:t>M</w:t>
      </w:r>
      <w:r>
        <w:t>N",</w:t>
      </w:r>
    </w:p>
    <w:p w14:paraId="3B02BEA5" w14:textId="77777777" w:rsidR="002D565C" w:rsidRDefault="002D565C" w:rsidP="002D565C">
      <w:pPr>
        <w:pStyle w:val="zCode"/>
      </w:pPr>
      <w:r>
        <w:t xml:space="preserve">      brandSpan: "Mongolian",</w:t>
      </w:r>
    </w:p>
    <w:p w14:paraId="735892BC" w14:textId="77777777" w:rsidR="002D565C" w:rsidRDefault="002D565C" w:rsidP="002D565C">
      <w:pPr>
        <w:pStyle w:val="zCode"/>
      </w:pPr>
      <w:r>
        <w:lastRenderedPageBreak/>
        <w:t xml:space="preserve">      brand: "Food Composition Database",</w:t>
      </w:r>
    </w:p>
    <w:p w14:paraId="28022B7D" w14:textId="77777777" w:rsidR="002D565C" w:rsidRDefault="002D565C" w:rsidP="002D565C">
      <w:pPr>
        <w:pStyle w:val="zCode"/>
      </w:pPr>
      <w:r>
        <w:t xml:space="preserve">    },</w:t>
      </w:r>
    </w:p>
    <w:p w14:paraId="764B112E" w14:textId="77777777" w:rsidR="002D565C" w:rsidRDefault="002D565C" w:rsidP="002D565C">
      <w:pPr>
        <w:pStyle w:val="zCode"/>
      </w:pPr>
      <w:r>
        <w:t xml:space="preserve">    overview: {</w:t>
      </w:r>
    </w:p>
    <w:p w14:paraId="38DF0972" w14:textId="77777777" w:rsidR="002D565C" w:rsidRDefault="002D565C" w:rsidP="002D565C">
      <w:pPr>
        <w:pStyle w:val="zCode"/>
      </w:pPr>
      <w:r>
        <w:t xml:space="preserve">      title: "Overview",</w:t>
      </w:r>
    </w:p>
    <w:p w14:paraId="5F7A3E71" w14:textId="77777777" w:rsidR="002D565C" w:rsidRDefault="002D565C" w:rsidP="002D565C">
      <w:pPr>
        <w:pStyle w:val="zCode"/>
      </w:pPr>
      <w:r>
        <w:t xml:space="preserve">      welcome: "Welcome to the overview page.",</w:t>
      </w:r>
    </w:p>
    <w:p w14:paraId="6FBA61B2" w14:textId="77777777" w:rsidR="002D565C" w:rsidRDefault="002D565C" w:rsidP="002D565C">
      <w:pPr>
        <w:pStyle w:val="zCode"/>
      </w:pPr>
      <w:r>
        <w:t xml:space="preserve">    },</w:t>
      </w:r>
    </w:p>
    <w:p w14:paraId="5C42D20A" w14:textId="77777777" w:rsidR="002D565C" w:rsidRDefault="002D565C" w:rsidP="002D565C">
      <w:pPr>
        <w:pStyle w:val="zCode"/>
      </w:pPr>
      <w:r>
        <w:t xml:space="preserve">  },</w:t>
      </w:r>
    </w:p>
    <w:p w14:paraId="24CA769A" w14:textId="0A80A486" w:rsidR="000356EC" w:rsidRDefault="002D565C" w:rsidP="002D565C">
      <w:pPr>
        <w:pStyle w:val="zCode"/>
      </w:pPr>
      <w:r>
        <w:t>};</w:t>
      </w:r>
    </w:p>
    <w:p w14:paraId="089DA99D" w14:textId="2165F74F" w:rsidR="002D565C" w:rsidRDefault="002D565C" w:rsidP="00FB7C84">
      <w:pPr>
        <w:pStyle w:val="C2nd"/>
        <w:rPr>
          <w:noProof/>
        </w:rPr>
      </w:pPr>
      <w:bookmarkStart w:id="60" w:name="_Toc231258297"/>
      <w:r w:rsidRPr="002D565C">
        <w:t>src/js/i18n/i18n.js</w:t>
      </w:r>
      <w:bookmarkEnd w:id="60"/>
    </w:p>
    <w:p w14:paraId="69A60658" w14:textId="0C71E653" w:rsidR="002D565C" w:rsidRDefault="002D565C" w:rsidP="001657BB">
      <w:pPr>
        <w:pStyle w:val="zCode"/>
      </w:pPr>
      <w:r>
        <w:rPr>
          <w:noProof/>
        </w:rPr>
        <w:drawing>
          <wp:inline distT="0" distB="0" distL="0" distR="0" wp14:anchorId="7A3CD147" wp14:editId="60EA0295">
            <wp:extent cx="5940425" cy="2830286"/>
            <wp:effectExtent l="0" t="0" r="3175" b="8255"/>
            <wp:docPr id="200083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2463" name=""/>
                    <pic:cNvPicPr/>
                  </pic:nvPicPr>
                  <pic:blipFill rotWithShape="1">
                    <a:blip r:embed="rId102"/>
                    <a:srcRect b="28318"/>
                    <a:stretch>
                      <a:fillRect/>
                    </a:stretch>
                  </pic:blipFill>
                  <pic:spPr bwMode="auto">
                    <a:xfrm>
                      <a:off x="0" y="0"/>
                      <a:ext cx="5940425" cy="2830286"/>
                    </a:xfrm>
                    <a:prstGeom prst="rect">
                      <a:avLst/>
                    </a:prstGeom>
                    <a:ln>
                      <a:noFill/>
                    </a:ln>
                    <a:extLst>
                      <a:ext uri="{53640926-AAD7-44D8-BBD7-CCE9431645EC}">
                        <a14:shadowObscured xmlns:a14="http://schemas.microsoft.com/office/drawing/2010/main"/>
                      </a:ext>
                    </a:extLst>
                  </pic:spPr>
                </pic:pic>
              </a:graphicData>
            </a:graphic>
          </wp:inline>
        </w:drawing>
      </w:r>
    </w:p>
    <w:p w14:paraId="3C41AAC9" w14:textId="77777777" w:rsidR="002D565C" w:rsidRDefault="002D565C" w:rsidP="002D565C">
      <w:pPr>
        <w:pStyle w:val="zCode"/>
      </w:pPr>
      <w:r>
        <w:t>import { translations } from "./translations.js";</w:t>
      </w:r>
    </w:p>
    <w:p w14:paraId="3E41A235" w14:textId="77777777" w:rsidR="002D565C" w:rsidRDefault="002D565C" w:rsidP="002D565C">
      <w:pPr>
        <w:pStyle w:val="zCode"/>
      </w:pPr>
    </w:p>
    <w:p w14:paraId="76F8A624" w14:textId="77777777" w:rsidR="002D565C" w:rsidRDefault="002D565C" w:rsidP="002D565C">
      <w:pPr>
        <w:pStyle w:val="zCode"/>
      </w:pPr>
      <w:r>
        <w:t>const DEFAULT_LANGUAGE = "en";</w:t>
      </w:r>
    </w:p>
    <w:p w14:paraId="3C0A9995" w14:textId="77777777" w:rsidR="002D565C" w:rsidRDefault="002D565C" w:rsidP="002D565C">
      <w:pPr>
        <w:pStyle w:val="zCode"/>
      </w:pPr>
    </w:p>
    <w:p w14:paraId="7DB2AF2F" w14:textId="77777777" w:rsidR="002D565C" w:rsidRDefault="002D565C" w:rsidP="002D565C">
      <w:pPr>
        <w:pStyle w:val="zCode"/>
      </w:pPr>
      <w:r>
        <w:t>export function getCurrentLanguage() {</w:t>
      </w:r>
    </w:p>
    <w:p w14:paraId="4AF797E8" w14:textId="77777777" w:rsidR="002D565C" w:rsidRDefault="002D565C" w:rsidP="002D565C">
      <w:pPr>
        <w:pStyle w:val="zCode"/>
      </w:pPr>
      <w:r>
        <w:t xml:space="preserve">  return localStorage.getItem("language") || DEFAULT_LANGUAGE;</w:t>
      </w:r>
    </w:p>
    <w:p w14:paraId="178B869C" w14:textId="77777777" w:rsidR="002D565C" w:rsidRDefault="002D565C" w:rsidP="002D565C">
      <w:pPr>
        <w:pStyle w:val="zCode"/>
      </w:pPr>
      <w:r>
        <w:t>}</w:t>
      </w:r>
    </w:p>
    <w:p w14:paraId="5EB7D4A7" w14:textId="77777777" w:rsidR="002D565C" w:rsidRDefault="002D565C" w:rsidP="002D565C">
      <w:pPr>
        <w:pStyle w:val="zCode"/>
      </w:pPr>
    </w:p>
    <w:p w14:paraId="4D65FD88" w14:textId="77777777" w:rsidR="002D565C" w:rsidRDefault="002D565C" w:rsidP="002D565C">
      <w:pPr>
        <w:pStyle w:val="zCode"/>
      </w:pPr>
      <w:r>
        <w:t>export function setLanguage(language) {</w:t>
      </w:r>
    </w:p>
    <w:p w14:paraId="5CBC35B4" w14:textId="77777777" w:rsidR="002D565C" w:rsidRDefault="002D565C" w:rsidP="002D565C">
      <w:pPr>
        <w:pStyle w:val="zCode"/>
      </w:pPr>
      <w:r>
        <w:t xml:space="preserve">  localStorage.setItem("language", language);</w:t>
      </w:r>
    </w:p>
    <w:p w14:paraId="3B65186D" w14:textId="77777777" w:rsidR="002D565C" w:rsidRDefault="002D565C" w:rsidP="002D565C">
      <w:pPr>
        <w:pStyle w:val="zCode"/>
      </w:pPr>
      <w:r>
        <w:t>}</w:t>
      </w:r>
    </w:p>
    <w:p w14:paraId="3066E5DD" w14:textId="77777777" w:rsidR="002D565C" w:rsidRDefault="002D565C" w:rsidP="002D565C">
      <w:pPr>
        <w:pStyle w:val="zCode"/>
      </w:pPr>
    </w:p>
    <w:p w14:paraId="768D2812" w14:textId="77777777" w:rsidR="002D565C" w:rsidRDefault="002D565C" w:rsidP="002D565C">
      <w:pPr>
        <w:pStyle w:val="zCode"/>
      </w:pPr>
      <w:r>
        <w:t>export function t(path) {</w:t>
      </w:r>
    </w:p>
    <w:p w14:paraId="2047441C" w14:textId="77777777" w:rsidR="002D565C" w:rsidRDefault="002D565C" w:rsidP="002D565C">
      <w:pPr>
        <w:pStyle w:val="zCode"/>
      </w:pPr>
      <w:r>
        <w:t xml:space="preserve">  const language = getCurrentLanguage();</w:t>
      </w:r>
    </w:p>
    <w:p w14:paraId="690CAC87" w14:textId="77777777" w:rsidR="002D565C" w:rsidRDefault="002D565C" w:rsidP="002D565C">
      <w:pPr>
        <w:pStyle w:val="zCode"/>
      </w:pPr>
      <w:r>
        <w:t xml:space="preserve">  const keys = path.split(".");</w:t>
      </w:r>
    </w:p>
    <w:p w14:paraId="2643A663" w14:textId="77777777" w:rsidR="002D565C" w:rsidRDefault="002D565C" w:rsidP="002D565C">
      <w:pPr>
        <w:pStyle w:val="zCode"/>
      </w:pPr>
    </w:p>
    <w:p w14:paraId="0C52FAA9" w14:textId="77777777" w:rsidR="002D565C" w:rsidRDefault="002D565C" w:rsidP="002D565C">
      <w:pPr>
        <w:pStyle w:val="zCode"/>
      </w:pPr>
      <w:r>
        <w:t xml:space="preserve">  let value = translations[language];</w:t>
      </w:r>
    </w:p>
    <w:p w14:paraId="6666DEF0" w14:textId="77777777" w:rsidR="002D565C" w:rsidRDefault="002D565C" w:rsidP="002D565C">
      <w:pPr>
        <w:pStyle w:val="zCode"/>
      </w:pPr>
    </w:p>
    <w:p w14:paraId="13838A36" w14:textId="77777777" w:rsidR="002D565C" w:rsidRDefault="002D565C" w:rsidP="002D565C">
      <w:pPr>
        <w:pStyle w:val="zCode"/>
      </w:pPr>
      <w:r>
        <w:t xml:space="preserve">  for (const key of keys) {</w:t>
      </w:r>
    </w:p>
    <w:p w14:paraId="3859F81C" w14:textId="77777777" w:rsidR="002D565C" w:rsidRDefault="002D565C" w:rsidP="002D565C">
      <w:pPr>
        <w:pStyle w:val="zCode"/>
      </w:pPr>
      <w:r>
        <w:t xml:space="preserve">    value = value?.[key];</w:t>
      </w:r>
    </w:p>
    <w:p w14:paraId="6E901061" w14:textId="77777777" w:rsidR="002D565C" w:rsidRDefault="002D565C" w:rsidP="002D565C">
      <w:pPr>
        <w:pStyle w:val="zCode"/>
      </w:pPr>
      <w:r>
        <w:t xml:space="preserve">  }</w:t>
      </w:r>
    </w:p>
    <w:p w14:paraId="27D13AA6" w14:textId="77777777" w:rsidR="002D565C" w:rsidRDefault="002D565C" w:rsidP="002D565C">
      <w:pPr>
        <w:pStyle w:val="zCode"/>
      </w:pPr>
    </w:p>
    <w:p w14:paraId="20C3AAE1" w14:textId="77777777" w:rsidR="002D565C" w:rsidRDefault="002D565C" w:rsidP="002D565C">
      <w:pPr>
        <w:pStyle w:val="zCode"/>
      </w:pPr>
      <w:r>
        <w:t xml:space="preserve">  return value ?? path;</w:t>
      </w:r>
    </w:p>
    <w:p w14:paraId="0D7F328A" w14:textId="77777777" w:rsidR="002D565C" w:rsidRDefault="002D565C" w:rsidP="002D565C">
      <w:pPr>
        <w:pStyle w:val="zCode"/>
      </w:pPr>
      <w:r>
        <w:t>}</w:t>
      </w:r>
    </w:p>
    <w:p w14:paraId="63C27F78" w14:textId="77777777" w:rsidR="002D565C" w:rsidRDefault="002D565C" w:rsidP="002D565C">
      <w:pPr>
        <w:pStyle w:val="zCode"/>
      </w:pPr>
    </w:p>
    <w:p w14:paraId="37A1064C" w14:textId="77777777" w:rsidR="002D565C" w:rsidRDefault="002D565C" w:rsidP="002D565C">
      <w:pPr>
        <w:pStyle w:val="zCode"/>
      </w:pPr>
      <w:r>
        <w:t>export function toggleLanguage() {</w:t>
      </w:r>
    </w:p>
    <w:p w14:paraId="377B5412" w14:textId="77777777" w:rsidR="002D565C" w:rsidRDefault="002D565C" w:rsidP="002D565C">
      <w:pPr>
        <w:pStyle w:val="zCode"/>
      </w:pPr>
      <w:r>
        <w:t xml:space="preserve">  const current = getCurrentLanguage();</w:t>
      </w:r>
    </w:p>
    <w:p w14:paraId="115514CD" w14:textId="77777777" w:rsidR="002D565C" w:rsidRDefault="002D565C" w:rsidP="002D565C">
      <w:pPr>
        <w:pStyle w:val="zCode"/>
      </w:pPr>
      <w:r>
        <w:t xml:space="preserve">  const next = current === "mn" ? "en" : "mn";</w:t>
      </w:r>
    </w:p>
    <w:p w14:paraId="080BC349" w14:textId="77777777" w:rsidR="002D565C" w:rsidRDefault="002D565C" w:rsidP="002D565C">
      <w:pPr>
        <w:pStyle w:val="zCode"/>
      </w:pPr>
      <w:r>
        <w:t xml:space="preserve">  setLanguage(next);</w:t>
      </w:r>
    </w:p>
    <w:p w14:paraId="464F6D95" w14:textId="77777777" w:rsidR="002D565C" w:rsidRDefault="002D565C" w:rsidP="002D565C">
      <w:pPr>
        <w:pStyle w:val="zCode"/>
      </w:pPr>
      <w:r>
        <w:t xml:space="preserve">  return next;</w:t>
      </w:r>
    </w:p>
    <w:p w14:paraId="72774020" w14:textId="702BD175" w:rsidR="001657BB" w:rsidRDefault="002D565C" w:rsidP="002D565C">
      <w:pPr>
        <w:pStyle w:val="zCode"/>
      </w:pPr>
      <w:r>
        <w:t>}</w:t>
      </w:r>
    </w:p>
    <w:p w14:paraId="66919322" w14:textId="20CE5D95" w:rsidR="001657BB" w:rsidRDefault="002D565C" w:rsidP="002D565C">
      <w:pPr>
        <w:pStyle w:val="C2nd"/>
      </w:pPr>
      <w:bookmarkStart w:id="61" w:name="_Toc231258298"/>
      <w:r w:rsidRPr="002D565C">
        <w:t>src/js/components/</w:t>
      </w:r>
      <w:r w:rsidR="003A4487">
        <w:t>n</w:t>
      </w:r>
      <w:r w:rsidRPr="002D565C">
        <w:t>avbar.js</w:t>
      </w:r>
      <w:r>
        <w:t xml:space="preserve"> шинэчил</w:t>
      </w:r>
      <w:bookmarkEnd w:id="61"/>
    </w:p>
    <w:p w14:paraId="1187C1C8" w14:textId="77777777" w:rsidR="00DB4FCA" w:rsidRDefault="00DB4FCA" w:rsidP="00DB4FCA">
      <w:pPr>
        <w:pStyle w:val="zCode"/>
        <w:rPr>
          <w:noProof/>
        </w:rPr>
      </w:pPr>
      <w:r>
        <w:rPr>
          <w:noProof/>
        </w:rPr>
        <w:t xml:space="preserve">import { </w:t>
      </w:r>
      <w:r w:rsidRPr="00DB4FCA">
        <w:rPr>
          <w:noProof/>
          <w:color w:val="EE0000"/>
        </w:rPr>
        <w:t xml:space="preserve">t, toggleLanguage </w:t>
      </w:r>
      <w:r>
        <w:rPr>
          <w:noProof/>
        </w:rPr>
        <w:t>} from "../i18n/i18n.js";</w:t>
      </w:r>
    </w:p>
    <w:p w14:paraId="2021C2EA" w14:textId="77777777" w:rsidR="00DB4FCA" w:rsidRDefault="00DB4FCA" w:rsidP="00DB4FCA">
      <w:pPr>
        <w:pStyle w:val="zCode"/>
        <w:rPr>
          <w:noProof/>
        </w:rPr>
      </w:pPr>
    </w:p>
    <w:p w14:paraId="4A3F59C2" w14:textId="77777777" w:rsidR="00DB4FCA" w:rsidRDefault="00DB4FCA" w:rsidP="00DB4FCA">
      <w:pPr>
        <w:pStyle w:val="zCode"/>
        <w:rPr>
          <w:noProof/>
        </w:rPr>
      </w:pPr>
      <w:r>
        <w:rPr>
          <w:noProof/>
        </w:rPr>
        <w:t xml:space="preserve">export function </w:t>
      </w:r>
      <w:r w:rsidRPr="00DB4FCA">
        <w:rPr>
          <w:noProof/>
          <w:highlight w:val="yellow"/>
        </w:rPr>
        <w:t>renderNavbar</w:t>
      </w:r>
      <w:r>
        <w:rPr>
          <w:noProof/>
        </w:rPr>
        <w:t>() {</w:t>
      </w:r>
    </w:p>
    <w:p w14:paraId="7B633DA4" w14:textId="77777777" w:rsidR="00DB4FCA" w:rsidRDefault="00DB4FCA" w:rsidP="00DB4FCA">
      <w:pPr>
        <w:pStyle w:val="zCode"/>
        <w:rPr>
          <w:noProof/>
        </w:rPr>
      </w:pPr>
      <w:r>
        <w:rPr>
          <w:noProof/>
        </w:rPr>
        <w:t xml:space="preserve">  return `</w:t>
      </w:r>
    </w:p>
    <w:p w14:paraId="2940B870" w14:textId="77777777" w:rsidR="00DB4FCA" w:rsidRDefault="00DB4FCA" w:rsidP="00DB4FCA">
      <w:pPr>
        <w:pStyle w:val="zCode"/>
        <w:rPr>
          <w:noProof/>
        </w:rPr>
      </w:pPr>
      <w:r>
        <w:rPr>
          <w:noProof/>
        </w:rPr>
        <w:t xml:space="preserve">    &lt;header class="app-sticky app-shadow"&gt;</w:t>
      </w:r>
    </w:p>
    <w:p w14:paraId="32F05DE8" w14:textId="77777777" w:rsidR="00DB4FCA" w:rsidRDefault="00DB4FCA" w:rsidP="00DB4FCA">
      <w:pPr>
        <w:pStyle w:val="zCode"/>
        <w:rPr>
          <w:noProof/>
        </w:rPr>
      </w:pPr>
      <w:r>
        <w:rPr>
          <w:noProof/>
        </w:rPr>
        <w:t xml:space="preserve">      &lt;nav class="navbar" role="navigation" aria-label="main navigation"&gt;</w:t>
      </w:r>
    </w:p>
    <w:p w14:paraId="4A4F501E" w14:textId="77777777" w:rsidR="00DB4FCA" w:rsidRDefault="00DB4FCA" w:rsidP="00DB4FCA">
      <w:pPr>
        <w:pStyle w:val="zCode"/>
        <w:rPr>
          <w:noProof/>
        </w:rPr>
      </w:pPr>
      <w:r>
        <w:rPr>
          <w:noProof/>
        </w:rPr>
        <w:t xml:space="preserve">        &lt;div class="container"&gt;</w:t>
      </w:r>
    </w:p>
    <w:p w14:paraId="5FC169A3" w14:textId="77777777" w:rsidR="00DB4FCA" w:rsidRDefault="00DB4FCA" w:rsidP="00DB4FCA">
      <w:pPr>
        <w:pStyle w:val="zCode"/>
        <w:rPr>
          <w:noProof/>
        </w:rPr>
      </w:pPr>
      <w:r>
        <w:rPr>
          <w:noProof/>
        </w:rPr>
        <w:t xml:space="preserve">          &lt;div class="navbar-brand"&gt;</w:t>
      </w:r>
    </w:p>
    <w:p w14:paraId="19FE6AC8" w14:textId="77777777" w:rsidR="00DB4FCA" w:rsidRDefault="00DB4FCA" w:rsidP="00DB4FCA">
      <w:pPr>
        <w:pStyle w:val="zCode"/>
        <w:rPr>
          <w:noProof/>
        </w:rPr>
      </w:pPr>
      <w:r>
        <w:rPr>
          <w:noProof/>
        </w:rPr>
        <w:t xml:space="preserve">            &lt;a class="navbar-item has-text-weight-bold is-uppercase app-logo" href="#/overview"&gt;</w:t>
      </w:r>
    </w:p>
    <w:p w14:paraId="505348F5" w14:textId="77777777" w:rsidR="00DB4FCA" w:rsidRDefault="00DB4FCA" w:rsidP="00DB4FCA">
      <w:pPr>
        <w:pStyle w:val="zCode"/>
        <w:rPr>
          <w:noProof/>
        </w:rPr>
      </w:pPr>
      <w:r>
        <w:rPr>
          <w:noProof/>
        </w:rPr>
        <w:t xml:space="preserve">              &lt;figure class="image"&gt;&lt;img src="./img/icon/icon.png" alt="logo" /&gt;&lt;/figure&gt;</w:t>
      </w:r>
    </w:p>
    <w:p w14:paraId="2622B1BA" w14:textId="77777777" w:rsidR="00DB4FCA" w:rsidRDefault="00DB4FCA" w:rsidP="00DB4FCA">
      <w:pPr>
        <w:pStyle w:val="zCode"/>
        <w:rPr>
          <w:noProof/>
        </w:rPr>
      </w:pPr>
      <w:r>
        <w:rPr>
          <w:noProof/>
        </w:rPr>
        <w:t xml:space="preserve">              &lt;p&gt;&lt;span class="</w:t>
      </w:r>
      <w:r w:rsidRPr="00DB4FCA">
        <w:rPr>
          <w:noProof/>
          <w:color w:val="7030A0"/>
        </w:rPr>
        <w:t>is-hidden-mobile</w:t>
      </w:r>
      <w:r>
        <w:rPr>
          <w:noProof/>
        </w:rPr>
        <w:t>"&gt;${t("nav.brandSpan")}&lt;/span&gt; ${t("nav.brand")}&lt;/p&gt;</w:t>
      </w:r>
    </w:p>
    <w:p w14:paraId="1C08F46E" w14:textId="77777777" w:rsidR="00DB4FCA" w:rsidRDefault="00DB4FCA" w:rsidP="00DB4FCA">
      <w:pPr>
        <w:pStyle w:val="zCode"/>
        <w:rPr>
          <w:noProof/>
        </w:rPr>
      </w:pPr>
      <w:r>
        <w:rPr>
          <w:noProof/>
        </w:rPr>
        <w:t xml:space="preserve">            &lt;/a&gt;</w:t>
      </w:r>
    </w:p>
    <w:p w14:paraId="1E95DADB" w14:textId="77777777" w:rsidR="00DB4FCA" w:rsidRDefault="00DB4FCA" w:rsidP="00DB4FCA">
      <w:pPr>
        <w:pStyle w:val="zCode"/>
        <w:rPr>
          <w:noProof/>
        </w:rPr>
      </w:pPr>
      <w:r>
        <w:rPr>
          <w:noProof/>
        </w:rPr>
        <w:t xml:space="preserve">            &lt;a class="navbar-burger" role="button" aria-expanded="false" data-target="</w:t>
      </w:r>
      <w:r w:rsidRPr="00DB4FCA">
        <w:rPr>
          <w:noProof/>
          <w:color w:val="1F4E79" w:themeColor="accent1" w:themeShade="80"/>
        </w:rPr>
        <w:t>topNavbar</w:t>
      </w:r>
      <w:r>
        <w:rPr>
          <w:noProof/>
        </w:rPr>
        <w:t>"&gt;</w:t>
      </w:r>
    </w:p>
    <w:p w14:paraId="75F9D48E" w14:textId="77777777" w:rsidR="00DB4FCA" w:rsidRDefault="00DB4FCA" w:rsidP="00DB4FCA">
      <w:pPr>
        <w:pStyle w:val="zCode"/>
        <w:rPr>
          <w:noProof/>
        </w:rPr>
      </w:pPr>
      <w:r>
        <w:rPr>
          <w:noProof/>
        </w:rPr>
        <w:t xml:space="preserve">              &lt;span aria-hidden="true"&gt;&lt;/span&gt;</w:t>
      </w:r>
    </w:p>
    <w:p w14:paraId="0C5C32FE" w14:textId="77777777" w:rsidR="00DB4FCA" w:rsidRDefault="00DB4FCA" w:rsidP="00DB4FCA">
      <w:pPr>
        <w:pStyle w:val="zCode"/>
        <w:rPr>
          <w:noProof/>
        </w:rPr>
      </w:pPr>
      <w:r>
        <w:rPr>
          <w:noProof/>
        </w:rPr>
        <w:t xml:space="preserve">              &lt;span aria-hidden="true"&gt;&lt;/span&gt;</w:t>
      </w:r>
    </w:p>
    <w:p w14:paraId="481CE0DD" w14:textId="77777777" w:rsidR="00DB4FCA" w:rsidRDefault="00DB4FCA" w:rsidP="00DB4FCA">
      <w:pPr>
        <w:pStyle w:val="zCode"/>
        <w:rPr>
          <w:noProof/>
        </w:rPr>
      </w:pPr>
      <w:r>
        <w:rPr>
          <w:noProof/>
        </w:rPr>
        <w:t xml:space="preserve">              &lt;span aria-hidden="true"&gt;&lt;/span&gt;</w:t>
      </w:r>
    </w:p>
    <w:p w14:paraId="16EB46AB" w14:textId="77777777" w:rsidR="00DB4FCA" w:rsidRDefault="00DB4FCA" w:rsidP="00DB4FCA">
      <w:pPr>
        <w:pStyle w:val="zCode"/>
        <w:rPr>
          <w:noProof/>
        </w:rPr>
      </w:pPr>
      <w:r>
        <w:rPr>
          <w:noProof/>
        </w:rPr>
        <w:t xml:space="preserve">              &lt;span aria-hidden="true"&gt;&lt;/span&gt;</w:t>
      </w:r>
    </w:p>
    <w:p w14:paraId="5B02D36E" w14:textId="77777777" w:rsidR="00DB4FCA" w:rsidRDefault="00DB4FCA" w:rsidP="00DB4FCA">
      <w:pPr>
        <w:pStyle w:val="zCode"/>
        <w:rPr>
          <w:noProof/>
        </w:rPr>
      </w:pPr>
      <w:r>
        <w:rPr>
          <w:noProof/>
        </w:rPr>
        <w:t xml:space="preserve">            &lt;/a&gt;</w:t>
      </w:r>
    </w:p>
    <w:p w14:paraId="1675FD7A" w14:textId="77777777" w:rsidR="00DB4FCA" w:rsidRDefault="00DB4FCA" w:rsidP="00DB4FCA">
      <w:pPr>
        <w:pStyle w:val="zCode"/>
        <w:rPr>
          <w:noProof/>
        </w:rPr>
      </w:pPr>
      <w:r>
        <w:rPr>
          <w:noProof/>
        </w:rPr>
        <w:t xml:space="preserve">          &lt;/div&gt;</w:t>
      </w:r>
    </w:p>
    <w:p w14:paraId="4789F4FB" w14:textId="77777777" w:rsidR="00DB4FCA" w:rsidRDefault="00DB4FCA" w:rsidP="00DB4FCA">
      <w:pPr>
        <w:pStyle w:val="zCode"/>
        <w:rPr>
          <w:noProof/>
        </w:rPr>
      </w:pPr>
    </w:p>
    <w:p w14:paraId="12881BDA" w14:textId="77777777" w:rsidR="00DB4FCA" w:rsidRDefault="00DB4FCA" w:rsidP="00DB4FCA">
      <w:pPr>
        <w:pStyle w:val="zCode"/>
        <w:rPr>
          <w:noProof/>
        </w:rPr>
      </w:pPr>
      <w:r>
        <w:rPr>
          <w:noProof/>
        </w:rPr>
        <w:t xml:space="preserve">          &lt;div class="navbar-menu has-text-weight-semibold has-text-centered" id="</w:t>
      </w:r>
      <w:r w:rsidRPr="00DB4FCA">
        <w:rPr>
          <w:noProof/>
          <w:color w:val="1F4E79" w:themeColor="accent1" w:themeShade="80"/>
        </w:rPr>
        <w:t>topNavbar</w:t>
      </w:r>
      <w:r>
        <w:rPr>
          <w:noProof/>
        </w:rPr>
        <w:t>"&gt;</w:t>
      </w:r>
    </w:p>
    <w:p w14:paraId="0AA1256F" w14:textId="77777777" w:rsidR="00DB4FCA" w:rsidRDefault="00DB4FCA" w:rsidP="00DB4FCA">
      <w:pPr>
        <w:pStyle w:val="zCode"/>
        <w:rPr>
          <w:noProof/>
        </w:rPr>
      </w:pPr>
      <w:r>
        <w:rPr>
          <w:noProof/>
        </w:rPr>
        <w:t xml:space="preserve">            &lt;div class="navbar-start app-top-navbar-right"&gt;</w:t>
      </w:r>
    </w:p>
    <w:p w14:paraId="6325BF61" w14:textId="77777777" w:rsidR="00DB4FCA" w:rsidRDefault="00DB4FCA" w:rsidP="00DB4FCA">
      <w:pPr>
        <w:pStyle w:val="zCode"/>
        <w:rPr>
          <w:noProof/>
        </w:rPr>
      </w:pPr>
      <w:r>
        <w:rPr>
          <w:noProof/>
        </w:rPr>
        <w:t xml:space="preserve">              &lt;a class="navbar-item" href="#/overview"&gt;</w:t>
      </w:r>
    </w:p>
    <w:p w14:paraId="3A2BE4F3" w14:textId="77777777" w:rsidR="00DB4FCA" w:rsidRDefault="00DB4FCA" w:rsidP="00DB4FCA">
      <w:pPr>
        <w:pStyle w:val="zCode"/>
        <w:rPr>
          <w:noProof/>
        </w:rPr>
      </w:pPr>
      <w:r>
        <w:rPr>
          <w:noProof/>
        </w:rPr>
        <w:t xml:space="preserve">                &lt;span class="icon has-text-warning"&gt;</w:t>
      </w:r>
    </w:p>
    <w:p w14:paraId="40FB09A8" w14:textId="77777777" w:rsidR="00DB4FCA" w:rsidRDefault="00DB4FCA" w:rsidP="00DB4FCA">
      <w:pPr>
        <w:pStyle w:val="zCode"/>
        <w:rPr>
          <w:noProof/>
        </w:rPr>
      </w:pPr>
      <w:r>
        <w:rPr>
          <w:noProof/>
        </w:rPr>
        <w:t xml:space="preserve">                  &lt;i class="fas fa-circle-question"&gt;&lt;/i&gt;</w:t>
      </w:r>
    </w:p>
    <w:p w14:paraId="79AE4187" w14:textId="77777777" w:rsidR="00DB4FCA" w:rsidRDefault="00DB4FCA" w:rsidP="00DB4FCA">
      <w:pPr>
        <w:pStyle w:val="zCode"/>
        <w:rPr>
          <w:noProof/>
        </w:rPr>
      </w:pPr>
      <w:r>
        <w:rPr>
          <w:noProof/>
        </w:rPr>
        <w:t xml:space="preserve">                &lt;/span&gt;</w:t>
      </w:r>
    </w:p>
    <w:p w14:paraId="2D14CD88" w14:textId="77777777" w:rsidR="00DB4FCA" w:rsidRDefault="00DB4FCA" w:rsidP="00DB4FCA">
      <w:pPr>
        <w:pStyle w:val="zCode"/>
        <w:rPr>
          <w:noProof/>
        </w:rPr>
      </w:pPr>
      <w:r>
        <w:rPr>
          <w:noProof/>
        </w:rPr>
        <w:t xml:space="preserve">                &lt;span&gt;</w:t>
      </w:r>
      <w:r w:rsidRPr="00DB4FCA">
        <w:rPr>
          <w:noProof/>
          <w:color w:val="EE0000"/>
        </w:rPr>
        <w:t>${t("nav.overview")}</w:t>
      </w:r>
      <w:r>
        <w:rPr>
          <w:noProof/>
        </w:rPr>
        <w:t>&lt;/span&gt;</w:t>
      </w:r>
    </w:p>
    <w:p w14:paraId="121DAD0E" w14:textId="77777777" w:rsidR="00DB4FCA" w:rsidRDefault="00DB4FCA" w:rsidP="00DB4FCA">
      <w:pPr>
        <w:pStyle w:val="zCode"/>
        <w:rPr>
          <w:noProof/>
        </w:rPr>
      </w:pPr>
      <w:r>
        <w:rPr>
          <w:noProof/>
        </w:rPr>
        <w:t xml:space="preserve">              &lt;/a&gt;</w:t>
      </w:r>
    </w:p>
    <w:p w14:paraId="1784B2FA" w14:textId="77777777" w:rsidR="00DB4FCA" w:rsidRDefault="00DB4FCA" w:rsidP="00DB4FCA">
      <w:pPr>
        <w:pStyle w:val="zCode"/>
        <w:rPr>
          <w:noProof/>
        </w:rPr>
      </w:pPr>
      <w:r>
        <w:rPr>
          <w:noProof/>
        </w:rPr>
        <w:t xml:space="preserve">              &lt;a class="navbar-item" href="#/search"&gt;</w:t>
      </w:r>
    </w:p>
    <w:p w14:paraId="58D2DFD5" w14:textId="77777777" w:rsidR="00DB4FCA" w:rsidRDefault="00DB4FCA" w:rsidP="00DB4FCA">
      <w:pPr>
        <w:pStyle w:val="zCode"/>
        <w:rPr>
          <w:noProof/>
        </w:rPr>
      </w:pPr>
      <w:r>
        <w:rPr>
          <w:noProof/>
        </w:rPr>
        <w:t xml:space="preserve">                &lt;span class="icon has-text-primary"&gt;</w:t>
      </w:r>
    </w:p>
    <w:p w14:paraId="2CE1E55E" w14:textId="77777777" w:rsidR="00DB4FCA" w:rsidRDefault="00DB4FCA" w:rsidP="00DB4FCA">
      <w:pPr>
        <w:pStyle w:val="zCode"/>
        <w:rPr>
          <w:noProof/>
        </w:rPr>
      </w:pPr>
      <w:r>
        <w:rPr>
          <w:noProof/>
        </w:rPr>
        <w:t xml:space="preserve">                  &lt;i class="fas fa-search"&gt;&lt;/i&gt;</w:t>
      </w:r>
    </w:p>
    <w:p w14:paraId="71290BB5" w14:textId="77777777" w:rsidR="00DB4FCA" w:rsidRDefault="00DB4FCA" w:rsidP="00DB4FCA">
      <w:pPr>
        <w:pStyle w:val="zCode"/>
        <w:rPr>
          <w:noProof/>
        </w:rPr>
      </w:pPr>
      <w:r>
        <w:rPr>
          <w:noProof/>
        </w:rPr>
        <w:t xml:space="preserve">                &lt;/span&gt;</w:t>
      </w:r>
    </w:p>
    <w:p w14:paraId="4EB3004F" w14:textId="77777777" w:rsidR="00DB4FCA" w:rsidRDefault="00DB4FCA" w:rsidP="00DB4FCA">
      <w:pPr>
        <w:pStyle w:val="zCode"/>
        <w:rPr>
          <w:noProof/>
        </w:rPr>
      </w:pPr>
      <w:r>
        <w:rPr>
          <w:noProof/>
        </w:rPr>
        <w:t xml:space="preserve">                &lt;span&gt;</w:t>
      </w:r>
      <w:r w:rsidRPr="00DB4FCA">
        <w:rPr>
          <w:noProof/>
          <w:color w:val="EE0000"/>
        </w:rPr>
        <w:t>${t("nav.search")}</w:t>
      </w:r>
      <w:r>
        <w:rPr>
          <w:noProof/>
        </w:rPr>
        <w:t>&lt;/span&gt;</w:t>
      </w:r>
    </w:p>
    <w:p w14:paraId="441FC3B8" w14:textId="77777777" w:rsidR="00DB4FCA" w:rsidRDefault="00DB4FCA" w:rsidP="00DB4FCA">
      <w:pPr>
        <w:pStyle w:val="zCode"/>
        <w:rPr>
          <w:noProof/>
        </w:rPr>
      </w:pPr>
      <w:r>
        <w:rPr>
          <w:noProof/>
        </w:rPr>
        <w:t xml:space="preserve">              &lt;/a&gt;</w:t>
      </w:r>
    </w:p>
    <w:p w14:paraId="11A44EB3" w14:textId="77777777" w:rsidR="00DB4FCA" w:rsidRDefault="00DB4FCA" w:rsidP="00DB4FCA">
      <w:pPr>
        <w:pStyle w:val="zCode"/>
        <w:rPr>
          <w:noProof/>
        </w:rPr>
      </w:pPr>
      <w:r>
        <w:rPr>
          <w:noProof/>
        </w:rPr>
        <w:t xml:space="preserve">              &lt;a class="navbar-item" href="#/calculation"&gt;</w:t>
      </w:r>
    </w:p>
    <w:p w14:paraId="676BEF3C" w14:textId="77777777" w:rsidR="00DB4FCA" w:rsidRDefault="00DB4FCA" w:rsidP="00DB4FCA">
      <w:pPr>
        <w:pStyle w:val="zCode"/>
        <w:rPr>
          <w:noProof/>
        </w:rPr>
      </w:pPr>
      <w:r>
        <w:rPr>
          <w:noProof/>
        </w:rPr>
        <w:t xml:space="preserve">                &lt;span class="icon has-text-link"&gt;</w:t>
      </w:r>
    </w:p>
    <w:p w14:paraId="32C5B234" w14:textId="77777777" w:rsidR="00DB4FCA" w:rsidRDefault="00DB4FCA" w:rsidP="00DB4FCA">
      <w:pPr>
        <w:pStyle w:val="zCode"/>
        <w:rPr>
          <w:noProof/>
        </w:rPr>
      </w:pPr>
      <w:r>
        <w:rPr>
          <w:noProof/>
        </w:rPr>
        <w:t xml:space="preserve">                  &lt;i class="fas fa-calculator"&gt;&lt;/i&gt;</w:t>
      </w:r>
    </w:p>
    <w:p w14:paraId="655253D3" w14:textId="77777777" w:rsidR="00DB4FCA" w:rsidRDefault="00DB4FCA" w:rsidP="00DB4FCA">
      <w:pPr>
        <w:pStyle w:val="zCode"/>
        <w:rPr>
          <w:noProof/>
        </w:rPr>
      </w:pPr>
      <w:r>
        <w:rPr>
          <w:noProof/>
        </w:rPr>
        <w:t xml:space="preserve">                &lt;/span&gt;</w:t>
      </w:r>
    </w:p>
    <w:p w14:paraId="2266A4D0" w14:textId="77777777" w:rsidR="00DB4FCA" w:rsidRDefault="00DB4FCA" w:rsidP="00DB4FCA">
      <w:pPr>
        <w:pStyle w:val="zCode"/>
        <w:rPr>
          <w:noProof/>
        </w:rPr>
      </w:pPr>
      <w:r>
        <w:rPr>
          <w:noProof/>
        </w:rPr>
        <w:t xml:space="preserve">                &lt;span&gt;</w:t>
      </w:r>
      <w:r w:rsidRPr="00DB4FCA">
        <w:rPr>
          <w:noProof/>
          <w:color w:val="EE0000"/>
        </w:rPr>
        <w:t>${t("nav.calculation")}</w:t>
      </w:r>
      <w:r>
        <w:rPr>
          <w:noProof/>
        </w:rPr>
        <w:t>&lt;/span&gt;</w:t>
      </w:r>
    </w:p>
    <w:p w14:paraId="56CD8D43" w14:textId="77777777" w:rsidR="00DB4FCA" w:rsidRDefault="00DB4FCA" w:rsidP="00DB4FCA">
      <w:pPr>
        <w:pStyle w:val="zCode"/>
        <w:rPr>
          <w:noProof/>
        </w:rPr>
      </w:pPr>
      <w:r>
        <w:rPr>
          <w:noProof/>
        </w:rPr>
        <w:t xml:space="preserve">              &lt;/a&gt;</w:t>
      </w:r>
    </w:p>
    <w:p w14:paraId="26B12B0B" w14:textId="77777777" w:rsidR="00DB4FCA" w:rsidRDefault="00DB4FCA" w:rsidP="00DB4FCA">
      <w:pPr>
        <w:pStyle w:val="zCode"/>
        <w:rPr>
          <w:noProof/>
        </w:rPr>
      </w:pPr>
      <w:r>
        <w:rPr>
          <w:noProof/>
        </w:rPr>
        <w:t xml:space="preserve">              &lt;a class="navbar-item" href="#/books"&gt;</w:t>
      </w:r>
    </w:p>
    <w:p w14:paraId="75CD0774" w14:textId="77777777" w:rsidR="00DB4FCA" w:rsidRDefault="00DB4FCA" w:rsidP="00DB4FCA">
      <w:pPr>
        <w:pStyle w:val="zCode"/>
        <w:rPr>
          <w:noProof/>
        </w:rPr>
      </w:pPr>
      <w:r>
        <w:rPr>
          <w:noProof/>
        </w:rPr>
        <w:t xml:space="preserve">                &lt;span class="icon has-text-info"&gt;</w:t>
      </w:r>
    </w:p>
    <w:p w14:paraId="55A3F1C3" w14:textId="77777777" w:rsidR="00DB4FCA" w:rsidRDefault="00DB4FCA" w:rsidP="00DB4FCA">
      <w:pPr>
        <w:pStyle w:val="zCode"/>
        <w:rPr>
          <w:noProof/>
        </w:rPr>
      </w:pPr>
      <w:r>
        <w:rPr>
          <w:noProof/>
        </w:rPr>
        <w:lastRenderedPageBreak/>
        <w:t xml:space="preserve">                  &lt;i class="fas fa-book"&gt;&lt;/i&gt;</w:t>
      </w:r>
    </w:p>
    <w:p w14:paraId="0D7EB32A" w14:textId="77777777" w:rsidR="00DB4FCA" w:rsidRDefault="00DB4FCA" w:rsidP="00DB4FCA">
      <w:pPr>
        <w:pStyle w:val="zCode"/>
        <w:rPr>
          <w:noProof/>
        </w:rPr>
      </w:pPr>
      <w:r>
        <w:rPr>
          <w:noProof/>
        </w:rPr>
        <w:t xml:space="preserve">                &lt;/span&gt;</w:t>
      </w:r>
    </w:p>
    <w:p w14:paraId="50AC0642" w14:textId="77777777" w:rsidR="00DB4FCA" w:rsidRDefault="00DB4FCA" w:rsidP="00DB4FCA">
      <w:pPr>
        <w:pStyle w:val="zCode"/>
        <w:rPr>
          <w:noProof/>
        </w:rPr>
      </w:pPr>
      <w:r>
        <w:rPr>
          <w:noProof/>
        </w:rPr>
        <w:t xml:space="preserve">                &lt;span&gt;</w:t>
      </w:r>
      <w:r w:rsidRPr="00DB4FCA">
        <w:rPr>
          <w:noProof/>
          <w:color w:val="EE0000"/>
        </w:rPr>
        <w:t>${t("nav.books")}</w:t>
      </w:r>
      <w:r>
        <w:rPr>
          <w:noProof/>
        </w:rPr>
        <w:t>&lt;/span&gt;</w:t>
      </w:r>
    </w:p>
    <w:p w14:paraId="7278EE10" w14:textId="77777777" w:rsidR="00DB4FCA" w:rsidRDefault="00DB4FCA" w:rsidP="00DB4FCA">
      <w:pPr>
        <w:pStyle w:val="zCode"/>
        <w:rPr>
          <w:noProof/>
        </w:rPr>
      </w:pPr>
      <w:r>
        <w:rPr>
          <w:noProof/>
        </w:rPr>
        <w:t xml:space="preserve">              &lt;/a&gt;</w:t>
      </w:r>
    </w:p>
    <w:p w14:paraId="2451BEB8" w14:textId="77777777" w:rsidR="00DB4FCA" w:rsidRDefault="00DB4FCA" w:rsidP="00DB4FCA">
      <w:pPr>
        <w:pStyle w:val="zCode"/>
        <w:rPr>
          <w:noProof/>
        </w:rPr>
      </w:pPr>
    </w:p>
    <w:p w14:paraId="6F0E69B0" w14:textId="77777777" w:rsidR="00DB4FCA" w:rsidRDefault="00DB4FCA" w:rsidP="00DB4FCA">
      <w:pPr>
        <w:pStyle w:val="zCode"/>
        <w:rPr>
          <w:noProof/>
        </w:rPr>
      </w:pPr>
      <w:r>
        <w:rPr>
          <w:noProof/>
        </w:rPr>
        <w:t xml:space="preserve">              &lt;a class="navbar-item" href="#/contact"&gt;</w:t>
      </w:r>
    </w:p>
    <w:p w14:paraId="16F984C5" w14:textId="77777777" w:rsidR="00DB4FCA" w:rsidRDefault="00DB4FCA" w:rsidP="00DB4FCA">
      <w:pPr>
        <w:pStyle w:val="zCode"/>
        <w:rPr>
          <w:noProof/>
        </w:rPr>
      </w:pPr>
      <w:r>
        <w:rPr>
          <w:noProof/>
        </w:rPr>
        <w:t xml:space="preserve">                &lt;span class="icon has-text-danger"&gt;</w:t>
      </w:r>
    </w:p>
    <w:p w14:paraId="7D67288B" w14:textId="77777777" w:rsidR="00DB4FCA" w:rsidRDefault="00DB4FCA" w:rsidP="00DB4FCA">
      <w:pPr>
        <w:pStyle w:val="zCode"/>
        <w:rPr>
          <w:noProof/>
        </w:rPr>
      </w:pPr>
      <w:r>
        <w:rPr>
          <w:noProof/>
        </w:rPr>
        <w:t xml:space="preserve">                  &lt;i class="fas fa-address-card"&gt;&lt;/i&gt;</w:t>
      </w:r>
    </w:p>
    <w:p w14:paraId="798B586D" w14:textId="77777777" w:rsidR="00DB4FCA" w:rsidRDefault="00DB4FCA" w:rsidP="00DB4FCA">
      <w:pPr>
        <w:pStyle w:val="zCode"/>
        <w:rPr>
          <w:noProof/>
        </w:rPr>
      </w:pPr>
      <w:r>
        <w:rPr>
          <w:noProof/>
        </w:rPr>
        <w:t xml:space="preserve">                &lt;/span&gt;</w:t>
      </w:r>
    </w:p>
    <w:p w14:paraId="71CC3838" w14:textId="77777777" w:rsidR="00DB4FCA" w:rsidRDefault="00DB4FCA" w:rsidP="00DB4FCA">
      <w:pPr>
        <w:pStyle w:val="zCode"/>
        <w:rPr>
          <w:noProof/>
        </w:rPr>
      </w:pPr>
      <w:r>
        <w:rPr>
          <w:noProof/>
        </w:rPr>
        <w:t xml:space="preserve">                &lt;span&gt;</w:t>
      </w:r>
      <w:r w:rsidRPr="00DB4FCA">
        <w:rPr>
          <w:noProof/>
          <w:color w:val="EE0000"/>
        </w:rPr>
        <w:t>${t("nav.contact")}</w:t>
      </w:r>
      <w:r>
        <w:rPr>
          <w:noProof/>
        </w:rPr>
        <w:t>&lt;/span&gt;</w:t>
      </w:r>
    </w:p>
    <w:p w14:paraId="4295A877" w14:textId="77777777" w:rsidR="00DB4FCA" w:rsidRDefault="00DB4FCA" w:rsidP="00DB4FCA">
      <w:pPr>
        <w:pStyle w:val="zCode"/>
        <w:rPr>
          <w:noProof/>
        </w:rPr>
      </w:pPr>
      <w:r>
        <w:rPr>
          <w:noProof/>
        </w:rPr>
        <w:t xml:space="preserve">              &lt;/a&gt;</w:t>
      </w:r>
    </w:p>
    <w:p w14:paraId="026CBB45" w14:textId="77777777" w:rsidR="00DB4FCA" w:rsidRDefault="00DB4FCA" w:rsidP="00DB4FCA">
      <w:pPr>
        <w:pStyle w:val="zCode"/>
        <w:rPr>
          <w:noProof/>
        </w:rPr>
      </w:pPr>
      <w:r>
        <w:rPr>
          <w:noProof/>
        </w:rPr>
        <w:t xml:space="preserve">            &lt;/div&gt;</w:t>
      </w:r>
    </w:p>
    <w:p w14:paraId="2058F7F9" w14:textId="77777777" w:rsidR="00DB4FCA" w:rsidRDefault="00DB4FCA" w:rsidP="00DB4FCA">
      <w:pPr>
        <w:pStyle w:val="zCode"/>
        <w:rPr>
          <w:noProof/>
        </w:rPr>
      </w:pPr>
    </w:p>
    <w:p w14:paraId="102DBDE4" w14:textId="77777777" w:rsidR="00DB4FCA" w:rsidRDefault="00DB4FCA" w:rsidP="00DB4FCA">
      <w:pPr>
        <w:pStyle w:val="zCode"/>
        <w:rPr>
          <w:noProof/>
        </w:rPr>
      </w:pPr>
      <w:r>
        <w:rPr>
          <w:noProof/>
        </w:rPr>
        <w:t xml:space="preserve">            &lt;div class="navbar-end"&gt;</w:t>
      </w:r>
    </w:p>
    <w:p w14:paraId="45DA814F" w14:textId="77777777" w:rsidR="00DB4FCA" w:rsidRDefault="00DB4FCA" w:rsidP="00DB4FCA">
      <w:pPr>
        <w:pStyle w:val="zCode"/>
        <w:rPr>
          <w:noProof/>
        </w:rPr>
      </w:pPr>
      <w:r>
        <w:rPr>
          <w:noProof/>
        </w:rPr>
        <w:t xml:space="preserve">              &lt;a class="navbar-item" href="#" id="</w:t>
      </w:r>
      <w:r w:rsidRPr="00DB4FCA">
        <w:rPr>
          <w:noProof/>
          <w:color w:val="C00000"/>
        </w:rPr>
        <w:t>langToggle</w:t>
      </w:r>
      <w:r>
        <w:rPr>
          <w:noProof/>
        </w:rPr>
        <w:t>"&gt;</w:t>
      </w:r>
      <w:r w:rsidRPr="00DB4FCA">
        <w:rPr>
          <w:noProof/>
          <w:color w:val="EE0000"/>
        </w:rPr>
        <w:t>${t("nav.language")}</w:t>
      </w:r>
      <w:r>
        <w:rPr>
          <w:noProof/>
        </w:rPr>
        <w:t>&lt;/a&gt;</w:t>
      </w:r>
    </w:p>
    <w:p w14:paraId="6A9F975A" w14:textId="77777777" w:rsidR="00DB4FCA" w:rsidRDefault="00DB4FCA" w:rsidP="00DB4FCA">
      <w:pPr>
        <w:pStyle w:val="zCode"/>
        <w:rPr>
          <w:noProof/>
        </w:rPr>
      </w:pPr>
      <w:r>
        <w:rPr>
          <w:noProof/>
        </w:rPr>
        <w:t xml:space="preserve">            &lt;/div&gt;</w:t>
      </w:r>
    </w:p>
    <w:p w14:paraId="077E47DE" w14:textId="77777777" w:rsidR="00DB4FCA" w:rsidRDefault="00DB4FCA" w:rsidP="00DB4FCA">
      <w:pPr>
        <w:pStyle w:val="zCode"/>
        <w:rPr>
          <w:noProof/>
        </w:rPr>
      </w:pPr>
      <w:r>
        <w:rPr>
          <w:noProof/>
        </w:rPr>
        <w:t xml:space="preserve">          &lt;/div&gt;</w:t>
      </w:r>
    </w:p>
    <w:p w14:paraId="1297BFE8" w14:textId="77777777" w:rsidR="00DB4FCA" w:rsidRDefault="00DB4FCA" w:rsidP="00DB4FCA">
      <w:pPr>
        <w:pStyle w:val="zCode"/>
        <w:rPr>
          <w:noProof/>
        </w:rPr>
      </w:pPr>
      <w:r>
        <w:rPr>
          <w:noProof/>
        </w:rPr>
        <w:t xml:space="preserve">        &lt;/div&gt;</w:t>
      </w:r>
    </w:p>
    <w:p w14:paraId="62A9D9DB" w14:textId="77777777" w:rsidR="00DB4FCA" w:rsidRDefault="00DB4FCA" w:rsidP="00DB4FCA">
      <w:pPr>
        <w:pStyle w:val="zCode"/>
        <w:rPr>
          <w:noProof/>
        </w:rPr>
      </w:pPr>
      <w:r>
        <w:rPr>
          <w:noProof/>
        </w:rPr>
        <w:t xml:space="preserve">      &lt;/nav&gt;</w:t>
      </w:r>
    </w:p>
    <w:p w14:paraId="291797B4" w14:textId="77777777" w:rsidR="00DB4FCA" w:rsidRDefault="00DB4FCA" w:rsidP="00DB4FCA">
      <w:pPr>
        <w:pStyle w:val="zCode"/>
        <w:rPr>
          <w:noProof/>
        </w:rPr>
      </w:pPr>
      <w:r>
        <w:rPr>
          <w:noProof/>
        </w:rPr>
        <w:t xml:space="preserve">    &lt;/header&gt;</w:t>
      </w:r>
    </w:p>
    <w:p w14:paraId="09239283" w14:textId="77777777" w:rsidR="00DB4FCA" w:rsidRDefault="00DB4FCA" w:rsidP="00DB4FCA">
      <w:pPr>
        <w:pStyle w:val="zCode"/>
        <w:rPr>
          <w:noProof/>
        </w:rPr>
      </w:pPr>
      <w:r>
        <w:rPr>
          <w:noProof/>
        </w:rPr>
        <w:t xml:space="preserve">  `;</w:t>
      </w:r>
    </w:p>
    <w:p w14:paraId="34B84EF5" w14:textId="77777777" w:rsidR="00DB4FCA" w:rsidRDefault="00DB4FCA" w:rsidP="00DB4FCA">
      <w:pPr>
        <w:pStyle w:val="zCode"/>
        <w:rPr>
          <w:noProof/>
        </w:rPr>
      </w:pPr>
      <w:r>
        <w:rPr>
          <w:noProof/>
        </w:rPr>
        <w:t>}</w:t>
      </w:r>
    </w:p>
    <w:p w14:paraId="1DB9DCA8" w14:textId="77777777" w:rsidR="00DB4FCA" w:rsidRDefault="00DB4FCA" w:rsidP="00DB4FCA">
      <w:pPr>
        <w:pStyle w:val="zCode"/>
        <w:rPr>
          <w:noProof/>
        </w:rPr>
      </w:pPr>
    </w:p>
    <w:p w14:paraId="7E52CFBA" w14:textId="77777777" w:rsidR="00DB4FCA" w:rsidRDefault="00DB4FCA" w:rsidP="00DB4FCA">
      <w:pPr>
        <w:pStyle w:val="zCode"/>
        <w:rPr>
          <w:noProof/>
        </w:rPr>
      </w:pPr>
      <w:r>
        <w:rPr>
          <w:noProof/>
        </w:rPr>
        <w:t xml:space="preserve">export function </w:t>
      </w:r>
      <w:r w:rsidRPr="00DB4FCA">
        <w:rPr>
          <w:noProof/>
          <w:highlight w:val="yellow"/>
        </w:rPr>
        <w:t>initNavbar</w:t>
      </w:r>
      <w:r>
        <w:rPr>
          <w:noProof/>
        </w:rPr>
        <w:t>() {</w:t>
      </w:r>
    </w:p>
    <w:p w14:paraId="49F80356" w14:textId="77777777" w:rsidR="00DB4FCA" w:rsidRDefault="00DB4FCA" w:rsidP="00DB4FCA">
      <w:pPr>
        <w:pStyle w:val="zCode"/>
        <w:rPr>
          <w:noProof/>
        </w:rPr>
      </w:pPr>
      <w:r>
        <w:rPr>
          <w:noProof/>
        </w:rPr>
        <w:t xml:space="preserve">  const burger = document.querySelector(".navbar-burger");</w:t>
      </w:r>
    </w:p>
    <w:p w14:paraId="4AA4E251" w14:textId="77777777" w:rsidR="00DB4FCA" w:rsidRDefault="00DB4FCA" w:rsidP="00DB4FCA">
      <w:pPr>
        <w:pStyle w:val="zCode"/>
        <w:rPr>
          <w:noProof/>
        </w:rPr>
      </w:pPr>
      <w:r>
        <w:rPr>
          <w:noProof/>
        </w:rPr>
        <w:t xml:space="preserve">  const </w:t>
      </w:r>
      <w:r w:rsidRPr="00DB4FCA">
        <w:rPr>
          <w:noProof/>
          <w:color w:val="C00000"/>
        </w:rPr>
        <w:t xml:space="preserve">languageToggle </w:t>
      </w:r>
      <w:r>
        <w:rPr>
          <w:noProof/>
        </w:rPr>
        <w:t>= document.getElementById("</w:t>
      </w:r>
      <w:r w:rsidRPr="00DB4FCA">
        <w:rPr>
          <w:noProof/>
          <w:color w:val="C00000"/>
        </w:rPr>
        <w:t>langToggle</w:t>
      </w:r>
      <w:r>
        <w:rPr>
          <w:noProof/>
        </w:rPr>
        <w:t>");</w:t>
      </w:r>
    </w:p>
    <w:p w14:paraId="328B22BB" w14:textId="77777777" w:rsidR="00DB4FCA" w:rsidRDefault="00DB4FCA" w:rsidP="00DB4FCA">
      <w:pPr>
        <w:pStyle w:val="zCode"/>
        <w:rPr>
          <w:noProof/>
        </w:rPr>
      </w:pPr>
    </w:p>
    <w:p w14:paraId="1EC02997" w14:textId="77777777" w:rsidR="00DB4FCA" w:rsidRDefault="00DB4FCA" w:rsidP="00DB4FCA">
      <w:pPr>
        <w:pStyle w:val="zCode"/>
        <w:rPr>
          <w:noProof/>
        </w:rPr>
      </w:pPr>
      <w:r>
        <w:rPr>
          <w:noProof/>
        </w:rPr>
        <w:t xml:space="preserve">  if (!burger) return;</w:t>
      </w:r>
    </w:p>
    <w:p w14:paraId="4D084E89" w14:textId="77777777" w:rsidR="00DB4FCA" w:rsidRDefault="00DB4FCA" w:rsidP="00DB4FCA">
      <w:pPr>
        <w:pStyle w:val="zCode"/>
        <w:rPr>
          <w:noProof/>
        </w:rPr>
      </w:pPr>
    </w:p>
    <w:p w14:paraId="52B9BEF3" w14:textId="77777777" w:rsidR="00DB4FCA" w:rsidRDefault="00DB4FCA" w:rsidP="00DB4FCA">
      <w:pPr>
        <w:pStyle w:val="zCode"/>
        <w:rPr>
          <w:noProof/>
        </w:rPr>
      </w:pPr>
      <w:r>
        <w:rPr>
          <w:noProof/>
        </w:rPr>
        <w:t xml:space="preserve">  const targetId = burger.dataset.target;</w:t>
      </w:r>
    </w:p>
    <w:p w14:paraId="3ADF60AC" w14:textId="77777777" w:rsidR="00DB4FCA" w:rsidRDefault="00DB4FCA" w:rsidP="00DB4FCA">
      <w:pPr>
        <w:pStyle w:val="zCode"/>
        <w:rPr>
          <w:noProof/>
        </w:rPr>
      </w:pPr>
      <w:r>
        <w:rPr>
          <w:noProof/>
        </w:rPr>
        <w:t xml:space="preserve">  const menu = document.getElementById(targetId);</w:t>
      </w:r>
    </w:p>
    <w:p w14:paraId="268C6BA5" w14:textId="77777777" w:rsidR="00DB4FCA" w:rsidRDefault="00DB4FCA" w:rsidP="00DB4FCA">
      <w:pPr>
        <w:pStyle w:val="zCode"/>
        <w:rPr>
          <w:noProof/>
        </w:rPr>
      </w:pPr>
      <w:r>
        <w:rPr>
          <w:noProof/>
        </w:rPr>
        <w:t xml:space="preserve">  const navLinks = menu?.querySelectorAll(".navbar-item[href^='#/']");</w:t>
      </w:r>
    </w:p>
    <w:p w14:paraId="740A6584" w14:textId="77777777" w:rsidR="00DB4FCA" w:rsidRDefault="00DB4FCA" w:rsidP="00DB4FCA">
      <w:pPr>
        <w:pStyle w:val="zCode"/>
        <w:rPr>
          <w:noProof/>
        </w:rPr>
      </w:pPr>
    </w:p>
    <w:p w14:paraId="4DE56B38" w14:textId="77777777" w:rsidR="00DB4FCA" w:rsidRDefault="00DB4FCA" w:rsidP="00DB4FCA">
      <w:pPr>
        <w:pStyle w:val="zCode"/>
        <w:rPr>
          <w:noProof/>
        </w:rPr>
      </w:pPr>
      <w:r>
        <w:rPr>
          <w:noProof/>
        </w:rPr>
        <w:t xml:space="preserve">  function openMenu() {</w:t>
      </w:r>
    </w:p>
    <w:p w14:paraId="754F1D54" w14:textId="77777777" w:rsidR="00DB4FCA" w:rsidRDefault="00DB4FCA" w:rsidP="00DB4FCA">
      <w:pPr>
        <w:pStyle w:val="zCode"/>
        <w:rPr>
          <w:noProof/>
        </w:rPr>
      </w:pPr>
      <w:r>
        <w:rPr>
          <w:noProof/>
        </w:rPr>
        <w:t xml:space="preserve">    burger.classList.add("is-active");</w:t>
      </w:r>
    </w:p>
    <w:p w14:paraId="7725257C" w14:textId="77777777" w:rsidR="00DB4FCA" w:rsidRDefault="00DB4FCA" w:rsidP="00DB4FCA">
      <w:pPr>
        <w:pStyle w:val="zCode"/>
        <w:rPr>
          <w:noProof/>
        </w:rPr>
      </w:pPr>
      <w:r>
        <w:rPr>
          <w:noProof/>
        </w:rPr>
        <w:t xml:space="preserve">    menu?.classList.add("is-active");</w:t>
      </w:r>
    </w:p>
    <w:p w14:paraId="671BFD8E" w14:textId="77777777" w:rsidR="00DB4FCA" w:rsidRDefault="00DB4FCA" w:rsidP="00DB4FCA">
      <w:pPr>
        <w:pStyle w:val="zCode"/>
        <w:rPr>
          <w:noProof/>
        </w:rPr>
      </w:pPr>
      <w:r>
        <w:rPr>
          <w:noProof/>
        </w:rPr>
        <w:t xml:space="preserve">    burger.setAttribute("aria-expanded", "true");</w:t>
      </w:r>
    </w:p>
    <w:p w14:paraId="37DB2600" w14:textId="77777777" w:rsidR="00DB4FCA" w:rsidRDefault="00DB4FCA" w:rsidP="00DB4FCA">
      <w:pPr>
        <w:pStyle w:val="zCode"/>
        <w:rPr>
          <w:noProof/>
        </w:rPr>
      </w:pPr>
      <w:r>
        <w:rPr>
          <w:noProof/>
        </w:rPr>
        <w:t xml:space="preserve">  }</w:t>
      </w:r>
    </w:p>
    <w:p w14:paraId="6D4D99AD" w14:textId="77777777" w:rsidR="00DB4FCA" w:rsidRDefault="00DB4FCA" w:rsidP="00DB4FCA">
      <w:pPr>
        <w:pStyle w:val="zCode"/>
        <w:rPr>
          <w:noProof/>
        </w:rPr>
      </w:pPr>
    </w:p>
    <w:p w14:paraId="550D6D38" w14:textId="77777777" w:rsidR="00DB4FCA" w:rsidRDefault="00DB4FCA" w:rsidP="00DB4FCA">
      <w:pPr>
        <w:pStyle w:val="zCode"/>
        <w:rPr>
          <w:noProof/>
        </w:rPr>
      </w:pPr>
      <w:r>
        <w:rPr>
          <w:noProof/>
        </w:rPr>
        <w:t xml:space="preserve">  function closeMenu() {</w:t>
      </w:r>
    </w:p>
    <w:p w14:paraId="7F23E26B" w14:textId="77777777" w:rsidR="00DB4FCA" w:rsidRDefault="00DB4FCA" w:rsidP="00DB4FCA">
      <w:pPr>
        <w:pStyle w:val="zCode"/>
        <w:rPr>
          <w:noProof/>
        </w:rPr>
      </w:pPr>
      <w:r>
        <w:rPr>
          <w:noProof/>
        </w:rPr>
        <w:t xml:space="preserve">    burger.classList.remove("is-active");</w:t>
      </w:r>
    </w:p>
    <w:p w14:paraId="1EB22459" w14:textId="77777777" w:rsidR="00DB4FCA" w:rsidRDefault="00DB4FCA" w:rsidP="00DB4FCA">
      <w:pPr>
        <w:pStyle w:val="zCode"/>
        <w:rPr>
          <w:noProof/>
        </w:rPr>
      </w:pPr>
      <w:r>
        <w:rPr>
          <w:noProof/>
        </w:rPr>
        <w:t xml:space="preserve">    menu?.classList.remove("is-active");</w:t>
      </w:r>
    </w:p>
    <w:p w14:paraId="33293F60" w14:textId="77777777" w:rsidR="00DB4FCA" w:rsidRDefault="00DB4FCA" w:rsidP="00DB4FCA">
      <w:pPr>
        <w:pStyle w:val="zCode"/>
        <w:rPr>
          <w:noProof/>
        </w:rPr>
      </w:pPr>
      <w:r>
        <w:rPr>
          <w:noProof/>
        </w:rPr>
        <w:t xml:space="preserve">    burger.setAttribute("aria-expanded", "false");</w:t>
      </w:r>
    </w:p>
    <w:p w14:paraId="507125EF" w14:textId="77777777" w:rsidR="00DB4FCA" w:rsidRDefault="00DB4FCA" w:rsidP="00DB4FCA">
      <w:pPr>
        <w:pStyle w:val="zCode"/>
        <w:rPr>
          <w:noProof/>
        </w:rPr>
      </w:pPr>
      <w:r>
        <w:rPr>
          <w:noProof/>
        </w:rPr>
        <w:t xml:space="preserve">  }</w:t>
      </w:r>
    </w:p>
    <w:p w14:paraId="1FC9166C" w14:textId="77777777" w:rsidR="00DB4FCA" w:rsidRDefault="00DB4FCA" w:rsidP="00DB4FCA">
      <w:pPr>
        <w:pStyle w:val="zCode"/>
        <w:rPr>
          <w:noProof/>
        </w:rPr>
      </w:pPr>
    </w:p>
    <w:p w14:paraId="006DE37D" w14:textId="77777777" w:rsidR="00DB4FCA" w:rsidRDefault="00DB4FCA" w:rsidP="00DB4FCA">
      <w:pPr>
        <w:pStyle w:val="zCode"/>
        <w:rPr>
          <w:noProof/>
        </w:rPr>
      </w:pPr>
      <w:r>
        <w:rPr>
          <w:noProof/>
        </w:rPr>
        <w:t xml:space="preserve">  function toggleMenu() {</w:t>
      </w:r>
    </w:p>
    <w:p w14:paraId="12BCD302" w14:textId="77777777" w:rsidR="00DB4FCA" w:rsidRDefault="00DB4FCA" w:rsidP="00DB4FCA">
      <w:pPr>
        <w:pStyle w:val="zCode"/>
        <w:rPr>
          <w:noProof/>
        </w:rPr>
      </w:pPr>
      <w:r>
        <w:rPr>
          <w:noProof/>
        </w:rPr>
        <w:t xml:space="preserve">    const isOpen = burger.classList.contains("is-active");</w:t>
      </w:r>
    </w:p>
    <w:p w14:paraId="70F7A7BA" w14:textId="77777777" w:rsidR="00DB4FCA" w:rsidRDefault="00DB4FCA" w:rsidP="00DB4FCA">
      <w:pPr>
        <w:pStyle w:val="zCode"/>
        <w:rPr>
          <w:noProof/>
        </w:rPr>
      </w:pPr>
      <w:r>
        <w:rPr>
          <w:noProof/>
        </w:rPr>
        <w:t xml:space="preserve">    if (isOpen) {</w:t>
      </w:r>
    </w:p>
    <w:p w14:paraId="67EA7228" w14:textId="77777777" w:rsidR="00DB4FCA" w:rsidRDefault="00DB4FCA" w:rsidP="00DB4FCA">
      <w:pPr>
        <w:pStyle w:val="zCode"/>
        <w:rPr>
          <w:noProof/>
        </w:rPr>
      </w:pPr>
      <w:r>
        <w:rPr>
          <w:noProof/>
        </w:rPr>
        <w:t xml:space="preserve">      closeMenu();</w:t>
      </w:r>
    </w:p>
    <w:p w14:paraId="282A5A33" w14:textId="77777777" w:rsidR="00DB4FCA" w:rsidRDefault="00DB4FCA" w:rsidP="00DB4FCA">
      <w:pPr>
        <w:pStyle w:val="zCode"/>
        <w:rPr>
          <w:noProof/>
        </w:rPr>
      </w:pPr>
      <w:r>
        <w:rPr>
          <w:noProof/>
        </w:rPr>
        <w:t xml:space="preserve">    } else {</w:t>
      </w:r>
    </w:p>
    <w:p w14:paraId="7BD31F0E" w14:textId="77777777" w:rsidR="00DB4FCA" w:rsidRDefault="00DB4FCA" w:rsidP="00DB4FCA">
      <w:pPr>
        <w:pStyle w:val="zCode"/>
        <w:rPr>
          <w:noProof/>
        </w:rPr>
      </w:pPr>
      <w:r>
        <w:rPr>
          <w:noProof/>
        </w:rPr>
        <w:t xml:space="preserve">      openMenu();</w:t>
      </w:r>
    </w:p>
    <w:p w14:paraId="6D5B55B1" w14:textId="77777777" w:rsidR="00DB4FCA" w:rsidRDefault="00DB4FCA" w:rsidP="00DB4FCA">
      <w:pPr>
        <w:pStyle w:val="zCode"/>
        <w:rPr>
          <w:noProof/>
        </w:rPr>
      </w:pPr>
      <w:r>
        <w:rPr>
          <w:noProof/>
        </w:rPr>
        <w:t xml:space="preserve">    }</w:t>
      </w:r>
    </w:p>
    <w:p w14:paraId="63F36002" w14:textId="77777777" w:rsidR="00DB4FCA" w:rsidRDefault="00DB4FCA" w:rsidP="00DB4FCA">
      <w:pPr>
        <w:pStyle w:val="zCode"/>
        <w:rPr>
          <w:noProof/>
        </w:rPr>
      </w:pPr>
      <w:r>
        <w:rPr>
          <w:noProof/>
        </w:rPr>
        <w:lastRenderedPageBreak/>
        <w:t xml:space="preserve">  }</w:t>
      </w:r>
    </w:p>
    <w:p w14:paraId="0AB71E8C" w14:textId="77777777" w:rsidR="00DB4FCA" w:rsidRDefault="00DB4FCA" w:rsidP="00DB4FCA">
      <w:pPr>
        <w:pStyle w:val="zCode"/>
        <w:rPr>
          <w:noProof/>
        </w:rPr>
      </w:pPr>
    </w:p>
    <w:p w14:paraId="2E1B90F7" w14:textId="77777777" w:rsidR="00DB4FCA" w:rsidRDefault="00DB4FCA" w:rsidP="00DB4FCA">
      <w:pPr>
        <w:pStyle w:val="zCode"/>
        <w:rPr>
          <w:noProof/>
        </w:rPr>
      </w:pPr>
      <w:r>
        <w:rPr>
          <w:noProof/>
        </w:rPr>
        <w:t xml:space="preserve">  burger.addEventListener("click", toggleMenu);</w:t>
      </w:r>
    </w:p>
    <w:p w14:paraId="72951EBB" w14:textId="77777777" w:rsidR="00DB4FCA" w:rsidRDefault="00DB4FCA" w:rsidP="00DB4FCA">
      <w:pPr>
        <w:pStyle w:val="zCode"/>
        <w:rPr>
          <w:noProof/>
        </w:rPr>
      </w:pPr>
    </w:p>
    <w:p w14:paraId="5DC8E551" w14:textId="77777777" w:rsidR="00DB4FCA" w:rsidRDefault="00DB4FCA" w:rsidP="00DB4FCA">
      <w:pPr>
        <w:pStyle w:val="zCode"/>
        <w:rPr>
          <w:noProof/>
        </w:rPr>
      </w:pPr>
      <w:r>
        <w:rPr>
          <w:noProof/>
        </w:rPr>
        <w:t xml:space="preserve">  navLinks?.forEach((link) =&gt; {</w:t>
      </w:r>
    </w:p>
    <w:p w14:paraId="7F123827" w14:textId="77777777" w:rsidR="00DB4FCA" w:rsidRDefault="00DB4FCA" w:rsidP="00DB4FCA">
      <w:pPr>
        <w:pStyle w:val="zCode"/>
        <w:rPr>
          <w:noProof/>
        </w:rPr>
      </w:pPr>
      <w:r>
        <w:rPr>
          <w:noProof/>
        </w:rPr>
        <w:t xml:space="preserve">    link.addEventListener("click", () =&gt; {</w:t>
      </w:r>
    </w:p>
    <w:p w14:paraId="7901274D" w14:textId="77777777" w:rsidR="00DB4FCA" w:rsidRDefault="00DB4FCA" w:rsidP="00DB4FCA">
      <w:pPr>
        <w:pStyle w:val="zCode"/>
        <w:rPr>
          <w:noProof/>
        </w:rPr>
      </w:pPr>
      <w:r>
        <w:rPr>
          <w:noProof/>
        </w:rPr>
        <w:t xml:space="preserve">      if (window.innerWidth &lt;= 1023) {</w:t>
      </w:r>
    </w:p>
    <w:p w14:paraId="3C4DADFB" w14:textId="77777777" w:rsidR="00DB4FCA" w:rsidRDefault="00DB4FCA" w:rsidP="00DB4FCA">
      <w:pPr>
        <w:pStyle w:val="zCode"/>
        <w:rPr>
          <w:noProof/>
        </w:rPr>
      </w:pPr>
      <w:r>
        <w:rPr>
          <w:noProof/>
        </w:rPr>
        <w:t xml:space="preserve">        closeMenu();</w:t>
      </w:r>
    </w:p>
    <w:p w14:paraId="0B185D83" w14:textId="77777777" w:rsidR="00DB4FCA" w:rsidRDefault="00DB4FCA" w:rsidP="00DB4FCA">
      <w:pPr>
        <w:pStyle w:val="zCode"/>
        <w:rPr>
          <w:noProof/>
        </w:rPr>
      </w:pPr>
      <w:r>
        <w:rPr>
          <w:noProof/>
        </w:rPr>
        <w:t xml:space="preserve">      }</w:t>
      </w:r>
    </w:p>
    <w:p w14:paraId="40C83093" w14:textId="77777777" w:rsidR="00DB4FCA" w:rsidRDefault="00DB4FCA" w:rsidP="00DB4FCA">
      <w:pPr>
        <w:pStyle w:val="zCode"/>
        <w:rPr>
          <w:noProof/>
        </w:rPr>
      </w:pPr>
      <w:r>
        <w:rPr>
          <w:noProof/>
        </w:rPr>
        <w:t xml:space="preserve">    });</w:t>
      </w:r>
    </w:p>
    <w:p w14:paraId="5AFC43E7" w14:textId="77777777" w:rsidR="00DB4FCA" w:rsidRDefault="00DB4FCA" w:rsidP="00DB4FCA">
      <w:pPr>
        <w:pStyle w:val="zCode"/>
        <w:rPr>
          <w:noProof/>
        </w:rPr>
      </w:pPr>
      <w:r>
        <w:rPr>
          <w:noProof/>
        </w:rPr>
        <w:t xml:space="preserve">  });</w:t>
      </w:r>
    </w:p>
    <w:p w14:paraId="1AC5E038" w14:textId="77777777" w:rsidR="00DB4FCA" w:rsidRDefault="00DB4FCA" w:rsidP="00DB4FCA">
      <w:pPr>
        <w:pStyle w:val="zCode"/>
        <w:rPr>
          <w:noProof/>
        </w:rPr>
      </w:pPr>
    </w:p>
    <w:p w14:paraId="34377C04" w14:textId="77777777" w:rsidR="00DB4FCA" w:rsidRDefault="00DB4FCA" w:rsidP="00DB4FCA">
      <w:pPr>
        <w:pStyle w:val="zCode"/>
        <w:rPr>
          <w:noProof/>
        </w:rPr>
      </w:pPr>
      <w:r>
        <w:rPr>
          <w:noProof/>
        </w:rPr>
        <w:t xml:space="preserve">  if (languageToggle) {</w:t>
      </w:r>
    </w:p>
    <w:p w14:paraId="4F9D7DB8" w14:textId="77777777" w:rsidR="00DB4FCA" w:rsidRDefault="00DB4FCA" w:rsidP="00DB4FCA">
      <w:pPr>
        <w:pStyle w:val="zCode"/>
        <w:rPr>
          <w:noProof/>
        </w:rPr>
      </w:pPr>
      <w:r>
        <w:rPr>
          <w:noProof/>
        </w:rPr>
        <w:t xml:space="preserve">    languageToggle.addEventListener("click", (event) =&gt; {</w:t>
      </w:r>
    </w:p>
    <w:p w14:paraId="67ECD4A2" w14:textId="77777777" w:rsidR="00DB4FCA" w:rsidRDefault="00DB4FCA" w:rsidP="00DB4FCA">
      <w:pPr>
        <w:pStyle w:val="zCode"/>
        <w:rPr>
          <w:noProof/>
        </w:rPr>
      </w:pPr>
      <w:r>
        <w:rPr>
          <w:noProof/>
        </w:rPr>
        <w:t xml:space="preserve">      event.preventDefault();</w:t>
      </w:r>
    </w:p>
    <w:p w14:paraId="03A62E10" w14:textId="77777777" w:rsidR="00DB4FCA" w:rsidRDefault="00DB4FCA" w:rsidP="00DB4FCA">
      <w:pPr>
        <w:pStyle w:val="zCode"/>
        <w:rPr>
          <w:noProof/>
        </w:rPr>
      </w:pPr>
      <w:r>
        <w:rPr>
          <w:noProof/>
        </w:rPr>
        <w:t xml:space="preserve">      closeMenu();</w:t>
      </w:r>
    </w:p>
    <w:p w14:paraId="1941BBCF" w14:textId="77777777" w:rsidR="00DB4FCA" w:rsidRDefault="00DB4FCA" w:rsidP="00DB4FCA">
      <w:pPr>
        <w:pStyle w:val="zCode"/>
        <w:rPr>
          <w:noProof/>
        </w:rPr>
      </w:pPr>
      <w:r>
        <w:rPr>
          <w:noProof/>
        </w:rPr>
        <w:t xml:space="preserve">      toggleLanguage();</w:t>
      </w:r>
    </w:p>
    <w:p w14:paraId="09CEBD2F" w14:textId="77777777" w:rsidR="00DB4FCA" w:rsidRDefault="00DB4FCA" w:rsidP="00DB4FCA">
      <w:pPr>
        <w:pStyle w:val="zCode"/>
        <w:rPr>
          <w:noProof/>
        </w:rPr>
      </w:pPr>
      <w:r>
        <w:rPr>
          <w:noProof/>
        </w:rPr>
        <w:t xml:space="preserve">      window.location.reload();</w:t>
      </w:r>
    </w:p>
    <w:p w14:paraId="5B3C6467" w14:textId="77777777" w:rsidR="00DB4FCA" w:rsidRDefault="00DB4FCA" w:rsidP="00DB4FCA">
      <w:pPr>
        <w:pStyle w:val="zCode"/>
        <w:rPr>
          <w:noProof/>
        </w:rPr>
      </w:pPr>
      <w:r>
        <w:rPr>
          <w:noProof/>
        </w:rPr>
        <w:t xml:space="preserve">    });</w:t>
      </w:r>
    </w:p>
    <w:p w14:paraId="36E4A354" w14:textId="77777777" w:rsidR="00DB4FCA" w:rsidRDefault="00DB4FCA" w:rsidP="00DB4FCA">
      <w:pPr>
        <w:pStyle w:val="zCode"/>
        <w:rPr>
          <w:noProof/>
        </w:rPr>
      </w:pPr>
      <w:r>
        <w:rPr>
          <w:noProof/>
        </w:rPr>
        <w:t xml:space="preserve">  }</w:t>
      </w:r>
    </w:p>
    <w:p w14:paraId="7C5A942B" w14:textId="77777777" w:rsidR="00DB4FCA" w:rsidRDefault="00DB4FCA" w:rsidP="00DB4FCA">
      <w:pPr>
        <w:pStyle w:val="zCode"/>
        <w:rPr>
          <w:noProof/>
        </w:rPr>
      </w:pPr>
    </w:p>
    <w:p w14:paraId="39F340D7" w14:textId="77777777" w:rsidR="00DB4FCA" w:rsidRDefault="00DB4FCA" w:rsidP="00DB4FCA">
      <w:pPr>
        <w:pStyle w:val="zCode"/>
        <w:rPr>
          <w:noProof/>
        </w:rPr>
      </w:pPr>
      <w:r>
        <w:rPr>
          <w:noProof/>
        </w:rPr>
        <w:t xml:space="preserve">  window.addEventListener("resize", () =&gt; {</w:t>
      </w:r>
    </w:p>
    <w:p w14:paraId="440B3E77" w14:textId="77777777" w:rsidR="00DB4FCA" w:rsidRDefault="00DB4FCA" w:rsidP="00DB4FCA">
      <w:pPr>
        <w:pStyle w:val="zCode"/>
        <w:rPr>
          <w:noProof/>
        </w:rPr>
      </w:pPr>
      <w:r>
        <w:rPr>
          <w:noProof/>
        </w:rPr>
        <w:t xml:space="preserve">    if (window.innerWidth &gt; 1023) {</w:t>
      </w:r>
    </w:p>
    <w:p w14:paraId="7E682435" w14:textId="77777777" w:rsidR="00DB4FCA" w:rsidRDefault="00DB4FCA" w:rsidP="00DB4FCA">
      <w:pPr>
        <w:pStyle w:val="zCode"/>
        <w:rPr>
          <w:noProof/>
        </w:rPr>
      </w:pPr>
      <w:r>
        <w:rPr>
          <w:noProof/>
        </w:rPr>
        <w:t xml:space="preserve">      closeMenu();</w:t>
      </w:r>
    </w:p>
    <w:p w14:paraId="7C42024E" w14:textId="77777777" w:rsidR="00DB4FCA" w:rsidRDefault="00DB4FCA" w:rsidP="00DB4FCA">
      <w:pPr>
        <w:pStyle w:val="zCode"/>
        <w:rPr>
          <w:noProof/>
        </w:rPr>
      </w:pPr>
      <w:r>
        <w:rPr>
          <w:noProof/>
        </w:rPr>
        <w:t xml:space="preserve">    }</w:t>
      </w:r>
    </w:p>
    <w:p w14:paraId="0B5F70B0" w14:textId="77777777" w:rsidR="00DB4FCA" w:rsidRDefault="00DB4FCA" w:rsidP="00DB4FCA">
      <w:pPr>
        <w:pStyle w:val="zCode"/>
        <w:rPr>
          <w:noProof/>
        </w:rPr>
      </w:pPr>
      <w:r>
        <w:rPr>
          <w:noProof/>
        </w:rPr>
        <w:t xml:space="preserve">  });</w:t>
      </w:r>
    </w:p>
    <w:p w14:paraId="6772B746" w14:textId="77777777" w:rsidR="00DB4FCA" w:rsidRDefault="00DB4FCA" w:rsidP="00DB4FCA">
      <w:pPr>
        <w:pStyle w:val="zCode"/>
        <w:rPr>
          <w:noProof/>
        </w:rPr>
      </w:pPr>
      <w:r>
        <w:rPr>
          <w:noProof/>
        </w:rPr>
        <w:t>}</w:t>
      </w:r>
    </w:p>
    <w:p w14:paraId="36EDE022" w14:textId="77777777" w:rsidR="00DB4FCA" w:rsidRDefault="00DB4FCA" w:rsidP="00DB4FCA">
      <w:pPr>
        <w:pStyle w:val="zCode"/>
        <w:rPr>
          <w:noProof/>
        </w:rPr>
      </w:pPr>
    </w:p>
    <w:p w14:paraId="5EBC3AD0" w14:textId="77777777" w:rsidR="00DB4FCA" w:rsidRDefault="00DB4FCA" w:rsidP="00DB4FCA">
      <w:pPr>
        <w:pStyle w:val="zCode"/>
        <w:rPr>
          <w:noProof/>
        </w:rPr>
      </w:pPr>
      <w:r>
        <w:rPr>
          <w:noProof/>
        </w:rPr>
        <w:t xml:space="preserve">export function </w:t>
      </w:r>
      <w:r w:rsidRPr="00DB4FCA">
        <w:rPr>
          <w:noProof/>
          <w:highlight w:val="yellow"/>
        </w:rPr>
        <w:t>mountNavbar</w:t>
      </w:r>
      <w:r>
        <w:rPr>
          <w:noProof/>
        </w:rPr>
        <w:t>(root) {</w:t>
      </w:r>
    </w:p>
    <w:p w14:paraId="76291BD2" w14:textId="77777777" w:rsidR="00DB4FCA" w:rsidRDefault="00DB4FCA" w:rsidP="00DB4FCA">
      <w:pPr>
        <w:pStyle w:val="zCode"/>
        <w:rPr>
          <w:noProof/>
        </w:rPr>
      </w:pPr>
      <w:r>
        <w:rPr>
          <w:noProof/>
        </w:rPr>
        <w:t xml:space="preserve">  if (!root) return;</w:t>
      </w:r>
    </w:p>
    <w:p w14:paraId="221D3476" w14:textId="77777777" w:rsidR="00DB4FCA" w:rsidRDefault="00DB4FCA" w:rsidP="00DB4FCA">
      <w:pPr>
        <w:pStyle w:val="zCode"/>
        <w:rPr>
          <w:noProof/>
        </w:rPr>
      </w:pPr>
      <w:r>
        <w:rPr>
          <w:noProof/>
        </w:rPr>
        <w:t xml:space="preserve">  root.innerHTML = </w:t>
      </w:r>
      <w:r w:rsidRPr="00DB4FCA">
        <w:rPr>
          <w:noProof/>
          <w:highlight w:val="yellow"/>
        </w:rPr>
        <w:t>renderNavbar</w:t>
      </w:r>
      <w:r>
        <w:rPr>
          <w:noProof/>
        </w:rPr>
        <w:t>();</w:t>
      </w:r>
    </w:p>
    <w:p w14:paraId="55725F5E" w14:textId="77777777" w:rsidR="00DB4FCA" w:rsidRDefault="00DB4FCA" w:rsidP="00DB4FCA">
      <w:pPr>
        <w:pStyle w:val="zCode"/>
        <w:rPr>
          <w:noProof/>
        </w:rPr>
      </w:pPr>
      <w:r>
        <w:rPr>
          <w:noProof/>
        </w:rPr>
        <w:t xml:space="preserve">  </w:t>
      </w:r>
      <w:r w:rsidRPr="00DB4FCA">
        <w:rPr>
          <w:noProof/>
          <w:highlight w:val="yellow"/>
        </w:rPr>
        <w:t>initNavbar</w:t>
      </w:r>
      <w:r>
        <w:rPr>
          <w:noProof/>
        </w:rPr>
        <w:t>();</w:t>
      </w:r>
    </w:p>
    <w:p w14:paraId="034521DA" w14:textId="1FC18473" w:rsidR="00DB4FCA" w:rsidRDefault="00DB4FCA" w:rsidP="00DB4FCA">
      <w:pPr>
        <w:pStyle w:val="zCode"/>
        <w:rPr>
          <w:noProof/>
        </w:rPr>
      </w:pPr>
      <w:r>
        <w:rPr>
          <w:noProof/>
        </w:rPr>
        <w:t>}</w:t>
      </w:r>
    </w:p>
    <w:p w14:paraId="477697A0" w14:textId="77777777" w:rsidR="00E46E7B" w:rsidRDefault="00E46E7B" w:rsidP="00E46E7B">
      <w:pPr>
        <w:pStyle w:val="C2nd"/>
        <w:rPr>
          <w:noProof/>
        </w:rPr>
      </w:pPr>
      <w:bookmarkStart w:id="62" w:name="_Toc231258299"/>
      <w:r w:rsidRPr="00315312">
        <w:rPr>
          <w:noProof/>
        </w:rPr>
        <w:t>src/js/app.js</w:t>
      </w:r>
      <w:r>
        <w:rPr>
          <w:noProof/>
        </w:rPr>
        <w:t xml:space="preserve"> </w:t>
      </w:r>
      <w:r w:rsidRPr="00E46E7B">
        <w:t>шинэчил</w:t>
      </w:r>
      <w:bookmarkEnd w:id="62"/>
    </w:p>
    <w:p w14:paraId="204E5EE1" w14:textId="77777777" w:rsidR="00E46E7B" w:rsidRDefault="00E46E7B" w:rsidP="00E46E7B">
      <w:pPr>
        <w:pStyle w:val="zCode"/>
        <w:rPr>
          <w:noProof/>
        </w:rPr>
      </w:pPr>
      <w:r>
        <w:rPr>
          <w:noProof/>
        </w:rPr>
        <w:t xml:space="preserve">import { </w:t>
      </w:r>
      <w:r w:rsidRPr="00D94525">
        <w:rPr>
          <w:noProof/>
          <w:highlight w:val="cyan"/>
        </w:rPr>
        <w:t>mountNavbar</w:t>
      </w:r>
      <w:r>
        <w:rPr>
          <w:noProof/>
        </w:rPr>
        <w:t xml:space="preserve"> } from "./components/navbar.js";</w:t>
      </w:r>
    </w:p>
    <w:p w14:paraId="799A9D20" w14:textId="77777777" w:rsidR="00E46E7B" w:rsidRDefault="00E46E7B" w:rsidP="00E46E7B">
      <w:pPr>
        <w:pStyle w:val="zCode"/>
        <w:rPr>
          <w:noProof/>
        </w:rPr>
      </w:pPr>
      <w:r>
        <w:rPr>
          <w:noProof/>
        </w:rPr>
        <w:t>import { initRouter } from "./router.js";</w:t>
      </w:r>
    </w:p>
    <w:p w14:paraId="3B8AC817" w14:textId="77777777" w:rsidR="00E46E7B" w:rsidRDefault="00E46E7B" w:rsidP="00E46E7B">
      <w:pPr>
        <w:pStyle w:val="zCode"/>
        <w:rPr>
          <w:noProof/>
        </w:rPr>
      </w:pPr>
      <w:r>
        <w:rPr>
          <w:noProof/>
        </w:rPr>
        <w:t>import { routes } from "./routes.js";</w:t>
      </w:r>
    </w:p>
    <w:p w14:paraId="562AF0BF" w14:textId="77777777" w:rsidR="00E46E7B" w:rsidRDefault="00E46E7B" w:rsidP="00E46E7B">
      <w:pPr>
        <w:pStyle w:val="zCode"/>
        <w:rPr>
          <w:noProof/>
        </w:rPr>
      </w:pPr>
    </w:p>
    <w:p w14:paraId="4862B9C9" w14:textId="77777777" w:rsidR="00E46E7B" w:rsidRDefault="00E46E7B" w:rsidP="00E46E7B">
      <w:pPr>
        <w:pStyle w:val="zCode"/>
        <w:rPr>
          <w:noProof/>
        </w:rPr>
      </w:pPr>
      <w:r>
        <w:rPr>
          <w:noProof/>
        </w:rPr>
        <w:t xml:space="preserve">const </w:t>
      </w:r>
      <w:r w:rsidRPr="00D94525">
        <w:rPr>
          <w:noProof/>
          <w:color w:val="EE0000"/>
        </w:rPr>
        <w:t xml:space="preserve">navbarRoot </w:t>
      </w:r>
      <w:r>
        <w:rPr>
          <w:noProof/>
        </w:rPr>
        <w:t>= document.getElementById("</w:t>
      </w:r>
      <w:r w:rsidRPr="00D94525">
        <w:rPr>
          <w:noProof/>
          <w:color w:val="EE0000"/>
        </w:rPr>
        <w:t>navbar</w:t>
      </w:r>
      <w:r>
        <w:rPr>
          <w:noProof/>
        </w:rPr>
        <w:t>");</w:t>
      </w:r>
    </w:p>
    <w:p w14:paraId="0E7E2B2A" w14:textId="77777777" w:rsidR="00E46E7B" w:rsidRDefault="00E46E7B" w:rsidP="00E46E7B">
      <w:pPr>
        <w:pStyle w:val="zCode"/>
        <w:rPr>
          <w:noProof/>
        </w:rPr>
      </w:pPr>
      <w:r w:rsidRPr="00D94525">
        <w:rPr>
          <w:noProof/>
          <w:highlight w:val="cyan"/>
        </w:rPr>
        <w:t>mountNavbar</w:t>
      </w:r>
      <w:r>
        <w:rPr>
          <w:noProof/>
        </w:rPr>
        <w:t>(</w:t>
      </w:r>
      <w:r w:rsidRPr="00D94525">
        <w:rPr>
          <w:noProof/>
          <w:color w:val="EE0000"/>
        </w:rPr>
        <w:t>navbarRoot</w:t>
      </w:r>
      <w:r>
        <w:rPr>
          <w:noProof/>
        </w:rPr>
        <w:t>);</w:t>
      </w:r>
    </w:p>
    <w:p w14:paraId="194AA741" w14:textId="77777777" w:rsidR="00E46E7B" w:rsidRDefault="00E46E7B" w:rsidP="00E46E7B">
      <w:pPr>
        <w:pStyle w:val="zCode"/>
        <w:rPr>
          <w:noProof/>
        </w:rPr>
      </w:pPr>
    </w:p>
    <w:p w14:paraId="7A992A65" w14:textId="39233EA1" w:rsidR="00E46E7B" w:rsidRDefault="00E46E7B" w:rsidP="001657BB">
      <w:pPr>
        <w:pStyle w:val="zCode"/>
        <w:rPr>
          <w:noProof/>
        </w:rPr>
      </w:pPr>
      <w:r>
        <w:rPr>
          <w:noProof/>
        </w:rPr>
        <w:t>initRouter(routes);</w:t>
      </w:r>
    </w:p>
    <w:p w14:paraId="6AC88F6E" w14:textId="20AFAF65" w:rsidR="002D565C" w:rsidRDefault="002D565C" w:rsidP="002D565C">
      <w:pPr>
        <w:pStyle w:val="C2nd"/>
      </w:pPr>
      <w:bookmarkStart w:id="63" w:name="_Toc231258300"/>
      <w:r w:rsidRPr="002D565C">
        <w:t>src/js/pages/overviewPage.js</w:t>
      </w:r>
      <w:r>
        <w:t xml:space="preserve"> шинэчил</w:t>
      </w:r>
      <w:bookmarkEnd w:id="63"/>
    </w:p>
    <w:p w14:paraId="6F5D1272" w14:textId="77777777" w:rsidR="00AC6DC6" w:rsidRDefault="00AC6DC6" w:rsidP="00AC6DC6">
      <w:pPr>
        <w:pStyle w:val="zCode"/>
      </w:pPr>
      <w:r w:rsidRPr="0010472F">
        <w:rPr>
          <w:highlight w:val="green"/>
        </w:rPr>
        <w:t>import { t } from "../i18n/i18n.js";</w:t>
      </w:r>
    </w:p>
    <w:p w14:paraId="609989F6" w14:textId="77777777" w:rsidR="00AC6DC6" w:rsidRDefault="00AC6DC6" w:rsidP="00AC6DC6">
      <w:pPr>
        <w:pStyle w:val="zCode"/>
      </w:pPr>
      <w:r>
        <w:t>import { renderPageLayout } from "../layouts/pageLayout.js";</w:t>
      </w:r>
    </w:p>
    <w:p w14:paraId="7D4E8798" w14:textId="77777777" w:rsidR="00AC6DC6" w:rsidRDefault="00AC6DC6" w:rsidP="00AC6DC6">
      <w:pPr>
        <w:pStyle w:val="zCode"/>
      </w:pPr>
    </w:p>
    <w:p w14:paraId="48B4BB45" w14:textId="77777777" w:rsidR="00AC6DC6" w:rsidRDefault="00AC6DC6" w:rsidP="00AC6DC6">
      <w:pPr>
        <w:pStyle w:val="zCode"/>
      </w:pPr>
      <w:r>
        <w:t>export function renderOverviewPage() {</w:t>
      </w:r>
    </w:p>
    <w:p w14:paraId="58811304" w14:textId="77777777" w:rsidR="00AC6DC6" w:rsidRDefault="00AC6DC6" w:rsidP="00AC6DC6">
      <w:pPr>
        <w:pStyle w:val="zCode"/>
      </w:pPr>
      <w:r>
        <w:t xml:space="preserve">  const app = document.getElementById("app");</w:t>
      </w:r>
    </w:p>
    <w:p w14:paraId="6AC36F32" w14:textId="77777777" w:rsidR="00AC6DC6" w:rsidRDefault="00AC6DC6" w:rsidP="00AC6DC6">
      <w:pPr>
        <w:pStyle w:val="zCode"/>
      </w:pPr>
    </w:p>
    <w:p w14:paraId="668DBCD6" w14:textId="77777777" w:rsidR="00AC6DC6" w:rsidRDefault="00AC6DC6" w:rsidP="00AC6DC6">
      <w:pPr>
        <w:pStyle w:val="zCode"/>
      </w:pPr>
      <w:r>
        <w:lastRenderedPageBreak/>
        <w:t xml:space="preserve">  app.innerHTML = renderPageLayout({</w:t>
      </w:r>
    </w:p>
    <w:p w14:paraId="66923841" w14:textId="77777777" w:rsidR="00AC6DC6" w:rsidRDefault="00AC6DC6" w:rsidP="00AC6DC6">
      <w:pPr>
        <w:pStyle w:val="zCode"/>
      </w:pPr>
      <w:r>
        <w:t xml:space="preserve">    id: "overview",</w:t>
      </w:r>
    </w:p>
    <w:p w14:paraId="1284FFA4" w14:textId="77777777" w:rsidR="00AC6DC6" w:rsidRDefault="00AC6DC6" w:rsidP="00AC6DC6">
      <w:pPr>
        <w:pStyle w:val="zCode"/>
      </w:pPr>
      <w:r>
        <w:t xml:space="preserve">    title: </w:t>
      </w:r>
      <w:r w:rsidRPr="0010472F">
        <w:rPr>
          <w:highlight w:val="green"/>
        </w:rPr>
        <w:t>t("overview.title"),</w:t>
      </w:r>
    </w:p>
    <w:p w14:paraId="134FEAE2" w14:textId="77777777" w:rsidR="00AC6DC6" w:rsidRDefault="00AC6DC6" w:rsidP="00AC6DC6">
      <w:pPr>
        <w:pStyle w:val="zCode"/>
      </w:pPr>
      <w:r>
        <w:t xml:space="preserve">    content: `</w:t>
      </w:r>
    </w:p>
    <w:p w14:paraId="7BF28B55" w14:textId="77777777" w:rsidR="00AC6DC6" w:rsidRDefault="00AC6DC6" w:rsidP="00AC6DC6">
      <w:pPr>
        <w:pStyle w:val="zCode"/>
      </w:pPr>
      <w:r>
        <w:t xml:space="preserve">      &lt;p</w:t>
      </w:r>
      <w:r w:rsidRPr="0010472F">
        <w:rPr>
          <w:highlight w:val="green"/>
        </w:rPr>
        <w:t>&gt;${t("overview.welcome")}&lt;/</w:t>
      </w:r>
      <w:r>
        <w:t>p&gt;</w:t>
      </w:r>
    </w:p>
    <w:p w14:paraId="22D834AA" w14:textId="77777777" w:rsidR="00AC6DC6" w:rsidRDefault="00AC6DC6" w:rsidP="00AC6DC6">
      <w:pPr>
        <w:pStyle w:val="zCode"/>
      </w:pPr>
      <w:r>
        <w:t xml:space="preserve">    `,</w:t>
      </w:r>
    </w:p>
    <w:p w14:paraId="5B69301A" w14:textId="77777777" w:rsidR="00AC6DC6" w:rsidRDefault="00AC6DC6" w:rsidP="00AC6DC6">
      <w:pPr>
        <w:pStyle w:val="zCode"/>
      </w:pPr>
      <w:r>
        <w:t xml:space="preserve">  });</w:t>
      </w:r>
    </w:p>
    <w:p w14:paraId="1AC4749D" w14:textId="6D67472F" w:rsidR="00AC6DC6" w:rsidRDefault="00AC6DC6" w:rsidP="00AC6DC6">
      <w:pPr>
        <w:pStyle w:val="zCode"/>
      </w:pPr>
      <w:r>
        <w:t>}</w:t>
      </w:r>
    </w:p>
    <w:p w14:paraId="63AAD919" w14:textId="77E2F6F0" w:rsidR="002D565C" w:rsidRDefault="002D565C" w:rsidP="001657BB">
      <w:pPr>
        <w:pStyle w:val="zCode"/>
      </w:pPr>
      <w:r>
        <w:rPr>
          <w:noProof/>
        </w:rPr>
        <w:drawing>
          <wp:inline distT="0" distB="0" distL="0" distR="0" wp14:anchorId="621F1E97" wp14:editId="52448446">
            <wp:extent cx="5940425" cy="1324947"/>
            <wp:effectExtent l="19050" t="19050" r="22225" b="27940"/>
            <wp:docPr id="11683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8178" name=""/>
                    <pic:cNvPicPr/>
                  </pic:nvPicPr>
                  <pic:blipFill rotWithShape="1">
                    <a:blip r:embed="rId103"/>
                    <a:srcRect b="58286"/>
                    <a:stretch>
                      <a:fillRect/>
                    </a:stretch>
                  </pic:blipFill>
                  <pic:spPr bwMode="auto">
                    <a:xfrm>
                      <a:off x="0" y="0"/>
                      <a:ext cx="5940425" cy="1324947"/>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10162AE" w14:textId="5046CF2F" w:rsidR="002D565C" w:rsidRDefault="002D565C" w:rsidP="001657BB">
      <w:pPr>
        <w:pStyle w:val="zCode"/>
      </w:pPr>
      <w:r>
        <w:rPr>
          <w:noProof/>
        </w:rPr>
        <w:drawing>
          <wp:inline distT="0" distB="0" distL="0" distR="0" wp14:anchorId="5FFA03B8" wp14:editId="7BED0E34">
            <wp:extent cx="5937234" cy="1256030"/>
            <wp:effectExtent l="19050" t="19050" r="26035" b="20320"/>
            <wp:docPr id="21376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7955" name=""/>
                    <pic:cNvPicPr/>
                  </pic:nvPicPr>
                  <pic:blipFill rotWithShape="1">
                    <a:blip r:embed="rId104"/>
                    <a:srcRect b="60434"/>
                    <a:stretch>
                      <a:fillRect/>
                    </a:stretch>
                  </pic:blipFill>
                  <pic:spPr bwMode="auto">
                    <a:xfrm>
                      <a:off x="0" y="0"/>
                      <a:ext cx="5940425" cy="1256705"/>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5AB6DAE" w14:textId="77777777" w:rsidR="00A079EE" w:rsidRPr="00A079EE" w:rsidRDefault="00A079EE" w:rsidP="00A079EE">
      <w:pPr>
        <w:pStyle w:val="zCode"/>
      </w:pPr>
      <w:r w:rsidRPr="00A079EE">
        <w:t>git status</w:t>
      </w:r>
    </w:p>
    <w:p w14:paraId="4C9B9F60" w14:textId="77777777" w:rsidR="00A079EE" w:rsidRPr="00A079EE" w:rsidRDefault="00A079EE" w:rsidP="00A079EE">
      <w:pPr>
        <w:pStyle w:val="zCode"/>
      </w:pPr>
      <w:r w:rsidRPr="00A079EE">
        <w:t>git add -A</w:t>
      </w:r>
    </w:p>
    <w:p w14:paraId="093E06C3" w14:textId="3B230B72" w:rsidR="00A079EE" w:rsidRPr="00A079EE" w:rsidRDefault="00A079EE" w:rsidP="00A079EE">
      <w:pPr>
        <w:pStyle w:val="zCode"/>
      </w:pPr>
      <w:r w:rsidRPr="00A079EE">
        <w:t>git commit -m ‘</w:t>
      </w:r>
      <w:r w:rsidR="00D94525" w:rsidRPr="00D94525">
        <w:rPr>
          <w:color w:val="EE0000"/>
          <w:lang w:val="en-US"/>
        </w:rPr>
        <w:t>top navbar</w:t>
      </w:r>
      <w:r w:rsidR="00D71253">
        <w:rPr>
          <w:color w:val="EE0000"/>
          <w:lang w:val="en-US"/>
        </w:rPr>
        <w:t xml:space="preserve"> </w:t>
      </w:r>
      <w:r w:rsidR="00D71253">
        <w:rPr>
          <w:color w:val="EE0000"/>
        </w:rPr>
        <w:t>англи, монгол</w:t>
      </w:r>
      <w:r w:rsidR="00D94525" w:rsidRPr="00D94525">
        <w:rPr>
          <w:color w:val="EE0000"/>
          <w:lang w:val="en-US"/>
        </w:rPr>
        <w:t xml:space="preserve"> </w:t>
      </w:r>
      <w:r w:rsidR="00D94525" w:rsidRPr="00D94525">
        <w:rPr>
          <w:color w:val="EE0000"/>
        </w:rPr>
        <w:t>хэл</w:t>
      </w:r>
      <w:r w:rsidR="00D71253">
        <w:rPr>
          <w:color w:val="EE0000"/>
        </w:rPr>
        <w:t>тэй болов</w:t>
      </w:r>
      <w:r w:rsidRPr="00D94525">
        <w:rPr>
          <w:color w:val="EE0000"/>
        </w:rPr>
        <w:t>’</w:t>
      </w:r>
    </w:p>
    <w:p w14:paraId="116E74BB" w14:textId="630066DD" w:rsidR="00A079EE" w:rsidRPr="00A079EE" w:rsidRDefault="00A079EE" w:rsidP="001657BB">
      <w:pPr>
        <w:pStyle w:val="zCode"/>
        <w:rPr>
          <w:lang w:val="en-US"/>
        </w:rPr>
      </w:pPr>
      <w:r w:rsidRPr="00A079EE">
        <w:t>git push origin master</w:t>
      </w:r>
    </w:p>
    <w:p w14:paraId="53EFC890" w14:textId="319CA055" w:rsidR="002B040E" w:rsidRPr="002B040E" w:rsidRDefault="002B040E" w:rsidP="00D33E78">
      <w:pPr>
        <w:pStyle w:val="C1st"/>
        <w:spacing w:before="240" w:after="120"/>
        <w:rPr>
          <w:rFonts w:eastAsia="SimSun"/>
        </w:rPr>
      </w:pPr>
      <w:bookmarkStart w:id="64" w:name="_Toc231258301"/>
      <w:r w:rsidRPr="002B040E">
        <w:t>Services</w:t>
      </w:r>
      <w:r w:rsidRPr="002B040E">
        <w:rPr>
          <w:rFonts w:eastAsia="SimSun"/>
        </w:rPr>
        <w:t>/</w:t>
      </w:r>
      <w:r w:rsidRPr="00D33E78">
        <w:rPr>
          <w:rFonts w:eastAsia="SimSun"/>
        </w:rPr>
        <w:t>data</w:t>
      </w:r>
      <w:r w:rsidRPr="002B040E">
        <w:rPr>
          <w:rFonts w:eastAsia="SimSun"/>
        </w:rPr>
        <w:t xml:space="preserve"> layer</w:t>
      </w:r>
      <w:bookmarkEnd w:id="64"/>
    </w:p>
    <w:p w14:paraId="30EE1627" w14:textId="0AD7CBAC" w:rsidR="002B040E" w:rsidRPr="002B040E" w:rsidRDefault="002B040E" w:rsidP="002B040E">
      <w:pPr>
        <w:pStyle w:val="zTxtContinue"/>
      </w:pPr>
      <w:r>
        <w:t>З</w:t>
      </w:r>
      <w:r w:rsidRPr="002B040E">
        <w:t>орилго:</w:t>
      </w:r>
    </w:p>
    <w:p w14:paraId="38D4A7D7" w14:textId="5F1E5C1D" w:rsidR="002B040E" w:rsidRPr="002B040E" w:rsidRDefault="002B040E" w:rsidP="002B040E">
      <w:pPr>
        <w:pStyle w:val="zListBulleted"/>
      </w:pPr>
      <w:r w:rsidRPr="002B040E">
        <w:t>searchPage.js дотор data-г шууд бичихгүй</w:t>
      </w:r>
      <w:r>
        <w:t>,</w:t>
      </w:r>
    </w:p>
    <w:p w14:paraId="5137BC7F" w14:textId="2AC0AA37" w:rsidR="002B040E" w:rsidRPr="002B040E" w:rsidRDefault="002B040E" w:rsidP="002B040E">
      <w:pPr>
        <w:pStyle w:val="zListBulleted"/>
      </w:pPr>
      <w:r w:rsidRPr="002B040E">
        <w:t>тусдаа service-ээс авдаг болгох</w:t>
      </w:r>
      <w:r>
        <w:t>,</w:t>
      </w:r>
    </w:p>
    <w:p w14:paraId="6247225C" w14:textId="1B37C65D" w:rsidR="002B040E" w:rsidRDefault="002B040E" w:rsidP="002B040E">
      <w:pPr>
        <w:pStyle w:val="zListBulleted"/>
      </w:pPr>
      <w:r w:rsidRPr="002B040E">
        <w:t>одоо local JSON-оос, дараа нь API-оос авдаг болгож амархан солих</w:t>
      </w:r>
      <w:r>
        <w:t>оор хийнэ.</w:t>
      </w:r>
    </w:p>
    <w:p w14:paraId="312A0636" w14:textId="2A118203" w:rsidR="004B2691" w:rsidRPr="002B040E" w:rsidRDefault="004B2691" w:rsidP="004B2691">
      <w:pPr>
        <w:pStyle w:val="zImages"/>
      </w:pPr>
      <w:r>
        <w:drawing>
          <wp:inline distT="0" distB="0" distL="0" distR="0" wp14:anchorId="1DF82FA8" wp14:editId="6841CA25">
            <wp:extent cx="4416183" cy="1430050"/>
            <wp:effectExtent l="0" t="0" r="3810" b="0"/>
            <wp:docPr id="843663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435916" cy="1436440"/>
                    </a:xfrm>
                    <a:prstGeom prst="rect">
                      <a:avLst/>
                    </a:prstGeom>
                    <a:noFill/>
                    <a:ln>
                      <a:noFill/>
                    </a:ln>
                  </pic:spPr>
                </pic:pic>
              </a:graphicData>
            </a:graphic>
          </wp:inline>
        </w:drawing>
      </w:r>
    </w:p>
    <w:p w14:paraId="36E71EB2" w14:textId="390E2FDE" w:rsidR="00506E37" w:rsidRPr="00506E37" w:rsidRDefault="00506E37" w:rsidP="00A33EC0">
      <w:pPr>
        <w:pStyle w:val="C2nd"/>
        <w:rPr>
          <w:rFonts w:eastAsia="SimSun"/>
        </w:rPr>
      </w:pPr>
      <w:bookmarkStart w:id="65" w:name="_Toc231258302"/>
      <w:r w:rsidRPr="00506E37">
        <w:rPr>
          <w:rFonts w:eastAsia="SimSun"/>
        </w:rPr>
        <w:t>src/data/nutritions.json</w:t>
      </w:r>
      <w:bookmarkEnd w:id="65"/>
    </w:p>
    <w:p w14:paraId="5B916B61" w14:textId="1E58F792" w:rsidR="00506E37" w:rsidRDefault="00506E37" w:rsidP="006117D3">
      <w:pPr>
        <w:pStyle w:val="zTxtContinue"/>
      </w:pPr>
      <w:r w:rsidRPr="00506E37">
        <w:t xml:space="preserve">Эхлээд </w:t>
      </w:r>
      <w:r w:rsidR="004C7BD1" w:rsidRPr="004C7BD1">
        <w:rPr>
          <w:lang w:val="en-US"/>
        </w:rPr>
        <w:t xml:space="preserve">nutritions.json </w:t>
      </w:r>
      <w:r w:rsidR="004C7BD1">
        <w:t>файлыг хуулаарай</w:t>
      </w:r>
      <w:r>
        <w:t>.</w:t>
      </w:r>
    </w:p>
    <w:p w14:paraId="3791E0B4" w14:textId="08658462" w:rsidR="004C7BD1" w:rsidRDefault="004C7BD1" w:rsidP="0010472F">
      <w:pPr>
        <w:pStyle w:val="zCode"/>
      </w:pPr>
      <w:r>
        <w:rPr>
          <w:noProof/>
        </w:rPr>
        <w:lastRenderedPageBreak/>
        <w:drawing>
          <wp:inline distT="0" distB="0" distL="0" distR="0" wp14:anchorId="4EB17FFA" wp14:editId="78D2EC05">
            <wp:extent cx="5940338" cy="1810139"/>
            <wp:effectExtent l="19050" t="19050" r="22860" b="19050"/>
            <wp:docPr id="168714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48470" name=""/>
                    <pic:cNvPicPr/>
                  </pic:nvPicPr>
                  <pic:blipFill rotWithShape="1">
                    <a:blip r:embed="rId106"/>
                    <a:srcRect b="31606"/>
                    <a:stretch>
                      <a:fillRect/>
                    </a:stretch>
                  </pic:blipFill>
                  <pic:spPr bwMode="auto">
                    <a:xfrm>
                      <a:off x="0" y="0"/>
                      <a:ext cx="5940425" cy="181016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22D247EB" w14:textId="10F7CC2E" w:rsidR="006117D3" w:rsidRDefault="00B263AD" w:rsidP="006117D3">
      <w:pPr>
        <w:pStyle w:val="zCode"/>
        <w:rPr>
          <w:lang w:val="en-US"/>
        </w:rPr>
      </w:pPr>
      <w:r>
        <w:rPr>
          <w:noProof/>
        </w:rPr>
        <w:drawing>
          <wp:inline distT="0" distB="0" distL="0" distR="0" wp14:anchorId="10F03909" wp14:editId="7E2C9FB5">
            <wp:extent cx="5940354" cy="2989876"/>
            <wp:effectExtent l="0" t="0" r="3810" b="1270"/>
            <wp:docPr id="65408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81825" name=""/>
                    <pic:cNvPicPr/>
                  </pic:nvPicPr>
                  <pic:blipFill rotWithShape="1">
                    <a:blip r:embed="rId107"/>
                    <a:srcRect b="31958"/>
                    <a:stretch>
                      <a:fillRect/>
                    </a:stretch>
                  </pic:blipFill>
                  <pic:spPr bwMode="auto">
                    <a:xfrm>
                      <a:off x="0" y="0"/>
                      <a:ext cx="5940425" cy="2989912"/>
                    </a:xfrm>
                    <a:prstGeom prst="rect">
                      <a:avLst/>
                    </a:prstGeom>
                    <a:ln>
                      <a:noFill/>
                    </a:ln>
                    <a:extLst>
                      <a:ext uri="{53640926-AAD7-44D8-BBD7-CCE9431645EC}">
                        <a14:shadowObscured xmlns:a14="http://schemas.microsoft.com/office/drawing/2010/main"/>
                      </a:ext>
                    </a:extLst>
                  </pic:spPr>
                </pic:pic>
              </a:graphicData>
            </a:graphic>
          </wp:inline>
        </w:drawing>
      </w:r>
    </w:p>
    <w:p w14:paraId="7FB0FD96" w14:textId="77777777" w:rsidR="00B263AD" w:rsidRPr="00B263AD" w:rsidRDefault="00B263AD" w:rsidP="00B263AD">
      <w:pPr>
        <w:pStyle w:val="zCode"/>
      </w:pPr>
      <w:r w:rsidRPr="00B263AD">
        <w:t>[</w:t>
      </w:r>
    </w:p>
    <w:p w14:paraId="43FD5A8E" w14:textId="77777777" w:rsidR="00B263AD" w:rsidRPr="00B263AD" w:rsidRDefault="00B263AD" w:rsidP="00B263AD">
      <w:pPr>
        <w:pStyle w:val="zCode"/>
      </w:pPr>
      <w:r w:rsidRPr="00B263AD">
        <w:t>  {</w:t>
      </w:r>
    </w:p>
    <w:p w14:paraId="6987C530" w14:textId="77777777" w:rsidR="00B263AD" w:rsidRPr="00B263AD" w:rsidRDefault="00B263AD" w:rsidP="00B263AD">
      <w:pPr>
        <w:pStyle w:val="zCode"/>
      </w:pPr>
      <w:r w:rsidRPr="00B263AD">
        <w:t>    "food_code": "01_0106",</w:t>
      </w:r>
    </w:p>
    <w:p w14:paraId="18A4A6D8" w14:textId="77777777" w:rsidR="00B263AD" w:rsidRPr="00B263AD" w:rsidRDefault="00B263AD" w:rsidP="00B263AD">
      <w:pPr>
        <w:pStyle w:val="zCode"/>
      </w:pPr>
      <w:r w:rsidRPr="00B263AD">
        <w:t>    "food_group": "Cereals and Cereal products",</w:t>
      </w:r>
    </w:p>
    <w:p w14:paraId="7FA16F3A" w14:textId="77777777" w:rsidR="00B263AD" w:rsidRPr="00B263AD" w:rsidRDefault="00B263AD" w:rsidP="00B263AD">
      <w:pPr>
        <w:pStyle w:val="zCode"/>
      </w:pPr>
      <w:r w:rsidRPr="00B263AD">
        <w:t>    "food_name": "Barley flour, whole grain",</w:t>
      </w:r>
    </w:p>
    <w:p w14:paraId="6F34FE33" w14:textId="77777777" w:rsidR="00B263AD" w:rsidRPr="00B263AD" w:rsidRDefault="00B263AD" w:rsidP="00B263AD">
      <w:pPr>
        <w:pStyle w:val="zCode"/>
      </w:pPr>
      <w:r w:rsidRPr="00B263AD">
        <w:t>    "scientific_name": "Hordeum vulgare",</w:t>
      </w:r>
    </w:p>
    <w:p w14:paraId="5F08EDBA" w14:textId="77777777" w:rsidR="00B263AD" w:rsidRPr="00B263AD" w:rsidRDefault="00B263AD" w:rsidP="00B263AD">
      <w:pPr>
        <w:pStyle w:val="zCode"/>
      </w:pPr>
      <w:r w:rsidRPr="00B263AD">
        <w:t>    "native_name": "Арвайн эслэгт гурил",</w:t>
      </w:r>
    </w:p>
    <w:p w14:paraId="7494D481" w14:textId="77777777" w:rsidR="00B263AD" w:rsidRPr="00B263AD" w:rsidRDefault="00B263AD" w:rsidP="00B263AD">
      <w:pPr>
        <w:pStyle w:val="zCode"/>
      </w:pPr>
      <w:r w:rsidRPr="00B263AD">
        <w:t>    "province": "Uvs",</w:t>
      </w:r>
    </w:p>
    <w:p w14:paraId="0CA95433" w14:textId="77777777" w:rsidR="00B263AD" w:rsidRPr="00B263AD" w:rsidRDefault="00B263AD" w:rsidP="00B263AD">
      <w:pPr>
        <w:pStyle w:val="zCode"/>
      </w:pPr>
      <w:r w:rsidRPr="00B263AD">
        <w:t>    "proximates": {</w:t>
      </w:r>
    </w:p>
    <w:p w14:paraId="570FDB67" w14:textId="77777777" w:rsidR="00B263AD" w:rsidRPr="00B263AD" w:rsidRDefault="00B263AD" w:rsidP="00B263AD">
      <w:pPr>
        <w:pStyle w:val="zCode"/>
      </w:pPr>
      <w:r w:rsidRPr="00B263AD">
        <w:t>      "Energy (kcal)": 358,</w:t>
      </w:r>
    </w:p>
    <w:p w14:paraId="1660E513" w14:textId="77777777" w:rsidR="00B263AD" w:rsidRPr="00B263AD" w:rsidRDefault="00B263AD" w:rsidP="00B263AD">
      <w:pPr>
        <w:pStyle w:val="zCode"/>
      </w:pPr>
      <w:r w:rsidRPr="00B263AD">
        <w:t>      "Water (g)": 9.7,</w:t>
      </w:r>
    </w:p>
    <w:p w14:paraId="1E40B789" w14:textId="77777777" w:rsidR="00B263AD" w:rsidRPr="00B263AD" w:rsidRDefault="00B263AD" w:rsidP="00B263AD">
      <w:pPr>
        <w:pStyle w:val="zCode"/>
      </w:pPr>
      <w:r w:rsidRPr="00B263AD">
        <w:t>      "Protein (g)": 12.05,</w:t>
      </w:r>
    </w:p>
    <w:p w14:paraId="33CDCE00" w14:textId="77777777" w:rsidR="00B263AD" w:rsidRPr="00B263AD" w:rsidRDefault="00B263AD" w:rsidP="00B263AD">
      <w:pPr>
        <w:pStyle w:val="zCode"/>
      </w:pPr>
      <w:r w:rsidRPr="00B263AD">
        <w:t>      "Fat (g)": 0.55,</w:t>
      </w:r>
    </w:p>
    <w:p w14:paraId="7964978F" w14:textId="77777777" w:rsidR="00B263AD" w:rsidRPr="00B263AD" w:rsidRDefault="00B263AD" w:rsidP="00B263AD">
      <w:pPr>
        <w:pStyle w:val="zCode"/>
      </w:pPr>
      <w:r w:rsidRPr="00B263AD">
        <w:t>      "Ash (g)": 1.59,</w:t>
      </w:r>
    </w:p>
    <w:p w14:paraId="231746AE" w14:textId="77777777" w:rsidR="00B263AD" w:rsidRPr="00B263AD" w:rsidRDefault="00B263AD" w:rsidP="00B263AD">
      <w:pPr>
        <w:pStyle w:val="zCode"/>
      </w:pPr>
      <w:r w:rsidRPr="00B263AD">
        <w:t>      "Carbohydrate (g)": 76.13</w:t>
      </w:r>
    </w:p>
    <w:p w14:paraId="4EFF5342" w14:textId="77777777" w:rsidR="00B263AD" w:rsidRPr="00B263AD" w:rsidRDefault="00B263AD" w:rsidP="00B263AD">
      <w:pPr>
        <w:pStyle w:val="zCode"/>
      </w:pPr>
      <w:r w:rsidRPr="00B263AD">
        <w:t>    },</w:t>
      </w:r>
    </w:p>
    <w:p w14:paraId="3429E0D8" w14:textId="77777777" w:rsidR="00B263AD" w:rsidRPr="00B263AD" w:rsidRDefault="00B263AD" w:rsidP="00B263AD">
      <w:pPr>
        <w:pStyle w:val="zCode"/>
      </w:pPr>
      <w:r w:rsidRPr="00B263AD">
        <w:t>    "minerals": {</w:t>
      </w:r>
    </w:p>
    <w:p w14:paraId="45A39E74" w14:textId="77777777" w:rsidR="00B263AD" w:rsidRPr="00B263AD" w:rsidRDefault="00B263AD" w:rsidP="00B263AD">
      <w:pPr>
        <w:pStyle w:val="zCode"/>
      </w:pPr>
      <w:r w:rsidRPr="00B263AD">
        <w:t>      "Calcium (mg)": 100,</w:t>
      </w:r>
    </w:p>
    <w:p w14:paraId="310295C4" w14:textId="77777777" w:rsidR="00B263AD" w:rsidRPr="00B263AD" w:rsidRDefault="00B263AD" w:rsidP="00B263AD">
      <w:pPr>
        <w:pStyle w:val="zCode"/>
      </w:pPr>
      <w:r w:rsidRPr="00B263AD">
        <w:t>      "Iron (mg)": 18.7,</w:t>
      </w:r>
    </w:p>
    <w:p w14:paraId="4B3860EF" w14:textId="77777777" w:rsidR="00B263AD" w:rsidRPr="00B263AD" w:rsidRDefault="00B263AD" w:rsidP="00B263AD">
      <w:pPr>
        <w:pStyle w:val="zCode"/>
      </w:pPr>
      <w:r w:rsidRPr="00B263AD">
        <w:t>      "Phosphorus (mg)": 24,</w:t>
      </w:r>
    </w:p>
    <w:p w14:paraId="4CEB9DC5" w14:textId="77777777" w:rsidR="00B263AD" w:rsidRPr="00B263AD" w:rsidRDefault="00B263AD" w:rsidP="00B263AD">
      <w:pPr>
        <w:pStyle w:val="zCode"/>
      </w:pPr>
      <w:r w:rsidRPr="00B263AD">
        <w:t>      "Potassium (mg)": 7,</w:t>
      </w:r>
    </w:p>
    <w:p w14:paraId="06106C75" w14:textId="77777777" w:rsidR="00B263AD" w:rsidRPr="00B263AD" w:rsidRDefault="00B263AD" w:rsidP="00B263AD">
      <w:pPr>
        <w:pStyle w:val="zCode"/>
      </w:pPr>
      <w:r w:rsidRPr="00B263AD">
        <w:t>      "Sodium (mg)": 2</w:t>
      </w:r>
    </w:p>
    <w:p w14:paraId="3F1D6878" w14:textId="77777777" w:rsidR="00B263AD" w:rsidRPr="00B263AD" w:rsidRDefault="00B263AD" w:rsidP="00B263AD">
      <w:pPr>
        <w:pStyle w:val="zCode"/>
      </w:pPr>
      <w:r w:rsidRPr="00B263AD">
        <w:lastRenderedPageBreak/>
        <w:t>    },</w:t>
      </w:r>
    </w:p>
    <w:p w14:paraId="663DA4A0" w14:textId="77777777" w:rsidR="00B263AD" w:rsidRPr="00B263AD" w:rsidRDefault="00B263AD" w:rsidP="00B263AD">
      <w:pPr>
        <w:pStyle w:val="zCode"/>
      </w:pPr>
      <w:r w:rsidRPr="00B263AD">
        <w:t>    "vitamins": {</w:t>
      </w:r>
    </w:p>
    <w:p w14:paraId="65E17094" w14:textId="77777777" w:rsidR="00B263AD" w:rsidRPr="00B263AD" w:rsidRDefault="00B263AD" w:rsidP="00B263AD">
      <w:pPr>
        <w:pStyle w:val="zCode"/>
      </w:pPr>
      <w:r w:rsidRPr="00B263AD">
        <w:t>      "Vitamin A (μg)": 1,</w:t>
      </w:r>
    </w:p>
    <w:p w14:paraId="14A8D188" w14:textId="77777777" w:rsidR="00B263AD" w:rsidRPr="00B263AD" w:rsidRDefault="00B263AD" w:rsidP="00B263AD">
      <w:pPr>
        <w:pStyle w:val="zCode"/>
      </w:pPr>
      <w:r w:rsidRPr="00B263AD">
        <w:t>      "Thiamin (mg)": 0.28,</w:t>
      </w:r>
    </w:p>
    <w:p w14:paraId="2B7B1A3C" w14:textId="77777777" w:rsidR="00B263AD" w:rsidRPr="00B263AD" w:rsidRDefault="00B263AD" w:rsidP="00B263AD">
      <w:pPr>
        <w:pStyle w:val="zCode"/>
      </w:pPr>
      <w:r w:rsidRPr="00B263AD">
        <w:t>      "Riboflavin (mg)": 0.11,</w:t>
      </w:r>
    </w:p>
    <w:p w14:paraId="2CAA42BE" w14:textId="77777777" w:rsidR="00B263AD" w:rsidRPr="00B263AD" w:rsidRDefault="00B263AD" w:rsidP="00B263AD">
      <w:pPr>
        <w:pStyle w:val="zCode"/>
      </w:pPr>
      <w:r w:rsidRPr="00B263AD">
        <w:t>      "Vitamin C (mg)": 22.95,</w:t>
      </w:r>
    </w:p>
    <w:p w14:paraId="1ACF4FCA" w14:textId="77777777" w:rsidR="00B263AD" w:rsidRPr="00B263AD" w:rsidRDefault="00B263AD" w:rsidP="00B263AD">
      <w:pPr>
        <w:pStyle w:val="zCode"/>
      </w:pPr>
      <w:r w:rsidRPr="00B263AD">
        <w:t>      "Refuse (%)": 0.0</w:t>
      </w:r>
    </w:p>
    <w:p w14:paraId="1E34A6EA" w14:textId="77777777" w:rsidR="00B263AD" w:rsidRPr="00B263AD" w:rsidRDefault="00B263AD" w:rsidP="00B263AD">
      <w:pPr>
        <w:pStyle w:val="zCode"/>
      </w:pPr>
      <w:r w:rsidRPr="00B263AD">
        <w:t>    },</w:t>
      </w:r>
    </w:p>
    <w:p w14:paraId="64F43121" w14:textId="77777777" w:rsidR="00B263AD" w:rsidRPr="00B263AD" w:rsidRDefault="00B263AD" w:rsidP="00B263AD">
      <w:pPr>
        <w:pStyle w:val="zCode"/>
      </w:pPr>
      <w:r w:rsidRPr="00B263AD">
        <w:t>    "collection_information": {</w:t>
      </w:r>
    </w:p>
    <w:p w14:paraId="070D9BD4" w14:textId="77777777" w:rsidR="00B263AD" w:rsidRPr="00B263AD" w:rsidRDefault="00B263AD" w:rsidP="00B263AD">
      <w:pPr>
        <w:pStyle w:val="zCode"/>
      </w:pPr>
      <w:r w:rsidRPr="00B263AD">
        <w:t>      "Collection area": "Uvs province, Uvs food JSC",</w:t>
      </w:r>
    </w:p>
    <w:p w14:paraId="301FC984" w14:textId="77777777" w:rsidR="00B263AD" w:rsidRPr="00B263AD" w:rsidRDefault="00B263AD" w:rsidP="00B263AD">
      <w:pPr>
        <w:pStyle w:val="zCode"/>
      </w:pPr>
      <w:r w:rsidRPr="00B263AD">
        <w:t>      "Collection date": "05.10.2021",</w:t>
      </w:r>
    </w:p>
    <w:p w14:paraId="4E829AF4" w14:textId="77777777" w:rsidR="00B263AD" w:rsidRPr="00B263AD" w:rsidRDefault="00B263AD" w:rsidP="00B263AD">
      <w:pPr>
        <w:pStyle w:val="zCode"/>
      </w:pPr>
      <w:r w:rsidRPr="00B263AD">
        <w:t>      "Basis of sample selection": "Culture and customs",</w:t>
      </w:r>
    </w:p>
    <w:p w14:paraId="037F5FDB" w14:textId="77777777" w:rsidR="00B263AD" w:rsidRPr="00B263AD" w:rsidRDefault="00B263AD" w:rsidP="00B263AD">
      <w:pPr>
        <w:pStyle w:val="zCode"/>
      </w:pPr>
      <w:r w:rsidRPr="00B263AD">
        <w:t>      "Additional collection information": "Product name: Fiber barley  flour"</w:t>
      </w:r>
    </w:p>
    <w:p w14:paraId="488D0689" w14:textId="77777777" w:rsidR="00B263AD" w:rsidRPr="00B263AD" w:rsidRDefault="00B263AD" w:rsidP="00B263AD">
      <w:pPr>
        <w:pStyle w:val="zCode"/>
      </w:pPr>
      <w:r w:rsidRPr="00B263AD">
        <w:t>    },</w:t>
      </w:r>
    </w:p>
    <w:p w14:paraId="65409587" w14:textId="77777777" w:rsidR="00B263AD" w:rsidRPr="00B263AD" w:rsidRDefault="00B263AD" w:rsidP="00B263AD">
      <w:pPr>
        <w:pStyle w:val="zCode"/>
      </w:pPr>
      <w:r w:rsidRPr="00B263AD">
        <w:t>    "edible_inedible_part": {</w:t>
      </w:r>
    </w:p>
    <w:p w14:paraId="79B53B20" w14:textId="77777777" w:rsidR="00B263AD" w:rsidRPr="00B263AD" w:rsidRDefault="00B263AD" w:rsidP="00B263AD">
      <w:pPr>
        <w:pStyle w:val="zCode"/>
      </w:pPr>
      <w:r w:rsidRPr="00B263AD">
        <w:t>      "Weight of whole part (g/1 piece)": "1000",</w:t>
      </w:r>
    </w:p>
    <w:p w14:paraId="38AA27B9" w14:textId="77777777" w:rsidR="00B263AD" w:rsidRPr="00B263AD" w:rsidRDefault="00B263AD" w:rsidP="00B263AD">
      <w:pPr>
        <w:pStyle w:val="zCode"/>
      </w:pPr>
      <w:r w:rsidRPr="00B263AD">
        <w:t>      "Weight of edible part (g/1 piece)": "1000",</w:t>
      </w:r>
    </w:p>
    <w:p w14:paraId="72C2A9AA" w14:textId="77777777" w:rsidR="00B263AD" w:rsidRPr="00B263AD" w:rsidRDefault="00B263AD" w:rsidP="00B263AD">
      <w:pPr>
        <w:pStyle w:val="zCode"/>
      </w:pPr>
      <w:r w:rsidRPr="00B263AD">
        <w:t>      "Inedible part (discarded part)": null,</w:t>
      </w:r>
    </w:p>
    <w:p w14:paraId="30F3C736" w14:textId="77777777" w:rsidR="00B263AD" w:rsidRPr="00B263AD" w:rsidRDefault="00B263AD" w:rsidP="00B263AD">
      <w:pPr>
        <w:pStyle w:val="zCode"/>
      </w:pPr>
      <w:r w:rsidRPr="00B263AD">
        <w:t>      "Weight of inedible part (g/1 piece)": null</w:t>
      </w:r>
    </w:p>
    <w:p w14:paraId="132E1E30" w14:textId="77777777" w:rsidR="00B263AD" w:rsidRPr="00B263AD" w:rsidRDefault="00B263AD" w:rsidP="00B263AD">
      <w:pPr>
        <w:pStyle w:val="zCode"/>
      </w:pPr>
      <w:r w:rsidRPr="00B263AD">
        <w:t>    },</w:t>
      </w:r>
    </w:p>
    <w:p w14:paraId="6B48DA6C" w14:textId="77777777" w:rsidR="00B263AD" w:rsidRPr="00B263AD" w:rsidRDefault="00B263AD" w:rsidP="00B263AD">
      <w:pPr>
        <w:pStyle w:val="zCode"/>
      </w:pPr>
      <w:r w:rsidRPr="00B263AD">
        <w:t>    "pretreatment_conditions": {</w:t>
      </w:r>
    </w:p>
    <w:p w14:paraId="64F049E8" w14:textId="77777777" w:rsidR="00B263AD" w:rsidRPr="00B263AD" w:rsidRDefault="00B263AD" w:rsidP="00B263AD">
      <w:pPr>
        <w:pStyle w:val="zCode"/>
      </w:pPr>
      <w:r w:rsidRPr="00B263AD">
        <w:t>      "Cooking (processing) method": null,</w:t>
      </w:r>
    </w:p>
    <w:p w14:paraId="7150400A" w14:textId="77777777" w:rsidR="00B263AD" w:rsidRPr="00B263AD" w:rsidRDefault="00B263AD" w:rsidP="00B263AD">
      <w:pPr>
        <w:pStyle w:val="zCode"/>
      </w:pPr>
      <w:r w:rsidRPr="00B263AD">
        <w:t>      "Other cooking (processing) conditions": null,</w:t>
      </w:r>
    </w:p>
    <w:p w14:paraId="2EB5BC04" w14:textId="77777777" w:rsidR="00B263AD" w:rsidRPr="00B263AD" w:rsidRDefault="00B263AD" w:rsidP="00B263AD">
      <w:pPr>
        <w:pStyle w:val="zCode"/>
      </w:pPr>
      <w:r w:rsidRPr="00B263AD">
        <w:t>      "Reference for condition setting": null</w:t>
      </w:r>
    </w:p>
    <w:p w14:paraId="0CFAAD03" w14:textId="77777777" w:rsidR="00B263AD" w:rsidRPr="00B263AD" w:rsidRDefault="00B263AD" w:rsidP="00B263AD">
      <w:pPr>
        <w:pStyle w:val="zCode"/>
      </w:pPr>
      <w:r w:rsidRPr="00B263AD">
        <w:t>    }</w:t>
      </w:r>
    </w:p>
    <w:p w14:paraId="07CC117A" w14:textId="77777777" w:rsidR="00B263AD" w:rsidRPr="00B263AD" w:rsidRDefault="00B263AD" w:rsidP="00B263AD">
      <w:pPr>
        <w:pStyle w:val="zCode"/>
      </w:pPr>
      <w:r w:rsidRPr="00B263AD">
        <w:t>  },</w:t>
      </w:r>
    </w:p>
    <w:p w14:paraId="3AC73070" w14:textId="77777777" w:rsidR="00B263AD" w:rsidRPr="00B263AD" w:rsidRDefault="00B263AD" w:rsidP="00B263AD">
      <w:pPr>
        <w:pStyle w:val="zCode"/>
      </w:pPr>
      <w:r w:rsidRPr="00B263AD">
        <w:t>  {</w:t>
      </w:r>
    </w:p>
    <w:p w14:paraId="069A1E98" w14:textId="77777777" w:rsidR="00B263AD" w:rsidRPr="00B263AD" w:rsidRDefault="00B263AD" w:rsidP="00B263AD">
      <w:pPr>
        <w:pStyle w:val="zCode"/>
      </w:pPr>
      <w:r w:rsidRPr="00B263AD">
        <w:t>    "food_code": "01_0105",</w:t>
      </w:r>
    </w:p>
    <w:p w14:paraId="619461E4" w14:textId="77777777" w:rsidR="00B263AD" w:rsidRPr="00B263AD" w:rsidRDefault="00B263AD" w:rsidP="00B263AD">
      <w:pPr>
        <w:pStyle w:val="zCode"/>
      </w:pPr>
      <w:r w:rsidRPr="00B263AD">
        <w:t>    "food_group": "Cereals and Cereal products",</w:t>
      </w:r>
    </w:p>
    <w:p w14:paraId="147C5C45" w14:textId="77777777" w:rsidR="00B263AD" w:rsidRPr="00B263AD" w:rsidRDefault="00B263AD" w:rsidP="00B263AD">
      <w:pPr>
        <w:pStyle w:val="zCode"/>
      </w:pPr>
      <w:r w:rsidRPr="00B263AD">
        <w:t>    "food_name": "Barley flour, whole grain, pearled",</w:t>
      </w:r>
    </w:p>
    <w:p w14:paraId="01EC80E3" w14:textId="77777777" w:rsidR="00B263AD" w:rsidRPr="00B263AD" w:rsidRDefault="00B263AD" w:rsidP="00B263AD">
      <w:pPr>
        <w:pStyle w:val="zCode"/>
      </w:pPr>
      <w:r w:rsidRPr="00B263AD">
        <w:t>    "scientific_name": "Hordeum vulgare",</w:t>
      </w:r>
    </w:p>
    <w:p w14:paraId="69193252" w14:textId="77777777" w:rsidR="00B263AD" w:rsidRPr="00B263AD" w:rsidRDefault="00B263AD" w:rsidP="00B263AD">
      <w:pPr>
        <w:pStyle w:val="zCode"/>
      </w:pPr>
      <w:r w:rsidRPr="00B263AD">
        <w:t>    "native_name": "Халтар арвайн гурил",</w:t>
      </w:r>
    </w:p>
    <w:p w14:paraId="06AC53EE" w14:textId="77777777" w:rsidR="00B263AD" w:rsidRPr="00B263AD" w:rsidRDefault="00B263AD" w:rsidP="00B263AD">
      <w:pPr>
        <w:pStyle w:val="zCode"/>
      </w:pPr>
      <w:r w:rsidRPr="00B263AD">
        <w:t>    "province": "Khuvsgul",</w:t>
      </w:r>
    </w:p>
    <w:p w14:paraId="1C1C774D" w14:textId="77777777" w:rsidR="00B263AD" w:rsidRPr="00B263AD" w:rsidRDefault="00B263AD" w:rsidP="00B263AD">
      <w:pPr>
        <w:pStyle w:val="zCode"/>
      </w:pPr>
      <w:r w:rsidRPr="00B263AD">
        <w:t>    "proximates": {</w:t>
      </w:r>
    </w:p>
    <w:p w14:paraId="0B199466" w14:textId="77777777" w:rsidR="00B263AD" w:rsidRPr="00B263AD" w:rsidRDefault="00B263AD" w:rsidP="00B263AD">
      <w:pPr>
        <w:pStyle w:val="zCode"/>
      </w:pPr>
      <w:r w:rsidRPr="00B263AD">
        <w:t>      "Energy (kcal)": 368,</w:t>
      </w:r>
    </w:p>
    <w:p w14:paraId="6F5ED535" w14:textId="77777777" w:rsidR="00B263AD" w:rsidRPr="00B263AD" w:rsidRDefault="00B263AD" w:rsidP="00B263AD">
      <w:pPr>
        <w:pStyle w:val="zCode"/>
      </w:pPr>
      <w:r w:rsidRPr="00B263AD">
        <w:t>      "Water (g)": 7.7,</w:t>
      </w:r>
    </w:p>
    <w:p w14:paraId="24264F63" w14:textId="77777777" w:rsidR="00B263AD" w:rsidRPr="00B263AD" w:rsidRDefault="00B263AD" w:rsidP="00B263AD">
      <w:pPr>
        <w:pStyle w:val="zCode"/>
      </w:pPr>
      <w:r w:rsidRPr="00B263AD">
        <w:t>      "Protein (g)": 12.67,</w:t>
      </w:r>
    </w:p>
    <w:p w14:paraId="6CC049A0" w14:textId="77777777" w:rsidR="00B263AD" w:rsidRPr="00B263AD" w:rsidRDefault="00B263AD" w:rsidP="00B263AD">
      <w:pPr>
        <w:pStyle w:val="zCode"/>
      </w:pPr>
      <w:r w:rsidRPr="00B263AD">
        <w:t>      "Fat (g)": 1.32,</w:t>
      </w:r>
    </w:p>
    <w:p w14:paraId="27D575F7" w14:textId="77777777" w:rsidR="00B263AD" w:rsidRPr="00B263AD" w:rsidRDefault="00B263AD" w:rsidP="00B263AD">
      <w:pPr>
        <w:pStyle w:val="zCode"/>
      </w:pPr>
      <w:r w:rsidRPr="00B263AD">
        <w:t>      "Ash (g)": 1.9,</w:t>
      </w:r>
    </w:p>
    <w:p w14:paraId="431B3B81" w14:textId="77777777" w:rsidR="00B263AD" w:rsidRPr="00B263AD" w:rsidRDefault="00B263AD" w:rsidP="00B263AD">
      <w:pPr>
        <w:pStyle w:val="zCode"/>
      </w:pPr>
      <w:r w:rsidRPr="00B263AD">
        <w:t>      "Carbohydrate (g)": 76.4</w:t>
      </w:r>
    </w:p>
    <w:p w14:paraId="06C6953D" w14:textId="77777777" w:rsidR="00B263AD" w:rsidRPr="00B263AD" w:rsidRDefault="00B263AD" w:rsidP="00B263AD">
      <w:pPr>
        <w:pStyle w:val="zCode"/>
      </w:pPr>
      <w:r w:rsidRPr="00B263AD">
        <w:t>    },</w:t>
      </w:r>
    </w:p>
    <w:p w14:paraId="0B5802AE" w14:textId="77777777" w:rsidR="00B263AD" w:rsidRPr="00B263AD" w:rsidRDefault="00B263AD" w:rsidP="00B263AD">
      <w:pPr>
        <w:pStyle w:val="zCode"/>
      </w:pPr>
      <w:r w:rsidRPr="00B263AD">
        <w:t>    "minerals": {</w:t>
      </w:r>
    </w:p>
    <w:p w14:paraId="4A6B858F" w14:textId="77777777" w:rsidR="00B263AD" w:rsidRPr="00B263AD" w:rsidRDefault="00B263AD" w:rsidP="00B263AD">
      <w:pPr>
        <w:pStyle w:val="zCode"/>
      </w:pPr>
      <w:r w:rsidRPr="00B263AD">
        <w:t>      "Calcium (mg)": 99,</w:t>
      </w:r>
    </w:p>
    <w:p w14:paraId="19EF8935" w14:textId="77777777" w:rsidR="00B263AD" w:rsidRPr="00B263AD" w:rsidRDefault="00B263AD" w:rsidP="00B263AD">
      <w:pPr>
        <w:pStyle w:val="zCode"/>
      </w:pPr>
      <w:r w:rsidRPr="00B263AD">
        <w:t>      "Iron (mg)": 27.32,</w:t>
      </w:r>
    </w:p>
    <w:p w14:paraId="156F69F5" w14:textId="77777777" w:rsidR="00B263AD" w:rsidRPr="00B263AD" w:rsidRDefault="00B263AD" w:rsidP="00B263AD">
      <w:pPr>
        <w:pStyle w:val="zCode"/>
      </w:pPr>
      <w:r w:rsidRPr="00B263AD">
        <w:t>      "Phosphorus (mg)": 28,</w:t>
      </w:r>
    </w:p>
    <w:p w14:paraId="6E409C37" w14:textId="77777777" w:rsidR="00B263AD" w:rsidRPr="00B263AD" w:rsidRDefault="00B263AD" w:rsidP="00B263AD">
      <w:pPr>
        <w:pStyle w:val="zCode"/>
      </w:pPr>
      <w:r w:rsidRPr="00B263AD">
        <w:t>      "Potassium (mg)": 5,</w:t>
      </w:r>
    </w:p>
    <w:p w14:paraId="3FB5DD5F" w14:textId="77777777" w:rsidR="00B263AD" w:rsidRPr="00B263AD" w:rsidRDefault="00B263AD" w:rsidP="00B263AD">
      <w:pPr>
        <w:pStyle w:val="zCode"/>
      </w:pPr>
      <w:r w:rsidRPr="00B263AD">
        <w:t>      "Sodium (mg)": 4</w:t>
      </w:r>
    </w:p>
    <w:p w14:paraId="3EFA54DC" w14:textId="77777777" w:rsidR="00B263AD" w:rsidRPr="00B263AD" w:rsidRDefault="00B263AD" w:rsidP="00B263AD">
      <w:pPr>
        <w:pStyle w:val="zCode"/>
      </w:pPr>
      <w:r w:rsidRPr="00B263AD">
        <w:t>    },</w:t>
      </w:r>
    </w:p>
    <w:p w14:paraId="2496637A" w14:textId="77777777" w:rsidR="00B263AD" w:rsidRPr="00B263AD" w:rsidRDefault="00B263AD" w:rsidP="00B263AD">
      <w:pPr>
        <w:pStyle w:val="zCode"/>
      </w:pPr>
      <w:r w:rsidRPr="00B263AD">
        <w:t>    "vitamins": {</w:t>
      </w:r>
    </w:p>
    <w:p w14:paraId="3872F3D9" w14:textId="77777777" w:rsidR="00B263AD" w:rsidRPr="00B263AD" w:rsidRDefault="00B263AD" w:rsidP="00B263AD">
      <w:pPr>
        <w:pStyle w:val="zCode"/>
      </w:pPr>
      <w:r w:rsidRPr="00B263AD">
        <w:t>      "Vitamin A (μg)": 1,</w:t>
      </w:r>
    </w:p>
    <w:p w14:paraId="2D018BF9" w14:textId="77777777" w:rsidR="00B263AD" w:rsidRPr="00B263AD" w:rsidRDefault="00B263AD" w:rsidP="00B263AD">
      <w:pPr>
        <w:pStyle w:val="zCode"/>
      </w:pPr>
      <w:r w:rsidRPr="00B263AD">
        <w:t>      "Thiamin (mg)": 0.421,</w:t>
      </w:r>
    </w:p>
    <w:p w14:paraId="2F639584" w14:textId="77777777" w:rsidR="00B263AD" w:rsidRPr="00B263AD" w:rsidRDefault="00B263AD" w:rsidP="00B263AD">
      <w:pPr>
        <w:pStyle w:val="zCode"/>
      </w:pPr>
      <w:r w:rsidRPr="00B263AD">
        <w:t>      "Riboflavin (mg)": 0.128,</w:t>
      </w:r>
    </w:p>
    <w:p w14:paraId="1A6BBC6D" w14:textId="77777777" w:rsidR="00B263AD" w:rsidRPr="00B263AD" w:rsidRDefault="00B263AD" w:rsidP="00B263AD">
      <w:pPr>
        <w:pStyle w:val="zCode"/>
      </w:pPr>
      <w:r w:rsidRPr="00B263AD">
        <w:lastRenderedPageBreak/>
        <w:t>      "Vitamin C (mg)": 15.57,</w:t>
      </w:r>
    </w:p>
    <w:p w14:paraId="32286269" w14:textId="77777777" w:rsidR="00B263AD" w:rsidRPr="00B263AD" w:rsidRDefault="00B263AD" w:rsidP="00B263AD">
      <w:pPr>
        <w:pStyle w:val="zCode"/>
      </w:pPr>
      <w:r w:rsidRPr="00B263AD">
        <w:t>      "Refuse (%)": 0.0</w:t>
      </w:r>
    </w:p>
    <w:p w14:paraId="5254348E" w14:textId="77777777" w:rsidR="00B263AD" w:rsidRPr="00B263AD" w:rsidRDefault="00B263AD" w:rsidP="00B263AD">
      <w:pPr>
        <w:pStyle w:val="zCode"/>
      </w:pPr>
      <w:r w:rsidRPr="00B263AD">
        <w:t>    },</w:t>
      </w:r>
    </w:p>
    <w:p w14:paraId="03710055" w14:textId="77777777" w:rsidR="00B263AD" w:rsidRPr="00B263AD" w:rsidRDefault="00B263AD" w:rsidP="00B263AD">
      <w:pPr>
        <w:pStyle w:val="zCode"/>
      </w:pPr>
      <w:r w:rsidRPr="00B263AD">
        <w:t>    "collection_information": {</w:t>
      </w:r>
    </w:p>
    <w:p w14:paraId="21268111" w14:textId="77777777" w:rsidR="00B263AD" w:rsidRPr="00B263AD" w:rsidRDefault="00B263AD" w:rsidP="00B263AD">
      <w:pPr>
        <w:pStyle w:val="zCode"/>
      </w:pPr>
      <w:r w:rsidRPr="00B263AD">
        <w:t>      "Collection area": "Khuvsgul province, Altan duulga JSC",</w:t>
      </w:r>
    </w:p>
    <w:p w14:paraId="5D3227E4" w14:textId="77777777" w:rsidR="00B263AD" w:rsidRPr="00B263AD" w:rsidRDefault="00B263AD" w:rsidP="00B263AD">
      <w:pPr>
        <w:pStyle w:val="zCode"/>
      </w:pPr>
      <w:r w:rsidRPr="00B263AD">
        <w:t>      "Collection date": "25.11.2021",</w:t>
      </w:r>
    </w:p>
    <w:p w14:paraId="683130F0" w14:textId="77777777" w:rsidR="00B263AD" w:rsidRPr="00B263AD" w:rsidRDefault="00B263AD" w:rsidP="00B263AD">
      <w:pPr>
        <w:pStyle w:val="zCode"/>
      </w:pPr>
      <w:r w:rsidRPr="00B263AD">
        <w:t>      "Basis of sample selection": "Culture and customs",</w:t>
      </w:r>
    </w:p>
    <w:p w14:paraId="422F6298" w14:textId="77777777" w:rsidR="00B263AD" w:rsidRPr="00B263AD" w:rsidRDefault="00B263AD" w:rsidP="00B263AD">
      <w:pPr>
        <w:pStyle w:val="zCode"/>
      </w:pPr>
      <w:r w:rsidRPr="00B263AD">
        <w:t>      "Additional collection information": "Product name: Pearled barley flour,  Rousted barley flour"</w:t>
      </w:r>
    </w:p>
    <w:p w14:paraId="2EE64147" w14:textId="77777777" w:rsidR="00B263AD" w:rsidRPr="00B263AD" w:rsidRDefault="00B263AD" w:rsidP="00B263AD">
      <w:pPr>
        <w:pStyle w:val="zCode"/>
      </w:pPr>
      <w:r w:rsidRPr="00B263AD">
        <w:t>    },</w:t>
      </w:r>
    </w:p>
    <w:p w14:paraId="52631563" w14:textId="77777777" w:rsidR="00B263AD" w:rsidRPr="00B263AD" w:rsidRDefault="00B263AD" w:rsidP="00B263AD">
      <w:pPr>
        <w:pStyle w:val="zCode"/>
      </w:pPr>
      <w:r w:rsidRPr="00B263AD">
        <w:t>    "edible_inedible_part": {</w:t>
      </w:r>
    </w:p>
    <w:p w14:paraId="3E385394" w14:textId="77777777" w:rsidR="00B263AD" w:rsidRPr="00B263AD" w:rsidRDefault="00B263AD" w:rsidP="00B263AD">
      <w:pPr>
        <w:pStyle w:val="zCode"/>
      </w:pPr>
      <w:r w:rsidRPr="00B263AD">
        <w:t>      "Weight of whole part (g/1 piece)": "1000",</w:t>
      </w:r>
    </w:p>
    <w:p w14:paraId="11EB1BBA" w14:textId="77777777" w:rsidR="00B263AD" w:rsidRPr="00B263AD" w:rsidRDefault="00B263AD" w:rsidP="00B263AD">
      <w:pPr>
        <w:pStyle w:val="zCode"/>
      </w:pPr>
      <w:r w:rsidRPr="00B263AD">
        <w:t>      "Weight of edible part (g/1 piece)": "1000",</w:t>
      </w:r>
    </w:p>
    <w:p w14:paraId="03936293" w14:textId="77777777" w:rsidR="00B263AD" w:rsidRPr="00B263AD" w:rsidRDefault="00B263AD" w:rsidP="00B263AD">
      <w:pPr>
        <w:pStyle w:val="zCode"/>
      </w:pPr>
      <w:r w:rsidRPr="00B263AD">
        <w:t>      "Inedible part (discarded part)": null,</w:t>
      </w:r>
    </w:p>
    <w:p w14:paraId="48395720" w14:textId="77777777" w:rsidR="00B263AD" w:rsidRPr="00B263AD" w:rsidRDefault="00B263AD" w:rsidP="00B263AD">
      <w:pPr>
        <w:pStyle w:val="zCode"/>
      </w:pPr>
      <w:r w:rsidRPr="00B263AD">
        <w:t>      "Weight of inedible part (g/1 piece)": null</w:t>
      </w:r>
    </w:p>
    <w:p w14:paraId="5AD04987" w14:textId="77777777" w:rsidR="00B263AD" w:rsidRPr="00B263AD" w:rsidRDefault="00B263AD" w:rsidP="00B263AD">
      <w:pPr>
        <w:pStyle w:val="zCode"/>
      </w:pPr>
      <w:r w:rsidRPr="00B263AD">
        <w:t>    },</w:t>
      </w:r>
    </w:p>
    <w:p w14:paraId="03A1B742" w14:textId="77777777" w:rsidR="00B263AD" w:rsidRPr="00B263AD" w:rsidRDefault="00B263AD" w:rsidP="00B263AD">
      <w:pPr>
        <w:pStyle w:val="zCode"/>
      </w:pPr>
      <w:r w:rsidRPr="00B263AD">
        <w:t>    "pretreatment_conditions": {</w:t>
      </w:r>
    </w:p>
    <w:p w14:paraId="6E001213" w14:textId="77777777" w:rsidR="00B263AD" w:rsidRPr="00B263AD" w:rsidRDefault="00B263AD" w:rsidP="00B263AD">
      <w:pPr>
        <w:pStyle w:val="zCode"/>
      </w:pPr>
      <w:r w:rsidRPr="00B263AD">
        <w:t>      "Cooking (processing) method": null,</w:t>
      </w:r>
    </w:p>
    <w:p w14:paraId="13C25E76" w14:textId="77777777" w:rsidR="00B263AD" w:rsidRPr="00B263AD" w:rsidRDefault="00B263AD" w:rsidP="00B263AD">
      <w:pPr>
        <w:pStyle w:val="zCode"/>
      </w:pPr>
      <w:r w:rsidRPr="00B263AD">
        <w:t>      "Other cooking (processing) conditions": null,</w:t>
      </w:r>
    </w:p>
    <w:p w14:paraId="22AE9C93" w14:textId="77777777" w:rsidR="00B263AD" w:rsidRPr="00B263AD" w:rsidRDefault="00B263AD" w:rsidP="00B263AD">
      <w:pPr>
        <w:pStyle w:val="zCode"/>
      </w:pPr>
      <w:r w:rsidRPr="00B263AD">
        <w:t>      "Reference for condition setting": null</w:t>
      </w:r>
    </w:p>
    <w:p w14:paraId="1FB986BA" w14:textId="77777777" w:rsidR="00B263AD" w:rsidRPr="00B263AD" w:rsidRDefault="00B263AD" w:rsidP="00B263AD">
      <w:pPr>
        <w:pStyle w:val="zCode"/>
      </w:pPr>
      <w:r w:rsidRPr="00B263AD">
        <w:t>    }</w:t>
      </w:r>
    </w:p>
    <w:p w14:paraId="2B724073" w14:textId="77777777" w:rsidR="00B263AD" w:rsidRPr="00B263AD" w:rsidRDefault="00B263AD" w:rsidP="00B263AD">
      <w:pPr>
        <w:pStyle w:val="zCode"/>
      </w:pPr>
      <w:r w:rsidRPr="00B263AD">
        <w:t>  }</w:t>
      </w:r>
    </w:p>
    <w:p w14:paraId="61DA1FAA" w14:textId="6F1DD015" w:rsidR="00B263AD" w:rsidRDefault="00B263AD" w:rsidP="006117D3">
      <w:pPr>
        <w:pStyle w:val="zCode"/>
        <w:rPr>
          <w:lang w:val="en-US"/>
        </w:rPr>
      </w:pPr>
      <w:r>
        <w:rPr>
          <w:lang w:val="en-US"/>
        </w:rPr>
        <w:t>]</w:t>
      </w:r>
    </w:p>
    <w:p w14:paraId="2BE69D93" w14:textId="63D078FF" w:rsidR="004F3B25" w:rsidRDefault="00467314" w:rsidP="00654CAB">
      <w:pPr>
        <w:pStyle w:val="C2nd"/>
      </w:pPr>
      <w:bookmarkStart w:id="66" w:name="_Toc231258303"/>
      <w:r w:rsidRPr="00467314">
        <w:t>src/js/config.js</w:t>
      </w:r>
      <w:bookmarkEnd w:id="66"/>
    </w:p>
    <w:p w14:paraId="7C8D52F5" w14:textId="68C2B198" w:rsidR="004F3B25" w:rsidRDefault="00B263AD" w:rsidP="00B32692">
      <w:pPr>
        <w:pStyle w:val="zCode"/>
      </w:pPr>
      <w:r>
        <w:rPr>
          <w:noProof/>
        </w:rPr>
        <w:drawing>
          <wp:inline distT="0" distB="0" distL="0" distR="0" wp14:anchorId="3ECE4A9F" wp14:editId="0AD6AD4A">
            <wp:extent cx="5940425" cy="3079102"/>
            <wp:effectExtent l="0" t="0" r="3175" b="7620"/>
            <wp:docPr id="195513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32502" name=""/>
                    <pic:cNvPicPr/>
                  </pic:nvPicPr>
                  <pic:blipFill rotWithShape="1">
                    <a:blip r:embed="rId108"/>
                    <a:srcRect b="29928"/>
                    <a:stretch>
                      <a:fillRect/>
                    </a:stretch>
                  </pic:blipFill>
                  <pic:spPr bwMode="auto">
                    <a:xfrm>
                      <a:off x="0" y="0"/>
                      <a:ext cx="5940425" cy="3079102"/>
                    </a:xfrm>
                    <a:prstGeom prst="rect">
                      <a:avLst/>
                    </a:prstGeom>
                    <a:ln>
                      <a:noFill/>
                    </a:ln>
                    <a:extLst>
                      <a:ext uri="{53640926-AAD7-44D8-BBD7-CCE9431645EC}">
                        <a14:shadowObscured xmlns:a14="http://schemas.microsoft.com/office/drawing/2010/main"/>
                      </a:ext>
                    </a:extLst>
                  </pic:spPr>
                </pic:pic>
              </a:graphicData>
            </a:graphic>
          </wp:inline>
        </w:drawing>
      </w:r>
    </w:p>
    <w:p w14:paraId="6BDE7956" w14:textId="5911D2EC" w:rsidR="004C4E2F" w:rsidRDefault="004C4E2F" w:rsidP="004C4E2F">
      <w:pPr>
        <w:pStyle w:val="zCode"/>
      </w:pPr>
      <w:r>
        <w:t xml:space="preserve">export const DATA_MODE = "local"; </w:t>
      </w:r>
    </w:p>
    <w:p w14:paraId="50E1CE7F" w14:textId="77777777" w:rsidR="004C4E2F" w:rsidRDefault="004C4E2F" w:rsidP="004C4E2F">
      <w:pPr>
        <w:pStyle w:val="zCode"/>
      </w:pPr>
      <w:r>
        <w:t xml:space="preserve">export const LOCAL_NUTRITIONS_URL = </w:t>
      </w:r>
      <w:r w:rsidRPr="00B263AD">
        <w:rPr>
          <w:highlight w:val="yellow"/>
        </w:rPr>
        <w:t>"./data/nutritions.json</w:t>
      </w:r>
      <w:r>
        <w:t>";</w:t>
      </w:r>
    </w:p>
    <w:p w14:paraId="01BBC850" w14:textId="77777777" w:rsidR="004C4E2F" w:rsidRDefault="004C4E2F" w:rsidP="004C4E2F">
      <w:pPr>
        <w:pStyle w:val="zCode"/>
      </w:pPr>
    </w:p>
    <w:p w14:paraId="1C00674D" w14:textId="77777777" w:rsidR="004C4E2F" w:rsidRDefault="004C4E2F" w:rsidP="004C4E2F">
      <w:pPr>
        <w:pStyle w:val="zCode"/>
      </w:pPr>
      <w:r>
        <w:t>export const API_BASE_URL = "</w:t>
      </w:r>
      <w:r w:rsidRPr="00B263AD">
        <w:rPr>
          <w:highlight w:val="cyan"/>
        </w:rPr>
        <w:t>https://example.com/api</w:t>
      </w:r>
      <w:r>
        <w:t>";</w:t>
      </w:r>
    </w:p>
    <w:p w14:paraId="35A96C5D" w14:textId="5687BE54" w:rsidR="004C4E2F" w:rsidRDefault="004C4E2F" w:rsidP="004C4E2F">
      <w:pPr>
        <w:pStyle w:val="zCode"/>
      </w:pPr>
      <w:r>
        <w:t>export const API_NUTRITIONS_URL = `${API_BASE_URL}/nutritions`;</w:t>
      </w:r>
    </w:p>
    <w:p w14:paraId="33009764" w14:textId="39080E8D" w:rsidR="00467314" w:rsidRDefault="00467314" w:rsidP="00654CAB">
      <w:pPr>
        <w:pStyle w:val="C2nd"/>
      </w:pPr>
      <w:bookmarkStart w:id="67" w:name="_Toc231258304"/>
      <w:r w:rsidRPr="00467314">
        <w:lastRenderedPageBreak/>
        <w:t>src/js/services/nutritionService.js</w:t>
      </w:r>
      <w:bookmarkEnd w:id="67"/>
    </w:p>
    <w:p w14:paraId="2ABF6C29" w14:textId="67C53CE3" w:rsidR="004F3B25" w:rsidRDefault="00654CAB" w:rsidP="00B32692">
      <w:pPr>
        <w:pStyle w:val="zCode"/>
      </w:pPr>
      <w:r>
        <w:rPr>
          <w:noProof/>
        </w:rPr>
        <w:drawing>
          <wp:inline distT="0" distB="0" distL="0" distR="0" wp14:anchorId="3C8FD072" wp14:editId="748D3207">
            <wp:extent cx="5940425" cy="3103984"/>
            <wp:effectExtent l="0" t="0" r="3175" b="1270"/>
            <wp:docPr id="177738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81864" name=""/>
                    <pic:cNvPicPr/>
                  </pic:nvPicPr>
                  <pic:blipFill rotWithShape="1">
                    <a:blip r:embed="rId109"/>
                    <a:srcRect b="24751"/>
                    <a:stretch>
                      <a:fillRect/>
                    </a:stretch>
                  </pic:blipFill>
                  <pic:spPr bwMode="auto">
                    <a:xfrm>
                      <a:off x="0" y="0"/>
                      <a:ext cx="5940425" cy="3103984"/>
                    </a:xfrm>
                    <a:prstGeom prst="rect">
                      <a:avLst/>
                    </a:prstGeom>
                    <a:ln>
                      <a:noFill/>
                    </a:ln>
                    <a:extLst>
                      <a:ext uri="{53640926-AAD7-44D8-BBD7-CCE9431645EC}">
                        <a14:shadowObscured xmlns:a14="http://schemas.microsoft.com/office/drawing/2010/main"/>
                      </a:ext>
                    </a:extLst>
                  </pic:spPr>
                </pic:pic>
              </a:graphicData>
            </a:graphic>
          </wp:inline>
        </w:drawing>
      </w:r>
    </w:p>
    <w:p w14:paraId="478C6B72" w14:textId="77777777" w:rsidR="00654CAB" w:rsidRDefault="00654CAB" w:rsidP="00654CAB">
      <w:pPr>
        <w:pStyle w:val="zCode"/>
      </w:pPr>
      <w:r>
        <w:t>import { DATA_MODE, LOCAL_NUTRITIONS_URL, API_NUTRITIONS_URL } from "../config.js";</w:t>
      </w:r>
    </w:p>
    <w:p w14:paraId="7102BD8B" w14:textId="77777777" w:rsidR="00654CAB" w:rsidRDefault="00654CAB" w:rsidP="00654CAB">
      <w:pPr>
        <w:pStyle w:val="zCode"/>
      </w:pPr>
    </w:p>
    <w:p w14:paraId="112E6221" w14:textId="77777777" w:rsidR="00654CAB" w:rsidRDefault="00654CAB" w:rsidP="00654CAB">
      <w:pPr>
        <w:pStyle w:val="zCode"/>
      </w:pPr>
      <w:r>
        <w:t>let nutritionCache = null;</w:t>
      </w:r>
    </w:p>
    <w:p w14:paraId="3B773D5E" w14:textId="77777777" w:rsidR="00654CAB" w:rsidRDefault="00654CAB" w:rsidP="00654CAB">
      <w:pPr>
        <w:pStyle w:val="zCode"/>
      </w:pPr>
    </w:p>
    <w:p w14:paraId="687A0D85" w14:textId="77777777" w:rsidR="00654CAB" w:rsidRDefault="00654CAB" w:rsidP="00654CAB">
      <w:pPr>
        <w:pStyle w:val="zCode"/>
      </w:pPr>
      <w:r>
        <w:t xml:space="preserve">export async function </w:t>
      </w:r>
      <w:r w:rsidRPr="00654CAB">
        <w:rPr>
          <w:highlight w:val="yellow"/>
        </w:rPr>
        <w:t>getNutritions</w:t>
      </w:r>
      <w:r>
        <w:t>() {</w:t>
      </w:r>
    </w:p>
    <w:p w14:paraId="2D65A75F" w14:textId="77777777" w:rsidR="00654CAB" w:rsidRDefault="00654CAB" w:rsidP="00654CAB">
      <w:pPr>
        <w:pStyle w:val="zCode"/>
      </w:pPr>
      <w:r>
        <w:t xml:space="preserve">  if (nutritionCache) {</w:t>
      </w:r>
    </w:p>
    <w:p w14:paraId="2FD2AB40" w14:textId="77777777" w:rsidR="00654CAB" w:rsidRDefault="00654CAB" w:rsidP="00654CAB">
      <w:pPr>
        <w:pStyle w:val="zCode"/>
      </w:pPr>
      <w:r>
        <w:t xml:space="preserve">    return nutritionCache;</w:t>
      </w:r>
    </w:p>
    <w:p w14:paraId="40007185" w14:textId="77777777" w:rsidR="00654CAB" w:rsidRDefault="00654CAB" w:rsidP="00654CAB">
      <w:pPr>
        <w:pStyle w:val="zCode"/>
      </w:pPr>
      <w:r>
        <w:t xml:space="preserve">  }</w:t>
      </w:r>
    </w:p>
    <w:p w14:paraId="6C0FC8CA" w14:textId="77777777" w:rsidR="00654CAB" w:rsidRDefault="00654CAB" w:rsidP="00654CAB">
      <w:pPr>
        <w:pStyle w:val="zCode"/>
      </w:pPr>
    </w:p>
    <w:p w14:paraId="3496E68B" w14:textId="77777777" w:rsidR="00654CAB" w:rsidRDefault="00654CAB" w:rsidP="00654CAB">
      <w:pPr>
        <w:pStyle w:val="zCode"/>
      </w:pPr>
      <w:r>
        <w:t xml:space="preserve">  const url = DATA_MODE === "api" ? API_NUTRITIONS_URL : LOCAL_NUTRITIONS_URL;</w:t>
      </w:r>
    </w:p>
    <w:p w14:paraId="1C173166" w14:textId="77777777" w:rsidR="00654CAB" w:rsidRDefault="00654CAB" w:rsidP="00654CAB">
      <w:pPr>
        <w:pStyle w:val="zCode"/>
      </w:pPr>
      <w:r>
        <w:t xml:space="preserve">  const response = await fetch(url);</w:t>
      </w:r>
    </w:p>
    <w:p w14:paraId="40CED3CC" w14:textId="77777777" w:rsidR="00654CAB" w:rsidRDefault="00654CAB" w:rsidP="00654CAB">
      <w:pPr>
        <w:pStyle w:val="zCode"/>
      </w:pPr>
    </w:p>
    <w:p w14:paraId="59A0065C" w14:textId="77777777" w:rsidR="00654CAB" w:rsidRDefault="00654CAB" w:rsidP="00654CAB">
      <w:pPr>
        <w:pStyle w:val="zCode"/>
      </w:pPr>
      <w:r>
        <w:t xml:space="preserve">  if (!response.ok) {</w:t>
      </w:r>
    </w:p>
    <w:p w14:paraId="6B20DBAC" w14:textId="77777777" w:rsidR="00654CAB" w:rsidRDefault="00654CAB" w:rsidP="00654CAB">
      <w:pPr>
        <w:pStyle w:val="zCode"/>
      </w:pPr>
      <w:r>
        <w:t xml:space="preserve">    throw new Error("Failed to load nutritions data");</w:t>
      </w:r>
    </w:p>
    <w:p w14:paraId="66985709" w14:textId="77777777" w:rsidR="00654CAB" w:rsidRDefault="00654CAB" w:rsidP="00654CAB">
      <w:pPr>
        <w:pStyle w:val="zCode"/>
      </w:pPr>
      <w:r>
        <w:t xml:space="preserve">  }</w:t>
      </w:r>
    </w:p>
    <w:p w14:paraId="7D4FD05A" w14:textId="77777777" w:rsidR="00654CAB" w:rsidRDefault="00654CAB" w:rsidP="00654CAB">
      <w:pPr>
        <w:pStyle w:val="zCode"/>
      </w:pPr>
    </w:p>
    <w:p w14:paraId="79F915F6" w14:textId="77777777" w:rsidR="00654CAB" w:rsidRDefault="00654CAB" w:rsidP="00654CAB">
      <w:pPr>
        <w:pStyle w:val="zCode"/>
      </w:pPr>
      <w:r>
        <w:t xml:space="preserve">  const data = await response.json();</w:t>
      </w:r>
    </w:p>
    <w:p w14:paraId="63CC7594" w14:textId="77777777" w:rsidR="00654CAB" w:rsidRDefault="00654CAB" w:rsidP="00654CAB">
      <w:pPr>
        <w:pStyle w:val="zCode"/>
      </w:pPr>
      <w:r>
        <w:t xml:space="preserve">  nutritionCache = data;</w:t>
      </w:r>
    </w:p>
    <w:p w14:paraId="35C7884E" w14:textId="77777777" w:rsidR="00654CAB" w:rsidRDefault="00654CAB" w:rsidP="00654CAB">
      <w:pPr>
        <w:pStyle w:val="zCode"/>
      </w:pPr>
      <w:r>
        <w:t xml:space="preserve">  return data;</w:t>
      </w:r>
    </w:p>
    <w:p w14:paraId="7FF19FD8" w14:textId="42C4F47F" w:rsidR="00654CAB" w:rsidRDefault="00654CAB" w:rsidP="00654CAB">
      <w:pPr>
        <w:pStyle w:val="zCode"/>
      </w:pPr>
      <w:r>
        <w:t>}</w:t>
      </w:r>
    </w:p>
    <w:p w14:paraId="35952078" w14:textId="248DBEF2" w:rsidR="004F3B25" w:rsidRPr="008369B7" w:rsidRDefault="008369B7" w:rsidP="00654CAB">
      <w:pPr>
        <w:pStyle w:val="C2nd"/>
      </w:pPr>
      <w:bookmarkStart w:id="68" w:name="_Toc231258305"/>
      <w:r w:rsidRPr="008369B7">
        <w:t>src/js/pages/searchPage.js</w:t>
      </w:r>
      <w:r>
        <w:t xml:space="preserve"> шинэчил</w:t>
      </w:r>
      <w:bookmarkEnd w:id="68"/>
    </w:p>
    <w:p w14:paraId="03E6940C" w14:textId="77777777" w:rsidR="00E31906" w:rsidRDefault="00E31906" w:rsidP="00E31906">
      <w:pPr>
        <w:pStyle w:val="zCode"/>
      </w:pPr>
      <w:r>
        <w:t xml:space="preserve">import { </w:t>
      </w:r>
      <w:r w:rsidRPr="009B5F22">
        <w:rPr>
          <w:highlight w:val="yellow"/>
        </w:rPr>
        <w:t>getNutritions</w:t>
      </w:r>
      <w:r>
        <w:t xml:space="preserve"> } from "../services/nutritionService.js";</w:t>
      </w:r>
    </w:p>
    <w:p w14:paraId="3FCA38D2" w14:textId="77777777" w:rsidR="00E31906" w:rsidRDefault="00E31906" w:rsidP="00E31906">
      <w:pPr>
        <w:pStyle w:val="zCode"/>
      </w:pPr>
    </w:p>
    <w:p w14:paraId="4BF2AD6D" w14:textId="77777777" w:rsidR="00E31906" w:rsidRDefault="00E31906" w:rsidP="00E31906">
      <w:pPr>
        <w:pStyle w:val="zCode"/>
      </w:pPr>
      <w:r>
        <w:t xml:space="preserve">export async function </w:t>
      </w:r>
      <w:r w:rsidRPr="009B5F22">
        <w:rPr>
          <w:highlight w:val="cyan"/>
        </w:rPr>
        <w:t>renderSearchPage</w:t>
      </w:r>
      <w:r>
        <w:t>() {</w:t>
      </w:r>
    </w:p>
    <w:p w14:paraId="37F3FFF8" w14:textId="77777777" w:rsidR="00E31906" w:rsidRDefault="00E31906" w:rsidP="00E31906">
      <w:pPr>
        <w:pStyle w:val="zCode"/>
      </w:pPr>
      <w:r>
        <w:t xml:space="preserve">  const app = document.getElementById("app");</w:t>
      </w:r>
    </w:p>
    <w:p w14:paraId="26AFB0FA" w14:textId="77777777" w:rsidR="00E31906" w:rsidRDefault="00E31906" w:rsidP="00E31906">
      <w:pPr>
        <w:pStyle w:val="zCode"/>
      </w:pPr>
    </w:p>
    <w:p w14:paraId="3D251F2B" w14:textId="77777777" w:rsidR="00E31906" w:rsidRDefault="00E31906" w:rsidP="00E31906">
      <w:pPr>
        <w:pStyle w:val="zCode"/>
      </w:pPr>
      <w:r>
        <w:t xml:space="preserve">  app.innerHTML = `</w:t>
      </w:r>
    </w:p>
    <w:p w14:paraId="54297EE0" w14:textId="77777777" w:rsidR="00E31906" w:rsidRDefault="00E31906" w:rsidP="00E31906">
      <w:pPr>
        <w:pStyle w:val="zCode"/>
      </w:pPr>
      <w:r>
        <w:t xml:space="preserve">    &lt;div class="box"&gt;</w:t>
      </w:r>
    </w:p>
    <w:p w14:paraId="56F53170" w14:textId="77777777" w:rsidR="00E31906" w:rsidRDefault="00E31906" w:rsidP="00E31906">
      <w:pPr>
        <w:pStyle w:val="zCode"/>
      </w:pPr>
      <w:r>
        <w:t xml:space="preserve">      &lt;h2 class="title is-4"&gt;Search&lt;/h2&gt;</w:t>
      </w:r>
    </w:p>
    <w:p w14:paraId="17767C44" w14:textId="77777777" w:rsidR="00E31906" w:rsidRDefault="00E31906" w:rsidP="00E31906">
      <w:pPr>
        <w:pStyle w:val="zCode"/>
      </w:pPr>
      <w:r>
        <w:t xml:space="preserve">      &lt;p&gt;Loading data...&lt;/p&gt;</w:t>
      </w:r>
    </w:p>
    <w:p w14:paraId="378A09BB" w14:textId="77777777" w:rsidR="00E31906" w:rsidRDefault="00E31906" w:rsidP="00E31906">
      <w:pPr>
        <w:pStyle w:val="zCode"/>
      </w:pPr>
      <w:r>
        <w:lastRenderedPageBreak/>
        <w:t xml:space="preserve">    &lt;/div&gt;</w:t>
      </w:r>
    </w:p>
    <w:p w14:paraId="45A41A48" w14:textId="77777777" w:rsidR="00E31906" w:rsidRDefault="00E31906" w:rsidP="00E31906">
      <w:pPr>
        <w:pStyle w:val="zCode"/>
      </w:pPr>
      <w:r>
        <w:t xml:space="preserve">  `;</w:t>
      </w:r>
    </w:p>
    <w:p w14:paraId="439123B5" w14:textId="77777777" w:rsidR="00E31906" w:rsidRDefault="00E31906" w:rsidP="00E31906">
      <w:pPr>
        <w:pStyle w:val="zCode"/>
      </w:pPr>
    </w:p>
    <w:p w14:paraId="3213B1A5" w14:textId="77777777" w:rsidR="00E31906" w:rsidRDefault="00E31906" w:rsidP="00E31906">
      <w:pPr>
        <w:pStyle w:val="zCode"/>
      </w:pPr>
      <w:r>
        <w:t xml:space="preserve">  try {</w:t>
      </w:r>
    </w:p>
    <w:p w14:paraId="3892C715" w14:textId="77777777" w:rsidR="00E31906" w:rsidRDefault="00E31906" w:rsidP="00E31906">
      <w:pPr>
        <w:pStyle w:val="zCode"/>
      </w:pPr>
      <w:r>
        <w:t xml:space="preserve">    const </w:t>
      </w:r>
      <w:r w:rsidRPr="009B5F22">
        <w:rPr>
          <w:highlight w:val="yellow"/>
        </w:rPr>
        <w:t>nutritions</w:t>
      </w:r>
      <w:r>
        <w:t xml:space="preserve"> = await </w:t>
      </w:r>
      <w:r w:rsidRPr="009B5F22">
        <w:rPr>
          <w:highlight w:val="yellow"/>
        </w:rPr>
        <w:t>getNutritions</w:t>
      </w:r>
      <w:r>
        <w:t>();</w:t>
      </w:r>
    </w:p>
    <w:p w14:paraId="71EC36AF" w14:textId="77777777" w:rsidR="00E31906" w:rsidRDefault="00E31906" w:rsidP="00E31906">
      <w:pPr>
        <w:pStyle w:val="zCode"/>
      </w:pPr>
    </w:p>
    <w:p w14:paraId="0DFAD169" w14:textId="77777777" w:rsidR="00E31906" w:rsidRDefault="00E31906" w:rsidP="00E31906">
      <w:pPr>
        <w:pStyle w:val="zCode"/>
      </w:pPr>
      <w:r>
        <w:t xml:space="preserve">    app.innerHTML = `</w:t>
      </w:r>
    </w:p>
    <w:p w14:paraId="6A406A1B" w14:textId="77777777" w:rsidR="00E31906" w:rsidRDefault="00E31906" w:rsidP="00E31906">
      <w:pPr>
        <w:pStyle w:val="zCode"/>
      </w:pPr>
      <w:r>
        <w:t xml:space="preserve">      &lt;div class="box"&gt;</w:t>
      </w:r>
    </w:p>
    <w:p w14:paraId="44337A28" w14:textId="77777777" w:rsidR="00E31906" w:rsidRDefault="00E31906" w:rsidP="00E31906">
      <w:pPr>
        <w:pStyle w:val="zCode"/>
      </w:pPr>
      <w:r>
        <w:t xml:space="preserve">        &lt;h2 class="title is-4"&gt;Search&lt;/h2&gt;</w:t>
      </w:r>
    </w:p>
    <w:p w14:paraId="05E21D09" w14:textId="77777777" w:rsidR="00E31906" w:rsidRDefault="00E31906" w:rsidP="00E31906">
      <w:pPr>
        <w:pStyle w:val="zCode"/>
      </w:pPr>
      <w:r>
        <w:t xml:space="preserve">        &lt;p class="mb-4"&gt;Loaded foods: &lt;strong&gt;${nutritions.length}&lt;/strong&gt;&lt;/p&gt;</w:t>
      </w:r>
    </w:p>
    <w:p w14:paraId="4E80A734" w14:textId="77777777" w:rsidR="00E31906" w:rsidRDefault="00E31906" w:rsidP="00E31906">
      <w:pPr>
        <w:pStyle w:val="zCode"/>
      </w:pPr>
    </w:p>
    <w:p w14:paraId="389B53ED" w14:textId="77777777" w:rsidR="00E31906" w:rsidRDefault="00E31906" w:rsidP="00E31906">
      <w:pPr>
        <w:pStyle w:val="zCode"/>
      </w:pPr>
      <w:r>
        <w:t xml:space="preserve">        &lt;ul&gt;</w:t>
      </w:r>
    </w:p>
    <w:p w14:paraId="39EF835D" w14:textId="77777777" w:rsidR="00E31906" w:rsidRDefault="00E31906" w:rsidP="00E31906">
      <w:pPr>
        <w:pStyle w:val="zCode"/>
      </w:pPr>
      <w:r>
        <w:t xml:space="preserve">          ${</w:t>
      </w:r>
      <w:r w:rsidRPr="009B5F22">
        <w:rPr>
          <w:highlight w:val="yellow"/>
        </w:rPr>
        <w:t>nutritions</w:t>
      </w:r>
    </w:p>
    <w:p w14:paraId="348F5F94" w14:textId="77777777" w:rsidR="00E31906" w:rsidRDefault="00E31906" w:rsidP="00E31906">
      <w:pPr>
        <w:pStyle w:val="zCode"/>
      </w:pPr>
      <w:r>
        <w:t xml:space="preserve">            .map(</w:t>
      </w:r>
    </w:p>
    <w:p w14:paraId="7B526D9B" w14:textId="77777777" w:rsidR="00E31906" w:rsidRDefault="00E31906" w:rsidP="00E31906">
      <w:pPr>
        <w:pStyle w:val="zCode"/>
      </w:pPr>
      <w:r>
        <w:t xml:space="preserve">              (</w:t>
      </w:r>
      <w:r w:rsidRPr="009B5F22">
        <w:rPr>
          <w:highlight w:val="yellow"/>
        </w:rPr>
        <w:t>item</w:t>
      </w:r>
      <w:r>
        <w:t>) =&gt; `</w:t>
      </w:r>
    </w:p>
    <w:p w14:paraId="2443C008" w14:textId="77777777" w:rsidR="00E31906" w:rsidRDefault="00E31906" w:rsidP="00E31906">
      <w:pPr>
        <w:pStyle w:val="zCode"/>
      </w:pPr>
      <w:r>
        <w:t xml:space="preserve">                &lt;li&gt;</w:t>
      </w:r>
    </w:p>
    <w:p w14:paraId="562ABBF6" w14:textId="77777777" w:rsidR="00E31906" w:rsidRDefault="00E31906" w:rsidP="00E31906">
      <w:pPr>
        <w:pStyle w:val="zCode"/>
      </w:pPr>
      <w:r>
        <w:t xml:space="preserve">                  &lt;strong&gt;${</w:t>
      </w:r>
      <w:r w:rsidRPr="009B5F22">
        <w:rPr>
          <w:highlight w:val="yellow"/>
        </w:rPr>
        <w:t>item</w:t>
      </w:r>
      <w:r>
        <w:t>.food_name}&lt;/strong&gt;</w:t>
      </w:r>
    </w:p>
    <w:p w14:paraId="4079AA07" w14:textId="77777777" w:rsidR="00E31906" w:rsidRDefault="00E31906" w:rsidP="00E31906">
      <w:pPr>
        <w:pStyle w:val="zCode"/>
      </w:pPr>
      <w:r>
        <w:t xml:space="preserve">                  (${</w:t>
      </w:r>
      <w:r w:rsidRPr="009B5F22">
        <w:rPr>
          <w:highlight w:val="yellow"/>
        </w:rPr>
        <w:t>item</w:t>
      </w:r>
      <w:r>
        <w:t>.food_code})</w:t>
      </w:r>
    </w:p>
    <w:p w14:paraId="167CAA55" w14:textId="77777777" w:rsidR="00E31906" w:rsidRDefault="00E31906" w:rsidP="00E31906">
      <w:pPr>
        <w:pStyle w:val="zCode"/>
      </w:pPr>
      <w:r>
        <w:t xml:space="preserve">                &lt;/li&gt;</w:t>
      </w:r>
    </w:p>
    <w:p w14:paraId="479F45E9" w14:textId="77777777" w:rsidR="00E31906" w:rsidRDefault="00E31906" w:rsidP="00E31906">
      <w:pPr>
        <w:pStyle w:val="zCode"/>
      </w:pPr>
      <w:r>
        <w:t xml:space="preserve">              `,</w:t>
      </w:r>
    </w:p>
    <w:p w14:paraId="4449DCFA" w14:textId="77777777" w:rsidR="00E31906" w:rsidRDefault="00E31906" w:rsidP="00E31906">
      <w:pPr>
        <w:pStyle w:val="zCode"/>
      </w:pPr>
      <w:r>
        <w:t xml:space="preserve">            )</w:t>
      </w:r>
    </w:p>
    <w:p w14:paraId="60AF3AC9" w14:textId="77777777" w:rsidR="00E31906" w:rsidRDefault="00E31906" w:rsidP="00E31906">
      <w:pPr>
        <w:pStyle w:val="zCode"/>
      </w:pPr>
      <w:r>
        <w:t xml:space="preserve">            .join("")}</w:t>
      </w:r>
    </w:p>
    <w:p w14:paraId="3D6F144D" w14:textId="77777777" w:rsidR="00E31906" w:rsidRDefault="00E31906" w:rsidP="00E31906">
      <w:pPr>
        <w:pStyle w:val="zCode"/>
      </w:pPr>
      <w:r>
        <w:t xml:space="preserve">        &lt;/ul&gt;</w:t>
      </w:r>
    </w:p>
    <w:p w14:paraId="696A9B4C" w14:textId="77777777" w:rsidR="00E31906" w:rsidRDefault="00E31906" w:rsidP="00E31906">
      <w:pPr>
        <w:pStyle w:val="zCode"/>
      </w:pPr>
      <w:r>
        <w:t xml:space="preserve">      &lt;/div&gt;</w:t>
      </w:r>
    </w:p>
    <w:p w14:paraId="39D49DD5" w14:textId="77777777" w:rsidR="00E31906" w:rsidRDefault="00E31906" w:rsidP="00E31906">
      <w:pPr>
        <w:pStyle w:val="zCode"/>
      </w:pPr>
      <w:r>
        <w:t xml:space="preserve">    `;</w:t>
      </w:r>
    </w:p>
    <w:p w14:paraId="2CB7CB72" w14:textId="77777777" w:rsidR="00E31906" w:rsidRDefault="00E31906" w:rsidP="00E31906">
      <w:pPr>
        <w:pStyle w:val="zCode"/>
      </w:pPr>
      <w:r>
        <w:t xml:space="preserve">  } catch (error) {</w:t>
      </w:r>
    </w:p>
    <w:p w14:paraId="2204B0CE" w14:textId="77777777" w:rsidR="00E31906" w:rsidRDefault="00E31906" w:rsidP="00E31906">
      <w:pPr>
        <w:pStyle w:val="zCode"/>
      </w:pPr>
      <w:r>
        <w:t xml:space="preserve">    app.innerHTML = `</w:t>
      </w:r>
    </w:p>
    <w:p w14:paraId="28FF80E4" w14:textId="77777777" w:rsidR="00E31906" w:rsidRDefault="00E31906" w:rsidP="00E31906">
      <w:pPr>
        <w:pStyle w:val="zCode"/>
      </w:pPr>
      <w:r>
        <w:t xml:space="preserve">      &lt;div class="box"&gt;</w:t>
      </w:r>
    </w:p>
    <w:p w14:paraId="6D006B30" w14:textId="77777777" w:rsidR="00E31906" w:rsidRDefault="00E31906" w:rsidP="00E31906">
      <w:pPr>
        <w:pStyle w:val="zCode"/>
      </w:pPr>
      <w:r>
        <w:t xml:space="preserve">        &lt;h2 class="title is-4"&gt;Search&lt;/h2&gt;</w:t>
      </w:r>
    </w:p>
    <w:p w14:paraId="441D11C4" w14:textId="77777777" w:rsidR="00E31906" w:rsidRDefault="00E31906" w:rsidP="00E31906">
      <w:pPr>
        <w:pStyle w:val="zCode"/>
      </w:pPr>
      <w:r>
        <w:t xml:space="preserve">        &lt;p class="has-text-danger"&gt;Failed to load nutrition data.&lt;/p&gt;</w:t>
      </w:r>
    </w:p>
    <w:p w14:paraId="2A3F5376" w14:textId="77777777" w:rsidR="00E31906" w:rsidRDefault="00E31906" w:rsidP="00E31906">
      <w:pPr>
        <w:pStyle w:val="zCode"/>
      </w:pPr>
      <w:r>
        <w:t xml:space="preserve">      &lt;/div&gt;</w:t>
      </w:r>
    </w:p>
    <w:p w14:paraId="5A71A5BD" w14:textId="77777777" w:rsidR="00E31906" w:rsidRDefault="00E31906" w:rsidP="00E31906">
      <w:pPr>
        <w:pStyle w:val="zCode"/>
      </w:pPr>
      <w:r>
        <w:t xml:space="preserve">    `;</w:t>
      </w:r>
    </w:p>
    <w:p w14:paraId="54F035A0" w14:textId="77777777" w:rsidR="00E31906" w:rsidRDefault="00E31906" w:rsidP="00E31906">
      <w:pPr>
        <w:pStyle w:val="zCode"/>
      </w:pPr>
    </w:p>
    <w:p w14:paraId="1E461F88" w14:textId="77777777" w:rsidR="00E31906" w:rsidRDefault="00E31906" w:rsidP="00E31906">
      <w:pPr>
        <w:pStyle w:val="zCode"/>
      </w:pPr>
      <w:r>
        <w:t xml:space="preserve">    console.error(error);</w:t>
      </w:r>
    </w:p>
    <w:p w14:paraId="0334672C" w14:textId="77777777" w:rsidR="00E31906" w:rsidRDefault="00E31906" w:rsidP="00E31906">
      <w:pPr>
        <w:pStyle w:val="zCode"/>
      </w:pPr>
      <w:r>
        <w:t xml:space="preserve">  }</w:t>
      </w:r>
    </w:p>
    <w:p w14:paraId="77965496" w14:textId="0C66B065" w:rsidR="00E31906" w:rsidRDefault="00E31906" w:rsidP="00E31906">
      <w:pPr>
        <w:pStyle w:val="zCode"/>
      </w:pPr>
      <w:r>
        <w:t>}</w:t>
      </w:r>
    </w:p>
    <w:p w14:paraId="3B66839D" w14:textId="35FEE9D6" w:rsidR="00E31906" w:rsidRDefault="00E31906" w:rsidP="00654CAB">
      <w:pPr>
        <w:pStyle w:val="C2nd"/>
      </w:pPr>
      <w:bookmarkStart w:id="69" w:name="_Toc231258306"/>
      <w:r>
        <w:t xml:space="preserve">searchPage.js </w:t>
      </w:r>
      <w:r>
        <w:rPr>
          <w:lang w:val="en-US"/>
        </w:rPr>
        <w:t>(</w:t>
      </w:r>
      <w:r>
        <w:t>nutritionService.js + config.js + data/nutritions.json)</w:t>
      </w:r>
      <w:bookmarkEnd w:id="69"/>
    </w:p>
    <w:p w14:paraId="4BEFA862" w14:textId="429B87B5" w:rsidR="00E31906" w:rsidRDefault="00E31906" w:rsidP="00E31906">
      <w:pPr>
        <w:pStyle w:val="zTxtContinue"/>
      </w:pPr>
      <w:r w:rsidRPr="00E31906">
        <w:t>#/search руу орж үз.</w:t>
      </w:r>
    </w:p>
    <w:p w14:paraId="66D3E211" w14:textId="24A91B8C" w:rsidR="00E31906" w:rsidRDefault="00654CAB" w:rsidP="00E31906">
      <w:pPr>
        <w:pStyle w:val="zCode"/>
      </w:pPr>
      <w:r>
        <w:rPr>
          <w:noProof/>
        </w:rPr>
        <w:drawing>
          <wp:inline distT="0" distB="0" distL="0" distR="0" wp14:anchorId="7D2355C8" wp14:editId="71D0EC8E">
            <wp:extent cx="5940425" cy="1958567"/>
            <wp:effectExtent l="19050" t="19050" r="22225" b="22860"/>
            <wp:docPr id="49875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52324" name=""/>
                    <pic:cNvPicPr/>
                  </pic:nvPicPr>
                  <pic:blipFill rotWithShape="1">
                    <a:blip r:embed="rId110"/>
                    <a:srcRect b="20874"/>
                    <a:stretch>
                      <a:fillRect/>
                    </a:stretch>
                  </pic:blipFill>
                  <pic:spPr bwMode="auto">
                    <a:xfrm>
                      <a:off x="0" y="0"/>
                      <a:ext cx="5940425" cy="1958567"/>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3716324" w14:textId="0C93F3B5" w:rsidR="004F3B25" w:rsidRDefault="00E31906" w:rsidP="00E31906">
      <w:pPr>
        <w:pStyle w:val="zTxtContinue"/>
      </w:pPr>
      <w:r>
        <w:lastRenderedPageBreak/>
        <w:t>Энэ бол services/data layer-ийн үндэс юм. Өөрөөр хэлбэл, Page нь data-г хаанаас авч байгааг мэдэхгүй, зөвхөн getNutritions() гэж дуудаж байна, Дараа нь API болгоход config.js л өөрчлөгдөнө</w:t>
      </w:r>
      <w:r w:rsidR="00BB15F8">
        <w:t>.</w:t>
      </w:r>
    </w:p>
    <w:p w14:paraId="0045403C" w14:textId="77777777" w:rsidR="0041000A" w:rsidRDefault="0041000A" w:rsidP="0041000A">
      <w:pPr>
        <w:pStyle w:val="zCode"/>
      </w:pPr>
      <w:r>
        <w:t>git status</w:t>
      </w:r>
    </w:p>
    <w:p w14:paraId="7BBDEF9F" w14:textId="77777777" w:rsidR="0041000A" w:rsidRDefault="0041000A" w:rsidP="0041000A">
      <w:pPr>
        <w:pStyle w:val="zCode"/>
      </w:pPr>
      <w:r>
        <w:t>git add -A</w:t>
      </w:r>
    </w:p>
    <w:p w14:paraId="409E9EF3" w14:textId="14082C5E" w:rsidR="0041000A" w:rsidRDefault="0041000A" w:rsidP="0041000A">
      <w:pPr>
        <w:pStyle w:val="zCode"/>
      </w:pPr>
      <w:r>
        <w:t>git commit -m ‘</w:t>
      </w:r>
      <w:r w:rsidR="0010472F" w:rsidRPr="0010472F">
        <w:rPr>
          <w:color w:val="EE0000"/>
          <w:lang w:val="en-US"/>
        </w:rPr>
        <w:t xml:space="preserve">nutrition.json </w:t>
      </w:r>
      <w:r w:rsidR="0010472F" w:rsidRPr="0010472F">
        <w:rPr>
          <w:color w:val="EE0000"/>
        </w:rPr>
        <w:t>холбосон.</w:t>
      </w:r>
      <w:r>
        <w:t>’</w:t>
      </w:r>
    </w:p>
    <w:p w14:paraId="5E4F9ECD" w14:textId="20449FA1" w:rsidR="0041000A" w:rsidRDefault="0041000A" w:rsidP="0041000A">
      <w:pPr>
        <w:pStyle w:val="zCode"/>
      </w:pPr>
      <w:r>
        <w:t>git push origin master</w:t>
      </w:r>
    </w:p>
    <w:p w14:paraId="1B95A97C" w14:textId="0DE5724D" w:rsidR="00A57DDF" w:rsidRDefault="00DD6125" w:rsidP="00A57DDF">
      <w:pPr>
        <w:pStyle w:val="C1st"/>
        <w:spacing w:before="240" w:after="120"/>
      </w:pPr>
      <w:bookmarkStart w:id="70" w:name="_Toc231258307"/>
      <w:r>
        <w:t>s</w:t>
      </w:r>
      <w:r w:rsidR="00A57DDF">
        <w:t>earch</w:t>
      </w:r>
      <w:r>
        <w:t>P</w:t>
      </w:r>
      <w:r w:rsidR="00A57DDF">
        <w:t>age</w:t>
      </w:r>
      <w:r>
        <w:t>.js</w:t>
      </w:r>
      <w:r w:rsidR="0079214D">
        <w:t xml:space="preserve"> дээр json өгөгдөл шүүж харуулах</w:t>
      </w:r>
      <w:bookmarkEnd w:id="70"/>
    </w:p>
    <w:p w14:paraId="6F1D0F88" w14:textId="38B30652" w:rsidR="002123DE" w:rsidRPr="002123DE" w:rsidRDefault="00716C41" w:rsidP="00050828">
      <w:pPr>
        <w:pStyle w:val="zTxtContinue"/>
        <w:spacing w:line="240" w:lineRule="auto"/>
      </w:pPr>
      <w:r>
        <w:t>Дараах</w:t>
      </w:r>
      <w:r w:rsidR="00050828">
        <w:t xml:space="preserve"> хуудасны загвар</w:t>
      </w:r>
      <w:r>
        <w:t>уудыг</w:t>
      </w:r>
      <w:r w:rsidR="00050828">
        <w:t xml:space="preserve"> </w:t>
      </w:r>
      <w:r w:rsidR="00050828">
        <w:rPr>
          <w:lang w:val="en-US"/>
        </w:rPr>
        <w:t>(</w:t>
      </w:r>
      <w:r w:rsidR="00DD6125">
        <w:rPr>
          <w:lang w:val="en-US"/>
        </w:rPr>
        <w:t xml:space="preserve">page </w:t>
      </w:r>
      <w:r w:rsidR="00050828">
        <w:rPr>
          <w:lang w:val="en-US"/>
        </w:rPr>
        <w:t>layout)</w:t>
      </w:r>
      <w:r w:rsidR="00050828">
        <w:t xml:space="preserve"> үүсгээд түүнийгээ олон дахин хэрэглэх юм. </w:t>
      </w:r>
    </w:p>
    <w:p w14:paraId="55AC9605" w14:textId="77777777" w:rsidR="00422430" w:rsidRPr="00422430" w:rsidRDefault="00422430" w:rsidP="00422430">
      <w:pPr>
        <w:pStyle w:val="zListBulleted"/>
      </w:pPr>
      <w:r w:rsidRPr="00422430">
        <w:t xml:space="preserve">pageLayout.js → page-ийн outer frame </w:t>
      </w:r>
    </w:p>
    <w:p w14:paraId="56673391" w14:textId="75BA85BC" w:rsidR="009934AB" w:rsidRPr="009934AB" w:rsidRDefault="00521AF1" w:rsidP="006B4738">
      <w:pPr>
        <w:pStyle w:val="zListBulleted"/>
        <w:rPr>
          <w:color w:val="EE0000"/>
        </w:rPr>
      </w:pPr>
      <w:r>
        <w:rPr>
          <w:color w:val="EE0000"/>
          <w:lang w:val="en-US"/>
        </w:rPr>
        <w:t>s</w:t>
      </w:r>
      <w:r w:rsidR="00155E16" w:rsidRPr="009934AB">
        <w:rPr>
          <w:color w:val="EE0000"/>
          <w:lang w:val="en-US"/>
        </w:rPr>
        <w:t>idebar</w:t>
      </w:r>
      <w:r>
        <w:rPr>
          <w:color w:val="EE0000"/>
          <w:lang w:val="en-US"/>
        </w:rPr>
        <w:t>Page</w:t>
      </w:r>
      <w:r w:rsidR="0075556C" w:rsidRPr="0075556C">
        <w:rPr>
          <w:color w:val="EE0000"/>
        </w:rPr>
        <w:t xml:space="preserve">Layout.js → </w:t>
      </w:r>
      <w:r w:rsidR="00155E16" w:rsidRPr="009934AB">
        <w:rPr>
          <w:color w:val="EE0000"/>
          <w:lang w:val="en-US"/>
        </w:rPr>
        <w:t>Left sidebar</w:t>
      </w:r>
      <w:r w:rsidR="009934AB" w:rsidRPr="009934AB">
        <w:rPr>
          <w:color w:val="EE0000"/>
          <w:lang w:val="en-US"/>
        </w:rPr>
        <w:t xml:space="preserve"> menu</w:t>
      </w:r>
      <w:r w:rsidR="00155E16" w:rsidRPr="009934AB">
        <w:rPr>
          <w:color w:val="EE0000"/>
          <w:lang w:val="en-US"/>
        </w:rPr>
        <w:t xml:space="preserve"> </w:t>
      </w:r>
      <w:r w:rsidR="00155E16" w:rsidRPr="009934AB">
        <w:rPr>
          <w:color w:val="EE0000"/>
        </w:rPr>
        <w:t>бүхий</w:t>
      </w:r>
      <w:r w:rsidR="009934AB" w:rsidRPr="009934AB">
        <w:rPr>
          <w:color w:val="EE0000"/>
        </w:rPr>
        <w:t xml:space="preserve"> </w:t>
      </w:r>
      <w:r w:rsidR="009934AB" w:rsidRPr="009934AB">
        <w:rPr>
          <w:color w:val="EE0000"/>
          <w:lang w:val="en-US"/>
        </w:rPr>
        <w:t>reusable</w:t>
      </w:r>
      <w:r w:rsidR="0075556C" w:rsidRPr="0075556C">
        <w:rPr>
          <w:color w:val="EE0000"/>
        </w:rPr>
        <w:t xml:space="preserve"> layout</w:t>
      </w:r>
    </w:p>
    <w:p w14:paraId="116DCB3E" w14:textId="4116BD34" w:rsidR="009934AB" w:rsidRPr="009934AB" w:rsidRDefault="00521AF1" w:rsidP="009934AB">
      <w:pPr>
        <w:pStyle w:val="zListBulleted"/>
      </w:pPr>
      <w:r>
        <w:t>s</w:t>
      </w:r>
      <w:r w:rsidR="009934AB" w:rsidRPr="009934AB">
        <w:t>plit</w:t>
      </w:r>
      <w:r>
        <w:t>Page</w:t>
      </w:r>
      <w:r w:rsidR="009934AB" w:rsidRPr="009934AB">
        <w:t xml:space="preserve">Layout.js → 2 баганатай reusable split layout </w:t>
      </w:r>
    </w:p>
    <w:p w14:paraId="4BC61CD8" w14:textId="1CDB36DA" w:rsidR="0075556C" w:rsidRPr="00422430" w:rsidRDefault="00521AF1" w:rsidP="0051503E">
      <w:pPr>
        <w:pStyle w:val="zListBulleted"/>
      </w:pPr>
      <w:r>
        <w:t>g</w:t>
      </w:r>
      <w:r w:rsidR="009934AB" w:rsidRPr="009934AB">
        <w:t>rid</w:t>
      </w:r>
      <w:r>
        <w:t>Page</w:t>
      </w:r>
      <w:r w:rsidR="009934AB" w:rsidRPr="009934AB">
        <w:t xml:space="preserve">Layout.js → олон баганатай reusable grid </w:t>
      </w:r>
      <w:r w:rsidR="0075556C" w:rsidRPr="0075556C">
        <w:t xml:space="preserve"> </w:t>
      </w:r>
    </w:p>
    <w:p w14:paraId="49738987" w14:textId="7CBD22E2" w:rsidR="00592FB7" w:rsidRDefault="00422430" w:rsidP="00155E16">
      <w:pPr>
        <w:pStyle w:val="zTxtContinue"/>
        <w:rPr>
          <w:shd w:val="clear" w:color="auto" w:fill="FFFFFF"/>
        </w:rPr>
      </w:pPr>
      <w:r w:rsidRPr="00422430">
        <w:rPr>
          <w:shd w:val="clear" w:color="auto" w:fill="FFFFFF"/>
        </w:rPr>
        <w:t>гэж үүрэг нь тодорхой сална.</w:t>
      </w:r>
      <w:r w:rsidR="00592FB7">
        <w:rPr>
          <w:shd w:val="clear" w:color="auto" w:fill="FFFFFF"/>
        </w:rPr>
        <w:t xml:space="preserve"> </w:t>
      </w:r>
      <w:r w:rsidR="00716C41">
        <w:rPr>
          <w:shd w:val="clear" w:color="auto" w:fill="FFFFFF"/>
        </w:rPr>
        <w:t xml:space="preserve">Эхлээд </w:t>
      </w:r>
      <w:r w:rsidR="00716C41" w:rsidRPr="00716C41">
        <w:rPr>
          <w:shd w:val="clear" w:color="auto" w:fill="FFFFFF"/>
          <w:lang w:val="en-US"/>
        </w:rPr>
        <w:t>sidebarPageLayout.js</w:t>
      </w:r>
      <w:r w:rsidR="00716C41">
        <w:rPr>
          <w:shd w:val="clear" w:color="auto" w:fill="FFFFFF"/>
          <w:lang w:val="en-US"/>
        </w:rPr>
        <w:t xml:space="preserve"> үүсгэе.</w:t>
      </w:r>
    </w:p>
    <w:p w14:paraId="7AA4DAA9" w14:textId="0AF6830B" w:rsidR="00DD6125" w:rsidRDefault="00DD6125" w:rsidP="00155E16">
      <w:pPr>
        <w:pStyle w:val="zTxtContinue"/>
        <w:rPr>
          <w:shd w:val="clear" w:color="auto" w:fill="FFFFFF"/>
        </w:rPr>
      </w:pPr>
      <w:r>
        <w:rPr>
          <w:noProof/>
        </w:rPr>
        <w:drawing>
          <wp:inline distT="0" distB="0" distL="0" distR="0" wp14:anchorId="2E0DED7A" wp14:editId="06B1699C">
            <wp:extent cx="5940425" cy="3176270"/>
            <wp:effectExtent l="19050" t="19050" r="22225" b="24130"/>
            <wp:docPr id="90675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53085" name=""/>
                    <pic:cNvPicPr/>
                  </pic:nvPicPr>
                  <pic:blipFill>
                    <a:blip r:embed="rId111"/>
                    <a:stretch>
                      <a:fillRect/>
                    </a:stretch>
                  </pic:blipFill>
                  <pic:spPr>
                    <a:xfrm>
                      <a:off x="0" y="0"/>
                      <a:ext cx="5940425" cy="3176270"/>
                    </a:xfrm>
                    <a:prstGeom prst="rect">
                      <a:avLst/>
                    </a:prstGeom>
                    <a:ln>
                      <a:solidFill>
                        <a:schemeClr val="bg1">
                          <a:lumMod val="50000"/>
                        </a:schemeClr>
                      </a:solidFill>
                    </a:ln>
                  </pic:spPr>
                </pic:pic>
              </a:graphicData>
            </a:graphic>
          </wp:inline>
        </w:drawing>
      </w:r>
    </w:p>
    <w:p w14:paraId="1F3CEE4A" w14:textId="0CD5B955" w:rsidR="00DD6125" w:rsidRDefault="00DD6125" w:rsidP="00DD6125">
      <w:pPr>
        <w:pStyle w:val="C2nd"/>
        <w:rPr>
          <w:shd w:val="clear" w:color="auto" w:fill="FFFFFF"/>
        </w:rPr>
      </w:pPr>
      <w:bookmarkStart w:id="71" w:name="_Toc231258308"/>
      <w:r w:rsidRPr="00DD6125">
        <w:rPr>
          <w:shd w:val="clear" w:color="auto" w:fill="FFFFFF"/>
        </w:rPr>
        <w:t>src/js/layouts/pageLayout.js</w:t>
      </w:r>
      <w:r>
        <w:rPr>
          <w:shd w:val="clear" w:color="auto" w:fill="FFFFFF"/>
        </w:rPr>
        <w:t xml:space="preserve"> шинэчил</w:t>
      </w:r>
      <w:bookmarkEnd w:id="71"/>
    </w:p>
    <w:p w14:paraId="5C1952B7" w14:textId="77777777" w:rsidR="00DD6125" w:rsidRPr="00DD6125" w:rsidRDefault="00DD6125" w:rsidP="00DD6125">
      <w:pPr>
        <w:pStyle w:val="zCode"/>
        <w:rPr>
          <w:color w:val="538135" w:themeColor="accent6" w:themeShade="BF"/>
        </w:rPr>
      </w:pPr>
      <w:r w:rsidRPr="00DD6125">
        <w:rPr>
          <w:color w:val="538135" w:themeColor="accent6" w:themeShade="BF"/>
        </w:rPr>
        <w:t>// &lt;section class="section"&gt;</w:t>
      </w:r>
    </w:p>
    <w:p w14:paraId="52872320" w14:textId="77777777" w:rsidR="00DD6125" w:rsidRPr="00DD6125" w:rsidRDefault="00DD6125" w:rsidP="00DD6125">
      <w:pPr>
        <w:pStyle w:val="zCode"/>
        <w:rPr>
          <w:color w:val="538135" w:themeColor="accent6" w:themeShade="BF"/>
        </w:rPr>
      </w:pPr>
      <w:r w:rsidRPr="00DD6125">
        <w:rPr>
          <w:color w:val="538135" w:themeColor="accent6" w:themeShade="BF"/>
        </w:rPr>
        <w:t>//      &lt;div class="container"&gt;</w:t>
      </w:r>
    </w:p>
    <w:p w14:paraId="255B6B01" w14:textId="77777777" w:rsidR="00DD6125" w:rsidRPr="00DD6125" w:rsidRDefault="00DD6125" w:rsidP="00DD6125">
      <w:pPr>
        <w:pStyle w:val="zCode"/>
        <w:rPr>
          <w:color w:val="538135" w:themeColor="accent6" w:themeShade="BF"/>
        </w:rPr>
      </w:pPr>
      <w:r w:rsidRPr="00DD6125">
        <w:rPr>
          <w:color w:val="538135" w:themeColor="accent6" w:themeShade="BF"/>
        </w:rPr>
        <w:t>//          &lt;h1&gt; title &lt;/h1&gt;</w:t>
      </w:r>
    </w:p>
    <w:p w14:paraId="3F24B9D0" w14:textId="77777777" w:rsidR="00DD6125" w:rsidRPr="00DD6125" w:rsidRDefault="00DD6125" w:rsidP="00DD6125">
      <w:pPr>
        <w:pStyle w:val="zCode"/>
        <w:rPr>
          <w:color w:val="538135" w:themeColor="accent6" w:themeShade="BF"/>
        </w:rPr>
      </w:pPr>
      <w:r w:rsidRPr="00DD6125">
        <w:rPr>
          <w:color w:val="538135" w:themeColor="accent6" w:themeShade="BF"/>
        </w:rPr>
        <w:t>//          content</w:t>
      </w:r>
    </w:p>
    <w:p w14:paraId="7EF94018" w14:textId="77777777" w:rsidR="00DD6125" w:rsidRPr="00DD6125" w:rsidRDefault="00DD6125" w:rsidP="00DD6125">
      <w:pPr>
        <w:pStyle w:val="zCode"/>
        <w:rPr>
          <w:color w:val="538135" w:themeColor="accent6" w:themeShade="BF"/>
        </w:rPr>
      </w:pPr>
      <w:r w:rsidRPr="00DD6125">
        <w:rPr>
          <w:color w:val="538135" w:themeColor="accent6" w:themeShade="BF"/>
        </w:rPr>
        <w:t>//      &lt;/div&gt;</w:t>
      </w:r>
    </w:p>
    <w:p w14:paraId="3B1CC943" w14:textId="77777777" w:rsidR="00DD6125" w:rsidRPr="00DD6125" w:rsidRDefault="00DD6125" w:rsidP="00DD6125">
      <w:pPr>
        <w:pStyle w:val="zCode"/>
        <w:rPr>
          <w:color w:val="538135" w:themeColor="accent6" w:themeShade="BF"/>
        </w:rPr>
      </w:pPr>
      <w:r w:rsidRPr="00DD6125">
        <w:rPr>
          <w:color w:val="538135" w:themeColor="accent6" w:themeShade="BF"/>
        </w:rPr>
        <w:t>// &lt;/section&gt;</w:t>
      </w:r>
    </w:p>
    <w:p w14:paraId="5A61E295" w14:textId="77777777" w:rsidR="00DD6125" w:rsidRDefault="00DD6125" w:rsidP="00DD6125">
      <w:pPr>
        <w:pStyle w:val="zCode"/>
      </w:pPr>
    </w:p>
    <w:p w14:paraId="783E66C3" w14:textId="77777777" w:rsidR="00DD6125" w:rsidRDefault="00DD6125" w:rsidP="00DD6125">
      <w:pPr>
        <w:pStyle w:val="zCode"/>
      </w:pPr>
      <w:r>
        <w:t>export function renderPageLayout({</w:t>
      </w:r>
    </w:p>
    <w:p w14:paraId="0CF9319E" w14:textId="77777777" w:rsidR="00DD6125" w:rsidRDefault="00DD6125" w:rsidP="00DD6125">
      <w:pPr>
        <w:pStyle w:val="zCode"/>
      </w:pPr>
      <w:r>
        <w:t xml:space="preserve">  </w:t>
      </w:r>
      <w:r w:rsidRPr="00DD6125">
        <w:rPr>
          <w:color w:val="EE0000"/>
        </w:rPr>
        <w:t xml:space="preserve">id </w:t>
      </w:r>
      <w:r>
        <w:t>= "",</w:t>
      </w:r>
    </w:p>
    <w:p w14:paraId="4EF127BB" w14:textId="77777777" w:rsidR="00DD6125" w:rsidRDefault="00DD6125" w:rsidP="00DD6125">
      <w:pPr>
        <w:pStyle w:val="zCode"/>
      </w:pPr>
      <w:r>
        <w:t xml:space="preserve">  </w:t>
      </w:r>
      <w:r w:rsidRPr="00DD6125">
        <w:rPr>
          <w:color w:val="EE0000"/>
        </w:rPr>
        <w:t xml:space="preserve">title </w:t>
      </w:r>
      <w:r>
        <w:t>= "",</w:t>
      </w:r>
    </w:p>
    <w:p w14:paraId="148E06A8" w14:textId="77777777" w:rsidR="00DD6125" w:rsidRDefault="00DD6125" w:rsidP="00DD6125">
      <w:pPr>
        <w:pStyle w:val="zCode"/>
      </w:pPr>
      <w:r>
        <w:t xml:space="preserve">  </w:t>
      </w:r>
      <w:r w:rsidRPr="00DD6125">
        <w:rPr>
          <w:color w:val="EE0000"/>
        </w:rPr>
        <w:t xml:space="preserve">content </w:t>
      </w:r>
      <w:r>
        <w:t>= "",</w:t>
      </w:r>
    </w:p>
    <w:p w14:paraId="27A206B7" w14:textId="77777777" w:rsidR="00DD6125" w:rsidRDefault="00DD6125" w:rsidP="00DD6125">
      <w:pPr>
        <w:pStyle w:val="zCode"/>
      </w:pPr>
      <w:r>
        <w:t xml:space="preserve">  sectionClass = "section",</w:t>
      </w:r>
    </w:p>
    <w:p w14:paraId="0DE8705A" w14:textId="77777777" w:rsidR="00DD6125" w:rsidRDefault="00DD6125" w:rsidP="00DD6125">
      <w:pPr>
        <w:pStyle w:val="zCode"/>
      </w:pPr>
      <w:r>
        <w:t xml:space="preserve">  containerClass = "container",</w:t>
      </w:r>
    </w:p>
    <w:p w14:paraId="292AE651" w14:textId="77777777" w:rsidR="00DD6125" w:rsidRDefault="00DD6125" w:rsidP="00DD6125">
      <w:pPr>
        <w:pStyle w:val="zCode"/>
      </w:pPr>
      <w:r>
        <w:lastRenderedPageBreak/>
        <w:t xml:space="preserve">  titleClass = "</w:t>
      </w:r>
      <w:r w:rsidRPr="000B5588">
        <w:rPr>
          <w:color w:val="EE0000"/>
        </w:rPr>
        <w:t>app-title</w:t>
      </w:r>
      <w:r>
        <w:t>",</w:t>
      </w:r>
    </w:p>
    <w:p w14:paraId="6DD27F0D" w14:textId="77777777" w:rsidR="00DD6125" w:rsidRDefault="00DD6125" w:rsidP="00DD6125">
      <w:pPr>
        <w:pStyle w:val="zCode"/>
      </w:pPr>
      <w:r>
        <w:t>}) {</w:t>
      </w:r>
    </w:p>
    <w:p w14:paraId="3F60F675" w14:textId="77777777" w:rsidR="00DD6125" w:rsidRDefault="00DD6125" w:rsidP="00DD6125">
      <w:pPr>
        <w:pStyle w:val="zCode"/>
      </w:pPr>
      <w:r>
        <w:t xml:space="preserve">  return `</w:t>
      </w:r>
    </w:p>
    <w:p w14:paraId="05DBAD2A" w14:textId="77777777" w:rsidR="00DD6125" w:rsidRDefault="00DD6125" w:rsidP="00DD6125">
      <w:pPr>
        <w:pStyle w:val="zCode"/>
      </w:pPr>
      <w:r>
        <w:t xml:space="preserve">    &lt;section ${id ? `id="${id}"` : ""} class="${sectionClass}"&gt;</w:t>
      </w:r>
    </w:p>
    <w:p w14:paraId="578EE2BF" w14:textId="77777777" w:rsidR="00DD6125" w:rsidRDefault="00DD6125" w:rsidP="00DD6125">
      <w:pPr>
        <w:pStyle w:val="zCode"/>
      </w:pPr>
      <w:r>
        <w:t xml:space="preserve">      &lt;div class="${containerClass}"&gt;</w:t>
      </w:r>
    </w:p>
    <w:p w14:paraId="1F9DA5F6" w14:textId="77777777" w:rsidR="00DD6125" w:rsidRDefault="00DD6125" w:rsidP="00DD6125">
      <w:pPr>
        <w:pStyle w:val="zCode"/>
      </w:pPr>
      <w:r>
        <w:t xml:space="preserve">        ${title ? `&lt;h1 class="${titleClass}"&gt;${title}&lt;/h1&gt; </w:t>
      </w:r>
      <w:r w:rsidRPr="00DD6125">
        <w:rPr>
          <w:color w:val="EE0000"/>
        </w:rPr>
        <w:t>&lt;div class="app-line"&gt;&lt;/div&gt;</w:t>
      </w:r>
      <w:r>
        <w:t>` : ""}</w:t>
      </w:r>
    </w:p>
    <w:p w14:paraId="7DF48968" w14:textId="77777777" w:rsidR="00DD6125" w:rsidRDefault="00DD6125" w:rsidP="00DD6125">
      <w:pPr>
        <w:pStyle w:val="zCode"/>
      </w:pPr>
      <w:r>
        <w:t xml:space="preserve">        ${content}</w:t>
      </w:r>
    </w:p>
    <w:p w14:paraId="29486015" w14:textId="77777777" w:rsidR="00DD6125" w:rsidRDefault="00DD6125" w:rsidP="00DD6125">
      <w:pPr>
        <w:pStyle w:val="zCode"/>
      </w:pPr>
      <w:r>
        <w:t xml:space="preserve">      &lt;/div&gt;</w:t>
      </w:r>
    </w:p>
    <w:p w14:paraId="589ABE80" w14:textId="77777777" w:rsidR="00DD6125" w:rsidRDefault="00DD6125" w:rsidP="00DD6125">
      <w:pPr>
        <w:pStyle w:val="zCode"/>
      </w:pPr>
      <w:r>
        <w:t xml:space="preserve">    &lt;/section&gt;</w:t>
      </w:r>
    </w:p>
    <w:p w14:paraId="438B092B" w14:textId="77777777" w:rsidR="00DD6125" w:rsidRDefault="00DD6125" w:rsidP="00DD6125">
      <w:pPr>
        <w:pStyle w:val="zCode"/>
      </w:pPr>
      <w:r>
        <w:t xml:space="preserve">  `;</w:t>
      </w:r>
    </w:p>
    <w:p w14:paraId="0EE7C52D" w14:textId="47EB9A33" w:rsidR="00DD6125" w:rsidRDefault="00DD6125" w:rsidP="00DD6125">
      <w:pPr>
        <w:pStyle w:val="zCode"/>
      </w:pPr>
      <w:r>
        <w:t>}</w:t>
      </w:r>
    </w:p>
    <w:p w14:paraId="30467E36" w14:textId="1E2B5D4E" w:rsidR="00F96ADF" w:rsidRDefault="00DD6125" w:rsidP="00996B19">
      <w:pPr>
        <w:pStyle w:val="C2nd"/>
        <w:rPr>
          <w:noProof/>
        </w:rPr>
      </w:pPr>
      <w:bookmarkStart w:id="72" w:name="_Toc231258309"/>
      <w:r w:rsidRPr="00F96ADF">
        <w:rPr>
          <w:shd w:val="clear" w:color="auto" w:fill="FFFFFF"/>
        </w:rPr>
        <w:t>src/js/layouts/sidebarPageLayout.js</w:t>
      </w:r>
      <w:bookmarkEnd w:id="72"/>
    </w:p>
    <w:p w14:paraId="3EB8F47E" w14:textId="035007C3" w:rsidR="00DD6125" w:rsidRDefault="00F96ADF" w:rsidP="00DD6125">
      <w:pPr>
        <w:pStyle w:val="zCode"/>
        <w:rPr>
          <w:shd w:val="clear" w:color="auto" w:fill="FFFFFF"/>
        </w:rPr>
      </w:pPr>
      <w:r>
        <w:rPr>
          <w:noProof/>
        </w:rPr>
        <w:drawing>
          <wp:inline distT="0" distB="0" distL="0" distR="0" wp14:anchorId="502733DC" wp14:editId="6F67FC89">
            <wp:extent cx="5940425" cy="2587083"/>
            <wp:effectExtent l="0" t="0" r="3175" b="3810"/>
            <wp:docPr id="141921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17587" name=""/>
                    <pic:cNvPicPr/>
                  </pic:nvPicPr>
                  <pic:blipFill rotWithShape="1">
                    <a:blip r:embed="rId112"/>
                    <a:srcRect b="28972"/>
                    <a:stretch>
                      <a:fillRect/>
                    </a:stretch>
                  </pic:blipFill>
                  <pic:spPr bwMode="auto">
                    <a:xfrm>
                      <a:off x="0" y="0"/>
                      <a:ext cx="5940425" cy="2587083"/>
                    </a:xfrm>
                    <a:prstGeom prst="rect">
                      <a:avLst/>
                    </a:prstGeom>
                    <a:ln>
                      <a:noFill/>
                    </a:ln>
                    <a:extLst>
                      <a:ext uri="{53640926-AAD7-44D8-BBD7-CCE9431645EC}">
                        <a14:shadowObscured xmlns:a14="http://schemas.microsoft.com/office/drawing/2010/main"/>
                      </a:ext>
                    </a:extLst>
                  </pic:spPr>
                </pic:pic>
              </a:graphicData>
            </a:graphic>
          </wp:inline>
        </w:drawing>
      </w:r>
    </w:p>
    <w:p w14:paraId="0A7AF222" w14:textId="77777777" w:rsidR="00F96ADF" w:rsidRPr="00F96ADF" w:rsidRDefault="00F96ADF" w:rsidP="00F96ADF">
      <w:pPr>
        <w:pStyle w:val="zCode"/>
        <w:rPr>
          <w:shd w:val="clear" w:color="auto" w:fill="FFFFFF"/>
        </w:rPr>
      </w:pPr>
      <w:r w:rsidRPr="00F96ADF">
        <w:rPr>
          <w:shd w:val="clear" w:color="auto" w:fill="FFFFFF"/>
        </w:rPr>
        <w:t xml:space="preserve">import { </w:t>
      </w:r>
      <w:r w:rsidRPr="00F96ADF">
        <w:rPr>
          <w:highlight w:val="yellow"/>
          <w:shd w:val="clear" w:color="auto" w:fill="FFFFFF"/>
        </w:rPr>
        <w:t>renderPageLayout</w:t>
      </w:r>
      <w:r w:rsidRPr="00F96ADF">
        <w:rPr>
          <w:shd w:val="clear" w:color="auto" w:fill="FFFFFF"/>
        </w:rPr>
        <w:t xml:space="preserve"> } from "./pageLayout.js";</w:t>
      </w:r>
    </w:p>
    <w:p w14:paraId="29A7B1C8" w14:textId="77777777" w:rsidR="00F96ADF" w:rsidRPr="00F96ADF" w:rsidRDefault="00F96ADF" w:rsidP="00F96ADF">
      <w:pPr>
        <w:pStyle w:val="zCode"/>
        <w:rPr>
          <w:shd w:val="clear" w:color="auto" w:fill="FFFFFF"/>
        </w:rPr>
      </w:pPr>
    </w:p>
    <w:p w14:paraId="215C1EAC" w14:textId="77777777" w:rsidR="00F96ADF" w:rsidRPr="00F96ADF" w:rsidRDefault="00F96ADF" w:rsidP="00F96ADF">
      <w:pPr>
        <w:pStyle w:val="zCode"/>
        <w:rPr>
          <w:shd w:val="clear" w:color="auto" w:fill="FFFFFF"/>
        </w:rPr>
      </w:pPr>
      <w:r w:rsidRPr="00F96ADF">
        <w:rPr>
          <w:shd w:val="clear" w:color="auto" w:fill="FFFFFF"/>
        </w:rPr>
        <w:t>export function renderSidebarPageLayout({</w:t>
      </w:r>
    </w:p>
    <w:p w14:paraId="66117E3B" w14:textId="77777777" w:rsidR="00F96ADF" w:rsidRPr="00F96ADF" w:rsidRDefault="00F96ADF" w:rsidP="00F96ADF">
      <w:pPr>
        <w:pStyle w:val="zCode"/>
        <w:rPr>
          <w:shd w:val="clear" w:color="auto" w:fill="FFFFFF"/>
        </w:rPr>
      </w:pPr>
      <w:r w:rsidRPr="00F96ADF">
        <w:rPr>
          <w:shd w:val="clear" w:color="auto" w:fill="FFFFFF"/>
        </w:rPr>
        <w:t xml:space="preserve">  </w:t>
      </w:r>
      <w:r w:rsidRPr="00F96ADF">
        <w:rPr>
          <w:highlight w:val="cyan"/>
          <w:shd w:val="clear" w:color="auto" w:fill="FFFFFF"/>
        </w:rPr>
        <w:t>sidebarContent</w:t>
      </w:r>
      <w:r w:rsidRPr="00F96ADF">
        <w:rPr>
          <w:shd w:val="clear" w:color="auto" w:fill="FFFFFF"/>
        </w:rPr>
        <w:t xml:space="preserve"> = "",</w:t>
      </w:r>
    </w:p>
    <w:p w14:paraId="48247DCB" w14:textId="77777777" w:rsidR="00F96ADF" w:rsidRPr="00F96ADF" w:rsidRDefault="00F96ADF" w:rsidP="00F96ADF">
      <w:pPr>
        <w:pStyle w:val="zCode"/>
        <w:rPr>
          <w:shd w:val="clear" w:color="auto" w:fill="FFFFFF"/>
        </w:rPr>
      </w:pPr>
      <w:r w:rsidRPr="00F96ADF">
        <w:rPr>
          <w:shd w:val="clear" w:color="auto" w:fill="FFFFFF"/>
        </w:rPr>
        <w:t xml:space="preserve">  mainContent = "",</w:t>
      </w:r>
    </w:p>
    <w:p w14:paraId="3AFA9EDA" w14:textId="77777777" w:rsidR="00F96ADF" w:rsidRPr="00F96ADF" w:rsidRDefault="00F96ADF" w:rsidP="00F96ADF">
      <w:pPr>
        <w:pStyle w:val="zCode"/>
        <w:rPr>
          <w:shd w:val="clear" w:color="auto" w:fill="FFFFFF"/>
        </w:rPr>
      </w:pPr>
      <w:r w:rsidRPr="00F96ADF">
        <w:rPr>
          <w:shd w:val="clear" w:color="auto" w:fill="FFFFFF"/>
        </w:rPr>
        <w:t xml:space="preserve">  pageId = "",</w:t>
      </w:r>
    </w:p>
    <w:p w14:paraId="3BACDD53" w14:textId="77777777" w:rsidR="00F96ADF" w:rsidRPr="00F96ADF" w:rsidRDefault="00F96ADF" w:rsidP="00F96ADF">
      <w:pPr>
        <w:pStyle w:val="zCode"/>
        <w:rPr>
          <w:shd w:val="clear" w:color="auto" w:fill="FFFFFF"/>
        </w:rPr>
      </w:pPr>
      <w:r w:rsidRPr="00F96ADF">
        <w:rPr>
          <w:shd w:val="clear" w:color="auto" w:fill="FFFFFF"/>
        </w:rPr>
        <w:t xml:space="preserve">  pageTitle = "",</w:t>
      </w:r>
    </w:p>
    <w:p w14:paraId="71B3819B" w14:textId="77777777" w:rsidR="00F96ADF" w:rsidRPr="00F96ADF" w:rsidRDefault="00F96ADF" w:rsidP="00F96ADF">
      <w:pPr>
        <w:pStyle w:val="zCode"/>
        <w:rPr>
          <w:shd w:val="clear" w:color="auto" w:fill="FFFFFF"/>
        </w:rPr>
      </w:pPr>
      <w:r w:rsidRPr="00F96ADF">
        <w:rPr>
          <w:shd w:val="clear" w:color="auto" w:fill="FFFFFF"/>
        </w:rPr>
        <w:t xml:space="preserve">  sidebarId = "docsSidebar",</w:t>
      </w:r>
    </w:p>
    <w:p w14:paraId="0E8009F4" w14:textId="77777777" w:rsidR="00F96ADF" w:rsidRPr="00F96ADF" w:rsidRDefault="00F96ADF" w:rsidP="00F96ADF">
      <w:pPr>
        <w:pStyle w:val="zCode"/>
        <w:rPr>
          <w:shd w:val="clear" w:color="auto" w:fill="FFFFFF"/>
        </w:rPr>
      </w:pPr>
      <w:r w:rsidRPr="00F96ADF">
        <w:rPr>
          <w:shd w:val="clear" w:color="auto" w:fill="FFFFFF"/>
        </w:rPr>
        <w:t xml:space="preserve">  overlayId = "sidebarOverlay",</w:t>
      </w:r>
    </w:p>
    <w:p w14:paraId="610A85D1" w14:textId="77777777" w:rsidR="00F96ADF" w:rsidRPr="00F96ADF" w:rsidRDefault="00F96ADF" w:rsidP="00F96ADF">
      <w:pPr>
        <w:pStyle w:val="zCode"/>
        <w:rPr>
          <w:shd w:val="clear" w:color="auto" w:fill="FFFFFF"/>
        </w:rPr>
      </w:pPr>
      <w:r w:rsidRPr="00F96ADF">
        <w:rPr>
          <w:shd w:val="clear" w:color="auto" w:fill="FFFFFF"/>
        </w:rPr>
        <w:t xml:space="preserve">  openButtonId = "openSidebar",</w:t>
      </w:r>
    </w:p>
    <w:p w14:paraId="6BBC9B42" w14:textId="77777777" w:rsidR="00F96ADF" w:rsidRPr="00F96ADF" w:rsidRDefault="00F96ADF" w:rsidP="00F96ADF">
      <w:pPr>
        <w:pStyle w:val="zCode"/>
        <w:rPr>
          <w:shd w:val="clear" w:color="auto" w:fill="FFFFFF"/>
        </w:rPr>
      </w:pPr>
      <w:r w:rsidRPr="00F96ADF">
        <w:rPr>
          <w:shd w:val="clear" w:color="auto" w:fill="FFFFFF"/>
        </w:rPr>
        <w:t xml:space="preserve">  closeButtonId = "closeSidebar",</w:t>
      </w:r>
    </w:p>
    <w:p w14:paraId="3D9D283D" w14:textId="77777777" w:rsidR="00F96ADF" w:rsidRPr="00F96ADF" w:rsidRDefault="00F96ADF" w:rsidP="00F96ADF">
      <w:pPr>
        <w:pStyle w:val="zCode"/>
        <w:rPr>
          <w:shd w:val="clear" w:color="auto" w:fill="FFFFFF"/>
        </w:rPr>
      </w:pPr>
      <w:r w:rsidRPr="00F96ADF">
        <w:rPr>
          <w:shd w:val="clear" w:color="auto" w:fill="FFFFFF"/>
        </w:rPr>
        <w:t>}) {</w:t>
      </w:r>
    </w:p>
    <w:p w14:paraId="511D9057" w14:textId="77777777" w:rsidR="00F96ADF" w:rsidRPr="00F96ADF" w:rsidRDefault="00F96ADF" w:rsidP="00F96ADF">
      <w:pPr>
        <w:pStyle w:val="zCode"/>
        <w:rPr>
          <w:shd w:val="clear" w:color="auto" w:fill="FFFFFF"/>
        </w:rPr>
      </w:pPr>
      <w:r w:rsidRPr="00F96ADF">
        <w:rPr>
          <w:shd w:val="clear" w:color="auto" w:fill="FFFFFF"/>
        </w:rPr>
        <w:t xml:space="preserve">  const </w:t>
      </w:r>
      <w:r w:rsidRPr="00F96ADF">
        <w:rPr>
          <w:highlight w:val="green"/>
          <w:shd w:val="clear" w:color="auto" w:fill="FFFFFF"/>
        </w:rPr>
        <w:t>renderedMainContent</w:t>
      </w:r>
      <w:r w:rsidRPr="00F96ADF">
        <w:rPr>
          <w:shd w:val="clear" w:color="auto" w:fill="FFFFFF"/>
        </w:rPr>
        <w:t xml:space="preserve"> = </w:t>
      </w:r>
      <w:r w:rsidRPr="00F96ADF">
        <w:rPr>
          <w:highlight w:val="yellow"/>
          <w:shd w:val="clear" w:color="auto" w:fill="FFFFFF"/>
        </w:rPr>
        <w:t>renderPageLayout</w:t>
      </w:r>
      <w:r w:rsidRPr="00F96ADF">
        <w:rPr>
          <w:shd w:val="clear" w:color="auto" w:fill="FFFFFF"/>
        </w:rPr>
        <w:t>({</w:t>
      </w:r>
    </w:p>
    <w:p w14:paraId="76372DD2" w14:textId="77777777" w:rsidR="00F96ADF" w:rsidRPr="00F96ADF" w:rsidRDefault="00F96ADF" w:rsidP="00F96ADF">
      <w:pPr>
        <w:pStyle w:val="zCode"/>
        <w:rPr>
          <w:shd w:val="clear" w:color="auto" w:fill="FFFFFF"/>
        </w:rPr>
      </w:pPr>
      <w:r w:rsidRPr="00F96ADF">
        <w:rPr>
          <w:shd w:val="clear" w:color="auto" w:fill="FFFFFF"/>
        </w:rPr>
        <w:t xml:space="preserve">    id: </w:t>
      </w:r>
      <w:r w:rsidRPr="00F96ADF">
        <w:rPr>
          <w:color w:val="EE0000"/>
          <w:shd w:val="clear" w:color="auto" w:fill="FFFFFF"/>
        </w:rPr>
        <w:t>pageId</w:t>
      </w:r>
      <w:r w:rsidRPr="00F96ADF">
        <w:rPr>
          <w:shd w:val="clear" w:color="auto" w:fill="FFFFFF"/>
        </w:rPr>
        <w:t>,</w:t>
      </w:r>
    </w:p>
    <w:p w14:paraId="3DE5D7C9" w14:textId="77777777" w:rsidR="00F96ADF" w:rsidRPr="00F96ADF" w:rsidRDefault="00F96ADF" w:rsidP="00F96ADF">
      <w:pPr>
        <w:pStyle w:val="zCode"/>
        <w:rPr>
          <w:shd w:val="clear" w:color="auto" w:fill="FFFFFF"/>
        </w:rPr>
      </w:pPr>
      <w:r w:rsidRPr="00F96ADF">
        <w:rPr>
          <w:shd w:val="clear" w:color="auto" w:fill="FFFFFF"/>
        </w:rPr>
        <w:t xml:space="preserve">    title: </w:t>
      </w:r>
      <w:r w:rsidRPr="00F96ADF">
        <w:rPr>
          <w:color w:val="EE0000"/>
          <w:shd w:val="clear" w:color="auto" w:fill="FFFFFF"/>
        </w:rPr>
        <w:t>pageTitle</w:t>
      </w:r>
      <w:r w:rsidRPr="00F96ADF">
        <w:rPr>
          <w:shd w:val="clear" w:color="auto" w:fill="FFFFFF"/>
        </w:rPr>
        <w:t>,</w:t>
      </w:r>
    </w:p>
    <w:p w14:paraId="359415A8" w14:textId="77777777" w:rsidR="00F96ADF" w:rsidRPr="00F96ADF" w:rsidRDefault="00F96ADF" w:rsidP="00F96ADF">
      <w:pPr>
        <w:pStyle w:val="zCode"/>
        <w:rPr>
          <w:shd w:val="clear" w:color="auto" w:fill="FFFFFF"/>
        </w:rPr>
      </w:pPr>
      <w:r w:rsidRPr="00F96ADF">
        <w:rPr>
          <w:shd w:val="clear" w:color="auto" w:fill="FFFFFF"/>
        </w:rPr>
        <w:t xml:space="preserve">    content: </w:t>
      </w:r>
      <w:r w:rsidRPr="00F96ADF">
        <w:rPr>
          <w:color w:val="EE0000"/>
          <w:shd w:val="clear" w:color="auto" w:fill="FFFFFF"/>
        </w:rPr>
        <w:t>mainContent</w:t>
      </w:r>
      <w:r w:rsidRPr="00F96ADF">
        <w:rPr>
          <w:shd w:val="clear" w:color="auto" w:fill="FFFFFF"/>
        </w:rPr>
        <w:t>,</w:t>
      </w:r>
    </w:p>
    <w:p w14:paraId="0D0FAD7E" w14:textId="77777777" w:rsidR="00F96ADF" w:rsidRPr="00F96ADF" w:rsidRDefault="00F96ADF" w:rsidP="00F96ADF">
      <w:pPr>
        <w:pStyle w:val="zCode"/>
        <w:rPr>
          <w:shd w:val="clear" w:color="auto" w:fill="FFFFFF"/>
        </w:rPr>
      </w:pPr>
      <w:r w:rsidRPr="00F96ADF">
        <w:rPr>
          <w:shd w:val="clear" w:color="auto" w:fill="FFFFFF"/>
        </w:rPr>
        <w:t xml:space="preserve">  });</w:t>
      </w:r>
    </w:p>
    <w:p w14:paraId="2D7F7DFC" w14:textId="77777777" w:rsidR="00F96ADF" w:rsidRPr="00F96ADF" w:rsidRDefault="00F96ADF" w:rsidP="00F96ADF">
      <w:pPr>
        <w:pStyle w:val="zCode"/>
        <w:rPr>
          <w:shd w:val="clear" w:color="auto" w:fill="FFFFFF"/>
        </w:rPr>
      </w:pPr>
    </w:p>
    <w:p w14:paraId="0F1103C4" w14:textId="77777777" w:rsidR="00F96ADF" w:rsidRPr="00F96ADF" w:rsidRDefault="00F96ADF" w:rsidP="00F96ADF">
      <w:pPr>
        <w:pStyle w:val="zCode"/>
        <w:rPr>
          <w:shd w:val="clear" w:color="auto" w:fill="FFFFFF"/>
        </w:rPr>
      </w:pPr>
      <w:r w:rsidRPr="00F96ADF">
        <w:rPr>
          <w:shd w:val="clear" w:color="auto" w:fill="FFFFFF"/>
        </w:rPr>
        <w:t xml:space="preserve">  return `</w:t>
      </w:r>
    </w:p>
    <w:p w14:paraId="1ACA3A2A" w14:textId="77777777" w:rsidR="00F96ADF" w:rsidRPr="00F96ADF" w:rsidRDefault="00F96ADF" w:rsidP="00F96ADF">
      <w:pPr>
        <w:pStyle w:val="zCode"/>
        <w:rPr>
          <w:shd w:val="clear" w:color="auto" w:fill="FFFFFF"/>
        </w:rPr>
      </w:pPr>
      <w:r w:rsidRPr="00F96ADF">
        <w:rPr>
          <w:shd w:val="clear" w:color="auto" w:fill="FFFFFF"/>
        </w:rPr>
        <w:t xml:space="preserve">    &lt;div class="app-mobile-sidebar"&gt; </w:t>
      </w:r>
    </w:p>
    <w:p w14:paraId="5B262D6E" w14:textId="77777777" w:rsidR="00F96ADF" w:rsidRPr="00F96ADF" w:rsidRDefault="00F96ADF" w:rsidP="00F96ADF">
      <w:pPr>
        <w:pStyle w:val="zCode"/>
        <w:rPr>
          <w:shd w:val="clear" w:color="auto" w:fill="FFFFFF"/>
        </w:rPr>
      </w:pPr>
      <w:r w:rsidRPr="00F96ADF">
        <w:rPr>
          <w:shd w:val="clear" w:color="auto" w:fill="FFFFFF"/>
        </w:rPr>
        <w:t xml:space="preserve">      &lt;button id="${openButtonId}" class="app-sidebar-icon-btn" aria-label="Open sidebar" type="button"&gt;</w:t>
      </w:r>
    </w:p>
    <w:p w14:paraId="62A9BC6F" w14:textId="77777777" w:rsidR="00F96ADF" w:rsidRPr="00F96ADF" w:rsidRDefault="00F96ADF" w:rsidP="00F96ADF">
      <w:pPr>
        <w:pStyle w:val="zCode"/>
        <w:rPr>
          <w:shd w:val="clear" w:color="auto" w:fill="FFFFFF"/>
        </w:rPr>
      </w:pPr>
      <w:r w:rsidRPr="00F96ADF">
        <w:rPr>
          <w:shd w:val="clear" w:color="auto" w:fill="FFFFFF"/>
        </w:rPr>
        <w:t xml:space="preserve">        </w:t>
      </w:r>
      <w:r w:rsidRPr="00F96ADF">
        <w:rPr>
          <w:rFonts w:ascii="Cambria Math" w:hAnsi="Cambria Math" w:cs="Cambria Math"/>
          <w:shd w:val="clear" w:color="auto" w:fill="FFFFFF"/>
        </w:rPr>
        <w:t>↪</w:t>
      </w:r>
    </w:p>
    <w:p w14:paraId="24AEE89C" w14:textId="77777777" w:rsidR="00F96ADF" w:rsidRPr="00F96ADF" w:rsidRDefault="00F96ADF" w:rsidP="00F96ADF">
      <w:pPr>
        <w:pStyle w:val="zCode"/>
        <w:rPr>
          <w:shd w:val="clear" w:color="auto" w:fill="FFFFFF"/>
        </w:rPr>
      </w:pPr>
      <w:r w:rsidRPr="00F96ADF">
        <w:rPr>
          <w:shd w:val="clear" w:color="auto" w:fill="FFFFFF"/>
        </w:rPr>
        <w:t xml:space="preserve">      &lt;/button&gt;</w:t>
      </w:r>
    </w:p>
    <w:p w14:paraId="651E6CEE" w14:textId="77777777" w:rsidR="00F96ADF" w:rsidRPr="00F96ADF" w:rsidRDefault="00F96ADF" w:rsidP="00F96ADF">
      <w:pPr>
        <w:pStyle w:val="zCode"/>
        <w:rPr>
          <w:shd w:val="clear" w:color="auto" w:fill="FFFFFF"/>
        </w:rPr>
      </w:pPr>
      <w:r w:rsidRPr="00F96ADF">
        <w:rPr>
          <w:shd w:val="clear" w:color="auto" w:fill="FFFFFF"/>
        </w:rPr>
        <w:lastRenderedPageBreak/>
        <w:t xml:space="preserve">    &lt;/div&gt;</w:t>
      </w:r>
    </w:p>
    <w:p w14:paraId="5B45D282" w14:textId="77777777" w:rsidR="00F96ADF" w:rsidRPr="00F96ADF" w:rsidRDefault="00F96ADF" w:rsidP="00F96ADF">
      <w:pPr>
        <w:pStyle w:val="zCode"/>
        <w:rPr>
          <w:shd w:val="clear" w:color="auto" w:fill="FFFFFF"/>
        </w:rPr>
      </w:pPr>
    </w:p>
    <w:p w14:paraId="20A99C38" w14:textId="77777777" w:rsidR="00F96ADF" w:rsidRPr="00F96ADF" w:rsidRDefault="00F96ADF" w:rsidP="00F96ADF">
      <w:pPr>
        <w:pStyle w:val="zCode"/>
        <w:rPr>
          <w:shd w:val="clear" w:color="auto" w:fill="FFFFFF"/>
        </w:rPr>
      </w:pPr>
      <w:r w:rsidRPr="00F96ADF">
        <w:rPr>
          <w:shd w:val="clear" w:color="auto" w:fill="FFFFFF"/>
        </w:rPr>
        <w:t xml:space="preserve">    &lt;div id="${overlayId}" class="app-sidebar-overlay"&gt;&lt;/div&gt;</w:t>
      </w:r>
    </w:p>
    <w:p w14:paraId="25DAE5C4" w14:textId="77777777" w:rsidR="00F96ADF" w:rsidRPr="00F96ADF" w:rsidRDefault="00F96ADF" w:rsidP="00F96ADF">
      <w:pPr>
        <w:pStyle w:val="zCode"/>
        <w:rPr>
          <w:shd w:val="clear" w:color="auto" w:fill="FFFFFF"/>
        </w:rPr>
      </w:pPr>
    </w:p>
    <w:p w14:paraId="59AD4660" w14:textId="77777777" w:rsidR="00F96ADF" w:rsidRPr="00F96ADF" w:rsidRDefault="00F96ADF" w:rsidP="00F96ADF">
      <w:pPr>
        <w:pStyle w:val="zCode"/>
        <w:rPr>
          <w:shd w:val="clear" w:color="auto" w:fill="FFFFFF"/>
        </w:rPr>
      </w:pPr>
      <w:r w:rsidRPr="00F96ADF">
        <w:rPr>
          <w:shd w:val="clear" w:color="auto" w:fill="FFFFFF"/>
        </w:rPr>
        <w:t xml:space="preserve">    &lt;div class="app-shell"&gt;</w:t>
      </w:r>
    </w:p>
    <w:p w14:paraId="6771B73A" w14:textId="77777777" w:rsidR="00F96ADF" w:rsidRPr="00F96ADF" w:rsidRDefault="00F96ADF" w:rsidP="00F96ADF">
      <w:pPr>
        <w:pStyle w:val="zCode"/>
        <w:rPr>
          <w:shd w:val="clear" w:color="auto" w:fill="FFFFFF"/>
        </w:rPr>
      </w:pPr>
      <w:r w:rsidRPr="00F96ADF">
        <w:rPr>
          <w:shd w:val="clear" w:color="auto" w:fill="FFFFFF"/>
        </w:rPr>
        <w:t xml:space="preserve">      &lt;aside id="${sidebarId}" class="app-sidebar"&gt;</w:t>
      </w:r>
    </w:p>
    <w:p w14:paraId="108F0A8F" w14:textId="77777777" w:rsidR="00F96ADF" w:rsidRPr="00F96ADF" w:rsidRDefault="00F96ADF" w:rsidP="00F96ADF">
      <w:pPr>
        <w:pStyle w:val="zCode"/>
        <w:rPr>
          <w:shd w:val="clear" w:color="auto" w:fill="FFFFFF"/>
        </w:rPr>
      </w:pPr>
      <w:r w:rsidRPr="00F96ADF">
        <w:rPr>
          <w:shd w:val="clear" w:color="auto" w:fill="FFFFFF"/>
        </w:rPr>
        <w:t xml:space="preserve">        &lt;div class="app-sidebar-mobile-head"&gt;</w:t>
      </w:r>
    </w:p>
    <w:p w14:paraId="5A94C54C" w14:textId="77777777" w:rsidR="00F96ADF" w:rsidRPr="00F96ADF" w:rsidRDefault="00F96ADF" w:rsidP="00F96ADF">
      <w:pPr>
        <w:pStyle w:val="zCode"/>
        <w:rPr>
          <w:shd w:val="clear" w:color="auto" w:fill="FFFFFF"/>
        </w:rPr>
      </w:pPr>
      <w:r w:rsidRPr="00F96ADF">
        <w:rPr>
          <w:shd w:val="clear" w:color="auto" w:fill="FFFFFF"/>
        </w:rPr>
        <w:t xml:space="preserve">          &lt;button id="${closeButtonId}" class="button is-light is-small" aria-label="Close sidebar" type="button"&gt;</w:t>
      </w:r>
    </w:p>
    <w:p w14:paraId="1861DB0A" w14:textId="77777777" w:rsidR="00F96ADF" w:rsidRPr="00F96ADF" w:rsidRDefault="00F96ADF" w:rsidP="00F96ADF">
      <w:pPr>
        <w:pStyle w:val="zCode"/>
        <w:rPr>
          <w:shd w:val="clear" w:color="auto" w:fill="FFFFFF"/>
        </w:rPr>
      </w:pPr>
      <w:r w:rsidRPr="00F96ADF">
        <w:rPr>
          <w:shd w:val="clear" w:color="auto" w:fill="FFFFFF"/>
        </w:rPr>
        <w:t xml:space="preserve">            </w:t>
      </w:r>
      <w:r w:rsidRPr="00F96ADF">
        <w:rPr>
          <w:rFonts w:ascii="Segoe UI Symbol" w:hAnsi="Segoe UI Symbol" w:cs="Segoe UI Symbol"/>
          <w:shd w:val="clear" w:color="auto" w:fill="FFFFFF"/>
        </w:rPr>
        <w:t>✕</w:t>
      </w:r>
    </w:p>
    <w:p w14:paraId="7D1CCDB8" w14:textId="77777777" w:rsidR="00F96ADF" w:rsidRPr="00F96ADF" w:rsidRDefault="00F96ADF" w:rsidP="00F96ADF">
      <w:pPr>
        <w:pStyle w:val="zCode"/>
        <w:rPr>
          <w:shd w:val="clear" w:color="auto" w:fill="FFFFFF"/>
        </w:rPr>
      </w:pPr>
      <w:r w:rsidRPr="00F96ADF">
        <w:rPr>
          <w:shd w:val="clear" w:color="auto" w:fill="FFFFFF"/>
        </w:rPr>
        <w:t xml:space="preserve">          &lt;/button&gt;</w:t>
      </w:r>
    </w:p>
    <w:p w14:paraId="550D09CC" w14:textId="77777777" w:rsidR="00F96ADF" w:rsidRPr="00F96ADF" w:rsidRDefault="00F96ADF" w:rsidP="00F96ADF">
      <w:pPr>
        <w:pStyle w:val="zCode"/>
        <w:rPr>
          <w:shd w:val="clear" w:color="auto" w:fill="FFFFFF"/>
        </w:rPr>
      </w:pPr>
      <w:r w:rsidRPr="00F96ADF">
        <w:rPr>
          <w:shd w:val="clear" w:color="auto" w:fill="FFFFFF"/>
        </w:rPr>
        <w:t xml:space="preserve">        &lt;/div&gt;</w:t>
      </w:r>
    </w:p>
    <w:p w14:paraId="703DBDFC" w14:textId="77777777" w:rsidR="00F96ADF" w:rsidRPr="00F96ADF" w:rsidRDefault="00F96ADF" w:rsidP="00F96ADF">
      <w:pPr>
        <w:pStyle w:val="zCode"/>
        <w:rPr>
          <w:shd w:val="clear" w:color="auto" w:fill="FFFFFF"/>
        </w:rPr>
      </w:pPr>
    </w:p>
    <w:p w14:paraId="0BAE5573" w14:textId="77777777" w:rsidR="00F96ADF" w:rsidRPr="00F96ADF" w:rsidRDefault="00F96ADF" w:rsidP="00F96ADF">
      <w:pPr>
        <w:pStyle w:val="zCode"/>
        <w:rPr>
          <w:shd w:val="clear" w:color="auto" w:fill="FFFFFF"/>
        </w:rPr>
      </w:pPr>
      <w:r w:rsidRPr="00F96ADF">
        <w:rPr>
          <w:shd w:val="clear" w:color="auto" w:fill="FFFFFF"/>
        </w:rPr>
        <w:t xml:space="preserve">        &lt;nav class="menu"&gt;</w:t>
      </w:r>
    </w:p>
    <w:p w14:paraId="3A10DBA5" w14:textId="77777777" w:rsidR="00F96ADF" w:rsidRPr="00F96ADF" w:rsidRDefault="00F96ADF" w:rsidP="00F96ADF">
      <w:pPr>
        <w:pStyle w:val="zCode"/>
        <w:rPr>
          <w:shd w:val="clear" w:color="auto" w:fill="FFFFFF"/>
        </w:rPr>
      </w:pPr>
      <w:r w:rsidRPr="00F96ADF">
        <w:rPr>
          <w:shd w:val="clear" w:color="auto" w:fill="FFFFFF"/>
        </w:rPr>
        <w:t xml:space="preserve">          ${</w:t>
      </w:r>
      <w:r w:rsidRPr="00F96ADF">
        <w:rPr>
          <w:color w:val="EE0000"/>
          <w:highlight w:val="cyan"/>
          <w:shd w:val="clear" w:color="auto" w:fill="FFFFFF"/>
        </w:rPr>
        <w:t>sidebarContent</w:t>
      </w:r>
      <w:r w:rsidRPr="00F96ADF">
        <w:rPr>
          <w:shd w:val="clear" w:color="auto" w:fill="FFFFFF"/>
        </w:rPr>
        <w:t>}</w:t>
      </w:r>
    </w:p>
    <w:p w14:paraId="33C70BA1" w14:textId="77777777" w:rsidR="00F96ADF" w:rsidRPr="00F96ADF" w:rsidRDefault="00F96ADF" w:rsidP="00F96ADF">
      <w:pPr>
        <w:pStyle w:val="zCode"/>
        <w:rPr>
          <w:shd w:val="clear" w:color="auto" w:fill="FFFFFF"/>
        </w:rPr>
      </w:pPr>
      <w:r w:rsidRPr="00F96ADF">
        <w:rPr>
          <w:shd w:val="clear" w:color="auto" w:fill="FFFFFF"/>
        </w:rPr>
        <w:t xml:space="preserve">        &lt;/nav&gt;</w:t>
      </w:r>
    </w:p>
    <w:p w14:paraId="7615EC49" w14:textId="77777777" w:rsidR="00F96ADF" w:rsidRPr="00F96ADF" w:rsidRDefault="00F96ADF" w:rsidP="00F96ADF">
      <w:pPr>
        <w:pStyle w:val="zCode"/>
        <w:rPr>
          <w:shd w:val="clear" w:color="auto" w:fill="FFFFFF"/>
        </w:rPr>
      </w:pPr>
      <w:r w:rsidRPr="00F96ADF">
        <w:rPr>
          <w:shd w:val="clear" w:color="auto" w:fill="FFFFFF"/>
        </w:rPr>
        <w:t xml:space="preserve">      &lt;/aside&gt;</w:t>
      </w:r>
    </w:p>
    <w:p w14:paraId="4216B3B1" w14:textId="77777777" w:rsidR="00F96ADF" w:rsidRPr="00F96ADF" w:rsidRDefault="00F96ADF" w:rsidP="00F96ADF">
      <w:pPr>
        <w:pStyle w:val="zCode"/>
        <w:rPr>
          <w:shd w:val="clear" w:color="auto" w:fill="FFFFFF"/>
        </w:rPr>
      </w:pPr>
    </w:p>
    <w:p w14:paraId="7BF85AD9" w14:textId="77777777" w:rsidR="00F96ADF" w:rsidRPr="00F96ADF" w:rsidRDefault="00F96ADF" w:rsidP="00F96ADF">
      <w:pPr>
        <w:pStyle w:val="zCode"/>
        <w:rPr>
          <w:shd w:val="clear" w:color="auto" w:fill="FFFFFF"/>
        </w:rPr>
      </w:pPr>
      <w:r w:rsidRPr="00F96ADF">
        <w:rPr>
          <w:shd w:val="clear" w:color="auto" w:fill="FFFFFF"/>
        </w:rPr>
        <w:t xml:space="preserve">      &lt;main class="app-main-content"&gt;</w:t>
      </w:r>
    </w:p>
    <w:p w14:paraId="01C236F7" w14:textId="77777777" w:rsidR="00F96ADF" w:rsidRPr="00F96ADF" w:rsidRDefault="00F96ADF" w:rsidP="00F96ADF">
      <w:pPr>
        <w:pStyle w:val="zCode"/>
        <w:rPr>
          <w:shd w:val="clear" w:color="auto" w:fill="FFFFFF"/>
        </w:rPr>
      </w:pPr>
      <w:r w:rsidRPr="00F96ADF">
        <w:rPr>
          <w:shd w:val="clear" w:color="auto" w:fill="FFFFFF"/>
        </w:rPr>
        <w:t xml:space="preserve">        ${</w:t>
      </w:r>
      <w:r w:rsidRPr="00F96ADF">
        <w:rPr>
          <w:color w:val="EE0000"/>
          <w:highlight w:val="green"/>
          <w:shd w:val="clear" w:color="auto" w:fill="FFFFFF"/>
        </w:rPr>
        <w:t>renderedMainContent</w:t>
      </w:r>
      <w:r w:rsidRPr="00F96ADF">
        <w:rPr>
          <w:shd w:val="clear" w:color="auto" w:fill="FFFFFF"/>
        </w:rPr>
        <w:t>}</w:t>
      </w:r>
    </w:p>
    <w:p w14:paraId="12C34639" w14:textId="77777777" w:rsidR="00F96ADF" w:rsidRPr="00F96ADF" w:rsidRDefault="00F96ADF" w:rsidP="00F96ADF">
      <w:pPr>
        <w:pStyle w:val="zCode"/>
        <w:rPr>
          <w:shd w:val="clear" w:color="auto" w:fill="FFFFFF"/>
        </w:rPr>
      </w:pPr>
      <w:r w:rsidRPr="00F96ADF">
        <w:rPr>
          <w:shd w:val="clear" w:color="auto" w:fill="FFFFFF"/>
        </w:rPr>
        <w:t xml:space="preserve">      &lt;/main&gt;</w:t>
      </w:r>
    </w:p>
    <w:p w14:paraId="6869BDCB" w14:textId="77777777" w:rsidR="00F96ADF" w:rsidRPr="00F96ADF" w:rsidRDefault="00F96ADF" w:rsidP="00F96ADF">
      <w:pPr>
        <w:pStyle w:val="zCode"/>
        <w:rPr>
          <w:shd w:val="clear" w:color="auto" w:fill="FFFFFF"/>
        </w:rPr>
      </w:pPr>
      <w:r w:rsidRPr="00F96ADF">
        <w:rPr>
          <w:shd w:val="clear" w:color="auto" w:fill="FFFFFF"/>
        </w:rPr>
        <w:t xml:space="preserve">    &lt;/div&gt;</w:t>
      </w:r>
    </w:p>
    <w:p w14:paraId="3BA2F15C" w14:textId="77777777" w:rsidR="00F96ADF" w:rsidRPr="00F96ADF" w:rsidRDefault="00F96ADF" w:rsidP="00F96ADF">
      <w:pPr>
        <w:pStyle w:val="zCode"/>
        <w:rPr>
          <w:shd w:val="clear" w:color="auto" w:fill="FFFFFF"/>
        </w:rPr>
      </w:pPr>
      <w:r w:rsidRPr="00F96ADF">
        <w:rPr>
          <w:shd w:val="clear" w:color="auto" w:fill="FFFFFF"/>
        </w:rPr>
        <w:t xml:space="preserve">  `;</w:t>
      </w:r>
    </w:p>
    <w:p w14:paraId="165F3117" w14:textId="75121D60" w:rsidR="00DD6125" w:rsidRDefault="00F96ADF" w:rsidP="00F96ADF">
      <w:pPr>
        <w:pStyle w:val="zCode"/>
        <w:rPr>
          <w:shd w:val="clear" w:color="auto" w:fill="FFFFFF"/>
        </w:rPr>
      </w:pPr>
      <w:r w:rsidRPr="00F96ADF">
        <w:rPr>
          <w:shd w:val="clear" w:color="auto" w:fill="FFFFFF"/>
        </w:rPr>
        <w:t>}</w:t>
      </w:r>
    </w:p>
    <w:p w14:paraId="3B47B480" w14:textId="3B897864" w:rsidR="00DD6125" w:rsidRPr="00193213" w:rsidRDefault="004D180F" w:rsidP="004D180F">
      <w:pPr>
        <w:pStyle w:val="C2nd"/>
        <w:rPr>
          <w:shd w:val="clear" w:color="auto" w:fill="FFFFFF"/>
        </w:rPr>
      </w:pPr>
      <w:bookmarkStart w:id="73" w:name="_Toc231258310"/>
      <w:r w:rsidRPr="004D180F">
        <w:rPr>
          <w:shd w:val="clear" w:color="auto" w:fill="FFFFFF"/>
        </w:rPr>
        <w:t>src/js/components/</w:t>
      </w:r>
      <w:r w:rsidR="00193213" w:rsidRPr="00193213">
        <w:rPr>
          <w:shd w:val="clear" w:color="auto" w:fill="FFFFFF"/>
        </w:rPr>
        <w:t>searchFoodNameSidebar</w:t>
      </w:r>
      <w:r w:rsidR="00193213">
        <w:rPr>
          <w:shd w:val="clear" w:color="auto" w:fill="FFFFFF"/>
        </w:rPr>
        <w:t>.js</w:t>
      </w:r>
      <w:bookmarkEnd w:id="73"/>
    </w:p>
    <w:p w14:paraId="2B922F35" w14:textId="02CB8142" w:rsidR="00193213" w:rsidRDefault="004D180F" w:rsidP="004D180F">
      <w:pPr>
        <w:pStyle w:val="zCode"/>
        <w:tabs>
          <w:tab w:val="left" w:pos="4395"/>
        </w:tabs>
        <w:rPr>
          <w:shd w:val="clear" w:color="auto" w:fill="FFFFFF"/>
        </w:rPr>
      </w:pPr>
      <w:r>
        <w:rPr>
          <w:noProof/>
          <w:shd w:val="clear" w:color="auto" w:fill="FFFFFF"/>
        </w:rPr>
        <w:drawing>
          <wp:inline distT="0" distB="0" distL="0" distR="0" wp14:anchorId="067A6871" wp14:editId="79B7486C">
            <wp:extent cx="5936615" cy="3175635"/>
            <wp:effectExtent l="19050" t="19050" r="26035" b="24765"/>
            <wp:docPr id="132702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936615" cy="3175635"/>
                    </a:xfrm>
                    <a:prstGeom prst="rect">
                      <a:avLst/>
                    </a:prstGeom>
                    <a:noFill/>
                    <a:ln>
                      <a:solidFill>
                        <a:schemeClr val="bg1">
                          <a:lumMod val="50000"/>
                        </a:schemeClr>
                      </a:solidFill>
                    </a:ln>
                  </pic:spPr>
                </pic:pic>
              </a:graphicData>
            </a:graphic>
          </wp:inline>
        </w:drawing>
      </w:r>
    </w:p>
    <w:p w14:paraId="3AEF53C1" w14:textId="08618EF9" w:rsidR="00193213" w:rsidRDefault="004D180F" w:rsidP="00DD6125">
      <w:pPr>
        <w:pStyle w:val="zCode"/>
        <w:rPr>
          <w:shd w:val="clear" w:color="auto" w:fill="FFFFFF"/>
        </w:rPr>
      </w:pPr>
      <w:r>
        <w:rPr>
          <w:noProof/>
        </w:rPr>
        <w:lastRenderedPageBreak/>
        <w:drawing>
          <wp:inline distT="0" distB="0" distL="0" distR="0" wp14:anchorId="52E30461" wp14:editId="7EAB301C">
            <wp:extent cx="5940425" cy="3193710"/>
            <wp:effectExtent l="0" t="0" r="3175" b="6985"/>
            <wp:docPr id="176984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43758" name=""/>
                    <pic:cNvPicPr/>
                  </pic:nvPicPr>
                  <pic:blipFill rotWithShape="1">
                    <a:blip r:embed="rId114"/>
                    <a:srcRect b="21094"/>
                    <a:stretch>
                      <a:fillRect/>
                    </a:stretch>
                  </pic:blipFill>
                  <pic:spPr bwMode="auto">
                    <a:xfrm>
                      <a:off x="0" y="0"/>
                      <a:ext cx="5940425" cy="3193710"/>
                    </a:xfrm>
                    <a:prstGeom prst="rect">
                      <a:avLst/>
                    </a:prstGeom>
                    <a:ln>
                      <a:noFill/>
                    </a:ln>
                    <a:extLst>
                      <a:ext uri="{53640926-AAD7-44D8-BBD7-CCE9431645EC}">
                        <a14:shadowObscured xmlns:a14="http://schemas.microsoft.com/office/drawing/2010/main"/>
                      </a:ext>
                    </a:extLst>
                  </pic:spPr>
                </pic:pic>
              </a:graphicData>
            </a:graphic>
          </wp:inline>
        </w:drawing>
      </w:r>
    </w:p>
    <w:p w14:paraId="50B0F7C5" w14:textId="77777777" w:rsidR="004D180F" w:rsidRPr="004D180F" w:rsidRDefault="004D180F" w:rsidP="004D180F">
      <w:pPr>
        <w:pStyle w:val="zCode"/>
        <w:rPr>
          <w:color w:val="538135" w:themeColor="accent6" w:themeShade="BF"/>
          <w:shd w:val="clear" w:color="auto" w:fill="FFFFFF"/>
        </w:rPr>
      </w:pPr>
      <w:r w:rsidRPr="004D180F">
        <w:rPr>
          <w:color w:val="538135" w:themeColor="accent6" w:themeShade="BF"/>
          <w:shd w:val="clear" w:color="auto" w:fill="FFFFFF"/>
        </w:rPr>
        <w:t>//  Үг бичиж хайх, хүнсний найрлага сонгох checkbox-уудыг бүгдийг нь агуулсан хайлт хийх хэсгийг HTML хэлбэрээр үүсгэх функц.</w:t>
      </w:r>
    </w:p>
    <w:p w14:paraId="301E2FC3" w14:textId="77777777" w:rsidR="004D180F" w:rsidRPr="004D180F" w:rsidRDefault="004D180F" w:rsidP="004D180F">
      <w:pPr>
        <w:pStyle w:val="zCode"/>
        <w:rPr>
          <w:shd w:val="clear" w:color="auto" w:fill="FFFFFF"/>
        </w:rPr>
      </w:pPr>
      <w:r w:rsidRPr="004D180F">
        <w:rPr>
          <w:shd w:val="clear" w:color="auto" w:fill="FFFFFF"/>
        </w:rPr>
        <w:t xml:space="preserve">export function </w:t>
      </w:r>
      <w:r w:rsidRPr="004D180F">
        <w:rPr>
          <w:highlight w:val="yellow"/>
          <w:shd w:val="clear" w:color="auto" w:fill="FFFFFF"/>
        </w:rPr>
        <w:t>renderSearchFoodName</w:t>
      </w:r>
      <w:r w:rsidRPr="004D180F">
        <w:rPr>
          <w:shd w:val="clear" w:color="auto" w:fill="FFFFFF"/>
        </w:rPr>
        <w:t>() {</w:t>
      </w:r>
    </w:p>
    <w:p w14:paraId="111B1499" w14:textId="77777777" w:rsidR="004D180F" w:rsidRPr="004D180F" w:rsidRDefault="004D180F" w:rsidP="004D180F">
      <w:pPr>
        <w:pStyle w:val="zCode"/>
        <w:rPr>
          <w:shd w:val="clear" w:color="auto" w:fill="FFFFFF"/>
        </w:rPr>
      </w:pPr>
      <w:r w:rsidRPr="004D180F">
        <w:rPr>
          <w:shd w:val="clear" w:color="auto" w:fill="FFFFFF"/>
        </w:rPr>
        <w:t xml:space="preserve">  return `    </w:t>
      </w:r>
    </w:p>
    <w:p w14:paraId="56F1F35E" w14:textId="77777777" w:rsidR="004D180F" w:rsidRPr="004D180F" w:rsidRDefault="004D180F" w:rsidP="004D180F">
      <w:pPr>
        <w:pStyle w:val="zCode"/>
        <w:rPr>
          <w:shd w:val="clear" w:color="auto" w:fill="FFFFFF"/>
        </w:rPr>
      </w:pPr>
      <w:r w:rsidRPr="004D180F">
        <w:rPr>
          <w:shd w:val="clear" w:color="auto" w:fill="FFFFFF"/>
        </w:rPr>
        <w:t xml:space="preserve">    &lt;!-- Үг бичиж хайх --&gt;</w:t>
      </w:r>
    </w:p>
    <w:p w14:paraId="1B12496C" w14:textId="77777777" w:rsidR="004D180F" w:rsidRPr="004D180F" w:rsidRDefault="004D180F" w:rsidP="004D180F">
      <w:pPr>
        <w:pStyle w:val="zCode"/>
        <w:rPr>
          <w:shd w:val="clear" w:color="auto" w:fill="FFFFFF"/>
        </w:rPr>
      </w:pPr>
      <w:r w:rsidRPr="004D180F">
        <w:rPr>
          <w:shd w:val="clear" w:color="auto" w:fill="FFFFFF"/>
        </w:rPr>
        <w:t xml:space="preserve">    &lt;p class="menu-label app-menu-label"&gt;</w:t>
      </w:r>
      <w:r w:rsidRPr="004D180F">
        <w:rPr>
          <w:rFonts w:ascii="Segoe UI Emoji" w:hAnsi="Segoe UI Emoji" w:cs="Segoe UI Emoji"/>
          <w:shd w:val="clear" w:color="auto" w:fill="FFFFFF"/>
        </w:rPr>
        <w:t>🔍</w:t>
      </w:r>
      <w:r w:rsidRPr="004D180F">
        <w:rPr>
          <w:shd w:val="clear" w:color="auto" w:fill="FFFFFF"/>
        </w:rPr>
        <w:t>︎ Search by food name:&lt;/p&gt;</w:t>
      </w:r>
    </w:p>
    <w:p w14:paraId="279779C5" w14:textId="77777777" w:rsidR="004D180F" w:rsidRPr="004D180F" w:rsidRDefault="004D180F" w:rsidP="004D180F">
      <w:pPr>
        <w:pStyle w:val="zCode"/>
        <w:rPr>
          <w:shd w:val="clear" w:color="auto" w:fill="FFFFFF"/>
        </w:rPr>
      </w:pPr>
    </w:p>
    <w:p w14:paraId="7927439E" w14:textId="77777777" w:rsidR="004D180F" w:rsidRPr="004D180F" w:rsidRDefault="004D180F" w:rsidP="004D180F">
      <w:pPr>
        <w:pStyle w:val="zCode"/>
        <w:rPr>
          <w:shd w:val="clear" w:color="auto" w:fill="FFFFFF"/>
        </w:rPr>
      </w:pPr>
      <w:r w:rsidRPr="004D180F">
        <w:rPr>
          <w:shd w:val="clear" w:color="auto" w:fill="FFFFFF"/>
        </w:rPr>
        <w:t xml:space="preserve">    &lt;div class="field"&gt;</w:t>
      </w:r>
    </w:p>
    <w:p w14:paraId="725A086B" w14:textId="77777777" w:rsidR="004D180F" w:rsidRPr="004D180F" w:rsidRDefault="004D180F" w:rsidP="004D180F">
      <w:pPr>
        <w:pStyle w:val="zCode"/>
        <w:rPr>
          <w:shd w:val="clear" w:color="auto" w:fill="FFFFFF"/>
        </w:rPr>
      </w:pPr>
      <w:r w:rsidRPr="004D180F">
        <w:rPr>
          <w:shd w:val="clear" w:color="auto" w:fill="FFFFFF"/>
        </w:rPr>
        <w:t xml:space="preserve">      &lt;p class="control has-icons-left"&gt;</w:t>
      </w:r>
    </w:p>
    <w:p w14:paraId="0301F32D" w14:textId="77777777" w:rsidR="004D180F" w:rsidRPr="004D180F" w:rsidRDefault="004D180F" w:rsidP="004D180F">
      <w:pPr>
        <w:pStyle w:val="zCode"/>
        <w:rPr>
          <w:shd w:val="clear" w:color="auto" w:fill="FFFFFF"/>
        </w:rPr>
      </w:pPr>
      <w:r w:rsidRPr="004D180F">
        <w:rPr>
          <w:shd w:val="clear" w:color="auto" w:fill="FFFFFF"/>
        </w:rPr>
        <w:t xml:space="preserve">        &lt;input class="input is-primary" type="text" placeholder="Food Name" id="</w:t>
      </w:r>
      <w:r w:rsidRPr="004D180F">
        <w:rPr>
          <w:color w:val="EE0000"/>
          <w:shd w:val="clear" w:color="auto" w:fill="FFFFFF"/>
        </w:rPr>
        <w:t>searchTxt</w:t>
      </w:r>
      <w:r w:rsidRPr="004D180F">
        <w:rPr>
          <w:shd w:val="clear" w:color="auto" w:fill="FFFFFF"/>
        </w:rPr>
        <w:t>"/&gt;</w:t>
      </w:r>
    </w:p>
    <w:p w14:paraId="7CDAB406" w14:textId="77777777" w:rsidR="004D180F" w:rsidRPr="004D180F" w:rsidRDefault="004D180F" w:rsidP="004D180F">
      <w:pPr>
        <w:pStyle w:val="zCode"/>
        <w:rPr>
          <w:shd w:val="clear" w:color="auto" w:fill="FFFFFF"/>
        </w:rPr>
      </w:pPr>
      <w:r w:rsidRPr="004D180F">
        <w:rPr>
          <w:shd w:val="clear" w:color="auto" w:fill="FFFFFF"/>
        </w:rPr>
        <w:t xml:space="preserve">        &lt;span class="icon is-small is-left"&gt;</w:t>
      </w:r>
    </w:p>
    <w:p w14:paraId="6D39509A" w14:textId="77777777" w:rsidR="004D180F" w:rsidRPr="004D180F" w:rsidRDefault="004D180F" w:rsidP="004D180F">
      <w:pPr>
        <w:pStyle w:val="zCode"/>
        <w:rPr>
          <w:shd w:val="clear" w:color="auto" w:fill="FFFFFF"/>
        </w:rPr>
      </w:pPr>
      <w:r w:rsidRPr="004D180F">
        <w:rPr>
          <w:shd w:val="clear" w:color="auto" w:fill="FFFFFF"/>
        </w:rPr>
        <w:t xml:space="preserve">          &lt;i class="fa-solid fa-bowl-rice"&gt;&lt;/i&gt;</w:t>
      </w:r>
    </w:p>
    <w:p w14:paraId="4AD60F9E" w14:textId="77777777" w:rsidR="004D180F" w:rsidRPr="004D180F" w:rsidRDefault="004D180F" w:rsidP="004D180F">
      <w:pPr>
        <w:pStyle w:val="zCode"/>
        <w:rPr>
          <w:shd w:val="clear" w:color="auto" w:fill="FFFFFF"/>
        </w:rPr>
      </w:pPr>
      <w:r w:rsidRPr="004D180F">
        <w:rPr>
          <w:shd w:val="clear" w:color="auto" w:fill="FFFFFF"/>
        </w:rPr>
        <w:t xml:space="preserve">        &lt;/span&gt;</w:t>
      </w:r>
    </w:p>
    <w:p w14:paraId="1121FAFD" w14:textId="77777777" w:rsidR="004D180F" w:rsidRPr="004D180F" w:rsidRDefault="004D180F" w:rsidP="004D180F">
      <w:pPr>
        <w:pStyle w:val="zCode"/>
        <w:rPr>
          <w:shd w:val="clear" w:color="auto" w:fill="FFFFFF"/>
        </w:rPr>
      </w:pPr>
      <w:r w:rsidRPr="004D180F">
        <w:rPr>
          <w:shd w:val="clear" w:color="auto" w:fill="FFFFFF"/>
        </w:rPr>
        <w:t xml:space="preserve">      &lt;/p&gt;</w:t>
      </w:r>
    </w:p>
    <w:p w14:paraId="5FA6868A" w14:textId="77777777" w:rsidR="004D180F" w:rsidRPr="004D180F" w:rsidRDefault="004D180F" w:rsidP="004D180F">
      <w:pPr>
        <w:pStyle w:val="zCode"/>
        <w:rPr>
          <w:shd w:val="clear" w:color="auto" w:fill="FFFFFF"/>
        </w:rPr>
      </w:pPr>
      <w:r w:rsidRPr="004D180F">
        <w:rPr>
          <w:shd w:val="clear" w:color="auto" w:fill="FFFFFF"/>
        </w:rPr>
        <w:t xml:space="preserve">    &lt;/div&gt;</w:t>
      </w:r>
    </w:p>
    <w:p w14:paraId="128432AE" w14:textId="77777777" w:rsidR="004D180F" w:rsidRPr="004D180F" w:rsidRDefault="004D180F" w:rsidP="004D180F">
      <w:pPr>
        <w:pStyle w:val="zCode"/>
        <w:rPr>
          <w:shd w:val="clear" w:color="auto" w:fill="FFFFFF"/>
        </w:rPr>
      </w:pPr>
    </w:p>
    <w:p w14:paraId="7498E8D1" w14:textId="77777777" w:rsidR="004D180F" w:rsidRPr="004D180F" w:rsidRDefault="004D180F" w:rsidP="004D180F">
      <w:pPr>
        <w:pStyle w:val="zCode"/>
        <w:rPr>
          <w:shd w:val="clear" w:color="auto" w:fill="FFFFFF"/>
        </w:rPr>
      </w:pPr>
      <w:r w:rsidRPr="004D180F">
        <w:rPr>
          <w:shd w:val="clear" w:color="auto" w:fill="FFFFFF"/>
        </w:rPr>
        <w:t xml:space="preserve">    &lt;div class="field"&gt;</w:t>
      </w:r>
    </w:p>
    <w:p w14:paraId="29288F31" w14:textId="77777777" w:rsidR="004D180F" w:rsidRPr="004D180F" w:rsidRDefault="004D180F" w:rsidP="004D180F">
      <w:pPr>
        <w:pStyle w:val="zCode"/>
        <w:rPr>
          <w:shd w:val="clear" w:color="auto" w:fill="FFFFFF"/>
        </w:rPr>
      </w:pPr>
      <w:r w:rsidRPr="004D180F">
        <w:rPr>
          <w:shd w:val="clear" w:color="auto" w:fill="FFFFFF"/>
        </w:rPr>
        <w:t xml:space="preserve">      &lt;p class="control"&gt;</w:t>
      </w:r>
    </w:p>
    <w:p w14:paraId="140A089F" w14:textId="77777777" w:rsidR="004D180F" w:rsidRPr="004D180F" w:rsidRDefault="004D180F" w:rsidP="004D180F">
      <w:pPr>
        <w:pStyle w:val="zCode"/>
        <w:rPr>
          <w:shd w:val="clear" w:color="auto" w:fill="FFFFFF"/>
        </w:rPr>
      </w:pPr>
      <w:r w:rsidRPr="004D180F">
        <w:rPr>
          <w:shd w:val="clear" w:color="auto" w:fill="FFFFFF"/>
        </w:rPr>
        <w:t xml:space="preserve">        &lt;button class="button is-primary is-fullwidth" type="button" id="</w:t>
      </w:r>
      <w:r w:rsidRPr="004D180F">
        <w:rPr>
          <w:color w:val="EE0000"/>
          <w:shd w:val="clear" w:color="auto" w:fill="FFFFFF"/>
        </w:rPr>
        <w:t>searchBtn</w:t>
      </w:r>
      <w:r w:rsidRPr="004D180F">
        <w:rPr>
          <w:shd w:val="clear" w:color="auto" w:fill="FFFFFF"/>
        </w:rPr>
        <w:t>"&gt;</w:t>
      </w:r>
    </w:p>
    <w:p w14:paraId="5FF9699E" w14:textId="77777777" w:rsidR="004D180F" w:rsidRPr="004D180F" w:rsidRDefault="004D180F" w:rsidP="004D180F">
      <w:pPr>
        <w:pStyle w:val="zCode"/>
        <w:rPr>
          <w:shd w:val="clear" w:color="auto" w:fill="FFFFFF"/>
        </w:rPr>
      </w:pPr>
      <w:r w:rsidRPr="004D180F">
        <w:rPr>
          <w:shd w:val="clear" w:color="auto" w:fill="FFFFFF"/>
        </w:rPr>
        <w:t xml:space="preserve">          Search</w:t>
      </w:r>
    </w:p>
    <w:p w14:paraId="7E55B287" w14:textId="77777777" w:rsidR="004D180F" w:rsidRPr="004D180F" w:rsidRDefault="004D180F" w:rsidP="004D180F">
      <w:pPr>
        <w:pStyle w:val="zCode"/>
        <w:rPr>
          <w:shd w:val="clear" w:color="auto" w:fill="FFFFFF"/>
        </w:rPr>
      </w:pPr>
      <w:r w:rsidRPr="004D180F">
        <w:rPr>
          <w:shd w:val="clear" w:color="auto" w:fill="FFFFFF"/>
        </w:rPr>
        <w:t xml:space="preserve">        &lt;/button&gt;</w:t>
      </w:r>
    </w:p>
    <w:p w14:paraId="38AEE6F8" w14:textId="77777777" w:rsidR="004D180F" w:rsidRPr="004D180F" w:rsidRDefault="004D180F" w:rsidP="004D180F">
      <w:pPr>
        <w:pStyle w:val="zCode"/>
        <w:rPr>
          <w:shd w:val="clear" w:color="auto" w:fill="FFFFFF"/>
        </w:rPr>
      </w:pPr>
      <w:r w:rsidRPr="004D180F">
        <w:rPr>
          <w:shd w:val="clear" w:color="auto" w:fill="FFFFFF"/>
        </w:rPr>
        <w:t xml:space="preserve">      &lt;/p&gt;</w:t>
      </w:r>
    </w:p>
    <w:p w14:paraId="28DF90BC" w14:textId="77777777" w:rsidR="004D180F" w:rsidRPr="004D180F" w:rsidRDefault="004D180F" w:rsidP="004D180F">
      <w:pPr>
        <w:pStyle w:val="zCode"/>
        <w:rPr>
          <w:shd w:val="clear" w:color="auto" w:fill="FFFFFF"/>
        </w:rPr>
      </w:pPr>
      <w:r w:rsidRPr="004D180F">
        <w:rPr>
          <w:shd w:val="clear" w:color="auto" w:fill="FFFFFF"/>
        </w:rPr>
        <w:t xml:space="preserve">    &lt;/div&gt;   </w:t>
      </w:r>
    </w:p>
    <w:p w14:paraId="23C05191" w14:textId="77777777" w:rsidR="004D180F" w:rsidRPr="004D180F" w:rsidRDefault="004D180F" w:rsidP="004D180F">
      <w:pPr>
        <w:pStyle w:val="zCode"/>
        <w:rPr>
          <w:shd w:val="clear" w:color="auto" w:fill="FFFFFF"/>
        </w:rPr>
      </w:pPr>
      <w:r w:rsidRPr="004D180F">
        <w:rPr>
          <w:shd w:val="clear" w:color="auto" w:fill="FFFFFF"/>
        </w:rPr>
        <w:t xml:space="preserve">  `;</w:t>
      </w:r>
    </w:p>
    <w:p w14:paraId="0E892CCD" w14:textId="2405F647" w:rsidR="00193213" w:rsidRDefault="004D180F" w:rsidP="004D180F">
      <w:pPr>
        <w:pStyle w:val="zCode"/>
        <w:rPr>
          <w:shd w:val="clear" w:color="auto" w:fill="FFFFFF"/>
        </w:rPr>
      </w:pPr>
      <w:r w:rsidRPr="004D180F">
        <w:rPr>
          <w:shd w:val="clear" w:color="auto" w:fill="FFFFFF"/>
        </w:rPr>
        <w:t>}</w:t>
      </w:r>
    </w:p>
    <w:p w14:paraId="76D4DD79" w14:textId="54926828" w:rsidR="003A3C28" w:rsidRDefault="003A3C28" w:rsidP="003A3C28">
      <w:pPr>
        <w:pStyle w:val="C2nd"/>
        <w:rPr>
          <w:shd w:val="clear" w:color="auto" w:fill="FFFFFF"/>
        </w:rPr>
      </w:pPr>
      <w:bookmarkStart w:id="74" w:name="_Toc231258311"/>
      <w:r w:rsidRPr="003A3C28">
        <w:rPr>
          <w:shd w:val="clear" w:color="auto" w:fill="FFFFFF"/>
        </w:rPr>
        <w:lastRenderedPageBreak/>
        <w:t>src/js/</w:t>
      </w:r>
      <w:r>
        <w:rPr>
          <w:shd w:val="clear" w:color="auto" w:fill="FFFFFF"/>
        </w:rPr>
        <w:t>fn/format.js</w:t>
      </w:r>
      <w:bookmarkEnd w:id="74"/>
    </w:p>
    <w:p w14:paraId="10E32AF3" w14:textId="09C22A23" w:rsidR="003A3C28" w:rsidRDefault="003A3C28" w:rsidP="003A3C28">
      <w:pPr>
        <w:pStyle w:val="zCode"/>
      </w:pPr>
      <w:r>
        <w:rPr>
          <w:noProof/>
        </w:rPr>
        <w:drawing>
          <wp:inline distT="0" distB="0" distL="0" distR="0" wp14:anchorId="7702EBA0" wp14:editId="2B37764D">
            <wp:extent cx="5940425" cy="1628078"/>
            <wp:effectExtent l="0" t="0" r="3175" b="0"/>
            <wp:docPr id="78532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24301" name=""/>
                    <pic:cNvPicPr/>
                  </pic:nvPicPr>
                  <pic:blipFill rotWithShape="1">
                    <a:blip r:embed="rId115"/>
                    <a:srcRect b="59776"/>
                    <a:stretch>
                      <a:fillRect/>
                    </a:stretch>
                  </pic:blipFill>
                  <pic:spPr bwMode="auto">
                    <a:xfrm>
                      <a:off x="0" y="0"/>
                      <a:ext cx="5940425" cy="1628078"/>
                    </a:xfrm>
                    <a:prstGeom prst="rect">
                      <a:avLst/>
                    </a:prstGeom>
                    <a:ln>
                      <a:noFill/>
                    </a:ln>
                    <a:extLst>
                      <a:ext uri="{53640926-AAD7-44D8-BBD7-CCE9431645EC}">
                        <a14:shadowObscured xmlns:a14="http://schemas.microsoft.com/office/drawing/2010/main"/>
                      </a:ext>
                    </a:extLst>
                  </pic:spPr>
                </pic:pic>
              </a:graphicData>
            </a:graphic>
          </wp:inline>
        </w:drawing>
      </w:r>
    </w:p>
    <w:p w14:paraId="49C7BBBE" w14:textId="77777777" w:rsidR="003A3C28" w:rsidRPr="003A3C28" w:rsidRDefault="003A3C28" w:rsidP="003A3C28">
      <w:pPr>
        <w:pStyle w:val="zCode"/>
        <w:rPr>
          <w:color w:val="538135" w:themeColor="accent6" w:themeShade="BF"/>
        </w:rPr>
      </w:pPr>
      <w:r w:rsidRPr="003A3C28">
        <w:rPr>
          <w:color w:val="538135" w:themeColor="accent6" w:themeShade="BF"/>
        </w:rPr>
        <w:t>/* Энэ нь XSS (Cross-Site Scripting) халдлагаас хамгаалах зориулалттай.</w:t>
      </w:r>
    </w:p>
    <w:p w14:paraId="0E7A4949" w14:textId="77777777" w:rsidR="003A3C28" w:rsidRPr="003A3C28" w:rsidRDefault="003A3C28" w:rsidP="003A3C28">
      <w:pPr>
        <w:pStyle w:val="zCode"/>
        <w:rPr>
          <w:color w:val="538135" w:themeColor="accent6" w:themeShade="BF"/>
        </w:rPr>
      </w:pPr>
      <w:r w:rsidRPr="003A3C28">
        <w:rPr>
          <w:color w:val="538135" w:themeColor="accent6" w:themeShade="BF"/>
        </w:rPr>
        <w:t>Хэрэглэгчийн оруулсан текстийг HTML-д аюулгүй байдлаар гаргахын тулд тусгай тэмдэгтүүдийг HTML entity-ээр солих функц. */</w:t>
      </w:r>
    </w:p>
    <w:p w14:paraId="045A2028" w14:textId="77777777" w:rsidR="003A3C28" w:rsidRDefault="003A3C28" w:rsidP="003A3C28">
      <w:pPr>
        <w:pStyle w:val="zCode"/>
      </w:pPr>
      <w:r>
        <w:t xml:space="preserve">export function </w:t>
      </w:r>
      <w:r w:rsidRPr="003A3C28">
        <w:rPr>
          <w:highlight w:val="yellow"/>
        </w:rPr>
        <w:t>escapeHtml</w:t>
      </w:r>
      <w:r>
        <w:t>(value) {</w:t>
      </w:r>
    </w:p>
    <w:p w14:paraId="10905F92" w14:textId="77777777" w:rsidR="003A3C28" w:rsidRDefault="003A3C28" w:rsidP="003A3C28">
      <w:pPr>
        <w:pStyle w:val="zCode"/>
      </w:pPr>
      <w:r>
        <w:t xml:space="preserve">  return String(value ?? "")</w:t>
      </w:r>
    </w:p>
    <w:p w14:paraId="0DAF30FE" w14:textId="77777777" w:rsidR="003A3C28" w:rsidRDefault="003A3C28" w:rsidP="003A3C28">
      <w:pPr>
        <w:pStyle w:val="zCode"/>
      </w:pPr>
      <w:r>
        <w:t xml:space="preserve">    .replaceAll("&amp;", "&amp;amp;")</w:t>
      </w:r>
    </w:p>
    <w:p w14:paraId="14F748A8" w14:textId="77777777" w:rsidR="003A3C28" w:rsidRDefault="003A3C28" w:rsidP="003A3C28">
      <w:pPr>
        <w:pStyle w:val="zCode"/>
      </w:pPr>
      <w:r>
        <w:t xml:space="preserve">    .replaceAll("&lt;", "&amp;lt;")</w:t>
      </w:r>
    </w:p>
    <w:p w14:paraId="6DAB1A56" w14:textId="77777777" w:rsidR="003A3C28" w:rsidRDefault="003A3C28" w:rsidP="003A3C28">
      <w:pPr>
        <w:pStyle w:val="zCode"/>
      </w:pPr>
      <w:r>
        <w:t xml:space="preserve">    .replaceAll("&gt;", "&amp;gt;")</w:t>
      </w:r>
    </w:p>
    <w:p w14:paraId="581E561E" w14:textId="77777777" w:rsidR="003A3C28" w:rsidRDefault="003A3C28" w:rsidP="003A3C28">
      <w:pPr>
        <w:pStyle w:val="zCode"/>
      </w:pPr>
      <w:r>
        <w:t xml:space="preserve">    .replaceAll('"', "&amp;quot;")</w:t>
      </w:r>
    </w:p>
    <w:p w14:paraId="1EDAA6ED" w14:textId="77777777" w:rsidR="003A3C28" w:rsidRDefault="003A3C28" w:rsidP="003A3C28">
      <w:pPr>
        <w:pStyle w:val="zCode"/>
      </w:pPr>
      <w:r>
        <w:t xml:space="preserve">    .replaceAll("'", "&amp;#39;");</w:t>
      </w:r>
    </w:p>
    <w:p w14:paraId="45428666" w14:textId="77777777" w:rsidR="003A3C28" w:rsidRDefault="003A3C28" w:rsidP="003A3C28">
      <w:pPr>
        <w:pStyle w:val="zCode"/>
      </w:pPr>
      <w:r>
        <w:t>}</w:t>
      </w:r>
    </w:p>
    <w:p w14:paraId="242AC8A7" w14:textId="77777777" w:rsidR="003A3C28" w:rsidRDefault="003A3C28" w:rsidP="003A3C28">
      <w:pPr>
        <w:pStyle w:val="zCode"/>
      </w:pPr>
    </w:p>
    <w:p w14:paraId="18608118" w14:textId="77777777" w:rsidR="003A3C28" w:rsidRPr="003A3C28" w:rsidRDefault="003A3C28" w:rsidP="003A3C28">
      <w:pPr>
        <w:pStyle w:val="zCode"/>
        <w:rPr>
          <w:color w:val="538135" w:themeColor="accent6" w:themeShade="BF"/>
        </w:rPr>
      </w:pPr>
      <w:r w:rsidRPr="003A3C28">
        <w:rPr>
          <w:color w:val="538135" w:themeColor="accent6" w:themeShade="BF"/>
        </w:rPr>
        <w:t>// null, undefined, хоосон утгыг "-" болгож харуулах, XSS хамгаалах функц.</w:t>
      </w:r>
    </w:p>
    <w:p w14:paraId="494521B4" w14:textId="77777777" w:rsidR="003A3C28" w:rsidRDefault="003A3C28" w:rsidP="003A3C28">
      <w:pPr>
        <w:pStyle w:val="zCode"/>
      </w:pPr>
      <w:r>
        <w:t xml:space="preserve">export function </w:t>
      </w:r>
      <w:r w:rsidRPr="003A3C28">
        <w:rPr>
          <w:highlight w:val="yellow"/>
        </w:rPr>
        <w:t>safeValue</w:t>
      </w:r>
      <w:r>
        <w:t>(value) {</w:t>
      </w:r>
    </w:p>
    <w:p w14:paraId="7C2AC1C4" w14:textId="77777777" w:rsidR="003A3C28" w:rsidRDefault="003A3C28" w:rsidP="003A3C28">
      <w:pPr>
        <w:pStyle w:val="zCode"/>
      </w:pPr>
      <w:r>
        <w:t xml:space="preserve">  return escapeHtml(value ?? "-");</w:t>
      </w:r>
    </w:p>
    <w:p w14:paraId="0F587212" w14:textId="77777777" w:rsidR="003A3C28" w:rsidRDefault="003A3C28" w:rsidP="003A3C28">
      <w:pPr>
        <w:pStyle w:val="zCode"/>
      </w:pPr>
      <w:r>
        <w:t>}</w:t>
      </w:r>
    </w:p>
    <w:p w14:paraId="4F1CC560" w14:textId="77777777" w:rsidR="003A3C28" w:rsidRDefault="003A3C28" w:rsidP="003A3C28">
      <w:pPr>
        <w:pStyle w:val="zCode"/>
      </w:pPr>
    </w:p>
    <w:p w14:paraId="1DCCCD7E" w14:textId="77777777" w:rsidR="003A3C28" w:rsidRPr="003A3C28" w:rsidRDefault="003A3C28" w:rsidP="003A3C28">
      <w:pPr>
        <w:pStyle w:val="zCode"/>
        <w:rPr>
          <w:color w:val="538135" w:themeColor="accent6" w:themeShade="BF"/>
        </w:rPr>
      </w:pPr>
      <w:r w:rsidRPr="003A3C28">
        <w:rPr>
          <w:color w:val="538135" w:themeColor="accent6" w:themeShade="BF"/>
        </w:rPr>
        <w:t>// JSON key → хүний уншихад ойлгомжтой title болгох функц. Жишээ нь: "proximates" → "Proximates", "collection_information" → "Collection Information" гэх мэт.</w:t>
      </w:r>
    </w:p>
    <w:p w14:paraId="54F4178A" w14:textId="77777777" w:rsidR="003A3C28" w:rsidRDefault="003A3C28" w:rsidP="003A3C28">
      <w:pPr>
        <w:pStyle w:val="zCode"/>
      </w:pPr>
      <w:r>
        <w:t xml:space="preserve">export function </w:t>
      </w:r>
      <w:r w:rsidRPr="003A3C28">
        <w:rPr>
          <w:highlight w:val="yellow"/>
        </w:rPr>
        <w:t>titleFromKey</w:t>
      </w:r>
      <w:r>
        <w:t>(key) {</w:t>
      </w:r>
    </w:p>
    <w:p w14:paraId="3337EEE3" w14:textId="77777777" w:rsidR="003A3C28" w:rsidRDefault="003A3C28" w:rsidP="003A3C28">
      <w:pPr>
        <w:pStyle w:val="zCode"/>
      </w:pPr>
      <w:r>
        <w:t xml:space="preserve">  return escapeHtml(</w:t>
      </w:r>
    </w:p>
    <w:p w14:paraId="03D44792" w14:textId="77777777" w:rsidR="003A3C28" w:rsidRDefault="003A3C28" w:rsidP="003A3C28">
      <w:pPr>
        <w:pStyle w:val="zCode"/>
      </w:pPr>
      <w:r>
        <w:t xml:space="preserve">    String(key ?? "")</w:t>
      </w:r>
    </w:p>
    <w:p w14:paraId="01CA5BFF" w14:textId="77777777" w:rsidR="003A3C28" w:rsidRDefault="003A3C28" w:rsidP="003A3C28">
      <w:pPr>
        <w:pStyle w:val="zCode"/>
      </w:pPr>
      <w:r>
        <w:t xml:space="preserve">      .replaceAll("_", " ")</w:t>
      </w:r>
    </w:p>
    <w:p w14:paraId="4B3802B4" w14:textId="77777777" w:rsidR="003A3C28" w:rsidRDefault="003A3C28" w:rsidP="003A3C28">
      <w:pPr>
        <w:pStyle w:val="zCode"/>
      </w:pPr>
      <w:r>
        <w:t xml:space="preserve">      .replace(/\b\w/g, (ch) =&gt; ch.toUpperCase()),</w:t>
      </w:r>
    </w:p>
    <w:p w14:paraId="3ECC8EA8" w14:textId="77777777" w:rsidR="003A3C28" w:rsidRDefault="003A3C28" w:rsidP="003A3C28">
      <w:pPr>
        <w:pStyle w:val="zCode"/>
      </w:pPr>
      <w:r>
        <w:t xml:space="preserve">  );</w:t>
      </w:r>
    </w:p>
    <w:p w14:paraId="36A004AA" w14:textId="488996A7" w:rsidR="003A3C28" w:rsidRPr="003A3C28" w:rsidRDefault="003A3C28" w:rsidP="003A3C28">
      <w:pPr>
        <w:pStyle w:val="zCode"/>
      </w:pPr>
      <w:r>
        <w:t>}</w:t>
      </w:r>
    </w:p>
    <w:p w14:paraId="471E5678" w14:textId="21C157FB" w:rsidR="004D180F" w:rsidRDefault="004D180F" w:rsidP="004D180F">
      <w:pPr>
        <w:pStyle w:val="C2nd"/>
        <w:rPr>
          <w:shd w:val="clear" w:color="auto" w:fill="FFFFFF"/>
        </w:rPr>
      </w:pPr>
      <w:bookmarkStart w:id="75" w:name="_Toc231258312"/>
      <w:r w:rsidRPr="004D180F">
        <w:rPr>
          <w:shd w:val="clear" w:color="auto" w:fill="FFFFFF"/>
        </w:rPr>
        <w:lastRenderedPageBreak/>
        <w:t>src/js/components/</w:t>
      </w:r>
      <w:r w:rsidR="003A3C28" w:rsidRPr="003A3C28">
        <w:t>searchSettingsSidebar</w:t>
      </w:r>
      <w:r>
        <w:rPr>
          <w:shd w:val="clear" w:color="auto" w:fill="FFFFFF"/>
        </w:rPr>
        <w:t>.js</w:t>
      </w:r>
      <w:bookmarkEnd w:id="75"/>
    </w:p>
    <w:p w14:paraId="1F4676AD" w14:textId="4A308A1D" w:rsidR="003A3C28" w:rsidRPr="003A3C28" w:rsidRDefault="003A3C28" w:rsidP="003A3C28">
      <w:pPr>
        <w:pStyle w:val="zCode"/>
      </w:pPr>
      <w:r>
        <w:rPr>
          <w:noProof/>
        </w:rPr>
        <w:drawing>
          <wp:inline distT="0" distB="0" distL="0" distR="0" wp14:anchorId="130538C6" wp14:editId="03E0675A">
            <wp:extent cx="5936615" cy="3175635"/>
            <wp:effectExtent l="19050" t="19050" r="26035" b="24765"/>
            <wp:docPr id="1147502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36615" cy="3175635"/>
                    </a:xfrm>
                    <a:prstGeom prst="rect">
                      <a:avLst/>
                    </a:prstGeom>
                    <a:noFill/>
                    <a:ln>
                      <a:solidFill>
                        <a:schemeClr val="bg1">
                          <a:lumMod val="50000"/>
                        </a:schemeClr>
                      </a:solidFill>
                    </a:ln>
                  </pic:spPr>
                </pic:pic>
              </a:graphicData>
            </a:graphic>
          </wp:inline>
        </w:drawing>
      </w:r>
    </w:p>
    <w:p w14:paraId="6F2565A7" w14:textId="1F02E87F" w:rsidR="00193213" w:rsidRDefault="003A3C28" w:rsidP="00DD6125">
      <w:pPr>
        <w:pStyle w:val="zCode"/>
        <w:rPr>
          <w:shd w:val="clear" w:color="auto" w:fill="FFFFFF"/>
        </w:rPr>
      </w:pPr>
      <w:r>
        <w:rPr>
          <w:noProof/>
        </w:rPr>
        <w:drawing>
          <wp:inline distT="0" distB="0" distL="0" distR="0" wp14:anchorId="4D9E24E1" wp14:editId="1E6FB294">
            <wp:extent cx="5940425" cy="4047490"/>
            <wp:effectExtent l="0" t="0" r="3175" b="0"/>
            <wp:docPr id="2213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2243" name=""/>
                    <pic:cNvPicPr/>
                  </pic:nvPicPr>
                  <pic:blipFill>
                    <a:blip r:embed="rId117"/>
                    <a:stretch>
                      <a:fillRect/>
                    </a:stretch>
                  </pic:blipFill>
                  <pic:spPr>
                    <a:xfrm>
                      <a:off x="0" y="0"/>
                      <a:ext cx="5940425" cy="4047490"/>
                    </a:xfrm>
                    <a:prstGeom prst="rect">
                      <a:avLst/>
                    </a:prstGeom>
                  </pic:spPr>
                </pic:pic>
              </a:graphicData>
            </a:graphic>
          </wp:inline>
        </w:drawing>
      </w:r>
    </w:p>
    <w:p w14:paraId="43B45385" w14:textId="77777777" w:rsidR="003A3C28" w:rsidRPr="003A3C28" w:rsidRDefault="003A3C28" w:rsidP="003A3C28">
      <w:pPr>
        <w:pStyle w:val="zCode"/>
        <w:rPr>
          <w:shd w:val="clear" w:color="auto" w:fill="FFFFFF"/>
        </w:rPr>
      </w:pPr>
      <w:r w:rsidRPr="003A3C28">
        <w:rPr>
          <w:shd w:val="clear" w:color="auto" w:fill="FFFFFF"/>
        </w:rPr>
        <w:t>import { escapeHtml } from "../fn/</w:t>
      </w:r>
      <w:r w:rsidRPr="003A3C28">
        <w:rPr>
          <w:highlight w:val="green"/>
          <w:shd w:val="clear" w:color="auto" w:fill="FFFFFF"/>
        </w:rPr>
        <w:t>format</w:t>
      </w:r>
      <w:r w:rsidRPr="003A3C28">
        <w:rPr>
          <w:shd w:val="clear" w:color="auto" w:fill="FFFFFF"/>
        </w:rPr>
        <w:t>.js";</w:t>
      </w:r>
    </w:p>
    <w:p w14:paraId="77F4F3A6" w14:textId="77777777" w:rsidR="003A3C28" w:rsidRPr="003A3C28" w:rsidRDefault="003A3C28" w:rsidP="003A3C28">
      <w:pPr>
        <w:pStyle w:val="zCode"/>
        <w:rPr>
          <w:shd w:val="clear" w:color="auto" w:fill="FFFFFF"/>
        </w:rPr>
      </w:pPr>
    </w:p>
    <w:p w14:paraId="0B341B72" w14:textId="77777777" w:rsidR="003A3C28" w:rsidRPr="003A3C28" w:rsidRDefault="003A3C28" w:rsidP="003A3C28">
      <w:pPr>
        <w:pStyle w:val="zCode"/>
        <w:rPr>
          <w:shd w:val="clear" w:color="auto" w:fill="FFFFFF"/>
        </w:rPr>
      </w:pPr>
      <w:r w:rsidRPr="003A3C28">
        <w:rPr>
          <w:shd w:val="clear" w:color="auto" w:fill="FFFFFF"/>
        </w:rPr>
        <w:t xml:space="preserve">export const </w:t>
      </w:r>
      <w:r w:rsidRPr="003A3C28">
        <w:rPr>
          <w:highlight w:val="yellow"/>
          <w:shd w:val="clear" w:color="auto" w:fill="FFFFFF"/>
        </w:rPr>
        <w:t>nutritionGroups</w:t>
      </w:r>
      <w:r w:rsidRPr="003A3C28">
        <w:rPr>
          <w:shd w:val="clear" w:color="auto" w:fill="FFFFFF"/>
        </w:rPr>
        <w:t xml:space="preserve"> = [</w:t>
      </w:r>
    </w:p>
    <w:p w14:paraId="690DACDE" w14:textId="77777777" w:rsidR="003A3C28" w:rsidRPr="003A3C28" w:rsidRDefault="003A3C28" w:rsidP="003A3C28">
      <w:pPr>
        <w:pStyle w:val="zCode"/>
        <w:rPr>
          <w:shd w:val="clear" w:color="auto" w:fill="FFFFFF"/>
        </w:rPr>
      </w:pPr>
      <w:r w:rsidRPr="003A3C28">
        <w:rPr>
          <w:shd w:val="clear" w:color="auto" w:fill="FFFFFF"/>
        </w:rPr>
        <w:t xml:space="preserve">  {</w:t>
      </w:r>
    </w:p>
    <w:p w14:paraId="4CADB34A" w14:textId="77777777" w:rsidR="003A3C28" w:rsidRPr="003A3C28" w:rsidRDefault="003A3C28" w:rsidP="003A3C28">
      <w:pPr>
        <w:pStyle w:val="zCode"/>
        <w:rPr>
          <w:shd w:val="clear" w:color="auto" w:fill="FFFFFF"/>
        </w:rPr>
      </w:pPr>
      <w:r w:rsidRPr="003A3C28">
        <w:rPr>
          <w:shd w:val="clear" w:color="auto" w:fill="FFFFFF"/>
        </w:rPr>
        <w:t xml:space="preserve">    groupName: "Nutritions",</w:t>
      </w:r>
    </w:p>
    <w:p w14:paraId="3EC3F447" w14:textId="77777777" w:rsidR="003A3C28" w:rsidRPr="003A3C28" w:rsidRDefault="003A3C28" w:rsidP="003A3C28">
      <w:pPr>
        <w:pStyle w:val="zCode"/>
        <w:rPr>
          <w:shd w:val="clear" w:color="auto" w:fill="FFFFFF"/>
        </w:rPr>
      </w:pPr>
      <w:r w:rsidRPr="003A3C28">
        <w:rPr>
          <w:shd w:val="clear" w:color="auto" w:fill="FFFFFF"/>
        </w:rPr>
        <w:t xml:space="preserve">    items: [</w:t>
      </w:r>
    </w:p>
    <w:p w14:paraId="7E7F0BD3" w14:textId="77777777" w:rsidR="003A3C28" w:rsidRPr="003A3C28" w:rsidRDefault="003A3C28" w:rsidP="003A3C28">
      <w:pPr>
        <w:pStyle w:val="zCode"/>
        <w:rPr>
          <w:shd w:val="clear" w:color="auto" w:fill="FFFFFF"/>
        </w:rPr>
      </w:pPr>
      <w:r w:rsidRPr="003A3C28">
        <w:rPr>
          <w:shd w:val="clear" w:color="auto" w:fill="FFFFFF"/>
        </w:rPr>
        <w:t xml:space="preserve">      { value: "proximates", label: "Proximates", checked: true },</w:t>
      </w:r>
    </w:p>
    <w:p w14:paraId="6AF59B28" w14:textId="77777777" w:rsidR="003A3C28" w:rsidRPr="003A3C28" w:rsidRDefault="003A3C28" w:rsidP="003A3C28">
      <w:pPr>
        <w:pStyle w:val="zCode"/>
        <w:rPr>
          <w:shd w:val="clear" w:color="auto" w:fill="FFFFFF"/>
        </w:rPr>
      </w:pPr>
      <w:r w:rsidRPr="003A3C28">
        <w:rPr>
          <w:shd w:val="clear" w:color="auto" w:fill="FFFFFF"/>
        </w:rPr>
        <w:lastRenderedPageBreak/>
        <w:t xml:space="preserve">      { value: "minerals", label: "Minerals", checked: true },</w:t>
      </w:r>
    </w:p>
    <w:p w14:paraId="6B4E30F5" w14:textId="77777777" w:rsidR="003A3C28" w:rsidRPr="003A3C28" w:rsidRDefault="003A3C28" w:rsidP="003A3C28">
      <w:pPr>
        <w:pStyle w:val="zCode"/>
        <w:rPr>
          <w:shd w:val="clear" w:color="auto" w:fill="FFFFFF"/>
        </w:rPr>
      </w:pPr>
      <w:r w:rsidRPr="003A3C28">
        <w:rPr>
          <w:shd w:val="clear" w:color="auto" w:fill="FFFFFF"/>
        </w:rPr>
        <w:t xml:space="preserve">      { value: "vitamins", label: "Vitamins", checked: true },</w:t>
      </w:r>
    </w:p>
    <w:p w14:paraId="31B928B5" w14:textId="77777777" w:rsidR="003A3C28" w:rsidRPr="003A3C28" w:rsidRDefault="003A3C28" w:rsidP="003A3C28">
      <w:pPr>
        <w:pStyle w:val="zCode"/>
        <w:rPr>
          <w:shd w:val="clear" w:color="auto" w:fill="FFFFFF"/>
        </w:rPr>
      </w:pPr>
      <w:r w:rsidRPr="003A3C28">
        <w:rPr>
          <w:shd w:val="clear" w:color="auto" w:fill="FFFFFF"/>
        </w:rPr>
        <w:t xml:space="preserve">    ],</w:t>
      </w:r>
    </w:p>
    <w:p w14:paraId="275B6B6A" w14:textId="77777777" w:rsidR="003A3C28" w:rsidRPr="003A3C28" w:rsidRDefault="003A3C28" w:rsidP="003A3C28">
      <w:pPr>
        <w:pStyle w:val="zCode"/>
        <w:rPr>
          <w:shd w:val="clear" w:color="auto" w:fill="FFFFFF"/>
        </w:rPr>
      </w:pPr>
      <w:r w:rsidRPr="003A3C28">
        <w:rPr>
          <w:shd w:val="clear" w:color="auto" w:fill="FFFFFF"/>
        </w:rPr>
        <w:t xml:space="preserve">  },</w:t>
      </w:r>
    </w:p>
    <w:p w14:paraId="79349C2B" w14:textId="77777777" w:rsidR="003A3C28" w:rsidRPr="003A3C28" w:rsidRDefault="003A3C28" w:rsidP="003A3C28">
      <w:pPr>
        <w:pStyle w:val="zCode"/>
        <w:rPr>
          <w:shd w:val="clear" w:color="auto" w:fill="FFFFFF"/>
        </w:rPr>
      </w:pPr>
      <w:r w:rsidRPr="003A3C28">
        <w:rPr>
          <w:shd w:val="clear" w:color="auto" w:fill="FFFFFF"/>
        </w:rPr>
        <w:t xml:space="preserve">  {</w:t>
      </w:r>
    </w:p>
    <w:p w14:paraId="72581594" w14:textId="77777777" w:rsidR="003A3C28" w:rsidRPr="003A3C28" w:rsidRDefault="003A3C28" w:rsidP="003A3C28">
      <w:pPr>
        <w:pStyle w:val="zCode"/>
        <w:rPr>
          <w:shd w:val="clear" w:color="auto" w:fill="FFFFFF"/>
        </w:rPr>
      </w:pPr>
      <w:r w:rsidRPr="003A3C28">
        <w:rPr>
          <w:shd w:val="clear" w:color="auto" w:fill="FFFFFF"/>
        </w:rPr>
        <w:t xml:space="preserve">    groupName: "Sample informations",</w:t>
      </w:r>
    </w:p>
    <w:p w14:paraId="3840C7A0" w14:textId="77777777" w:rsidR="003A3C28" w:rsidRPr="003A3C28" w:rsidRDefault="003A3C28" w:rsidP="003A3C28">
      <w:pPr>
        <w:pStyle w:val="zCode"/>
        <w:rPr>
          <w:shd w:val="clear" w:color="auto" w:fill="FFFFFF"/>
        </w:rPr>
      </w:pPr>
      <w:r w:rsidRPr="003A3C28">
        <w:rPr>
          <w:shd w:val="clear" w:color="auto" w:fill="FFFFFF"/>
        </w:rPr>
        <w:t xml:space="preserve">    items: [</w:t>
      </w:r>
    </w:p>
    <w:p w14:paraId="28371E84" w14:textId="77777777" w:rsidR="003A3C28" w:rsidRPr="003A3C28" w:rsidRDefault="003A3C28" w:rsidP="003A3C28">
      <w:pPr>
        <w:pStyle w:val="zCode"/>
        <w:rPr>
          <w:shd w:val="clear" w:color="auto" w:fill="FFFFFF"/>
        </w:rPr>
      </w:pPr>
      <w:r w:rsidRPr="003A3C28">
        <w:rPr>
          <w:shd w:val="clear" w:color="auto" w:fill="FFFFFF"/>
        </w:rPr>
        <w:t xml:space="preserve">      { value: "collection_information", label: "Collection information", checked: false },</w:t>
      </w:r>
    </w:p>
    <w:p w14:paraId="659A7C2D" w14:textId="77777777" w:rsidR="003A3C28" w:rsidRPr="003A3C28" w:rsidRDefault="003A3C28" w:rsidP="003A3C28">
      <w:pPr>
        <w:pStyle w:val="zCode"/>
        <w:rPr>
          <w:shd w:val="clear" w:color="auto" w:fill="FFFFFF"/>
        </w:rPr>
      </w:pPr>
      <w:r w:rsidRPr="003A3C28">
        <w:rPr>
          <w:shd w:val="clear" w:color="auto" w:fill="FFFFFF"/>
        </w:rPr>
        <w:t xml:space="preserve">      { value: "edible_inedible_part", label: "Edible inedible part", checked: false },</w:t>
      </w:r>
    </w:p>
    <w:p w14:paraId="729ABC76" w14:textId="77777777" w:rsidR="003A3C28" w:rsidRPr="003A3C28" w:rsidRDefault="003A3C28" w:rsidP="003A3C28">
      <w:pPr>
        <w:pStyle w:val="zCode"/>
        <w:rPr>
          <w:shd w:val="clear" w:color="auto" w:fill="FFFFFF"/>
        </w:rPr>
      </w:pPr>
      <w:r w:rsidRPr="003A3C28">
        <w:rPr>
          <w:shd w:val="clear" w:color="auto" w:fill="FFFFFF"/>
        </w:rPr>
        <w:t xml:space="preserve">      { value: "pretreatment_conditions", label: "Pretreatment conditions", checked: false },</w:t>
      </w:r>
    </w:p>
    <w:p w14:paraId="353CED35" w14:textId="77777777" w:rsidR="003A3C28" w:rsidRPr="003A3C28" w:rsidRDefault="003A3C28" w:rsidP="003A3C28">
      <w:pPr>
        <w:pStyle w:val="zCode"/>
        <w:rPr>
          <w:shd w:val="clear" w:color="auto" w:fill="FFFFFF"/>
        </w:rPr>
      </w:pPr>
      <w:r w:rsidRPr="003A3C28">
        <w:rPr>
          <w:shd w:val="clear" w:color="auto" w:fill="FFFFFF"/>
        </w:rPr>
        <w:t xml:space="preserve">      { value: "description", label: "Description", checked: false },</w:t>
      </w:r>
    </w:p>
    <w:p w14:paraId="7D64EB48" w14:textId="77777777" w:rsidR="003A3C28" w:rsidRPr="003A3C28" w:rsidRDefault="003A3C28" w:rsidP="003A3C28">
      <w:pPr>
        <w:pStyle w:val="zCode"/>
        <w:rPr>
          <w:shd w:val="clear" w:color="auto" w:fill="FFFFFF"/>
        </w:rPr>
      </w:pPr>
      <w:r w:rsidRPr="003A3C28">
        <w:rPr>
          <w:shd w:val="clear" w:color="auto" w:fill="FFFFFF"/>
        </w:rPr>
        <w:t xml:space="preserve">      { value: "images", label: "Images", checked: false },</w:t>
      </w:r>
    </w:p>
    <w:p w14:paraId="23A331FA" w14:textId="77777777" w:rsidR="003A3C28" w:rsidRPr="003A3C28" w:rsidRDefault="003A3C28" w:rsidP="003A3C28">
      <w:pPr>
        <w:pStyle w:val="zCode"/>
        <w:rPr>
          <w:shd w:val="clear" w:color="auto" w:fill="FFFFFF"/>
        </w:rPr>
      </w:pPr>
      <w:r w:rsidRPr="003A3C28">
        <w:rPr>
          <w:shd w:val="clear" w:color="auto" w:fill="FFFFFF"/>
        </w:rPr>
        <w:t xml:space="preserve">    ],</w:t>
      </w:r>
    </w:p>
    <w:p w14:paraId="46C1115F" w14:textId="77777777" w:rsidR="003A3C28" w:rsidRPr="003A3C28" w:rsidRDefault="003A3C28" w:rsidP="003A3C28">
      <w:pPr>
        <w:pStyle w:val="zCode"/>
        <w:rPr>
          <w:shd w:val="clear" w:color="auto" w:fill="FFFFFF"/>
        </w:rPr>
      </w:pPr>
      <w:r w:rsidRPr="003A3C28">
        <w:rPr>
          <w:shd w:val="clear" w:color="auto" w:fill="FFFFFF"/>
        </w:rPr>
        <w:t xml:space="preserve">  },</w:t>
      </w:r>
    </w:p>
    <w:p w14:paraId="77C44346" w14:textId="77777777" w:rsidR="003A3C28" w:rsidRPr="003A3C28" w:rsidRDefault="003A3C28" w:rsidP="003A3C28">
      <w:pPr>
        <w:pStyle w:val="zCode"/>
        <w:rPr>
          <w:shd w:val="clear" w:color="auto" w:fill="FFFFFF"/>
        </w:rPr>
      </w:pPr>
      <w:r w:rsidRPr="003A3C28">
        <w:rPr>
          <w:shd w:val="clear" w:color="auto" w:fill="FFFFFF"/>
        </w:rPr>
        <w:t>];</w:t>
      </w:r>
    </w:p>
    <w:p w14:paraId="3F55C57F" w14:textId="77777777" w:rsidR="003A3C28" w:rsidRPr="003A3C28" w:rsidRDefault="003A3C28" w:rsidP="003A3C28">
      <w:pPr>
        <w:pStyle w:val="zCode"/>
        <w:rPr>
          <w:shd w:val="clear" w:color="auto" w:fill="FFFFFF"/>
        </w:rPr>
      </w:pPr>
    </w:p>
    <w:p w14:paraId="588676B9" w14:textId="77777777" w:rsidR="003A3C28" w:rsidRPr="003A3C28" w:rsidRDefault="003A3C28" w:rsidP="003A3C28">
      <w:pPr>
        <w:pStyle w:val="zCode"/>
        <w:rPr>
          <w:shd w:val="clear" w:color="auto" w:fill="FFFFFF"/>
        </w:rPr>
      </w:pPr>
      <w:r w:rsidRPr="003A3C28">
        <w:rPr>
          <w:shd w:val="clear" w:color="auto" w:fill="FFFFFF"/>
        </w:rPr>
        <w:t xml:space="preserve">function </w:t>
      </w:r>
      <w:r w:rsidRPr="003A3C28">
        <w:rPr>
          <w:highlight w:val="yellow"/>
          <w:shd w:val="clear" w:color="auto" w:fill="FFFFFF"/>
        </w:rPr>
        <w:t>renderNutritionGroup</w:t>
      </w:r>
      <w:r w:rsidRPr="003A3C28">
        <w:rPr>
          <w:shd w:val="clear" w:color="auto" w:fill="FFFFFF"/>
        </w:rPr>
        <w:t>(group) {</w:t>
      </w:r>
    </w:p>
    <w:p w14:paraId="39856C07" w14:textId="77777777" w:rsidR="003A3C28" w:rsidRPr="003A3C28" w:rsidRDefault="003A3C28" w:rsidP="003A3C28">
      <w:pPr>
        <w:pStyle w:val="zCode"/>
        <w:rPr>
          <w:shd w:val="clear" w:color="auto" w:fill="FFFFFF"/>
        </w:rPr>
      </w:pPr>
      <w:r w:rsidRPr="003A3C28">
        <w:rPr>
          <w:shd w:val="clear" w:color="auto" w:fill="FFFFFF"/>
        </w:rPr>
        <w:t xml:space="preserve">  return `</w:t>
      </w:r>
    </w:p>
    <w:p w14:paraId="4E8E13B2" w14:textId="77777777" w:rsidR="003A3C28" w:rsidRPr="003A3C28" w:rsidRDefault="003A3C28" w:rsidP="003A3C28">
      <w:pPr>
        <w:pStyle w:val="zCode"/>
        <w:rPr>
          <w:shd w:val="clear" w:color="auto" w:fill="FFFFFF"/>
        </w:rPr>
      </w:pPr>
      <w:r w:rsidRPr="003A3C28">
        <w:rPr>
          <w:shd w:val="clear" w:color="auto" w:fill="FFFFFF"/>
        </w:rPr>
        <w:t xml:space="preserve">    &lt;li&gt;</w:t>
      </w:r>
    </w:p>
    <w:p w14:paraId="3B96749F" w14:textId="77777777" w:rsidR="003A3C28" w:rsidRPr="003A3C28" w:rsidRDefault="003A3C28" w:rsidP="003A3C28">
      <w:pPr>
        <w:pStyle w:val="zCode"/>
        <w:rPr>
          <w:shd w:val="clear" w:color="auto" w:fill="FFFFFF"/>
        </w:rPr>
      </w:pPr>
      <w:r w:rsidRPr="003A3C28">
        <w:rPr>
          <w:shd w:val="clear" w:color="auto" w:fill="FFFFFF"/>
        </w:rPr>
        <w:t xml:space="preserve">      &lt;a class="app-toggle-sublist" href="#" role="button"&gt;</w:t>
      </w:r>
    </w:p>
    <w:p w14:paraId="1604D341" w14:textId="77777777" w:rsidR="003A3C28" w:rsidRPr="003A3C28" w:rsidRDefault="003A3C28" w:rsidP="003A3C28">
      <w:pPr>
        <w:pStyle w:val="zCode"/>
        <w:rPr>
          <w:shd w:val="clear" w:color="auto" w:fill="FFFFFF"/>
        </w:rPr>
      </w:pPr>
      <w:r w:rsidRPr="003A3C28">
        <w:rPr>
          <w:shd w:val="clear" w:color="auto" w:fill="FFFFFF"/>
        </w:rPr>
        <w:t xml:space="preserve">        &lt;span&gt;${escapeHtml(group.groupName)}&lt;/span&gt;</w:t>
      </w:r>
    </w:p>
    <w:p w14:paraId="52290FC5" w14:textId="77777777" w:rsidR="003A3C28" w:rsidRPr="003A3C28" w:rsidRDefault="003A3C28" w:rsidP="003A3C28">
      <w:pPr>
        <w:pStyle w:val="zCode"/>
        <w:rPr>
          <w:shd w:val="clear" w:color="auto" w:fill="FFFFFF"/>
        </w:rPr>
      </w:pPr>
      <w:r w:rsidRPr="003A3C28">
        <w:rPr>
          <w:shd w:val="clear" w:color="auto" w:fill="FFFFFF"/>
        </w:rPr>
        <w:t xml:space="preserve">      &lt;/a&gt;</w:t>
      </w:r>
    </w:p>
    <w:p w14:paraId="0C4EEA63" w14:textId="77777777" w:rsidR="003A3C28" w:rsidRPr="003A3C28" w:rsidRDefault="003A3C28" w:rsidP="003A3C28">
      <w:pPr>
        <w:pStyle w:val="zCode"/>
        <w:rPr>
          <w:shd w:val="clear" w:color="auto" w:fill="FFFFFF"/>
        </w:rPr>
      </w:pPr>
    </w:p>
    <w:p w14:paraId="4A828812" w14:textId="77777777" w:rsidR="003A3C28" w:rsidRPr="003A3C28" w:rsidRDefault="003A3C28" w:rsidP="003A3C28">
      <w:pPr>
        <w:pStyle w:val="zCode"/>
        <w:rPr>
          <w:shd w:val="clear" w:color="auto" w:fill="FFFFFF"/>
        </w:rPr>
      </w:pPr>
      <w:r w:rsidRPr="003A3C28">
        <w:rPr>
          <w:shd w:val="clear" w:color="auto" w:fill="FFFFFF"/>
        </w:rPr>
        <w:t xml:space="preserve">      &lt;ul class="app-sublist is-hidden"&gt;</w:t>
      </w:r>
    </w:p>
    <w:p w14:paraId="0CAAE58C" w14:textId="77777777" w:rsidR="003A3C28" w:rsidRPr="003A3C28" w:rsidRDefault="003A3C28" w:rsidP="003A3C28">
      <w:pPr>
        <w:pStyle w:val="zCode"/>
        <w:rPr>
          <w:shd w:val="clear" w:color="auto" w:fill="FFFFFF"/>
        </w:rPr>
      </w:pPr>
      <w:r w:rsidRPr="003A3C28">
        <w:rPr>
          <w:shd w:val="clear" w:color="auto" w:fill="FFFFFF"/>
        </w:rPr>
        <w:t xml:space="preserve">        ${group.items</w:t>
      </w:r>
    </w:p>
    <w:p w14:paraId="1334D885" w14:textId="77777777" w:rsidR="003A3C28" w:rsidRPr="003A3C28" w:rsidRDefault="003A3C28" w:rsidP="003A3C28">
      <w:pPr>
        <w:pStyle w:val="zCode"/>
        <w:rPr>
          <w:shd w:val="clear" w:color="auto" w:fill="FFFFFF"/>
        </w:rPr>
      </w:pPr>
      <w:r w:rsidRPr="003A3C28">
        <w:rPr>
          <w:shd w:val="clear" w:color="auto" w:fill="FFFFFF"/>
        </w:rPr>
        <w:t xml:space="preserve">          .map(</w:t>
      </w:r>
    </w:p>
    <w:p w14:paraId="6D6323AE" w14:textId="77777777" w:rsidR="003A3C28" w:rsidRPr="003A3C28" w:rsidRDefault="003A3C28" w:rsidP="003A3C28">
      <w:pPr>
        <w:pStyle w:val="zCode"/>
        <w:rPr>
          <w:shd w:val="clear" w:color="auto" w:fill="FFFFFF"/>
        </w:rPr>
      </w:pPr>
      <w:r w:rsidRPr="003A3C28">
        <w:rPr>
          <w:shd w:val="clear" w:color="auto" w:fill="FFFFFF"/>
        </w:rPr>
        <w:t xml:space="preserve">            (item) =&gt; `</w:t>
      </w:r>
    </w:p>
    <w:p w14:paraId="0F5CC15A" w14:textId="77777777" w:rsidR="003A3C28" w:rsidRPr="003A3C28" w:rsidRDefault="003A3C28" w:rsidP="003A3C28">
      <w:pPr>
        <w:pStyle w:val="zCode"/>
        <w:rPr>
          <w:shd w:val="clear" w:color="auto" w:fill="FFFFFF"/>
        </w:rPr>
      </w:pPr>
      <w:r w:rsidRPr="003A3C28">
        <w:rPr>
          <w:shd w:val="clear" w:color="auto" w:fill="FFFFFF"/>
        </w:rPr>
        <w:t xml:space="preserve">              &lt;li&gt;</w:t>
      </w:r>
    </w:p>
    <w:p w14:paraId="747245FA" w14:textId="77777777" w:rsidR="003A3C28" w:rsidRPr="003A3C28" w:rsidRDefault="003A3C28" w:rsidP="003A3C28">
      <w:pPr>
        <w:pStyle w:val="zCode"/>
        <w:rPr>
          <w:shd w:val="clear" w:color="auto" w:fill="FFFFFF"/>
        </w:rPr>
      </w:pPr>
      <w:r w:rsidRPr="003A3C28">
        <w:rPr>
          <w:shd w:val="clear" w:color="auto" w:fill="FFFFFF"/>
        </w:rPr>
        <w:t xml:space="preserve">                &lt;label class="app-sublist-item"&gt;</w:t>
      </w:r>
    </w:p>
    <w:p w14:paraId="5EF36F12" w14:textId="77777777" w:rsidR="003A3C28" w:rsidRPr="003A3C28" w:rsidRDefault="003A3C28" w:rsidP="003A3C28">
      <w:pPr>
        <w:pStyle w:val="zCode"/>
        <w:rPr>
          <w:shd w:val="clear" w:color="auto" w:fill="FFFFFF"/>
        </w:rPr>
      </w:pPr>
      <w:r w:rsidRPr="003A3C28">
        <w:rPr>
          <w:shd w:val="clear" w:color="auto" w:fill="FFFFFF"/>
        </w:rPr>
        <w:t xml:space="preserve">                  &lt;input type="checkbox" name="nutrition" value="${escapeHtml(item.value)}" ${item.checked ? "checked" : ""}&gt;</w:t>
      </w:r>
    </w:p>
    <w:p w14:paraId="3BF8EB11" w14:textId="77777777" w:rsidR="003A3C28" w:rsidRPr="003A3C28" w:rsidRDefault="003A3C28" w:rsidP="003A3C28">
      <w:pPr>
        <w:pStyle w:val="zCode"/>
        <w:rPr>
          <w:shd w:val="clear" w:color="auto" w:fill="FFFFFF"/>
        </w:rPr>
      </w:pPr>
      <w:r w:rsidRPr="003A3C28">
        <w:rPr>
          <w:shd w:val="clear" w:color="auto" w:fill="FFFFFF"/>
        </w:rPr>
        <w:t xml:space="preserve">                  &lt;span&gt;${escapeHtml(item.label)}&lt;/span&gt;</w:t>
      </w:r>
    </w:p>
    <w:p w14:paraId="575EC9BC" w14:textId="77777777" w:rsidR="003A3C28" w:rsidRPr="003A3C28" w:rsidRDefault="003A3C28" w:rsidP="003A3C28">
      <w:pPr>
        <w:pStyle w:val="zCode"/>
        <w:rPr>
          <w:shd w:val="clear" w:color="auto" w:fill="FFFFFF"/>
        </w:rPr>
      </w:pPr>
      <w:r w:rsidRPr="003A3C28">
        <w:rPr>
          <w:shd w:val="clear" w:color="auto" w:fill="FFFFFF"/>
        </w:rPr>
        <w:t xml:space="preserve">                &lt;/label&gt;</w:t>
      </w:r>
    </w:p>
    <w:p w14:paraId="6A6E13FA" w14:textId="77777777" w:rsidR="003A3C28" w:rsidRPr="003A3C28" w:rsidRDefault="003A3C28" w:rsidP="003A3C28">
      <w:pPr>
        <w:pStyle w:val="zCode"/>
        <w:rPr>
          <w:shd w:val="clear" w:color="auto" w:fill="FFFFFF"/>
        </w:rPr>
      </w:pPr>
      <w:r w:rsidRPr="003A3C28">
        <w:rPr>
          <w:shd w:val="clear" w:color="auto" w:fill="FFFFFF"/>
        </w:rPr>
        <w:t xml:space="preserve">              &lt;/li&gt;</w:t>
      </w:r>
    </w:p>
    <w:p w14:paraId="1C014021" w14:textId="77777777" w:rsidR="003A3C28" w:rsidRPr="003A3C28" w:rsidRDefault="003A3C28" w:rsidP="003A3C28">
      <w:pPr>
        <w:pStyle w:val="zCode"/>
        <w:rPr>
          <w:shd w:val="clear" w:color="auto" w:fill="FFFFFF"/>
        </w:rPr>
      </w:pPr>
      <w:r w:rsidRPr="003A3C28">
        <w:rPr>
          <w:shd w:val="clear" w:color="auto" w:fill="FFFFFF"/>
        </w:rPr>
        <w:t xml:space="preserve">            `,</w:t>
      </w:r>
    </w:p>
    <w:p w14:paraId="7705F173" w14:textId="77777777" w:rsidR="003A3C28" w:rsidRPr="003A3C28" w:rsidRDefault="003A3C28" w:rsidP="003A3C28">
      <w:pPr>
        <w:pStyle w:val="zCode"/>
        <w:rPr>
          <w:shd w:val="clear" w:color="auto" w:fill="FFFFFF"/>
        </w:rPr>
      </w:pPr>
      <w:r w:rsidRPr="003A3C28">
        <w:rPr>
          <w:shd w:val="clear" w:color="auto" w:fill="FFFFFF"/>
        </w:rPr>
        <w:t xml:space="preserve">          )</w:t>
      </w:r>
    </w:p>
    <w:p w14:paraId="3A0CC336" w14:textId="77777777" w:rsidR="003A3C28" w:rsidRPr="003A3C28" w:rsidRDefault="003A3C28" w:rsidP="003A3C28">
      <w:pPr>
        <w:pStyle w:val="zCode"/>
        <w:rPr>
          <w:shd w:val="clear" w:color="auto" w:fill="FFFFFF"/>
        </w:rPr>
      </w:pPr>
      <w:r w:rsidRPr="003A3C28">
        <w:rPr>
          <w:shd w:val="clear" w:color="auto" w:fill="FFFFFF"/>
        </w:rPr>
        <w:t xml:space="preserve">          .join("")}</w:t>
      </w:r>
    </w:p>
    <w:p w14:paraId="16A9C0F7" w14:textId="77777777" w:rsidR="003A3C28" w:rsidRPr="003A3C28" w:rsidRDefault="003A3C28" w:rsidP="003A3C28">
      <w:pPr>
        <w:pStyle w:val="zCode"/>
        <w:rPr>
          <w:shd w:val="clear" w:color="auto" w:fill="FFFFFF"/>
        </w:rPr>
      </w:pPr>
      <w:r w:rsidRPr="003A3C28">
        <w:rPr>
          <w:shd w:val="clear" w:color="auto" w:fill="FFFFFF"/>
        </w:rPr>
        <w:t xml:space="preserve">      &lt;/ul&gt;</w:t>
      </w:r>
    </w:p>
    <w:p w14:paraId="095C8F1D" w14:textId="77777777" w:rsidR="003A3C28" w:rsidRPr="003A3C28" w:rsidRDefault="003A3C28" w:rsidP="003A3C28">
      <w:pPr>
        <w:pStyle w:val="zCode"/>
        <w:rPr>
          <w:shd w:val="clear" w:color="auto" w:fill="FFFFFF"/>
        </w:rPr>
      </w:pPr>
      <w:r w:rsidRPr="003A3C28">
        <w:rPr>
          <w:shd w:val="clear" w:color="auto" w:fill="FFFFFF"/>
        </w:rPr>
        <w:t xml:space="preserve">    &lt;/li&gt;</w:t>
      </w:r>
    </w:p>
    <w:p w14:paraId="3EEAF4AC" w14:textId="77777777" w:rsidR="003A3C28" w:rsidRPr="003A3C28" w:rsidRDefault="003A3C28" w:rsidP="003A3C28">
      <w:pPr>
        <w:pStyle w:val="zCode"/>
        <w:rPr>
          <w:shd w:val="clear" w:color="auto" w:fill="FFFFFF"/>
        </w:rPr>
      </w:pPr>
      <w:r w:rsidRPr="003A3C28">
        <w:rPr>
          <w:shd w:val="clear" w:color="auto" w:fill="FFFFFF"/>
        </w:rPr>
        <w:t xml:space="preserve">  `;</w:t>
      </w:r>
    </w:p>
    <w:p w14:paraId="56B9399C" w14:textId="77777777" w:rsidR="003A3C28" w:rsidRPr="003A3C28" w:rsidRDefault="003A3C28" w:rsidP="003A3C28">
      <w:pPr>
        <w:pStyle w:val="zCode"/>
        <w:rPr>
          <w:shd w:val="clear" w:color="auto" w:fill="FFFFFF"/>
        </w:rPr>
      </w:pPr>
      <w:r w:rsidRPr="003A3C28">
        <w:rPr>
          <w:shd w:val="clear" w:color="auto" w:fill="FFFFFF"/>
        </w:rPr>
        <w:t>}</w:t>
      </w:r>
    </w:p>
    <w:p w14:paraId="1AE3E852" w14:textId="77777777" w:rsidR="003A3C28" w:rsidRPr="003A3C28" w:rsidRDefault="003A3C28" w:rsidP="003A3C28">
      <w:pPr>
        <w:pStyle w:val="zCode"/>
        <w:rPr>
          <w:shd w:val="clear" w:color="auto" w:fill="FFFFFF"/>
        </w:rPr>
      </w:pPr>
    </w:p>
    <w:p w14:paraId="345452AE" w14:textId="77777777" w:rsidR="003A3C28" w:rsidRPr="003A3C28" w:rsidRDefault="003A3C28" w:rsidP="003A3C28">
      <w:pPr>
        <w:pStyle w:val="zCode"/>
        <w:rPr>
          <w:shd w:val="clear" w:color="auto" w:fill="FFFFFF"/>
        </w:rPr>
      </w:pPr>
      <w:r w:rsidRPr="003A3C28">
        <w:rPr>
          <w:shd w:val="clear" w:color="auto" w:fill="FFFFFF"/>
        </w:rPr>
        <w:t xml:space="preserve">export function </w:t>
      </w:r>
      <w:r w:rsidRPr="003A3C28">
        <w:rPr>
          <w:highlight w:val="yellow"/>
          <w:shd w:val="clear" w:color="auto" w:fill="FFFFFF"/>
        </w:rPr>
        <w:t>renderSearchSettings</w:t>
      </w:r>
      <w:r w:rsidRPr="003A3C28">
        <w:rPr>
          <w:shd w:val="clear" w:color="auto" w:fill="FFFFFF"/>
        </w:rPr>
        <w:t>() {</w:t>
      </w:r>
    </w:p>
    <w:p w14:paraId="21F49C3A" w14:textId="77777777" w:rsidR="003A3C28" w:rsidRPr="003A3C28" w:rsidRDefault="003A3C28" w:rsidP="003A3C28">
      <w:pPr>
        <w:pStyle w:val="zCode"/>
        <w:rPr>
          <w:shd w:val="clear" w:color="auto" w:fill="FFFFFF"/>
        </w:rPr>
      </w:pPr>
      <w:r w:rsidRPr="003A3C28">
        <w:rPr>
          <w:shd w:val="clear" w:color="auto" w:fill="FFFFFF"/>
        </w:rPr>
        <w:t xml:space="preserve">  return `</w:t>
      </w:r>
    </w:p>
    <w:p w14:paraId="401A2DB2" w14:textId="77777777" w:rsidR="003A3C28" w:rsidRPr="003A3C28" w:rsidRDefault="003A3C28" w:rsidP="003A3C28">
      <w:pPr>
        <w:pStyle w:val="zCode"/>
        <w:rPr>
          <w:shd w:val="clear" w:color="auto" w:fill="FFFFFF"/>
        </w:rPr>
      </w:pPr>
      <w:r w:rsidRPr="003A3C28">
        <w:rPr>
          <w:shd w:val="clear" w:color="auto" w:fill="FFFFFF"/>
        </w:rPr>
        <w:t xml:space="preserve">    &lt;p class="menu-label app-menu-label"&gt;</w:t>
      </w:r>
      <w:r w:rsidRPr="003A3C28">
        <w:rPr>
          <w:rFonts w:ascii="Segoe UI Symbol" w:hAnsi="Segoe UI Symbol" w:cs="Segoe UI Symbol"/>
          <w:shd w:val="clear" w:color="auto" w:fill="FFFFFF"/>
        </w:rPr>
        <w:t>🛠</w:t>
      </w:r>
      <w:r w:rsidRPr="003A3C28">
        <w:rPr>
          <w:shd w:val="clear" w:color="auto" w:fill="FFFFFF"/>
        </w:rPr>
        <w:t xml:space="preserve"> Search settings:&lt;/p&gt;</w:t>
      </w:r>
    </w:p>
    <w:p w14:paraId="4757CA39" w14:textId="77777777" w:rsidR="003A3C28" w:rsidRPr="003A3C28" w:rsidRDefault="003A3C28" w:rsidP="003A3C28">
      <w:pPr>
        <w:pStyle w:val="zCode"/>
        <w:rPr>
          <w:shd w:val="clear" w:color="auto" w:fill="FFFFFF"/>
        </w:rPr>
      </w:pPr>
    </w:p>
    <w:p w14:paraId="0DF5CE44" w14:textId="77777777" w:rsidR="003A3C28" w:rsidRPr="003A3C28" w:rsidRDefault="003A3C28" w:rsidP="003A3C28">
      <w:pPr>
        <w:pStyle w:val="zCode"/>
        <w:rPr>
          <w:shd w:val="clear" w:color="auto" w:fill="FFFFFF"/>
        </w:rPr>
      </w:pPr>
      <w:r w:rsidRPr="003A3C28">
        <w:rPr>
          <w:shd w:val="clear" w:color="auto" w:fill="FFFFFF"/>
        </w:rPr>
        <w:t xml:space="preserve">    &lt;ul class="menu-list"&gt;</w:t>
      </w:r>
    </w:p>
    <w:p w14:paraId="29F6CD36" w14:textId="77777777" w:rsidR="003A3C28" w:rsidRPr="003A3C28" w:rsidRDefault="003A3C28" w:rsidP="003A3C28">
      <w:pPr>
        <w:pStyle w:val="zCode"/>
        <w:rPr>
          <w:shd w:val="clear" w:color="auto" w:fill="FFFFFF"/>
        </w:rPr>
      </w:pPr>
      <w:r w:rsidRPr="003A3C28">
        <w:rPr>
          <w:shd w:val="clear" w:color="auto" w:fill="FFFFFF"/>
        </w:rPr>
        <w:t xml:space="preserve">      ${nutritionGroups.map(renderNutritionGroup).join("")}</w:t>
      </w:r>
    </w:p>
    <w:p w14:paraId="7C2B6788" w14:textId="77777777" w:rsidR="003A3C28" w:rsidRPr="003A3C28" w:rsidRDefault="003A3C28" w:rsidP="003A3C28">
      <w:pPr>
        <w:pStyle w:val="zCode"/>
        <w:rPr>
          <w:shd w:val="clear" w:color="auto" w:fill="FFFFFF"/>
        </w:rPr>
      </w:pPr>
      <w:r w:rsidRPr="003A3C28">
        <w:rPr>
          <w:shd w:val="clear" w:color="auto" w:fill="FFFFFF"/>
        </w:rPr>
        <w:t xml:space="preserve">    &lt;/ul&gt;</w:t>
      </w:r>
    </w:p>
    <w:p w14:paraId="282FC139" w14:textId="77777777" w:rsidR="003A3C28" w:rsidRPr="003A3C28" w:rsidRDefault="003A3C28" w:rsidP="003A3C28">
      <w:pPr>
        <w:pStyle w:val="zCode"/>
        <w:rPr>
          <w:shd w:val="clear" w:color="auto" w:fill="FFFFFF"/>
        </w:rPr>
      </w:pPr>
      <w:r w:rsidRPr="003A3C28">
        <w:rPr>
          <w:shd w:val="clear" w:color="auto" w:fill="FFFFFF"/>
        </w:rPr>
        <w:t xml:space="preserve">  `;</w:t>
      </w:r>
    </w:p>
    <w:p w14:paraId="57513D73" w14:textId="4B146213" w:rsidR="00193213" w:rsidRDefault="003A3C28" w:rsidP="003A3C28">
      <w:pPr>
        <w:pStyle w:val="zCode"/>
        <w:rPr>
          <w:shd w:val="clear" w:color="auto" w:fill="FFFFFF"/>
        </w:rPr>
      </w:pPr>
      <w:r w:rsidRPr="003A3C28">
        <w:rPr>
          <w:shd w:val="clear" w:color="auto" w:fill="FFFFFF"/>
        </w:rPr>
        <w:t>}</w:t>
      </w:r>
    </w:p>
    <w:p w14:paraId="79EF1E58" w14:textId="3F9E5192" w:rsidR="003A3C28" w:rsidRDefault="003A3C28" w:rsidP="00F84050">
      <w:pPr>
        <w:pStyle w:val="C2nd"/>
      </w:pPr>
      <w:bookmarkStart w:id="76" w:name="_Toc231258313"/>
      <w:r w:rsidRPr="00C16C0A">
        <w:rPr>
          <w:shd w:val="clear" w:color="auto" w:fill="FFFFFF"/>
        </w:rPr>
        <w:lastRenderedPageBreak/>
        <w:t>src/js/components/</w:t>
      </w:r>
      <w:r w:rsidRPr="003A3C28">
        <w:t>searchFoodGroupListSidebar</w:t>
      </w:r>
      <w:r w:rsidRPr="00C16C0A">
        <w:rPr>
          <w:shd w:val="clear" w:color="auto" w:fill="FFFFFF"/>
        </w:rPr>
        <w:t>.js</w:t>
      </w:r>
      <w:bookmarkEnd w:id="76"/>
    </w:p>
    <w:p w14:paraId="2E36B592" w14:textId="30B30289" w:rsidR="003A3C28" w:rsidRPr="003A3C28" w:rsidRDefault="00C16C0A" w:rsidP="003A3C28">
      <w:pPr>
        <w:pStyle w:val="zCode"/>
      </w:pPr>
      <w:r>
        <w:rPr>
          <w:noProof/>
        </w:rPr>
        <w:drawing>
          <wp:inline distT="0" distB="0" distL="0" distR="0" wp14:anchorId="5E8A62BD" wp14:editId="1CEBE6A2">
            <wp:extent cx="5936615" cy="3175635"/>
            <wp:effectExtent l="19050" t="19050" r="26035" b="24765"/>
            <wp:docPr id="951662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936615" cy="3175635"/>
                    </a:xfrm>
                    <a:prstGeom prst="rect">
                      <a:avLst/>
                    </a:prstGeom>
                    <a:noFill/>
                    <a:ln>
                      <a:solidFill>
                        <a:schemeClr val="bg1">
                          <a:lumMod val="50000"/>
                        </a:schemeClr>
                      </a:solidFill>
                    </a:ln>
                  </pic:spPr>
                </pic:pic>
              </a:graphicData>
            </a:graphic>
          </wp:inline>
        </w:drawing>
      </w:r>
    </w:p>
    <w:p w14:paraId="7769ABEC" w14:textId="4B51AD65" w:rsidR="00193213" w:rsidRDefault="003A3C28" w:rsidP="00DD6125">
      <w:pPr>
        <w:pStyle w:val="zCode"/>
        <w:rPr>
          <w:shd w:val="clear" w:color="auto" w:fill="FFFFFF"/>
        </w:rPr>
      </w:pPr>
      <w:r>
        <w:rPr>
          <w:noProof/>
        </w:rPr>
        <w:drawing>
          <wp:inline distT="0" distB="0" distL="0" distR="0" wp14:anchorId="1775CB31" wp14:editId="3462E81F">
            <wp:extent cx="5940425" cy="4676775"/>
            <wp:effectExtent l="0" t="0" r="3175" b="9525"/>
            <wp:docPr id="85765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4511" name=""/>
                    <pic:cNvPicPr/>
                  </pic:nvPicPr>
                  <pic:blipFill>
                    <a:blip r:embed="rId119"/>
                    <a:stretch>
                      <a:fillRect/>
                    </a:stretch>
                  </pic:blipFill>
                  <pic:spPr>
                    <a:xfrm>
                      <a:off x="0" y="0"/>
                      <a:ext cx="5940425" cy="4676775"/>
                    </a:xfrm>
                    <a:prstGeom prst="rect">
                      <a:avLst/>
                    </a:prstGeom>
                  </pic:spPr>
                </pic:pic>
              </a:graphicData>
            </a:graphic>
          </wp:inline>
        </w:drawing>
      </w:r>
    </w:p>
    <w:p w14:paraId="1B6C8EB5" w14:textId="77777777" w:rsidR="00C16C0A" w:rsidRPr="00C16C0A" w:rsidRDefault="00C16C0A" w:rsidP="00C16C0A">
      <w:pPr>
        <w:pStyle w:val="zCode"/>
        <w:rPr>
          <w:shd w:val="clear" w:color="auto" w:fill="FFFFFF"/>
        </w:rPr>
      </w:pPr>
      <w:r w:rsidRPr="00C16C0A">
        <w:rPr>
          <w:shd w:val="clear" w:color="auto" w:fill="FFFFFF"/>
        </w:rPr>
        <w:t>import { escapeHtml } from "../fn/format.js";</w:t>
      </w:r>
    </w:p>
    <w:p w14:paraId="2EAB790A" w14:textId="77777777" w:rsidR="00C16C0A" w:rsidRPr="00C16C0A" w:rsidRDefault="00C16C0A" w:rsidP="00C16C0A">
      <w:pPr>
        <w:pStyle w:val="zCode"/>
        <w:rPr>
          <w:shd w:val="clear" w:color="auto" w:fill="FFFFFF"/>
        </w:rPr>
      </w:pPr>
    </w:p>
    <w:p w14:paraId="034F52D2" w14:textId="77777777" w:rsidR="00C16C0A" w:rsidRPr="00C16C0A" w:rsidRDefault="00C16C0A" w:rsidP="00C16C0A">
      <w:pPr>
        <w:pStyle w:val="zCode"/>
        <w:rPr>
          <w:shd w:val="clear" w:color="auto" w:fill="FFFFFF"/>
        </w:rPr>
      </w:pPr>
      <w:r w:rsidRPr="00C16C0A">
        <w:rPr>
          <w:shd w:val="clear" w:color="auto" w:fill="FFFFFF"/>
        </w:rPr>
        <w:t xml:space="preserve">function </w:t>
      </w:r>
      <w:r w:rsidRPr="00C16C0A">
        <w:rPr>
          <w:highlight w:val="green"/>
          <w:shd w:val="clear" w:color="auto" w:fill="FFFFFF"/>
        </w:rPr>
        <w:t>renderFoodGroup</w:t>
      </w:r>
      <w:r w:rsidRPr="00C16C0A">
        <w:rPr>
          <w:shd w:val="clear" w:color="auto" w:fill="FFFFFF"/>
        </w:rPr>
        <w:t>(group) {</w:t>
      </w:r>
    </w:p>
    <w:p w14:paraId="15290222" w14:textId="77777777" w:rsidR="00C16C0A" w:rsidRPr="00C16C0A" w:rsidRDefault="00C16C0A" w:rsidP="00C16C0A">
      <w:pPr>
        <w:pStyle w:val="zCode"/>
        <w:rPr>
          <w:shd w:val="clear" w:color="auto" w:fill="FFFFFF"/>
        </w:rPr>
      </w:pPr>
      <w:r w:rsidRPr="00C16C0A">
        <w:rPr>
          <w:shd w:val="clear" w:color="auto" w:fill="FFFFFF"/>
        </w:rPr>
        <w:lastRenderedPageBreak/>
        <w:t xml:space="preserve">  return `</w:t>
      </w:r>
    </w:p>
    <w:p w14:paraId="61437C89" w14:textId="77777777" w:rsidR="00C16C0A" w:rsidRPr="00C16C0A" w:rsidRDefault="00C16C0A" w:rsidP="00C16C0A">
      <w:pPr>
        <w:pStyle w:val="zCode"/>
        <w:rPr>
          <w:shd w:val="clear" w:color="auto" w:fill="FFFFFF"/>
        </w:rPr>
      </w:pPr>
      <w:r w:rsidRPr="00C16C0A">
        <w:rPr>
          <w:shd w:val="clear" w:color="auto" w:fill="FFFFFF"/>
        </w:rPr>
        <w:t xml:space="preserve">    &lt;li&gt;</w:t>
      </w:r>
    </w:p>
    <w:p w14:paraId="750D8EB9" w14:textId="77777777" w:rsidR="00C16C0A" w:rsidRPr="00C16C0A" w:rsidRDefault="00C16C0A" w:rsidP="00C16C0A">
      <w:pPr>
        <w:pStyle w:val="zCode"/>
        <w:rPr>
          <w:shd w:val="clear" w:color="auto" w:fill="FFFFFF"/>
        </w:rPr>
      </w:pPr>
      <w:r w:rsidRPr="00C16C0A">
        <w:rPr>
          <w:shd w:val="clear" w:color="auto" w:fill="FFFFFF"/>
        </w:rPr>
        <w:t xml:space="preserve">      &lt;a class="app-toggle-sublist" href="#" role="button"&gt;</w:t>
      </w:r>
    </w:p>
    <w:p w14:paraId="2429522F" w14:textId="77777777" w:rsidR="00C16C0A" w:rsidRPr="00C16C0A" w:rsidRDefault="00C16C0A" w:rsidP="00C16C0A">
      <w:pPr>
        <w:pStyle w:val="zCode"/>
        <w:rPr>
          <w:shd w:val="clear" w:color="auto" w:fill="FFFFFF"/>
        </w:rPr>
      </w:pPr>
      <w:r w:rsidRPr="00C16C0A">
        <w:rPr>
          <w:shd w:val="clear" w:color="auto" w:fill="FFFFFF"/>
        </w:rPr>
        <w:t xml:space="preserve">        &lt;span&gt;${escapeHtml(group.groupName)}&lt;/span&gt;</w:t>
      </w:r>
    </w:p>
    <w:p w14:paraId="60429C08" w14:textId="77777777" w:rsidR="00C16C0A" w:rsidRPr="00C16C0A" w:rsidRDefault="00C16C0A" w:rsidP="00C16C0A">
      <w:pPr>
        <w:pStyle w:val="zCode"/>
        <w:rPr>
          <w:shd w:val="clear" w:color="auto" w:fill="FFFFFF"/>
        </w:rPr>
      </w:pPr>
      <w:r w:rsidRPr="00C16C0A">
        <w:rPr>
          <w:shd w:val="clear" w:color="auto" w:fill="FFFFFF"/>
        </w:rPr>
        <w:t xml:space="preserve">      &lt;/a&gt;</w:t>
      </w:r>
    </w:p>
    <w:p w14:paraId="7668B944" w14:textId="77777777" w:rsidR="00C16C0A" w:rsidRPr="00C16C0A" w:rsidRDefault="00C16C0A" w:rsidP="00C16C0A">
      <w:pPr>
        <w:pStyle w:val="zCode"/>
        <w:rPr>
          <w:shd w:val="clear" w:color="auto" w:fill="FFFFFF"/>
        </w:rPr>
      </w:pPr>
    </w:p>
    <w:p w14:paraId="2A986828" w14:textId="77777777" w:rsidR="00C16C0A" w:rsidRPr="00C16C0A" w:rsidRDefault="00C16C0A" w:rsidP="00C16C0A">
      <w:pPr>
        <w:pStyle w:val="zCode"/>
        <w:rPr>
          <w:shd w:val="clear" w:color="auto" w:fill="FFFFFF"/>
        </w:rPr>
      </w:pPr>
      <w:r w:rsidRPr="00C16C0A">
        <w:rPr>
          <w:shd w:val="clear" w:color="auto" w:fill="FFFFFF"/>
        </w:rPr>
        <w:t xml:space="preserve">      &lt;ul class="app-sublist is-hidden"&gt;</w:t>
      </w:r>
    </w:p>
    <w:p w14:paraId="33E08326" w14:textId="77777777" w:rsidR="00C16C0A" w:rsidRPr="00C16C0A" w:rsidRDefault="00C16C0A" w:rsidP="00C16C0A">
      <w:pPr>
        <w:pStyle w:val="zCode"/>
        <w:rPr>
          <w:shd w:val="clear" w:color="auto" w:fill="FFFFFF"/>
        </w:rPr>
      </w:pPr>
      <w:r w:rsidRPr="00C16C0A">
        <w:rPr>
          <w:shd w:val="clear" w:color="auto" w:fill="FFFFFF"/>
        </w:rPr>
        <w:t xml:space="preserve">        ${group.items</w:t>
      </w:r>
    </w:p>
    <w:p w14:paraId="4714209F" w14:textId="77777777" w:rsidR="00C16C0A" w:rsidRPr="00C16C0A" w:rsidRDefault="00C16C0A" w:rsidP="00C16C0A">
      <w:pPr>
        <w:pStyle w:val="zCode"/>
        <w:rPr>
          <w:shd w:val="clear" w:color="auto" w:fill="FFFFFF"/>
        </w:rPr>
      </w:pPr>
      <w:r w:rsidRPr="00C16C0A">
        <w:rPr>
          <w:shd w:val="clear" w:color="auto" w:fill="FFFFFF"/>
        </w:rPr>
        <w:t xml:space="preserve">          .map(</w:t>
      </w:r>
    </w:p>
    <w:p w14:paraId="6A34491A" w14:textId="77777777" w:rsidR="00C16C0A" w:rsidRPr="00C16C0A" w:rsidRDefault="00C16C0A" w:rsidP="00C16C0A">
      <w:pPr>
        <w:pStyle w:val="zCode"/>
        <w:rPr>
          <w:shd w:val="clear" w:color="auto" w:fill="FFFFFF"/>
        </w:rPr>
      </w:pPr>
      <w:r w:rsidRPr="00C16C0A">
        <w:rPr>
          <w:shd w:val="clear" w:color="auto" w:fill="FFFFFF"/>
        </w:rPr>
        <w:t xml:space="preserve">            (item) =&gt; `</w:t>
      </w:r>
    </w:p>
    <w:p w14:paraId="72E56660" w14:textId="77777777" w:rsidR="00C16C0A" w:rsidRPr="00C16C0A" w:rsidRDefault="00C16C0A" w:rsidP="00C16C0A">
      <w:pPr>
        <w:pStyle w:val="zCode"/>
        <w:rPr>
          <w:shd w:val="clear" w:color="auto" w:fill="FFFFFF"/>
        </w:rPr>
      </w:pPr>
      <w:r w:rsidRPr="00C16C0A">
        <w:rPr>
          <w:shd w:val="clear" w:color="auto" w:fill="FFFFFF"/>
        </w:rPr>
        <w:t xml:space="preserve">              &lt;li&gt;</w:t>
      </w:r>
    </w:p>
    <w:p w14:paraId="65955B59" w14:textId="77777777" w:rsidR="00C16C0A" w:rsidRPr="00C16C0A" w:rsidRDefault="00C16C0A" w:rsidP="00C16C0A">
      <w:pPr>
        <w:pStyle w:val="zCode"/>
        <w:rPr>
          <w:shd w:val="clear" w:color="auto" w:fill="FFFFFF"/>
        </w:rPr>
      </w:pPr>
      <w:r w:rsidRPr="00C16C0A">
        <w:rPr>
          <w:shd w:val="clear" w:color="auto" w:fill="FFFFFF"/>
        </w:rPr>
        <w:t xml:space="preserve">                &lt;label class="app-sublist-item"&gt;</w:t>
      </w:r>
    </w:p>
    <w:p w14:paraId="2DDE4385" w14:textId="77777777" w:rsidR="00C16C0A" w:rsidRPr="00C16C0A" w:rsidRDefault="00C16C0A" w:rsidP="00C16C0A">
      <w:pPr>
        <w:pStyle w:val="zCode"/>
        <w:rPr>
          <w:shd w:val="clear" w:color="auto" w:fill="FFFFFF"/>
        </w:rPr>
      </w:pPr>
      <w:r w:rsidRPr="00C16C0A">
        <w:rPr>
          <w:shd w:val="clear" w:color="auto" w:fill="FFFFFF"/>
        </w:rPr>
        <w:t xml:space="preserve">                  &lt;input type="checkbox" name="foodcode" value="${escapeHtml(item.food_code)}"&gt;</w:t>
      </w:r>
    </w:p>
    <w:p w14:paraId="42D10528" w14:textId="77777777" w:rsidR="00C16C0A" w:rsidRPr="00C16C0A" w:rsidRDefault="00C16C0A" w:rsidP="00C16C0A">
      <w:pPr>
        <w:pStyle w:val="zCode"/>
        <w:rPr>
          <w:shd w:val="clear" w:color="auto" w:fill="FFFFFF"/>
        </w:rPr>
      </w:pPr>
      <w:r w:rsidRPr="00C16C0A">
        <w:rPr>
          <w:shd w:val="clear" w:color="auto" w:fill="FFFFFF"/>
        </w:rPr>
        <w:t xml:space="preserve">                  &lt;span&gt;${escapeHtml(item.food_name)}&lt;/span&gt;</w:t>
      </w:r>
    </w:p>
    <w:p w14:paraId="67BFA014" w14:textId="77777777" w:rsidR="00C16C0A" w:rsidRPr="00C16C0A" w:rsidRDefault="00C16C0A" w:rsidP="00C16C0A">
      <w:pPr>
        <w:pStyle w:val="zCode"/>
        <w:rPr>
          <w:shd w:val="clear" w:color="auto" w:fill="FFFFFF"/>
        </w:rPr>
      </w:pPr>
      <w:r w:rsidRPr="00C16C0A">
        <w:rPr>
          <w:shd w:val="clear" w:color="auto" w:fill="FFFFFF"/>
        </w:rPr>
        <w:t xml:space="preserve">                &lt;/label&gt;</w:t>
      </w:r>
    </w:p>
    <w:p w14:paraId="3D6D0338" w14:textId="77777777" w:rsidR="00C16C0A" w:rsidRPr="00C16C0A" w:rsidRDefault="00C16C0A" w:rsidP="00C16C0A">
      <w:pPr>
        <w:pStyle w:val="zCode"/>
        <w:rPr>
          <w:shd w:val="clear" w:color="auto" w:fill="FFFFFF"/>
        </w:rPr>
      </w:pPr>
      <w:r w:rsidRPr="00C16C0A">
        <w:rPr>
          <w:shd w:val="clear" w:color="auto" w:fill="FFFFFF"/>
        </w:rPr>
        <w:t xml:space="preserve">              &lt;/li&gt;</w:t>
      </w:r>
    </w:p>
    <w:p w14:paraId="1A216106" w14:textId="77777777" w:rsidR="00C16C0A" w:rsidRPr="00C16C0A" w:rsidRDefault="00C16C0A" w:rsidP="00C16C0A">
      <w:pPr>
        <w:pStyle w:val="zCode"/>
        <w:rPr>
          <w:shd w:val="clear" w:color="auto" w:fill="FFFFFF"/>
        </w:rPr>
      </w:pPr>
      <w:r w:rsidRPr="00C16C0A">
        <w:rPr>
          <w:shd w:val="clear" w:color="auto" w:fill="FFFFFF"/>
        </w:rPr>
        <w:t xml:space="preserve">            `,</w:t>
      </w:r>
    </w:p>
    <w:p w14:paraId="0D93E951" w14:textId="77777777" w:rsidR="00C16C0A" w:rsidRPr="00C16C0A" w:rsidRDefault="00C16C0A" w:rsidP="00C16C0A">
      <w:pPr>
        <w:pStyle w:val="zCode"/>
        <w:rPr>
          <w:shd w:val="clear" w:color="auto" w:fill="FFFFFF"/>
        </w:rPr>
      </w:pPr>
      <w:r w:rsidRPr="00C16C0A">
        <w:rPr>
          <w:shd w:val="clear" w:color="auto" w:fill="FFFFFF"/>
        </w:rPr>
        <w:t xml:space="preserve">          )</w:t>
      </w:r>
    </w:p>
    <w:p w14:paraId="7E6A7C7F" w14:textId="77777777" w:rsidR="00C16C0A" w:rsidRPr="00C16C0A" w:rsidRDefault="00C16C0A" w:rsidP="00C16C0A">
      <w:pPr>
        <w:pStyle w:val="zCode"/>
        <w:rPr>
          <w:shd w:val="clear" w:color="auto" w:fill="FFFFFF"/>
        </w:rPr>
      </w:pPr>
      <w:r w:rsidRPr="00C16C0A">
        <w:rPr>
          <w:shd w:val="clear" w:color="auto" w:fill="FFFFFF"/>
        </w:rPr>
        <w:t xml:space="preserve">          .join("")}</w:t>
      </w:r>
    </w:p>
    <w:p w14:paraId="56371D8E" w14:textId="77777777" w:rsidR="00C16C0A" w:rsidRPr="00C16C0A" w:rsidRDefault="00C16C0A" w:rsidP="00C16C0A">
      <w:pPr>
        <w:pStyle w:val="zCode"/>
        <w:rPr>
          <w:shd w:val="clear" w:color="auto" w:fill="FFFFFF"/>
        </w:rPr>
      </w:pPr>
      <w:r w:rsidRPr="00C16C0A">
        <w:rPr>
          <w:shd w:val="clear" w:color="auto" w:fill="FFFFFF"/>
        </w:rPr>
        <w:t xml:space="preserve">      &lt;/ul&gt;</w:t>
      </w:r>
    </w:p>
    <w:p w14:paraId="1B75AF86" w14:textId="77777777" w:rsidR="00C16C0A" w:rsidRPr="00C16C0A" w:rsidRDefault="00C16C0A" w:rsidP="00C16C0A">
      <w:pPr>
        <w:pStyle w:val="zCode"/>
        <w:rPr>
          <w:shd w:val="clear" w:color="auto" w:fill="FFFFFF"/>
        </w:rPr>
      </w:pPr>
      <w:r w:rsidRPr="00C16C0A">
        <w:rPr>
          <w:shd w:val="clear" w:color="auto" w:fill="FFFFFF"/>
        </w:rPr>
        <w:t xml:space="preserve">    &lt;/li&gt;</w:t>
      </w:r>
    </w:p>
    <w:p w14:paraId="0CDB607B" w14:textId="77777777" w:rsidR="00C16C0A" w:rsidRPr="00C16C0A" w:rsidRDefault="00C16C0A" w:rsidP="00C16C0A">
      <w:pPr>
        <w:pStyle w:val="zCode"/>
        <w:rPr>
          <w:shd w:val="clear" w:color="auto" w:fill="FFFFFF"/>
        </w:rPr>
      </w:pPr>
      <w:r w:rsidRPr="00C16C0A">
        <w:rPr>
          <w:shd w:val="clear" w:color="auto" w:fill="FFFFFF"/>
        </w:rPr>
        <w:t xml:space="preserve">  `;</w:t>
      </w:r>
    </w:p>
    <w:p w14:paraId="5710F605" w14:textId="77777777" w:rsidR="00C16C0A" w:rsidRPr="00C16C0A" w:rsidRDefault="00C16C0A" w:rsidP="00C16C0A">
      <w:pPr>
        <w:pStyle w:val="zCode"/>
        <w:rPr>
          <w:shd w:val="clear" w:color="auto" w:fill="FFFFFF"/>
        </w:rPr>
      </w:pPr>
      <w:r w:rsidRPr="00C16C0A">
        <w:rPr>
          <w:shd w:val="clear" w:color="auto" w:fill="FFFFFF"/>
        </w:rPr>
        <w:t>}</w:t>
      </w:r>
    </w:p>
    <w:p w14:paraId="40BB0584" w14:textId="77777777" w:rsidR="00C16C0A" w:rsidRPr="00C16C0A" w:rsidRDefault="00C16C0A" w:rsidP="00C16C0A">
      <w:pPr>
        <w:pStyle w:val="zCode"/>
        <w:rPr>
          <w:shd w:val="clear" w:color="auto" w:fill="FFFFFF"/>
        </w:rPr>
      </w:pPr>
    </w:p>
    <w:p w14:paraId="61CF81C7" w14:textId="77777777" w:rsidR="00C16C0A" w:rsidRPr="00C16C0A" w:rsidRDefault="00C16C0A" w:rsidP="00C16C0A">
      <w:pPr>
        <w:pStyle w:val="zCode"/>
        <w:rPr>
          <w:shd w:val="clear" w:color="auto" w:fill="FFFFFF"/>
        </w:rPr>
      </w:pPr>
      <w:r w:rsidRPr="00C16C0A">
        <w:rPr>
          <w:shd w:val="clear" w:color="auto" w:fill="FFFFFF"/>
        </w:rPr>
        <w:t xml:space="preserve">export function </w:t>
      </w:r>
      <w:r w:rsidRPr="00C16C0A">
        <w:rPr>
          <w:highlight w:val="yellow"/>
          <w:shd w:val="clear" w:color="auto" w:fill="FFFFFF"/>
        </w:rPr>
        <w:t>renderFoodGroupList</w:t>
      </w:r>
      <w:r w:rsidRPr="00C16C0A">
        <w:rPr>
          <w:shd w:val="clear" w:color="auto" w:fill="FFFFFF"/>
        </w:rPr>
        <w:t>(</w:t>
      </w:r>
      <w:r w:rsidRPr="00C16C0A">
        <w:rPr>
          <w:color w:val="EE0000"/>
          <w:shd w:val="clear" w:color="auto" w:fill="FFFFFF"/>
        </w:rPr>
        <w:t xml:space="preserve">foodGroups </w:t>
      </w:r>
      <w:r w:rsidRPr="00C16C0A">
        <w:rPr>
          <w:shd w:val="clear" w:color="auto" w:fill="FFFFFF"/>
        </w:rPr>
        <w:t>= []) {</w:t>
      </w:r>
    </w:p>
    <w:p w14:paraId="70B28D8D" w14:textId="77777777" w:rsidR="00C16C0A" w:rsidRPr="00C16C0A" w:rsidRDefault="00C16C0A" w:rsidP="00C16C0A">
      <w:pPr>
        <w:pStyle w:val="zCode"/>
        <w:rPr>
          <w:shd w:val="clear" w:color="auto" w:fill="FFFFFF"/>
        </w:rPr>
      </w:pPr>
      <w:r w:rsidRPr="00C16C0A">
        <w:rPr>
          <w:shd w:val="clear" w:color="auto" w:fill="FFFFFF"/>
        </w:rPr>
        <w:t xml:space="preserve">  return `</w:t>
      </w:r>
    </w:p>
    <w:p w14:paraId="0CED4766" w14:textId="77777777" w:rsidR="00C16C0A" w:rsidRPr="00C16C0A" w:rsidRDefault="00C16C0A" w:rsidP="00C16C0A">
      <w:pPr>
        <w:pStyle w:val="zCode"/>
        <w:rPr>
          <w:shd w:val="clear" w:color="auto" w:fill="FFFFFF"/>
        </w:rPr>
      </w:pPr>
      <w:r w:rsidRPr="00C16C0A">
        <w:rPr>
          <w:shd w:val="clear" w:color="auto" w:fill="FFFFFF"/>
        </w:rPr>
        <w:t xml:space="preserve">    &lt;p class="menu-label app-menu-label"&gt;</w:t>
      </w:r>
      <w:r w:rsidRPr="00C16C0A">
        <w:rPr>
          <w:rFonts w:ascii="Segoe UI Emoji" w:hAnsi="Segoe UI Emoji" w:cs="Segoe UI Emoji"/>
          <w:shd w:val="clear" w:color="auto" w:fill="FFFFFF"/>
        </w:rPr>
        <w:t>🔍</w:t>
      </w:r>
      <w:r w:rsidRPr="00C16C0A">
        <w:rPr>
          <w:shd w:val="clear" w:color="auto" w:fill="FFFFFF"/>
        </w:rPr>
        <w:t>︎ Search by food groups:&lt;/p&gt;</w:t>
      </w:r>
    </w:p>
    <w:p w14:paraId="05D8BA32" w14:textId="77777777" w:rsidR="00C16C0A" w:rsidRPr="00C16C0A" w:rsidRDefault="00C16C0A" w:rsidP="00C16C0A">
      <w:pPr>
        <w:pStyle w:val="zCode"/>
        <w:rPr>
          <w:shd w:val="clear" w:color="auto" w:fill="FFFFFF"/>
        </w:rPr>
      </w:pPr>
    </w:p>
    <w:p w14:paraId="666BD519" w14:textId="77777777" w:rsidR="00C16C0A" w:rsidRPr="00C16C0A" w:rsidRDefault="00C16C0A" w:rsidP="00C16C0A">
      <w:pPr>
        <w:pStyle w:val="zCode"/>
        <w:rPr>
          <w:shd w:val="clear" w:color="auto" w:fill="FFFFFF"/>
        </w:rPr>
      </w:pPr>
      <w:r w:rsidRPr="00C16C0A">
        <w:rPr>
          <w:shd w:val="clear" w:color="auto" w:fill="FFFFFF"/>
        </w:rPr>
        <w:t xml:space="preserve">    &lt;ul class="menu-list"&gt;</w:t>
      </w:r>
    </w:p>
    <w:p w14:paraId="51DAFE1E" w14:textId="77777777" w:rsidR="00C16C0A" w:rsidRPr="00C16C0A" w:rsidRDefault="00C16C0A" w:rsidP="00C16C0A">
      <w:pPr>
        <w:pStyle w:val="zCode"/>
        <w:rPr>
          <w:shd w:val="clear" w:color="auto" w:fill="FFFFFF"/>
        </w:rPr>
      </w:pPr>
      <w:r w:rsidRPr="00C16C0A">
        <w:rPr>
          <w:shd w:val="clear" w:color="auto" w:fill="FFFFFF"/>
        </w:rPr>
        <w:t xml:space="preserve">      ${</w:t>
      </w:r>
      <w:r w:rsidRPr="00C16C0A">
        <w:rPr>
          <w:color w:val="EE0000"/>
          <w:shd w:val="clear" w:color="auto" w:fill="FFFFFF"/>
        </w:rPr>
        <w:t>foodGroups</w:t>
      </w:r>
      <w:r w:rsidRPr="00C16C0A">
        <w:rPr>
          <w:shd w:val="clear" w:color="auto" w:fill="FFFFFF"/>
        </w:rPr>
        <w:t>.map(</w:t>
      </w:r>
      <w:r w:rsidRPr="00C16C0A">
        <w:rPr>
          <w:highlight w:val="green"/>
          <w:shd w:val="clear" w:color="auto" w:fill="FFFFFF"/>
        </w:rPr>
        <w:t>renderFoodGroup</w:t>
      </w:r>
      <w:r w:rsidRPr="00C16C0A">
        <w:rPr>
          <w:shd w:val="clear" w:color="auto" w:fill="FFFFFF"/>
        </w:rPr>
        <w:t>).join("")}</w:t>
      </w:r>
    </w:p>
    <w:p w14:paraId="59539D2A" w14:textId="77777777" w:rsidR="00C16C0A" w:rsidRPr="00C16C0A" w:rsidRDefault="00C16C0A" w:rsidP="00C16C0A">
      <w:pPr>
        <w:pStyle w:val="zCode"/>
        <w:rPr>
          <w:shd w:val="clear" w:color="auto" w:fill="FFFFFF"/>
        </w:rPr>
      </w:pPr>
      <w:r w:rsidRPr="00C16C0A">
        <w:rPr>
          <w:shd w:val="clear" w:color="auto" w:fill="FFFFFF"/>
        </w:rPr>
        <w:t xml:space="preserve">    &lt;/ul&gt;</w:t>
      </w:r>
    </w:p>
    <w:p w14:paraId="77C12D0B" w14:textId="77777777" w:rsidR="00C16C0A" w:rsidRPr="00C16C0A" w:rsidRDefault="00C16C0A" w:rsidP="00C16C0A">
      <w:pPr>
        <w:pStyle w:val="zCode"/>
        <w:rPr>
          <w:shd w:val="clear" w:color="auto" w:fill="FFFFFF"/>
        </w:rPr>
      </w:pPr>
      <w:r w:rsidRPr="00C16C0A">
        <w:rPr>
          <w:shd w:val="clear" w:color="auto" w:fill="FFFFFF"/>
        </w:rPr>
        <w:t xml:space="preserve">  `;</w:t>
      </w:r>
    </w:p>
    <w:p w14:paraId="01F249F2" w14:textId="48EA0890" w:rsidR="00193213" w:rsidRDefault="00C16C0A" w:rsidP="00C16C0A">
      <w:pPr>
        <w:pStyle w:val="zCode"/>
        <w:rPr>
          <w:shd w:val="clear" w:color="auto" w:fill="FFFFFF"/>
        </w:rPr>
      </w:pPr>
      <w:r w:rsidRPr="00C16C0A">
        <w:rPr>
          <w:shd w:val="clear" w:color="auto" w:fill="FFFFFF"/>
        </w:rPr>
        <w:t>}</w:t>
      </w:r>
    </w:p>
    <w:p w14:paraId="5F6BBCF0" w14:textId="77777777" w:rsidR="00A6367C" w:rsidRDefault="00A6367C" w:rsidP="00A6367C">
      <w:pPr>
        <w:pStyle w:val="C2nd"/>
      </w:pPr>
      <w:bookmarkStart w:id="77" w:name="_Toc231258314"/>
      <w:r>
        <w:lastRenderedPageBreak/>
        <w:t>src/scss/main.scss шинэчил</w:t>
      </w:r>
      <w:bookmarkEnd w:id="77"/>
    </w:p>
    <w:p w14:paraId="1BCD1B3E" w14:textId="01D28F82" w:rsidR="00193213" w:rsidRDefault="008513E0" w:rsidP="00DD6125">
      <w:pPr>
        <w:pStyle w:val="zCode"/>
        <w:rPr>
          <w:shd w:val="clear" w:color="auto" w:fill="FFFFFF"/>
        </w:rPr>
      </w:pPr>
      <w:r>
        <w:rPr>
          <w:noProof/>
        </w:rPr>
        <w:drawing>
          <wp:inline distT="0" distB="0" distL="0" distR="0" wp14:anchorId="05D83064" wp14:editId="5F34CC7A">
            <wp:extent cx="5940425" cy="4676775"/>
            <wp:effectExtent l="0" t="0" r="3175" b="9525"/>
            <wp:docPr id="127152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21890" name=""/>
                    <pic:cNvPicPr/>
                  </pic:nvPicPr>
                  <pic:blipFill>
                    <a:blip r:embed="rId120"/>
                    <a:stretch>
                      <a:fillRect/>
                    </a:stretch>
                  </pic:blipFill>
                  <pic:spPr>
                    <a:xfrm>
                      <a:off x="0" y="0"/>
                      <a:ext cx="5940425" cy="4676775"/>
                    </a:xfrm>
                    <a:prstGeom prst="rect">
                      <a:avLst/>
                    </a:prstGeom>
                  </pic:spPr>
                </pic:pic>
              </a:graphicData>
            </a:graphic>
          </wp:inline>
        </w:drawing>
      </w:r>
    </w:p>
    <w:p w14:paraId="05CEA1EE" w14:textId="3E23D89E" w:rsidR="008513E0" w:rsidRPr="008513E0" w:rsidRDefault="008513E0" w:rsidP="00DD6125">
      <w:pPr>
        <w:pStyle w:val="zCode"/>
        <w:rPr>
          <w:color w:val="EE0000"/>
          <w:shd w:val="clear" w:color="auto" w:fill="FFFFFF"/>
        </w:rPr>
      </w:pPr>
      <w:r w:rsidRPr="008513E0">
        <w:rPr>
          <w:color w:val="EE0000"/>
          <w:shd w:val="clear" w:color="auto" w:fill="FFFFFF"/>
        </w:rPr>
        <w:t>npm run sass</w:t>
      </w:r>
    </w:p>
    <w:p w14:paraId="4D1B4C28" w14:textId="77777777" w:rsidR="008513E0" w:rsidRDefault="008513E0" w:rsidP="00DD6125">
      <w:pPr>
        <w:pStyle w:val="zCode"/>
        <w:rPr>
          <w:shd w:val="clear" w:color="auto" w:fill="FFFFFF"/>
        </w:rPr>
      </w:pPr>
    </w:p>
    <w:p w14:paraId="7F4B0222" w14:textId="77777777" w:rsidR="008513E0" w:rsidRPr="008513E0" w:rsidRDefault="008513E0" w:rsidP="008513E0">
      <w:pPr>
        <w:pStyle w:val="zCode"/>
        <w:rPr>
          <w:shd w:val="clear" w:color="auto" w:fill="FFFFFF"/>
        </w:rPr>
      </w:pPr>
      <w:r w:rsidRPr="008513E0">
        <w:rPr>
          <w:shd w:val="clear" w:color="auto" w:fill="FFFFFF"/>
        </w:rPr>
        <w:t>@use "sass:color";</w:t>
      </w:r>
    </w:p>
    <w:p w14:paraId="7B9DCB0F" w14:textId="77777777" w:rsidR="008513E0" w:rsidRPr="008513E0" w:rsidRDefault="008513E0" w:rsidP="008513E0">
      <w:pPr>
        <w:pStyle w:val="zCode"/>
        <w:rPr>
          <w:shd w:val="clear" w:color="auto" w:fill="FFFFFF"/>
        </w:rPr>
      </w:pPr>
    </w:p>
    <w:p w14:paraId="6F83F043" w14:textId="77777777" w:rsidR="008513E0" w:rsidRPr="008513E0" w:rsidRDefault="008513E0" w:rsidP="008513E0">
      <w:pPr>
        <w:pStyle w:val="zCode"/>
        <w:rPr>
          <w:shd w:val="clear" w:color="auto" w:fill="FFFFFF"/>
        </w:rPr>
      </w:pPr>
      <w:r w:rsidRPr="008513E0">
        <w:rPr>
          <w:shd w:val="clear" w:color="auto" w:fill="FFFFFF"/>
        </w:rPr>
        <w:t>// variables</w:t>
      </w:r>
    </w:p>
    <w:p w14:paraId="33A5373F" w14:textId="77777777" w:rsidR="008513E0" w:rsidRPr="008513E0" w:rsidRDefault="008513E0" w:rsidP="008513E0">
      <w:pPr>
        <w:pStyle w:val="zCode"/>
        <w:rPr>
          <w:shd w:val="clear" w:color="auto" w:fill="FFFFFF"/>
        </w:rPr>
      </w:pPr>
      <w:r w:rsidRPr="008513E0">
        <w:rPr>
          <w:shd w:val="clear" w:color="auto" w:fill="FFFFFF"/>
        </w:rPr>
        <w:t>$primaryColor: #2bac73;</w:t>
      </w:r>
    </w:p>
    <w:p w14:paraId="64453DEE" w14:textId="77777777" w:rsidR="008513E0" w:rsidRPr="008513E0" w:rsidRDefault="008513E0" w:rsidP="008513E0">
      <w:pPr>
        <w:pStyle w:val="zCode"/>
        <w:rPr>
          <w:shd w:val="clear" w:color="auto" w:fill="FFFFFF"/>
        </w:rPr>
      </w:pPr>
      <w:r w:rsidRPr="008513E0">
        <w:rPr>
          <w:shd w:val="clear" w:color="auto" w:fill="FFFFFF"/>
        </w:rPr>
        <w:t>$primaryColorDark: color.scale($primaryColor, $lightness: -15%);</w:t>
      </w:r>
    </w:p>
    <w:p w14:paraId="4F65CFB1" w14:textId="77777777" w:rsidR="008513E0" w:rsidRPr="008513E0" w:rsidRDefault="008513E0" w:rsidP="008513E0">
      <w:pPr>
        <w:pStyle w:val="zCode"/>
        <w:rPr>
          <w:shd w:val="clear" w:color="auto" w:fill="FFFFFF"/>
        </w:rPr>
      </w:pPr>
    </w:p>
    <w:p w14:paraId="0FDD994A" w14:textId="77777777" w:rsidR="008513E0" w:rsidRPr="008513E0" w:rsidRDefault="008513E0" w:rsidP="008513E0">
      <w:pPr>
        <w:pStyle w:val="zCode"/>
        <w:rPr>
          <w:shd w:val="clear" w:color="auto" w:fill="FFFFFF"/>
        </w:rPr>
      </w:pPr>
      <w:r w:rsidRPr="008513E0">
        <w:rPr>
          <w:shd w:val="clear" w:color="auto" w:fill="FFFFFF"/>
        </w:rPr>
        <w:t>$secondaryColor: #ff914d;</w:t>
      </w:r>
    </w:p>
    <w:p w14:paraId="434E5325" w14:textId="77777777" w:rsidR="008513E0" w:rsidRPr="008513E0" w:rsidRDefault="008513E0" w:rsidP="008513E0">
      <w:pPr>
        <w:pStyle w:val="zCode"/>
        <w:rPr>
          <w:shd w:val="clear" w:color="auto" w:fill="FFFFFF"/>
        </w:rPr>
      </w:pPr>
      <w:r w:rsidRPr="008513E0">
        <w:rPr>
          <w:shd w:val="clear" w:color="auto" w:fill="FFFFFF"/>
        </w:rPr>
        <w:t>$secondaryColorDark: color.scale($secondaryColor, $lightness: -15%);</w:t>
      </w:r>
    </w:p>
    <w:p w14:paraId="2ED8932D" w14:textId="77777777" w:rsidR="008513E0" w:rsidRPr="008513E0" w:rsidRDefault="008513E0" w:rsidP="008513E0">
      <w:pPr>
        <w:pStyle w:val="zCode"/>
        <w:rPr>
          <w:shd w:val="clear" w:color="auto" w:fill="FFFFFF"/>
        </w:rPr>
      </w:pPr>
    </w:p>
    <w:p w14:paraId="4592EBEE" w14:textId="77777777" w:rsidR="008513E0" w:rsidRPr="008513E0" w:rsidRDefault="008513E0" w:rsidP="008513E0">
      <w:pPr>
        <w:pStyle w:val="zCode"/>
        <w:rPr>
          <w:shd w:val="clear" w:color="auto" w:fill="FFFFFF"/>
        </w:rPr>
      </w:pPr>
      <w:r w:rsidRPr="008513E0">
        <w:rPr>
          <w:shd w:val="clear" w:color="auto" w:fill="FFFFFF"/>
        </w:rPr>
        <w:t>:root {</w:t>
      </w:r>
    </w:p>
    <w:p w14:paraId="3071E759" w14:textId="77777777" w:rsidR="008513E0" w:rsidRPr="008513E0" w:rsidRDefault="008513E0" w:rsidP="008513E0">
      <w:pPr>
        <w:pStyle w:val="zCode"/>
        <w:rPr>
          <w:shd w:val="clear" w:color="auto" w:fill="FFFFFF"/>
        </w:rPr>
      </w:pPr>
      <w:r w:rsidRPr="008513E0">
        <w:rPr>
          <w:shd w:val="clear" w:color="auto" w:fill="FFFFFF"/>
        </w:rPr>
        <w:t xml:space="preserve">  --border: #ececf2;</w:t>
      </w:r>
    </w:p>
    <w:p w14:paraId="1CC50BAA" w14:textId="77777777" w:rsidR="008513E0" w:rsidRPr="008513E0" w:rsidRDefault="008513E0" w:rsidP="008513E0">
      <w:pPr>
        <w:pStyle w:val="zCode"/>
        <w:rPr>
          <w:shd w:val="clear" w:color="auto" w:fill="FFFFFF"/>
        </w:rPr>
      </w:pPr>
      <w:r w:rsidRPr="008513E0">
        <w:rPr>
          <w:shd w:val="clear" w:color="auto" w:fill="FFFFFF"/>
        </w:rPr>
        <w:t xml:space="preserve">  --sidebar-width: clamp(280px, 22vw, 340px); // Sidebar-ийн өргөн (280px-340px хооронд, дэлгэцийн 22%-ийг эзэлнэ)</w:t>
      </w:r>
    </w:p>
    <w:p w14:paraId="4E5D336D" w14:textId="77777777" w:rsidR="008513E0" w:rsidRPr="008513E0" w:rsidRDefault="008513E0" w:rsidP="008513E0">
      <w:pPr>
        <w:pStyle w:val="zCode"/>
        <w:rPr>
          <w:shd w:val="clear" w:color="auto" w:fill="FFFFFF"/>
        </w:rPr>
      </w:pPr>
      <w:r w:rsidRPr="008513E0">
        <w:rPr>
          <w:shd w:val="clear" w:color="auto" w:fill="FFFFFF"/>
        </w:rPr>
        <w:t xml:space="preserve">  --sidebar-bg: #ffffff;</w:t>
      </w:r>
    </w:p>
    <w:p w14:paraId="688ABF0D" w14:textId="77777777" w:rsidR="008513E0" w:rsidRPr="008513E0" w:rsidRDefault="008513E0" w:rsidP="008513E0">
      <w:pPr>
        <w:pStyle w:val="zCode"/>
        <w:rPr>
          <w:shd w:val="clear" w:color="auto" w:fill="FFFFFF"/>
        </w:rPr>
      </w:pPr>
      <w:r w:rsidRPr="008513E0">
        <w:rPr>
          <w:shd w:val="clear" w:color="auto" w:fill="FFFFFF"/>
        </w:rPr>
        <w:t xml:space="preserve">  --page-bg: #ffffff;</w:t>
      </w:r>
    </w:p>
    <w:p w14:paraId="2DD0497D" w14:textId="77777777" w:rsidR="008513E0" w:rsidRPr="008513E0" w:rsidRDefault="008513E0" w:rsidP="008513E0">
      <w:pPr>
        <w:pStyle w:val="zCode"/>
        <w:rPr>
          <w:shd w:val="clear" w:color="auto" w:fill="FFFFFF"/>
        </w:rPr>
      </w:pPr>
      <w:r w:rsidRPr="008513E0">
        <w:rPr>
          <w:shd w:val="clear" w:color="auto" w:fill="FFFFFF"/>
        </w:rPr>
        <w:t xml:space="preserve">  --text-main: #23262f;</w:t>
      </w:r>
    </w:p>
    <w:p w14:paraId="2AA00C3D" w14:textId="77777777" w:rsidR="008513E0" w:rsidRPr="008513E0" w:rsidRDefault="008513E0" w:rsidP="008513E0">
      <w:pPr>
        <w:pStyle w:val="zCode"/>
        <w:rPr>
          <w:shd w:val="clear" w:color="auto" w:fill="FFFFFF"/>
        </w:rPr>
      </w:pPr>
      <w:r w:rsidRPr="008513E0">
        <w:rPr>
          <w:shd w:val="clear" w:color="auto" w:fill="FFFFFF"/>
        </w:rPr>
        <w:t xml:space="preserve">  --text-soft: #6b7280;</w:t>
      </w:r>
    </w:p>
    <w:p w14:paraId="5902531B" w14:textId="77777777" w:rsidR="008513E0" w:rsidRPr="008513E0" w:rsidRDefault="008513E0" w:rsidP="008513E0">
      <w:pPr>
        <w:pStyle w:val="zCode"/>
        <w:rPr>
          <w:shd w:val="clear" w:color="auto" w:fill="FFFFFF"/>
        </w:rPr>
      </w:pPr>
      <w:r w:rsidRPr="008513E0">
        <w:rPr>
          <w:shd w:val="clear" w:color="auto" w:fill="FFFFFF"/>
        </w:rPr>
        <w:t xml:space="preserve">  --pink: #ff6f91;</w:t>
      </w:r>
    </w:p>
    <w:p w14:paraId="493B0F92" w14:textId="77777777" w:rsidR="008513E0" w:rsidRPr="008513E0" w:rsidRDefault="008513E0" w:rsidP="008513E0">
      <w:pPr>
        <w:pStyle w:val="zCode"/>
        <w:rPr>
          <w:shd w:val="clear" w:color="auto" w:fill="FFFFFF"/>
        </w:rPr>
      </w:pPr>
      <w:r w:rsidRPr="008513E0">
        <w:rPr>
          <w:shd w:val="clear" w:color="auto" w:fill="FFFFFF"/>
        </w:rPr>
        <w:t xml:space="preserve">  --green: #2bac73;</w:t>
      </w:r>
    </w:p>
    <w:p w14:paraId="79D128EE" w14:textId="77777777" w:rsidR="008513E0" w:rsidRPr="008513E0" w:rsidRDefault="008513E0" w:rsidP="008513E0">
      <w:pPr>
        <w:pStyle w:val="zCode"/>
        <w:rPr>
          <w:shd w:val="clear" w:color="auto" w:fill="FFFFFF"/>
        </w:rPr>
      </w:pPr>
      <w:r w:rsidRPr="008513E0">
        <w:rPr>
          <w:shd w:val="clear" w:color="auto" w:fill="FFFFFF"/>
        </w:rPr>
        <w:t xml:space="preserve">  --orange: #ff914d;</w:t>
      </w:r>
    </w:p>
    <w:p w14:paraId="681C2AF2" w14:textId="77777777" w:rsidR="008513E0" w:rsidRPr="008513E0" w:rsidRDefault="008513E0" w:rsidP="008513E0">
      <w:pPr>
        <w:pStyle w:val="zCode"/>
        <w:rPr>
          <w:shd w:val="clear" w:color="auto" w:fill="FFFFFF"/>
        </w:rPr>
      </w:pPr>
      <w:r w:rsidRPr="008513E0">
        <w:rPr>
          <w:shd w:val="clear" w:color="auto" w:fill="FFFFFF"/>
        </w:rPr>
        <w:lastRenderedPageBreak/>
        <w:t xml:space="preserve">  --active-bg: #fff2e8;</w:t>
      </w:r>
    </w:p>
    <w:p w14:paraId="1BA862C1" w14:textId="77777777" w:rsidR="008513E0" w:rsidRPr="008513E0" w:rsidRDefault="008513E0" w:rsidP="008513E0">
      <w:pPr>
        <w:pStyle w:val="zCode"/>
        <w:rPr>
          <w:shd w:val="clear" w:color="auto" w:fill="FFFFFF"/>
        </w:rPr>
      </w:pPr>
      <w:r w:rsidRPr="008513E0">
        <w:rPr>
          <w:shd w:val="clear" w:color="auto" w:fill="FFFFFF"/>
        </w:rPr>
        <w:t xml:space="preserve">  --hover-bg: #f7f7fa;</w:t>
      </w:r>
    </w:p>
    <w:p w14:paraId="25E13B9D" w14:textId="77777777" w:rsidR="008513E0" w:rsidRPr="008513E0" w:rsidRDefault="008513E0" w:rsidP="008513E0">
      <w:pPr>
        <w:pStyle w:val="zCode"/>
        <w:rPr>
          <w:shd w:val="clear" w:color="auto" w:fill="FFFFFF"/>
        </w:rPr>
      </w:pPr>
      <w:r w:rsidRPr="008513E0">
        <w:rPr>
          <w:shd w:val="clear" w:color="auto" w:fill="FFFFFF"/>
        </w:rPr>
        <w:t xml:space="preserve">  --overlay: rgba(15, 23, 42, 0.55);</w:t>
      </w:r>
    </w:p>
    <w:p w14:paraId="4CB8C409" w14:textId="77777777" w:rsidR="008513E0" w:rsidRPr="008513E0" w:rsidRDefault="008513E0" w:rsidP="008513E0">
      <w:pPr>
        <w:pStyle w:val="zCode"/>
        <w:rPr>
          <w:shd w:val="clear" w:color="auto" w:fill="FFFFFF"/>
        </w:rPr>
      </w:pPr>
      <w:r w:rsidRPr="008513E0">
        <w:rPr>
          <w:shd w:val="clear" w:color="auto" w:fill="FFFFFF"/>
        </w:rPr>
        <w:t>}</w:t>
      </w:r>
    </w:p>
    <w:p w14:paraId="67456A7A" w14:textId="77777777" w:rsidR="008513E0" w:rsidRPr="008513E0" w:rsidRDefault="008513E0" w:rsidP="008513E0">
      <w:pPr>
        <w:pStyle w:val="zCode"/>
        <w:rPr>
          <w:shd w:val="clear" w:color="auto" w:fill="FFFFFF"/>
        </w:rPr>
      </w:pPr>
    </w:p>
    <w:p w14:paraId="6D12C906" w14:textId="77777777" w:rsidR="008513E0" w:rsidRPr="008513E0" w:rsidRDefault="008513E0" w:rsidP="008513E0">
      <w:pPr>
        <w:pStyle w:val="zCode"/>
        <w:rPr>
          <w:shd w:val="clear" w:color="auto" w:fill="FFFFFF"/>
        </w:rPr>
      </w:pPr>
      <w:r w:rsidRPr="008513E0">
        <w:rPr>
          <w:shd w:val="clear" w:color="auto" w:fill="FFFFFF"/>
        </w:rPr>
        <w:t>@import "../../node_modules/bulma/bulma";</w:t>
      </w:r>
    </w:p>
    <w:p w14:paraId="04B6CAF1" w14:textId="77777777" w:rsidR="008513E0" w:rsidRPr="008513E0" w:rsidRDefault="008513E0" w:rsidP="008513E0">
      <w:pPr>
        <w:pStyle w:val="zCode"/>
        <w:rPr>
          <w:shd w:val="clear" w:color="auto" w:fill="FFFFFF"/>
        </w:rPr>
      </w:pPr>
    </w:p>
    <w:p w14:paraId="7394386B" w14:textId="77777777" w:rsidR="008513E0" w:rsidRPr="008513E0" w:rsidRDefault="008513E0" w:rsidP="008513E0">
      <w:pPr>
        <w:pStyle w:val="zCode"/>
        <w:rPr>
          <w:color w:val="EE0000"/>
          <w:shd w:val="clear" w:color="auto" w:fill="FFFFFF"/>
        </w:rPr>
      </w:pPr>
      <w:r w:rsidRPr="008513E0">
        <w:rPr>
          <w:color w:val="EE0000"/>
          <w:shd w:val="clear" w:color="auto" w:fill="FFFFFF"/>
        </w:rPr>
        <w:t>@import "./components/buttons";</w:t>
      </w:r>
    </w:p>
    <w:p w14:paraId="18455BE8" w14:textId="77777777" w:rsidR="008513E0" w:rsidRPr="008513E0" w:rsidRDefault="008513E0" w:rsidP="008513E0">
      <w:pPr>
        <w:pStyle w:val="zCode"/>
        <w:rPr>
          <w:color w:val="EE0000"/>
          <w:shd w:val="clear" w:color="auto" w:fill="FFFFFF"/>
        </w:rPr>
      </w:pPr>
      <w:r w:rsidRPr="008513E0">
        <w:rPr>
          <w:color w:val="EE0000"/>
          <w:shd w:val="clear" w:color="auto" w:fill="FFFFFF"/>
        </w:rPr>
        <w:t>@import "./components/navbar";</w:t>
      </w:r>
    </w:p>
    <w:p w14:paraId="37E390A6" w14:textId="77777777" w:rsidR="008513E0" w:rsidRPr="008513E0" w:rsidRDefault="008513E0" w:rsidP="008513E0">
      <w:pPr>
        <w:pStyle w:val="zCode"/>
        <w:rPr>
          <w:color w:val="EE0000"/>
          <w:shd w:val="clear" w:color="auto" w:fill="FFFFFF"/>
        </w:rPr>
      </w:pPr>
      <w:r w:rsidRPr="008513E0">
        <w:rPr>
          <w:color w:val="EE0000"/>
          <w:shd w:val="clear" w:color="auto" w:fill="FFFFFF"/>
        </w:rPr>
        <w:t>@import "./layouts/sidebarPageLayout";</w:t>
      </w:r>
    </w:p>
    <w:p w14:paraId="30310114" w14:textId="77777777" w:rsidR="008513E0" w:rsidRPr="008513E0" w:rsidRDefault="008513E0" w:rsidP="008513E0">
      <w:pPr>
        <w:pStyle w:val="zCode"/>
        <w:rPr>
          <w:color w:val="EE0000"/>
          <w:shd w:val="clear" w:color="auto" w:fill="FFFFFF"/>
        </w:rPr>
      </w:pPr>
      <w:r w:rsidRPr="008513E0">
        <w:rPr>
          <w:color w:val="EE0000"/>
          <w:shd w:val="clear" w:color="auto" w:fill="FFFFFF"/>
        </w:rPr>
        <w:t>@import "./components/sidebarMenuList";</w:t>
      </w:r>
    </w:p>
    <w:p w14:paraId="63032EC3" w14:textId="77777777" w:rsidR="008513E0" w:rsidRPr="008513E0" w:rsidRDefault="008513E0" w:rsidP="008513E0">
      <w:pPr>
        <w:pStyle w:val="zCode"/>
        <w:rPr>
          <w:color w:val="EE0000"/>
          <w:shd w:val="clear" w:color="auto" w:fill="FFFFFF"/>
        </w:rPr>
      </w:pPr>
      <w:r w:rsidRPr="008513E0">
        <w:rPr>
          <w:color w:val="EE0000"/>
          <w:shd w:val="clear" w:color="auto" w:fill="FFFFFF"/>
        </w:rPr>
        <w:t>@import "./layouts/pageTableContentsLayout";</w:t>
      </w:r>
    </w:p>
    <w:p w14:paraId="0C25C828" w14:textId="77777777" w:rsidR="008513E0" w:rsidRPr="008513E0" w:rsidRDefault="008513E0" w:rsidP="008513E0">
      <w:pPr>
        <w:pStyle w:val="zCode"/>
        <w:rPr>
          <w:shd w:val="clear" w:color="auto" w:fill="FFFFFF"/>
        </w:rPr>
      </w:pPr>
    </w:p>
    <w:p w14:paraId="207C6DCA"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Mobile (&lt;768px) → Sidebar = slide menu (hidden → open)</w:t>
      </w:r>
    </w:p>
    <w:p w14:paraId="608CAE41"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Tablet (≤1023px) → зөвхөн хэмжээ багасгана</w:t>
      </w:r>
    </w:p>
    <w:p w14:paraId="1005E595"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Desktop (≥769px) → Sidebar = байнга харагдана (static)</w:t>
      </w:r>
    </w:p>
    <w:p w14:paraId="4D45432B" w14:textId="77777777" w:rsidR="008513E0" w:rsidRPr="008513E0" w:rsidRDefault="008513E0" w:rsidP="008513E0">
      <w:pPr>
        <w:pStyle w:val="zCode"/>
        <w:rPr>
          <w:shd w:val="clear" w:color="auto" w:fill="FFFFFF"/>
        </w:rPr>
      </w:pPr>
    </w:p>
    <w:p w14:paraId="752EB1BE"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w:t>
      </w:r>
    </w:p>
    <w:p w14:paraId="1B65C029"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xml:space="preserve">   DESKTOP (&gt;=769px)</w:t>
      </w:r>
    </w:p>
    <w:p w14:paraId="29899B5E"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w:t>
      </w:r>
    </w:p>
    <w:p w14:paraId="1F1A4103" w14:textId="77777777" w:rsidR="008513E0" w:rsidRPr="008513E0" w:rsidRDefault="008513E0" w:rsidP="008513E0">
      <w:pPr>
        <w:pStyle w:val="zCode"/>
        <w:rPr>
          <w:shd w:val="clear" w:color="auto" w:fill="FFFFFF"/>
        </w:rPr>
      </w:pPr>
      <w:r w:rsidRPr="008513E0">
        <w:rPr>
          <w:shd w:val="clear" w:color="auto" w:fill="FFFFFF"/>
        </w:rPr>
        <w:t>@media screen and (min-width: 769px) {</w:t>
      </w:r>
    </w:p>
    <w:p w14:paraId="4D3CDE17" w14:textId="77777777" w:rsidR="008513E0" w:rsidRPr="008513E0" w:rsidRDefault="008513E0" w:rsidP="008513E0">
      <w:pPr>
        <w:pStyle w:val="zCode"/>
        <w:rPr>
          <w:shd w:val="clear" w:color="auto" w:fill="FFFFFF"/>
        </w:rPr>
      </w:pPr>
      <w:r w:rsidRPr="008513E0">
        <w:rPr>
          <w:shd w:val="clear" w:color="auto" w:fill="FFFFFF"/>
        </w:rPr>
        <w:t xml:space="preserve">  .app-mobile-sidebar,</w:t>
      </w:r>
    </w:p>
    <w:p w14:paraId="3320F591" w14:textId="77777777" w:rsidR="008513E0" w:rsidRPr="008513E0" w:rsidRDefault="008513E0" w:rsidP="008513E0">
      <w:pPr>
        <w:pStyle w:val="zCode"/>
        <w:rPr>
          <w:shd w:val="clear" w:color="auto" w:fill="FFFFFF"/>
        </w:rPr>
      </w:pPr>
      <w:r w:rsidRPr="008513E0">
        <w:rPr>
          <w:shd w:val="clear" w:color="auto" w:fill="FFFFFF"/>
        </w:rPr>
        <w:t xml:space="preserve">  .app-sidebar-mobile-head {</w:t>
      </w:r>
    </w:p>
    <w:p w14:paraId="12799405" w14:textId="77777777" w:rsidR="008513E0" w:rsidRPr="008513E0" w:rsidRDefault="008513E0" w:rsidP="008513E0">
      <w:pPr>
        <w:pStyle w:val="zCode"/>
        <w:rPr>
          <w:shd w:val="clear" w:color="auto" w:fill="FFFFFF"/>
        </w:rPr>
      </w:pPr>
      <w:r w:rsidRPr="008513E0">
        <w:rPr>
          <w:shd w:val="clear" w:color="auto" w:fill="FFFFFF"/>
        </w:rPr>
        <w:t xml:space="preserve">    </w:t>
      </w:r>
      <w:r w:rsidRPr="008513E0">
        <w:rPr>
          <w:color w:val="538135" w:themeColor="accent6" w:themeShade="BF"/>
          <w:shd w:val="clear" w:color="auto" w:fill="FFFFFF"/>
        </w:rPr>
        <w:t>/* Mobile-д зориулсан элементүүдийг нуух */</w:t>
      </w:r>
    </w:p>
    <w:p w14:paraId="5D303D36" w14:textId="77777777" w:rsidR="008513E0" w:rsidRPr="008513E0" w:rsidRDefault="008513E0" w:rsidP="008513E0">
      <w:pPr>
        <w:pStyle w:val="zCode"/>
        <w:rPr>
          <w:shd w:val="clear" w:color="auto" w:fill="FFFFFF"/>
        </w:rPr>
      </w:pPr>
      <w:r w:rsidRPr="008513E0">
        <w:rPr>
          <w:shd w:val="clear" w:color="auto" w:fill="FFFFFF"/>
        </w:rPr>
        <w:t xml:space="preserve">    display: none;</w:t>
      </w:r>
    </w:p>
    <w:p w14:paraId="1EA91FB4" w14:textId="77777777" w:rsidR="008513E0" w:rsidRPr="008513E0" w:rsidRDefault="008513E0" w:rsidP="008513E0">
      <w:pPr>
        <w:pStyle w:val="zCode"/>
        <w:rPr>
          <w:shd w:val="clear" w:color="auto" w:fill="FFFFFF"/>
        </w:rPr>
      </w:pPr>
      <w:r w:rsidRPr="008513E0">
        <w:rPr>
          <w:shd w:val="clear" w:color="auto" w:fill="FFFFFF"/>
        </w:rPr>
        <w:t xml:space="preserve">  }</w:t>
      </w:r>
    </w:p>
    <w:p w14:paraId="5932031F" w14:textId="77777777" w:rsidR="008513E0" w:rsidRPr="008513E0" w:rsidRDefault="008513E0" w:rsidP="008513E0">
      <w:pPr>
        <w:pStyle w:val="zCode"/>
        <w:rPr>
          <w:shd w:val="clear" w:color="auto" w:fill="FFFFFF"/>
        </w:rPr>
      </w:pPr>
    </w:p>
    <w:p w14:paraId="6EAEA815" w14:textId="77777777" w:rsidR="008513E0" w:rsidRPr="008513E0" w:rsidRDefault="008513E0" w:rsidP="008513E0">
      <w:pPr>
        <w:pStyle w:val="zCode"/>
        <w:rPr>
          <w:shd w:val="clear" w:color="auto" w:fill="FFFFFF"/>
        </w:rPr>
      </w:pPr>
      <w:r w:rsidRPr="008513E0">
        <w:rPr>
          <w:shd w:val="clear" w:color="auto" w:fill="FFFFFF"/>
        </w:rPr>
        <w:t xml:space="preserve">  .app-sidebar {</w:t>
      </w:r>
    </w:p>
    <w:p w14:paraId="3D731614"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xml:space="preserve">    /* Sidebar-г буцааж хэвийн layout-д оруулна */</w:t>
      </w:r>
    </w:p>
    <w:p w14:paraId="0322DF33" w14:textId="77777777" w:rsidR="008513E0" w:rsidRPr="008513E0" w:rsidRDefault="008513E0" w:rsidP="008513E0">
      <w:pPr>
        <w:pStyle w:val="zCode"/>
        <w:rPr>
          <w:shd w:val="clear" w:color="auto" w:fill="FFFFFF"/>
        </w:rPr>
      </w:pPr>
      <w:r w:rsidRPr="008513E0">
        <w:rPr>
          <w:shd w:val="clear" w:color="auto" w:fill="FFFFFF"/>
        </w:rPr>
        <w:t xml:space="preserve">    position: static;</w:t>
      </w:r>
    </w:p>
    <w:p w14:paraId="6BD96A83" w14:textId="77777777" w:rsidR="008513E0" w:rsidRPr="008513E0" w:rsidRDefault="008513E0" w:rsidP="008513E0">
      <w:pPr>
        <w:pStyle w:val="zCode"/>
        <w:rPr>
          <w:shd w:val="clear" w:color="auto" w:fill="FFFFFF"/>
        </w:rPr>
      </w:pPr>
    </w:p>
    <w:p w14:paraId="0ED80C45"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xml:space="preserve">    /* translate animation-г устгана */</w:t>
      </w:r>
    </w:p>
    <w:p w14:paraId="115B7408" w14:textId="77777777" w:rsidR="008513E0" w:rsidRPr="008513E0" w:rsidRDefault="008513E0" w:rsidP="008513E0">
      <w:pPr>
        <w:pStyle w:val="zCode"/>
        <w:rPr>
          <w:shd w:val="clear" w:color="auto" w:fill="FFFFFF"/>
        </w:rPr>
      </w:pPr>
      <w:r w:rsidRPr="008513E0">
        <w:rPr>
          <w:shd w:val="clear" w:color="auto" w:fill="FFFFFF"/>
        </w:rPr>
        <w:t xml:space="preserve">    transform: none;</w:t>
      </w:r>
    </w:p>
    <w:p w14:paraId="7C7F1CE3" w14:textId="77777777" w:rsidR="008513E0" w:rsidRPr="008513E0" w:rsidRDefault="008513E0" w:rsidP="008513E0">
      <w:pPr>
        <w:pStyle w:val="zCode"/>
        <w:rPr>
          <w:shd w:val="clear" w:color="auto" w:fill="FFFFFF"/>
        </w:rPr>
      </w:pPr>
    </w:p>
    <w:p w14:paraId="33842355" w14:textId="77777777" w:rsidR="008513E0" w:rsidRPr="008513E0" w:rsidRDefault="008513E0" w:rsidP="008513E0">
      <w:pPr>
        <w:pStyle w:val="zCode"/>
        <w:rPr>
          <w:shd w:val="clear" w:color="auto" w:fill="FFFFFF"/>
        </w:rPr>
      </w:pPr>
      <w:r w:rsidRPr="008513E0">
        <w:rPr>
          <w:shd w:val="clear" w:color="auto" w:fill="FFFFFF"/>
        </w:rPr>
        <w:t xml:space="preserve">    height: auto;</w:t>
      </w:r>
    </w:p>
    <w:p w14:paraId="6F4C38E3" w14:textId="77777777" w:rsidR="008513E0" w:rsidRPr="008513E0" w:rsidRDefault="008513E0" w:rsidP="008513E0">
      <w:pPr>
        <w:pStyle w:val="zCode"/>
        <w:rPr>
          <w:shd w:val="clear" w:color="auto" w:fill="FFFFFF"/>
        </w:rPr>
      </w:pPr>
    </w:p>
    <w:p w14:paraId="5A2F4178" w14:textId="77777777" w:rsidR="008513E0" w:rsidRPr="008513E0" w:rsidRDefault="008513E0" w:rsidP="008513E0">
      <w:pPr>
        <w:pStyle w:val="zCode"/>
        <w:rPr>
          <w:shd w:val="clear" w:color="auto" w:fill="FFFFFF"/>
        </w:rPr>
      </w:pPr>
      <w:r w:rsidRPr="008513E0">
        <w:rPr>
          <w:shd w:val="clear" w:color="auto" w:fill="FFFFFF"/>
        </w:rPr>
        <w:t xml:space="preserve">    </w:t>
      </w:r>
      <w:r w:rsidRPr="008513E0">
        <w:rPr>
          <w:color w:val="538135" w:themeColor="accent6" w:themeShade="BF"/>
          <w:shd w:val="clear" w:color="auto" w:fill="FFFFFF"/>
        </w:rPr>
        <w:t>/* Mobile shadow-г арилгана */</w:t>
      </w:r>
    </w:p>
    <w:p w14:paraId="61EF6CBD" w14:textId="77777777" w:rsidR="008513E0" w:rsidRPr="008513E0" w:rsidRDefault="008513E0" w:rsidP="008513E0">
      <w:pPr>
        <w:pStyle w:val="zCode"/>
        <w:rPr>
          <w:shd w:val="clear" w:color="auto" w:fill="FFFFFF"/>
        </w:rPr>
      </w:pPr>
      <w:r w:rsidRPr="008513E0">
        <w:rPr>
          <w:shd w:val="clear" w:color="auto" w:fill="FFFFFF"/>
        </w:rPr>
        <w:t xml:space="preserve">    box-shadow: none;</w:t>
      </w:r>
    </w:p>
    <w:p w14:paraId="392B67D3" w14:textId="77777777" w:rsidR="008513E0" w:rsidRPr="008513E0" w:rsidRDefault="008513E0" w:rsidP="008513E0">
      <w:pPr>
        <w:pStyle w:val="zCode"/>
        <w:rPr>
          <w:shd w:val="clear" w:color="auto" w:fill="FFFFFF"/>
        </w:rPr>
      </w:pPr>
      <w:r w:rsidRPr="008513E0">
        <w:rPr>
          <w:shd w:val="clear" w:color="auto" w:fill="FFFFFF"/>
        </w:rPr>
        <w:t xml:space="preserve">  }</w:t>
      </w:r>
    </w:p>
    <w:p w14:paraId="513AE956" w14:textId="77777777" w:rsidR="008513E0" w:rsidRPr="008513E0" w:rsidRDefault="008513E0" w:rsidP="008513E0">
      <w:pPr>
        <w:pStyle w:val="zCode"/>
        <w:rPr>
          <w:shd w:val="clear" w:color="auto" w:fill="FFFFFF"/>
        </w:rPr>
      </w:pPr>
      <w:r w:rsidRPr="008513E0">
        <w:rPr>
          <w:shd w:val="clear" w:color="auto" w:fill="FFFFFF"/>
        </w:rPr>
        <w:t>}</w:t>
      </w:r>
    </w:p>
    <w:p w14:paraId="5C16605B" w14:textId="77777777" w:rsidR="008513E0" w:rsidRPr="008513E0" w:rsidRDefault="008513E0" w:rsidP="008513E0">
      <w:pPr>
        <w:pStyle w:val="zCode"/>
        <w:rPr>
          <w:shd w:val="clear" w:color="auto" w:fill="FFFFFF"/>
        </w:rPr>
      </w:pPr>
    </w:p>
    <w:p w14:paraId="617B7446"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w:t>
      </w:r>
    </w:p>
    <w:p w14:paraId="58288CE0"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xml:space="preserve">   TABLET (&lt;=1024px)</w:t>
      </w:r>
    </w:p>
    <w:p w14:paraId="26B15959"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w:t>
      </w:r>
    </w:p>
    <w:p w14:paraId="7CBD7B5A" w14:textId="77777777" w:rsidR="008513E0" w:rsidRPr="008513E0" w:rsidRDefault="008513E0" w:rsidP="008513E0">
      <w:pPr>
        <w:pStyle w:val="zCode"/>
        <w:rPr>
          <w:shd w:val="clear" w:color="auto" w:fill="FFFFFF"/>
        </w:rPr>
      </w:pPr>
      <w:r w:rsidRPr="008513E0">
        <w:rPr>
          <w:shd w:val="clear" w:color="auto" w:fill="FFFFFF"/>
        </w:rPr>
        <w:t>@media screen and (max-width: 1023px) {</w:t>
      </w:r>
    </w:p>
    <w:p w14:paraId="0C322B9A" w14:textId="77777777" w:rsidR="008513E0" w:rsidRPr="008513E0" w:rsidRDefault="008513E0" w:rsidP="008513E0">
      <w:pPr>
        <w:pStyle w:val="zCode"/>
        <w:rPr>
          <w:shd w:val="clear" w:color="auto" w:fill="FFFFFF"/>
        </w:rPr>
      </w:pPr>
      <w:r w:rsidRPr="008513E0">
        <w:rPr>
          <w:shd w:val="clear" w:color="auto" w:fill="FFFFFF"/>
        </w:rPr>
        <w:t xml:space="preserve">  // .app-main-content {</w:t>
      </w:r>
    </w:p>
    <w:p w14:paraId="7BBF68D1" w14:textId="77777777" w:rsidR="008513E0" w:rsidRPr="008513E0" w:rsidRDefault="008513E0" w:rsidP="008513E0">
      <w:pPr>
        <w:pStyle w:val="zCode"/>
        <w:rPr>
          <w:shd w:val="clear" w:color="auto" w:fill="FFFFFF"/>
        </w:rPr>
      </w:pPr>
      <w:r w:rsidRPr="008513E0">
        <w:rPr>
          <w:shd w:val="clear" w:color="auto" w:fill="FFFFFF"/>
        </w:rPr>
        <w:t xml:space="preserve">  //   padding: 2rem 2rem 2.5rem; /* Desktop-оос арай бага padding */</w:t>
      </w:r>
    </w:p>
    <w:p w14:paraId="79250AC4" w14:textId="77777777" w:rsidR="008513E0" w:rsidRPr="008513E0" w:rsidRDefault="008513E0" w:rsidP="008513E0">
      <w:pPr>
        <w:pStyle w:val="zCode"/>
        <w:rPr>
          <w:shd w:val="clear" w:color="auto" w:fill="FFFFFF"/>
        </w:rPr>
      </w:pPr>
      <w:r w:rsidRPr="008513E0">
        <w:rPr>
          <w:shd w:val="clear" w:color="auto" w:fill="FFFFFF"/>
        </w:rPr>
        <w:t xml:space="preserve">  // }</w:t>
      </w:r>
    </w:p>
    <w:p w14:paraId="1D1AF053" w14:textId="77777777" w:rsidR="008513E0" w:rsidRPr="008513E0" w:rsidRDefault="008513E0" w:rsidP="008513E0">
      <w:pPr>
        <w:pStyle w:val="zCode"/>
        <w:rPr>
          <w:shd w:val="clear" w:color="auto" w:fill="FFFFFF"/>
        </w:rPr>
      </w:pPr>
    </w:p>
    <w:p w14:paraId="2D826204" w14:textId="77777777" w:rsidR="008513E0" w:rsidRPr="008513E0" w:rsidRDefault="008513E0" w:rsidP="008513E0">
      <w:pPr>
        <w:pStyle w:val="zCode"/>
        <w:rPr>
          <w:shd w:val="clear" w:color="auto" w:fill="FFFFFF"/>
        </w:rPr>
      </w:pPr>
      <w:r w:rsidRPr="008513E0">
        <w:rPr>
          <w:shd w:val="clear" w:color="auto" w:fill="FFFFFF"/>
        </w:rPr>
        <w:t xml:space="preserve">  .app-title {</w:t>
      </w:r>
    </w:p>
    <w:p w14:paraId="7DF70053" w14:textId="77777777" w:rsidR="008513E0" w:rsidRPr="008513E0" w:rsidRDefault="008513E0" w:rsidP="008513E0">
      <w:pPr>
        <w:pStyle w:val="zCode"/>
        <w:rPr>
          <w:shd w:val="clear" w:color="auto" w:fill="FFFFFF"/>
        </w:rPr>
      </w:pPr>
      <w:r w:rsidRPr="008513E0">
        <w:rPr>
          <w:shd w:val="clear" w:color="auto" w:fill="FFFFFF"/>
        </w:rPr>
        <w:t xml:space="preserve">    line-height: 1.1;</w:t>
      </w:r>
    </w:p>
    <w:p w14:paraId="07D47E4C" w14:textId="77777777" w:rsidR="008513E0" w:rsidRPr="008513E0" w:rsidRDefault="008513E0" w:rsidP="008513E0">
      <w:pPr>
        <w:pStyle w:val="zCode"/>
        <w:rPr>
          <w:shd w:val="clear" w:color="auto" w:fill="FFFFFF"/>
        </w:rPr>
      </w:pPr>
      <w:r w:rsidRPr="008513E0">
        <w:rPr>
          <w:shd w:val="clear" w:color="auto" w:fill="FFFFFF"/>
        </w:rPr>
        <w:t xml:space="preserve">    margin-bottom: 0.9rem;</w:t>
      </w:r>
    </w:p>
    <w:p w14:paraId="7DFDCCBF" w14:textId="77777777" w:rsidR="008513E0" w:rsidRPr="008513E0" w:rsidRDefault="008513E0" w:rsidP="008513E0">
      <w:pPr>
        <w:pStyle w:val="zCode"/>
        <w:rPr>
          <w:shd w:val="clear" w:color="auto" w:fill="FFFFFF"/>
        </w:rPr>
      </w:pPr>
      <w:r w:rsidRPr="008513E0">
        <w:rPr>
          <w:shd w:val="clear" w:color="auto" w:fill="FFFFFF"/>
        </w:rPr>
        <w:lastRenderedPageBreak/>
        <w:t xml:space="preserve">  }</w:t>
      </w:r>
    </w:p>
    <w:p w14:paraId="0CA4C2DC" w14:textId="77777777" w:rsidR="008513E0" w:rsidRPr="008513E0" w:rsidRDefault="008513E0" w:rsidP="008513E0">
      <w:pPr>
        <w:pStyle w:val="zCode"/>
        <w:rPr>
          <w:shd w:val="clear" w:color="auto" w:fill="FFFFFF"/>
        </w:rPr>
      </w:pPr>
    </w:p>
    <w:p w14:paraId="27D434FC" w14:textId="77777777" w:rsidR="008513E0" w:rsidRPr="008513E0" w:rsidRDefault="008513E0" w:rsidP="008513E0">
      <w:pPr>
        <w:pStyle w:val="zCode"/>
        <w:rPr>
          <w:shd w:val="clear" w:color="auto" w:fill="FFFFFF"/>
        </w:rPr>
      </w:pPr>
      <w:r w:rsidRPr="008513E0">
        <w:rPr>
          <w:shd w:val="clear" w:color="auto" w:fill="FFFFFF"/>
        </w:rPr>
        <w:t xml:space="preserve">  .app-subtitle {</w:t>
      </w:r>
    </w:p>
    <w:p w14:paraId="130170D4" w14:textId="77777777" w:rsidR="008513E0" w:rsidRPr="008513E0" w:rsidRDefault="008513E0" w:rsidP="008513E0">
      <w:pPr>
        <w:pStyle w:val="zCode"/>
        <w:rPr>
          <w:shd w:val="clear" w:color="auto" w:fill="FFFFFF"/>
        </w:rPr>
      </w:pPr>
      <w:r w:rsidRPr="008513E0">
        <w:rPr>
          <w:shd w:val="clear" w:color="auto" w:fill="FFFFFF"/>
        </w:rPr>
        <w:t xml:space="preserve">    margin-bottom: 2rem;</w:t>
      </w:r>
    </w:p>
    <w:p w14:paraId="39524138" w14:textId="77777777" w:rsidR="008513E0" w:rsidRPr="008513E0" w:rsidRDefault="008513E0" w:rsidP="008513E0">
      <w:pPr>
        <w:pStyle w:val="zCode"/>
        <w:rPr>
          <w:shd w:val="clear" w:color="auto" w:fill="FFFFFF"/>
        </w:rPr>
      </w:pPr>
      <w:r w:rsidRPr="008513E0">
        <w:rPr>
          <w:shd w:val="clear" w:color="auto" w:fill="FFFFFF"/>
        </w:rPr>
        <w:t xml:space="preserve">  }</w:t>
      </w:r>
    </w:p>
    <w:p w14:paraId="239CD0C5" w14:textId="77777777" w:rsidR="008513E0" w:rsidRPr="008513E0" w:rsidRDefault="008513E0" w:rsidP="008513E0">
      <w:pPr>
        <w:pStyle w:val="zCode"/>
        <w:rPr>
          <w:shd w:val="clear" w:color="auto" w:fill="FFFFFF"/>
        </w:rPr>
      </w:pPr>
    </w:p>
    <w:p w14:paraId="5201DDB9" w14:textId="77777777" w:rsidR="008513E0" w:rsidRPr="008513E0" w:rsidRDefault="008513E0" w:rsidP="008513E0">
      <w:pPr>
        <w:pStyle w:val="zCode"/>
        <w:rPr>
          <w:shd w:val="clear" w:color="auto" w:fill="FFFFFF"/>
        </w:rPr>
      </w:pPr>
      <w:r w:rsidRPr="008513E0">
        <w:rPr>
          <w:shd w:val="clear" w:color="auto" w:fill="FFFFFF"/>
        </w:rPr>
        <w:t xml:space="preserve">  .app-tbl {</w:t>
      </w:r>
    </w:p>
    <w:p w14:paraId="2CA3D8FA" w14:textId="77777777" w:rsidR="008513E0" w:rsidRPr="008513E0" w:rsidRDefault="008513E0" w:rsidP="008513E0">
      <w:pPr>
        <w:pStyle w:val="zCode"/>
        <w:rPr>
          <w:shd w:val="clear" w:color="auto" w:fill="FFFFFF"/>
        </w:rPr>
      </w:pPr>
      <w:r w:rsidRPr="008513E0">
        <w:rPr>
          <w:shd w:val="clear" w:color="auto" w:fill="FFFFFF"/>
        </w:rPr>
        <w:t xml:space="preserve">    font-size: 0.9rem;</w:t>
      </w:r>
    </w:p>
    <w:p w14:paraId="24C7AF56" w14:textId="77777777" w:rsidR="008513E0" w:rsidRPr="008513E0" w:rsidRDefault="008513E0" w:rsidP="008513E0">
      <w:pPr>
        <w:pStyle w:val="zCode"/>
        <w:rPr>
          <w:shd w:val="clear" w:color="auto" w:fill="FFFFFF"/>
        </w:rPr>
      </w:pPr>
      <w:r w:rsidRPr="008513E0">
        <w:rPr>
          <w:shd w:val="clear" w:color="auto" w:fill="FFFFFF"/>
        </w:rPr>
        <w:t xml:space="preserve">  }</w:t>
      </w:r>
    </w:p>
    <w:p w14:paraId="1B9E38C8" w14:textId="77777777" w:rsidR="008513E0" w:rsidRPr="008513E0" w:rsidRDefault="008513E0" w:rsidP="008513E0">
      <w:pPr>
        <w:pStyle w:val="zCode"/>
        <w:rPr>
          <w:shd w:val="clear" w:color="auto" w:fill="FFFFFF"/>
        </w:rPr>
      </w:pPr>
      <w:r w:rsidRPr="008513E0">
        <w:rPr>
          <w:shd w:val="clear" w:color="auto" w:fill="FFFFFF"/>
        </w:rPr>
        <w:t>}</w:t>
      </w:r>
    </w:p>
    <w:p w14:paraId="1FF50F86" w14:textId="77777777" w:rsidR="008513E0" w:rsidRPr="008513E0" w:rsidRDefault="008513E0" w:rsidP="008513E0">
      <w:pPr>
        <w:pStyle w:val="zCode"/>
        <w:rPr>
          <w:color w:val="538135" w:themeColor="accent6" w:themeShade="BF"/>
          <w:shd w:val="clear" w:color="auto" w:fill="FFFFFF"/>
        </w:rPr>
      </w:pPr>
    </w:p>
    <w:p w14:paraId="17614A5E"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w:t>
      </w:r>
    </w:p>
    <w:p w14:paraId="0A6EC4F4"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xml:space="preserve">   MOBILE (&lt;=768px)</w:t>
      </w:r>
    </w:p>
    <w:p w14:paraId="56867F15"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w:t>
      </w:r>
    </w:p>
    <w:p w14:paraId="00C63C8C" w14:textId="77777777" w:rsidR="008513E0" w:rsidRPr="008513E0" w:rsidRDefault="008513E0" w:rsidP="008513E0">
      <w:pPr>
        <w:pStyle w:val="zCode"/>
        <w:rPr>
          <w:shd w:val="clear" w:color="auto" w:fill="FFFFFF"/>
        </w:rPr>
      </w:pPr>
      <w:r w:rsidRPr="008513E0">
        <w:rPr>
          <w:shd w:val="clear" w:color="auto" w:fill="FFFFFF"/>
        </w:rPr>
        <w:t>@media screen and (max-width: 768px) {</w:t>
      </w:r>
    </w:p>
    <w:p w14:paraId="500D7A42" w14:textId="77777777" w:rsidR="008513E0" w:rsidRPr="008513E0" w:rsidRDefault="008513E0" w:rsidP="008513E0">
      <w:pPr>
        <w:pStyle w:val="zCode"/>
        <w:rPr>
          <w:shd w:val="clear" w:color="auto" w:fill="FFFFFF"/>
        </w:rPr>
      </w:pPr>
      <w:r w:rsidRPr="008513E0">
        <w:rPr>
          <w:shd w:val="clear" w:color="auto" w:fill="FFFFFF"/>
        </w:rPr>
        <w:t xml:space="preserve">  .app-shell {</w:t>
      </w:r>
    </w:p>
    <w:p w14:paraId="3018270C" w14:textId="77777777" w:rsidR="008513E0" w:rsidRPr="008513E0" w:rsidRDefault="008513E0" w:rsidP="008513E0">
      <w:pPr>
        <w:pStyle w:val="zCode"/>
        <w:rPr>
          <w:shd w:val="clear" w:color="auto" w:fill="FFFFFF"/>
        </w:rPr>
      </w:pPr>
      <w:r w:rsidRPr="008513E0">
        <w:rPr>
          <w:shd w:val="clear" w:color="auto" w:fill="FFFFFF"/>
        </w:rPr>
        <w:t xml:space="preserve">    display: block; /* Sidebar + main layout-ийг stack болгоно */</w:t>
      </w:r>
    </w:p>
    <w:p w14:paraId="299EB9F9" w14:textId="77777777" w:rsidR="008513E0" w:rsidRPr="008513E0" w:rsidRDefault="008513E0" w:rsidP="008513E0">
      <w:pPr>
        <w:pStyle w:val="zCode"/>
        <w:rPr>
          <w:shd w:val="clear" w:color="auto" w:fill="FFFFFF"/>
        </w:rPr>
      </w:pPr>
      <w:r w:rsidRPr="008513E0">
        <w:rPr>
          <w:shd w:val="clear" w:color="auto" w:fill="FFFFFF"/>
        </w:rPr>
        <w:t xml:space="preserve">  }</w:t>
      </w:r>
    </w:p>
    <w:p w14:paraId="49514B4A" w14:textId="77777777" w:rsidR="008513E0" w:rsidRPr="008513E0" w:rsidRDefault="008513E0" w:rsidP="008513E0">
      <w:pPr>
        <w:pStyle w:val="zCode"/>
        <w:rPr>
          <w:shd w:val="clear" w:color="auto" w:fill="FFFFFF"/>
        </w:rPr>
      </w:pPr>
    </w:p>
    <w:p w14:paraId="4EC23AD0" w14:textId="77777777" w:rsidR="008513E0" w:rsidRPr="008513E0" w:rsidRDefault="008513E0" w:rsidP="008513E0">
      <w:pPr>
        <w:pStyle w:val="zCode"/>
        <w:rPr>
          <w:shd w:val="clear" w:color="auto" w:fill="FFFFFF"/>
        </w:rPr>
      </w:pPr>
      <w:r w:rsidRPr="008513E0">
        <w:rPr>
          <w:shd w:val="clear" w:color="auto" w:fill="FFFFFF"/>
        </w:rPr>
        <w:t xml:space="preserve">  .app-mobile-sidebar {</w:t>
      </w:r>
    </w:p>
    <w:p w14:paraId="0C570ABE" w14:textId="77777777" w:rsidR="008513E0" w:rsidRPr="008513E0" w:rsidRDefault="008513E0" w:rsidP="008513E0">
      <w:pPr>
        <w:pStyle w:val="zCode"/>
        <w:rPr>
          <w:shd w:val="clear" w:color="auto" w:fill="FFFFFF"/>
        </w:rPr>
      </w:pPr>
      <w:r w:rsidRPr="008513E0">
        <w:rPr>
          <w:shd w:val="clear" w:color="auto" w:fill="FFFFFF"/>
        </w:rPr>
        <w:t xml:space="preserve">    display: block; /* Mobile дээр гарч ирэх </w:t>
      </w:r>
      <w:r w:rsidRPr="008513E0">
        <w:rPr>
          <w:rFonts w:ascii="Cambria Math" w:hAnsi="Cambria Math" w:cs="Cambria Math"/>
          <w:shd w:val="clear" w:color="auto" w:fill="FFFFFF"/>
        </w:rPr>
        <w:t>↪</w:t>
      </w:r>
      <w:r w:rsidRPr="008513E0">
        <w:rPr>
          <w:shd w:val="clear" w:color="auto" w:fill="FFFFFF"/>
        </w:rPr>
        <w:t xml:space="preserve"> button */</w:t>
      </w:r>
    </w:p>
    <w:p w14:paraId="0243D1F3" w14:textId="77777777" w:rsidR="008513E0" w:rsidRPr="008513E0" w:rsidRDefault="008513E0" w:rsidP="008513E0">
      <w:pPr>
        <w:pStyle w:val="zCode"/>
        <w:rPr>
          <w:shd w:val="clear" w:color="auto" w:fill="FFFFFF"/>
        </w:rPr>
      </w:pPr>
      <w:r w:rsidRPr="008513E0">
        <w:rPr>
          <w:shd w:val="clear" w:color="auto" w:fill="FFFFFF"/>
        </w:rPr>
        <w:t xml:space="preserve">  }</w:t>
      </w:r>
    </w:p>
    <w:p w14:paraId="7EDA1038" w14:textId="77777777" w:rsidR="008513E0" w:rsidRPr="008513E0" w:rsidRDefault="008513E0" w:rsidP="008513E0">
      <w:pPr>
        <w:pStyle w:val="zCode"/>
        <w:rPr>
          <w:shd w:val="clear" w:color="auto" w:fill="FFFFFF"/>
        </w:rPr>
      </w:pPr>
    </w:p>
    <w:p w14:paraId="0EAD365A" w14:textId="77777777" w:rsidR="008513E0" w:rsidRPr="008513E0" w:rsidRDefault="008513E0" w:rsidP="008513E0">
      <w:pPr>
        <w:pStyle w:val="zCode"/>
        <w:rPr>
          <w:shd w:val="clear" w:color="auto" w:fill="FFFFFF"/>
        </w:rPr>
      </w:pPr>
      <w:r w:rsidRPr="008513E0">
        <w:rPr>
          <w:shd w:val="clear" w:color="auto" w:fill="FFFFFF"/>
        </w:rPr>
        <w:t xml:space="preserve">  .app-sidebar {</w:t>
      </w:r>
    </w:p>
    <w:p w14:paraId="260AC46F" w14:textId="77777777" w:rsidR="008513E0" w:rsidRPr="008513E0" w:rsidRDefault="008513E0" w:rsidP="008513E0">
      <w:pPr>
        <w:pStyle w:val="zCode"/>
        <w:rPr>
          <w:shd w:val="clear" w:color="auto" w:fill="FFFFFF"/>
        </w:rPr>
      </w:pPr>
      <w:r w:rsidRPr="008513E0">
        <w:rPr>
          <w:shd w:val="clear" w:color="auto" w:fill="FFFFFF"/>
        </w:rPr>
        <w:t xml:space="preserve">    display: block;</w:t>
      </w:r>
    </w:p>
    <w:p w14:paraId="061E9079" w14:textId="77777777" w:rsidR="008513E0" w:rsidRPr="008513E0" w:rsidRDefault="008513E0" w:rsidP="008513E0">
      <w:pPr>
        <w:pStyle w:val="zCode"/>
        <w:rPr>
          <w:shd w:val="clear" w:color="auto" w:fill="FFFFFF"/>
        </w:rPr>
      </w:pPr>
      <w:r w:rsidRPr="008513E0">
        <w:rPr>
          <w:shd w:val="clear" w:color="auto" w:fill="FFFFFF"/>
        </w:rPr>
        <w:t xml:space="preserve">    position: fixed; /* Sidebar-г fixed болгож slide menu болгоно */</w:t>
      </w:r>
    </w:p>
    <w:p w14:paraId="5D9923A2" w14:textId="77777777" w:rsidR="008513E0" w:rsidRPr="008513E0" w:rsidRDefault="008513E0" w:rsidP="008513E0">
      <w:pPr>
        <w:pStyle w:val="zCode"/>
        <w:rPr>
          <w:shd w:val="clear" w:color="auto" w:fill="FFFFFF"/>
        </w:rPr>
      </w:pPr>
      <w:r w:rsidRPr="008513E0">
        <w:rPr>
          <w:shd w:val="clear" w:color="auto" w:fill="FFFFFF"/>
        </w:rPr>
        <w:t xml:space="preserve">    top: 0;</w:t>
      </w:r>
    </w:p>
    <w:p w14:paraId="56F8E819" w14:textId="77777777" w:rsidR="008513E0" w:rsidRPr="008513E0" w:rsidRDefault="008513E0" w:rsidP="008513E0">
      <w:pPr>
        <w:pStyle w:val="zCode"/>
        <w:rPr>
          <w:shd w:val="clear" w:color="auto" w:fill="FFFFFF"/>
        </w:rPr>
      </w:pPr>
      <w:r w:rsidRPr="008513E0">
        <w:rPr>
          <w:shd w:val="clear" w:color="auto" w:fill="FFFFFF"/>
        </w:rPr>
        <w:t xml:space="preserve">    left: 0;</w:t>
      </w:r>
    </w:p>
    <w:p w14:paraId="25ECF6A7" w14:textId="77777777" w:rsidR="008513E0" w:rsidRPr="008513E0" w:rsidRDefault="008513E0" w:rsidP="008513E0">
      <w:pPr>
        <w:pStyle w:val="zCode"/>
        <w:rPr>
          <w:shd w:val="clear" w:color="auto" w:fill="FFFFFF"/>
        </w:rPr>
      </w:pPr>
      <w:r w:rsidRPr="008513E0">
        <w:rPr>
          <w:shd w:val="clear" w:color="auto" w:fill="FFFFFF"/>
        </w:rPr>
        <w:t xml:space="preserve">    width: 320px;</w:t>
      </w:r>
    </w:p>
    <w:p w14:paraId="0EBF29E8" w14:textId="77777777" w:rsidR="008513E0" w:rsidRPr="008513E0" w:rsidRDefault="008513E0" w:rsidP="008513E0">
      <w:pPr>
        <w:pStyle w:val="zCode"/>
        <w:rPr>
          <w:shd w:val="clear" w:color="auto" w:fill="FFFFFF"/>
        </w:rPr>
      </w:pPr>
      <w:r w:rsidRPr="008513E0">
        <w:rPr>
          <w:shd w:val="clear" w:color="auto" w:fill="FFFFFF"/>
        </w:rPr>
        <w:t xml:space="preserve">    max-width: 85vw;</w:t>
      </w:r>
    </w:p>
    <w:p w14:paraId="56B75676" w14:textId="77777777" w:rsidR="008513E0" w:rsidRPr="008513E0" w:rsidRDefault="008513E0" w:rsidP="008513E0">
      <w:pPr>
        <w:pStyle w:val="zCode"/>
        <w:rPr>
          <w:shd w:val="clear" w:color="auto" w:fill="FFFFFF"/>
        </w:rPr>
      </w:pPr>
      <w:r w:rsidRPr="008513E0">
        <w:rPr>
          <w:shd w:val="clear" w:color="auto" w:fill="FFFFFF"/>
        </w:rPr>
        <w:t xml:space="preserve">    min-width: unset;</w:t>
      </w:r>
    </w:p>
    <w:p w14:paraId="527CDB03" w14:textId="77777777" w:rsidR="008513E0" w:rsidRPr="008513E0" w:rsidRDefault="008513E0" w:rsidP="008513E0">
      <w:pPr>
        <w:pStyle w:val="zCode"/>
        <w:rPr>
          <w:shd w:val="clear" w:color="auto" w:fill="FFFFFF"/>
        </w:rPr>
      </w:pPr>
      <w:r w:rsidRPr="008513E0">
        <w:rPr>
          <w:shd w:val="clear" w:color="auto" w:fill="FFFFFF"/>
        </w:rPr>
        <w:t xml:space="preserve">    height: 100vh;</w:t>
      </w:r>
    </w:p>
    <w:p w14:paraId="1AEADC62" w14:textId="77777777" w:rsidR="008513E0" w:rsidRPr="008513E0" w:rsidRDefault="008513E0" w:rsidP="008513E0">
      <w:pPr>
        <w:pStyle w:val="zCode"/>
        <w:rPr>
          <w:shd w:val="clear" w:color="auto" w:fill="FFFFFF"/>
        </w:rPr>
      </w:pPr>
      <w:r w:rsidRPr="008513E0">
        <w:rPr>
          <w:shd w:val="clear" w:color="auto" w:fill="FFFFFF"/>
        </w:rPr>
        <w:t xml:space="preserve">    z-index: 40;</w:t>
      </w:r>
    </w:p>
    <w:p w14:paraId="3F154A5B" w14:textId="77777777" w:rsidR="008513E0" w:rsidRPr="008513E0" w:rsidRDefault="008513E0" w:rsidP="008513E0">
      <w:pPr>
        <w:pStyle w:val="zCode"/>
        <w:rPr>
          <w:shd w:val="clear" w:color="auto" w:fill="FFFFFF"/>
        </w:rPr>
      </w:pPr>
      <w:r w:rsidRPr="008513E0">
        <w:rPr>
          <w:shd w:val="clear" w:color="auto" w:fill="FFFFFF"/>
        </w:rPr>
        <w:t xml:space="preserve">    background: #fff;</w:t>
      </w:r>
    </w:p>
    <w:p w14:paraId="2ED26C16" w14:textId="77777777" w:rsidR="008513E0" w:rsidRPr="008513E0" w:rsidRDefault="008513E0" w:rsidP="008513E0">
      <w:pPr>
        <w:pStyle w:val="zCode"/>
        <w:rPr>
          <w:shd w:val="clear" w:color="auto" w:fill="FFFFFF"/>
        </w:rPr>
      </w:pPr>
      <w:r w:rsidRPr="008513E0">
        <w:rPr>
          <w:shd w:val="clear" w:color="auto" w:fill="FFFFFF"/>
        </w:rPr>
        <w:t xml:space="preserve">    border-right: 1px solid var(--border);</w:t>
      </w:r>
    </w:p>
    <w:p w14:paraId="59895877" w14:textId="77777777" w:rsidR="008513E0" w:rsidRPr="008513E0" w:rsidRDefault="008513E0" w:rsidP="008513E0">
      <w:pPr>
        <w:pStyle w:val="zCode"/>
        <w:rPr>
          <w:shd w:val="clear" w:color="auto" w:fill="FFFFFF"/>
        </w:rPr>
      </w:pPr>
      <w:r w:rsidRPr="008513E0">
        <w:rPr>
          <w:shd w:val="clear" w:color="auto" w:fill="FFFFFF"/>
        </w:rPr>
        <w:t xml:space="preserve">    border-bottom: 0;</w:t>
      </w:r>
    </w:p>
    <w:p w14:paraId="0513AA38" w14:textId="77777777" w:rsidR="008513E0" w:rsidRPr="008513E0" w:rsidRDefault="008513E0" w:rsidP="008513E0">
      <w:pPr>
        <w:pStyle w:val="zCode"/>
        <w:rPr>
          <w:shd w:val="clear" w:color="auto" w:fill="FFFFFF"/>
        </w:rPr>
      </w:pPr>
      <w:r w:rsidRPr="008513E0">
        <w:rPr>
          <w:shd w:val="clear" w:color="auto" w:fill="FFFFFF"/>
        </w:rPr>
        <w:t xml:space="preserve">    padding: 1rem 1rem 2rem;</w:t>
      </w:r>
    </w:p>
    <w:p w14:paraId="5E75E9C7" w14:textId="77777777" w:rsidR="008513E0" w:rsidRPr="008513E0" w:rsidRDefault="008513E0" w:rsidP="008513E0">
      <w:pPr>
        <w:pStyle w:val="zCode"/>
        <w:rPr>
          <w:shd w:val="clear" w:color="auto" w:fill="FFFFFF"/>
        </w:rPr>
      </w:pPr>
      <w:r w:rsidRPr="008513E0">
        <w:rPr>
          <w:shd w:val="clear" w:color="auto" w:fill="FFFFFF"/>
        </w:rPr>
        <w:t xml:space="preserve">    overflow-y: auto;</w:t>
      </w:r>
    </w:p>
    <w:p w14:paraId="6C966369" w14:textId="77777777" w:rsidR="008513E0" w:rsidRPr="008513E0" w:rsidRDefault="008513E0" w:rsidP="008513E0">
      <w:pPr>
        <w:pStyle w:val="zCode"/>
        <w:rPr>
          <w:shd w:val="clear" w:color="auto" w:fill="FFFFFF"/>
        </w:rPr>
      </w:pPr>
      <w:r w:rsidRPr="008513E0">
        <w:rPr>
          <w:shd w:val="clear" w:color="auto" w:fill="FFFFFF"/>
        </w:rPr>
        <w:t xml:space="preserve">    /* Sidebar-г default үед нуух (зүүн тийш гаргана) */</w:t>
      </w:r>
    </w:p>
    <w:p w14:paraId="6070B777" w14:textId="77777777" w:rsidR="008513E0" w:rsidRPr="008513E0" w:rsidRDefault="008513E0" w:rsidP="008513E0">
      <w:pPr>
        <w:pStyle w:val="zCode"/>
        <w:rPr>
          <w:shd w:val="clear" w:color="auto" w:fill="FFFFFF"/>
        </w:rPr>
      </w:pPr>
      <w:r w:rsidRPr="008513E0">
        <w:rPr>
          <w:shd w:val="clear" w:color="auto" w:fill="FFFFFF"/>
        </w:rPr>
        <w:t xml:space="preserve">    transform: translateX(-100%);</w:t>
      </w:r>
    </w:p>
    <w:p w14:paraId="5F3B480A" w14:textId="77777777" w:rsidR="008513E0" w:rsidRPr="008513E0" w:rsidRDefault="008513E0" w:rsidP="008513E0">
      <w:pPr>
        <w:pStyle w:val="zCode"/>
        <w:rPr>
          <w:shd w:val="clear" w:color="auto" w:fill="FFFFFF"/>
        </w:rPr>
      </w:pPr>
      <w:r w:rsidRPr="008513E0">
        <w:rPr>
          <w:shd w:val="clear" w:color="auto" w:fill="FFFFFF"/>
        </w:rPr>
        <w:t xml:space="preserve">    transition: transform 0.28s ease;</w:t>
      </w:r>
    </w:p>
    <w:p w14:paraId="0047927C" w14:textId="77777777" w:rsidR="008513E0" w:rsidRPr="008513E0" w:rsidRDefault="008513E0" w:rsidP="008513E0">
      <w:pPr>
        <w:pStyle w:val="zCode"/>
        <w:rPr>
          <w:shd w:val="clear" w:color="auto" w:fill="FFFFFF"/>
        </w:rPr>
      </w:pPr>
      <w:r w:rsidRPr="008513E0">
        <w:rPr>
          <w:shd w:val="clear" w:color="auto" w:fill="FFFFFF"/>
        </w:rPr>
        <w:t xml:space="preserve">    box-shadow: 10px 0 30px rgba(0, 0, 0, 0.14);</w:t>
      </w:r>
    </w:p>
    <w:p w14:paraId="54CB5345" w14:textId="77777777" w:rsidR="008513E0" w:rsidRPr="008513E0" w:rsidRDefault="008513E0" w:rsidP="008513E0">
      <w:pPr>
        <w:pStyle w:val="zCode"/>
        <w:rPr>
          <w:shd w:val="clear" w:color="auto" w:fill="FFFFFF"/>
        </w:rPr>
      </w:pPr>
      <w:r w:rsidRPr="008513E0">
        <w:rPr>
          <w:shd w:val="clear" w:color="auto" w:fill="FFFFFF"/>
        </w:rPr>
        <w:t xml:space="preserve">  }</w:t>
      </w:r>
    </w:p>
    <w:p w14:paraId="17466F10" w14:textId="77777777" w:rsidR="008513E0" w:rsidRPr="008513E0" w:rsidRDefault="008513E0" w:rsidP="008513E0">
      <w:pPr>
        <w:pStyle w:val="zCode"/>
        <w:rPr>
          <w:shd w:val="clear" w:color="auto" w:fill="FFFFFF"/>
        </w:rPr>
      </w:pPr>
    </w:p>
    <w:p w14:paraId="041F7762" w14:textId="77777777" w:rsidR="008513E0" w:rsidRPr="008513E0" w:rsidRDefault="008513E0" w:rsidP="008513E0">
      <w:pPr>
        <w:pStyle w:val="zCode"/>
        <w:rPr>
          <w:shd w:val="clear" w:color="auto" w:fill="FFFFFF"/>
        </w:rPr>
      </w:pPr>
      <w:r w:rsidRPr="008513E0">
        <w:rPr>
          <w:shd w:val="clear" w:color="auto" w:fill="FFFFFF"/>
        </w:rPr>
        <w:t xml:space="preserve">  .app-sidebar.is-open {</w:t>
      </w:r>
    </w:p>
    <w:p w14:paraId="4633916A" w14:textId="77777777" w:rsidR="008513E0" w:rsidRPr="008513E0" w:rsidRDefault="008513E0" w:rsidP="008513E0">
      <w:pPr>
        <w:pStyle w:val="zCode"/>
        <w:rPr>
          <w:shd w:val="clear" w:color="auto" w:fill="FFFFFF"/>
        </w:rPr>
      </w:pPr>
      <w:r w:rsidRPr="008513E0">
        <w:rPr>
          <w:shd w:val="clear" w:color="auto" w:fill="FFFFFF"/>
        </w:rPr>
        <w:t xml:space="preserve">    transform: translateX(0); /* Нээгдэх үед буцааж харуулна */</w:t>
      </w:r>
    </w:p>
    <w:p w14:paraId="435E6CCB" w14:textId="77777777" w:rsidR="008513E0" w:rsidRPr="008513E0" w:rsidRDefault="008513E0" w:rsidP="008513E0">
      <w:pPr>
        <w:pStyle w:val="zCode"/>
        <w:rPr>
          <w:shd w:val="clear" w:color="auto" w:fill="FFFFFF"/>
        </w:rPr>
      </w:pPr>
      <w:r w:rsidRPr="008513E0">
        <w:rPr>
          <w:shd w:val="clear" w:color="auto" w:fill="FFFFFF"/>
        </w:rPr>
        <w:t xml:space="preserve">  }</w:t>
      </w:r>
    </w:p>
    <w:p w14:paraId="1880870F" w14:textId="77777777" w:rsidR="008513E0" w:rsidRPr="008513E0" w:rsidRDefault="008513E0" w:rsidP="008513E0">
      <w:pPr>
        <w:pStyle w:val="zCode"/>
        <w:rPr>
          <w:shd w:val="clear" w:color="auto" w:fill="FFFFFF"/>
        </w:rPr>
      </w:pPr>
    </w:p>
    <w:p w14:paraId="15C9FFBA" w14:textId="77777777" w:rsidR="008513E0" w:rsidRPr="008513E0" w:rsidRDefault="008513E0" w:rsidP="008513E0">
      <w:pPr>
        <w:pStyle w:val="zCode"/>
        <w:rPr>
          <w:shd w:val="clear" w:color="auto" w:fill="FFFFFF"/>
        </w:rPr>
      </w:pPr>
      <w:r w:rsidRPr="008513E0">
        <w:rPr>
          <w:shd w:val="clear" w:color="auto" w:fill="FFFFFF"/>
        </w:rPr>
        <w:t xml:space="preserve">  .app-sidebar-mobile-head {</w:t>
      </w:r>
    </w:p>
    <w:p w14:paraId="01643BAB" w14:textId="77777777" w:rsidR="008513E0" w:rsidRPr="008513E0" w:rsidRDefault="008513E0" w:rsidP="008513E0">
      <w:pPr>
        <w:pStyle w:val="zCode"/>
        <w:rPr>
          <w:shd w:val="clear" w:color="auto" w:fill="FFFFFF"/>
        </w:rPr>
      </w:pPr>
      <w:r w:rsidRPr="008513E0">
        <w:rPr>
          <w:shd w:val="clear" w:color="auto" w:fill="FFFFFF"/>
        </w:rPr>
        <w:t xml:space="preserve">    /* Close button байрлах хэсэг */</w:t>
      </w:r>
    </w:p>
    <w:p w14:paraId="7D51D254" w14:textId="77777777" w:rsidR="008513E0" w:rsidRPr="008513E0" w:rsidRDefault="008513E0" w:rsidP="008513E0">
      <w:pPr>
        <w:pStyle w:val="zCode"/>
        <w:rPr>
          <w:shd w:val="clear" w:color="auto" w:fill="FFFFFF"/>
        </w:rPr>
      </w:pPr>
      <w:r w:rsidRPr="008513E0">
        <w:rPr>
          <w:shd w:val="clear" w:color="auto" w:fill="FFFFFF"/>
        </w:rPr>
        <w:t xml:space="preserve">    display: flex;</w:t>
      </w:r>
    </w:p>
    <w:p w14:paraId="46FEDE19" w14:textId="77777777" w:rsidR="008513E0" w:rsidRPr="008513E0" w:rsidRDefault="008513E0" w:rsidP="008513E0">
      <w:pPr>
        <w:pStyle w:val="zCode"/>
        <w:rPr>
          <w:shd w:val="clear" w:color="auto" w:fill="FFFFFF"/>
        </w:rPr>
      </w:pPr>
      <w:r w:rsidRPr="008513E0">
        <w:rPr>
          <w:shd w:val="clear" w:color="auto" w:fill="FFFFFF"/>
        </w:rPr>
        <w:t xml:space="preserve">    justify-content: flex-end;</w:t>
      </w:r>
    </w:p>
    <w:p w14:paraId="3A9B3495" w14:textId="77777777" w:rsidR="008513E0" w:rsidRPr="008513E0" w:rsidRDefault="008513E0" w:rsidP="008513E0">
      <w:pPr>
        <w:pStyle w:val="zCode"/>
        <w:rPr>
          <w:shd w:val="clear" w:color="auto" w:fill="FFFFFF"/>
        </w:rPr>
      </w:pPr>
      <w:r w:rsidRPr="008513E0">
        <w:rPr>
          <w:shd w:val="clear" w:color="auto" w:fill="FFFFFF"/>
        </w:rPr>
        <w:lastRenderedPageBreak/>
        <w:t xml:space="preserve">    margin-bottom: 0.75rem;</w:t>
      </w:r>
    </w:p>
    <w:p w14:paraId="6F3D0740" w14:textId="77777777" w:rsidR="008513E0" w:rsidRPr="008513E0" w:rsidRDefault="008513E0" w:rsidP="008513E0">
      <w:pPr>
        <w:pStyle w:val="zCode"/>
        <w:rPr>
          <w:shd w:val="clear" w:color="auto" w:fill="FFFFFF"/>
        </w:rPr>
      </w:pPr>
      <w:r w:rsidRPr="008513E0">
        <w:rPr>
          <w:shd w:val="clear" w:color="auto" w:fill="FFFFFF"/>
        </w:rPr>
        <w:t xml:space="preserve">  }</w:t>
      </w:r>
    </w:p>
    <w:p w14:paraId="134C1B43" w14:textId="77777777" w:rsidR="008513E0" w:rsidRPr="008513E0" w:rsidRDefault="008513E0" w:rsidP="008513E0">
      <w:pPr>
        <w:pStyle w:val="zCode"/>
        <w:rPr>
          <w:shd w:val="clear" w:color="auto" w:fill="FFFFFF"/>
        </w:rPr>
      </w:pPr>
    </w:p>
    <w:p w14:paraId="69BE9A4D" w14:textId="77777777" w:rsidR="008513E0" w:rsidRPr="008513E0" w:rsidRDefault="008513E0" w:rsidP="008513E0">
      <w:pPr>
        <w:pStyle w:val="zCode"/>
        <w:rPr>
          <w:shd w:val="clear" w:color="auto" w:fill="FFFFFF"/>
        </w:rPr>
      </w:pPr>
      <w:r w:rsidRPr="008513E0">
        <w:rPr>
          <w:shd w:val="clear" w:color="auto" w:fill="FFFFFF"/>
        </w:rPr>
        <w:t xml:space="preserve">  // .app-main-content {</w:t>
      </w:r>
    </w:p>
    <w:p w14:paraId="50326851" w14:textId="77777777" w:rsidR="008513E0" w:rsidRPr="008513E0" w:rsidRDefault="008513E0" w:rsidP="008513E0">
      <w:pPr>
        <w:pStyle w:val="zCode"/>
        <w:rPr>
          <w:shd w:val="clear" w:color="auto" w:fill="FFFFFF"/>
        </w:rPr>
      </w:pPr>
      <w:r w:rsidRPr="008513E0">
        <w:rPr>
          <w:shd w:val="clear" w:color="auto" w:fill="FFFFFF"/>
        </w:rPr>
        <w:t xml:space="preserve">  //   /* Mobile дээр padding багасгана */</w:t>
      </w:r>
    </w:p>
    <w:p w14:paraId="38D8DE4B" w14:textId="77777777" w:rsidR="008513E0" w:rsidRPr="008513E0" w:rsidRDefault="008513E0" w:rsidP="008513E0">
      <w:pPr>
        <w:pStyle w:val="zCode"/>
        <w:rPr>
          <w:shd w:val="clear" w:color="auto" w:fill="FFFFFF"/>
        </w:rPr>
      </w:pPr>
      <w:r w:rsidRPr="008513E0">
        <w:rPr>
          <w:shd w:val="clear" w:color="auto" w:fill="FFFFFF"/>
        </w:rPr>
        <w:t xml:space="preserve">  //   padding: 1.25rem 1rem 2rem;</w:t>
      </w:r>
    </w:p>
    <w:p w14:paraId="72D4A82D" w14:textId="77777777" w:rsidR="008513E0" w:rsidRPr="008513E0" w:rsidRDefault="008513E0" w:rsidP="008513E0">
      <w:pPr>
        <w:pStyle w:val="zCode"/>
        <w:rPr>
          <w:shd w:val="clear" w:color="auto" w:fill="FFFFFF"/>
        </w:rPr>
      </w:pPr>
      <w:r w:rsidRPr="008513E0">
        <w:rPr>
          <w:shd w:val="clear" w:color="auto" w:fill="FFFFFF"/>
        </w:rPr>
        <w:t xml:space="preserve">  // }</w:t>
      </w:r>
    </w:p>
    <w:p w14:paraId="6344CABE" w14:textId="77777777" w:rsidR="008513E0" w:rsidRPr="008513E0" w:rsidRDefault="008513E0" w:rsidP="008513E0">
      <w:pPr>
        <w:pStyle w:val="zCode"/>
        <w:rPr>
          <w:shd w:val="clear" w:color="auto" w:fill="FFFFFF"/>
        </w:rPr>
      </w:pPr>
    </w:p>
    <w:p w14:paraId="6122D9BA" w14:textId="77777777" w:rsidR="008513E0" w:rsidRPr="008513E0" w:rsidRDefault="008513E0" w:rsidP="008513E0">
      <w:pPr>
        <w:pStyle w:val="zCode"/>
        <w:rPr>
          <w:shd w:val="clear" w:color="auto" w:fill="FFFFFF"/>
        </w:rPr>
      </w:pPr>
      <w:r w:rsidRPr="008513E0">
        <w:rPr>
          <w:shd w:val="clear" w:color="auto" w:fill="FFFFFF"/>
        </w:rPr>
        <w:t xml:space="preserve">  .app-title {</w:t>
      </w:r>
    </w:p>
    <w:p w14:paraId="11079455" w14:textId="77777777" w:rsidR="008513E0" w:rsidRPr="008513E0" w:rsidRDefault="008513E0" w:rsidP="008513E0">
      <w:pPr>
        <w:pStyle w:val="zCode"/>
        <w:rPr>
          <w:shd w:val="clear" w:color="auto" w:fill="FFFFFF"/>
        </w:rPr>
      </w:pPr>
      <w:r w:rsidRPr="008513E0">
        <w:rPr>
          <w:shd w:val="clear" w:color="auto" w:fill="FFFFFF"/>
        </w:rPr>
        <w:t xml:space="preserve">    font-size: 2rem;</w:t>
      </w:r>
    </w:p>
    <w:p w14:paraId="6AD23999" w14:textId="77777777" w:rsidR="008513E0" w:rsidRPr="008513E0" w:rsidRDefault="008513E0" w:rsidP="008513E0">
      <w:pPr>
        <w:pStyle w:val="zCode"/>
        <w:rPr>
          <w:shd w:val="clear" w:color="auto" w:fill="FFFFFF"/>
        </w:rPr>
      </w:pPr>
      <w:r w:rsidRPr="008513E0">
        <w:rPr>
          <w:shd w:val="clear" w:color="auto" w:fill="FFFFFF"/>
        </w:rPr>
        <w:t xml:space="preserve">    line-height: 1.15;</w:t>
      </w:r>
    </w:p>
    <w:p w14:paraId="1DF88FAE" w14:textId="77777777" w:rsidR="008513E0" w:rsidRPr="008513E0" w:rsidRDefault="008513E0" w:rsidP="008513E0">
      <w:pPr>
        <w:pStyle w:val="zCode"/>
        <w:rPr>
          <w:shd w:val="clear" w:color="auto" w:fill="FFFFFF"/>
        </w:rPr>
      </w:pPr>
      <w:r w:rsidRPr="008513E0">
        <w:rPr>
          <w:shd w:val="clear" w:color="auto" w:fill="FFFFFF"/>
        </w:rPr>
        <w:t xml:space="preserve">    letter-spacing: -0.03em;</w:t>
      </w:r>
    </w:p>
    <w:p w14:paraId="63ACCBAB" w14:textId="77777777" w:rsidR="008513E0" w:rsidRPr="008513E0" w:rsidRDefault="008513E0" w:rsidP="008513E0">
      <w:pPr>
        <w:pStyle w:val="zCode"/>
        <w:rPr>
          <w:shd w:val="clear" w:color="auto" w:fill="FFFFFF"/>
        </w:rPr>
      </w:pPr>
      <w:r w:rsidRPr="008513E0">
        <w:rPr>
          <w:shd w:val="clear" w:color="auto" w:fill="FFFFFF"/>
        </w:rPr>
        <w:t xml:space="preserve">  }</w:t>
      </w:r>
    </w:p>
    <w:p w14:paraId="770E4791" w14:textId="77777777" w:rsidR="008513E0" w:rsidRPr="008513E0" w:rsidRDefault="008513E0" w:rsidP="008513E0">
      <w:pPr>
        <w:pStyle w:val="zCode"/>
        <w:rPr>
          <w:shd w:val="clear" w:color="auto" w:fill="FFFFFF"/>
        </w:rPr>
      </w:pPr>
    </w:p>
    <w:p w14:paraId="79DC8DD1" w14:textId="77777777" w:rsidR="008513E0" w:rsidRPr="008513E0" w:rsidRDefault="008513E0" w:rsidP="008513E0">
      <w:pPr>
        <w:pStyle w:val="zCode"/>
        <w:rPr>
          <w:shd w:val="clear" w:color="auto" w:fill="FFFFFF"/>
        </w:rPr>
      </w:pPr>
      <w:r w:rsidRPr="008513E0">
        <w:rPr>
          <w:shd w:val="clear" w:color="auto" w:fill="FFFFFF"/>
        </w:rPr>
        <w:t xml:space="preserve">  .app-subtitle {</w:t>
      </w:r>
    </w:p>
    <w:p w14:paraId="1D398CC7" w14:textId="77777777" w:rsidR="008513E0" w:rsidRPr="008513E0" w:rsidRDefault="008513E0" w:rsidP="008513E0">
      <w:pPr>
        <w:pStyle w:val="zCode"/>
        <w:rPr>
          <w:shd w:val="clear" w:color="auto" w:fill="FFFFFF"/>
        </w:rPr>
      </w:pPr>
      <w:r w:rsidRPr="008513E0">
        <w:rPr>
          <w:shd w:val="clear" w:color="auto" w:fill="FFFFFF"/>
        </w:rPr>
        <w:t xml:space="preserve">    font-size: 1rem;</w:t>
      </w:r>
    </w:p>
    <w:p w14:paraId="43DA7FE4" w14:textId="77777777" w:rsidR="008513E0" w:rsidRPr="008513E0" w:rsidRDefault="008513E0" w:rsidP="008513E0">
      <w:pPr>
        <w:pStyle w:val="zCode"/>
        <w:rPr>
          <w:shd w:val="clear" w:color="auto" w:fill="FFFFFF"/>
        </w:rPr>
      </w:pPr>
      <w:r w:rsidRPr="008513E0">
        <w:rPr>
          <w:shd w:val="clear" w:color="auto" w:fill="FFFFFF"/>
        </w:rPr>
        <w:t xml:space="preserve">    line-height: 1.5;</w:t>
      </w:r>
    </w:p>
    <w:p w14:paraId="30692040" w14:textId="77777777" w:rsidR="008513E0" w:rsidRPr="008513E0" w:rsidRDefault="008513E0" w:rsidP="008513E0">
      <w:pPr>
        <w:pStyle w:val="zCode"/>
        <w:rPr>
          <w:shd w:val="clear" w:color="auto" w:fill="FFFFFF"/>
        </w:rPr>
      </w:pPr>
      <w:r w:rsidRPr="008513E0">
        <w:rPr>
          <w:shd w:val="clear" w:color="auto" w:fill="FFFFFF"/>
        </w:rPr>
        <w:t xml:space="preserve">    margin-bottom: 1.75rem;</w:t>
      </w:r>
    </w:p>
    <w:p w14:paraId="4C070999" w14:textId="77777777" w:rsidR="008513E0" w:rsidRPr="008513E0" w:rsidRDefault="008513E0" w:rsidP="008513E0">
      <w:pPr>
        <w:pStyle w:val="zCode"/>
        <w:rPr>
          <w:shd w:val="clear" w:color="auto" w:fill="FFFFFF"/>
        </w:rPr>
      </w:pPr>
      <w:r w:rsidRPr="008513E0">
        <w:rPr>
          <w:shd w:val="clear" w:color="auto" w:fill="FFFFFF"/>
        </w:rPr>
        <w:t xml:space="preserve">  }</w:t>
      </w:r>
    </w:p>
    <w:p w14:paraId="4507FDF6" w14:textId="77777777" w:rsidR="008513E0" w:rsidRPr="008513E0" w:rsidRDefault="008513E0" w:rsidP="008513E0">
      <w:pPr>
        <w:pStyle w:val="zCode"/>
        <w:rPr>
          <w:shd w:val="clear" w:color="auto" w:fill="FFFFFF"/>
        </w:rPr>
      </w:pPr>
      <w:r w:rsidRPr="008513E0">
        <w:rPr>
          <w:shd w:val="clear" w:color="auto" w:fill="FFFFFF"/>
        </w:rPr>
        <w:t xml:space="preserve">  .app-tbl {</w:t>
      </w:r>
    </w:p>
    <w:p w14:paraId="5EA695DD" w14:textId="77777777" w:rsidR="008513E0" w:rsidRPr="008513E0" w:rsidRDefault="008513E0" w:rsidP="008513E0">
      <w:pPr>
        <w:pStyle w:val="zCode"/>
        <w:rPr>
          <w:shd w:val="clear" w:color="auto" w:fill="FFFFFF"/>
        </w:rPr>
      </w:pPr>
      <w:r w:rsidRPr="008513E0">
        <w:rPr>
          <w:shd w:val="clear" w:color="auto" w:fill="FFFFFF"/>
        </w:rPr>
        <w:t xml:space="preserve">    font-size: 0.7rem;</w:t>
      </w:r>
    </w:p>
    <w:p w14:paraId="37D034C6" w14:textId="77777777" w:rsidR="008513E0" w:rsidRPr="008513E0" w:rsidRDefault="008513E0" w:rsidP="008513E0">
      <w:pPr>
        <w:pStyle w:val="zCode"/>
        <w:rPr>
          <w:shd w:val="clear" w:color="auto" w:fill="FFFFFF"/>
        </w:rPr>
      </w:pPr>
      <w:r w:rsidRPr="008513E0">
        <w:rPr>
          <w:shd w:val="clear" w:color="auto" w:fill="FFFFFF"/>
        </w:rPr>
        <w:t xml:space="preserve">  }</w:t>
      </w:r>
    </w:p>
    <w:p w14:paraId="49856293" w14:textId="77777777" w:rsidR="008513E0" w:rsidRPr="008513E0" w:rsidRDefault="008513E0" w:rsidP="008513E0">
      <w:pPr>
        <w:pStyle w:val="zCode"/>
        <w:rPr>
          <w:shd w:val="clear" w:color="auto" w:fill="FFFFFF"/>
        </w:rPr>
      </w:pPr>
      <w:r w:rsidRPr="008513E0">
        <w:rPr>
          <w:shd w:val="clear" w:color="auto" w:fill="FFFFFF"/>
        </w:rPr>
        <w:t>}</w:t>
      </w:r>
    </w:p>
    <w:p w14:paraId="1D2388A8" w14:textId="77777777" w:rsidR="008513E0" w:rsidRPr="008513E0" w:rsidRDefault="008513E0" w:rsidP="008513E0">
      <w:pPr>
        <w:pStyle w:val="zCode"/>
        <w:rPr>
          <w:shd w:val="clear" w:color="auto" w:fill="FFFFFF"/>
        </w:rPr>
      </w:pPr>
    </w:p>
    <w:p w14:paraId="773E540B"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w:t>
      </w:r>
    </w:p>
    <w:p w14:paraId="2D2B20FC"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xml:space="preserve">   SMALL MOBILE (&lt;=480px)</w:t>
      </w:r>
    </w:p>
    <w:p w14:paraId="6A9D281B" w14:textId="77777777" w:rsidR="008513E0" w:rsidRPr="008513E0" w:rsidRDefault="008513E0" w:rsidP="008513E0">
      <w:pPr>
        <w:pStyle w:val="zCode"/>
        <w:rPr>
          <w:color w:val="538135" w:themeColor="accent6" w:themeShade="BF"/>
          <w:shd w:val="clear" w:color="auto" w:fill="FFFFFF"/>
        </w:rPr>
      </w:pPr>
      <w:r w:rsidRPr="008513E0">
        <w:rPr>
          <w:color w:val="538135" w:themeColor="accent6" w:themeShade="BF"/>
          <w:shd w:val="clear" w:color="auto" w:fill="FFFFFF"/>
        </w:rPr>
        <w:t>========================= */</w:t>
      </w:r>
    </w:p>
    <w:p w14:paraId="2A18755E" w14:textId="77777777" w:rsidR="008513E0" w:rsidRPr="008513E0" w:rsidRDefault="008513E0" w:rsidP="008513E0">
      <w:pPr>
        <w:pStyle w:val="zCode"/>
        <w:rPr>
          <w:shd w:val="clear" w:color="auto" w:fill="FFFFFF"/>
        </w:rPr>
      </w:pPr>
      <w:r w:rsidRPr="008513E0">
        <w:rPr>
          <w:shd w:val="clear" w:color="auto" w:fill="FFFFFF"/>
        </w:rPr>
        <w:t>@media screen and (max-width: 480px) {</w:t>
      </w:r>
    </w:p>
    <w:p w14:paraId="075B5DA9" w14:textId="77777777" w:rsidR="008513E0" w:rsidRPr="008513E0" w:rsidRDefault="008513E0" w:rsidP="008513E0">
      <w:pPr>
        <w:pStyle w:val="zCode"/>
        <w:rPr>
          <w:shd w:val="clear" w:color="auto" w:fill="FFFFFF"/>
        </w:rPr>
      </w:pPr>
      <w:r w:rsidRPr="008513E0">
        <w:rPr>
          <w:shd w:val="clear" w:color="auto" w:fill="FFFFFF"/>
        </w:rPr>
        <w:t xml:space="preserve">  // .app-main-content {</w:t>
      </w:r>
    </w:p>
    <w:p w14:paraId="5724CCF2" w14:textId="77777777" w:rsidR="008513E0" w:rsidRPr="008513E0" w:rsidRDefault="008513E0" w:rsidP="008513E0">
      <w:pPr>
        <w:pStyle w:val="zCode"/>
        <w:rPr>
          <w:shd w:val="clear" w:color="auto" w:fill="FFFFFF"/>
        </w:rPr>
      </w:pPr>
      <w:r w:rsidRPr="008513E0">
        <w:rPr>
          <w:shd w:val="clear" w:color="auto" w:fill="FFFFFF"/>
        </w:rPr>
        <w:t xml:space="preserve">  //   padding: 1rem 0.9rem 1.5rem;</w:t>
      </w:r>
    </w:p>
    <w:p w14:paraId="39D754BA" w14:textId="77777777" w:rsidR="008513E0" w:rsidRPr="008513E0" w:rsidRDefault="008513E0" w:rsidP="008513E0">
      <w:pPr>
        <w:pStyle w:val="zCode"/>
        <w:rPr>
          <w:shd w:val="clear" w:color="auto" w:fill="FFFFFF"/>
        </w:rPr>
      </w:pPr>
      <w:r w:rsidRPr="008513E0">
        <w:rPr>
          <w:shd w:val="clear" w:color="auto" w:fill="FFFFFF"/>
        </w:rPr>
        <w:t xml:space="preserve">  // }</w:t>
      </w:r>
    </w:p>
    <w:p w14:paraId="14DA443B" w14:textId="77777777" w:rsidR="008513E0" w:rsidRPr="008513E0" w:rsidRDefault="008513E0" w:rsidP="008513E0">
      <w:pPr>
        <w:pStyle w:val="zCode"/>
        <w:rPr>
          <w:shd w:val="clear" w:color="auto" w:fill="FFFFFF"/>
        </w:rPr>
      </w:pPr>
    </w:p>
    <w:p w14:paraId="14784B0D" w14:textId="77777777" w:rsidR="008513E0" w:rsidRPr="008513E0" w:rsidRDefault="008513E0" w:rsidP="008513E0">
      <w:pPr>
        <w:pStyle w:val="zCode"/>
        <w:rPr>
          <w:shd w:val="clear" w:color="auto" w:fill="FFFFFF"/>
        </w:rPr>
      </w:pPr>
      <w:r w:rsidRPr="008513E0">
        <w:rPr>
          <w:shd w:val="clear" w:color="auto" w:fill="FFFFFF"/>
        </w:rPr>
        <w:t xml:space="preserve">  .app-title {</w:t>
      </w:r>
    </w:p>
    <w:p w14:paraId="65E3ED5D" w14:textId="77777777" w:rsidR="008513E0" w:rsidRPr="008513E0" w:rsidRDefault="008513E0" w:rsidP="008513E0">
      <w:pPr>
        <w:pStyle w:val="zCode"/>
        <w:rPr>
          <w:shd w:val="clear" w:color="auto" w:fill="FFFFFF"/>
        </w:rPr>
      </w:pPr>
      <w:r w:rsidRPr="008513E0">
        <w:rPr>
          <w:shd w:val="clear" w:color="auto" w:fill="FFFFFF"/>
        </w:rPr>
        <w:t xml:space="preserve">    font-size: 1.75rem;</w:t>
      </w:r>
    </w:p>
    <w:p w14:paraId="7415F91A" w14:textId="77777777" w:rsidR="008513E0" w:rsidRPr="008513E0" w:rsidRDefault="008513E0" w:rsidP="008513E0">
      <w:pPr>
        <w:pStyle w:val="zCode"/>
        <w:rPr>
          <w:shd w:val="clear" w:color="auto" w:fill="FFFFFF"/>
        </w:rPr>
      </w:pPr>
      <w:r w:rsidRPr="008513E0">
        <w:rPr>
          <w:shd w:val="clear" w:color="auto" w:fill="FFFFFF"/>
        </w:rPr>
        <w:t xml:space="preserve">  }</w:t>
      </w:r>
    </w:p>
    <w:p w14:paraId="0A023F01" w14:textId="77777777" w:rsidR="008513E0" w:rsidRPr="008513E0" w:rsidRDefault="008513E0" w:rsidP="008513E0">
      <w:pPr>
        <w:pStyle w:val="zCode"/>
        <w:rPr>
          <w:shd w:val="clear" w:color="auto" w:fill="FFFFFF"/>
        </w:rPr>
      </w:pPr>
    </w:p>
    <w:p w14:paraId="1337B3DA" w14:textId="77777777" w:rsidR="008513E0" w:rsidRPr="008513E0" w:rsidRDefault="008513E0" w:rsidP="008513E0">
      <w:pPr>
        <w:pStyle w:val="zCode"/>
        <w:rPr>
          <w:shd w:val="clear" w:color="auto" w:fill="FFFFFF"/>
        </w:rPr>
      </w:pPr>
      <w:r w:rsidRPr="008513E0">
        <w:rPr>
          <w:shd w:val="clear" w:color="auto" w:fill="FFFFFF"/>
        </w:rPr>
        <w:t xml:space="preserve">  .app-subtitle {</w:t>
      </w:r>
    </w:p>
    <w:p w14:paraId="5AFB654C" w14:textId="77777777" w:rsidR="008513E0" w:rsidRPr="008513E0" w:rsidRDefault="008513E0" w:rsidP="008513E0">
      <w:pPr>
        <w:pStyle w:val="zCode"/>
        <w:rPr>
          <w:shd w:val="clear" w:color="auto" w:fill="FFFFFF"/>
        </w:rPr>
      </w:pPr>
      <w:r w:rsidRPr="008513E0">
        <w:rPr>
          <w:shd w:val="clear" w:color="auto" w:fill="FFFFFF"/>
        </w:rPr>
        <w:t xml:space="preserve">    font-size: 0.95rem;</w:t>
      </w:r>
    </w:p>
    <w:p w14:paraId="7969E9CD" w14:textId="77777777" w:rsidR="008513E0" w:rsidRPr="008513E0" w:rsidRDefault="008513E0" w:rsidP="008513E0">
      <w:pPr>
        <w:pStyle w:val="zCode"/>
        <w:rPr>
          <w:shd w:val="clear" w:color="auto" w:fill="FFFFFF"/>
        </w:rPr>
      </w:pPr>
      <w:r w:rsidRPr="008513E0">
        <w:rPr>
          <w:shd w:val="clear" w:color="auto" w:fill="FFFFFF"/>
        </w:rPr>
        <w:t xml:space="preserve">  }</w:t>
      </w:r>
    </w:p>
    <w:p w14:paraId="2534A20D" w14:textId="6F3B4B77" w:rsidR="008513E0" w:rsidRDefault="008513E0" w:rsidP="008513E0">
      <w:pPr>
        <w:pStyle w:val="zCode"/>
        <w:rPr>
          <w:shd w:val="clear" w:color="auto" w:fill="FFFFFF"/>
        </w:rPr>
      </w:pPr>
      <w:r w:rsidRPr="008513E0">
        <w:rPr>
          <w:shd w:val="clear" w:color="auto" w:fill="FFFFFF"/>
        </w:rPr>
        <w:t>}</w:t>
      </w:r>
    </w:p>
    <w:p w14:paraId="6F208D56" w14:textId="752DB622" w:rsidR="002E1CB4" w:rsidRDefault="002E1CB4" w:rsidP="002E1CB4">
      <w:pPr>
        <w:pStyle w:val="C2nd"/>
        <w:rPr>
          <w:shd w:val="clear" w:color="auto" w:fill="FFFFFF"/>
        </w:rPr>
      </w:pPr>
      <w:bookmarkStart w:id="78" w:name="_Toc231258315"/>
      <w:r w:rsidRPr="002E1CB4">
        <w:rPr>
          <w:shd w:val="clear" w:color="auto" w:fill="FFFFFF"/>
        </w:rPr>
        <w:t>src/scss/components/_buttons.scss</w:t>
      </w:r>
      <w:bookmarkEnd w:id="78"/>
    </w:p>
    <w:p w14:paraId="7A125F6D" w14:textId="77777777" w:rsidR="002E1CB4" w:rsidRPr="002E1CB4" w:rsidRDefault="002E1CB4" w:rsidP="002E1CB4">
      <w:pPr>
        <w:pStyle w:val="zCode"/>
        <w:rPr>
          <w:color w:val="538135" w:themeColor="accent6" w:themeShade="BF"/>
          <w:shd w:val="clear" w:color="auto" w:fill="FFFFFF"/>
          <w:lang w:val="en-US"/>
        </w:rPr>
      </w:pPr>
      <w:r w:rsidRPr="002E1CB4">
        <w:rPr>
          <w:color w:val="538135" w:themeColor="accent6" w:themeShade="BF"/>
          <w:shd w:val="clear" w:color="auto" w:fill="FFFFFF"/>
          <w:lang w:val="en-US"/>
        </w:rPr>
        <w:t>// override bulma button</w:t>
      </w:r>
    </w:p>
    <w:p w14:paraId="2DE3DF8C" w14:textId="77777777" w:rsidR="002E1CB4" w:rsidRPr="002E1CB4" w:rsidRDefault="002E1CB4" w:rsidP="002E1CB4">
      <w:pPr>
        <w:pStyle w:val="zCode"/>
        <w:rPr>
          <w:shd w:val="clear" w:color="auto" w:fill="FFFFFF"/>
          <w:lang w:val="en-US"/>
        </w:rPr>
      </w:pPr>
      <w:r w:rsidRPr="002E1CB4">
        <w:rPr>
          <w:shd w:val="clear" w:color="auto" w:fill="FFFFFF"/>
          <w:lang w:val="en-US"/>
        </w:rPr>
        <w:t>:root {</w:t>
      </w:r>
    </w:p>
    <w:p w14:paraId="1A03B695"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--bulma-primary-h: 151deg;</w:t>
      </w:r>
    </w:p>
    <w:p w14:paraId="1B8038DD"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--bulma-primary-s: 65%;</w:t>
      </w:r>
    </w:p>
    <w:p w14:paraId="21123BBF"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--bulma-primary-l: 42%;</w:t>
      </w:r>
    </w:p>
    <w:p w14:paraId="538AD079" w14:textId="77777777" w:rsidR="002E1CB4" w:rsidRPr="002E1CB4" w:rsidRDefault="002E1CB4" w:rsidP="002E1CB4">
      <w:pPr>
        <w:pStyle w:val="zCode"/>
        <w:rPr>
          <w:shd w:val="clear" w:color="auto" w:fill="FFFFFF"/>
          <w:lang w:val="en-US"/>
        </w:rPr>
      </w:pPr>
      <w:r w:rsidRPr="002E1CB4">
        <w:rPr>
          <w:shd w:val="clear" w:color="auto" w:fill="FFFFFF"/>
          <w:lang w:val="en-US"/>
        </w:rPr>
        <w:t>}</w:t>
      </w:r>
    </w:p>
    <w:p w14:paraId="0F6C93BE" w14:textId="77777777" w:rsidR="002E1CB4" w:rsidRPr="002E1CB4" w:rsidRDefault="002E1CB4" w:rsidP="002E1CB4">
      <w:pPr>
        <w:pStyle w:val="zCode"/>
        <w:rPr>
          <w:shd w:val="clear" w:color="auto" w:fill="FFFFFF"/>
          <w:lang w:val="en-US"/>
        </w:rPr>
      </w:pPr>
    </w:p>
    <w:p w14:paraId="536C9512" w14:textId="77777777" w:rsidR="002E1CB4" w:rsidRPr="002E1CB4" w:rsidRDefault="002E1CB4" w:rsidP="002E1CB4">
      <w:pPr>
        <w:pStyle w:val="zCode"/>
        <w:rPr>
          <w:shd w:val="clear" w:color="auto" w:fill="FFFFFF"/>
          <w:lang w:val="en-US"/>
        </w:rPr>
      </w:pPr>
      <w:r w:rsidRPr="002E1CB4">
        <w:rPr>
          <w:shd w:val="clear" w:color="auto" w:fill="FFFFFF"/>
          <w:lang w:val="en-US"/>
        </w:rPr>
        <w:t>.button.is-primary {</w:t>
      </w:r>
    </w:p>
    <w:p w14:paraId="079FC476"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background-color: $primaryColor;</w:t>
      </w:r>
    </w:p>
    <w:p w14:paraId="17408C15" w14:textId="77777777" w:rsidR="002E1CB4" w:rsidRPr="002E1CB4" w:rsidRDefault="002E1CB4" w:rsidP="002E1CB4">
      <w:pPr>
        <w:pStyle w:val="zCode"/>
        <w:rPr>
          <w:shd w:val="clear" w:color="auto" w:fill="FFFFFF"/>
          <w:lang w:val="en-US"/>
        </w:rPr>
      </w:pPr>
      <w:r w:rsidRPr="002E1CB4">
        <w:rPr>
          <w:shd w:val="clear" w:color="auto" w:fill="FFFFFF"/>
          <w:lang w:val="en-US"/>
        </w:rPr>
        <w:lastRenderedPageBreak/>
        <w:t xml:space="preserve">  border-color: $primaryColor;</w:t>
      </w:r>
    </w:p>
    <w:p w14:paraId="224AB15C"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color: white;</w:t>
      </w:r>
    </w:p>
    <w:p w14:paraId="2682E4F3"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transition: all 0.2s ease;</w:t>
      </w:r>
    </w:p>
    <w:p w14:paraId="0695FF8B" w14:textId="77777777" w:rsidR="002E1CB4" w:rsidRPr="002E1CB4" w:rsidRDefault="002E1CB4" w:rsidP="002E1CB4">
      <w:pPr>
        <w:pStyle w:val="zCode"/>
        <w:rPr>
          <w:shd w:val="clear" w:color="auto" w:fill="FFFFFF"/>
          <w:lang w:val="en-US"/>
        </w:rPr>
      </w:pPr>
      <w:r w:rsidRPr="002E1CB4">
        <w:rPr>
          <w:shd w:val="clear" w:color="auto" w:fill="FFFFFF"/>
          <w:lang w:val="en-US"/>
        </w:rPr>
        <w:t>}</w:t>
      </w:r>
    </w:p>
    <w:p w14:paraId="437932FD" w14:textId="77777777" w:rsidR="002E1CB4" w:rsidRPr="002E1CB4" w:rsidRDefault="002E1CB4" w:rsidP="002E1CB4">
      <w:pPr>
        <w:pStyle w:val="zCode"/>
        <w:rPr>
          <w:shd w:val="clear" w:color="auto" w:fill="FFFFFF"/>
          <w:lang w:val="en-US"/>
        </w:rPr>
      </w:pPr>
    </w:p>
    <w:p w14:paraId="1BA5F64B" w14:textId="77777777" w:rsidR="002E1CB4" w:rsidRPr="002E1CB4" w:rsidRDefault="002E1CB4" w:rsidP="002E1CB4">
      <w:pPr>
        <w:pStyle w:val="zCode"/>
        <w:rPr>
          <w:shd w:val="clear" w:color="auto" w:fill="FFFFFF"/>
          <w:lang w:val="en-US"/>
        </w:rPr>
      </w:pPr>
      <w:r w:rsidRPr="002E1CB4">
        <w:rPr>
          <w:shd w:val="clear" w:color="auto" w:fill="FFFFFF"/>
          <w:lang w:val="en-US"/>
        </w:rPr>
        <w:t>.button.is-primary:hover {</w:t>
      </w:r>
    </w:p>
    <w:p w14:paraId="48E661AE"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background-color: $primaryColorDark;</w:t>
      </w:r>
    </w:p>
    <w:p w14:paraId="493E2029"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border-color: $primaryColorDark;</w:t>
      </w:r>
    </w:p>
    <w:p w14:paraId="6F649777"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color: white;</w:t>
      </w:r>
    </w:p>
    <w:p w14:paraId="01139084" w14:textId="77777777" w:rsidR="002E1CB4" w:rsidRPr="002E1CB4" w:rsidRDefault="002E1CB4" w:rsidP="002E1CB4">
      <w:pPr>
        <w:pStyle w:val="zCode"/>
        <w:rPr>
          <w:shd w:val="clear" w:color="auto" w:fill="FFFFFF"/>
          <w:lang w:val="en-US"/>
        </w:rPr>
      </w:pPr>
      <w:r w:rsidRPr="002E1CB4">
        <w:rPr>
          <w:shd w:val="clear" w:color="auto" w:fill="FFFFFF"/>
          <w:lang w:val="en-US"/>
        </w:rPr>
        <w:t>}</w:t>
      </w:r>
    </w:p>
    <w:p w14:paraId="669BDB29" w14:textId="77777777" w:rsidR="002E1CB4" w:rsidRPr="002E1CB4" w:rsidRDefault="002E1CB4" w:rsidP="002E1CB4">
      <w:pPr>
        <w:pStyle w:val="zCode"/>
        <w:rPr>
          <w:shd w:val="clear" w:color="auto" w:fill="FFFFFF"/>
          <w:lang w:val="en-US"/>
        </w:rPr>
      </w:pPr>
    </w:p>
    <w:p w14:paraId="0433B17B" w14:textId="77777777" w:rsidR="002E1CB4" w:rsidRPr="002E1CB4" w:rsidRDefault="002E1CB4" w:rsidP="002E1CB4">
      <w:pPr>
        <w:pStyle w:val="zCode"/>
        <w:rPr>
          <w:shd w:val="clear" w:color="auto" w:fill="FFFFFF"/>
          <w:lang w:val="en-US"/>
        </w:rPr>
      </w:pPr>
      <w:r w:rsidRPr="002E1CB4">
        <w:rPr>
          <w:shd w:val="clear" w:color="auto" w:fill="FFFFFF"/>
          <w:lang w:val="en-US"/>
        </w:rPr>
        <w:t>.button.is-secondary {</w:t>
      </w:r>
    </w:p>
    <w:p w14:paraId="4E2C64BE"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background-color: $secondaryColor;</w:t>
      </w:r>
    </w:p>
    <w:p w14:paraId="1821BB8C"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border-color: $secondaryColor;</w:t>
      </w:r>
    </w:p>
    <w:p w14:paraId="61249A43"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color: white;</w:t>
      </w:r>
    </w:p>
    <w:p w14:paraId="543EE337"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transition: all 0.2s ease;</w:t>
      </w:r>
    </w:p>
    <w:p w14:paraId="0B9F9DE2" w14:textId="77777777" w:rsidR="002E1CB4" w:rsidRPr="002E1CB4" w:rsidRDefault="002E1CB4" w:rsidP="002E1CB4">
      <w:pPr>
        <w:pStyle w:val="zCode"/>
        <w:rPr>
          <w:shd w:val="clear" w:color="auto" w:fill="FFFFFF"/>
          <w:lang w:val="en-US"/>
        </w:rPr>
      </w:pPr>
      <w:r w:rsidRPr="002E1CB4">
        <w:rPr>
          <w:shd w:val="clear" w:color="auto" w:fill="FFFFFF"/>
          <w:lang w:val="en-US"/>
        </w:rPr>
        <w:t>}</w:t>
      </w:r>
    </w:p>
    <w:p w14:paraId="0578A5F8" w14:textId="77777777" w:rsidR="002E1CB4" w:rsidRPr="002E1CB4" w:rsidRDefault="002E1CB4" w:rsidP="002E1CB4">
      <w:pPr>
        <w:pStyle w:val="zCode"/>
        <w:rPr>
          <w:shd w:val="clear" w:color="auto" w:fill="FFFFFF"/>
          <w:lang w:val="en-US"/>
        </w:rPr>
      </w:pPr>
    </w:p>
    <w:p w14:paraId="0083DDC9" w14:textId="77777777" w:rsidR="002E1CB4" w:rsidRPr="002E1CB4" w:rsidRDefault="002E1CB4" w:rsidP="002E1CB4">
      <w:pPr>
        <w:pStyle w:val="zCode"/>
        <w:rPr>
          <w:shd w:val="clear" w:color="auto" w:fill="FFFFFF"/>
          <w:lang w:val="en-US"/>
        </w:rPr>
      </w:pPr>
      <w:r w:rsidRPr="002E1CB4">
        <w:rPr>
          <w:shd w:val="clear" w:color="auto" w:fill="FFFFFF"/>
          <w:lang w:val="en-US"/>
        </w:rPr>
        <w:t>.button.is-secondary:hover {</w:t>
      </w:r>
    </w:p>
    <w:p w14:paraId="5DE00E75"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background-color: $secondaryColorDark;</w:t>
      </w:r>
    </w:p>
    <w:p w14:paraId="77977F4F"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border-color: $secondaryColorDark;</w:t>
      </w:r>
    </w:p>
    <w:p w14:paraId="09FBF915"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color: white;</w:t>
      </w:r>
    </w:p>
    <w:p w14:paraId="485425D7" w14:textId="228F4604" w:rsidR="002E1CB4" w:rsidRDefault="002E1CB4" w:rsidP="002E1CB4">
      <w:pPr>
        <w:pStyle w:val="zCode"/>
        <w:rPr>
          <w:shd w:val="clear" w:color="auto" w:fill="FFFFFF"/>
          <w:lang w:val="en-US"/>
        </w:rPr>
      </w:pPr>
      <w:r w:rsidRPr="002E1CB4">
        <w:rPr>
          <w:shd w:val="clear" w:color="auto" w:fill="FFFFFF"/>
          <w:lang w:val="en-US"/>
        </w:rPr>
        <w:t>}</w:t>
      </w:r>
    </w:p>
    <w:p w14:paraId="0E45CAE1" w14:textId="2EBEA107" w:rsidR="002E1CB4" w:rsidRDefault="002E1CB4" w:rsidP="002E1CB4">
      <w:pPr>
        <w:pStyle w:val="C2nd"/>
        <w:rPr>
          <w:shd w:val="clear" w:color="auto" w:fill="FFFFFF"/>
        </w:rPr>
      </w:pPr>
      <w:bookmarkStart w:id="79" w:name="_Toc231258316"/>
      <w:r w:rsidRPr="002E1CB4">
        <w:rPr>
          <w:rFonts w:eastAsia="SimSun"/>
          <w:shd w:val="clear" w:color="auto" w:fill="FFFFFF"/>
        </w:rPr>
        <w:t>src/scss/components/</w:t>
      </w:r>
      <w:r w:rsidRPr="002E1CB4">
        <w:rPr>
          <w:shd w:val="clear" w:color="auto" w:fill="FFFFFF"/>
        </w:rPr>
        <w:t>_navbar</w:t>
      </w:r>
      <w:r w:rsidRPr="002E1CB4">
        <w:rPr>
          <w:rFonts w:eastAsia="SimSun"/>
          <w:shd w:val="clear" w:color="auto" w:fill="FFFFFF"/>
        </w:rPr>
        <w:t>.scss</w:t>
      </w:r>
      <w:bookmarkEnd w:id="79"/>
    </w:p>
    <w:p w14:paraId="733AFF5A" w14:textId="77777777" w:rsidR="002E1CB4" w:rsidRPr="002E1CB4" w:rsidRDefault="002E1CB4" w:rsidP="002E1CB4">
      <w:pPr>
        <w:pStyle w:val="zCode"/>
        <w:rPr>
          <w:color w:val="538135" w:themeColor="accent6" w:themeShade="BF"/>
          <w:shd w:val="clear" w:color="auto" w:fill="FFFFFF"/>
          <w:lang w:val="en-US"/>
        </w:rPr>
      </w:pPr>
      <w:r w:rsidRPr="002E1CB4">
        <w:rPr>
          <w:color w:val="538135" w:themeColor="accent6" w:themeShade="BF"/>
          <w:shd w:val="clear" w:color="auto" w:fill="FFFFFF"/>
          <w:lang w:val="en-US"/>
        </w:rPr>
        <w:t>// top navbar</w:t>
      </w:r>
    </w:p>
    <w:p w14:paraId="396301DA" w14:textId="77777777" w:rsidR="002E1CB4" w:rsidRPr="002E1CB4" w:rsidRDefault="002E1CB4" w:rsidP="002E1CB4">
      <w:pPr>
        <w:pStyle w:val="zCode"/>
        <w:rPr>
          <w:shd w:val="clear" w:color="auto" w:fill="FFFFFF"/>
          <w:lang w:val="en-US"/>
        </w:rPr>
      </w:pPr>
      <w:r w:rsidRPr="002E1CB4">
        <w:rPr>
          <w:shd w:val="clear" w:color="auto" w:fill="FFFFFF"/>
          <w:lang w:val="en-US"/>
        </w:rPr>
        <w:t>.navbar-brand a {</w:t>
      </w:r>
    </w:p>
    <w:p w14:paraId="264AE03D"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p {</w:t>
      </w:r>
    </w:p>
    <w:p w14:paraId="2189480C"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color: $primaryColor;</w:t>
      </w:r>
    </w:p>
    <w:p w14:paraId="2A9DBD91"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font-size: 1rem;</w:t>
      </w:r>
    </w:p>
    <w:p w14:paraId="007E28EA"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w:t>
      </w:r>
    </w:p>
    <w:p w14:paraId="02F44632"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span {</w:t>
      </w:r>
    </w:p>
    <w:p w14:paraId="70358D95"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color: $secondaryColor;</w:t>
      </w:r>
    </w:p>
    <w:p w14:paraId="518572EA"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w:t>
      </w:r>
    </w:p>
    <w:p w14:paraId="07966E2D" w14:textId="77777777" w:rsidR="002E1CB4" w:rsidRPr="002E1CB4" w:rsidRDefault="002E1CB4" w:rsidP="002E1CB4">
      <w:pPr>
        <w:pStyle w:val="zCode"/>
        <w:rPr>
          <w:shd w:val="clear" w:color="auto" w:fill="FFFFFF"/>
          <w:lang w:val="en-US"/>
        </w:rPr>
      </w:pPr>
      <w:r w:rsidRPr="002E1CB4">
        <w:rPr>
          <w:shd w:val="clear" w:color="auto" w:fill="FFFFFF"/>
          <w:lang w:val="en-US"/>
        </w:rPr>
        <w:t>}</w:t>
      </w:r>
    </w:p>
    <w:p w14:paraId="310D6ECB" w14:textId="77777777" w:rsidR="002E1CB4" w:rsidRPr="002E1CB4" w:rsidRDefault="002E1CB4" w:rsidP="002E1CB4">
      <w:pPr>
        <w:pStyle w:val="zCode"/>
        <w:rPr>
          <w:shd w:val="clear" w:color="auto" w:fill="FFFFFF"/>
          <w:lang w:val="en-US"/>
        </w:rPr>
      </w:pPr>
    </w:p>
    <w:p w14:paraId="6B602F4B" w14:textId="77777777" w:rsidR="002E1CB4" w:rsidRPr="002E1CB4" w:rsidRDefault="002E1CB4" w:rsidP="002E1CB4">
      <w:pPr>
        <w:pStyle w:val="zCode"/>
        <w:rPr>
          <w:shd w:val="clear" w:color="auto" w:fill="FFFFFF"/>
          <w:lang w:val="en-US"/>
        </w:rPr>
      </w:pPr>
      <w:r w:rsidRPr="002E1CB4">
        <w:rPr>
          <w:shd w:val="clear" w:color="auto" w:fill="FFFFFF"/>
          <w:lang w:val="en-US"/>
        </w:rPr>
        <w:t>.navbar-end a {</w:t>
      </w:r>
    </w:p>
    <w:p w14:paraId="6403505F"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color: $secondaryColor;</w:t>
      </w:r>
    </w:p>
    <w:p w14:paraId="6E2F3DBA" w14:textId="77777777" w:rsidR="002E1CB4" w:rsidRPr="002E1CB4" w:rsidRDefault="002E1CB4" w:rsidP="002E1CB4">
      <w:pPr>
        <w:pStyle w:val="zCode"/>
        <w:rPr>
          <w:shd w:val="clear" w:color="auto" w:fill="FFFFFF"/>
          <w:lang w:val="en-US"/>
        </w:rPr>
      </w:pPr>
      <w:r w:rsidRPr="002E1CB4">
        <w:rPr>
          <w:shd w:val="clear" w:color="auto" w:fill="FFFFFF"/>
          <w:lang w:val="en-US"/>
        </w:rPr>
        <w:t>}</w:t>
      </w:r>
    </w:p>
    <w:p w14:paraId="255FF405" w14:textId="77777777" w:rsidR="002E1CB4" w:rsidRPr="002E1CB4" w:rsidRDefault="002E1CB4" w:rsidP="002E1CB4">
      <w:pPr>
        <w:pStyle w:val="zCode"/>
        <w:rPr>
          <w:shd w:val="clear" w:color="auto" w:fill="FFFFFF"/>
          <w:lang w:val="en-US"/>
        </w:rPr>
      </w:pPr>
    </w:p>
    <w:p w14:paraId="6D212992" w14:textId="77777777" w:rsidR="002E1CB4" w:rsidRPr="002E1CB4" w:rsidRDefault="002E1CB4" w:rsidP="002E1CB4">
      <w:pPr>
        <w:pStyle w:val="zCode"/>
        <w:rPr>
          <w:shd w:val="clear" w:color="auto" w:fill="FFFFFF"/>
          <w:lang w:val="en-US"/>
        </w:rPr>
      </w:pPr>
      <w:r w:rsidRPr="002E1CB4">
        <w:rPr>
          <w:shd w:val="clear" w:color="auto" w:fill="FFFFFF"/>
          <w:lang w:val="en-US"/>
        </w:rPr>
        <w:t>.app-sticky {</w:t>
      </w:r>
    </w:p>
    <w:p w14:paraId="2C44CA5D"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position: sticky;</w:t>
      </w:r>
    </w:p>
    <w:p w14:paraId="6614233B"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top: 0;</w:t>
      </w:r>
    </w:p>
    <w:p w14:paraId="2D987948"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z-index: 1000; /* дээр харагдахаар */</w:t>
      </w:r>
    </w:p>
    <w:p w14:paraId="4D7199BE"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background-color: #f5f5f5; /* эсвэл өөр өнгө */</w:t>
      </w:r>
    </w:p>
    <w:p w14:paraId="1A23FF05" w14:textId="77777777" w:rsidR="002E1CB4" w:rsidRPr="002E1CB4" w:rsidRDefault="002E1CB4" w:rsidP="002E1CB4">
      <w:pPr>
        <w:pStyle w:val="zCode"/>
        <w:rPr>
          <w:shd w:val="clear" w:color="auto" w:fill="FFFFFF"/>
          <w:lang w:val="en-US"/>
        </w:rPr>
      </w:pPr>
      <w:r w:rsidRPr="002E1CB4">
        <w:rPr>
          <w:shd w:val="clear" w:color="auto" w:fill="FFFFFF"/>
          <w:lang w:val="en-US"/>
        </w:rPr>
        <w:t>}</w:t>
      </w:r>
    </w:p>
    <w:p w14:paraId="71FB12FE" w14:textId="77777777" w:rsidR="002E1CB4" w:rsidRPr="002E1CB4" w:rsidRDefault="002E1CB4" w:rsidP="002E1CB4">
      <w:pPr>
        <w:pStyle w:val="zCode"/>
        <w:rPr>
          <w:shd w:val="clear" w:color="auto" w:fill="FFFFFF"/>
          <w:lang w:val="en-US"/>
        </w:rPr>
      </w:pPr>
    </w:p>
    <w:p w14:paraId="4814929C" w14:textId="77777777" w:rsidR="002E1CB4" w:rsidRPr="002E1CB4" w:rsidRDefault="002E1CB4" w:rsidP="002E1CB4">
      <w:pPr>
        <w:pStyle w:val="zCode"/>
        <w:rPr>
          <w:shd w:val="clear" w:color="auto" w:fill="FFFFFF"/>
          <w:lang w:val="en-US"/>
        </w:rPr>
      </w:pPr>
      <w:r w:rsidRPr="002E1CB4">
        <w:rPr>
          <w:shd w:val="clear" w:color="auto" w:fill="FFFFFF"/>
          <w:lang w:val="en-US"/>
        </w:rPr>
        <w:t>.app-shadow {</w:t>
      </w:r>
    </w:p>
    <w:p w14:paraId="584939B8"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box-shadow: 0 2px 8px rgba(0, 0, 0, 0.15);</w:t>
      </w:r>
    </w:p>
    <w:p w14:paraId="0C3839E3" w14:textId="77777777" w:rsidR="002E1CB4" w:rsidRPr="002E1CB4" w:rsidRDefault="002E1CB4" w:rsidP="002E1CB4">
      <w:pPr>
        <w:pStyle w:val="zCode"/>
        <w:rPr>
          <w:shd w:val="clear" w:color="auto" w:fill="FFFFFF"/>
          <w:lang w:val="en-US"/>
        </w:rPr>
      </w:pPr>
      <w:r w:rsidRPr="002E1CB4">
        <w:rPr>
          <w:shd w:val="clear" w:color="auto" w:fill="FFFFFF"/>
          <w:lang w:val="en-US"/>
        </w:rPr>
        <w:t>}</w:t>
      </w:r>
    </w:p>
    <w:p w14:paraId="64117E79" w14:textId="77777777" w:rsidR="002E1CB4" w:rsidRPr="002E1CB4" w:rsidRDefault="002E1CB4" w:rsidP="002E1CB4">
      <w:pPr>
        <w:pStyle w:val="zCode"/>
        <w:rPr>
          <w:shd w:val="clear" w:color="auto" w:fill="FFFFFF"/>
          <w:lang w:val="en-US"/>
        </w:rPr>
      </w:pPr>
    </w:p>
    <w:p w14:paraId="0E2DCCF7" w14:textId="77777777" w:rsidR="002E1CB4" w:rsidRPr="002E1CB4" w:rsidRDefault="002E1CB4" w:rsidP="002E1CB4">
      <w:pPr>
        <w:pStyle w:val="zCode"/>
        <w:rPr>
          <w:shd w:val="clear" w:color="auto" w:fill="FFFFFF"/>
          <w:lang w:val="en-US"/>
        </w:rPr>
      </w:pPr>
      <w:r w:rsidRPr="002E1CB4">
        <w:rPr>
          <w:shd w:val="clear" w:color="auto" w:fill="FFFFFF"/>
          <w:lang w:val="en-US"/>
        </w:rPr>
        <w:lastRenderedPageBreak/>
        <w:t>.navbar-brand .image img {</w:t>
      </w:r>
    </w:p>
    <w:p w14:paraId="0E1CCD84"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max-width: 64px;</w:t>
      </w:r>
    </w:p>
    <w:p w14:paraId="0204F3C2"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height: auto;</w:t>
      </w:r>
    </w:p>
    <w:p w14:paraId="130812CD" w14:textId="77777777" w:rsidR="002E1CB4" w:rsidRPr="002E1CB4" w:rsidRDefault="002E1CB4" w:rsidP="002E1CB4">
      <w:pPr>
        <w:pStyle w:val="zCode"/>
        <w:rPr>
          <w:shd w:val="clear" w:color="auto" w:fill="FFFFFF"/>
          <w:lang w:val="en-US"/>
        </w:rPr>
      </w:pPr>
      <w:r w:rsidRPr="002E1CB4">
        <w:rPr>
          <w:shd w:val="clear" w:color="auto" w:fill="FFFFFF"/>
          <w:lang w:val="en-US"/>
        </w:rPr>
        <w:t>}</w:t>
      </w:r>
    </w:p>
    <w:p w14:paraId="37C5F43A" w14:textId="77777777" w:rsidR="002E1CB4" w:rsidRPr="002E1CB4" w:rsidRDefault="002E1CB4" w:rsidP="002E1CB4">
      <w:pPr>
        <w:pStyle w:val="zCode"/>
        <w:rPr>
          <w:shd w:val="clear" w:color="auto" w:fill="FFFFFF"/>
          <w:lang w:val="en-US"/>
        </w:rPr>
      </w:pPr>
    </w:p>
    <w:p w14:paraId="403736ED" w14:textId="77777777" w:rsidR="002E1CB4" w:rsidRPr="002E1CB4" w:rsidRDefault="002E1CB4" w:rsidP="002E1CB4">
      <w:pPr>
        <w:pStyle w:val="zCode"/>
        <w:rPr>
          <w:shd w:val="clear" w:color="auto" w:fill="FFFFFF"/>
          <w:lang w:val="en-US"/>
        </w:rPr>
      </w:pPr>
      <w:r w:rsidRPr="002E1CB4">
        <w:rPr>
          <w:shd w:val="clear" w:color="auto" w:fill="FFFFFF"/>
          <w:lang w:val="en-US"/>
        </w:rPr>
        <w:t>.navbar-item {</w:t>
      </w:r>
    </w:p>
    <w:p w14:paraId="2143047B"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display: flex;</w:t>
      </w:r>
    </w:p>
    <w:p w14:paraId="230FA91E"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align-items: center;</w:t>
      </w:r>
    </w:p>
    <w:p w14:paraId="2AD7B3D9"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gap: 8px; /* зураг, текстийн хооронд зай */</w:t>
      </w:r>
    </w:p>
    <w:p w14:paraId="301B5E68" w14:textId="77777777" w:rsidR="002E1CB4" w:rsidRPr="002E1CB4" w:rsidRDefault="002E1CB4" w:rsidP="002E1CB4">
      <w:pPr>
        <w:pStyle w:val="zCode"/>
        <w:rPr>
          <w:shd w:val="clear" w:color="auto" w:fill="FFFFFF"/>
          <w:lang w:val="en-US"/>
        </w:rPr>
      </w:pPr>
      <w:r w:rsidRPr="002E1CB4">
        <w:rPr>
          <w:shd w:val="clear" w:color="auto" w:fill="FFFFFF"/>
          <w:lang w:val="en-US"/>
        </w:rPr>
        <w:t>}</w:t>
      </w:r>
    </w:p>
    <w:p w14:paraId="250175B4" w14:textId="77777777" w:rsidR="002E1CB4" w:rsidRPr="002E1CB4" w:rsidRDefault="002E1CB4" w:rsidP="002E1CB4">
      <w:pPr>
        <w:pStyle w:val="zCode"/>
        <w:rPr>
          <w:shd w:val="clear" w:color="auto" w:fill="FFFFFF"/>
          <w:lang w:val="en-US"/>
        </w:rPr>
      </w:pPr>
    </w:p>
    <w:p w14:paraId="440D3D87" w14:textId="77777777" w:rsidR="002E1CB4" w:rsidRPr="002E1CB4" w:rsidRDefault="002E1CB4" w:rsidP="002E1CB4">
      <w:pPr>
        <w:pStyle w:val="zCode"/>
        <w:rPr>
          <w:color w:val="538135" w:themeColor="accent6" w:themeShade="BF"/>
          <w:shd w:val="clear" w:color="auto" w:fill="FFFFFF"/>
          <w:lang w:val="en-US"/>
        </w:rPr>
      </w:pPr>
      <w:r w:rsidRPr="002E1CB4">
        <w:rPr>
          <w:color w:val="538135" w:themeColor="accent6" w:themeShade="BF"/>
          <w:shd w:val="clear" w:color="auto" w:fill="FFFFFF"/>
          <w:lang w:val="en-US"/>
        </w:rPr>
        <w:t>// Цэсийг баруун тал руу зэрэгцүүлэх. Navbar.js-д .app-top-navbar классыг ашигласан.</w:t>
      </w:r>
    </w:p>
    <w:p w14:paraId="4AFE344A" w14:textId="77777777" w:rsidR="002E1CB4" w:rsidRPr="002E1CB4" w:rsidRDefault="002E1CB4" w:rsidP="002E1CB4">
      <w:pPr>
        <w:pStyle w:val="zCode"/>
        <w:rPr>
          <w:shd w:val="clear" w:color="auto" w:fill="FFFFFF"/>
          <w:lang w:val="en-US"/>
        </w:rPr>
      </w:pPr>
      <w:r w:rsidRPr="002E1CB4">
        <w:rPr>
          <w:shd w:val="clear" w:color="auto" w:fill="FFFFFF"/>
          <w:lang w:val="en-US"/>
        </w:rPr>
        <w:t>.app-top-navbar-right {</w:t>
      </w:r>
    </w:p>
    <w:p w14:paraId="1528E954"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flex-grow: 1;</w:t>
      </w:r>
    </w:p>
    <w:p w14:paraId="5D8C0B50"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justify-content: flex-end;</w:t>
      </w:r>
    </w:p>
    <w:p w14:paraId="609AE70F" w14:textId="77777777" w:rsidR="002E1CB4" w:rsidRPr="002E1CB4" w:rsidRDefault="002E1CB4" w:rsidP="002E1CB4">
      <w:pPr>
        <w:pStyle w:val="zCode"/>
        <w:rPr>
          <w:shd w:val="clear" w:color="auto" w:fill="FFFFFF"/>
          <w:lang w:val="en-US"/>
        </w:rPr>
      </w:pPr>
      <w:r w:rsidRPr="002E1CB4">
        <w:rPr>
          <w:shd w:val="clear" w:color="auto" w:fill="FFFFFF"/>
          <w:lang w:val="en-US"/>
        </w:rPr>
        <w:t>}</w:t>
      </w:r>
    </w:p>
    <w:p w14:paraId="319F12FA" w14:textId="77777777" w:rsidR="002E1CB4" w:rsidRPr="002E1CB4" w:rsidRDefault="002E1CB4" w:rsidP="002E1CB4">
      <w:pPr>
        <w:pStyle w:val="zCode"/>
        <w:rPr>
          <w:shd w:val="clear" w:color="auto" w:fill="FFFFFF"/>
          <w:lang w:val="en-US"/>
        </w:rPr>
      </w:pPr>
    </w:p>
    <w:p w14:paraId="3EA7C335" w14:textId="77777777" w:rsidR="002E1CB4" w:rsidRPr="002E1CB4" w:rsidRDefault="002E1CB4" w:rsidP="002E1CB4">
      <w:pPr>
        <w:pStyle w:val="zCode"/>
        <w:rPr>
          <w:color w:val="538135" w:themeColor="accent6" w:themeShade="BF"/>
          <w:shd w:val="clear" w:color="auto" w:fill="FFFFFF"/>
          <w:lang w:val="en-US"/>
        </w:rPr>
      </w:pPr>
      <w:r w:rsidRPr="002E1CB4">
        <w:rPr>
          <w:color w:val="538135" w:themeColor="accent6" w:themeShade="BF"/>
          <w:shd w:val="clear" w:color="auto" w:fill="FFFFFF"/>
          <w:lang w:val="en-US"/>
        </w:rPr>
        <w:t>// лого арын өнгө цагаан тул hover хийх үед ялгарч харагдахгүй болгов.</w:t>
      </w:r>
    </w:p>
    <w:p w14:paraId="44F89F8C" w14:textId="77777777" w:rsidR="002E1CB4" w:rsidRPr="002E1CB4" w:rsidRDefault="002E1CB4" w:rsidP="002E1CB4">
      <w:pPr>
        <w:pStyle w:val="zCode"/>
        <w:rPr>
          <w:shd w:val="clear" w:color="auto" w:fill="FFFFFF"/>
          <w:lang w:val="en-US"/>
        </w:rPr>
      </w:pPr>
      <w:r w:rsidRPr="002E1CB4">
        <w:rPr>
          <w:shd w:val="clear" w:color="auto" w:fill="FFFFFF"/>
          <w:lang w:val="en-US"/>
        </w:rPr>
        <w:t>.navbar-brand .app-logo:hover,</w:t>
      </w:r>
    </w:p>
    <w:p w14:paraId="110D88CA" w14:textId="77777777" w:rsidR="002E1CB4" w:rsidRPr="002E1CB4" w:rsidRDefault="002E1CB4" w:rsidP="002E1CB4">
      <w:pPr>
        <w:pStyle w:val="zCode"/>
        <w:rPr>
          <w:shd w:val="clear" w:color="auto" w:fill="FFFFFF"/>
          <w:lang w:val="en-US"/>
        </w:rPr>
      </w:pPr>
      <w:r w:rsidRPr="002E1CB4">
        <w:rPr>
          <w:shd w:val="clear" w:color="auto" w:fill="FFFFFF"/>
          <w:lang w:val="en-US"/>
        </w:rPr>
        <w:t>.navbar-brand .app-logo:focus,</w:t>
      </w:r>
    </w:p>
    <w:p w14:paraId="4F45796F" w14:textId="77777777" w:rsidR="002E1CB4" w:rsidRPr="002E1CB4" w:rsidRDefault="002E1CB4" w:rsidP="002E1CB4">
      <w:pPr>
        <w:pStyle w:val="zCode"/>
        <w:rPr>
          <w:shd w:val="clear" w:color="auto" w:fill="FFFFFF"/>
          <w:lang w:val="en-US"/>
        </w:rPr>
      </w:pPr>
      <w:r w:rsidRPr="002E1CB4">
        <w:rPr>
          <w:shd w:val="clear" w:color="auto" w:fill="FFFFFF"/>
          <w:lang w:val="en-US"/>
        </w:rPr>
        <w:t>.navbar-brand .app-logo:active {</w:t>
      </w:r>
    </w:p>
    <w:p w14:paraId="37507F2D"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background-color: transparent;</w:t>
      </w:r>
    </w:p>
    <w:p w14:paraId="262BB1BF"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color: inherit;</w:t>
      </w:r>
    </w:p>
    <w:p w14:paraId="754EC267" w14:textId="77777777" w:rsidR="002E1CB4" w:rsidRPr="002E1CB4" w:rsidRDefault="002E1CB4" w:rsidP="002E1CB4">
      <w:pPr>
        <w:pStyle w:val="zCode"/>
        <w:rPr>
          <w:shd w:val="clear" w:color="auto" w:fill="FFFFFF"/>
          <w:lang w:val="en-US"/>
        </w:rPr>
      </w:pPr>
      <w:r w:rsidRPr="002E1CB4">
        <w:rPr>
          <w:shd w:val="clear" w:color="auto" w:fill="FFFFFF"/>
          <w:lang w:val="en-US"/>
        </w:rPr>
        <w:t xml:space="preserve">  box-shadow: none;</w:t>
      </w:r>
    </w:p>
    <w:p w14:paraId="56E3FDF2" w14:textId="6984D756" w:rsidR="002E1CB4" w:rsidRDefault="002E1CB4" w:rsidP="002E1CB4">
      <w:pPr>
        <w:pStyle w:val="zCode"/>
        <w:rPr>
          <w:shd w:val="clear" w:color="auto" w:fill="FFFFFF"/>
          <w:lang w:val="en-US"/>
        </w:rPr>
      </w:pPr>
      <w:r w:rsidRPr="002E1CB4">
        <w:rPr>
          <w:shd w:val="clear" w:color="auto" w:fill="FFFFFF"/>
          <w:lang w:val="en-US"/>
        </w:rPr>
        <w:t>}</w:t>
      </w:r>
    </w:p>
    <w:p w14:paraId="1CD6BDBE" w14:textId="4D75DAAD" w:rsidR="00193213" w:rsidRDefault="00F37790" w:rsidP="00F37790">
      <w:pPr>
        <w:pStyle w:val="C2nd"/>
        <w:rPr>
          <w:shd w:val="clear" w:color="auto" w:fill="FFFFFF"/>
        </w:rPr>
      </w:pPr>
      <w:bookmarkStart w:id="80" w:name="_Toc231258317"/>
      <w:r w:rsidRPr="00F37790">
        <w:rPr>
          <w:shd w:val="clear" w:color="auto" w:fill="FFFFFF"/>
        </w:rPr>
        <w:t>src/scss/</w:t>
      </w:r>
      <w:r>
        <w:rPr>
          <w:shd w:val="clear" w:color="auto" w:fill="FFFFFF"/>
        </w:rPr>
        <w:t>layouts/</w:t>
      </w:r>
      <w:r w:rsidRPr="00F37790">
        <w:t xml:space="preserve"> </w:t>
      </w:r>
      <w:r w:rsidRPr="00F37790">
        <w:rPr>
          <w:shd w:val="clear" w:color="auto" w:fill="FFFFFF"/>
        </w:rPr>
        <w:t>_sidebarPageLayout.scss</w:t>
      </w:r>
      <w:bookmarkEnd w:id="80"/>
    </w:p>
    <w:p w14:paraId="0308B294" w14:textId="77777777" w:rsidR="00F37790" w:rsidRPr="00F37790" w:rsidRDefault="00F37790" w:rsidP="00F37790">
      <w:pPr>
        <w:pStyle w:val="zCode"/>
        <w:rPr>
          <w:color w:val="538135" w:themeColor="accent6" w:themeShade="BF"/>
          <w:shd w:val="clear" w:color="auto" w:fill="FFFFFF"/>
        </w:rPr>
      </w:pPr>
      <w:r w:rsidRPr="00F37790">
        <w:rPr>
          <w:color w:val="538135" w:themeColor="accent6" w:themeShade="BF"/>
          <w:shd w:val="clear" w:color="auto" w:fill="FFFFFF"/>
        </w:rPr>
        <w:t>// layouts/sidebarPageLayout.js</w:t>
      </w:r>
    </w:p>
    <w:p w14:paraId="7FB793DB" w14:textId="77777777" w:rsidR="00F37790" w:rsidRPr="00F37790" w:rsidRDefault="00F37790" w:rsidP="00F37790">
      <w:pPr>
        <w:pStyle w:val="zCode"/>
        <w:rPr>
          <w:shd w:val="clear" w:color="auto" w:fill="FFFFFF"/>
        </w:rPr>
      </w:pPr>
      <w:r w:rsidRPr="00F37790">
        <w:rPr>
          <w:shd w:val="clear" w:color="auto" w:fill="FFFFFF"/>
        </w:rPr>
        <w:t>.app-mobile-sidebar {</w:t>
      </w:r>
    </w:p>
    <w:p w14:paraId="40B02C53" w14:textId="77777777" w:rsidR="00F37790" w:rsidRPr="00F37790" w:rsidRDefault="00F37790" w:rsidP="00F37790">
      <w:pPr>
        <w:pStyle w:val="zCode"/>
        <w:rPr>
          <w:shd w:val="clear" w:color="auto" w:fill="FFFFFF"/>
        </w:rPr>
      </w:pPr>
      <w:r w:rsidRPr="00F37790">
        <w:rPr>
          <w:shd w:val="clear" w:color="auto" w:fill="FFFFFF"/>
        </w:rPr>
        <w:t xml:space="preserve">  display: none;</w:t>
      </w:r>
    </w:p>
    <w:p w14:paraId="41A14EFC" w14:textId="77777777" w:rsidR="00F37790" w:rsidRPr="00F37790" w:rsidRDefault="00F37790" w:rsidP="00F37790">
      <w:pPr>
        <w:pStyle w:val="zCode"/>
        <w:rPr>
          <w:shd w:val="clear" w:color="auto" w:fill="FFFFFF"/>
        </w:rPr>
      </w:pPr>
      <w:r w:rsidRPr="00F37790">
        <w:rPr>
          <w:shd w:val="clear" w:color="auto" w:fill="FFFFFF"/>
        </w:rPr>
        <w:t xml:space="preserve">  border-bottom: 1px solid var(--border);</w:t>
      </w:r>
    </w:p>
    <w:p w14:paraId="645FE36D" w14:textId="77777777" w:rsidR="00F37790" w:rsidRPr="00F37790" w:rsidRDefault="00F37790" w:rsidP="00F37790">
      <w:pPr>
        <w:pStyle w:val="zCode"/>
        <w:rPr>
          <w:shd w:val="clear" w:color="auto" w:fill="FFFFFF"/>
        </w:rPr>
      </w:pPr>
      <w:r w:rsidRPr="00F37790">
        <w:rPr>
          <w:shd w:val="clear" w:color="auto" w:fill="FFFFFF"/>
        </w:rPr>
        <w:t xml:space="preserve">  background: var(--sidebar-bg);</w:t>
      </w:r>
    </w:p>
    <w:p w14:paraId="4DA4AA2F" w14:textId="77777777" w:rsidR="00F37790" w:rsidRPr="00F37790" w:rsidRDefault="00F37790" w:rsidP="00F37790">
      <w:pPr>
        <w:pStyle w:val="zCode"/>
        <w:rPr>
          <w:shd w:val="clear" w:color="auto" w:fill="FFFFFF"/>
        </w:rPr>
      </w:pPr>
      <w:r w:rsidRPr="00F37790">
        <w:rPr>
          <w:shd w:val="clear" w:color="auto" w:fill="FFFFFF"/>
        </w:rPr>
        <w:t xml:space="preserve">  padding: 1rem 1.25rem;</w:t>
      </w:r>
    </w:p>
    <w:p w14:paraId="4121A1E5" w14:textId="77777777" w:rsidR="00F37790" w:rsidRPr="00F37790" w:rsidRDefault="00F37790" w:rsidP="00F37790">
      <w:pPr>
        <w:pStyle w:val="zCode"/>
        <w:rPr>
          <w:shd w:val="clear" w:color="auto" w:fill="FFFFFF"/>
        </w:rPr>
      </w:pPr>
      <w:r w:rsidRPr="00F37790">
        <w:rPr>
          <w:shd w:val="clear" w:color="auto" w:fill="FFFFFF"/>
        </w:rPr>
        <w:t>}</w:t>
      </w:r>
    </w:p>
    <w:p w14:paraId="424C9958" w14:textId="77777777" w:rsidR="00F37790" w:rsidRPr="00F37790" w:rsidRDefault="00F37790" w:rsidP="00F37790">
      <w:pPr>
        <w:pStyle w:val="zCode"/>
        <w:rPr>
          <w:shd w:val="clear" w:color="auto" w:fill="FFFFFF"/>
        </w:rPr>
      </w:pPr>
    </w:p>
    <w:p w14:paraId="0FA3A5EE" w14:textId="77777777" w:rsidR="00F37790" w:rsidRPr="00F37790" w:rsidRDefault="00F37790" w:rsidP="00F37790">
      <w:pPr>
        <w:pStyle w:val="zCode"/>
        <w:rPr>
          <w:shd w:val="clear" w:color="auto" w:fill="FFFFFF"/>
        </w:rPr>
      </w:pPr>
      <w:r w:rsidRPr="00F37790">
        <w:rPr>
          <w:shd w:val="clear" w:color="auto" w:fill="FFFFFF"/>
        </w:rPr>
        <w:t>.app-sidebar-icon-btn {</w:t>
      </w:r>
    </w:p>
    <w:p w14:paraId="14215097" w14:textId="77777777" w:rsidR="00F37790" w:rsidRPr="00F37790" w:rsidRDefault="00F37790" w:rsidP="00F37790">
      <w:pPr>
        <w:pStyle w:val="zCode"/>
        <w:rPr>
          <w:shd w:val="clear" w:color="auto" w:fill="FFFFFF"/>
        </w:rPr>
      </w:pPr>
      <w:r w:rsidRPr="00F37790">
        <w:rPr>
          <w:shd w:val="clear" w:color="auto" w:fill="FFFFFF"/>
        </w:rPr>
        <w:t xml:space="preserve">  width: 32px;</w:t>
      </w:r>
    </w:p>
    <w:p w14:paraId="5D1D5C03" w14:textId="77777777" w:rsidR="00F37790" w:rsidRPr="00F37790" w:rsidRDefault="00F37790" w:rsidP="00F37790">
      <w:pPr>
        <w:pStyle w:val="zCode"/>
        <w:rPr>
          <w:shd w:val="clear" w:color="auto" w:fill="FFFFFF"/>
        </w:rPr>
      </w:pPr>
      <w:r w:rsidRPr="00F37790">
        <w:rPr>
          <w:shd w:val="clear" w:color="auto" w:fill="FFFFFF"/>
        </w:rPr>
        <w:t xml:space="preserve">  height: 32px;</w:t>
      </w:r>
    </w:p>
    <w:p w14:paraId="4A5FD0E8" w14:textId="77777777" w:rsidR="00F37790" w:rsidRPr="00F37790" w:rsidRDefault="00F37790" w:rsidP="00F37790">
      <w:pPr>
        <w:pStyle w:val="zCode"/>
        <w:rPr>
          <w:shd w:val="clear" w:color="auto" w:fill="FFFFFF"/>
        </w:rPr>
      </w:pPr>
      <w:r w:rsidRPr="00F37790">
        <w:rPr>
          <w:shd w:val="clear" w:color="auto" w:fill="FFFFFF"/>
        </w:rPr>
        <w:t xml:space="preserve">  border: 0;</w:t>
      </w:r>
    </w:p>
    <w:p w14:paraId="58DE2ABF" w14:textId="77777777" w:rsidR="00F37790" w:rsidRPr="00F37790" w:rsidRDefault="00F37790" w:rsidP="00F37790">
      <w:pPr>
        <w:pStyle w:val="zCode"/>
        <w:rPr>
          <w:shd w:val="clear" w:color="auto" w:fill="FFFFFF"/>
        </w:rPr>
      </w:pPr>
      <w:r w:rsidRPr="00F37790">
        <w:rPr>
          <w:shd w:val="clear" w:color="auto" w:fill="FFFFFF"/>
        </w:rPr>
        <w:t xml:space="preserve">  border-radius: 14px;</w:t>
      </w:r>
    </w:p>
    <w:p w14:paraId="5E1AD2C0" w14:textId="77777777" w:rsidR="00F37790" w:rsidRPr="00F37790" w:rsidRDefault="00F37790" w:rsidP="00F37790">
      <w:pPr>
        <w:pStyle w:val="zCode"/>
        <w:rPr>
          <w:shd w:val="clear" w:color="auto" w:fill="FFFFFF"/>
        </w:rPr>
      </w:pPr>
      <w:r w:rsidRPr="00F37790">
        <w:rPr>
          <w:shd w:val="clear" w:color="auto" w:fill="FFFFFF"/>
        </w:rPr>
        <w:t xml:space="preserve">  background: #f2f3f5;</w:t>
      </w:r>
    </w:p>
    <w:p w14:paraId="46140922" w14:textId="77777777" w:rsidR="00F37790" w:rsidRPr="00F37790" w:rsidRDefault="00F37790" w:rsidP="00F37790">
      <w:pPr>
        <w:pStyle w:val="zCode"/>
        <w:rPr>
          <w:shd w:val="clear" w:color="auto" w:fill="FFFFFF"/>
        </w:rPr>
      </w:pPr>
      <w:r w:rsidRPr="00F37790">
        <w:rPr>
          <w:shd w:val="clear" w:color="auto" w:fill="FFFFFF"/>
        </w:rPr>
        <w:t xml:space="preserve">  font-size: 1rem;</w:t>
      </w:r>
    </w:p>
    <w:p w14:paraId="09AF4116" w14:textId="77777777" w:rsidR="00F37790" w:rsidRPr="00F37790" w:rsidRDefault="00F37790" w:rsidP="00F37790">
      <w:pPr>
        <w:pStyle w:val="zCode"/>
        <w:rPr>
          <w:shd w:val="clear" w:color="auto" w:fill="FFFFFF"/>
        </w:rPr>
      </w:pPr>
      <w:r w:rsidRPr="00F37790">
        <w:rPr>
          <w:shd w:val="clear" w:color="auto" w:fill="FFFFFF"/>
        </w:rPr>
        <w:t xml:space="preserve">  color: #64748b;</w:t>
      </w:r>
    </w:p>
    <w:p w14:paraId="23609367" w14:textId="77777777" w:rsidR="00F37790" w:rsidRPr="00F37790" w:rsidRDefault="00F37790" w:rsidP="00F37790">
      <w:pPr>
        <w:pStyle w:val="zCode"/>
        <w:rPr>
          <w:shd w:val="clear" w:color="auto" w:fill="FFFFFF"/>
        </w:rPr>
      </w:pPr>
      <w:r w:rsidRPr="00F37790">
        <w:rPr>
          <w:shd w:val="clear" w:color="auto" w:fill="FFFFFF"/>
        </w:rPr>
        <w:t xml:space="preserve">  cursor: pointer;</w:t>
      </w:r>
    </w:p>
    <w:p w14:paraId="4B03A8EA" w14:textId="77777777" w:rsidR="00F37790" w:rsidRPr="00F37790" w:rsidRDefault="00F37790" w:rsidP="00F37790">
      <w:pPr>
        <w:pStyle w:val="zCode"/>
        <w:rPr>
          <w:shd w:val="clear" w:color="auto" w:fill="FFFFFF"/>
        </w:rPr>
      </w:pPr>
      <w:r w:rsidRPr="00F37790">
        <w:rPr>
          <w:shd w:val="clear" w:color="auto" w:fill="FFFFFF"/>
        </w:rPr>
        <w:t>}</w:t>
      </w:r>
    </w:p>
    <w:p w14:paraId="6673F252" w14:textId="77777777" w:rsidR="00F37790" w:rsidRPr="00F37790" w:rsidRDefault="00F37790" w:rsidP="00F37790">
      <w:pPr>
        <w:pStyle w:val="zCode"/>
        <w:rPr>
          <w:shd w:val="clear" w:color="auto" w:fill="FFFFFF"/>
        </w:rPr>
      </w:pPr>
    </w:p>
    <w:p w14:paraId="0924216A" w14:textId="77777777" w:rsidR="00F37790" w:rsidRPr="00F37790" w:rsidRDefault="00F37790" w:rsidP="00F37790">
      <w:pPr>
        <w:pStyle w:val="zCode"/>
        <w:rPr>
          <w:shd w:val="clear" w:color="auto" w:fill="FFFFFF"/>
        </w:rPr>
      </w:pPr>
      <w:r w:rsidRPr="00F37790">
        <w:rPr>
          <w:shd w:val="clear" w:color="auto" w:fill="FFFFFF"/>
        </w:rPr>
        <w:t>.app-sidebar-overlay {</w:t>
      </w:r>
    </w:p>
    <w:p w14:paraId="4A228905" w14:textId="77777777" w:rsidR="00F37790" w:rsidRPr="00F37790" w:rsidRDefault="00F37790" w:rsidP="00F37790">
      <w:pPr>
        <w:pStyle w:val="zCode"/>
        <w:rPr>
          <w:shd w:val="clear" w:color="auto" w:fill="FFFFFF"/>
        </w:rPr>
      </w:pPr>
      <w:r w:rsidRPr="00F37790">
        <w:rPr>
          <w:shd w:val="clear" w:color="auto" w:fill="FFFFFF"/>
        </w:rPr>
        <w:t xml:space="preserve">  position: fixed;</w:t>
      </w:r>
    </w:p>
    <w:p w14:paraId="29EF506C" w14:textId="77777777" w:rsidR="00F37790" w:rsidRPr="00F37790" w:rsidRDefault="00F37790" w:rsidP="00F37790">
      <w:pPr>
        <w:pStyle w:val="zCode"/>
        <w:rPr>
          <w:shd w:val="clear" w:color="auto" w:fill="FFFFFF"/>
        </w:rPr>
      </w:pPr>
      <w:r w:rsidRPr="00F37790">
        <w:rPr>
          <w:shd w:val="clear" w:color="auto" w:fill="FFFFFF"/>
        </w:rPr>
        <w:t xml:space="preserve">  inset: 0;</w:t>
      </w:r>
    </w:p>
    <w:p w14:paraId="5CECFD46" w14:textId="77777777" w:rsidR="00F37790" w:rsidRPr="00F37790" w:rsidRDefault="00F37790" w:rsidP="00F37790">
      <w:pPr>
        <w:pStyle w:val="zCode"/>
        <w:rPr>
          <w:shd w:val="clear" w:color="auto" w:fill="FFFFFF"/>
        </w:rPr>
      </w:pPr>
      <w:r w:rsidRPr="00F37790">
        <w:rPr>
          <w:shd w:val="clear" w:color="auto" w:fill="FFFFFF"/>
        </w:rPr>
        <w:t xml:space="preserve">  background: var(--overlay);</w:t>
      </w:r>
    </w:p>
    <w:p w14:paraId="0ABD4F8F" w14:textId="77777777" w:rsidR="00F37790" w:rsidRPr="00F37790" w:rsidRDefault="00F37790" w:rsidP="00F37790">
      <w:pPr>
        <w:pStyle w:val="zCode"/>
        <w:rPr>
          <w:shd w:val="clear" w:color="auto" w:fill="FFFFFF"/>
        </w:rPr>
      </w:pPr>
      <w:r w:rsidRPr="00F37790">
        <w:rPr>
          <w:shd w:val="clear" w:color="auto" w:fill="FFFFFF"/>
        </w:rPr>
        <w:t xml:space="preserve">  opacity: 0;</w:t>
      </w:r>
    </w:p>
    <w:p w14:paraId="1BA1CE5C" w14:textId="77777777" w:rsidR="00F37790" w:rsidRPr="00F37790" w:rsidRDefault="00F37790" w:rsidP="00F37790">
      <w:pPr>
        <w:pStyle w:val="zCode"/>
        <w:rPr>
          <w:shd w:val="clear" w:color="auto" w:fill="FFFFFF"/>
        </w:rPr>
      </w:pPr>
      <w:r w:rsidRPr="00F37790">
        <w:rPr>
          <w:shd w:val="clear" w:color="auto" w:fill="FFFFFF"/>
        </w:rPr>
        <w:lastRenderedPageBreak/>
        <w:t xml:space="preserve">  visibility: hidden;</w:t>
      </w:r>
    </w:p>
    <w:p w14:paraId="297655BF" w14:textId="77777777" w:rsidR="00F37790" w:rsidRPr="00F37790" w:rsidRDefault="00F37790" w:rsidP="00F37790">
      <w:pPr>
        <w:pStyle w:val="zCode"/>
        <w:rPr>
          <w:shd w:val="clear" w:color="auto" w:fill="FFFFFF"/>
        </w:rPr>
      </w:pPr>
      <w:r w:rsidRPr="00F37790">
        <w:rPr>
          <w:shd w:val="clear" w:color="auto" w:fill="FFFFFF"/>
        </w:rPr>
        <w:t xml:space="preserve">  transition: 0.25s ease;</w:t>
      </w:r>
    </w:p>
    <w:p w14:paraId="3BC44E50" w14:textId="77777777" w:rsidR="00F37790" w:rsidRPr="00F37790" w:rsidRDefault="00F37790" w:rsidP="00F37790">
      <w:pPr>
        <w:pStyle w:val="zCode"/>
        <w:rPr>
          <w:shd w:val="clear" w:color="auto" w:fill="FFFFFF"/>
        </w:rPr>
      </w:pPr>
      <w:r w:rsidRPr="00F37790">
        <w:rPr>
          <w:shd w:val="clear" w:color="auto" w:fill="FFFFFF"/>
        </w:rPr>
        <w:t xml:space="preserve">  z-index: 39;</w:t>
      </w:r>
    </w:p>
    <w:p w14:paraId="74FD294D" w14:textId="77777777" w:rsidR="00F37790" w:rsidRPr="00F37790" w:rsidRDefault="00F37790" w:rsidP="00F37790">
      <w:pPr>
        <w:pStyle w:val="zCode"/>
        <w:rPr>
          <w:shd w:val="clear" w:color="auto" w:fill="FFFFFF"/>
        </w:rPr>
      </w:pPr>
      <w:r w:rsidRPr="00F37790">
        <w:rPr>
          <w:shd w:val="clear" w:color="auto" w:fill="FFFFFF"/>
        </w:rPr>
        <w:t>}</w:t>
      </w:r>
    </w:p>
    <w:p w14:paraId="2F2671CC" w14:textId="77777777" w:rsidR="00F37790" w:rsidRPr="00F37790" w:rsidRDefault="00F37790" w:rsidP="00F37790">
      <w:pPr>
        <w:pStyle w:val="zCode"/>
        <w:rPr>
          <w:shd w:val="clear" w:color="auto" w:fill="FFFFFF"/>
        </w:rPr>
      </w:pPr>
    </w:p>
    <w:p w14:paraId="70E87EA4" w14:textId="77777777" w:rsidR="00F37790" w:rsidRPr="00F37790" w:rsidRDefault="00F37790" w:rsidP="00F37790">
      <w:pPr>
        <w:pStyle w:val="zCode"/>
        <w:rPr>
          <w:shd w:val="clear" w:color="auto" w:fill="FFFFFF"/>
        </w:rPr>
      </w:pPr>
      <w:r w:rsidRPr="00F37790">
        <w:rPr>
          <w:shd w:val="clear" w:color="auto" w:fill="FFFFFF"/>
        </w:rPr>
        <w:t>.app-sidebar-overlay.is-active {</w:t>
      </w:r>
    </w:p>
    <w:p w14:paraId="224F4A1F" w14:textId="77777777" w:rsidR="00F37790" w:rsidRPr="00F37790" w:rsidRDefault="00F37790" w:rsidP="00F37790">
      <w:pPr>
        <w:pStyle w:val="zCode"/>
        <w:rPr>
          <w:shd w:val="clear" w:color="auto" w:fill="FFFFFF"/>
        </w:rPr>
      </w:pPr>
      <w:r w:rsidRPr="00F37790">
        <w:rPr>
          <w:shd w:val="clear" w:color="auto" w:fill="FFFFFF"/>
        </w:rPr>
        <w:t xml:space="preserve">  opacity: 1;</w:t>
      </w:r>
    </w:p>
    <w:p w14:paraId="56DB5A82" w14:textId="77777777" w:rsidR="00F37790" w:rsidRPr="00F37790" w:rsidRDefault="00F37790" w:rsidP="00F37790">
      <w:pPr>
        <w:pStyle w:val="zCode"/>
        <w:rPr>
          <w:shd w:val="clear" w:color="auto" w:fill="FFFFFF"/>
        </w:rPr>
      </w:pPr>
      <w:r w:rsidRPr="00F37790">
        <w:rPr>
          <w:shd w:val="clear" w:color="auto" w:fill="FFFFFF"/>
        </w:rPr>
        <w:t xml:space="preserve">  visibility: visible;</w:t>
      </w:r>
    </w:p>
    <w:p w14:paraId="382BFF80" w14:textId="77777777" w:rsidR="00F37790" w:rsidRPr="00F37790" w:rsidRDefault="00F37790" w:rsidP="00F37790">
      <w:pPr>
        <w:pStyle w:val="zCode"/>
        <w:rPr>
          <w:shd w:val="clear" w:color="auto" w:fill="FFFFFF"/>
        </w:rPr>
      </w:pPr>
      <w:r w:rsidRPr="00F37790">
        <w:rPr>
          <w:shd w:val="clear" w:color="auto" w:fill="FFFFFF"/>
        </w:rPr>
        <w:t>}</w:t>
      </w:r>
    </w:p>
    <w:p w14:paraId="0AF595EA" w14:textId="77777777" w:rsidR="00F37790" w:rsidRPr="00F37790" w:rsidRDefault="00F37790" w:rsidP="00F37790">
      <w:pPr>
        <w:pStyle w:val="zCode"/>
        <w:rPr>
          <w:shd w:val="clear" w:color="auto" w:fill="FFFFFF"/>
        </w:rPr>
      </w:pPr>
    </w:p>
    <w:p w14:paraId="0A84DF45" w14:textId="77777777" w:rsidR="00F37790" w:rsidRPr="00F37790" w:rsidRDefault="00F37790" w:rsidP="00F37790">
      <w:pPr>
        <w:pStyle w:val="zCode"/>
        <w:rPr>
          <w:shd w:val="clear" w:color="auto" w:fill="FFFFFF"/>
        </w:rPr>
      </w:pPr>
      <w:r w:rsidRPr="00F37790">
        <w:rPr>
          <w:shd w:val="clear" w:color="auto" w:fill="FFFFFF"/>
        </w:rPr>
        <w:t>.app-shell {</w:t>
      </w:r>
    </w:p>
    <w:p w14:paraId="26760274" w14:textId="77777777" w:rsidR="00F37790" w:rsidRPr="00F37790" w:rsidRDefault="00F37790" w:rsidP="00F37790">
      <w:pPr>
        <w:pStyle w:val="zCode"/>
        <w:rPr>
          <w:shd w:val="clear" w:color="auto" w:fill="FFFFFF"/>
        </w:rPr>
      </w:pPr>
      <w:r w:rsidRPr="00F37790">
        <w:rPr>
          <w:shd w:val="clear" w:color="auto" w:fill="FFFFFF"/>
        </w:rPr>
        <w:t xml:space="preserve">  display: flex;</w:t>
      </w:r>
    </w:p>
    <w:p w14:paraId="1848F250" w14:textId="77777777" w:rsidR="00F37790" w:rsidRPr="00F37790" w:rsidRDefault="00F37790" w:rsidP="00F37790">
      <w:pPr>
        <w:pStyle w:val="zCode"/>
        <w:rPr>
          <w:shd w:val="clear" w:color="auto" w:fill="FFFFFF"/>
        </w:rPr>
      </w:pPr>
      <w:r w:rsidRPr="00F37790">
        <w:rPr>
          <w:shd w:val="clear" w:color="auto" w:fill="FFFFFF"/>
        </w:rPr>
        <w:t xml:space="preserve">  height: calc(100vh - 4rem);</w:t>
      </w:r>
    </w:p>
    <w:p w14:paraId="41849631" w14:textId="77777777" w:rsidR="00F37790" w:rsidRPr="00F37790" w:rsidRDefault="00F37790" w:rsidP="00F37790">
      <w:pPr>
        <w:pStyle w:val="zCode"/>
        <w:rPr>
          <w:shd w:val="clear" w:color="auto" w:fill="FFFFFF"/>
        </w:rPr>
      </w:pPr>
      <w:r w:rsidRPr="00F37790">
        <w:rPr>
          <w:shd w:val="clear" w:color="auto" w:fill="FFFFFF"/>
        </w:rPr>
        <w:t>}</w:t>
      </w:r>
    </w:p>
    <w:p w14:paraId="1682B94F" w14:textId="77777777" w:rsidR="00F37790" w:rsidRPr="00F37790" w:rsidRDefault="00F37790" w:rsidP="00F37790">
      <w:pPr>
        <w:pStyle w:val="zCode"/>
        <w:rPr>
          <w:shd w:val="clear" w:color="auto" w:fill="FFFFFF"/>
        </w:rPr>
      </w:pPr>
    </w:p>
    <w:p w14:paraId="300BC791" w14:textId="77777777" w:rsidR="00F37790" w:rsidRPr="00F37790" w:rsidRDefault="00F37790" w:rsidP="00F37790">
      <w:pPr>
        <w:pStyle w:val="zCode"/>
        <w:rPr>
          <w:shd w:val="clear" w:color="auto" w:fill="FFFFFF"/>
        </w:rPr>
      </w:pPr>
      <w:r w:rsidRPr="00F37790">
        <w:rPr>
          <w:shd w:val="clear" w:color="auto" w:fill="FFFFFF"/>
        </w:rPr>
        <w:t>.app-sidebar {</w:t>
      </w:r>
    </w:p>
    <w:p w14:paraId="4EF3E489" w14:textId="77777777" w:rsidR="00F37790" w:rsidRPr="00F37790" w:rsidRDefault="00F37790" w:rsidP="00F37790">
      <w:pPr>
        <w:pStyle w:val="zCode"/>
        <w:rPr>
          <w:shd w:val="clear" w:color="auto" w:fill="FFFFFF"/>
        </w:rPr>
      </w:pPr>
      <w:r w:rsidRPr="00F37790">
        <w:rPr>
          <w:shd w:val="clear" w:color="auto" w:fill="FFFFFF"/>
        </w:rPr>
        <w:t xml:space="preserve">  width: var(--sidebar-width);</w:t>
      </w:r>
    </w:p>
    <w:p w14:paraId="7D9333F5" w14:textId="77777777" w:rsidR="00F37790" w:rsidRPr="00F37790" w:rsidRDefault="00F37790" w:rsidP="00F37790">
      <w:pPr>
        <w:pStyle w:val="zCode"/>
        <w:rPr>
          <w:shd w:val="clear" w:color="auto" w:fill="FFFFFF"/>
        </w:rPr>
      </w:pPr>
      <w:r w:rsidRPr="00F37790">
        <w:rPr>
          <w:shd w:val="clear" w:color="auto" w:fill="FFFFFF"/>
        </w:rPr>
        <w:t xml:space="preserve">  min-width: var(--sidebar-width);</w:t>
      </w:r>
    </w:p>
    <w:p w14:paraId="133D3631" w14:textId="77777777" w:rsidR="00F37790" w:rsidRPr="00F37790" w:rsidRDefault="00F37790" w:rsidP="00F37790">
      <w:pPr>
        <w:pStyle w:val="zCode"/>
        <w:rPr>
          <w:shd w:val="clear" w:color="auto" w:fill="FFFFFF"/>
        </w:rPr>
      </w:pPr>
      <w:r w:rsidRPr="00F37790">
        <w:rPr>
          <w:shd w:val="clear" w:color="auto" w:fill="FFFFFF"/>
        </w:rPr>
        <w:t xml:space="preserve">  max-width: var(--sidebar-width);</w:t>
      </w:r>
    </w:p>
    <w:p w14:paraId="2E54B6C4" w14:textId="77777777" w:rsidR="00F37790" w:rsidRPr="00F37790" w:rsidRDefault="00F37790" w:rsidP="00F37790">
      <w:pPr>
        <w:pStyle w:val="zCode"/>
        <w:rPr>
          <w:shd w:val="clear" w:color="auto" w:fill="FFFFFF"/>
        </w:rPr>
      </w:pPr>
      <w:r w:rsidRPr="00F37790">
        <w:rPr>
          <w:shd w:val="clear" w:color="auto" w:fill="FFFFFF"/>
        </w:rPr>
        <w:t xml:space="preserve">  border-right: 1px solid var(--border);</w:t>
      </w:r>
    </w:p>
    <w:p w14:paraId="02F44331" w14:textId="77777777" w:rsidR="00F37790" w:rsidRPr="00F37790" w:rsidRDefault="00F37790" w:rsidP="00F37790">
      <w:pPr>
        <w:pStyle w:val="zCode"/>
        <w:rPr>
          <w:shd w:val="clear" w:color="auto" w:fill="FFFFFF"/>
        </w:rPr>
      </w:pPr>
      <w:r w:rsidRPr="00F37790">
        <w:rPr>
          <w:shd w:val="clear" w:color="auto" w:fill="FFFFFF"/>
        </w:rPr>
        <w:t xml:space="preserve">  background: var(--sidebar-bg);</w:t>
      </w:r>
    </w:p>
    <w:p w14:paraId="6FC254F0" w14:textId="77777777" w:rsidR="00F37790" w:rsidRPr="00F37790" w:rsidRDefault="00F37790" w:rsidP="00F37790">
      <w:pPr>
        <w:pStyle w:val="zCode"/>
        <w:rPr>
          <w:shd w:val="clear" w:color="auto" w:fill="FFFFFF"/>
        </w:rPr>
      </w:pPr>
      <w:r w:rsidRPr="00F37790">
        <w:rPr>
          <w:shd w:val="clear" w:color="auto" w:fill="FFFFFF"/>
        </w:rPr>
        <w:t xml:space="preserve">  padding: 1.5rem 1rem 2rem;</w:t>
      </w:r>
    </w:p>
    <w:p w14:paraId="0D41667E" w14:textId="77777777" w:rsidR="00F37790" w:rsidRPr="00F37790" w:rsidRDefault="00F37790" w:rsidP="00F37790">
      <w:pPr>
        <w:pStyle w:val="zCode"/>
        <w:rPr>
          <w:shd w:val="clear" w:color="auto" w:fill="FFFFFF"/>
        </w:rPr>
      </w:pPr>
      <w:r w:rsidRPr="00F37790">
        <w:rPr>
          <w:shd w:val="clear" w:color="auto" w:fill="FFFFFF"/>
        </w:rPr>
        <w:t xml:space="preserve">  height: calc(100vh - 4rem);</w:t>
      </w:r>
    </w:p>
    <w:p w14:paraId="21059829" w14:textId="77777777" w:rsidR="00F37790" w:rsidRPr="00F37790" w:rsidRDefault="00F37790" w:rsidP="00F37790">
      <w:pPr>
        <w:pStyle w:val="zCode"/>
        <w:rPr>
          <w:shd w:val="clear" w:color="auto" w:fill="FFFFFF"/>
        </w:rPr>
      </w:pPr>
      <w:r w:rsidRPr="00F37790">
        <w:rPr>
          <w:shd w:val="clear" w:color="auto" w:fill="FFFFFF"/>
        </w:rPr>
        <w:t xml:space="preserve">  position: sticky;</w:t>
      </w:r>
    </w:p>
    <w:p w14:paraId="6EAB330F" w14:textId="77777777" w:rsidR="00F37790" w:rsidRPr="00F37790" w:rsidRDefault="00F37790" w:rsidP="00F37790">
      <w:pPr>
        <w:pStyle w:val="zCode"/>
        <w:rPr>
          <w:shd w:val="clear" w:color="auto" w:fill="FFFFFF"/>
        </w:rPr>
      </w:pPr>
      <w:r w:rsidRPr="00F37790">
        <w:rPr>
          <w:shd w:val="clear" w:color="auto" w:fill="FFFFFF"/>
        </w:rPr>
        <w:t xml:space="preserve">  top: 4rem;</w:t>
      </w:r>
    </w:p>
    <w:p w14:paraId="38D2C24E" w14:textId="77777777" w:rsidR="00F37790" w:rsidRPr="00F37790" w:rsidRDefault="00F37790" w:rsidP="00F37790">
      <w:pPr>
        <w:pStyle w:val="zCode"/>
        <w:rPr>
          <w:shd w:val="clear" w:color="auto" w:fill="FFFFFF"/>
        </w:rPr>
      </w:pPr>
      <w:r w:rsidRPr="00F37790">
        <w:rPr>
          <w:shd w:val="clear" w:color="auto" w:fill="FFFFFF"/>
        </w:rPr>
        <w:t xml:space="preserve">  overflow: auto;</w:t>
      </w:r>
    </w:p>
    <w:p w14:paraId="08750DEB" w14:textId="77777777" w:rsidR="00F37790" w:rsidRPr="00F37790" w:rsidRDefault="00F37790" w:rsidP="00F37790">
      <w:pPr>
        <w:pStyle w:val="zCode"/>
        <w:rPr>
          <w:shd w:val="clear" w:color="auto" w:fill="FFFFFF"/>
        </w:rPr>
      </w:pPr>
      <w:r w:rsidRPr="00F37790">
        <w:rPr>
          <w:shd w:val="clear" w:color="auto" w:fill="FFFFFF"/>
        </w:rPr>
        <w:t>}</w:t>
      </w:r>
    </w:p>
    <w:p w14:paraId="0DA3B336" w14:textId="77777777" w:rsidR="00F37790" w:rsidRPr="00F37790" w:rsidRDefault="00F37790" w:rsidP="00F37790">
      <w:pPr>
        <w:pStyle w:val="zCode"/>
        <w:rPr>
          <w:shd w:val="clear" w:color="auto" w:fill="FFFFFF"/>
        </w:rPr>
      </w:pPr>
    </w:p>
    <w:p w14:paraId="5C1ED2FE" w14:textId="77777777" w:rsidR="00F37790" w:rsidRPr="00F37790" w:rsidRDefault="00F37790" w:rsidP="00F37790">
      <w:pPr>
        <w:pStyle w:val="zCode"/>
        <w:rPr>
          <w:shd w:val="clear" w:color="auto" w:fill="FFFFFF"/>
        </w:rPr>
      </w:pPr>
      <w:r w:rsidRPr="00F37790">
        <w:rPr>
          <w:shd w:val="clear" w:color="auto" w:fill="FFFFFF"/>
        </w:rPr>
        <w:t>.app-main-content {</w:t>
      </w:r>
    </w:p>
    <w:p w14:paraId="259132D7" w14:textId="77777777" w:rsidR="00F37790" w:rsidRPr="00F37790" w:rsidRDefault="00F37790" w:rsidP="00F37790">
      <w:pPr>
        <w:pStyle w:val="zCode"/>
        <w:rPr>
          <w:shd w:val="clear" w:color="auto" w:fill="FFFFFF"/>
        </w:rPr>
      </w:pPr>
      <w:r w:rsidRPr="00F37790">
        <w:rPr>
          <w:shd w:val="clear" w:color="auto" w:fill="FFFFFF"/>
        </w:rPr>
        <w:t xml:space="preserve">  flex: 1;</w:t>
      </w:r>
    </w:p>
    <w:p w14:paraId="4E583068" w14:textId="77777777" w:rsidR="00F37790" w:rsidRPr="00F37790" w:rsidRDefault="00F37790" w:rsidP="00F37790">
      <w:pPr>
        <w:pStyle w:val="zCode"/>
        <w:rPr>
          <w:shd w:val="clear" w:color="auto" w:fill="FFFFFF"/>
        </w:rPr>
      </w:pPr>
      <w:r w:rsidRPr="00F37790">
        <w:rPr>
          <w:shd w:val="clear" w:color="auto" w:fill="FFFFFF"/>
        </w:rPr>
        <w:t xml:space="preserve">  min-width: 0;</w:t>
      </w:r>
    </w:p>
    <w:p w14:paraId="2845D881" w14:textId="77777777" w:rsidR="00F37790" w:rsidRPr="00F37790" w:rsidRDefault="00F37790" w:rsidP="00F37790">
      <w:pPr>
        <w:pStyle w:val="zCode"/>
        <w:rPr>
          <w:shd w:val="clear" w:color="auto" w:fill="FFFFFF"/>
        </w:rPr>
      </w:pPr>
      <w:r w:rsidRPr="00F37790">
        <w:rPr>
          <w:shd w:val="clear" w:color="auto" w:fill="FFFFFF"/>
        </w:rPr>
        <w:t xml:space="preserve">  // padding: 1rem 1.25rem;</w:t>
      </w:r>
    </w:p>
    <w:p w14:paraId="1A8F94B9" w14:textId="77777777" w:rsidR="00F37790" w:rsidRPr="00F37790" w:rsidRDefault="00F37790" w:rsidP="00F37790">
      <w:pPr>
        <w:pStyle w:val="zCode"/>
        <w:rPr>
          <w:shd w:val="clear" w:color="auto" w:fill="FFFFFF"/>
        </w:rPr>
      </w:pPr>
      <w:r w:rsidRPr="00F37790">
        <w:rPr>
          <w:shd w:val="clear" w:color="auto" w:fill="FFFFFF"/>
        </w:rPr>
        <w:t xml:space="preserve">  overflow-y: auto;</w:t>
      </w:r>
    </w:p>
    <w:p w14:paraId="1149381B" w14:textId="77777777" w:rsidR="00F37790" w:rsidRPr="00F37790" w:rsidRDefault="00F37790" w:rsidP="00F37790">
      <w:pPr>
        <w:pStyle w:val="zCode"/>
        <w:rPr>
          <w:shd w:val="clear" w:color="auto" w:fill="FFFFFF"/>
        </w:rPr>
      </w:pPr>
      <w:r w:rsidRPr="00F37790">
        <w:rPr>
          <w:shd w:val="clear" w:color="auto" w:fill="FFFFFF"/>
        </w:rPr>
        <w:t>}</w:t>
      </w:r>
    </w:p>
    <w:p w14:paraId="40FA0E71" w14:textId="77777777" w:rsidR="00F37790" w:rsidRPr="00F37790" w:rsidRDefault="00F37790" w:rsidP="00F37790">
      <w:pPr>
        <w:pStyle w:val="zCode"/>
        <w:rPr>
          <w:shd w:val="clear" w:color="auto" w:fill="FFFFFF"/>
        </w:rPr>
      </w:pPr>
    </w:p>
    <w:p w14:paraId="5408EC73" w14:textId="77777777" w:rsidR="00F37790" w:rsidRPr="00F37790" w:rsidRDefault="00F37790" w:rsidP="00F37790">
      <w:pPr>
        <w:pStyle w:val="zCode"/>
        <w:rPr>
          <w:shd w:val="clear" w:color="auto" w:fill="FFFFFF"/>
        </w:rPr>
      </w:pPr>
      <w:r w:rsidRPr="00F37790">
        <w:rPr>
          <w:shd w:val="clear" w:color="auto" w:fill="FFFFFF"/>
        </w:rPr>
        <w:t>.app-sidebar-mobile-head {</w:t>
      </w:r>
    </w:p>
    <w:p w14:paraId="7563EB17" w14:textId="77777777" w:rsidR="00F37790" w:rsidRPr="00F37790" w:rsidRDefault="00F37790" w:rsidP="00F37790">
      <w:pPr>
        <w:pStyle w:val="zCode"/>
        <w:rPr>
          <w:shd w:val="clear" w:color="auto" w:fill="FFFFFF"/>
        </w:rPr>
      </w:pPr>
      <w:r w:rsidRPr="00F37790">
        <w:rPr>
          <w:shd w:val="clear" w:color="auto" w:fill="FFFFFF"/>
        </w:rPr>
        <w:t xml:space="preserve">  display: none;</w:t>
      </w:r>
    </w:p>
    <w:p w14:paraId="354050E9" w14:textId="153EC01A" w:rsidR="00F37790" w:rsidRDefault="00F37790" w:rsidP="00F37790">
      <w:pPr>
        <w:pStyle w:val="zCode"/>
        <w:rPr>
          <w:shd w:val="clear" w:color="auto" w:fill="FFFFFF"/>
        </w:rPr>
      </w:pPr>
      <w:r w:rsidRPr="00F37790">
        <w:rPr>
          <w:shd w:val="clear" w:color="auto" w:fill="FFFFFF"/>
        </w:rPr>
        <w:t>}</w:t>
      </w:r>
    </w:p>
    <w:p w14:paraId="17D561E0" w14:textId="135402D6" w:rsidR="002E1CB4" w:rsidRDefault="002E1CB4" w:rsidP="002E1CB4">
      <w:pPr>
        <w:pStyle w:val="C2nd"/>
        <w:rPr>
          <w:shd w:val="clear" w:color="auto" w:fill="FFFFFF"/>
        </w:rPr>
      </w:pPr>
      <w:bookmarkStart w:id="81" w:name="_Toc231258318"/>
      <w:r w:rsidRPr="00F37790">
        <w:rPr>
          <w:shd w:val="clear" w:color="auto" w:fill="FFFFFF"/>
        </w:rPr>
        <w:t>src/scss/</w:t>
      </w:r>
      <w:r>
        <w:rPr>
          <w:shd w:val="clear" w:color="auto" w:fill="FFFFFF"/>
        </w:rPr>
        <w:t>components/</w:t>
      </w:r>
      <w:r w:rsidRPr="002E1CB4">
        <w:rPr>
          <w:shd w:val="clear" w:color="auto" w:fill="FFFFFF"/>
        </w:rPr>
        <w:t>_sidebarMenuList</w:t>
      </w:r>
      <w:r w:rsidRPr="00F37790">
        <w:rPr>
          <w:shd w:val="clear" w:color="auto" w:fill="FFFFFF"/>
        </w:rPr>
        <w:t>.scss</w:t>
      </w:r>
      <w:bookmarkEnd w:id="81"/>
    </w:p>
    <w:p w14:paraId="39A8831F" w14:textId="1CB44896" w:rsidR="002E1CB4" w:rsidRPr="002E1CB4" w:rsidRDefault="002E1CB4" w:rsidP="002E1CB4">
      <w:pPr>
        <w:pStyle w:val="zCode"/>
        <w:rPr>
          <w:color w:val="538135" w:themeColor="accent6" w:themeShade="BF"/>
          <w:shd w:val="clear" w:color="auto" w:fill="FFFFFF"/>
        </w:rPr>
      </w:pPr>
      <w:r w:rsidRPr="002E1CB4">
        <w:rPr>
          <w:color w:val="538135" w:themeColor="accent6" w:themeShade="BF"/>
          <w:shd w:val="clear" w:color="auto" w:fill="FFFFFF"/>
        </w:rPr>
        <w:t>// components/searchFoodGroupListSidebar.js</w:t>
      </w:r>
    </w:p>
    <w:p w14:paraId="10BB0E16" w14:textId="77777777" w:rsidR="002E1CB4" w:rsidRPr="002E1CB4" w:rsidRDefault="002E1CB4" w:rsidP="002E1CB4">
      <w:pPr>
        <w:pStyle w:val="zCode"/>
        <w:rPr>
          <w:color w:val="538135" w:themeColor="accent6" w:themeShade="BF"/>
          <w:shd w:val="clear" w:color="auto" w:fill="FFFFFF"/>
        </w:rPr>
      </w:pPr>
      <w:r w:rsidRPr="002E1CB4">
        <w:rPr>
          <w:color w:val="538135" w:themeColor="accent6" w:themeShade="BF"/>
          <w:shd w:val="clear" w:color="auto" w:fill="FFFFFF"/>
        </w:rPr>
        <w:t>// search type: Search by food groups:</w:t>
      </w:r>
    </w:p>
    <w:p w14:paraId="731822F4" w14:textId="77777777" w:rsidR="002E1CB4" w:rsidRPr="002E1CB4" w:rsidRDefault="002E1CB4" w:rsidP="002E1CB4">
      <w:pPr>
        <w:pStyle w:val="zCode"/>
        <w:rPr>
          <w:shd w:val="clear" w:color="auto" w:fill="FFFFFF"/>
        </w:rPr>
      </w:pPr>
      <w:r w:rsidRPr="002E1CB4">
        <w:rPr>
          <w:shd w:val="clear" w:color="auto" w:fill="FFFFFF"/>
        </w:rPr>
        <w:t>.app-menu-label {</w:t>
      </w:r>
    </w:p>
    <w:p w14:paraId="0001D6FE" w14:textId="77777777" w:rsidR="002E1CB4" w:rsidRPr="002E1CB4" w:rsidRDefault="002E1CB4" w:rsidP="002E1CB4">
      <w:pPr>
        <w:pStyle w:val="zCode"/>
        <w:rPr>
          <w:shd w:val="clear" w:color="auto" w:fill="FFFFFF"/>
        </w:rPr>
      </w:pPr>
      <w:r w:rsidRPr="002E1CB4">
        <w:rPr>
          <w:shd w:val="clear" w:color="auto" w:fill="FFFFFF"/>
        </w:rPr>
        <w:t xml:space="preserve">  // color: var(--orange);</w:t>
      </w:r>
    </w:p>
    <w:p w14:paraId="61A1748F" w14:textId="77777777" w:rsidR="002E1CB4" w:rsidRPr="002E1CB4" w:rsidRDefault="002E1CB4" w:rsidP="002E1CB4">
      <w:pPr>
        <w:pStyle w:val="zCode"/>
        <w:rPr>
          <w:shd w:val="clear" w:color="auto" w:fill="FFFFFF"/>
        </w:rPr>
      </w:pPr>
      <w:r w:rsidRPr="002E1CB4">
        <w:rPr>
          <w:shd w:val="clear" w:color="auto" w:fill="FFFFFF"/>
        </w:rPr>
        <w:t xml:space="preserve">  font-size: 1.05rem;</w:t>
      </w:r>
    </w:p>
    <w:p w14:paraId="0A018B30" w14:textId="77777777" w:rsidR="002E1CB4" w:rsidRPr="002E1CB4" w:rsidRDefault="002E1CB4" w:rsidP="002E1CB4">
      <w:pPr>
        <w:pStyle w:val="zCode"/>
        <w:rPr>
          <w:shd w:val="clear" w:color="auto" w:fill="FFFFFF"/>
        </w:rPr>
      </w:pPr>
      <w:r w:rsidRPr="002E1CB4">
        <w:rPr>
          <w:shd w:val="clear" w:color="auto" w:fill="FFFFFF"/>
        </w:rPr>
        <w:t xml:space="preserve">  font-weight: 800;</w:t>
      </w:r>
    </w:p>
    <w:p w14:paraId="78456DBA" w14:textId="77777777" w:rsidR="002E1CB4" w:rsidRPr="002E1CB4" w:rsidRDefault="002E1CB4" w:rsidP="002E1CB4">
      <w:pPr>
        <w:pStyle w:val="zCode"/>
        <w:rPr>
          <w:shd w:val="clear" w:color="auto" w:fill="FFFFFF"/>
        </w:rPr>
      </w:pPr>
      <w:r w:rsidRPr="002E1CB4">
        <w:rPr>
          <w:shd w:val="clear" w:color="auto" w:fill="FFFFFF"/>
        </w:rPr>
        <w:t xml:space="preserve">  text-transform: none;</w:t>
      </w:r>
    </w:p>
    <w:p w14:paraId="1A8F68BE" w14:textId="77777777" w:rsidR="002E1CB4" w:rsidRPr="002E1CB4" w:rsidRDefault="002E1CB4" w:rsidP="002E1CB4">
      <w:pPr>
        <w:pStyle w:val="zCode"/>
        <w:rPr>
          <w:shd w:val="clear" w:color="auto" w:fill="FFFFFF"/>
        </w:rPr>
      </w:pPr>
      <w:r w:rsidRPr="002E1CB4">
        <w:rPr>
          <w:shd w:val="clear" w:color="auto" w:fill="FFFFFF"/>
        </w:rPr>
        <w:t xml:space="preserve">  letter-spacing: 0;</w:t>
      </w:r>
    </w:p>
    <w:p w14:paraId="0AB1F15B" w14:textId="77777777" w:rsidR="002E1CB4" w:rsidRPr="002E1CB4" w:rsidRDefault="002E1CB4" w:rsidP="002E1CB4">
      <w:pPr>
        <w:pStyle w:val="zCode"/>
        <w:rPr>
          <w:shd w:val="clear" w:color="auto" w:fill="FFFFFF"/>
        </w:rPr>
      </w:pPr>
      <w:r w:rsidRPr="002E1CB4">
        <w:rPr>
          <w:shd w:val="clear" w:color="auto" w:fill="FFFFFF"/>
        </w:rPr>
        <w:t xml:space="preserve">  margin-bottom: 0.4rem;</w:t>
      </w:r>
    </w:p>
    <w:p w14:paraId="6784E99A" w14:textId="77777777" w:rsidR="002E1CB4" w:rsidRPr="002E1CB4" w:rsidRDefault="002E1CB4" w:rsidP="002E1CB4">
      <w:pPr>
        <w:pStyle w:val="zCode"/>
        <w:rPr>
          <w:shd w:val="clear" w:color="auto" w:fill="FFFFFF"/>
        </w:rPr>
      </w:pPr>
      <w:r w:rsidRPr="002E1CB4">
        <w:rPr>
          <w:shd w:val="clear" w:color="auto" w:fill="FFFFFF"/>
        </w:rPr>
        <w:t xml:space="preserve">  margin-top: 1.25rem;</w:t>
      </w:r>
    </w:p>
    <w:p w14:paraId="7102A5F7" w14:textId="77777777" w:rsidR="002E1CB4" w:rsidRPr="002E1CB4" w:rsidRDefault="002E1CB4" w:rsidP="002E1CB4">
      <w:pPr>
        <w:pStyle w:val="zCode"/>
        <w:rPr>
          <w:shd w:val="clear" w:color="auto" w:fill="FFFFFF"/>
        </w:rPr>
      </w:pPr>
      <w:r w:rsidRPr="002E1CB4">
        <w:rPr>
          <w:shd w:val="clear" w:color="auto" w:fill="FFFFFF"/>
        </w:rPr>
        <w:t>}</w:t>
      </w:r>
    </w:p>
    <w:p w14:paraId="0DA5D996" w14:textId="77777777" w:rsidR="002E1CB4" w:rsidRPr="002E1CB4" w:rsidRDefault="002E1CB4" w:rsidP="002E1CB4">
      <w:pPr>
        <w:pStyle w:val="zCode"/>
        <w:rPr>
          <w:shd w:val="clear" w:color="auto" w:fill="FFFFFF"/>
        </w:rPr>
      </w:pPr>
    </w:p>
    <w:p w14:paraId="2E9915DA" w14:textId="77777777" w:rsidR="002E1CB4" w:rsidRPr="002E1CB4" w:rsidRDefault="002E1CB4" w:rsidP="002E1CB4">
      <w:pPr>
        <w:pStyle w:val="zCode"/>
        <w:rPr>
          <w:color w:val="538135" w:themeColor="accent6" w:themeShade="BF"/>
          <w:shd w:val="clear" w:color="auto" w:fill="FFFFFF"/>
        </w:rPr>
      </w:pPr>
      <w:r w:rsidRPr="002E1CB4">
        <w:rPr>
          <w:color w:val="538135" w:themeColor="accent6" w:themeShade="BF"/>
          <w:shd w:val="clear" w:color="auto" w:fill="FFFFFF"/>
        </w:rPr>
        <w:t>// food group name: Cereals and cereal products</w:t>
      </w:r>
    </w:p>
    <w:p w14:paraId="41E8152D" w14:textId="77777777" w:rsidR="002E1CB4" w:rsidRPr="002E1CB4" w:rsidRDefault="002E1CB4" w:rsidP="002E1CB4">
      <w:pPr>
        <w:pStyle w:val="zCode"/>
        <w:rPr>
          <w:shd w:val="clear" w:color="auto" w:fill="FFFFFF"/>
        </w:rPr>
      </w:pPr>
      <w:r w:rsidRPr="002E1CB4">
        <w:rPr>
          <w:shd w:val="clear" w:color="auto" w:fill="FFFFFF"/>
        </w:rPr>
        <w:t>.app-toggle-sublist {</w:t>
      </w:r>
    </w:p>
    <w:p w14:paraId="7F813609" w14:textId="77777777" w:rsidR="002E1CB4" w:rsidRPr="002E1CB4" w:rsidRDefault="002E1CB4" w:rsidP="002E1CB4">
      <w:pPr>
        <w:pStyle w:val="zCode"/>
        <w:rPr>
          <w:shd w:val="clear" w:color="auto" w:fill="FFFFFF"/>
        </w:rPr>
      </w:pPr>
      <w:r w:rsidRPr="002E1CB4">
        <w:rPr>
          <w:shd w:val="clear" w:color="auto" w:fill="FFFFFF"/>
        </w:rPr>
        <w:t xml:space="preserve">  white-space: nowrap; </w:t>
      </w:r>
      <w:r w:rsidRPr="002E1CB4">
        <w:rPr>
          <w:color w:val="538135" w:themeColor="accent6" w:themeShade="BF"/>
          <w:shd w:val="clear" w:color="auto" w:fill="FFFFFF"/>
        </w:rPr>
        <w:t>// мөр нуглахгүй болгох</w:t>
      </w:r>
    </w:p>
    <w:p w14:paraId="1B02FD8B" w14:textId="77777777" w:rsidR="002E1CB4" w:rsidRPr="002E1CB4" w:rsidRDefault="002E1CB4" w:rsidP="002E1CB4">
      <w:pPr>
        <w:pStyle w:val="zCode"/>
        <w:rPr>
          <w:shd w:val="clear" w:color="auto" w:fill="FFFFFF"/>
        </w:rPr>
      </w:pPr>
      <w:r w:rsidRPr="002E1CB4">
        <w:rPr>
          <w:shd w:val="clear" w:color="auto" w:fill="FFFFFF"/>
        </w:rPr>
        <w:t>}</w:t>
      </w:r>
    </w:p>
    <w:p w14:paraId="5CC58427" w14:textId="77777777" w:rsidR="002E1CB4" w:rsidRPr="002E1CB4" w:rsidRDefault="002E1CB4" w:rsidP="002E1CB4">
      <w:pPr>
        <w:pStyle w:val="zCode"/>
        <w:rPr>
          <w:shd w:val="clear" w:color="auto" w:fill="FFFFFF"/>
        </w:rPr>
      </w:pPr>
    </w:p>
    <w:p w14:paraId="206BB106" w14:textId="77777777" w:rsidR="002E1CB4" w:rsidRPr="002E1CB4" w:rsidRDefault="002E1CB4" w:rsidP="002E1CB4">
      <w:pPr>
        <w:pStyle w:val="zCode"/>
        <w:rPr>
          <w:color w:val="538135" w:themeColor="accent6" w:themeShade="BF"/>
          <w:shd w:val="clear" w:color="auto" w:fill="FFFFFF"/>
        </w:rPr>
      </w:pPr>
      <w:r w:rsidRPr="002E1CB4">
        <w:rPr>
          <w:color w:val="538135" w:themeColor="accent6" w:themeShade="BF"/>
          <w:shd w:val="clear" w:color="auto" w:fill="FFFFFF"/>
        </w:rPr>
        <w:t>// food name: Barley flour, whole grain</w:t>
      </w:r>
    </w:p>
    <w:p w14:paraId="5E72F963" w14:textId="77777777" w:rsidR="002E1CB4" w:rsidRPr="002E1CB4" w:rsidRDefault="002E1CB4" w:rsidP="002E1CB4">
      <w:pPr>
        <w:pStyle w:val="zCode"/>
        <w:rPr>
          <w:shd w:val="clear" w:color="auto" w:fill="FFFFFF"/>
        </w:rPr>
      </w:pPr>
      <w:r w:rsidRPr="002E1CB4">
        <w:rPr>
          <w:shd w:val="clear" w:color="auto" w:fill="FFFFFF"/>
        </w:rPr>
        <w:t>.app-sublist-item {</w:t>
      </w:r>
    </w:p>
    <w:p w14:paraId="7BD62C5E" w14:textId="77777777" w:rsidR="002E1CB4" w:rsidRPr="002E1CB4" w:rsidRDefault="002E1CB4" w:rsidP="002E1CB4">
      <w:pPr>
        <w:pStyle w:val="zCode"/>
        <w:rPr>
          <w:shd w:val="clear" w:color="auto" w:fill="FFFFFF"/>
        </w:rPr>
      </w:pPr>
      <w:r w:rsidRPr="002E1CB4">
        <w:rPr>
          <w:shd w:val="clear" w:color="auto" w:fill="FFFFFF"/>
        </w:rPr>
        <w:t xml:space="preserve">  white-space: nowrap;</w:t>
      </w:r>
    </w:p>
    <w:p w14:paraId="62711772" w14:textId="77777777" w:rsidR="002E1CB4" w:rsidRPr="002E1CB4" w:rsidRDefault="002E1CB4" w:rsidP="002E1CB4">
      <w:pPr>
        <w:pStyle w:val="zCode"/>
        <w:rPr>
          <w:shd w:val="clear" w:color="auto" w:fill="FFFFFF"/>
        </w:rPr>
      </w:pPr>
      <w:r w:rsidRPr="002E1CB4">
        <w:rPr>
          <w:shd w:val="clear" w:color="auto" w:fill="FFFFFF"/>
        </w:rPr>
        <w:t xml:space="preserve">  line-height: 1.6rem;</w:t>
      </w:r>
    </w:p>
    <w:p w14:paraId="279D4FA6" w14:textId="77777777" w:rsidR="002E1CB4" w:rsidRPr="002E1CB4" w:rsidRDefault="002E1CB4" w:rsidP="002E1CB4">
      <w:pPr>
        <w:pStyle w:val="zCode"/>
        <w:rPr>
          <w:shd w:val="clear" w:color="auto" w:fill="FFFFFF"/>
        </w:rPr>
      </w:pPr>
      <w:r w:rsidRPr="002E1CB4">
        <w:rPr>
          <w:shd w:val="clear" w:color="auto" w:fill="FFFFFF"/>
        </w:rPr>
        <w:t xml:space="preserve">  cursor: pointer;</w:t>
      </w:r>
    </w:p>
    <w:p w14:paraId="590567F9" w14:textId="77777777" w:rsidR="002E1CB4" w:rsidRPr="002E1CB4" w:rsidRDefault="002E1CB4" w:rsidP="002E1CB4">
      <w:pPr>
        <w:pStyle w:val="zCode"/>
        <w:rPr>
          <w:shd w:val="clear" w:color="auto" w:fill="FFFFFF"/>
        </w:rPr>
      </w:pPr>
    </w:p>
    <w:p w14:paraId="3F729F09" w14:textId="77777777" w:rsidR="002E1CB4" w:rsidRPr="002E1CB4" w:rsidRDefault="002E1CB4" w:rsidP="002E1CB4">
      <w:pPr>
        <w:pStyle w:val="zCode"/>
        <w:rPr>
          <w:shd w:val="clear" w:color="auto" w:fill="FFFFFF"/>
        </w:rPr>
      </w:pPr>
      <w:r w:rsidRPr="002E1CB4">
        <w:rPr>
          <w:shd w:val="clear" w:color="auto" w:fill="FFFFFF"/>
        </w:rPr>
        <w:t xml:space="preserve">  &amp;:hover {</w:t>
      </w:r>
    </w:p>
    <w:p w14:paraId="2B4C0578" w14:textId="77777777" w:rsidR="002E1CB4" w:rsidRPr="002E1CB4" w:rsidRDefault="002E1CB4" w:rsidP="002E1CB4">
      <w:pPr>
        <w:pStyle w:val="zCode"/>
        <w:rPr>
          <w:shd w:val="clear" w:color="auto" w:fill="FFFFFF"/>
        </w:rPr>
      </w:pPr>
      <w:r w:rsidRPr="002E1CB4">
        <w:rPr>
          <w:shd w:val="clear" w:color="auto" w:fill="FFFFFF"/>
        </w:rPr>
        <w:t xml:space="preserve">    background: var(--hover-bg);</w:t>
      </w:r>
    </w:p>
    <w:p w14:paraId="1E7AA756" w14:textId="77777777" w:rsidR="002E1CB4" w:rsidRPr="002E1CB4" w:rsidRDefault="002E1CB4" w:rsidP="002E1CB4">
      <w:pPr>
        <w:pStyle w:val="zCode"/>
        <w:rPr>
          <w:shd w:val="clear" w:color="auto" w:fill="FFFFFF"/>
        </w:rPr>
      </w:pPr>
      <w:r w:rsidRPr="002E1CB4">
        <w:rPr>
          <w:shd w:val="clear" w:color="auto" w:fill="FFFFFF"/>
        </w:rPr>
        <w:t xml:space="preserve">  }</w:t>
      </w:r>
    </w:p>
    <w:p w14:paraId="62724071" w14:textId="77777777" w:rsidR="002E1CB4" w:rsidRPr="002E1CB4" w:rsidRDefault="002E1CB4" w:rsidP="002E1CB4">
      <w:pPr>
        <w:pStyle w:val="zCode"/>
        <w:rPr>
          <w:shd w:val="clear" w:color="auto" w:fill="FFFFFF"/>
        </w:rPr>
      </w:pPr>
    </w:p>
    <w:p w14:paraId="541F23B7" w14:textId="77777777" w:rsidR="002E1CB4" w:rsidRPr="002E1CB4" w:rsidRDefault="002E1CB4" w:rsidP="002E1CB4">
      <w:pPr>
        <w:pStyle w:val="zCode"/>
        <w:rPr>
          <w:shd w:val="clear" w:color="auto" w:fill="FFFFFF"/>
        </w:rPr>
      </w:pPr>
      <w:r w:rsidRPr="002E1CB4">
        <w:rPr>
          <w:shd w:val="clear" w:color="auto" w:fill="FFFFFF"/>
        </w:rPr>
        <w:t xml:space="preserve">  input[type="checkbox"] {</w:t>
      </w:r>
    </w:p>
    <w:p w14:paraId="49A9F633" w14:textId="77777777" w:rsidR="002E1CB4" w:rsidRPr="002E1CB4" w:rsidRDefault="002E1CB4" w:rsidP="002E1CB4">
      <w:pPr>
        <w:pStyle w:val="zCode"/>
        <w:rPr>
          <w:shd w:val="clear" w:color="auto" w:fill="FFFFFF"/>
        </w:rPr>
      </w:pPr>
      <w:r w:rsidRPr="002E1CB4">
        <w:rPr>
          <w:shd w:val="clear" w:color="auto" w:fill="FFFFFF"/>
        </w:rPr>
        <w:t xml:space="preserve">    display: none;</w:t>
      </w:r>
    </w:p>
    <w:p w14:paraId="1856F0C0" w14:textId="77777777" w:rsidR="002E1CB4" w:rsidRPr="002E1CB4" w:rsidRDefault="002E1CB4" w:rsidP="002E1CB4">
      <w:pPr>
        <w:pStyle w:val="zCode"/>
        <w:rPr>
          <w:shd w:val="clear" w:color="auto" w:fill="FFFFFF"/>
        </w:rPr>
      </w:pPr>
      <w:r w:rsidRPr="002E1CB4">
        <w:rPr>
          <w:shd w:val="clear" w:color="auto" w:fill="FFFFFF"/>
        </w:rPr>
        <w:t xml:space="preserve">  }</w:t>
      </w:r>
    </w:p>
    <w:p w14:paraId="5A5EB0A4" w14:textId="77777777" w:rsidR="002E1CB4" w:rsidRPr="002E1CB4" w:rsidRDefault="002E1CB4" w:rsidP="002E1CB4">
      <w:pPr>
        <w:pStyle w:val="zCode"/>
        <w:rPr>
          <w:shd w:val="clear" w:color="auto" w:fill="FFFFFF"/>
        </w:rPr>
      </w:pPr>
      <w:r w:rsidRPr="002E1CB4">
        <w:rPr>
          <w:shd w:val="clear" w:color="auto" w:fill="FFFFFF"/>
        </w:rPr>
        <w:t xml:space="preserve">  input[type="checkbox"]:checked + span {</w:t>
      </w:r>
    </w:p>
    <w:p w14:paraId="7DAB7AEF" w14:textId="77777777" w:rsidR="002E1CB4" w:rsidRPr="002E1CB4" w:rsidRDefault="002E1CB4" w:rsidP="002E1CB4">
      <w:pPr>
        <w:pStyle w:val="zCode"/>
        <w:rPr>
          <w:shd w:val="clear" w:color="auto" w:fill="FFFFFF"/>
        </w:rPr>
      </w:pPr>
      <w:r w:rsidRPr="002E1CB4">
        <w:rPr>
          <w:shd w:val="clear" w:color="auto" w:fill="FFFFFF"/>
        </w:rPr>
        <w:t xml:space="preserve">    color: var(--green);</w:t>
      </w:r>
    </w:p>
    <w:p w14:paraId="36983097" w14:textId="77777777" w:rsidR="002E1CB4" w:rsidRPr="002E1CB4" w:rsidRDefault="002E1CB4" w:rsidP="002E1CB4">
      <w:pPr>
        <w:pStyle w:val="zCode"/>
        <w:rPr>
          <w:shd w:val="clear" w:color="auto" w:fill="FFFFFF"/>
        </w:rPr>
      </w:pPr>
      <w:r w:rsidRPr="002E1CB4">
        <w:rPr>
          <w:shd w:val="clear" w:color="auto" w:fill="FFFFFF"/>
        </w:rPr>
        <w:t xml:space="preserve">  }</w:t>
      </w:r>
    </w:p>
    <w:p w14:paraId="1C058AB8" w14:textId="078CDDD0" w:rsidR="00193213" w:rsidRDefault="002E1CB4" w:rsidP="002E1CB4">
      <w:pPr>
        <w:pStyle w:val="zCode"/>
        <w:rPr>
          <w:shd w:val="clear" w:color="auto" w:fill="FFFFFF"/>
        </w:rPr>
      </w:pPr>
      <w:r w:rsidRPr="002E1CB4">
        <w:rPr>
          <w:shd w:val="clear" w:color="auto" w:fill="FFFFFF"/>
        </w:rPr>
        <w:t>}</w:t>
      </w:r>
    </w:p>
    <w:p w14:paraId="62F8C379" w14:textId="605EF9B1" w:rsidR="0091090A" w:rsidRDefault="0091090A" w:rsidP="000B5588">
      <w:pPr>
        <w:pStyle w:val="C2nd"/>
        <w:rPr>
          <w:shd w:val="clear" w:color="auto" w:fill="FFFFFF"/>
        </w:rPr>
      </w:pPr>
      <w:bookmarkStart w:id="82" w:name="_Toc231258319"/>
      <w:r>
        <w:rPr>
          <w:shd w:val="clear" w:color="auto" w:fill="FFFFFF"/>
        </w:rPr>
        <w:t>src/</w:t>
      </w:r>
      <w:r w:rsidR="000B5588">
        <w:rPr>
          <w:shd w:val="clear" w:color="auto" w:fill="FFFFFF"/>
        </w:rPr>
        <w:t>js/fn/sidebarEvents.js</w:t>
      </w:r>
      <w:bookmarkEnd w:id="82"/>
    </w:p>
    <w:p w14:paraId="5E86B4FF" w14:textId="0D77EFDC" w:rsidR="000B5588" w:rsidRPr="000B5588" w:rsidRDefault="000B5588" w:rsidP="000B5588">
      <w:pPr>
        <w:pStyle w:val="zCode"/>
      </w:pPr>
      <w:r>
        <w:rPr>
          <w:noProof/>
        </w:rPr>
        <w:drawing>
          <wp:inline distT="0" distB="0" distL="0" distR="0" wp14:anchorId="2F2FE7BE" wp14:editId="55CD418C">
            <wp:extent cx="5934075" cy="3981450"/>
            <wp:effectExtent l="19050" t="19050" r="28575" b="19050"/>
            <wp:docPr id="884908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934075" cy="3981450"/>
                    </a:xfrm>
                    <a:prstGeom prst="rect">
                      <a:avLst/>
                    </a:prstGeom>
                    <a:noFill/>
                    <a:ln>
                      <a:solidFill>
                        <a:schemeClr val="bg1">
                          <a:lumMod val="50000"/>
                        </a:schemeClr>
                      </a:solidFill>
                    </a:ln>
                  </pic:spPr>
                </pic:pic>
              </a:graphicData>
            </a:graphic>
          </wp:inline>
        </w:drawing>
      </w:r>
    </w:p>
    <w:p w14:paraId="13A1C47F" w14:textId="430CBF99" w:rsidR="000B5588" w:rsidRDefault="000B5588" w:rsidP="000B5588">
      <w:pPr>
        <w:pStyle w:val="zCode"/>
      </w:pPr>
      <w:r>
        <w:rPr>
          <w:noProof/>
        </w:rPr>
        <w:lastRenderedPageBreak/>
        <w:drawing>
          <wp:inline distT="0" distB="0" distL="0" distR="0" wp14:anchorId="6228E6C8" wp14:editId="24509910">
            <wp:extent cx="5940425" cy="1619157"/>
            <wp:effectExtent l="0" t="0" r="3175" b="635"/>
            <wp:docPr id="137942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25377" name=""/>
                    <pic:cNvPicPr/>
                  </pic:nvPicPr>
                  <pic:blipFill rotWithShape="1">
                    <a:blip r:embed="rId122"/>
                    <a:srcRect b="65379"/>
                    <a:stretch>
                      <a:fillRect/>
                    </a:stretch>
                  </pic:blipFill>
                  <pic:spPr bwMode="auto">
                    <a:xfrm>
                      <a:off x="0" y="0"/>
                      <a:ext cx="5940425" cy="1619157"/>
                    </a:xfrm>
                    <a:prstGeom prst="rect">
                      <a:avLst/>
                    </a:prstGeom>
                    <a:ln>
                      <a:noFill/>
                    </a:ln>
                    <a:extLst>
                      <a:ext uri="{53640926-AAD7-44D8-BBD7-CCE9431645EC}">
                        <a14:shadowObscured xmlns:a14="http://schemas.microsoft.com/office/drawing/2010/main"/>
                      </a:ext>
                    </a:extLst>
                  </pic:spPr>
                </pic:pic>
              </a:graphicData>
            </a:graphic>
          </wp:inline>
        </w:drawing>
      </w:r>
    </w:p>
    <w:p w14:paraId="234F87B4" w14:textId="77777777" w:rsidR="000B5588" w:rsidRDefault="000B5588" w:rsidP="000B5588">
      <w:pPr>
        <w:pStyle w:val="zCode"/>
      </w:pPr>
      <w:r>
        <w:t xml:space="preserve">export function </w:t>
      </w:r>
      <w:r w:rsidRPr="000B5588">
        <w:rPr>
          <w:highlight w:val="yellow"/>
        </w:rPr>
        <w:t>bindSidebar</w:t>
      </w:r>
      <w:r>
        <w:t>() {</w:t>
      </w:r>
    </w:p>
    <w:p w14:paraId="3D15BC96" w14:textId="77777777" w:rsidR="000B5588" w:rsidRDefault="000B5588" w:rsidP="000B5588">
      <w:pPr>
        <w:pStyle w:val="zCode"/>
      </w:pPr>
      <w:r>
        <w:t xml:space="preserve">  const openSidebarBtn = document.getElementById("openSidebar");</w:t>
      </w:r>
    </w:p>
    <w:p w14:paraId="05F0A92D" w14:textId="77777777" w:rsidR="000B5588" w:rsidRDefault="000B5588" w:rsidP="000B5588">
      <w:pPr>
        <w:pStyle w:val="zCode"/>
      </w:pPr>
      <w:r>
        <w:t xml:space="preserve">  const closeSidebarBtn = document.getElementById("closeSidebar");</w:t>
      </w:r>
    </w:p>
    <w:p w14:paraId="7C96DF49" w14:textId="77777777" w:rsidR="000B5588" w:rsidRDefault="000B5588" w:rsidP="000B5588">
      <w:pPr>
        <w:pStyle w:val="zCode"/>
      </w:pPr>
      <w:r>
        <w:t xml:space="preserve">  const sidebar = document.getElementById("docsSidebar");</w:t>
      </w:r>
    </w:p>
    <w:p w14:paraId="4300FFB6" w14:textId="77777777" w:rsidR="000B5588" w:rsidRDefault="000B5588" w:rsidP="000B5588">
      <w:pPr>
        <w:pStyle w:val="zCode"/>
      </w:pPr>
      <w:r>
        <w:t xml:space="preserve">  const overlay = document.getElementById("sidebarOverlay");</w:t>
      </w:r>
    </w:p>
    <w:p w14:paraId="185EBD44" w14:textId="77777777" w:rsidR="000B5588" w:rsidRDefault="000B5588" w:rsidP="000B5588">
      <w:pPr>
        <w:pStyle w:val="zCode"/>
      </w:pPr>
    </w:p>
    <w:p w14:paraId="058F8C82" w14:textId="77777777" w:rsidR="000B5588" w:rsidRDefault="000B5588" w:rsidP="000B5588">
      <w:pPr>
        <w:pStyle w:val="zCode"/>
      </w:pPr>
      <w:r>
        <w:t xml:space="preserve">  function openSidebar() {</w:t>
      </w:r>
    </w:p>
    <w:p w14:paraId="6F0E108B" w14:textId="77777777" w:rsidR="000B5588" w:rsidRDefault="000B5588" w:rsidP="000B5588">
      <w:pPr>
        <w:pStyle w:val="zCode"/>
      </w:pPr>
      <w:r>
        <w:t xml:space="preserve">    if (!sidebar || !overlay) return;</w:t>
      </w:r>
    </w:p>
    <w:p w14:paraId="099DA2FB" w14:textId="77777777" w:rsidR="000B5588" w:rsidRDefault="000B5588" w:rsidP="000B5588">
      <w:pPr>
        <w:pStyle w:val="zCode"/>
      </w:pPr>
    </w:p>
    <w:p w14:paraId="7F821BAC" w14:textId="77777777" w:rsidR="000B5588" w:rsidRDefault="000B5588" w:rsidP="000B5588">
      <w:pPr>
        <w:pStyle w:val="zCode"/>
      </w:pPr>
      <w:r>
        <w:t xml:space="preserve">    sidebar.classList.add("is-open");</w:t>
      </w:r>
    </w:p>
    <w:p w14:paraId="3D6C80EF" w14:textId="77777777" w:rsidR="000B5588" w:rsidRDefault="000B5588" w:rsidP="000B5588">
      <w:pPr>
        <w:pStyle w:val="zCode"/>
      </w:pPr>
      <w:r>
        <w:t xml:space="preserve">    overlay.classList.add("is-active");</w:t>
      </w:r>
    </w:p>
    <w:p w14:paraId="069B1696" w14:textId="77777777" w:rsidR="000B5588" w:rsidRDefault="000B5588" w:rsidP="000B5588">
      <w:pPr>
        <w:pStyle w:val="zCode"/>
      </w:pPr>
      <w:r>
        <w:t xml:space="preserve">    document.body.style.overflow = "hidden";</w:t>
      </w:r>
    </w:p>
    <w:p w14:paraId="06BE3018" w14:textId="77777777" w:rsidR="000B5588" w:rsidRDefault="000B5588" w:rsidP="000B5588">
      <w:pPr>
        <w:pStyle w:val="zCode"/>
      </w:pPr>
      <w:r>
        <w:t xml:space="preserve">  }</w:t>
      </w:r>
    </w:p>
    <w:p w14:paraId="4947B3A7" w14:textId="77777777" w:rsidR="000B5588" w:rsidRDefault="000B5588" w:rsidP="000B5588">
      <w:pPr>
        <w:pStyle w:val="zCode"/>
      </w:pPr>
    </w:p>
    <w:p w14:paraId="5EC3EA94" w14:textId="77777777" w:rsidR="000B5588" w:rsidRDefault="000B5588" w:rsidP="000B5588">
      <w:pPr>
        <w:pStyle w:val="zCode"/>
      </w:pPr>
      <w:r>
        <w:t xml:space="preserve">  function closeSidebar() {</w:t>
      </w:r>
    </w:p>
    <w:p w14:paraId="1D0B1299" w14:textId="77777777" w:rsidR="000B5588" w:rsidRDefault="000B5588" w:rsidP="000B5588">
      <w:pPr>
        <w:pStyle w:val="zCode"/>
      </w:pPr>
      <w:r>
        <w:t xml:space="preserve">    if (!sidebar || !overlay) return;</w:t>
      </w:r>
    </w:p>
    <w:p w14:paraId="4CD54176" w14:textId="77777777" w:rsidR="000B5588" w:rsidRDefault="000B5588" w:rsidP="000B5588">
      <w:pPr>
        <w:pStyle w:val="zCode"/>
      </w:pPr>
    </w:p>
    <w:p w14:paraId="2C3D2974" w14:textId="77777777" w:rsidR="000B5588" w:rsidRDefault="000B5588" w:rsidP="000B5588">
      <w:pPr>
        <w:pStyle w:val="zCode"/>
      </w:pPr>
      <w:r>
        <w:t xml:space="preserve">    sidebar.classList.remove("is-open");</w:t>
      </w:r>
    </w:p>
    <w:p w14:paraId="416C1BF6" w14:textId="77777777" w:rsidR="000B5588" w:rsidRDefault="000B5588" w:rsidP="000B5588">
      <w:pPr>
        <w:pStyle w:val="zCode"/>
      </w:pPr>
      <w:r>
        <w:t xml:space="preserve">    overlay.classList.remove("is-active");</w:t>
      </w:r>
    </w:p>
    <w:p w14:paraId="6B797785" w14:textId="77777777" w:rsidR="000B5588" w:rsidRDefault="000B5588" w:rsidP="000B5588">
      <w:pPr>
        <w:pStyle w:val="zCode"/>
      </w:pPr>
      <w:r>
        <w:t xml:space="preserve">    document.body.style.overflow = "";</w:t>
      </w:r>
    </w:p>
    <w:p w14:paraId="2DEB0A46" w14:textId="77777777" w:rsidR="000B5588" w:rsidRDefault="000B5588" w:rsidP="000B5588">
      <w:pPr>
        <w:pStyle w:val="zCode"/>
      </w:pPr>
      <w:r>
        <w:t xml:space="preserve">  }</w:t>
      </w:r>
    </w:p>
    <w:p w14:paraId="2CF5FB12" w14:textId="77777777" w:rsidR="000B5588" w:rsidRDefault="000B5588" w:rsidP="000B5588">
      <w:pPr>
        <w:pStyle w:val="zCode"/>
      </w:pPr>
    </w:p>
    <w:p w14:paraId="73AD9AA2" w14:textId="77777777" w:rsidR="000B5588" w:rsidRDefault="000B5588" w:rsidP="000B5588">
      <w:pPr>
        <w:pStyle w:val="zCode"/>
      </w:pPr>
      <w:r>
        <w:t xml:space="preserve">  if (openSidebarBtn) {</w:t>
      </w:r>
    </w:p>
    <w:p w14:paraId="6612226C" w14:textId="77777777" w:rsidR="000B5588" w:rsidRDefault="000B5588" w:rsidP="000B5588">
      <w:pPr>
        <w:pStyle w:val="zCode"/>
      </w:pPr>
      <w:r>
        <w:t xml:space="preserve">    openSidebarBtn.addEventListener("click", openSidebar);</w:t>
      </w:r>
    </w:p>
    <w:p w14:paraId="60BF86E3" w14:textId="77777777" w:rsidR="000B5588" w:rsidRDefault="000B5588" w:rsidP="000B5588">
      <w:pPr>
        <w:pStyle w:val="zCode"/>
      </w:pPr>
      <w:r>
        <w:t xml:space="preserve">  }</w:t>
      </w:r>
    </w:p>
    <w:p w14:paraId="2EA6A3C2" w14:textId="77777777" w:rsidR="000B5588" w:rsidRDefault="000B5588" w:rsidP="000B5588">
      <w:pPr>
        <w:pStyle w:val="zCode"/>
      </w:pPr>
    </w:p>
    <w:p w14:paraId="49E51587" w14:textId="77777777" w:rsidR="000B5588" w:rsidRDefault="000B5588" w:rsidP="000B5588">
      <w:pPr>
        <w:pStyle w:val="zCode"/>
      </w:pPr>
      <w:r>
        <w:t xml:space="preserve">  if (closeSidebarBtn) {</w:t>
      </w:r>
    </w:p>
    <w:p w14:paraId="7477C3E4" w14:textId="77777777" w:rsidR="000B5588" w:rsidRDefault="000B5588" w:rsidP="000B5588">
      <w:pPr>
        <w:pStyle w:val="zCode"/>
      </w:pPr>
      <w:r>
        <w:t xml:space="preserve">    closeSidebarBtn.addEventListener("click", closeSidebar);</w:t>
      </w:r>
    </w:p>
    <w:p w14:paraId="31A2F897" w14:textId="77777777" w:rsidR="000B5588" w:rsidRDefault="000B5588" w:rsidP="000B5588">
      <w:pPr>
        <w:pStyle w:val="zCode"/>
      </w:pPr>
      <w:r>
        <w:t xml:space="preserve">  }</w:t>
      </w:r>
    </w:p>
    <w:p w14:paraId="54278EF2" w14:textId="77777777" w:rsidR="000B5588" w:rsidRDefault="000B5588" w:rsidP="000B5588">
      <w:pPr>
        <w:pStyle w:val="zCode"/>
      </w:pPr>
    </w:p>
    <w:p w14:paraId="0CA3CECE" w14:textId="77777777" w:rsidR="000B5588" w:rsidRDefault="000B5588" w:rsidP="000B5588">
      <w:pPr>
        <w:pStyle w:val="zCode"/>
      </w:pPr>
      <w:r>
        <w:t xml:space="preserve">  if (overlay) {</w:t>
      </w:r>
    </w:p>
    <w:p w14:paraId="0341761A" w14:textId="77777777" w:rsidR="000B5588" w:rsidRDefault="000B5588" w:rsidP="000B5588">
      <w:pPr>
        <w:pStyle w:val="zCode"/>
      </w:pPr>
      <w:r>
        <w:t xml:space="preserve">    overlay.addEventListener("click", closeSidebar);</w:t>
      </w:r>
    </w:p>
    <w:p w14:paraId="015C7EF1" w14:textId="77777777" w:rsidR="000B5588" w:rsidRDefault="000B5588" w:rsidP="000B5588">
      <w:pPr>
        <w:pStyle w:val="zCode"/>
      </w:pPr>
      <w:r>
        <w:t xml:space="preserve">  }</w:t>
      </w:r>
    </w:p>
    <w:p w14:paraId="547E9F92" w14:textId="77777777" w:rsidR="000B5588" w:rsidRDefault="000B5588" w:rsidP="000B5588">
      <w:pPr>
        <w:pStyle w:val="zCode"/>
      </w:pPr>
    </w:p>
    <w:p w14:paraId="18BC8179" w14:textId="77777777" w:rsidR="000B5588" w:rsidRDefault="000B5588" w:rsidP="000B5588">
      <w:pPr>
        <w:pStyle w:val="zCode"/>
      </w:pPr>
      <w:r>
        <w:t xml:space="preserve">  document.addEventListener("keydown", (e) =&gt; {</w:t>
      </w:r>
    </w:p>
    <w:p w14:paraId="12BFB2BC" w14:textId="77777777" w:rsidR="000B5588" w:rsidRDefault="000B5588" w:rsidP="000B5588">
      <w:pPr>
        <w:pStyle w:val="zCode"/>
      </w:pPr>
      <w:r>
        <w:t xml:space="preserve">    if (e.key === "Escape") {</w:t>
      </w:r>
    </w:p>
    <w:p w14:paraId="5F389D7A" w14:textId="77777777" w:rsidR="000B5588" w:rsidRDefault="000B5588" w:rsidP="000B5588">
      <w:pPr>
        <w:pStyle w:val="zCode"/>
      </w:pPr>
      <w:r>
        <w:t xml:space="preserve">      closeSidebar();</w:t>
      </w:r>
    </w:p>
    <w:p w14:paraId="19FE4097" w14:textId="77777777" w:rsidR="000B5588" w:rsidRDefault="000B5588" w:rsidP="000B5588">
      <w:pPr>
        <w:pStyle w:val="zCode"/>
      </w:pPr>
      <w:r>
        <w:t xml:space="preserve">    }</w:t>
      </w:r>
    </w:p>
    <w:p w14:paraId="4A00B094" w14:textId="77777777" w:rsidR="000B5588" w:rsidRDefault="000B5588" w:rsidP="000B5588">
      <w:pPr>
        <w:pStyle w:val="zCode"/>
      </w:pPr>
      <w:r>
        <w:t xml:space="preserve">  });</w:t>
      </w:r>
    </w:p>
    <w:p w14:paraId="178301CC" w14:textId="77777777" w:rsidR="000B5588" w:rsidRDefault="000B5588" w:rsidP="000B5588">
      <w:pPr>
        <w:pStyle w:val="zCode"/>
      </w:pPr>
    </w:p>
    <w:p w14:paraId="17E8B565" w14:textId="77777777" w:rsidR="000B5588" w:rsidRDefault="000B5588" w:rsidP="000B5588">
      <w:pPr>
        <w:pStyle w:val="zCode"/>
      </w:pPr>
      <w:r>
        <w:t xml:space="preserve">  window.addEventListener("resize", () =&gt; {</w:t>
      </w:r>
    </w:p>
    <w:p w14:paraId="5583A5B4" w14:textId="77777777" w:rsidR="000B5588" w:rsidRDefault="000B5588" w:rsidP="000B5588">
      <w:pPr>
        <w:pStyle w:val="zCode"/>
      </w:pPr>
      <w:r>
        <w:t xml:space="preserve">    if (window.innerWidth &gt; 768) {</w:t>
      </w:r>
    </w:p>
    <w:p w14:paraId="3678C534" w14:textId="77777777" w:rsidR="000B5588" w:rsidRDefault="000B5588" w:rsidP="000B5588">
      <w:pPr>
        <w:pStyle w:val="zCode"/>
      </w:pPr>
      <w:r>
        <w:lastRenderedPageBreak/>
        <w:t xml:space="preserve">      closeSidebar();</w:t>
      </w:r>
    </w:p>
    <w:p w14:paraId="52323B6C" w14:textId="77777777" w:rsidR="000B5588" w:rsidRDefault="000B5588" w:rsidP="000B5588">
      <w:pPr>
        <w:pStyle w:val="zCode"/>
      </w:pPr>
      <w:r>
        <w:t xml:space="preserve">    }</w:t>
      </w:r>
    </w:p>
    <w:p w14:paraId="6C1E8EC6" w14:textId="77777777" w:rsidR="000B5588" w:rsidRDefault="000B5588" w:rsidP="000B5588">
      <w:pPr>
        <w:pStyle w:val="zCode"/>
      </w:pPr>
      <w:r>
        <w:t xml:space="preserve">  });</w:t>
      </w:r>
    </w:p>
    <w:p w14:paraId="6B583B63" w14:textId="77777777" w:rsidR="000B5588" w:rsidRDefault="000B5588" w:rsidP="000B5588">
      <w:pPr>
        <w:pStyle w:val="zCode"/>
      </w:pPr>
      <w:r>
        <w:t>}</w:t>
      </w:r>
    </w:p>
    <w:p w14:paraId="32EB2FBD" w14:textId="77777777" w:rsidR="000B5588" w:rsidRDefault="000B5588" w:rsidP="000B5588">
      <w:pPr>
        <w:pStyle w:val="zCode"/>
      </w:pPr>
    </w:p>
    <w:p w14:paraId="0393395C" w14:textId="77777777" w:rsidR="000B5588" w:rsidRPr="000B5588" w:rsidRDefault="000B5588" w:rsidP="000B5588">
      <w:pPr>
        <w:pStyle w:val="zCode"/>
        <w:rPr>
          <w:color w:val="538135" w:themeColor="accent6" w:themeShade="BF"/>
        </w:rPr>
      </w:pPr>
      <w:r w:rsidRPr="000B5588">
        <w:rPr>
          <w:color w:val="538135" w:themeColor="accent6" w:themeShade="BF"/>
        </w:rPr>
        <w:t>// Sidebar дээрх sublist-ийг toggle хийх функц. components/searchFoodGroupListSidebar.js, components/searchSettingsSidebar.js-д ашиглав.</w:t>
      </w:r>
    </w:p>
    <w:p w14:paraId="420C2DC7" w14:textId="77777777" w:rsidR="000B5588" w:rsidRDefault="000B5588" w:rsidP="000B5588">
      <w:pPr>
        <w:pStyle w:val="zCode"/>
      </w:pPr>
      <w:r>
        <w:t xml:space="preserve">export function </w:t>
      </w:r>
      <w:r w:rsidRPr="000B5588">
        <w:rPr>
          <w:highlight w:val="yellow"/>
        </w:rPr>
        <w:t>bindMenuListToggle</w:t>
      </w:r>
      <w:r>
        <w:t>() {</w:t>
      </w:r>
    </w:p>
    <w:p w14:paraId="6844FD56" w14:textId="77777777" w:rsidR="000B5588" w:rsidRDefault="000B5588" w:rsidP="000B5588">
      <w:pPr>
        <w:pStyle w:val="zCode"/>
      </w:pPr>
      <w:r>
        <w:t xml:space="preserve">  document.querySelectorAll(".app-toggle-sublist").forEach((toggle) =&gt; {</w:t>
      </w:r>
    </w:p>
    <w:p w14:paraId="39B7C879" w14:textId="77777777" w:rsidR="000B5588" w:rsidRDefault="000B5588" w:rsidP="000B5588">
      <w:pPr>
        <w:pStyle w:val="zCode"/>
      </w:pPr>
      <w:r>
        <w:t xml:space="preserve">    toggle.addEventListener("click", (event) =&gt; {</w:t>
      </w:r>
    </w:p>
    <w:p w14:paraId="5A92A9F0" w14:textId="77777777" w:rsidR="000B5588" w:rsidRDefault="000B5588" w:rsidP="000B5588">
      <w:pPr>
        <w:pStyle w:val="zCode"/>
      </w:pPr>
      <w:r>
        <w:t xml:space="preserve">      event.preventDefault();</w:t>
      </w:r>
    </w:p>
    <w:p w14:paraId="478E502D" w14:textId="77777777" w:rsidR="000B5588" w:rsidRDefault="000B5588" w:rsidP="000B5588">
      <w:pPr>
        <w:pStyle w:val="zCode"/>
      </w:pPr>
    </w:p>
    <w:p w14:paraId="39A6AF15" w14:textId="77777777" w:rsidR="000B5588" w:rsidRDefault="000B5588" w:rsidP="000B5588">
      <w:pPr>
        <w:pStyle w:val="zCode"/>
      </w:pPr>
      <w:r>
        <w:t xml:space="preserve">      const li = toggle.closest("li");</w:t>
      </w:r>
    </w:p>
    <w:p w14:paraId="4A977F36" w14:textId="77777777" w:rsidR="000B5588" w:rsidRDefault="000B5588" w:rsidP="000B5588">
      <w:pPr>
        <w:pStyle w:val="zCode"/>
      </w:pPr>
      <w:r>
        <w:t xml:space="preserve">      const sublist = li?.querySelector(".app-sublist");</w:t>
      </w:r>
    </w:p>
    <w:p w14:paraId="30F81881" w14:textId="77777777" w:rsidR="000B5588" w:rsidRDefault="000B5588" w:rsidP="000B5588">
      <w:pPr>
        <w:pStyle w:val="zCode"/>
      </w:pPr>
    </w:p>
    <w:p w14:paraId="38D0D731" w14:textId="77777777" w:rsidR="000B5588" w:rsidRDefault="000B5588" w:rsidP="000B5588">
      <w:pPr>
        <w:pStyle w:val="zCode"/>
      </w:pPr>
      <w:r>
        <w:t xml:space="preserve">      if (!sublist) return;</w:t>
      </w:r>
    </w:p>
    <w:p w14:paraId="3EDC53D5" w14:textId="77777777" w:rsidR="000B5588" w:rsidRDefault="000B5588" w:rsidP="000B5588">
      <w:pPr>
        <w:pStyle w:val="zCode"/>
      </w:pPr>
    </w:p>
    <w:p w14:paraId="2588F4D6" w14:textId="77777777" w:rsidR="000B5588" w:rsidRDefault="000B5588" w:rsidP="000B5588">
      <w:pPr>
        <w:pStyle w:val="zCode"/>
      </w:pPr>
      <w:r>
        <w:t xml:space="preserve">      sublist.classList.toggle("is-hidden");</w:t>
      </w:r>
    </w:p>
    <w:p w14:paraId="12258325" w14:textId="77777777" w:rsidR="000B5588" w:rsidRDefault="000B5588" w:rsidP="000B5588">
      <w:pPr>
        <w:pStyle w:val="zCode"/>
      </w:pPr>
      <w:r>
        <w:t xml:space="preserve">      li.classList.toggle("is-active");</w:t>
      </w:r>
    </w:p>
    <w:p w14:paraId="4424EE45" w14:textId="77777777" w:rsidR="000B5588" w:rsidRDefault="000B5588" w:rsidP="000B5588">
      <w:pPr>
        <w:pStyle w:val="zCode"/>
      </w:pPr>
      <w:r>
        <w:t xml:space="preserve">    });</w:t>
      </w:r>
    </w:p>
    <w:p w14:paraId="57D5A003" w14:textId="77777777" w:rsidR="000B5588" w:rsidRDefault="000B5588" w:rsidP="000B5588">
      <w:pPr>
        <w:pStyle w:val="zCode"/>
      </w:pPr>
      <w:r>
        <w:t xml:space="preserve">  });</w:t>
      </w:r>
    </w:p>
    <w:p w14:paraId="169EB211" w14:textId="39686FDA" w:rsidR="000B5588" w:rsidRDefault="000B5588" w:rsidP="000B5588">
      <w:pPr>
        <w:pStyle w:val="zCode"/>
      </w:pPr>
      <w:r>
        <w:t>}</w:t>
      </w:r>
    </w:p>
    <w:p w14:paraId="73211201" w14:textId="4C1570B5" w:rsidR="005E7A3E" w:rsidRDefault="005E7A3E" w:rsidP="005E7A3E">
      <w:pPr>
        <w:pStyle w:val="C2nd"/>
        <w:rPr>
          <w:noProof/>
        </w:rPr>
      </w:pPr>
      <w:bookmarkStart w:id="83" w:name="_Toc231258320"/>
      <w:r w:rsidRPr="00F96ADF">
        <w:rPr>
          <w:shd w:val="clear" w:color="auto" w:fill="FFFFFF"/>
        </w:rPr>
        <w:t>src/js/layouts/</w:t>
      </w:r>
      <w:r w:rsidRPr="005E7A3E">
        <w:t>notificationLayout</w:t>
      </w:r>
      <w:r w:rsidRPr="00F96ADF">
        <w:rPr>
          <w:shd w:val="clear" w:color="auto" w:fill="FFFFFF"/>
        </w:rPr>
        <w:t>.js</w:t>
      </w:r>
      <w:bookmarkEnd w:id="83"/>
    </w:p>
    <w:p w14:paraId="75E96727" w14:textId="2CCFDAF5" w:rsidR="00193213" w:rsidRDefault="005E7A3E" w:rsidP="00DD6125">
      <w:pPr>
        <w:pStyle w:val="zCode"/>
        <w:rPr>
          <w:shd w:val="clear" w:color="auto" w:fill="FFFFFF"/>
        </w:rPr>
      </w:pPr>
      <w:r>
        <w:rPr>
          <w:noProof/>
        </w:rPr>
        <w:drawing>
          <wp:inline distT="0" distB="0" distL="0" distR="0" wp14:anchorId="5265C26E" wp14:editId="31BFF968">
            <wp:extent cx="5940425" cy="2190100"/>
            <wp:effectExtent l="0" t="0" r="3175" b="1270"/>
            <wp:docPr id="145482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21178" name=""/>
                    <pic:cNvPicPr/>
                  </pic:nvPicPr>
                  <pic:blipFill rotWithShape="1">
                    <a:blip r:embed="rId123"/>
                    <a:srcRect b="53171"/>
                    <a:stretch>
                      <a:fillRect/>
                    </a:stretch>
                  </pic:blipFill>
                  <pic:spPr bwMode="auto">
                    <a:xfrm>
                      <a:off x="0" y="0"/>
                      <a:ext cx="5940425" cy="2190100"/>
                    </a:xfrm>
                    <a:prstGeom prst="rect">
                      <a:avLst/>
                    </a:prstGeom>
                    <a:ln>
                      <a:noFill/>
                    </a:ln>
                    <a:extLst>
                      <a:ext uri="{53640926-AAD7-44D8-BBD7-CCE9431645EC}">
                        <a14:shadowObscured xmlns:a14="http://schemas.microsoft.com/office/drawing/2010/main"/>
                      </a:ext>
                    </a:extLst>
                  </pic:spPr>
                </pic:pic>
              </a:graphicData>
            </a:graphic>
          </wp:inline>
        </w:drawing>
      </w:r>
    </w:p>
    <w:p w14:paraId="521A1632" w14:textId="77777777" w:rsidR="005E7A3E" w:rsidRPr="005E7A3E" w:rsidRDefault="005E7A3E" w:rsidP="005E7A3E">
      <w:pPr>
        <w:pStyle w:val="zCode"/>
        <w:rPr>
          <w:shd w:val="clear" w:color="auto" w:fill="FFFFFF"/>
        </w:rPr>
      </w:pPr>
      <w:r w:rsidRPr="005E7A3E">
        <w:rPr>
          <w:shd w:val="clear" w:color="auto" w:fill="FFFFFF"/>
        </w:rPr>
        <w:t xml:space="preserve">export function </w:t>
      </w:r>
      <w:r w:rsidRPr="005E7A3E">
        <w:rPr>
          <w:highlight w:val="yellow"/>
          <w:shd w:val="clear" w:color="auto" w:fill="FFFFFF"/>
        </w:rPr>
        <w:t>renderNotification</w:t>
      </w:r>
      <w:r w:rsidRPr="005E7A3E">
        <w:rPr>
          <w:shd w:val="clear" w:color="auto" w:fill="FFFFFF"/>
        </w:rPr>
        <w:t>(message, type = "</w:t>
      </w:r>
      <w:r w:rsidRPr="005E7A3E">
        <w:rPr>
          <w:color w:val="EE0000"/>
          <w:shd w:val="clear" w:color="auto" w:fill="FFFFFF"/>
        </w:rPr>
        <w:t>warning</w:t>
      </w:r>
      <w:r w:rsidRPr="005E7A3E">
        <w:rPr>
          <w:shd w:val="clear" w:color="auto" w:fill="FFFFFF"/>
        </w:rPr>
        <w:t>") {</w:t>
      </w:r>
    </w:p>
    <w:p w14:paraId="4DD24E66" w14:textId="77777777" w:rsidR="005E7A3E" w:rsidRPr="005E7A3E" w:rsidRDefault="005E7A3E" w:rsidP="005E7A3E">
      <w:pPr>
        <w:pStyle w:val="zCode"/>
        <w:rPr>
          <w:shd w:val="clear" w:color="auto" w:fill="FFFFFF"/>
        </w:rPr>
      </w:pPr>
      <w:r w:rsidRPr="005E7A3E">
        <w:rPr>
          <w:shd w:val="clear" w:color="auto" w:fill="FFFFFF"/>
        </w:rPr>
        <w:t xml:space="preserve">  return `</w:t>
      </w:r>
    </w:p>
    <w:p w14:paraId="18167321" w14:textId="77777777" w:rsidR="005E7A3E" w:rsidRPr="005E7A3E" w:rsidRDefault="005E7A3E" w:rsidP="005E7A3E">
      <w:pPr>
        <w:pStyle w:val="zCode"/>
        <w:rPr>
          <w:shd w:val="clear" w:color="auto" w:fill="FFFFFF"/>
        </w:rPr>
      </w:pPr>
      <w:r w:rsidRPr="005E7A3E">
        <w:rPr>
          <w:shd w:val="clear" w:color="auto" w:fill="FFFFFF"/>
        </w:rPr>
        <w:t xml:space="preserve">    &lt;div class="notification is-light is-${</w:t>
      </w:r>
      <w:r w:rsidRPr="005E7A3E">
        <w:rPr>
          <w:color w:val="EE0000"/>
          <w:shd w:val="clear" w:color="auto" w:fill="FFFFFF"/>
        </w:rPr>
        <w:t>type</w:t>
      </w:r>
      <w:r w:rsidRPr="005E7A3E">
        <w:rPr>
          <w:shd w:val="clear" w:color="auto" w:fill="FFFFFF"/>
        </w:rPr>
        <w:t>}"&gt;</w:t>
      </w:r>
    </w:p>
    <w:p w14:paraId="304B64D3" w14:textId="77777777" w:rsidR="005E7A3E" w:rsidRPr="005E7A3E" w:rsidRDefault="005E7A3E" w:rsidP="005E7A3E">
      <w:pPr>
        <w:pStyle w:val="zCode"/>
        <w:rPr>
          <w:shd w:val="clear" w:color="auto" w:fill="FFFFFF"/>
        </w:rPr>
      </w:pPr>
      <w:r w:rsidRPr="005E7A3E">
        <w:rPr>
          <w:shd w:val="clear" w:color="auto" w:fill="FFFFFF"/>
        </w:rPr>
        <w:t xml:space="preserve">      ${message}</w:t>
      </w:r>
    </w:p>
    <w:p w14:paraId="5767B018" w14:textId="77777777" w:rsidR="005E7A3E" w:rsidRPr="005E7A3E" w:rsidRDefault="005E7A3E" w:rsidP="005E7A3E">
      <w:pPr>
        <w:pStyle w:val="zCode"/>
        <w:rPr>
          <w:shd w:val="clear" w:color="auto" w:fill="FFFFFF"/>
        </w:rPr>
      </w:pPr>
      <w:r w:rsidRPr="005E7A3E">
        <w:rPr>
          <w:shd w:val="clear" w:color="auto" w:fill="FFFFFF"/>
        </w:rPr>
        <w:t xml:space="preserve">    &lt;/div&gt;</w:t>
      </w:r>
    </w:p>
    <w:p w14:paraId="3FDB6076" w14:textId="77777777" w:rsidR="005E7A3E" w:rsidRPr="005E7A3E" w:rsidRDefault="005E7A3E" w:rsidP="005E7A3E">
      <w:pPr>
        <w:pStyle w:val="zCode"/>
        <w:rPr>
          <w:shd w:val="clear" w:color="auto" w:fill="FFFFFF"/>
        </w:rPr>
      </w:pPr>
      <w:r w:rsidRPr="005E7A3E">
        <w:rPr>
          <w:shd w:val="clear" w:color="auto" w:fill="FFFFFF"/>
        </w:rPr>
        <w:t xml:space="preserve">  `;</w:t>
      </w:r>
    </w:p>
    <w:p w14:paraId="7A2292E9" w14:textId="5E105D3E" w:rsidR="00193213" w:rsidRDefault="005E7A3E" w:rsidP="005E7A3E">
      <w:pPr>
        <w:pStyle w:val="zCode"/>
        <w:rPr>
          <w:shd w:val="clear" w:color="auto" w:fill="FFFFFF"/>
        </w:rPr>
      </w:pPr>
      <w:r w:rsidRPr="005E7A3E">
        <w:rPr>
          <w:shd w:val="clear" w:color="auto" w:fill="FFFFFF"/>
        </w:rPr>
        <w:t>}</w:t>
      </w:r>
    </w:p>
    <w:p w14:paraId="7B608008" w14:textId="4B1FC423" w:rsidR="005E7A3E" w:rsidRDefault="005E7A3E" w:rsidP="005E7A3E">
      <w:pPr>
        <w:pStyle w:val="C2nd"/>
        <w:rPr>
          <w:noProof/>
        </w:rPr>
      </w:pPr>
      <w:bookmarkStart w:id="84" w:name="_Toc231258321"/>
      <w:r w:rsidRPr="00F96ADF">
        <w:rPr>
          <w:shd w:val="clear" w:color="auto" w:fill="FFFFFF"/>
        </w:rPr>
        <w:lastRenderedPageBreak/>
        <w:t>src/js/layouts/</w:t>
      </w:r>
      <w:r w:rsidRPr="005E7A3E">
        <w:t>tableLayout</w:t>
      </w:r>
      <w:r w:rsidRPr="00F96ADF">
        <w:rPr>
          <w:shd w:val="clear" w:color="auto" w:fill="FFFFFF"/>
        </w:rPr>
        <w:t>.js</w:t>
      </w:r>
      <w:bookmarkEnd w:id="84"/>
    </w:p>
    <w:p w14:paraId="6F20B318" w14:textId="5D660764" w:rsidR="00193213" w:rsidRDefault="005E7A3E" w:rsidP="00DD6125">
      <w:pPr>
        <w:pStyle w:val="zCode"/>
        <w:rPr>
          <w:shd w:val="clear" w:color="auto" w:fill="FFFFFF"/>
        </w:rPr>
      </w:pPr>
      <w:r>
        <w:rPr>
          <w:noProof/>
        </w:rPr>
        <w:drawing>
          <wp:inline distT="0" distB="0" distL="0" distR="0" wp14:anchorId="48516F5D" wp14:editId="74CFA7D2">
            <wp:extent cx="5940425" cy="3858322"/>
            <wp:effectExtent l="0" t="0" r="3175" b="8890"/>
            <wp:docPr id="207818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89882" name=""/>
                    <pic:cNvPicPr/>
                  </pic:nvPicPr>
                  <pic:blipFill rotWithShape="1">
                    <a:blip r:embed="rId124"/>
                    <a:srcRect b="17500"/>
                    <a:stretch>
                      <a:fillRect/>
                    </a:stretch>
                  </pic:blipFill>
                  <pic:spPr bwMode="auto">
                    <a:xfrm>
                      <a:off x="0" y="0"/>
                      <a:ext cx="5940425" cy="3858322"/>
                    </a:xfrm>
                    <a:prstGeom prst="rect">
                      <a:avLst/>
                    </a:prstGeom>
                    <a:ln>
                      <a:noFill/>
                    </a:ln>
                    <a:extLst>
                      <a:ext uri="{53640926-AAD7-44D8-BBD7-CCE9431645EC}">
                        <a14:shadowObscured xmlns:a14="http://schemas.microsoft.com/office/drawing/2010/main"/>
                      </a:ext>
                    </a:extLst>
                  </pic:spPr>
                </pic:pic>
              </a:graphicData>
            </a:graphic>
          </wp:inline>
        </w:drawing>
      </w:r>
    </w:p>
    <w:p w14:paraId="7C4D7A3E" w14:textId="77777777" w:rsidR="005E7A3E" w:rsidRPr="005E7A3E" w:rsidRDefault="005E7A3E" w:rsidP="005E7A3E">
      <w:pPr>
        <w:pStyle w:val="zCode"/>
        <w:rPr>
          <w:shd w:val="clear" w:color="auto" w:fill="FFFFFF"/>
        </w:rPr>
      </w:pPr>
      <w:r w:rsidRPr="005E7A3E">
        <w:rPr>
          <w:shd w:val="clear" w:color="auto" w:fill="FFFFFF"/>
        </w:rPr>
        <w:t>import { safeValue } from "../fn/format.js";</w:t>
      </w:r>
    </w:p>
    <w:p w14:paraId="43578739" w14:textId="77777777" w:rsidR="005E7A3E" w:rsidRPr="005E7A3E" w:rsidRDefault="005E7A3E" w:rsidP="005E7A3E">
      <w:pPr>
        <w:pStyle w:val="zCode"/>
        <w:rPr>
          <w:shd w:val="clear" w:color="auto" w:fill="FFFFFF"/>
        </w:rPr>
      </w:pPr>
      <w:r w:rsidRPr="005E7A3E">
        <w:rPr>
          <w:shd w:val="clear" w:color="auto" w:fill="FFFFFF"/>
        </w:rPr>
        <w:t xml:space="preserve">import { </w:t>
      </w:r>
      <w:r w:rsidRPr="005E7A3E">
        <w:rPr>
          <w:color w:val="EE0000"/>
          <w:shd w:val="clear" w:color="auto" w:fill="FFFFFF"/>
        </w:rPr>
        <w:t xml:space="preserve">renderNotification </w:t>
      </w:r>
      <w:r w:rsidRPr="005E7A3E">
        <w:rPr>
          <w:shd w:val="clear" w:color="auto" w:fill="FFFFFF"/>
        </w:rPr>
        <w:t>} from "./</w:t>
      </w:r>
      <w:r w:rsidRPr="005E7A3E">
        <w:rPr>
          <w:color w:val="EE0000"/>
          <w:shd w:val="clear" w:color="auto" w:fill="FFFFFF"/>
        </w:rPr>
        <w:t>notificationLayout</w:t>
      </w:r>
      <w:r w:rsidRPr="005E7A3E">
        <w:rPr>
          <w:shd w:val="clear" w:color="auto" w:fill="FFFFFF"/>
        </w:rPr>
        <w:t>.js";</w:t>
      </w:r>
    </w:p>
    <w:p w14:paraId="0FEB625D" w14:textId="77777777" w:rsidR="005E7A3E" w:rsidRPr="005E7A3E" w:rsidRDefault="005E7A3E" w:rsidP="005E7A3E">
      <w:pPr>
        <w:pStyle w:val="zCode"/>
        <w:rPr>
          <w:shd w:val="clear" w:color="auto" w:fill="FFFFFF"/>
        </w:rPr>
      </w:pPr>
    </w:p>
    <w:p w14:paraId="5429364B" w14:textId="77777777" w:rsidR="005E7A3E" w:rsidRPr="005E7A3E" w:rsidRDefault="005E7A3E" w:rsidP="005E7A3E">
      <w:pPr>
        <w:pStyle w:val="zCode"/>
        <w:rPr>
          <w:shd w:val="clear" w:color="auto" w:fill="FFFFFF"/>
        </w:rPr>
      </w:pPr>
      <w:r w:rsidRPr="005E7A3E">
        <w:rPr>
          <w:shd w:val="clear" w:color="auto" w:fill="FFFFFF"/>
        </w:rPr>
        <w:t xml:space="preserve">export function </w:t>
      </w:r>
      <w:r w:rsidRPr="005E7A3E">
        <w:rPr>
          <w:highlight w:val="yellow"/>
          <w:shd w:val="clear" w:color="auto" w:fill="FFFFFF"/>
        </w:rPr>
        <w:t>renderTable</w:t>
      </w:r>
      <w:r w:rsidRPr="005E7A3E">
        <w:rPr>
          <w:shd w:val="clear" w:color="auto" w:fill="FFFFFF"/>
        </w:rPr>
        <w:t>({ title = "", columns = [], rows = [], emptyMessage = "No data available." }) {</w:t>
      </w:r>
    </w:p>
    <w:p w14:paraId="4C14B10A" w14:textId="77777777" w:rsidR="005E7A3E" w:rsidRPr="005E7A3E" w:rsidRDefault="005E7A3E" w:rsidP="005E7A3E">
      <w:pPr>
        <w:pStyle w:val="zCode"/>
        <w:rPr>
          <w:shd w:val="clear" w:color="auto" w:fill="FFFFFF"/>
        </w:rPr>
      </w:pPr>
      <w:r w:rsidRPr="005E7A3E">
        <w:rPr>
          <w:shd w:val="clear" w:color="auto" w:fill="FFFFFF"/>
        </w:rPr>
        <w:t xml:space="preserve">  return `</w:t>
      </w:r>
    </w:p>
    <w:p w14:paraId="50D8A5A6" w14:textId="77777777" w:rsidR="005E7A3E" w:rsidRPr="005E7A3E" w:rsidRDefault="005E7A3E" w:rsidP="005E7A3E">
      <w:pPr>
        <w:pStyle w:val="zCode"/>
        <w:rPr>
          <w:shd w:val="clear" w:color="auto" w:fill="FFFFFF"/>
        </w:rPr>
      </w:pPr>
      <w:r w:rsidRPr="005E7A3E">
        <w:rPr>
          <w:shd w:val="clear" w:color="auto" w:fill="FFFFFF"/>
        </w:rPr>
        <w:t xml:space="preserve">    &lt;div class="table-container app-tbl"&gt;</w:t>
      </w:r>
    </w:p>
    <w:p w14:paraId="2257A30E" w14:textId="77777777" w:rsidR="005E7A3E" w:rsidRPr="005E7A3E" w:rsidRDefault="005E7A3E" w:rsidP="005E7A3E">
      <w:pPr>
        <w:pStyle w:val="zCode"/>
        <w:rPr>
          <w:shd w:val="clear" w:color="auto" w:fill="FFFFFF"/>
        </w:rPr>
      </w:pPr>
      <w:r w:rsidRPr="005E7A3E">
        <w:rPr>
          <w:shd w:val="clear" w:color="auto" w:fill="FFFFFF"/>
        </w:rPr>
        <w:t xml:space="preserve">      ${</w:t>
      </w:r>
    </w:p>
    <w:p w14:paraId="17170A15" w14:textId="77777777" w:rsidR="005E7A3E" w:rsidRPr="005E7A3E" w:rsidRDefault="005E7A3E" w:rsidP="005E7A3E">
      <w:pPr>
        <w:pStyle w:val="zCode"/>
        <w:rPr>
          <w:shd w:val="clear" w:color="auto" w:fill="FFFFFF"/>
        </w:rPr>
      </w:pPr>
      <w:r w:rsidRPr="005E7A3E">
        <w:rPr>
          <w:shd w:val="clear" w:color="auto" w:fill="FFFFFF"/>
        </w:rPr>
        <w:t xml:space="preserve">        title</w:t>
      </w:r>
    </w:p>
    <w:p w14:paraId="69EA91BB" w14:textId="77777777" w:rsidR="005E7A3E" w:rsidRPr="005E7A3E" w:rsidRDefault="005E7A3E" w:rsidP="005E7A3E">
      <w:pPr>
        <w:pStyle w:val="zCode"/>
        <w:rPr>
          <w:shd w:val="clear" w:color="auto" w:fill="FFFFFF"/>
        </w:rPr>
      </w:pPr>
      <w:r w:rsidRPr="005E7A3E">
        <w:rPr>
          <w:shd w:val="clear" w:color="auto" w:fill="FFFFFF"/>
        </w:rPr>
        <w:t xml:space="preserve">          ? `</w:t>
      </w:r>
    </w:p>
    <w:p w14:paraId="66E5A56C" w14:textId="77777777" w:rsidR="005E7A3E" w:rsidRPr="005E7A3E" w:rsidRDefault="005E7A3E" w:rsidP="005E7A3E">
      <w:pPr>
        <w:pStyle w:val="zCode"/>
        <w:rPr>
          <w:shd w:val="clear" w:color="auto" w:fill="FFFFFF"/>
        </w:rPr>
      </w:pPr>
      <w:r w:rsidRPr="005E7A3E">
        <w:rPr>
          <w:shd w:val="clear" w:color="auto" w:fill="FFFFFF"/>
        </w:rPr>
        <w:t xml:space="preserve">            &lt;h2 class="subtitle </w:t>
      </w:r>
      <w:r w:rsidRPr="000B5588">
        <w:rPr>
          <w:color w:val="EE0000"/>
          <w:shd w:val="clear" w:color="auto" w:fill="FFFFFF"/>
        </w:rPr>
        <w:t>app-subtitle</w:t>
      </w:r>
      <w:r w:rsidRPr="005E7A3E">
        <w:rPr>
          <w:shd w:val="clear" w:color="auto" w:fill="FFFFFF"/>
        </w:rPr>
        <w:t>"&gt;</w:t>
      </w:r>
    </w:p>
    <w:p w14:paraId="13080F0E" w14:textId="77777777" w:rsidR="005E7A3E" w:rsidRPr="005E7A3E" w:rsidRDefault="005E7A3E" w:rsidP="005E7A3E">
      <w:pPr>
        <w:pStyle w:val="zCode"/>
        <w:rPr>
          <w:shd w:val="clear" w:color="auto" w:fill="FFFFFF"/>
        </w:rPr>
      </w:pPr>
      <w:r w:rsidRPr="005E7A3E">
        <w:rPr>
          <w:shd w:val="clear" w:color="auto" w:fill="FFFFFF"/>
        </w:rPr>
        <w:t xml:space="preserve">              ${safeValue(title)}</w:t>
      </w:r>
    </w:p>
    <w:p w14:paraId="3736585D" w14:textId="77777777" w:rsidR="005E7A3E" w:rsidRPr="005E7A3E" w:rsidRDefault="005E7A3E" w:rsidP="005E7A3E">
      <w:pPr>
        <w:pStyle w:val="zCode"/>
        <w:rPr>
          <w:shd w:val="clear" w:color="auto" w:fill="FFFFFF"/>
        </w:rPr>
      </w:pPr>
      <w:r w:rsidRPr="005E7A3E">
        <w:rPr>
          <w:shd w:val="clear" w:color="auto" w:fill="FFFFFF"/>
        </w:rPr>
        <w:t xml:space="preserve">            &lt;/h2&gt;                       </w:t>
      </w:r>
    </w:p>
    <w:p w14:paraId="3AE8BE2E" w14:textId="77777777" w:rsidR="005E7A3E" w:rsidRPr="005E7A3E" w:rsidRDefault="005E7A3E" w:rsidP="005E7A3E">
      <w:pPr>
        <w:pStyle w:val="zCode"/>
        <w:rPr>
          <w:shd w:val="clear" w:color="auto" w:fill="FFFFFF"/>
        </w:rPr>
      </w:pPr>
      <w:r w:rsidRPr="005E7A3E">
        <w:rPr>
          <w:shd w:val="clear" w:color="auto" w:fill="FFFFFF"/>
        </w:rPr>
        <w:t xml:space="preserve">          `</w:t>
      </w:r>
    </w:p>
    <w:p w14:paraId="0DD4AEC0" w14:textId="77777777" w:rsidR="005E7A3E" w:rsidRPr="005E7A3E" w:rsidRDefault="005E7A3E" w:rsidP="005E7A3E">
      <w:pPr>
        <w:pStyle w:val="zCode"/>
        <w:rPr>
          <w:shd w:val="clear" w:color="auto" w:fill="FFFFFF"/>
        </w:rPr>
      </w:pPr>
      <w:r w:rsidRPr="005E7A3E">
        <w:rPr>
          <w:shd w:val="clear" w:color="auto" w:fill="FFFFFF"/>
        </w:rPr>
        <w:t xml:space="preserve">          : ""</w:t>
      </w:r>
    </w:p>
    <w:p w14:paraId="3340AC88" w14:textId="77777777" w:rsidR="005E7A3E" w:rsidRPr="005E7A3E" w:rsidRDefault="005E7A3E" w:rsidP="005E7A3E">
      <w:pPr>
        <w:pStyle w:val="zCode"/>
        <w:rPr>
          <w:shd w:val="clear" w:color="auto" w:fill="FFFFFF"/>
        </w:rPr>
      </w:pPr>
      <w:r w:rsidRPr="005E7A3E">
        <w:rPr>
          <w:shd w:val="clear" w:color="auto" w:fill="FFFFFF"/>
        </w:rPr>
        <w:t xml:space="preserve">      }</w:t>
      </w:r>
    </w:p>
    <w:p w14:paraId="53279A66" w14:textId="77777777" w:rsidR="005E7A3E" w:rsidRPr="005E7A3E" w:rsidRDefault="005E7A3E" w:rsidP="005E7A3E">
      <w:pPr>
        <w:pStyle w:val="zCode"/>
        <w:rPr>
          <w:shd w:val="clear" w:color="auto" w:fill="FFFFFF"/>
        </w:rPr>
      </w:pPr>
    </w:p>
    <w:p w14:paraId="315B0F5A" w14:textId="77777777" w:rsidR="005E7A3E" w:rsidRPr="005E7A3E" w:rsidRDefault="005E7A3E" w:rsidP="005E7A3E">
      <w:pPr>
        <w:pStyle w:val="zCode"/>
        <w:rPr>
          <w:shd w:val="clear" w:color="auto" w:fill="FFFFFF"/>
        </w:rPr>
      </w:pPr>
      <w:r w:rsidRPr="005E7A3E">
        <w:rPr>
          <w:shd w:val="clear" w:color="auto" w:fill="FFFFFF"/>
        </w:rPr>
        <w:t xml:space="preserve">      ${</w:t>
      </w:r>
    </w:p>
    <w:p w14:paraId="0D68B070" w14:textId="77777777" w:rsidR="005E7A3E" w:rsidRPr="005E7A3E" w:rsidRDefault="005E7A3E" w:rsidP="005E7A3E">
      <w:pPr>
        <w:pStyle w:val="zCode"/>
        <w:rPr>
          <w:shd w:val="clear" w:color="auto" w:fill="FFFFFF"/>
        </w:rPr>
      </w:pPr>
      <w:r w:rsidRPr="005E7A3E">
        <w:rPr>
          <w:shd w:val="clear" w:color="auto" w:fill="FFFFFF"/>
        </w:rPr>
        <w:t xml:space="preserve">        rows.length</w:t>
      </w:r>
    </w:p>
    <w:p w14:paraId="044569C5" w14:textId="77777777" w:rsidR="005E7A3E" w:rsidRPr="005E7A3E" w:rsidRDefault="005E7A3E" w:rsidP="005E7A3E">
      <w:pPr>
        <w:pStyle w:val="zCode"/>
        <w:rPr>
          <w:shd w:val="clear" w:color="auto" w:fill="FFFFFF"/>
        </w:rPr>
      </w:pPr>
      <w:r w:rsidRPr="005E7A3E">
        <w:rPr>
          <w:shd w:val="clear" w:color="auto" w:fill="FFFFFF"/>
        </w:rPr>
        <w:t xml:space="preserve">          ? `</w:t>
      </w:r>
    </w:p>
    <w:p w14:paraId="75F75D11" w14:textId="77777777" w:rsidR="005E7A3E" w:rsidRPr="005E7A3E" w:rsidRDefault="005E7A3E" w:rsidP="005E7A3E">
      <w:pPr>
        <w:pStyle w:val="zCode"/>
        <w:rPr>
          <w:shd w:val="clear" w:color="auto" w:fill="FFFFFF"/>
        </w:rPr>
      </w:pPr>
      <w:r w:rsidRPr="005E7A3E">
        <w:rPr>
          <w:shd w:val="clear" w:color="auto" w:fill="FFFFFF"/>
        </w:rPr>
        <w:t xml:space="preserve">            &lt;table class="table is-striped is-bordered is-hoverable is-fullwidth"&gt;</w:t>
      </w:r>
    </w:p>
    <w:p w14:paraId="2DBA3F5A" w14:textId="77777777" w:rsidR="005E7A3E" w:rsidRPr="005E7A3E" w:rsidRDefault="005E7A3E" w:rsidP="005E7A3E">
      <w:pPr>
        <w:pStyle w:val="zCode"/>
        <w:rPr>
          <w:shd w:val="clear" w:color="auto" w:fill="FFFFFF"/>
        </w:rPr>
      </w:pPr>
      <w:r w:rsidRPr="005E7A3E">
        <w:rPr>
          <w:shd w:val="clear" w:color="auto" w:fill="FFFFFF"/>
        </w:rPr>
        <w:t xml:space="preserve">              &lt;thead&gt;</w:t>
      </w:r>
    </w:p>
    <w:p w14:paraId="5D1D2201" w14:textId="77777777" w:rsidR="005E7A3E" w:rsidRPr="005E7A3E" w:rsidRDefault="005E7A3E" w:rsidP="005E7A3E">
      <w:pPr>
        <w:pStyle w:val="zCode"/>
        <w:rPr>
          <w:shd w:val="clear" w:color="auto" w:fill="FFFFFF"/>
        </w:rPr>
      </w:pPr>
      <w:r w:rsidRPr="005E7A3E">
        <w:rPr>
          <w:shd w:val="clear" w:color="auto" w:fill="FFFFFF"/>
        </w:rPr>
        <w:t xml:space="preserve">                &lt;tr&gt;</w:t>
      </w:r>
    </w:p>
    <w:p w14:paraId="41AE770D" w14:textId="77777777" w:rsidR="005E7A3E" w:rsidRPr="005E7A3E" w:rsidRDefault="005E7A3E" w:rsidP="005E7A3E">
      <w:pPr>
        <w:pStyle w:val="zCode"/>
        <w:rPr>
          <w:shd w:val="clear" w:color="auto" w:fill="FFFFFF"/>
        </w:rPr>
      </w:pPr>
      <w:r w:rsidRPr="005E7A3E">
        <w:rPr>
          <w:shd w:val="clear" w:color="auto" w:fill="FFFFFF"/>
        </w:rPr>
        <w:t xml:space="preserve">                  ${columns.map((col) =&gt; `&lt;th&gt;${safeValue(col.label)}&lt;/th&gt;`).join("")}</w:t>
      </w:r>
    </w:p>
    <w:p w14:paraId="5D19FCC5" w14:textId="77777777" w:rsidR="005E7A3E" w:rsidRPr="005E7A3E" w:rsidRDefault="005E7A3E" w:rsidP="005E7A3E">
      <w:pPr>
        <w:pStyle w:val="zCode"/>
        <w:rPr>
          <w:shd w:val="clear" w:color="auto" w:fill="FFFFFF"/>
        </w:rPr>
      </w:pPr>
      <w:r w:rsidRPr="005E7A3E">
        <w:rPr>
          <w:shd w:val="clear" w:color="auto" w:fill="FFFFFF"/>
        </w:rPr>
        <w:t xml:space="preserve">                &lt;/tr&gt;</w:t>
      </w:r>
    </w:p>
    <w:p w14:paraId="4903039B" w14:textId="77777777" w:rsidR="005E7A3E" w:rsidRPr="005E7A3E" w:rsidRDefault="005E7A3E" w:rsidP="005E7A3E">
      <w:pPr>
        <w:pStyle w:val="zCode"/>
        <w:rPr>
          <w:shd w:val="clear" w:color="auto" w:fill="FFFFFF"/>
        </w:rPr>
      </w:pPr>
      <w:r w:rsidRPr="005E7A3E">
        <w:rPr>
          <w:shd w:val="clear" w:color="auto" w:fill="FFFFFF"/>
        </w:rPr>
        <w:t xml:space="preserve">              &lt;/thead&gt;</w:t>
      </w:r>
    </w:p>
    <w:p w14:paraId="13AE3CAF" w14:textId="77777777" w:rsidR="005E7A3E" w:rsidRPr="005E7A3E" w:rsidRDefault="005E7A3E" w:rsidP="005E7A3E">
      <w:pPr>
        <w:pStyle w:val="zCode"/>
        <w:rPr>
          <w:shd w:val="clear" w:color="auto" w:fill="FFFFFF"/>
        </w:rPr>
      </w:pPr>
    </w:p>
    <w:p w14:paraId="1E5AC437" w14:textId="77777777" w:rsidR="005E7A3E" w:rsidRPr="005E7A3E" w:rsidRDefault="005E7A3E" w:rsidP="005E7A3E">
      <w:pPr>
        <w:pStyle w:val="zCode"/>
        <w:rPr>
          <w:shd w:val="clear" w:color="auto" w:fill="FFFFFF"/>
        </w:rPr>
      </w:pPr>
      <w:r w:rsidRPr="005E7A3E">
        <w:rPr>
          <w:shd w:val="clear" w:color="auto" w:fill="FFFFFF"/>
        </w:rPr>
        <w:t xml:space="preserve">              &lt;tbody&gt;</w:t>
      </w:r>
    </w:p>
    <w:p w14:paraId="1B264621" w14:textId="77777777" w:rsidR="005E7A3E" w:rsidRPr="005E7A3E" w:rsidRDefault="005E7A3E" w:rsidP="005E7A3E">
      <w:pPr>
        <w:pStyle w:val="zCode"/>
        <w:rPr>
          <w:shd w:val="clear" w:color="auto" w:fill="FFFFFF"/>
        </w:rPr>
      </w:pPr>
      <w:r w:rsidRPr="005E7A3E">
        <w:rPr>
          <w:shd w:val="clear" w:color="auto" w:fill="FFFFFF"/>
        </w:rPr>
        <w:lastRenderedPageBreak/>
        <w:t xml:space="preserve">                ${rows</w:t>
      </w:r>
    </w:p>
    <w:p w14:paraId="265D12CB" w14:textId="77777777" w:rsidR="005E7A3E" w:rsidRPr="005E7A3E" w:rsidRDefault="005E7A3E" w:rsidP="005E7A3E">
      <w:pPr>
        <w:pStyle w:val="zCode"/>
        <w:rPr>
          <w:shd w:val="clear" w:color="auto" w:fill="FFFFFF"/>
        </w:rPr>
      </w:pPr>
      <w:r w:rsidRPr="005E7A3E">
        <w:rPr>
          <w:shd w:val="clear" w:color="auto" w:fill="FFFFFF"/>
        </w:rPr>
        <w:t xml:space="preserve">                  .map(</w:t>
      </w:r>
    </w:p>
    <w:p w14:paraId="5BA6AF11" w14:textId="77777777" w:rsidR="005E7A3E" w:rsidRPr="005E7A3E" w:rsidRDefault="005E7A3E" w:rsidP="005E7A3E">
      <w:pPr>
        <w:pStyle w:val="zCode"/>
        <w:rPr>
          <w:shd w:val="clear" w:color="auto" w:fill="FFFFFF"/>
        </w:rPr>
      </w:pPr>
      <w:r w:rsidRPr="005E7A3E">
        <w:rPr>
          <w:shd w:val="clear" w:color="auto" w:fill="FFFFFF"/>
        </w:rPr>
        <w:t xml:space="preserve">                    (row) =&gt; `</w:t>
      </w:r>
    </w:p>
    <w:p w14:paraId="2496F74B" w14:textId="77777777" w:rsidR="005E7A3E" w:rsidRPr="005E7A3E" w:rsidRDefault="005E7A3E" w:rsidP="005E7A3E">
      <w:pPr>
        <w:pStyle w:val="zCode"/>
        <w:rPr>
          <w:shd w:val="clear" w:color="auto" w:fill="FFFFFF"/>
        </w:rPr>
      </w:pPr>
      <w:r w:rsidRPr="005E7A3E">
        <w:rPr>
          <w:shd w:val="clear" w:color="auto" w:fill="FFFFFF"/>
        </w:rPr>
        <w:t xml:space="preserve">                      &lt;tr&gt;</w:t>
      </w:r>
    </w:p>
    <w:p w14:paraId="4E99C319" w14:textId="77777777" w:rsidR="005E7A3E" w:rsidRPr="005E7A3E" w:rsidRDefault="005E7A3E" w:rsidP="005E7A3E">
      <w:pPr>
        <w:pStyle w:val="zCode"/>
        <w:rPr>
          <w:shd w:val="clear" w:color="auto" w:fill="FFFFFF"/>
        </w:rPr>
      </w:pPr>
      <w:r w:rsidRPr="005E7A3E">
        <w:rPr>
          <w:shd w:val="clear" w:color="auto" w:fill="FFFFFF"/>
        </w:rPr>
        <w:t xml:space="preserve">                        ${columns.map((col) =&gt; `&lt;td&gt;${safeValue(row[col.key])}&lt;/td&gt;`).join("")}</w:t>
      </w:r>
    </w:p>
    <w:p w14:paraId="7BDE8187" w14:textId="77777777" w:rsidR="005E7A3E" w:rsidRPr="005E7A3E" w:rsidRDefault="005E7A3E" w:rsidP="005E7A3E">
      <w:pPr>
        <w:pStyle w:val="zCode"/>
        <w:rPr>
          <w:shd w:val="clear" w:color="auto" w:fill="FFFFFF"/>
        </w:rPr>
      </w:pPr>
      <w:r w:rsidRPr="005E7A3E">
        <w:rPr>
          <w:shd w:val="clear" w:color="auto" w:fill="FFFFFF"/>
        </w:rPr>
        <w:t xml:space="preserve">                      &lt;/tr&gt;</w:t>
      </w:r>
    </w:p>
    <w:p w14:paraId="221C0404" w14:textId="77777777" w:rsidR="005E7A3E" w:rsidRPr="005E7A3E" w:rsidRDefault="005E7A3E" w:rsidP="005E7A3E">
      <w:pPr>
        <w:pStyle w:val="zCode"/>
        <w:rPr>
          <w:shd w:val="clear" w:color="auto" w:fill="FFFFFF"/>
        </w:rPr>
      </w:pPr>
      <w:r w:rsidRPr="005E7A3E">
        <w:rPr>
          <w:shd w:val="clear" w:color="auto" w:fill="FFFFFF"/>
        </w:rPr>
        <w:t xml:space="preserve">                    `,</w:t>
      </w:r>
    </w:p>
    <w:p w14:paraId="27D2DD8E" w14:textId="77777777" w:rsidR="005E7A3E" w:rsidRPr="005E7A3E" w:rsidRDefault="005E7A3E" w:rsidP="005E7A3E">
      <w:pPr>
        <w:pStyle w:val="zCode"/>
        <w:rPr>
          <w:shd w:val="clear" w:color="auto" w:fill="FFFFFF"/>
        </w:rPr>
      </w:pPr>
      <w:r w:rsidRPr="005E7A3E">
        <w:rPr>
          <w:shd w:val="clear" w:color="auto" w:fill="FFFFFF"/>
        </w:rPr>
        <w:t xml:space="preserve">                  )</w:t>
      </w:r>
    </w:p>
    <w:p w14:paraId="5F8A4ABB" w14:textId="77777777" w:rsidR="005E7A3E" w:rsidRPr="005E7A3E" w:rsidRDefault="005E7A3E" w:rsidP="005E7A3E">
      <w:pPr>
        <w:pStyle w:val="zCode"/>
        <w:rPr>
          <w:shd w:val="clear" w:color="auto" w:fill="FFFFFF"/>
        </w:rPr>
      </w:pPr>
      <w:r w:rsidRPr="005E7A3E">
        <w:rPr>
          <w:shd w:val="clear" w:color="auto" w:fill="FFFFFF"/>
        </w:rPr>
        <w:t xml:space="preserve">                  .join("")}</w:t>
      </w:r>
    </w:p>
    <w:p w14:paraId="5761BFF9" w14:textId="77777777" w:rsidR="005E7A3E" w:rsidRPr="005E7A3E" w:rsidRDefault="005E7A3E" w:rsidP="005E7A3E">
      <w:pPr>
        <w:pStyle w:val="zCode"/>
        <w:rPr>
          <w:shd w:val="clear" w:color="auto" w:fill="FFFFFF"/>
        </w:rPr>
      </w:pPr>
      <w:r w:rsidRPr="005E7A3E">
        <w:rPr>
          <w:shd w:val="clear" w:color="auto" w:fill="FFFFFF"/>
        </w:rPr>
        <w:t xml:space="preserve">              &lt;/tbody&gt;</w:t>
      </w:r>
    </w:p>
    <w:p w14:paraId="5C0E9DB4" w14:textId="77777777" w:rsidR="005E7A3E" w:rsidRPr="005E7A3E" w:rsidRDefault="005E7A3E" w:rsidP="005E7A3E">
      <w:pPr>
        <w:pStyle w:val="zCode"/>
        <w:rPr>
          <w:shd w:val="clear" w:color="auto" w:fill="FFFFFF"/>
        </w:rPr>
      </w:pPr>
      <w:r w:rsidRPr="005E7A3E">
        <w:rPr>
          <w:shd w:val="clear" w:color="auto" w:fill="FFFFFF"/>
        </w:rPr>
        <w:t xml:space="preserve">            &lt;/table&gt;</w:t>
      </w:r>
    </w:p>
    <w:p w14:paraId="37C4F1F6" w14:textId="77777777" w:rsidR="005E7A3E" w:rsidRPr="005E7A3E" w:rsidRDefault="005E7A3E" w:rsidP="005E7A3E">
      <w:pPr>
        <w:pStyle w:val="zCode"/>
        <w:rPr>
          <w:shd w:val="clear" w:color="auto" w:fill="FFFFFF"/>
        </w:rPr>
      </w:pPr>
      <w:r w:rsidRPr="005E7A3E">
        <w:rPr>
          <w:shd w:val="clear" w:color="auto" w:fill="FFFFFF"/>
        </w:rPr>
        <w:t xml:space="preserve">          `</w:t>
      </w:r>
    </w:p>
    <w:p w14:paraId="19832F9B" w14:textId="77777777" w:rsidR="005E7A3E" w:rsidRPr="005E7A3E" w:rsidRDefault="005E7A3E" w:rsidP="005E7A3E">
      <w:pPr>
        <w:pStyle w:val="zCode"/>
        <w:rPr>
          <w:shd w:val="clear" w:color="auto" w:fill="FFFFFF"/>
        </w:rPr>
      </w:pPr>
      <w:r w:rsidRPr="005E7A3E">
        <w:rPr>
          <w:shd w:val="clear" w:color="auto" w:fill="FFFFFF"/>
        </w:rPr>
        <w:t xml:space="preserve">          : </w:t>
      </w:r>
      <w:r w:rsidRPr="005E7A3E">
        <w:rPr>
          <w:color w:val="EE0000"/>
          <w:shd w:val="clear" w:color="auto" w:fill="FFFFFF"/>
        </w:rPr>
        <w:t>renderNotification</w:t>
      </w:r>
      <w:r w:rsidRPr="005E7A3E">
        <w:rPr>
          <w:shd w:val="clear" w:color="auto" w:fill="FFFFFF"/>
        </w:rPr>
        <w:t>(safeValue(emptyMessage))</w:t>
      </w:r>
    </w:p>
    <w:p w14:paraId="58C5FA7D" w14:textId="77777777" w:rsidR="005E7A3E" w:rsidRPr="005E7A3E" w:rsidRDefault="005E7A3E" w:rsidP="005E7A3E">
      <w:pPr>
        <w:pStyle w:val="zCode"/>
        <w:rPr>
          <w:shd w:val="clear" w:color="auto" w:fill="FFFFFF"/>
        </w:rPr>
      </w:pPr>
      <w:r w:rsidRPr="005E7A3E">
        <w:rPr>
          <w:shd w:val="clear" w:color="auto" w:fill="FFFFFF"/>
        </w:rPr>
        <w:t xml:space="preserve">      }</w:t>
      </w:r>
    </w:p>
    <w:p w14:paraId="3E277B8E" w14:textId="77777777" w:rsidR="005E7A3E" w:rsidRPr="005E7A3E" w:rsidRDefault="005E7A3E" w:rsidP="005E7A3E">
      <w:pPr>
        <w:pStyle w:val="zCode"/>
        <w:rPr>
          <w:shd w:val="clear" w:color="auto" w:fill="FFFFFF"/>
        </w:rPr>
      </w:pPr>
      <w:r w:rsidRPr="005E7A3E">
        <w:rPr>
          <w:shd w:val="clear" w:color="auto" w:fill="FFFFFF"/>
        </w:rPr>
        <w:t xml:space="preserve">    &lt;/div&gt;</w:t>
      </w:r>
    </w:p>
    <w:p w14:paraId="0BBBD0E1" w14:textId="77777777" w:rsidR="005E7A3E" w:rsidRPr="005E7A3E" w:rsidRDefault="005E7A3E" w:rsidP="005E7A3E">
      <w:pPr>
        <w:pStyle w:val="zCode"/>
        <w:rPr>
          <w:shd w:val="clear" w:color="auto" w:fill="FFFFFF"/>
        </w:rPr>
      </w:pPr>
      <w:r w:rsidRPr="005E7A3E">
        <w:rPr>
          <w:shd w:val="clear" w:color="auto" w:fill="FFFFFF"/>
        </w:rPr>
        <w:t xml:space="preserve">    &lt;br&gt;</w:t>
      </w:r>
    </w:p>
    <w:p w14:paraId="3F48F67E" w14:textId="77777777" w:rsidR="005E7A3E" w:rsidRPr="005E7A3E" w:rsidRDefault="005E7A3E" w:rsidP="005E7A3E">
      <w:pPr>
        <w:pStyle w:val="zCode"/>
        <w:rPr>
          <w:shd w:val="clear" w:color="auto" w:fill="FFFFFF"/>
        </w:rPr>
      </w:pPr>
      <w:r w:rsidRPr="005E7A3E">
        <w:rPr>
          <w:shd w:val="clear" w:color="auto" w:fill="FFFFFF"/>
        </w:rPr>
        <w:t xml:space="preserve">  `;</w:t>
      </w:r>
    </w:p>
    <w:p w14:paraId="0B47922A" w14:textId="6D2526CC" w:rsidR="005E7A3E" w:rsidRDefault="005E7A3E" w:rsidP="005E7A3E">
      <w:pPr>
        <w:pStyle w:val="zCode"/>
        <w:rPr>
          <w:shd w:val="clear" w:color="auto" w:fill="FFFFFF"/>
        </w:rPr>
      </w:pPr>
      <w:r w:rsidRPr="005E7A3E">
        <w:rPr>
          <w:shd w:val="clear" w:color="auto" w:fill="FFFFFF"/>
        </w:rPr>
        <w:t>}</w:t>
      </w:r>
    </w:p>
    <w:p w14:paraId="5709A616" w14:textId="77777777" w:rsidR="000B5588" w:rsidRDefault="000B5588" w:rsidP="000B5588">
      <w:pPr>
        <w:pStyle w:val="C2nd"/>
        <w:rPr>
          <w:shd w:val="clear" w:color="auto" w:fill="FFFFFF"/>
        </w:rPr>
      </w:pPr>
      <w:bookmarkStart w:id="85" w:name="_Toc231258322"/>
      <w:r w:rsidRPr="00F37790">
        <w:rPr>
          <w:shd w:val="clear" w:color="auto" w:fill="FFFFFF"/>
        </w:rPr>
        <w:t>src/scss/</w:t>
      </w:r>
      <w:r>
        <w:rPr>
          <w:shd w:val="clear" w:color="auto" w:fill="FFFFFF"/>
        </w:rPr>
        <w:t>layouts/</w:t>
      </w:r>
      <w:r w:rsidRPr="002E1CB4">
        <w:rPr>
          <w:shd w:val="clear" w:color="auto" w:fill="FFFFFF"/>
        </w:rPr>
        <w:t>_</w:t>
      </w:r>
      <w:r w:rsidRPr="000B5588">
        <w:t>pageTableContentsLayout</w:t>
      </w:r>
      <w:r w:rsidRPr="00F37790">
        <w:rPr>
          <w:shd w:val="clear" w:color="auto" w:fill="FFFFFF"/>
        </w:rPr>
        <w:t>.scss</w:t>
      </w:r>
      <w:bookmarkEnd w:id="85"/>
    </w:p>
    <w:p w14:paraId="28356DD7" w14:textId="77777777" w:rsidR="000B5588" w:rsidRPr="000F4384" w:rsidRDefault="000B5588" w:rsidP="000B5588">
      <w:pPr>
        <w:pStyle w:val="zCode"/>
        <w:rPr>
          <w:color w:val="538135" w:themeColor="accent6" w:themeShade="BF"/>
        </w:rPr>
      </w:pPr>
      <w:r w:rsidRPr="000F4384">
        <w:rPr>
          <w:color w:val="538135" w:themeColor="accent6" w:themeShade="BF"/>
        </w:rPr>
        <w:t>// pageLayout.js-д .app-title, .app-line ашигласан.</w:t>
      </w:r>
    </w:p>
    <w:p w14:paraId="24C38E66" w14:textId="77777777" w:rsidR="000B5588" w:rsidRDefault="000B5588" w:rsidP="000B5588">
      <w:pPr>
        <w:pStyle w:val="zCode"/>
      </w:pPr>
      <w:r w:rsidRPr="000B5588">
        <w:rPr>
          <w:color w:val="EE0000"/>
        </w:rPr>
        <w:t xml:space="preserve">.app-title </w:t>
      </w:r>
      <w:r>
        <w:t>{</w:t>
      </w:r>
    </w:p>
    <w:p w14:paraId="7D3AA8DB" w14:textId="77777777" w:rsidR="000B5588" w:rsidRDefault="000B5588" w:rsidP="000B5588">
      <w:pPr>
        <w:pStyle w:val="zCode"/>
      </w:pPr>
      <w:r>
        <w:t xml:space="preserve">  font-size: clamp(2rem, 5vw, 3rem);</w:t>
      </w:r>
    </w:p>
    <w:p w14:paraId="4E6CD68A" w14:textId="77777777" w:rsidR="000B5588" w:rsidRDefault="000B5588" w:rsidP="000B5588">
      <w:pPr>
        <w:pStyle w:val="zCode"/>
      </w:pPr>
      <w:r>
        <w:t xml:space="preserve">  // text-align: center;</w:t>
      </w:r>
    </w:p>
    <w:p w14:paraId="406F4513" w14:textId="77777777" w:rsidR="000B5588" w:rsidRDefault="000B5588" w:rsidP="000B5588">
      <w:pPr>
        <w:pStyle w:val="zCode"/>
      </w:pPr>
      <w:r>
        <w:t xml:space="preserve">  line-height: 1.08;</w:t>
      </w:r>
    </w:p>
    <w:p w14:paraId="07B9B4AF" w14:textId="77777777" w:rsidR="000B5588" w:rsidRDefault="000B5588" w:rsidP="000B5588">
      <w:pPr>
        <w:pStyle w:val="zCode"/>
      </w:pPr>
      <w:r>
        <w:t xml:space="preserve">  letter-spacing: -0.04em;</w:t>
      </w:r>
    </w:p>
    <w:p w14:paraId="7A555BB0" w14:textId="77777777" w:rsidR="000B5588" w:rsidRDefault="000B5588" w:rsidP="000B5588">
      <w:pPr>
        <w:pStyle w:val="zCode"/>
      </w:pPr>
      <w:r>
        <w:t xml:space="preserve">  font-weight: 800;</w:t>
      </w:r>
    </w:p>
    <w:p w14:paraId="37AB5F08" w14:textId="77777777" w:rsidR="000B5588" w:rsidRDefault="000B5588" w:rsidP="000B5588">
      <w:pPr>
        <w:pStyle w:val="zCode"/>
      </w:pPr>
      <w:r>
        <w:t xml:space="preserve">  max-width: 760px;</w:t>
      </w:r>
    </w:p>
    <w:p w14:paraId="4469858E" w14:textId="77777777" w:rsidR="000B5588" w:rsidRDefault="000B5588" w:rsidP="000B5588">
      <w:pPr>
        <w:pStyle w:val="zCode"/>
      </w:pPr>
      <w:r>
        <w:t xml:space="preserve">  margin-bottom: 0.5rem;</w:t>
      </w:r>
    </w:p>
    <w:p w14:paraId="1F3575A6" w14:textId="77777777" w:rsidR="000B5588" w:rsidRDefault="000B5588" w:rsidP="000B5588">
      <w:pPr>
        <w:pStyle w:val="zCode"/>
      </w:pPr>
      <w:r>
        <w:t>}</w:t>
      </w:r>
    </w:p>
    <w:p w14:paraId="60EF2BB5" w14:textId="77777777" w:rsidR="000B5588" w:rsidRDefault="000B5588" w:rsidP="000B5588">
      <w:pPr>
        <w:pStyle w:val="zCode"/>
      </w:pPr>
    </w:p>
    <w:p w14:paraId="526CA6C1" w14:textId="77777777" w:rsidR="000B5588" w:rsidRDefault="000B5588" w:rsidP="000B5588">
      <w:pPr>
        <w:pStyle w:val="zCode"/>
      </w:pPr>
      <w:r w:rsidRPr="000B5588">
        <w:rPr>
          <w:color w:val="EE0000"/>
        </w:rPr>
        <w:t xml:space="preserve">.app-line </w:t>
      </w:r>
      <w:r>
        <w:t>{</w:t>
      </w:r>
    </w:p>
    <w:p w14:paraId="2D461873" w14:textId="77777777" w:rsidR="000B5588" w:rsidRDefault="000B5588" w:rsidP="000B5588">
      <w:pPr>
        <w:pStyle w:val="zCode"/>
      </w:pPr>
      <w:r>
        <w:t xml:space="preserve">  width: 96px;</w:t>
      </w:r>
    </w:p>
    <w:p w14:paraId="7524C18D" w14:textId="77777777" w:rsidR="000B5588" w:rsidRDefault="000B5588" w:rsidP="000B5588">
      <w:pPr>
        <w:pStyle w:val="zCode"/>
      </w:pPr>
      <w:r>
        <w:t xml:space="preserve">  height: 3px;</w:t>
      </w:r>
    </w:p>
    <w:p w14:paraId="1E222CE5" w14:textId="77777777" w:rsidR="000B5588" w:rsidRDefault="000B5588" w:rsidP="000B5588">
      <w:pPr>
        <w:pStyle w:val="zCode"/>
      </w:pPr>
      <w:r>
        <w:t xml:space="preserve">  border-radius: 999px;</w:t>
      </w:r>
    </w:p>
    <w:p w14:paraId="20210B9C" w14:textId="77777777" w:rsidR="000B5588" w:rsidRDefault="000B5588" w:rsidP="000B5588">
      <w:pPr>
        <w:pStyle w:val="zCode"/>
      </w:pPr>
      <w:r>
        <w:t xml:space="preserve">  background: var(--orange);</w:t>
      </w:r>
    </w:p>
    <w:p w14:paraId="2EC71EEA" w14:textId="77777777" w:rsidR="000B5588" w:rsidRDefault="000B5588" w:rsidP="000B5588">
      <w:pPr>
        <w:pStyle w:val="zCode"/>
      </w:pPr>
      <w:r>
        <w:t xml:space="preserve">  margin-bottom: 1.5rem;</w:t>
      </w:r>
    </w:p>
    <w:p w14:paraId="27F9B62D" w14:textId="77777777" w:rsidR="000B5588" w:rsidRDefault="000B5588" w:rsidP="000B5588">
      <w:pPr>
        <w:pStyle w:val="zCode"/>
      </w:pPr>
      <w:r>
        <w:t>}</w:t>
      </w:r>
    </w:p>
    <w:p w14:paraId="31CE948C" w14:textId="77777777" w:rsidR="000B5588" w:rsidRDefault="000B5588" w:rsidP="000B5588">
      <w:pPr>
        <w:pStyle w:val="zCode"/>
      </w:pPr>
    </w:p>
    <w:p w14:paraId="5D257B2D" w14:textId="77777777" w:rsidR="000B5588" w:rsidRDefault="000B5588" w:rsidP="000B5588">
      <w:pPr>
        <w:pStyle w:val="zCode"/>
      </w:pPr>
      <w:r w:rsidRPr="000F4384">
        <w:rPr>
          <w:color w:val="538135" w:themeColor="accent6" w:themeShade="BF"/>
        </w:rPr>
        <w:t>// tableLayout.js-д .app-subtitle ашигласан.</w:t>
      </w:r>
    </w:p>
    <w:p w14:paraId="01F34FA8" w14:textId="77777777" w:rsidR="000B5588" w:rsidRDefault="000B5588" w:rsidP="000B5588">
      <w:pPr>
        <w:pStyle w:val="zCode"/>
      </w:pPr>
      <w:r w:rsidRPr="000B5588">
        <w:rPr>
          <w:color w:val="EE0000"/>
        </w:rPr>
        <w:t xml:space="preserve">.app-subtitle </w:t>
      </w:r>
      <w:r>
        <w:t>{</w:t>
      </w:r>
    </w:p>
    <w:p w14:paraId="6E439F7E" w14:textId="77777777" w:rsidR="000B5588" w:rsidRDefault="000B5588" w:rsidP="000B5588">
      <w:pPr>
        <w:pStyle w:val="zCode"/>
      </w:pPr>
      <w:r>
        <w:t xml:space="preserve">  color: #607089;</w:t>
      </w:r>
    </w:p>
    <w:p w14:paraId="334A9F36" w14:textId="77777777" w:rsidR="000B5588" w:rsidRDefault="000B5588" w:rsidP="000B5588">
      <w:pPr>
        <w:pStyle w:val="zCode"/>
      </w:pPr>
      <w:r>
        <w:t xml:space="preserve">  font-size: clamp(1rem, 2vw, 1.35rem);</w:t>
      </w:r>
    </w:p>
    <w:p w14:paraId="50CA9D87" w14:textId="77777777" w:rsidR="000B5588" w:rsidRDefault="000B5588" w:rsidP="000B5588">
      <w:pPr>
        <w:pStyle w:val="zCode"/>
      </w:pPr>
      <w:r>
        <w:t xml:space="preserve">  // text-align: center;</w:t>
      </w:r>
    </w:p>
    <w:p w14:paraId="080A25C1" w14:textId="77777777" w:rsidR="000B5588" w:rsidRDefault="000B5588" w:rsidP="000B5588">
      <w:pPr>
        <w:pStyle w:val="zCode"/>
      </w:pPr>
      <w:r>
        <w:t xml:space="preserve">  font-weight: bold;</w:t>
      </w:r>
    </w:p>
    <w:p w14:paraId="08570B33" w14:textId="77777777" w:rsidR="000B5588" w:rsidRDefault="000B5588" w:rsidP="000B5588">
      <w:pPr>
        <w:pStyle w:val="zCode"/>
      </w:pPr>
      <w:r>
        <w:t xml:space="preserve">  line-height: 1.6;</w:t>
      </w:r>
    </w:p>
    <w:p w14:paraId="0E554BD8" w14:textId="77777777" w:rsidR="000B5588" w:rsidRDefault="000B5588" w:rsidP="000B5588">
      <w:pPr>
        <w:pStyle w:val="zCode"/>
      </w:pPr>
      <w:r>
        <w:t xml:space="preserve">  max-width: 760px;</w:t>
      </w:r>
    </w:p>
    <w:p w14:paraId="794B464D" w14:textId="77777777" w:rsidR="000B5588" w:rsidRDefault="000B5588" w:rsidP="000B5588">
      <w:pPr>
        <w:pStyle w:val="zCode"/>
      </w:pPr>
      <w:r>
        <w:t xml:space="preserve">  margin-bottom: 2.5rem;</w:t>
      </w:r>
    </w:p>
    <w:p w14:paraId="57D4F7F3" w14:textId="77777777" w:rsidR="000B5588" w:rsidRDefault="000B5588" w:rsidP="000B5588">
      <w:pPr>
        <w:pStyle w:val="zCode"/>
        <w:rPr>
          <w:shd w:val="clear" w:color="auto" w:fill="FFFFFF"/>
        </w:rPr>
      </w:pPr>
      <w:r>
        <w:t>}</w:t>
      </w:r>
    </w:p>
    <w:p w14:paraId="2BFA14CF" w14:textId="77777777" w:rsidR="000B5588" w:rsidRDefault="000B5588" w:rsidP="005E7A3E">
      <w:pPr>
        <w:pStyle w:val="zCode"/>
        <w:rPr>
          <w:shd w:val="clear" w:color="auto" w:fill="FFFFFF"/>
        </w:rPr>
      </w:pPr>
    </w:p>
    <w:p w14:paraId="1161265E" w14:textId="77777777" w:rsidR="000B5588" w:rsidRDefault="000B5588" w:rsidP="005E7A3E">
      <w:pPr>
        <w:pStyle w:val="zCode"/>
        <w:rPr>
          <w:shd w:val="clear" w:color="auto" w:fill="FFFFFF"/>
        </w:rPr>
      </w:pPr>
    </w:p>
    <w:p w14:paraId="4A22F2ED" w14:textId="0EF02415" w:rsidR="005E7A3E" w:rsidRDefault="005E7A3E" w:rsidP="006378D8">
      <w:pPr>
        <w:pStyle w:val="C2nd"/>
        <w:rPr>
          <w:shd w:val="clear" w:color="auto" w:fill="FFFFFF"/>
        </w:rPr>
      </w:pPr>
      <w:bookmarkStart w:id="86" w:name="_Toc231258323"/>
      <w:r w:rsidRPr="005E7A3E">
        <w:rPr>
          <w:shd w:val="clear" w:color="auto" w:fill="FFFFFF"/>
        </w:rPr>
        <w:lastRenderedPageBreak/>
        <w:t>src/js/components/</w:t>
      </w:r>
      <w:r w:rsidRPr="005E7A3E">
        <w:t>nutritionTables</w:t>
      </w:r>
      <w:r w:rsidRPr="005E7A3E">
        <w:rPr>
          <w:shd w:val="clear" w:color="auto" w:fill="FFFFFF"/>
        </w:rPr>
        <w:t>.js</w:t>
      </w:r>
      <w:bookmarkEnd w:id="86"/>
    </w:p>
    <w:p w14:paraId="2A3D4116" w14:textId="73EB4649" w:rsidR="005E7A3E" w:rsidRDefault="00A036BE" w:rsidP="005E7A3E">
      <w:pPr>
        <w:pStyle w:val="zCode"/>
      </w:pPr>
      <w:r>
        <w:rPr>
          <w:noProof/>
        </w:rPr>
        <w:drawing>
          <wp:inline distT="0" distB="0" distL="0" distR="0" wp14:anchorId="21BC340C" wp14:editId="53ACA21C">
            <wp:extent cx="5936615" cy="2332835"/>
            <wp:effectExtent l="19050" t="19050" r="26035" b="10795"/>
            <wp:docPr id="769522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b="26540"/>
                    <a:stretch>
                      <a:fillRect/>
                    </a:stretch>
                  </pic:blipFill>
                  <pic:spPr bwMode="auto">
                    <a:xfrm>
                      <a:off x="0" y="0"/>
                      <a:ext cx="5936615" cy="2332835"/>
                    </a:xfrm>
                    <a:prstGeom prst="rect">
                      <a:avLst/>
                    </a:prstGeom>
                    <a:noFill/>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696A5F0C" w14:textId="5E9D0DB0" w:rsidR="005E7A3E" w:rsidRDefault="005E7A3E" w:rsidP="00DD6125">
      <w:pPr>
        <w:pStyle w:val="zCode"/>
        <w:rPr>
          <w:shd w:val="clear" w:color="auto" w:fill="FFFFFF"/>
        </w:rPr>
      </w:pPr>
      <w:r>
        <w:rPr>
          <w:noProof/>
        </w:rPr>
        <w:drawing>
          <wp:inline distT="0" distB="0" distL="0" distR="0" wp14:anchorId="3259EA55" wp14:editId="51AC6B4B">
            <wp:extent cx="5940425" cy="3889546"/>
            <wp:effectExtent l="0" t="0" r="3175" b="0"/>
            <wp:docPr id="162109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98779" name=""/>
                    <pic:cNvPicPr/>
                  </pic:nvPicPr>
                  <pic:blipFill rotWithShape="1">
                    <a:blip r:embed="rId126"/>
                    <a:srcRect b="16833"/>
                    <a:stretch>
                      <a:fillRect/>
                    </a:stretch>
                  </pic:blipFill>
                  <pic:spPr bwMode="auto">
                    <a:xfrm>
                      <a:off x="0" y="0"/>
                      <a:ext cx="5940425" cy="3889546"/>
                    </a:xfrm>
                    <a:prstGeom prst="rect">
                      <a:avLst/>
                    </a:prstGeom>
                    <a:ln>
                      <a:noFill/>
                    </a:ln>
                    <a:extLst>
                      <a:ext uri="{53640926-AAD7-44D8-BBD7-CCE9431645EC}">
                        <a14:shadowObscured xmlns:a14="http://schemas.microsoft.com/office/drawing/2010/main"/>
                      </a:ext>
                    </a:extLst>
                  </pic:spPr>
                </pic:pic>
              </a:graphicData>
            </a:graphic>
          </wp:inline>
        </w:drawing>
      </w:r>
    </w:p>
    <w:p w14:paraId="5A47CB42" w14:textId="77777777" w:rsidR="00A036BE" w:rsidRPr="00A036BE" w:rsidRDefault="00A036BE" w:rsidP="00A036BE">
      <w:pPr>
        <w:pStyle w:val="zCode"/>
        <w:rPr>
          <w:shd w:val="clear" w:color="auto" w:fill="FFFFFF"/>
        </w:rPr>
      </w:pPr>
      <w:r w:rsidRPr="00A036BE">
        <w:rPr>
          <w:shd w:val="clear" w:color="auto" w:fill="FFFFFF"/>
        </w:rPr>
        <w:t>import { titleFromKey } from "../fn/format.js";</w:t>
      </w:r>
    </w:p>
    <w:p w14:paraId="0F4D83A3" w14:textId="77777777" w:rsidR="00A036BE" w:rsidRPr="00A036BE" w:rsidRDefault="00A036BE" w:rsidP="00A036BE">
      <w:pPr>
        <w:pStyle w:val="zCode"/>
        <w:rPr>
          <w:shd w:val="clear" w:color="auto" w:fill="FFFFFF"/>
        </w:rPr>
      </w:pPr>
      <w:r w:rsidRPr="00A036BE">
        <w:rPr>
          <w:shd w:val="clear" w:color="auto" w:fill="FFFFFF"/>
        </w:rPr>
        <w:t xml:space="preserve">import { </w:t>
      </w:r>
      <w:r w:rsidRPr="00A036BE">
        <w:rPr>
          <w:highlight w:val="lightGray"/>
          <w:shd w:val="clear" w:color="auto" w:fill="FFFFFF"/>
        </w:rPr>
        <w:t>renderTable</w:t>
      </w:r>
      <w:r w:rsidRPr="00A036BE">
        <w:rPr>
          <w:shd w:val="clear" w:color="auto" w:fill="FFFFFF"/>
        </w:rPr>
        <w:t xml:space="preserve"> } from "../layouts/tableLayout.js";</w:t>
      </w:r>
    </w:p>
    <w:p w14:paraId="2BBFC3D5" w14:textId="77777777" w:rsidR="00A036BE" w:rsidRPr="00A036BE" w:rsidRDefault="00A036BE" w:rsidP="00A036BE">
      <w:pPr>
        <w:pStyle w:val="zCode"/>
        <w:rPr>
          <w:shd w:val="clear" w:color="auto" w:fill="FFFFFF"/>
        </w:rPr>
      </w:pPr>
      <w:r w:rsidRPr="00A036BE">
        <w:rPr>
          <w:shd w:val="clear" w:color="auto" w:fill="FFFFFF"/>
        </w:rPr>
        <w:t xml:space="preserve">import { </w:t>
      </w:r>
      <w:r w:rsidRPr="00A036BE">
        <w:rPr>
          <w:highlight w:val="cyan"/>
          <w:shd w:val="clear" w:color="auto" w:fill="FFFFFF"/>
        </w:rPr>
        <w:t>renderNotification</w:t>
      </w:r>
      <w:r w:rsidRPr="00A036BE">
        <w:rPr>
          <w:shd w:val="clear" w:color="auto" w:fill="FFFFFF"/>
        </w:rPr>
        <w:t xml:space="preserve"> } from "../layouts/notificationLayout.js";</w:t>
      </w:r>
    </w:p>
    <w:p w14:paraId="76C87E05" w14:textId="77777777" w:rsidR="00A036BE" w:rsidRPr="00A036BE" w:rsidRDefault="00A036BE" w:rsidP="00A036BE">
      <w:pPr>
        <w:pStyle w:val="zCode"/>
        <w:rPr>
          <w:shd w:val="clear" w:color="auto" w:fill="FFFFFF"/>
        </w:rPr>
      </w:pPr>
    </w:p>
    <w:p w14:paraId="04977623"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Хайлтын үр дүнгийн хүснэгтийг харуулах хэсэг</w:t>
      </w:r>
    </w:p>
    <w:p w14:paraId="419BDAFB"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items = хайгаад олсон хүнсний найрлагын json өгөгдөл</w:t>
      </w:r>
    </w:p>
    <w:p w14:paraId="132CA6DA"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selectedTypes = ["proximates", "minerals", "vitamins" ...] */</w:t>
      </w:r>
    </w:p>
    <w:p w14:paraId="3309C09A" w14:textId="77777777" w:rsidR="00A036BE" w:rsidRPr="00A036BE" w:rsidRDefault="00A036BE" w:rsidP="00A036BE">
      <w:pPr>
        <w:pStyle w:val="zCode"/>
        <w:rPr>
          <w:shd w:val="clear" w:color="auto" w:fill="FFFFFF"/>
        </w:rPr>
      </w:pPr>
      <w:r w:rsidRPr="00A036BE">
        <w:rPr>
          <w:shd w:val="clear" w:color="auto" w:fill="FFFFFF"/>
        </w:rPr>
        <w:t xml:space="preserve">export function </w:t>
      </w:r>
      <w:r w:rsidRPr="00A036BE">
        <w:rPr>
          <w:highlight w:val="yellow"/>
          <w:shd w:val="clear" w:color="auto" w:fill="FFFFFF"/>
        </w:rPr>
        <w:t>renderNutritionTables</w:t>
      </w:r>
      <w:r w:rsidRPr="00A036BE">
        <w:rPr>
          <w:shd w:val="clear" w:color="auto" w:fill="FFFFFF"/>
        </w:rPr>
        <w:t>(items, selectedTypes) {</w:t>
      </w:r>
    </w:p>
    <w:p w14:paraId="182EB1C2"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Хайлтын үр дүн олдохгүй бол анхааруулах мессеж харуулна.</w:t>
      </w:r>
    </w:p>
    <w:p w14:paraId="526622D6" w14:textId="77777777" w:rsidR="00A036BE" w:rsidRPr="00A036BE" w:rsidRDefault="00A036BE" w:rsidP="00A036BE">
      <w:pPr>
        <w:pStyle w:val="zCode"/>
        <w:rPr>
          <w:shd w:val="clear" w:color="auto" w:fill="FFFFFF"/>
        </w:rPr>
      </w:pPr>
      <w:r w:rsidRPr="00A036BE">
        <w:rPr>
          <w:shd w:val="clear" w:color="auto" w:fill="FFFFFF"/>
        </w:rPr>
        <w:t xml:space="preserve">  if (!items.length) {</w:t>
      </w:r>
    </w:p>
    <w:p w14:paraId="335350E5" w14:textId="77777777" w:rsidR="00A036BE" w:rsidRPr="00A036BE" w:rsidRDefault="00A036BE" w:rsidP="00A036BE">
      <w:pPr>
        <w:pStyle w:val="zCode"/>
        <w:rPr>
          <w:shd w:val="clear" w:color="auto" w:fill="FFFFFF"/>
        </w:rPr>
      </w:pPr>
      <w:r w:rsidRPr="00A036BE">
        <w:rPr>
          <w:shd w:val="clear" w:color="auto" w:fill="FFFFFF"/>
        </w:rPr>
        <w:t xml:space="preserve">    return </w:t>
      </w:r>
      <w:r w:rsidRPr="00A036BE">
        <w:rPr>
          <w:highlight w:val="cyan"/>
          <w:shd w:val="clear" w:color="auto" w:fill="FFFFFF"/>
        </w:rPr>
        <w:t>renderNotification</w:t>
      </w:r>
      <w:r w:rsidRPr="00A036BE">
        <w:rPr>
          <w:shd w:val="clear" w:color="auto" w:fill="FFFFFF"/>
        </w:rPr>
        <w:t>("No match found.");</w:t>
      </w:r>
    </w:p>
    <w:p w14:paraId="1E534346" w14:textId="77777777" w:rsidR="00A036BE" w:rsidRPr="00A036BE" w:rsidRDefault="00A036BE" w:rsidP="00A036BE">
      <w:pPr>
        <w:pStyle w:val="zCode"/>
        <w:rPr>
          <w:shd w:val="clear" w:color="auto" w:fill="FFFFFF"/>
        </w:rPr>
      </w:pPr>
      <w:r w:rsidRPr="00A036BE">
        <w:rPr>
          <w:shd w:val="clear" w:color="auto" w:fill="FFFFFF"/>
        </w:rPr>
        <w:t xml:space="preserve">  }</w:t>
      </w:r>
    </w:p>
    <w:p w14:paraId="7B48A559" w14:textId="77777777" w:rsidR="00A036BE" w:rsidRPr="00A036BE" w:rsidRDefault="00A036BE" w:rsidP="00A036BE">
      <w:pPr>
        <w:pStyle w:val="zCode"/>
        <w:rPr>
          <w:shd w:val="clear" w:color="auto" w:fill="FFFFFF"/>
        </w:rPr>
      </w:pPr>
    </w:p>
    <w:p w14:paraId="2CFC4E21"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lastRenderedPageBreak/>
        <w:t xml:space="preserve">  // Ямар нэгэн шим тэжээлийн төрлийг сонгоогүй бол анхааруулах мессеж харуулна.</w:t>
      </w:r>
    </w:p>
    <w:p w14:paraId="664E1922" w14:textId="77777777" w:rsidR="00A036BE" w:rsidRPr="00A036BE" w:rsidRDefault="00A036BE" w:rsidP="00A036BE">
      <w:pPr>
        <w:pStyle w:val="zCode"/>
        <w:rPr>
          <w:shd w:val="clear" w:color="auto" w:fill="FFFFFF"/>
        </w:rPr>
      </w:pPr>
      <w:r w:rsidRPr="00A036BE">
        <w:rPr>
          <w:shd w:val="clear" w:color="auto" w:fill="FFFFFF"/>
        </w:rPr>
        <w:t xml:space="preserve">  if (!selectedTypes.length) {</w:t>
      </w:r>
    </w:p>
    <w:p w14:paraId="5D2722B0" w14:textId="77777777" w:rsidR="00A036BE" w:rsidRPr="00A036BE" w:rsidRDefault="00A036BE" w:rsidP="00A036BE">
      <w:pPr>
        <w:pStyle w:val="zCode"/>
        <w:rPr>
          <w:shd w:val="clear" w:color="auto" w:fill="FFFFFF"/>
        </w:rPr>
      </w:pPr>
      <w:r w:rsidRPr="00A036BE">
        <w:rPr>
          <w:shd w:val="clear" w:color="auto" w:fill="FFFFFF"/>
        </w:rPr>
        <w:t xml:space="preserve">    return </w:t>
      </w:r>
      <w:r w:rsidRPr="00A036BE">
        <w:rPr>
          <w:highlight w:val="cyan"/>
          <w:shd w:val="clear" w:color="auto" w:fill="FFFFFF"/>
        </w:rPr>
        <w:t>renderNotification</w:t>
      </w:r>
      <w:r w:rsidRPr="00A036BE">
        <w:rPr>
          <w:shd w:val="clear" w:color="auto" w:fill="FFFFFF"/>
        </w:rPr>
        <w:t>("Please select at least one nutrition category.");</w:t>
      </w:r>
    </w:p>
    <w:p w14:paraId="416AA503" w14:textId="77777777" w:rsidR="00A036BE" w:rsidRPr="00A036BE" w:rsidRDefault="00A036BE" w:rsidP="00A036BE">
      <w:pPr>
        <w:pStyle w:val="zCode"/>
        <w:rPr>
          <w:shd w:val="clear" w:color="auto" w:fill="FFFFFF"/>
        </w:rPr>
      </w:pPr>
      <w:r w:rsidRPr="00A036BE">
        <w:rPr>
          <w:shd w:val="clear" w:color="auto" w:fill="FFFFFF"/>
        </w:rPr>
        <w:t xml:space="preserve">  }</w:t>
      </w:r>
    </w:p>
    <w:p w14:paraId="33492D39" w14:textId="77777777" w:rsidR="00A036BE" w:rsidRPr="00A036BE" w:rsidRDefault="00A036BE" w:rsidP="00A036BE">
      <w:pPr>
        <w:pStyle w:val="zCode"/>
        <w:rPr>
          <w:color w:val="538135" w:themeColor="accent6" w:themeShade="BF"/>
          <w:shd w:val="clear" w:color="auto" w:fill="FFFFFF"/>
        </w:rPr>
      </w:pPr>
    </w:p>
    <w:p w14:paraId="1958A1FA"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Сонгосон шим тэжээлийн төрлүүдээр хүснэгт үүсгэнэ. proximates, minerals, vitamins ...</w:t>
      </w:r>
    </w:p>
    <w:p w14:paraId="784AA51F" w14:textId="77777777" w:rsidR="00A036BE" w:rsidRPr="00A036BE" w:rsidRDefault="00A036BE" w:rsidP="00A036BE">
      <w:pPr>
        <w:pStyle w:val="zCode"/>
        <w:rPr>
          <w:shd w:val="clear" w:color="auto" w:fill="FFFFFF"/>
        </w:rPr>
      </w:pPr>
      <w:r w:rsidRPr="00A036BE">
        <w:rPr>
          <w:shd w:val="clear" w:color="auto" w:fill="FFFFFF"/>
        </w:rPr>
        <w:t xml:space="preserve">  return selectedTypes.map((type) =&gt; </w:t>
      </w:r>
      <w:r w:rsidRPr="00A036BE">
        <w:rPr>
          <w:highlight w:val="green"/>
          <w:shd w:val="clear" w:color="auto" w:fill="FFFFFF"/>
        </w:rPr>
        <w:t>renderTableByType</w:t>
      </w:r>
      <w:r w:rsidRPr="00A036BE">
        <w:rPr>
          <w:shd w:val="clear" w:color="auto" w:fill="FFFFFF"/>
        </w:rPr>
        <w:t>(type, items)).join("");</w:t>
      </w:r>
    </w:p>
    <w:p w14:paraId="62AD8408" w14:textId="77777777" w:rsidR="00A036BE" w:rsidRPr="00A036BE" w:rsidRDefault="00A036BE" w:rsidP="00A036BE">
      <w:pPr>
        <w:pStyle w:val="zCode"/>
        <w:rPr>
          <w:shd w:val="clear" w:color="auto" w:fill="FFFFFF"/>
        </w:rPr>
      </w:pPr>
      <w:r w:rsidRPr="00A036BE">
        <w:rPr>
          <w:shd w:val="clear" w:color="auto" w:fill="FFFFFF"/>
        </w:rPr>
        <w:t>}</w:t>
      </w:r>
    </w:p>
    <w:p w14:paraId="35AF04CB" w14:textId="77777777" w:rsidR="00A036BE" w:rsidRPr="00A036BE" w:rsidRDefault="00A036BE" w:rsidP="00A036BE">
      <w:pPr>
        <w:pStyle w:val="zCode"/>
        <w:rPr>
          <w:color w:val="538135" w:themeColor="accent6" w:themeShade="BF"/>
          <w:shd w:val="clear" w:color="auto" w:fill="FFFFFF"/>
        </w:rPr>
      </w:pPr>
    </w:p>
    <w:p w14:paraId="1657AA14"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items = хайгаад олсон хүнсний найрлагын (json) өгөгдлүүдийг</w:t>
      </w:r>
    </w:p>
    <w:p w14:paraId="3C247BEF"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type = Сонгосон шим тэжээлийн төрлүүдээр (proximates, minerals, vitamins ...) хүснэгт үүсгэнэ. */</w:t>
      </w:r>
    </w:p>
    <w:p w14:paraId="5EB36247" w14:textId="77777777" w:rsidR="00A036BE" w:rsidRPr="00A036BE" w:rsidRDefault="00A036BE" w:rsidP="00A036BE">
      <w:pPr>
        <w:pStyle w:val="zCode"/>
        <w:rPr>
          <w:shd w:val="clear" w:color="auto" w:fill="FFFFFF"/>
        </w:rPr>
      </w:pPr>
      <w:r w:rsidRPr="00A036BE">
        <w:rPr>
          <w:shd w:val="clear" w:color="auto" w:fill="FFFFFF"/>
        </w:rPr>
        <w:t xml:space="preserve">function </w:t>
      </w:r>
      <w:r w:rsidRPr="00A036BE">
        <w:rPr>
          <w:highlight w:val="green"/>
          <w:shd w:val="clear" w:color="auto" w:fill="FFFFFF"/>
        </w:rPr>
        <w:t>renderTableByType</w:t>
      </w:r>
      <w:r w:rsidRPr="00A036BE">
        <w:rPr>
          <w:shd w:val="clear" w:color="auto" w:fill="FFFFFF"/>
        </w:rPr>
        <w:t>(type, items) {</w:t>
      </w:r>
    </w:p>
    <w:p w14:paraId="22CE318F"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description сонгосон бол тайлбар харуулах хүснэгт үүсгэнэ. Учир нь талбарууд өөр.</w:t>
      </w:r>
    </w:p>
    <w:p w14:paraId="5B5006C6" w14:textId="77777777" w:rsidR="00A036BE" w:rsidRPr="00A036BE" w:rsidRDefault="00A036BE" w:rsidP="00A036BE">
      <w:pPr>
        <w:pStyle w:val="zCode"/>
        <w:rPr>
          <w:shd w:val="clear" w:color="auto" w:fill="FFFFFF"/>
        </w:rPr>
      </w:pPr>
      <w:r w:rsidRPr="00A036BE">
        <w:rPr>
          <w:shd w:val="clear" w:color="auto" w:fill="FFFFFF"/>
        </w:rPr>
        <w:t xml:space="preserve">  if (type === "description") {</w:t>
      </w:r>
    </w:p>
    <w:p w14:paraId="2820D33E" w14:textId="77777777" w:rsidR="00A036BE" w:rsidRPr="00A036BE" w:rsidRDefault="00A036BE" w:rsidP="00A036BE">
      <w:pPr>
        <w:pStyle w:val="zCode"/>
        <w:rPr>
          <w:shd w:val="clear" w:color="auto" w:fill="FFFFFF"/>
        </w:rPr>
      </w:pPr>
      <w:r w:rsidRPr="00A036BE">
        <w:rPr>
          <w:shd w:val="clear" w:color="auto" w:fill="FFFFFF"/>
        </w:rPr>
        <w:t xml:space="preserve">    return </w:t>
      </w:r>
      <w:r w:rsidRPr="00A036BE">
        <w:rPr>
          <w:highlight w:val="lightGray"/>
          <w:shd w:val="clear" w:color="auto" w:fill="FFFFFF"/>
        </w:rPr>
        <w:t>renderTable</w:t>
      </w:r>
      <w:r w:rsidRPr="00A036BE">
        <w:rPr>
          <w:shd w:val="clear" w:color="auto" w:fill="FFFFFF"/>
        </w:rPr>
        <w:t>({</w:t>
      </w:r>
    </w:p>
    <w:p w14:paraId="0E54A7ED" w14:textId="77777777" w:rsidR="00A036BE" w:rsidRPr="00A036BE" w:rsidRDefault="00A036BE" w:rsidP="00A036BE">
      <w:pPr>
        <w:pStyle w:val="zCode"/>
        <w:rPr>
          <w:shd w:val="clear" w:color="auto" w:fill="FFFFFF"/>
        </w:rPr>
      </w:pPr>
      <w:r w:rsidRPr="00A036BE">
        <w:rPr>
          <w:shd w:val="clear" w:color="auto" w:fill="FFFFFF"/>
        </w:rPr>
        <w:t xml:space="preserve">      title: "Description",</w:t>
      </w:r>
    </w:p>
    <w:p w14:paraId="60BADDA0" w14:textId="77777777" w:rsidR="00A036BE" w:rsidRPr="00A036BE" w:rsidRDefault="00A036BE" w:rsidP="00A036BE">
      <w:pPr>
        <w:pStyle w:val="zCode"/>
        <w:rPr>
          <w:shd w:val="clear" w:color="auto" w:fill="FFFFFF"/>
        </w:rPr>
      </w:pPr>
      <w:r w:rsidRPr="00A036BE">
        <w:rPr>
          <w:shd w:val="clear" w:color="auto" w:fill="FFFFFF"/>
        </w:rPr>
        <w:t xml:space="preserve">      columns: [</w:t>
      </w:r>
    </w:p>
    <w:p w14:paraId="7BD53B9B" w14:textId="77777777" w:rsidR="00A036BE" w:rsidRPr="00A036BE" w:rsidRDefault="00A036BE" w:rsidP="00A036BE">
      <w:pPr>
        <w:pStyle w:val="zCode"/>
        <w:rPr>
          <w:shd w:val="clear" w:color="auto" w:fill="FFFFFF"/>
        </w:rPr>
      </w:pPr>
      <w:r w:rsidRPr="00A036BE">
        <w:rPr>
          <w:shd w:val="clear" w:color="auto" w:fill="FFFFFF"/>
        </w:rPr>
        <w:t xml:space="preserve">        { key: "food_name", label: "Food name" },</w:t>
      </w:r>
    </w:p>
    <w:p w14:paraId="3E5CAC82" w14:textId="77777777" w:rsidR="00A036BE" w:rsidRPr="00A036BE" w:rsidRDefault="00A036BE" w:rsidP="00A036BE">
      <w:pPr>
        <w:pStyle w:val="zCode"/>
        <w:rPr>
          <w:shd w:val="clear" w:color="auto" w:fill="FFFFFF"/>
        </w:rPr>
      </w:pPr>
      <w:r w:rsidRPr="00A036BE">
        <w:rPr>
          <w:shd w:val="clear" w:color="auto" w:fill="FFFFFF"/>
        </w:rPr>
        <w:t xml:space="preserve">        { key: "food_group", label: "Food group" },</w:t>
      </w:r>
    </w:p>
    <w:p w14:paraId="0452D32B" w14:textId="77777777" w:rsidR="00A036BE" w:rsidRPr="00A036BE" w:rsidRDefault="00A036BE" w:rsidP="00A036BE">
      <w:pPr>
        <w:pStyle w:val="zCode"/>
        <w:rPr>
          <w:shd w:val="clear" w:color="auto" w:fill="FFFFFF"/>
        </w:rPr>
      </w:pPr>
      <w:r w:rsidRPr="00A036BE">
        <w:rPr>
          <w:shd w:val="clear" w:color="auto" w:fill="FFFFFF"/>
        </w:rPr>
        <w:t xml:space="preserve">        { key: "scientific_name", label: "Scientific name" },</w:t>
      </w:r>
    </w:p>
    <w:p w14:paraId="787BC739" w14:textId="77777777" w:rsidR="00A036BE" w:rsidRPr="00A036BE" w:rsidRDefault="00A036BE" w:rsidP="00A036BE">
      <w:pPr>
        <w:pStyle w:val="zCode"/>
        <w:rPr>
          <w:shd w:val="clear" w:color="auto" w:fill="FFFFFF"/>
        </w:rPr>
      </w:pPr>
      <w:r w:rsidRPr="00A036BE">
        <w:rPr>
          <w:shd w:val="clear" w:color="auto" w:fill="FFFFFF"/>
        </w:rPr>
        <w:t xml:space="preserve">        { key: "native_name", label: "Native name" },</w:t>
      </w:r>
    </w:p>
    <w:p w14:paraId="3F96D529" w14:textId="77777777" w:rsidR="00A036BE" w:rsidRPr="00A036BE" w:rsidRDefault="00A036BE" w:rsidP="00A036BE">
      <w:pPr>
        <w:pStyle w:val="zCode"/>
        <w:rPr>
          <w:shd w:val="clear" w:color="auto" w:fill="FFFFFF"/>
        </w:rPr>
      </w:pPr>
      <w:r w:rsidRPr="00A036BE">
        <w:rPr>
          <w:shd w:val="clear" w:color="auto" w:fill="FFFFFF"/>
        </w:rPr>
        <w:t xml:space="preserve">        { key: "province", label: "Province" },</w:t>
      </w:r>
    </w:p>
    <w:p w14:paraId="187C5EB0" w14:textId="77777777" w:rsidR="00A036BE" w:rsidRPr="00A036BE" w:rsidRDefault="00A036BE" w:rsidP="00A036BE">
      <w:pPr>
        <w:pStyle w:val="zCode"/>
        <w:rPr>
          <w:shd w:val="clear" w:color="auto" w:fill="FFFFFF"/>
        </w:rPr>
      </w:pPr>
      <w:r w:rsidRPr="00A036BE">
        <w:rPr>
          <w:shd w:val="clear" w:color="auto" w:fill="FFFFFF"/>
        </w:rPr>
        <w:t xml:space="preserve">      ],</w:t>
      </w:r>
    </w:p>
    <w:p w14:paraId="764942C7" w14:textId="77777777" w:rsidR="00A036BE" w:rsidRPr="00A036BE" w:rsidRDefault="00A036BE" w:rsidP="00A036BE">
      <w:pPr>
        <w:pStyle w:val="zCode"/>
        <w:rPr>
          <w:shd w:val="clear" w:color="auto" w:fill="FFFFFF"/>
        </w:rPr>
      </w:pPr>
      <w:r w:rsidRPr="00A036BE">
        <w:rPr>
          <w:shd w:val="clear" w:color="auto" w:fill="FFFFFF"/>
        </w:rPr>
        <w:t xml:space="preserve">      rows: items,</w:t>
      </w:r>
    </w:p>
    <w:p w14:paraId="7393B903" w14:textId="77777777" w:rsidR="00A036BE" w:rsidRPr="00A036BE" w:rsidRDefault="00A036BE" w:rsidP="00A036BE">
      <w:pPr>
        <w:pStyle w:val="zCode"/>
        <w:rPr>
          <w:shd w:val="clear" w:color="auto" w:fill="FFFFFF"/>
        </w:rPr>
      </w:pPr>
      <w:r w:rsidRPr="00A036BE">
        <w:rPr>
          <w:shd w:val="clear" w:color="auto" w:fill="FFFFFF"/>
        </w:rPr>
        <w:t xml:space="preserve">    });</w:t>
      </w:r>
    </w:p>
    <w:p w14:paraId="052D9783" w14:textId="77777777" w:rsidR="00A036BE" w:rsidRPr="00A036BE" w:rsidRDefault="00A036BE" w:rsidP="00A036BE">
      <w:pPr>
        <w:pStyle w:val="zCode"/>
        <w:rPr>
          <w:shd w:val="clear" w:color="auto" w:fill="FFFFFF"/>
        </w:rPr>
      </w:pPr>
      <w:r w:rsidRPr="00A036BE">
        <w:rPr>
          <w:shd w:val="clear" w:color="auto" w:fill="FFFFFF"/>
        </w:rPr>
        <w:t xml:space="preserve">  }</w:t>
      </w:r>
    </w:p>
    <w:p w14:paraId="411A33F6" w14:textId="77777777" w:rsidR="00A036BE" w:rsidRPr="00A036BE" w:rsidRDefault="00A036BE" w:rsidP="00A036BE">
      <w:pPr>
        <w:pStyle w:val="zCode"/>
        <w:rPr>
          <w:shd w:val="clear" w:color="auto" w:fill="FFFFFF"/>
        </w:rPr>
      </w:pPr>
    </w:p>
    <w:p w14:paraId="25484720"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images сонгосон бол зураг харуулах хүснэгт үүсгэнэ. Учир нь талбарууд өөр. Food name:"Barley flour, whole grain", Number of Images: "4"</w:t>
      </w:r>
    </w:p>
    <w:p w14:paraId="60DD5989" w14:textId="77777777" w:rsidR="00A036BE" w:rsidRPr="00A036BE" w:rsidRDefault="00A036BE" w:rsidP="00A036BE">
      <w:pPr>
        <w:pStyle w:val="zCode"/>
        <w:rPr>
          <w:color w:val="EE0000"/>
          <w:shd w:val="clear" w:color="auto" w:fill="FFFFFF"/>
        </w:rPr>
      </w:pPr>
      <w:r w:rsidRPr="00A036BE">
        <w:rPr>
          <w:color w:val="EE0000"/>
          <w:shd w:val="clear" w:color="auto" w:fill="FFFFFF"/>
        </w:rPr>
        <w:t xml:space="preserve">  if (type === "images") {</w:t>
      </w:r>
    </w:p>
    <w:p w14:paraId="26C0BE7A" w14:textId="77777777" w:rsidR="00A036BE" w:rsidRPr="00A036BE" w:rsidRDefault="00A036BE" w:rsidP="00A036BE">
      <w:pPr>
        <w:pStyle w:val="zCode"/>
        <w:rPr>
          <w:color w:val="EE0000"/>
          <w:shd w:val="clear" w:color="auto" w:fill="FFFFFF"/>
        </w:rPr>
      </w:pPr>
      <w:r w:rsidRPr="00A036BE">
        <w:rPr>
          <w:color w:val="EE0000"/>
          <w:shd w:val="clear" w:color="auto" w:fill="FFFFFF"/>
        </w:rPr>
        <w:t xml:space="preserve">    return </w:t>
      </w:r>
      <w:r w:rsidRPr="00A036BE">
        <w:rPr>
          <w:color w:val="EE0000"/>
          <w:highlight w:val="lightGray"/>
          <w:shd w:val="clear" w:color="auto" w:fill="FFFFFF"/>
        </w:rPr>
        <w:t>renderTable</w:t>
      </w:r>
      <w:r w:rsidRPr="00A036BE">
        <w:rPr>
          <w:color w:val="EE0000"/>
          <w:shd w:val="clear" w:color="auto" w:fill="FFFFFF"/>
        </w:rPr>
        <w:t>({</w:t>
      </w:r>
    </w:p>
    <w:p w14:paraId="4B5822C4" w14:textId="77777777" w:rsidR="00A036BE" w:rsidRPr="00A036BE" w:rsidRDefault="00A036BE" w:rsidP="00A036BE">
      <w:pPr>
        <w:pStyle w:val="zCode"/>
        <w:rPr>
          <w:color w:val="EE0000"/>
          <w:shd w:val="clear" w:color="auto" w:fill="FFFFFF"/>
        </w:rPr>
      </w:pPr>
      <w:r w:rsidRPr="00A036BE">
        <w:rPr>
          <w:color w:val="EE0000"/>
          <w:shd w:val="clear" w:color="auto" w:fill="FFFFFF"/>
        </w:rPr>
        <w:t xml:space="preserve">      title: "Images",</w:t>
      </w:r>
    </w:p>
    <w:p w14:paraId="0F3A87E2" w14:textId="77777777" w:rsidR="00A036BE" w:rsidRPr="00A036BE" w:rsidRDefault="00A036BE" w:rsidP="00A036BE">
      <w:pPr>
        <w:pStyle w:val="zCode"/>
        <w:rPr>
          <w:color w:val="EE0000"/>
          <w:shd w:val="clear" w:color="auto" w:fill="FFFFFF"/>
        </w:rPr>
      </w:pPr>
      <w:r w:rsidRPr="00A036BE">
        <w:rPr>
          <w:color w:val="EE0000"/>
          <w:shd w:val="clear" w:color="auto" w:fill="FFFFFF"/>
        </w:rPr>
        <w:t xml:space="preserve">    });</w:t>
      </w:r>
    </w:p>
    <w:p w14:paraId="537B91F0" w14:textId="77777777" w:rsidR="00A036BE" w:rsidRPr="00A036BE" w:rsidRDefault="00A036BE" w:rsidP="00A036BE">
      <w:pPr>
        <w:pStyle w:val="zCode"/>
        <w:rPr>
          <w:color w:val="EE0000"/>
          <w:shd w:val="clear" w:color="auto" w:fill="FFFFFF"/>
        </w:rPr>
      </w:pPr>
      <w:r w:rsidRPr="00A036BE">
        <w:rPr>
          <w:color w:val="EE0000"/>
          <w:shd w:val="clear" w:color="auto" w:fill="FFFFFF"/>
        </w:rPr>
        <w:t xml:space="preserve">  }</w:t>
      </w:r>
    </w:p>
    <w:p w14:paraId="469A7DCD" w14:textId="77777777" w:rsidR="00A036BE" w:rsidRPr="00A036BE" w:rsidRDefault="00A036BE" w:rsidP="00A036BE">
      <w:pPr>
        <w:pStyle w:val="zCode"/>
        <w:rPr>
          <w:shd w:val="clear" w:color="auto" w:fill="FFFFFF"/>
        </w:rPr>
      </w:pPr>
    </w:p>
    <w:p w14:paraId="2FD9049B"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items дотор байгаа JSON өгөгдлөөс</w:t>
      </w:r>
    </w:p>
    <w:p w14:paraId="33926DB3"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1. тухайн type (proximates, minerals, vitamins гэх мэт)-ийн бүх key-үүдийг цуглуулах,</w:t>
      </w:r>
    </w:p>
    <w:p w14:paraId="13873922"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2. түүгээр хүснэгтийн columns үүсгэх, </w:t>
      </w:r>
    </w:p>
    <w:p w14:paraId="45A77D4E"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3. дараа нь мөр (rows) үүсгэх */</w:t>
      </w:r>
    </w:p>
    <w:p w14:paraId="457EFCC4" w14:textId="77777777" w:rsidR="00A036BE" w:rsidRPr="00A036BE" w:rsidRDefault="00A036BE" w:rsidP="00A036BE">
      <w:pPr>
        <w:pStyle w:val="zCode"/>
        <w:rPr>
          <w:color w:val="538135" w:themeColor="accent6" w:themeShade="BF"/>
          <w:shd w:val="clear" w:color="auto" w:fill="FFFFFF"/>
        </w:rPr>
      </w:pPr>
    </w:p>
    <w:p w14:paraId="33B3C678"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1. Бүх item дотор байгаа nutrients-ийн бүх key-үүдийг давхардалгүйгээр цуглуулж байна. Үүнд:</w:t>
      </w:r>
    </w:p>
    <w:p w14:paraId="12D1A637"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items.flatMap(...) бол бүх item-ийн key-үүдийг нэг array болгоно. new Set(...) бол давхардлыг арилгана. </w:t>
      </w:r>
    </w:p>
    <w:p w14:paraId="0FE23D70"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type = "vitamins" бол ["Vitamin A (μg)", "Thiamin (mg)", "Riboflavin (mg)", "Vitamin C (mg)", "Refuse (%)"] */</w:t>
      </w:r>
    </w:p>
    <w:p w14:paraId="755BA0AA" w14:textId="77777777" w:rsidR="00A036BE" w:rsidRPr="00A036BE" w:rsidRDefault="00A036BE" w:rsidP="00A036BE">
      <w:pPr>
        <w:pStyle w:val="zCode"/>
        <w:rPr>
          <w:shd w:val="clear" w:color="auto" w:fill="FFFFFF"/>
        </w:rPr>
      </w:pPr>
    </w:p>
    <w:p w14:paraId="572F95B0" w14:textId="77777777" w:rsidR="00A036BE" w:rsidRPr="00A036BE" w:rsidRDefault="00A036BE" w:rsidP="00A036BE">
      <w:pPr>
        <w:pStyle w:val="zCode"/>
        <w:rPr>
          <w:shd w:val="clear" w:color="auto" w:fill="FFFFFF"/>
        </w:rPr>
      </w:pPr>
      <w:r w:rsidRPr="00A036BE">
        <w:rPr>
          <w:shd w:val="clear" w:color="auto" w:fill="FFFFFF"/>
        </w:rPr>
        <w:t xml:space="preserve">  const nutrientKeys = Array.from(</w:t>
      </w:r>
    </w:p>
    <w:p w14:paraId="578E6B8F" w14:textId="77777777" w:rsidR="00A036BE" w:rsidRPr="00A036BE" w:rsidRDefault="00A036BE" w:rsidP="00A036BE">
      <w:pPr>
        <w:pStyle w:val="zCode"/>
        <w:rPr>
          <w:shd w:val="clear" w:color="auto" w:fill="FFFFFF"/>
        </w:rPr>
      </w:pPr>
      <w:r w:rsidRPr="00A036BE">
        <w:rPr>
          <w:shd w:val="clear" w:color="auto" w:fill="FFFFFF"/>
        </w:rPr>
        <w:t xml:space="preserve">    new Set(</w:t>
      </w:r>
    </w:p>
    <w:p w14:paraId="0DC13900" w14:textId="77777777" w:rsidR="00A036BE" w:rsidRPr="00A036BE" w:rsidRDefault="00A036BE" w:rsidP="00A036BE">
      <w:pPr>
        <w:pStyle w:val="zCode"/>
        <w:rPr>
          <w:shd w:val="clear" w:color="auto" w:fill="FFFFFF"/>
        </w:rPr>
      </w:pPr>
      <w:r w:rsidRPr="00A036BE">
        <w:rPr>
          <w:shd w:val="clear" w:color="auto" w:fill="FFFFFF"/>
        </w:rPr>
        <w:t xml:space="preserve">      items.flatMap((item) =&gt; {</w:t>
      </w:r>
    </w:p>
    <w:p w14:paraId="48B465A1" w14:textId="77777777" w:rsidR="00A036BE" w:rsidRPr="00A036BE" w:rsidRDefault="00A036BE" w:rsidP="00A036BE">
      <w:pPr>
        <w:pStyle w:val="zCode"/>
        <w:rPr>
          <w:shd w:val="clear" w:color="auto" w:fill="FFFFFF"/>
        </w:rPr>
      </w:pPr>
      <w:r w:rsidRPr="00A036BE">
        <w:rPr>
          <w:shd w:val="clear" w:color="auto" w:fill="FFFFFF"/>
        </w:rPr>
        <w:t xml:space="preserve">        const data = item?.[type]; // type = "vitamins" бол item["vitamins"] болно. {"Vitamin A (μg)": 1, "Thiamin (mg)": 0.28, "Riboflavin (mg)": 0.11, "Vitamin C (mg)": 22.95, "Refuse (%)": 0.0}</w:t>
      </w:r>
    </w:p>
    <w:p w14:paraId="4BABA6E8" w14:textId="77777777" w:rsidR="00A036BE" w:rsidRPr="00A036BE" w:rsidRDefault="00A036BE" w:rsidP="00A036BE">
      <w:pPr>
        <w:pStyle w:val="zCode"/>
        <w:rPr>
          <w:shd w:val="clear" w:color="auto" w:fill="FFFFFF"/>
        </w:rPr>
      </w:pPr>
    </w:p>
    <w:p w14:paraId="132EEED2" w14:textId="77777777" w:rsidR="00A036BE" w:rsidRPr="00A036BE" w:rsidRDefault="00A036BE" w:rsidP="00A036BE">
      <w:pPr>
        <w:pStyle w:val="zCode"/>
        <w:rPr>
          <w:shd w:val="clear" w:color="auto" w:fill="FFFFFF"/>
        </w:rPr>
      </w:pPr>
      <w:r w:rsidRPr="00A036BE">
        <w:rPr>
          <w:shd w:val="clear" w:color="auto" w:fill="FFFFFF"/>
        </w:rPr>
        <w:lastRenderedPageBreak/>
        <w:t xml:space="preserve">        return data &amp;&amp; typeof data === "object" &amp;&amp; !Array.isArray(data) ? Object.keys(data) : []; // Object.keys(data) бол key-үүдийг array болгож авна. ["Vitamin A (μg)", "Thiamin (mg)", "Riboflavin (mg)", "Vitamin C (mg)", "Refuse (%)"]</w:t>
      </w:r>
    </w:p>
    <w:p w14:paraId="0A8CAE48" w14:textId="77777777" w:rsidR="00A036BE" w:rsidRPr="00A036BE" w:rsidRDefault="00A036BE" w:rsidP="00A036BE">
      <w:pPr>
        <w:pStyle w:val="zCode"/>
        <w:rPr>
          <w:shd w:val="clear" w:color="auto" w:fill="FFFFFF"/>
        </w:rPr>
      </w:pPr>
      <w:r w:rsidRPr="00A036BE">
        <w:rPr>
          <w:shd w:val="clear" w:color="auto" w:fill="FFFFFF"/>
        </w:rPr>
        <w:t xml:space="preserve">      }),</w:t>
      </w:r>
    </w:p>
    <w:p w14:paraId="5206B847" w14:textId="77777777" w:rsidR="00A036BE" w:rsidRPr="00A036BE" w:rsidRDefault="00A036BE" w:rsidP="00A036BE">
      <w:pPr>
        <w:pStyle w:val="zCode"/>
        <w:rPr>
          <w:shd w:val="clear" w:color="auto" w:fill="FFFFFF"/>
        </w:rPr>
      </w:pPr>
      <w:r w:rsidRPr="00A036BE">
        <w:rPr>
          <w:shd w:val="clear" w:color="auto" w:fill="FFFFFF"/>
        </w:rPr>
        <w:t xml:space="preserve">    ),</w:t>
      </w:r>
    </w:p>
    <w:p w14:paraId="66D85781" w14:textId="77777777" w:rsidR="00A036BE" w:rsidRPr="00A036BE" w:rsidRDefault="00A036BE" w:rsidP="00A036BE">
      <w:pPr>
        <w:pStyle w:val="zCode"/>
        <w:rPr>
          <w:shd w:val="clear" w:color="auto" w:fill="FFFFFF"/>
        </w:rPr>
      </w:pPr>
      <w:r w:rsidRPr="00A036BE">
        <w:rPr>
          <w:shd w:val="clear" w:color="auto" w:fill="FFFFFF"/>
        </w:rPr>
        <w:t xml:space="preserve">  );</w:t>
      </w:r>
    </w:p>
    <w:p w14:paraId="14A1D64B" w14:textId="77777777" w:rsidR="00A036BE" w:rsidRPr="00A036BE" w:rsidRDefault="00A036BE" w:rsidP="00A036BE">
      <w:pPr>
        <w:pStyle w:val="zCode"/>
        <w:rPr>
          <w:shd w:val="clear" w:color="auto" w:fill="FFFFFF"/>
        </w:rPr>
      </w:pPr>
    </w:p>
    <w:p w14:paraId="1FA6BA57"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2. Тухайн type-ийн бүх key-үүдээр хүснэгтийн columns үүсгэх талбарууд. Үүнд:</w:t>
      </w:r>
    </w:p>
    <w:p w14:paraId="5A474CD5"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7C5B6E2D"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key: "food_name", label: "Food name" },</w:t>
      </w:r>
    </w:p>
    <w:p w14:paraId="5A9EBCA4" w14:textId="77777777" w:rsidR="00A036BE" w:rsidRPr="00A036BE" w:rsidRDefault="00A036BE" w:rsidP="00A036BE">
      <w:pPr>
        <w:pStyle w:val="zCode"/>
        <w:rPr>
          <w:color w:val="538135" w:themeColor="accent6" w:themeShade="BF"/>
          <w:shd w:val="clear" w:color="auto" w:fill="FFFFFF"/>
        </w:rPr>
      </w:pPr>
    </w:p>
    <w:p w14:paraId="16B7C901"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key: "Vitamin A (μg)", label: "Vitamin A (μg)" },</w:t>
      </w:r>
    </w:p>
    <w:p w14:paraId="23A6F4A5"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key: "Thiamin (mg)", label: "Thiamin (mg)" },</w:t>
      </w:r>
    </w:p>
    <w:p w14:paraId="57042A24"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w:t>
      </w:r>
    </w:p>
    <w:p w14:paraId="55D19CDD" w14:textId="77777777" w:rsidR="00A036BE" w:rsidRPr="00A036BE" w:rsidRDefault="00A036BE" w:rsidP="00A036BE">
      <w:pPr>
        <w:pStyle w:val="zCode"/>
        <w:rPr>
          <w:shd w:val="clear" w:color="auto" w:fill="FFFFFF"/>
        </w:rPr>
      </w:pPr>
    </w:p>
    <w:p w14:paraId="657BB8CD" w14:textId="77777777" w:rsidR="00A036BE" w:rsidRPr="00A036BE" w:rsidRDefault="00A036BE" w:rsidP="00A036BE">
      <w:pPr>
        <w:pStyle w:val="zCode"/>
        <w:rPr>
          <w:shd w:val="clear" w:color="auto" w:fill="FFFFFF"/>
        </w:rPr>
      </w:pPr>
      <w:r w:rsidRPr="00A036BE">
        <w:rPr>
          <w:shd w:val="clear" w:color="auto" w:fill="FFFFFF"/>
        </w:rPr>
        <w:t xml:space="preserve">  const columns = [</w:t>
      </w:r>
    </w:p>
    <w:p w14:paraId="566D8D9A" w14:textId="77777777" w:rsidR="00A036BE" w:rsidRPr="00A036BE" w:rsidRDefault="00A036BE" w:rsidP="00A036BE">
      <w:pPr>
        <w:pStyle w:val="zCode"/>
        <w:rPr>
          <w:shd w:val="clear" w:color="auto" w:fill="FFFFFF"/>
        </w:rPr>
      </w:pPr>
      <w:r w:rsidRPr="00A036BE">
        <w:rPr>
          <w:shd w:val="clear" w:color="auto" w:fill="FFFFFF"/>
        </w:rPr>
        <w:t xml:space="preserve">    { key: "food_name", label: "Food name" },</w:t>
      </w:r>
    </w:p>
    <w:p w14:paraId="43DE33D2" w14:textId="77777777" w:rsidR="00A036BE" w:rsidRPr="00A036BE" w:rsidRDefault="00A036BE" w:rsidP="00A036BE">
      <w:pPr>
        <w:pStyle w:val="zCode"/>
        <w:rPr>
          <w:shd w:val="clear" w:color="auto" w:fill="FFFFFF"/>
        </w:rPr>
      </w:pPr>
      <w:r w:rsidRPr="00A036BE">
        <w:rPr>
          <w:shd w:val="clear" w:color="auto" w:fill="FFFFFF"/>
        </w:rPr>
        <w:t xml:space="preserve">    ...nutrientKeys.map((key) =&gt; ({</w:t>
      </w:r>
    </w:p>
    <w:p w14:paraId="3E76E830" w14:textId="77777777" w:rsidR="00A036BE" w:rsidRPr="00A036BE" w:rsidRDefault="00A036BE" w:rsidP="00A036BE">
      <w:pPr>
        <w:pStyle w:val="zCode"/>
        <w:rPr>
          <w:shd w:val="clear" w:color="auto" w:fill="FFFFFF"/>
        </w:rPr>
      </w:pPr>
      <w:r w:rsidRPr="00A036BE">
        <w:rPr>
          <w:shd w:val="clear" w:color="auto" w:fill="FFFFFF"/>
        </w:rPr>
        <w:t xml:space="preserve">      key,</w:t>
      </w:r>
    </w:p>
    <w:p w14:paraId="72B65EAA" w14:textId="77777777" w:rsidR="00A036BE" w:rsidRPr="00A036BE" w:rsidRDefault="00A036BE" w:rsidP="00A036BE">
      <w:pPr>
        <w:pStyle w:val="zCode"/>
        <w:rPr>
          <w:shd w:val="clear" w:color="auto" w:fill="FFFFFF"/>
        </w:rPr>
      </w:pPr>
      <w:r w:rsidRPr="00A036BE">
        <w:rPr>
          <w:shd w:val="clear" w:color="auto" w:fill="FFFFFF"/>
        </w:rPr>
        <w:t xml:space="preserve">      label: key,</w:t>
      </w:r>
    </w:p>
    <w:p w14:paraId="595A88CE" w14:textId="77777777" w:rsidR="00A036BE" w:rsidRPr="00A036BE" w:rsidRDefault="00A036BE" w:rsidP="00A036BE">
      <w:pPr>
        <w:pStyle w:val="zCode"/>
        <w:rPr>
          <w:shd w:val="clear" w:color="auto" w:fill="FFFFFF"/>
        </w:rPr>
      </w:pPr>
      <w:r w:rsidRPr="00A036BE">
        <w:rPr>
          <w:shd w:val="clear" w:color="auto" w:fill="FFFFFF"/>
        </w:rPr>
        <w:t xml:space="preserve">    })),</w:t>
      </w:r>
    </w:p>
    <w:p w14:paraId="013F3A28" w14:textId="77777777" w:rsidR="00A036BE" w:rsidRPr="00A036BE" w:rsidRDefault="00A036BE" w:rsidP="00A036BE">
      <w:pPr>
        <w:pStyle w:val="zCode"/>
        <w:rPr>
          <w:shd w:val="clear" w:color="auto" w:fill="FFFFFF"/>
        </w:rPr>
      </w:pPr>
      <w:r w:rsidRPr="00A036BE">
        <w:rPr>
          <w:shd w:val="clear" w:color="auto" w:fill="FFFFFF"/>
        </w:rPr>
        <w:t xml:space="preserve">  ];</w:t>
      </w:r>
    </w:p>
    <w:p w14:paraId="71A6B28C" w14:textId="77777777" w:rsidR="00A036BE" w:rsidRPr="00A036BE" w:rsidRDefault="00A036BE" w:rsidP="00A036BE">
      <w:pPr>
        <w:pStyle w:val="zCode"/>
        <w:rPr>
          <w:shd w:val="clear" w:color="auto" w:fill="FFFFFF"/>
        </w:rPr>
      </w:pPr>
    </w:p>
    <w:p w14:paraId="231C9089"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3. Мөр (rows) үүсгэх өгөгдөл Үүнд:</w:t>
      </w:r>
    </w:p>
    <w:p w14:paraId="19E19789"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7E7F2C58"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6FD53A68"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food_name: "Barley flour, whole grain",</w:t>
      </w:r>
    </w:p>
    <w:p w14:paraId="622E8D28"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"Vitamin A (μg)": 1,</w:t>
      </w:r>
    </w:p>
    <w:p w14:paraId="2EEA2E98"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"Thiamin (mg)": 0.28,</w:t>
      </w:r>
    </w:p>
    <w:p w14:paraId="690A48BF"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4A95A4D2"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69E0F988"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food_name: "Barley flour, whole grain, pearled",</w:t>
      </w:r>
    </w:p>
    <w:p w14:paraId="76D1D029"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"Vitamin A (μg)": 1,</w:t>
      </w:r>
    </w:p>
    <w:p w14:paraId="6A2BBB77"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"Thiamin (mg)": 0.421,</w:t>
      </w:r>
    </w:p>
    <w:p w14:paraId="2AC3A6C3"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2EE15B36"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1674EE54"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1EE7B97A" w14:textId="77777777" w:rsidR="00A036BE" w:rsidRPr="00A036BE" w:rsidRDefault="00A036BE" w:rsidP="00A036BE">
      <w:pPr>
        <w:pStyle w:val="zCode"/>
        <w:rPr>
          <w:shd w:val="clear" w:color="auto" w:fill="FFFFFF"/>
        </w:rPr>
      </w:pPr>
    </w:p>
    <w:p w14:paraId="3AC33033" w14:textId="77777777" w:rsidR="00A036BE" w:rsidRPr="00A036BE" w:rsidRDefault="00A036BE" w:rsidP="00A036BE">
      <w:pPr>
        <w:pStyle w:val="zCode"/>
        <w:rPr>
          <w:shd w:val="clear" w:color="auto" w:fill="FFFFFF"/>
        </w:rPr>
      </w:pPr>
      <w:r w:rsidRPr="00A036BE">
        <w:rPr>
          <w:shd w:val="clear" w:color="auto" w:fill="FFFFFF"/>
        </w:rPr>
        <w:t xml:space="preserve">  const rows = items.map((item) =&gt; ({</w:t>
      </w:r>
    </w:p>
    <w:p w14:paraId="6D1CD4D0" w14:textId="77777777" w:rsidR="00A036BE" w:rsidRPr="00A036BE" w:rsidRDefault="00A036BE" w:rsidP="00A036BE">
      <w:pPr>
        <w:pStyle w:val="zCode"/>
        <w:rPr>
          <w:shd w:val="clear" w:color="auto" w:fill="FFFFFF"/>
        </w:rPr>
      </w:pPr>
      <w:r w:rsidRPr="00A036BE">
        <w:rPr>
          <w:shd w:val="clear" w:color="auto" w:fill="FFFFFF"/>
        </w:rPr>
        <w:t xml:space="preserve">    food_name: item.food_name,</w:t>
      </w:r>
    </w:p>
    <w:p w14:paraId="061D29ED" w14:textId="77777777" w:rsidR="00A036BE" w:rsidRPr="00A036BE" w:rsidRDefault="00A036BE" w:rsidP="00A036BE">
      <w:pPr>
        <w:pStyle w:val="zCode"/>
        <w:rPr>
          <w:shd w:val="clear" w:color="auto" w:fill="FFFFFF"/>
        </w:rPr>
      </w:pPr>
      <w:r w:rsidRPr="00A036BE">
        <w:rPr>
          <w:shd w:val="clear" w:color="auto" w:fill="FFFFFF"/>
        </w:rPr>
        <w:t xml:space="preserve">    ...(item?.[type] &amp;&amp; typeof item[type] === "object" ? item[type] : {}),</w:t>
      </w:r>
    </w:p>
    <w:p w14:paraId="27DE0E0A" w14:textId="77777777" w:rsidR="00A036BE" w:rsidRPr="00A036BE" w:rsidRDefault="00A036BE" w:rsidP="00A036BE">
      <w:pPr>
        <w:pStyle w:val="zCode"/>
        <w:rPr>
          <w:shd w:val="clear" w:color="auto" w:fill="FFFFFF"/>
        </w:rPr>
      </w:pPr>
      <w:r w:rsidRPr="00A036BE">
        <w:rPr>
          <w:shd w:val="clear" w:color="auto" w:fill="FFFFFF"/>
        </w:rPr>
        <w:t xml:space="preserve">  }));</w:t>
      </w:r>
    </w:p>
    <w:p w14:paraId="0CCD5E2B" w14:textId="77777777" w:rsidR="00A036BE" w:rsidRPr="00A036BE" w:rsidRDefault="00A036BE" w:rsidP="00A036BE">
      <w:pPr>
        <w:pStyle w:val="zCode"/>
        <w:rPr>
          <w:shd w:val="clear" w:color="auto" w:fill="FFFFFF"/>
        </w:rPr>
      </w:pPr>
    </w:p>
    <w:p w14:paraId="3DA24481" w14:textId="77777777" w:rsidR="00A036BE" w:rsidRPr="00A036BE" w:rsidRDefault="00A036BE" w:rsidP="00A036BE">
      <w:pPr>
        <w:pStyle w:val="zCode"/>
        <w:rPr>
          <w:shd w:val="clear" w:color="auto" w:fill="FFFFFF"/>
        </w:rPr>
      </w:pPr>
      <w:r w:rsidRPr="00A036BE">
        <w:rPr>
          <w:shd w:val="clear" w:color="auto" w:fill="FFFFFF"/>
        </w:rPr>
        <w:t xml:space="preserve">  return </w:t>
      </w:r>
      <w:r w:rsidRPr="00A036BE">
        <w:rPr>
          <w:highlight w:val="yellow"/>
          <w:shd w:val="clear" w:color="auto" w:fill="FFFFFF"/>
        </w:rPr>
        <w:t>renderTable</w:t>
      </w:r>
      <w:r w:rsidRPr="00A036BE">
        <w:rPr>
          <w:shd w:val="clear" w:color="auto" w:fill="FFFFFF"/>
        </w:rPr>
        <w:t>({</w:t>
      </w:r>
    </w:p>
    <w:p w14:paraId="152ADB23" w14:textId="77777777" w:rsidR="00A036BE" w:rsidRPr="00A036BE" w:rsidRDefault="00A036BE" w:rsidP="00A036BE">
      <w:pPr>
        <w:pStyle w:val="zCode"/>
        <w:rPr>
          <w:shd w:val="clear" w:color="auto" w:fill="FFFFFF"/>
        </w:rPr>
      </w:pPr>
      <w:r w:rsidRPr="00A036BE">
        <w:rPr>
          <w:shd w:val="clear" w:color="auto" w:fill="FFFFFF"/>
        </w:rPr>
        <w:t xml:space="preserve">    title: titleFromKey(type),</w:t>
      </w:r>
    </w:p>
    <w:p w14:paraId="28259220" w14:textId="77777777" w:rsidR="00A036BE" w:rsidRPr="00A036BE" w:rsidRDefault="00A036BE" w:rsidP="00A036BE">
      <w:pPr>
        <w:pStyle w:val="zCode"/>
        <w:rPr>
          <w:shd w:val="clear" w:color="auto" w:fill="FFFFFF"/>
        </w:rPr>
      </w:pPr>
      <w:r w:rsidRPr="00A036BE">
        <w:rPr>
          <w:shd w:val="clear" w:color="auto" w:fill="FFFFFF"/>
        </w:rPr>
        <w:t xml:space="preserve">    columns,</w:t>
      </w:r>
    </w:p>
    <w:p w14:paraId="4463A93F" w14:textId="77777777" w:rsidR="00A036BE" w:rsidRPr="00A036BE" w:rsidRDefault="00A036BE" w:rsidP="00A036BE">
      <w:pPr>
        <w:pStyle w:val="zCode"/>
        <w:rPr>
          <w:shd w:val="clear" w:color="auto" w:fill="FFFFFF"/>
        </w:rPr>
      </w:pPr>
      <w:r w:rsidRPr="00A036BE">
        <w:rPr>
          <w:shd w:val="clear" w:color="auto" w:fill="FFFFFF"/>
        </w:rPr>
        <w:t xml:space="preserve">    rows,</w:t>
      </w:r>
    </w:p>
    <w:p w14:paraId="3E60A4A3" w14:textId="77777777" w:rsidR="00A036BE" w:rsidRPr="00A036BE" w:rsidRDefault="00A036BE" w:rsidP="00A036BE">
      <w:pPr>
        <w:pStyle w:val="zCode"/>
        <w:rPr>
          <w:shd w:val="clear" w:color="auto" w:fill="FFFFFF"/>
        </w:rPr>
      </w:pPr>
      <w:r w:rsidRPr="00A036BE">
        <w:rPr>
          <w:shd w:val="clear" w:color="auto" w:fill="FFFFFF"/>
        </w:rPr>
        <w:t xml:space="preserve">  });</w:t>
      </w:r>
    </w:p>
    <w:p w14:paraId="1C98D763" w14:textId="77777777" w:rsidR="00A036BE" w:rsidRPr="00A036BE" w:rsidRDefault="00A036BE" w:rsidP="00A036BE">
      <w:pPr>
        <w:pStyle w:val="zCode"/>
        <w:rPr>
          <w:shd w:val="clear" w:color="auto" w:fill="FFFFFF"/>
        </w:rPr>
      </w:pPr>
      <w:r w:rsidRPr="00A036BE">
        <w:rPr>
          <w:shd w:val="clear" w:color="auto" w:fill="FFFFFF"/>
        </w:rPr>
        <w:t>}</w:t>
      </w:r>
    </w:p>
    <w:p w14:paraId="2E8BA019"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renderTable({</w:t>
      </w:r>
    </w:p>
    <w:p w14:paraId="3D899C39"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title: "Vitamins",</w:t>
      </w:r>
    </w:p>
    <w:p w14:paraId="633B18F0" w14:textId="77777777" w:rsidR="00A036BE" w:rsidRPr="00A036BE" w:rsidRDefault="00A036BE" w:rsidP="00A036BE">
      <w:pPr>
        <w:pStyle w:val="zCode"/>
        <w:rPr>
          <w:color w:val="538135" w:themeColor="accent6" w:themeShade="BF"/>
          <w:shd w:val="clear" w:color="auto" w:fill="FFFFFF"/>
        </w:rPr>
      </w:pPr>
    </w:p>
    <w:p w14:paraId="6D388E0B"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lastRenderedPageBreak/>
        <w:t xml:space="preserve">  columns: [</w:t>
      </w:r>
    </w:p>
    <w:p w14:paraId="2DAE3A8D"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key: "food_name", label: "Food name" },</w:t>
      </w:r>
    </w:p>
    <w:p w14:paraId="1009051F"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45163E31"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key: "Vitamin A (μg)", label: "Vitamin A (μg)" },</w:t>
      </w:r>
    </w:p>
    <w:p w14:paraId="015CC608"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 key: "Thiamin (mg)", label: "Thiamin (mg)" },</w:t>
      </w:r>
    </w:p>
    <w:p w14:paraId="5F25C76B"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47603BA6" w14:textId="77777777" w:rsidR="00A036BE" w:rsidRPr="00A036BE" w:rsidRDefault="00A036BE" w:rsidP="00A036BE">
      <w:pPr>
        <w:pStyle w:val="zCode"/>
        <w:rPr>
          <w:color w:val="538135" w:themeColor="accent6" w:themeShade="BF"/>
          <w:shd w:val="clear" w:color="auto" w:fill="FFFFFF"/>
        </w:rPr>
      </w:pPr>
    </w:p>
    <w:p w14:paraId="51DD2433"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rows: [</w:t>
      </w:r>
    </w:p>
    <w:p w14:paraId="2BC28AA6"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614DDF24"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food_name: "Barley flour, whole grain",</w:t>
      </w:r>
    </w:p>
    <w:p w14:paraId="037643F2"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"Vitamin A (μg)": 1,</w:t>
      </w:r>
    </w:p>
    <w:p w14:paraId="6B19428D"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"Thiamin (mg)": 0.28,</w:t>
      </w:r>
    </w:p>
    <w:p w14:paraId="431AF86F"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7CB992A9"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763C6383"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food_name: "Barley flour, whole grain, pearled",</w:t>
      </w:r>
    </w:p>
    <w:p w14:paraId="05C29E31"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"Vitamin A (μg)": 1,</w:t>
      </w:r>
    </w:p>
    <w:p w14:paraId="163B6C2F"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"Thiamin (mg)": 0.421,</w:t>
      </w:r>
    </w:p>
    <w:p w14:paraId="00B20B43"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4966C80E" w14:textId="77777777" w:rsidR="00A036BE"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xml:space="preserve">  ],</w:t>
      </w:r>
    </w:p>
    <w:p w14:paraId="45FD1B1A" w14:textId="07159C34" w:rsidR="00193213" w:rsidRPr="00A036BE" w:rsidRDefault="00A036BE" w:rsidP="00A036BE">
      <w:pPr>
        <w:pStyle w:val="zCode"/>
        <w:rPr>
          <w:color w:val="538135" w:themeColor="accent6" w:themeShade="BF"/>
          <w:shd w:val="clear" w:color="auto" w:fill="FFFFFF"/>
        </w:rPr>
      </w:pPr>
      <w:r w:rsidRPr="00A036BE">
        <w:rPr>
          <w:color w:val="538135" w:themeColor="accent6" w:themeShade="BF"/>
          <w:shd w:val="clear" w:color="auto" w:fill="FFFFFF"/>
        </w:rPr>
        <w:t>}); */</w:t>
      </w:r>
    </w:p>
    <w:p w14:paraId="0E3487B4" w14:textId="77117FE2" w:rsidR="000B5588" w:rsidRDefault="000B5588" w:rsidP="000B5588">
      <w:pPr>
        <w:pStyle w:val="C2nd"/>
        <w:rPr>
          <w:shd w:val="clear" w:color="auto" w:fill="FFFFFF"/>
        </w:rPr>
      </w:pPr>
      <w:bookmarkStart w:id="87" w:name="_Toc231258324"/>
      <w:r w:rsidRPr="003A3C28">
        <w:rPr>
          <w:shd w:val="clear" w:color="auto" w:fill="FFFFFF"/>
        </w:rPr>
        <w:t>src/js/</w:t>
      </w:r>
      <w:r>
        <w:rPr>
          <w:shd w:val="clear" w:color="auto" w:fill="FFFFFF"/>
        </w:rPr>
        <w:t>fn/</w:t>
      </w:r>
      <w:r w:rsidR="003D6752" w:rsidRPr="003D6752">
        <w:rPr>
          <w:shd w:val="clear" w:color="auto" w:fill="FFFFFF"/>
        </w:rPr>
        <w:t>foodSearchEvents</w:t>
      </w:r>
      <w:r>
        <w:rPr>
          <w:shd w:val="clear" w:color="auto" w:fill="FFFFFF"/>
        </w:rPr>
        <w:t>.js</w:t>
      </w:r>
      <w:bookmarkEnd w:id="87"/>
    </w:p>
    <w:p w14:paraId="5B3FD63A" w14:textId="7E85CAE4" w:rsidR="00193213" w:rsidRDefault="003D6752" w:rsidP="00DD6125">
      <w:pPr>
        <w:pStyle w:val="zCode"/>
        <w:rPr>
          <w:shd w:val="clear" w:color="auto" w:fill="FFFFFF"/>
        </w:rPr>
      </w:pPr>
      <w:r>
        <w:rPr>
          <w:noProof/>
        </w:rPr>
        <w:drawing>
          <wp:inline distT="0" distB="0" distL="0" distR="0" wp14:anchorId="1897AA2E" wp14:editId="4E2BB9DA">
            <wp:extent cx="5940425" cy="3848100"/>
            <wp:effectExtent l="0" t="0" r="3175" b="0"/>
            <wp:docPr id="159165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55189" name=""/>
                    <pic:cNvPicPr/>
                  </pic:nvPicPr>
                  <pic:blipFill rotWithShape="1">
                    <a:blip r:embed="rId127"/>
                    <a:srcRect b="17719"/>
                    <a:stretch>
                      <a:fillRect/>
                    </a:stretch>
                  </pic:blipFill>
                  <pic:spPr bwMode="auto">
                    <a:xfrm>
                      <a:off x="0" y="0"/>
                      <a:ext cx="5940425" cy="3848100"/>
                    </a:xfrm>
                    <a:prstGeom prst="rect">
                      <a:avLst/>
                    </a:prstGeom>
                    <a:ln>
                      <a:noFill/>
                    </a:ln>
                    <a:extLst>
                      <a:ext uri="{53640926-AAD7-44D8-BBD7-CCE9431645EC}">
                        <a14:shadowObscured xmlns:a14="http://schemas.microsoft.com/office/drawing/2010/main"/>
                      </a:ext>
                    </a:extLst>
                  </pic:spPr>
                </pic:pic>
              </a:graphicData>
            </a:graphic>
          </wp:inline>
        </w:drawing>
      </w:r>
    </w:p>
    <w:p w14:paraId="562A9C61" w14:textId="77777777" w:rsidR="003D6752" w:rsidRPr="003D6752" w:rsidRDefault="003D6752" w:rsidP="003D6752">
      <w:pPr>
        <w:pStyle w:val="zCode"/>
        <w:rPr>
          <w:shd w:val="clear" w:color="auto" w:fill="FFFFFF"/>
        </w:rPr>
      </w:pPr>
      <w:r w:rsidRPr="003D6752">
        <w:rPr>
          <w:shd w:val="clear" w:color="auto" w:fill="FFFFFF"/>
        </w:rPr>
        <w:t xml:space="preserve">import { </w:t>
      </w:r>
      <w:r w:rsidRPr="003D6752">
        <w:rPr>
          <w:highlight w:val="lightGray"/>
          <w:shd w:val="clear" w:color="auto" w:fill="FFFFFF"/>
        </w:rPr>
        <w:t>renderNotification</w:t>
      </w:r>
      <w:r w:rsidRPr="003D6752">
        <w:rPr>
          <w:shd w:val="clear" w:color="auto" w:fill="FFFFFF"/>
        </w:rPr>
        <w:t xml:space="preserve"> } from "../layouts/notificationLayout.js";</w:t>
      </w:r>
    </w:p>
    <w:p w14:paraId="3BBE1B37" w14:textId="77777777" w:rsidR="003D6752" w:rsidRPr="003D6752" w:rsidRDefault="003D6752" w:rsidP="003D6752">
      <w:pPr>
        <w:pStyle w:val="zCode"/>
        <w:rPr>
          <w:shd w:val="clear" w:color="auto" w:fill="FFFFFF"/>
        </w:rPr>
      </w:pPr>
      <w:r w:rsidRPr="003D6752">
        <w:rPr>
          <w:shd w:val="clear" w:color="auto" w:fill="FFFFFF"/>
        </w:rPr>
        <w:t xml:space="preserve">import { </w:t>
      </w:r>
      <w:r w:rsidRPr="003D6752">
        <w:rPr>
          <w:highlight w:val="green"/>
          <w:shd w:val="clear" w:color="auto" w:fill="FFFFFF"/>
        </w:rPr>
        <w:t>renderNutritionTables</w:t>
      </w:r>
      <w:r w:rsidRPr="003D6752">
        <w:rPr>
          <w:shd w:val="clear" w:color="auto" w:fill="FFFFFF"/>
        </w:rPr>
        <w:t xml:space="preserve"> } from "../components/nutritionTables.js";</w:t>
      </w:r>
    </w:p>
    <w:p w14:paraId="0726EEFE" w14:textId="77777777" w:rsidR="003D6752" w:rsidRPr="003D6752" w:rsidRDefault="003D6752" w:rsidP="003D6752">
      <w:pPr>
        <w:pStyle w:val="zCode"/>
        <w:rPr>
          <w:shd w:val="clear" w:color="auto" w:fill="FFFFFF"/>
        </w:rPr>
      </w:pPr>
      <w:r w:rsidRPr="003D6752">
        <w:rPr>
          <w:shd w:val="clear" w:color="auto" w:fill="FFFFFF"/>
        </w:rPr>
        <w:t xml:space="preserve">import { </w:t>
      </w:r>
      <w:r w:rsidRPr="003D6752">
        <w:rPr>
          <w:highlight w:val="cyan"/>
          <w:shd w:val="clear" w:color="auto" w:fill="FFFFFF"/>
        </w:rPr>
        <w:t>nutritionGroups</w:t>
      </w:r>
      <w:r w:rsidRPr="003D6752">
        <w:rPr>
          <w:shd w:val="clear" w:color="auto" w:fill="FFFFFF"/>
        </w:rPr>
        <w:t xml:space="preserve"> } from "../components/searchSettingsSidebar.js";</w:t>
      </w:r>
    </w:p>
    <w:p w14:paraId="7BAB29DC" w14:textId="77777777" w:rsidR="003D6752" w:rsidRPr="003D6752" w:rsidRDefault="003D6752" w:rsidP="003D6752">
      <w:pPr>
        <w:pStyle w:val="zCode"/>
        <w:rPr>
          <w:color w:val="538135" w:themeColor="accent6" w:themeShade="BF"/>
          <w:shd w:val="clear" w:color="auto" w:fill="FFFFFF"/>
        </w:rPr>
      </w:pPr>
    </w:p>
    <w:p w14:paraId="7071E7D6"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food_group бүрээр бүлэглэсэн food_code, food_name авна. Жишээ нь: "Cereals and Cereal products" → [{ food_code: "01_0106", food_name: "Barley flour, whole grain" }, ...]</w:t>
      </w:r>
    </w:p>
    <w:p w14:paraId="5CD7F3F4" w14:textId="77777777" w:rsidR="003D6752" w:rsidRPr="003D6752" w:rsidRDefault="003D6752" w:rsidP="003D6752">
      <w:pPr>
        <w:pStyle w:val="zCode"/>
        <w:rPr>
          <w:shd w:val="clear" w:color="auto" w:fill="FFFFFF"/>
        </w:rPr>
      </w:pPr>
      <w:r w:rsidRPr="003D6752">
        <w:rPr>
          <w:shd w:val="clear" w:color="auto" w:fill="FFFFFF"/>
        </w:rPr>
        <w:lastRenderedPageBreak/>
        <w:t xml:space="preserve">export function </w:t>
      </w:r>
      <w:r w:rsidRPr="003D6752">
        <w:rPr>
          <w:highlight w:val="yellow"/>
          <w:shd w:val="clear" w:color="auto" w:fill="FFFFFF"/>
        </w:rPr>
        <w:t>buildFoodGroups</w:t>
      </w:r>
      <w:r w:rsidRPr="003D6752">
        <w:rPr>
          <w:shd w:val="clear" w:color="auto" w:fill="FFFFFF"/>
        </w:rPr>
        <w:t>(data) {</w:t>
      </w:r>
    </w:p>
    <w:p w14:paraId="63B6B12E" w14:textId="77777777" w:rsidR="003D6752" w:rsidRPr="003D6752" w:rsidRDefault="003D6752" w:rsidP="003D6752">
      <w:pPr>
        <w:pStyle w:val="zCode"/>
        <w:rPr>
          <w:shd w:val="clear" w:color="auto" w:fill="FFFFFF"/>
        </w:rPr>
      </w:pPr>
      <w:r w:rsidRPr="003D6752">
        <w:rPr>
          <w:shd w:val="clear" w:color="auto" w:fill="FFFFFF"/>
        </w:rPr>
        <w:t xml:space="preserve">  const grouped = new Map(); // Map бол (key → value) хэлбэрээр өгөгдөл хадгалах бүтэц юм. grouped объект үүсгэв.</w:t>
      </w:r>
    </w:p>
    <w:p w14:paraId="72B80DDF" w14:textId="77777777" w:rsidR="003D6752" w:rsidRPr="003D6752" w:rsidRDefault="003D6752" w:rsidP="003D6752">
      <w:pPr>
        <w:pStyle w:val="zCode"/>
        <w:rPr>
          <w:shd w:val="clear" w:color="auto" w:fill="FFFFFF"/>
        </w:rPr>
      </w:pPr>
    </w:p>
    <w:p w14:paraId="19F90DE3" w14:textId="77777777" w:rsidR="003D6752" w:rsidRPr="003D6752" w:rsidRDefault="003D6752" w:rsidP="003D6752">
      <w:pPr>
        <w:pStyle w:val="zCode"/>
        <w:rPr>
          <w:shd w:val="clear" w:color="auto" w:fill="FFFFFF"/>
        </w:rPr>
      </w:pPr>
      <w:r w:rsidRPr="003D6752">
        <w:rPr>
          <w:shd w:val="clear" w:color="auto" w:fill="FFFFFF"/>
        </w:rPr>
        <w:t xml:space="preserve">  for (const item of data) {</w:t>
      </w:r>
    </w:p>
    <w:p w14:paraId="02968A45" w14:textId="77777777" w:rsidR="003D6752" w:rsidRPr="003D6752" w:rsidRDefault="003D6752" w:rsidP="003D6752">
      <w:pPr>
        <w:pStyle w:val="zCode"/>
        <w:rPr>
          <w:shd w:val="clear" w:color="auto" w:fill="FFFFFF"/>
        </w:rPr>
      </w:pPr>
      <w:r w:rsidRPr="003D6752">
        <w:rPr>
          <w:shd w:val="clear" w:color="auto" w:fill="FFFFFF"/>
        </w:rPr>
        <w:t xml:space="preserve">    const groupName = item.food_group || "Other";</w:t>
      </w:r>
    </w:p>
    <w:p w14:paraId="64433382" w14:textId="77777777" w:rsidR="003D6752" w:rsidRPr="003D6752" w:rsidRDefault="003D6752" w:rsidP="003D6752">
      <w:pPr>
        <w:pStyle w:val="zCode"/>
        <w:rPr>
          <w:shd w:val="clear" w:color="auto" w:fill="FFFFFF"/>
        </w:rPr>
      </w:pPr>
    </w:p>
    <w:p w14:paraId="011BF626" w14:textId="77777777" w:rsidR="003D6752" w:rsidRPr="003D6752" w:rsidRDefault="003D6752" w:rsidP="003D6752">
      <w:pPr>
        <w:pStyle w:val="zCode"/>
        <w:rPr>
          <w:shd w:val="clear" w:color="auto" w:fill="FFFFFF"/>
        </w:rPr>
      </w:pPr>
      <w:r w:rsidRPr="003D6752">
        <w:rPr>
          <w:shd w:val="clear" w:color="auto" w:fill="FFFFFF"/>
        </w:rPr>
        <w:t xml:space="preserve">    if (!grouped.has(groupName)) {</w:t>
      </w:r>
    </w:p>
    <w:p w14:paraId="28BEB3D9" w14:textId="77777777" w:rsidR="003D6752" w:rsidRPr="003D6752" w:rsidRDefault="003D6752" w:rsidP="003D6752">
      <w:pPr>
        <w:pStyle w:val="zCode"/>
        <w:rPr>
          <w:shd w:val="clear" w:color="auto" w:fill="FFFFFF"/>
        </w:rPr>
      </w:pPr>
      <w:r w:rsidRPr="003D6752">
        <w:rPr>
          <w:shd w:val="clear" w:color="auto" w:fill="FFFFFF"/>
        </w:rPr>
        <w:t xml:space="preserve">      grouped.set(groupName, new Map());</w:t>
      </w:r>
    </w:p>
    <w:p w14:paraId="37064D79" w14:textId="77777777" w:rsidR="003D6752" w:rsidRPr="003D6752" w:rsidRDefault="003D6752" w:rsidP="003D6752">
      <w:pPr>
        <w:pStyle w:val="zCode"/>
        <w:rPr>
          <w:shd w:val="clear" w:color="auto" w:fill="FFFFFF"/>
        </w:rPr>
      </w:pPr>
      <w:r w:rsidRPr="003D6752">
        <w:rPr>
          <w:shd w:val="clear" w:color="auto" w:fill="FFFFFF"/>
        </w:rPr>
        <w:t xml:space="preserve">    }</w:t>
      </w:r>
    </w:p>
    <w:p w14:paraId="07D6DE6F" w14:textId="77777777" w:rsidR="003D6752" w:rsidRPr="003D6752" w:rsidRDefault="003D6752" w:rsidP="003D6752">
      <w:pPr>
        <w:pStyle w:val="zCode"/>
        <w:rPr>
          <w:shd w:val="clear" w:color="auto" w:fill="FFFFFF"/>
        </w:rPr>
      </w:pPr>
    </w:p>
    <w:p w14:paraId="591FFE6C" w14:textId="77777777" w:rsidR="003D6752" w:rsidRPr="003D6752" w:rsidRDefault="003D6752" w:rsidP="003D6752">
      <w:pPr>
        <w:pStyle w:val="zCode"/>
        <w:rPr>
          <w:shd w:val="clear" w:color="auto" w:fill="FFFFFF"/>
        </w:rPr>
      </w:pPr>
      <w:r w:rsidRPr="003D6752">
        <w:rPr>
          <w:shd w:val="clear" w:color="auto" w:fill="FFFFFF"/>
        </w:rPr>
        <w:t xml:space="preserve">    const groupItems = grouped.get(groupName);</w:t>
      </w:r>
    </w:p>
    <w:p w14:paraId="3B70549E" w14:textId="77777777" w:rsidR="003D6752" w:rsidRPr="003D6752" w:rsidRDefault="003D6752" w:rsidP="003D6752">
      <w:pPr>
        <w:pStyle w:val="zCode"/>
        <w:rPr>
          <w:shd w:val="clear" w:color="auto" w:fill="FFFFFF"/>
        </w:rPr>
      </w:pPr>
      <w:r w:rsidRPr="003D6752">
        <w:rPr>
          <w:shd w:val="clear" w:color="auto" w:fill="FFFFFF"/>
        </w:rPr>
        <w:t xml:space="preserve">    groupItems.set(item.food_code, {</w:t>
      </w:r>
    </w:p>
    <w:p w14:paraId="5F6B1401" w14:textId="77777777" w:rsidR="003D6752" w:rsidRPr="003D6752" w:rsidRDefault="003D6752" w:rsidP="003D6752">
      <w:pPr>
        <w:pStyle w:val="zCode"/>
        <w:rPr>
          <w:shd w:val="clear" w:color="auto" w:fill="FFFFFF"/>
        </w:rPr>
      </w:pPr>
      <w:r w:rsidRPr="003D6752">
        <w:rPr>
          <w:shd w:val="clear" w:color="auto" w:fill="FFFFFF"/>
        </w:rPr>
        <w:t xml:space="preserve">      food_code: item.food_code,</w:t>
      </w:r>
    </w:p>
    <w:p w14:paraId="29EB45B4" w14:textId="77777777" w:rsidR="003D6752" w:rsidRPr="003D6752" w:rsidRDefault="003D6752" w:rsidP="003D6752">
      <w:pPr>
        <w:pStyle w:val="zCode"/>
        <w:rPr>
          <w:shd w:val="clear" w:color="auto" w:fill="FFFFFF"/>
        </w:rPr>
      </w:pPr>
      <w:r w:rsidRPr="003D6752">
        <w:rPr>
          <w:shd w:val="clear" w:color="auto" w:fill="FFFFFF"/>
        </w:rPr>
        <w:t xml:space="preserve">      food_name: item.food_name,</w:t>
      </w:r>
    </w:p>
    <w:p w14:paraId="41DDCDFA" w14:textId="77777777" w:rsidR="003D6752" w:rsidRPr="003D6752" w:rsidRDefault="003D6752" w:rsidP="003D6752">
      <w:pPr>
        <w:pStyle w:val="zCode"/>
        <w:rPr>
          <w:shd w:val="clear" w:color="auto" w:fill="FFFFFF"/>
        </w:rPr>
      </w:pPr>
      <w:r w:rsidRPr="003D6752">
        <w:rPr>
          <w:shd w:val="clear" w:color="auto" w:fill="FFFFFF"/>
        </w:rPr>
        <w:t xml:space="preserve">    });</w:t>
      </w:r>
    </w:p>
    <w:p w14:paraId="7533C383" w14:textId="77777777" w:rsidR="003D6752" w:rsidRPr="003D6752" w:rsidRDefault="003D6752" w:rsidP="003D6752">
      <w:pPr>
        <w:pStyle w:val="zCode"/>
        <w:rPr>
          <w:shd w:val="clear" w:color="auto" w:fill="FFFFFF"/>
        </w:rPr>
      </w:pPr>
      <w:r w:rsidRPr="003D6752">
        <w:rPr>
          <w:shd w:val="clear" w:color="auto" w:fill="FFFFFF"/>
        </w:rPr>
        <w:t xml:space="preserve">  }</w:t>
      </w:r>
    </w:p>
    <w:p w14:paraId="5DE074AB" w14:textId="77777777" w:rsidR="003D6752" w:rsidRPr="003D6752" w:rsidRDefault="003D6752" w:rsidP="003D6752">
      <w:pPr>
        <w:pStyle w:val="zCode"/>
        <w:rPr>
          <w:shd w:val="clear" w:color="auto" w:fill="FFFFFF"/>
        </w:rPr>
      </w:pPr>
    </w:p>
    <w:p w14:paraId="06E8BC89" w14:textId="77777777" w:rsidR="003D6752" w:rsidRPr="003D6752" w:rsidRDefault="003D6752" w:rsidP="003D6752">
      <w:pPr>
        <w:pStyle w:val="zCode"/>
        <w:rPr>
          <w:shd w:val="clear" w:color="auto" w:fill="FFFFFF"/>
        </w:rPr>
      </w:pPr>
      <w:r w:rsidRPr="003D6752">
        <w:rPr>
          <w:shd w:val="clear" w:color="auto" w:fill="FFFFFF"/>
        </w:rPr>
        <w:t xml:space="preserve">  return Array.from(grouped.entries()).map(([groupName, itemsMap]) =&gt; ({</w:t>
      </w:r>
    </w:p>
    <w:p w14:paraId="29958347" w14:textId="77777777" w:rsidR="003D6752" w:rsidRPr="003D6752" w:rsidRDefault="003D6752" w:rsidP="003D6752">
      <w:pPr>
        <w:pStyle w:val="zCode"/>
        <w:rPr>
          <w:shd w:val="clear" w:color="auto" w:fill="FFFFFF"/>
        </w:rPr>
      </w:pPr>
      <w:r w:rsidRPr="003D6752">
        <w:rPr>
          <w:shd w:val="clear" w:color="auto" w:fill="FFFFFF"/>
        </w:rPr>
        <w:t xml:space="preserve">    groupName,</w:t>
      </w:r>
    </w:p>
    <w:p w14:paraId="67D9F469" w14:textId="77777777" w:rsidR="003D6752" w:rsidRPr="003D6752" w:rsidRDefault="003D6752" w:rsidP="003D6752">
      <w:pPr>
        <w:pStyle w:val="zCode"/>
        <w:rPr>
          <w:shd w:val="clear" w:color="auto" w:fill="FFFFFF"/>
        </w:rPr>
      </w:pPr>
      <w:r w:rsidRPr="003D6752">
        <w:rPr>
          <w:shd w:val="clear" w:color="auto" w:fill="FFFFFF"/>
        </w:rPr>
        <w:t xml:space="preserve">    items: Array.from(itemsMap.values()).sort((a, b) =&gt; (a.food_name || "").localeCompare(b.food_name || "")),</w:t>
      </w:r>
    </w:p>
    <w:p w14:paraId="2F825423" w14:textId="77777777" w:rsidR="003D6752" w:rsidRPr="003D6752" w:rsidRDefault="003D6752" w:rsidP="003D6752">
      <w:pPr>
        <w:pStyle w:val="zCode"/>
        <w:rPr>
          <w:shd w:val="clear" w:color="auto" w:fill="FFFFFF"/>
        </w:rPr>
      </w:pPr>
      <w:r w:rsidRPr="003D6752">
        <w:rPr>
          <w:shd w:val="clear" w:color="auto" w:fill="FFFFFF"/>
        </w:rPr>
        <w:t xml:space="preserve">  }));</w:t>
      </w:r>
    </w:p>
    <w:p w14:paraId="35E27D16" w14:textId="77777777" w:rsidR="003D6752" w:rsidRPr="003D6752" w:rsidRDefault="003D6752" w:rsidP="003D6752">
      <w:pPr>
        <w:pStyle w:val="zCode"/>
        <w:rPr>
          <w:shd w:val="clear" w:color="auto" w:fill="FFFFFF"/>
        </w:rPr>
      </w:pPr>
      <w:r w:rsidRPr="003D6752">
        <w:rPr>
          <w:shd w:val="clear" w:color="auto" w:fill="FFFFFF"/>
        </w:rPr>
        <w:t>}</w:t>
      </w:r>
    </w:p>
    <w:p w14:paraId="4CE57B93"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Оролтын өгөгдөл:</w:t>
      </w:r>
    </w:p>
    <w:p w14:paraId="1AC2944A"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const data = [</w:t>
      </w:r>
    </w:p>
    <w:p w14:paraId="35BFA536"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1431E9A7"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food_group: "Cereals and Cereal products",</w:t>
      </w:r>
    </w:p>
    <w:p w14:paraId="59DD67C2"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food_code: "01_0106",</w:t>
      </w:r>
    </w:p>
    <w:p w14:paraId="1DE2713E"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food_name: "Barley flour, whole grain",</w:t>
      </w:r>
    </w:p>
    <w:p w14:paraId="131F235B"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2C9C06A4"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78B79E56"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food_group: "Cereals and Cereal products",</w:t>
      </w:r>
    </w:p>
    <w:p w14:paraId="37424480"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food_code: "01_0101",</w:t>
      </w:r>
    </w:p>
    <w:p w14:paraId="044AB4B3"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food_name: "Rice",</w:t>
      </w:r>
    </w:p>
    <w:p w14:paraId="4102F478"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29697756"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4E13EC9E"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food_group: "Vegetables",</w:t>
      </w:r>
    </w:p>
    <w:p w14:paraId="6D694316"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food_code: "02_0001",</w:t>
      </w:r>
    </w:p>
    <w:p w14:paraId="7A3F8D16"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food_name: "Carrot",</w:t>
      </w:r>
    </w:p>
    <w:p w14:paraId="73148CFC"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76719375"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7E32EFB4"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food_group: "Vegetables",</w:t>
      </w:r>
    </w:p>
    <w:p w14:paraId="0322C481"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food_code: "02_0002",</w:t>
      </w:r>
    </w:p>
    <w:p w14:paraId="67D942EE"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food_name: "Potato",</w:t>
      </w:r>
    </w:p>
    <w:p w14:paraId="14E99BE7"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610EA590"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09F26B72" w14:textId="77777777" w:rsidR="003D6752" w:rsidRPr="003D6752" w:rsidRDefault="003D6752" w:rsidP="003D6752">
      <w:pPr>
        <w:pStyle w:val="zCode"/>
        <w:rPr>
          <w:color w:val="538135" w:themeColor="accent6" w:themeShade="BF"/>
          <w:shd w:val="clear" w:color="auto" w:fill="FFFFFF"/>
        </w:rPr>
      </w:pPr>
    </w:p>
    <w:p w14:paraId="341097A2"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Функц food_group-ээр бүлэглэнэ. Гаралтын өгөгдөл:</w:t>
      </w:r>
    </w:p>
    <w:p w14:paraId="7B95E38F"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w:t>
      </w:r>
    </w:p>
    <w:p w14:paraId="4047F09E"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22E6A70E"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groupName: "Cereals and Cereal products",</w:t>
      </w:r>
    </w:p>
    <w:p w14:paraId="05A38CC5"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items: [</w:t>
      </w:r>
    </w:p>
    <w:p w14:paraId="6E5C1C62"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lastRenderedPageBreak/>
        <w:t xml:space="preserve">      {</w:t>
      </w:r>
    </w:p>
    <w:p w14:paraId="5EB9CBFE"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food_code: "01_0106",</w:t>
      </w:r>
    </w:p>
    <w:p w14:paraId="18D3BACC"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food_name: "Barley flour, whole grain",</w:t>
      </w:r>
    </w:p>
    <w:p w14:paraId="0DB1F0B1"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7E6B5BD6"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77AF2104"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food_code: "01_0101",</w:t>
      </w:r>
    </w:p>
    <w:p w14:paraId="14929576"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food_name: "Rice",</w:t>
      </w:r>
    </w:p>
    <w:p w14:paraId="567C7ED9"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011B2068"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08B6D388"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68DDC027"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1E2182E8"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groupName: "Vegetables",</w:t>
      </w:r>
    </w:p>
    <w:p w14:paraId="06A7BB47"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items: [</w:t>
      </w:r>
    </w:p>
    <w:p w14:paraId="6BC840B9"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7C67E04E"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food_code: "02_0001",</w:t>
      </w:r>
    </w:p>
    <w:p w14:paraId="38150E24"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food_name: "Carrot",</w:t>
      </w:r>
    </w:p>
    <w:p w14:paraId="1ACC5405"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2BC00E99"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01FCC1B4"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food_code: "02_0002",</w:t>
      </w:r>
    </w:p>
    <w:p w14:paraId="589FB9C1"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food_name: "Potato",</w:t>
      </w:r>
    </w:p>
    <w:p w14:paraId="02A61722"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38D21AB1"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6F56B9A3"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w:t>
      </w:r>
    </w:p>
    <w:p w14:paraId="6D1CA20A"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w:t>
      </w:r>
    </w:p>
    <w:p w14:paraId="7E815556"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w:t>
      </w:r>
    </w:p>
    <w:p w14:paraId="42B3C040" w14:textId="77777777" w:rsidR="003D6752" w:rsidRPr="003D6752" w:rsidRDefault="003D6752" w:rsidP="003D6752">
      <w:pPr>
        <w:pStyle w:val="zCode"/>
        <w:rPr>
          <w:shd w:val="clear" w:color="auto" w:fill="FFFFFF"/>
        </w:rPr>
      </w:pPr>
    </w:p>
    <w:p w14:paraId="04E32268" w14:textId="77777777" w:rsidR="003D6752" w:rsidRPr="003D6752" w:rsidRDefault="003D6752" w:rsidP="003D6752">
      <w:pPr>
        <w:pStyle w:val="zCode"/>
        <w:rPr>
          <w:shd w:val="clear" w:color="auto" w:fill="FFFFFF"/>
        </w:rPr>
      </w:pPr>
      <w:r w:rsidRPr="003D6752">
        <w:rPr>
          <w:shd w:val="clear" w:color="auto" w:fill="FFFFFF"/>
        </w:rPr>
        <w:t xml:space="preserve">let </w:t>
      </w:r>
      <w:r w:rsidRPr="003D6752">
        <w:rPr>
          <w:color w:val="EE0000"/>
          <w:shd w:val="clear" w:color="auto" w:fill="FFFFFF"/>
        </w:rPr>
        <w:t xml:space="preserve">nutritionData </w:t>
      </w:r>
      <w:r w:rsidRPr="003D6752">
        <w:rPr>
          <w:shd w:val="clear" w:color="auto" w:fill="FFFFFF"/>
        </w:rPr>
        <w:t>= [];</w:t>
      </w:r>
    </w:p>
    <w:p w14:paraId="18ABAA61" w14:textId="77777777" w:rsidR="003D6752" w:rsidRPr="003D6752" w:rsidRDefault="003D6752" w:rsidP="003D6752">
      <w:pPr>
        <w:pStyle w:val="zCode"/>
        <w:rPr>
          <w:shd w:val="clear" w:color="auto" w:fill="FFFFFF"/>
        </w:rPr>
      </w:pPr>
    </w:p>
    <w:p w14:paraId="0CB4005E" w14:textId="77777777" w:rsidR="003D6752" w:rsidRPr="003D6752" w:rsidRDefault="003D6752" w:rsidP="003D6752">
      <w:pPr>
        <w:pStyle w:val="zCode"/>
        <w:rPr>
          <w:shd w:val="clear" w:color="auto" w:fill="FFFFFF"/>
        </w:rPr>
      </w:pPr>
      <w:r w:rsidRPr="003D6752">
        <w:rPr>
          <w:shd w:val="clear" w:color="auto" w:fill="FFFFFF"/>
        </w:rPr>
        <w:t xml:space="preserve">export function </w:t>
      </w:r>
      <w:r w:rsidRPr="003D6752">
        <w:rPr>
          <w:highlight w:val="yellow"/>
          <w:shd w:val="clear" w:color="auto" w:fill="FFFFFF"/>
        </w:rPr>
        <w:t>initNutritionData</w:t>
      </w:r>
      <w:r w:rsidRPr="003D6752">
        <w:rPr>
          <w:shd w:val="clear" w:color="auto" w:fill="FFFFFF"/>
        </w:rPr>
        <w:t>(data) {</w:t>
      </w:r>
    </w:p>
    <w:p w14:paraId="707EC14E" w14:textId="77777777" w:rsidR="003D6752" w:rsidRPr="003D6752" w:rsidRDefault="003D6752" w:rsidP="003D6752">
      <w:pPr>
        <w:pStyle w:val="zCode"/>
        <w:rPr>
          <w:shd w:val="clear" w:color="auto" w:fill="FFFFFF"/>
        </w:rPr>
      </w:pPr>
      <w:r w:rsidRPr="003D6752">
        <w:rPr>
          <w:shd w:val="clear" w:color="auto" w:fill="FFFFFF"/>
        </w:rPr>
        <w:t xml:space="preserve">  </w:t>
      </w:r>
      <w:r w:rsidRPr="003D6752">
        <w:rPr>
          <w:color w:val="EE0000"/>
          <w:shd w:val="clear" w:color="auto" w:fill="FFFFFF"/>
        </w:rPr>
        <w:t xml:space="preserve">nutritionData </w:t>
      </w:r>
      <w:r w:rsidRPr="003D6752">
        <w:rPr>
          <w:shd w:val="clear" w:color="auto" w:fill="FFFFFF"/>
        </w:rPr>
        <w:t>= data;</w:t>
      </w:r>
    </w:p>
    <w:p w14:paraId="49CABF27" w14:textId="77777777" w:rsidR="003D6752" w:rsidRPr="003D6752" w:rsidRDefault="003D6752" w:rsidP="003D6752">
      <w:pPr>
        <w:pStyle w:val="zCode"/>
        <w:rPr>
          <w:shd w:val="clear" w:color="auto" w:fill="FFFFFF"/>
        </w:rPr>
      </w:pPr>
      <w:r w:rsidRPr="003D6752">
        <w:rPr>
          <w:shd w:val="clear" w:color="auto" w:fill="FFFFFF"/>
        </w:rPr>
        <w:t>}</w:t>
      </w:r>
    </w:p>
    <w:p w14:paraId="021411B7" w14:textId="77777777" w:rsidR="003D6752" w:rsidRPr="003D6752" w:rsidRDefault="003D6752" w:rsidP="003D6752">
      <w:pPr>
        <w:pStyle w:val="zCode"/>
        <w:rPr>
          <w:shd w:val="clear" w:color="auto" w:fill="FFFFFF"/>
        </w:rPr>
      </w:pPr>
    </w:p>
    <w:p w14:paraId="56F84516"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const DEFAULT_TYPES = ["proximates", "minerals", "vitamins"];</w:t>
      </w:r>
    </w:p>
    <w:p w14:paraId="0D7F5243" w14:textId="77777777" w:rsidR="003D6752" w:rsidRPr="003D6752" w:rsidRDefault="003D6752" w:rsidP="003D6752">
      <w:pPr>
        <w:pStyle w:val="zCode"/>
        <w:rPr>
          <w:shd w:val="clear" w:color="auto" w:fill="FFFFFF"/>
        </w:rPr>
      </w:pPr>
      <w:r w:rsidRPr="003D6752">
        <w:rPr>
          <w:shd w:val="clear" w:color="auto" w:fill="FFFFFF"/>
        </w:rPr>
        <w:t>const DEFAULT_TYPES =</w:t>
      </w:r>
    </w:p>
    <w:p w14:paraId="688382B8" w14:textId="77777777" w:rsidR="003D6752" w:rsidRPr="003D6752" w:rsidRDefault="003D6752" w:rsidP="003D6752">
      <w:pPr>
        <w:pStyle w:val="zCode"/>
        <w:rPr>
          <w:shd w:val="clear" w:color="auto" w:fill="FFFFFF"/>
        </w:rPr>
      </w:pPr>
      <w:r w:rsidRPr="003D6752">
        <w:rPr>
          <w:shd w:val="clear" w:color="auto" w:fill="FFFFFF"/>
        </w:rPr>
        <w:t xml:space="preserve">  nutritionGroups</w:t>
      </w:r>
    </w:p>
    <w:p w14:paraId="183AB765" w14:textId="77777777" w:rsidR="003D6752" w:rsidRPr="003D6752" w:rsidRDefault="003D6752" w:rsidP="003D6752">
      <w:pPr>
        <w:pStyle w:val="zCode"/>
        <w:rPr>
          <w:shd w:val="clear" w:color="auto" w:fill="FFFFFF"/>
        </w:rPr>
      </w:pPr>
      <w:r w:rsidRPr="003D6752">
        <w:rPr>
          <w:shd w:val="clear" w:color="auto" w:fill="FFFFFF"/>
        </w:rPr>
        <w:t xml:space="preserve">    .find((group) =&gt; group.groupName === "Nutritions")</w:t>
      </w:r>
    </w:p>
    <w:p w14:paraId="1F9A5C69" w14:textId="77777777" w:rsidR="003D6752" w:rsidRPr="003D6752" w:rsidRDefault="003D6752" w:rsidP="003D6752">
      <w:pPr>
        <w:pStyle w:val="zCode"/>
        <w:rPr>
          <w:shd w:val="clear" w:color="auto" w:fill="FFFFFF"/>
        </w:rPr>
      </w:pPr>
      <w:r w:rsidRPr="003D6752">
        <w:rPr>
          <w:shd w:val="clear" w:color="auto" w:fill="FFFFFF"/>
        </w:rPr>
        <w:t xml:space="preserve">    ?.items.filter((item) =&gt; item.checked)</w:t>
      </w:r>
    </w:p>
    <w:p w14:paraId="7FD7DCE4" w14:textId="77777777" w:rsidR="003D6752" w:rsidRPr="003D6752" w:rsidRDefault="003D6752" w:rsidP="003D6752">
      <w:pPr>
        <w:pStyle w:val="zCode"/>
        <w:rPr>
          <w:shd w:val="clear" w:color="auto" w:fill="FFFFFF"/>
        </w:rPr>
      </w:pPr>
      <w:r w:rsidRPr="003D6752">
        <w:rPr>
          <w:shd w:val="clear" w:color="auto" w:fill="FFFFFF"/>
        </w:rPr>
        <w:t xml:space="preserve">    .map((item) =&gt; item.value) || [];</w:t>
      </w:r>
    </w:p>
    <w:p w14:paraId="1742123D" w14:textId="77777777" w:rsidR="003D6752" w:rsidRPr="003D6752" w:rsidRDefault="003D6752" w:rsidP="003D6752">
      <w:pPr>
        <w:pStyle w:val="zCode"/>
        <w:rPr>
          <w:shd w:val="clear" w:color="auto" w:fill="FFFFFF"/>
        </w:rPr>
      </w:pPr>
    </w:p>
    <w:p w14:paraId="5CC267EE" w14:textId="77777777" w:rsidR="003D6752" w:rsidRPr="003D6752" w:rsidRDefault="003D6752" w:rsidP="003D6752">
      <w:pPr>
        <w:pStyle w:val="zCode"/>
        <w:rPr>
          <w:shd w:val="clear" w:color="auto" w:fill="FFFFFF"/>
        </w:rPr>
      </w:pPr>
      <w:r w:rsidRPr="003D6752">
        <w:rPr>
          <w:shd w:val="clear" w:color="auto" w:fill="FFFFFF"/>
        </w:rPr>
        <w:t>const DEFAULT_ITEM_COUNT = 4;</w:t>
      </w:r>
    </w:p>
    <w:p w14:paraId="2919F106" w14:textId="77777777" w:rsidR="003D6752" w:rsidRPr="003D6752" w:rsidRDefault="003D6752" w:rsidP="003D6752">
      <w:pPr>
        <w:pStyle w:val="zCode"/>
        <w:rPr>
          <w:shd w:val="clear" w:color="auto" w:fill="FFFFFF"/>
        </w:rPr>
      </w:pPr>
    </w:p>
    <w:p w14:paraId="63404BAB"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UI дээрх бүх event (click, change, keydown)-уудыг холбож өгдөг функц</w:t>
      </w:r>
    </w:p>
    <w:p w14:paraId="34A3CCD1" w14:textId="77777777" w:rsidR="003D6752" w:rsidRPr="003D6752" w:rsidRDefault="003D6752" w:rsidP="003D6752">
      <w:pPr>
        <w:pStyle w:val="zCode"/>
        <w:rPr>
          <w:shd w:val="clear" w:color="auto" w:fill="FFFFFF"/>
        </w:rPr>
      </w:pPr>
      <w:r w:rsidRPr="003D6752">
        <w:rPr>
          <w:shd w:val="clear" w:color="auto" w:fill="FFFFFF"/>
        </w:rPr>
        <w:t xml:space="preserve">export function </w:t>
      </w:r>
      <w:r w:rsidRPr="003D6752">
        <w:rPr>
          <w:highlight w:val="yellow"/>
          <w:shd w:val="clear" w:color="auto" w:fill="FFFFFF"/>
        </w:rPr>
        <w:t>bindSearchEvents</w:t>
      </w:r>
      <w:r w:rsidRPr="003D6752">
        <w:rPr>
          <w:shd w:val="clear" w:color="auto" w:fill="FFFFFF"/>
        </w:rPr>
        <w:t>() {</w:t>
      </w:r>
    </w:p>
    <w:p w14:paraId="0AF544C5" w14:textId="77777777" w:rsidR="003D6752" w:rsidRPr="003D6752" w:rsidRDefault="003D6752" w:rsidP="003D6752">
      <w:pPr>
        <w:pStyle w:val="zCode"/>
        <w:rPr>
          <w:shd w:val="clear" w:color="auto" w:fill="FFFFFF"/>
        </w:rPr>
      </w:pPr>
      <w:r w:rsidRPr="003D6752">
        <w:rPr>
          <w:shd w:val="clear" w:color="auto" w:fill="FFFFFF"/>
        </w:rPr>
        <w:t xml:space="preserve">  const searchRoot = document;</w:t>
      </w:r>
    </w:p>
    <w:p w14:paraId="7E5C010B" w14:textId="77777777" w:rsidR="003D6752" w:rsidRPr="003D6752" w:rsidRDefault="003D6752" w:rsidP="003D6752">
      <w:pPr>
        <w:pStyle w:val="zCode"/>
        <w:rPr>
          <w:shd w:val="clear" w:color="auto" w:fill="FFFFFF"/>
        </w:rPr>
      </w:pPr>
      <w:r w:rsidRPr="003D6752">
        <w:rPr>
          <w:shd w:val="clear" w:color="auto" w:fill="FFFFFF"/>
        </w:rPr>
        <w:t xml:space="preserve">  const searchBtn = document.getElementById("searchBtn");</w:t>
      </w:r>
    </w:p>
    <w:p w14:paraId="2AA10E24" w14:textId="77777777" w:rsidR="003D6752" w:rsidRPr="003D6752" w:rsidRDefault="003D6752" w:rsidP="003D6752">
      <w:pPr>
        <w:pStyle w:val="zCode"/>
        <w:rPr>
          <w:shd w:val="clear" w:color="auto" w:fill="FFFFFF"/>
        </w:rPr>
      </w:pPr>
      <w:r w:rsidRPr="003D6752">
        <w:rPr>
          <w:shd w:val="clear" w:color="auto" w:fill="FFFFFF"/>
        </w:rPr>
        <w:t xml:space="preserve">  const searchTxt = document.getElementById("searchTxt");</w:t>
      </w:r>
    </w:p>
    <w:p w14:paraId="7FA83A64" w14:textId="77777777" w:rsidR="003D6752" w:rsidRPr="003D6752" w:rsidRDefault="003D6752" w:rsidP="003D6752">
      <w:pPr>
        <w:pStyle w:val="zCode"/>
        <w:rPr>
          <w:shd w:val="clear" w:color="auto" w:fill="FFFFFF"/>
        </w:rPr>
      </w:pPr>
    </w:p>
    <w:p w14:paraId="73D4FAD2" w14:textId="77777777" w:rsidR="003D6752" w:rsidRPr="003D6752" w:rsidRDefault="003D6752" w:rsidP="003D6752">
      <w:pPr>
        <w:pStyle w:val="zCode"/>
        <w:rPr>
          <w:shd w:val="clear" w:color="auto" w:fill="FFFFFF"/>
        </w:rPr>
      </w:pPr>
      <w:r w:rsidRPr="003D6752">
        <w:rPr>
          <w:shd w:val="clear" w:color="auto" w:fill="FFFFFF"/>
        </w:rPr>
        <w:t xml:space="preserve">  if (!searchRoot) return;</w:t>
      </w:r>
    </w:p>
    <w:p w14:paraId="4CA74B17" w14:textId="77777777" w:rsidR="003D6752" w:rsidRPr="003D6752" w:rsidRDefault="003D6752" w:rsidP="003D6752">
      <w:pPr>
        <w:pStyle w:val="zCode"/>
        <w:rPr>
          <w:shd w:val="clear" w:color="auto" w:fill="FFFFFF"/>
        </w:rPr>
      </w:pPr>
    </w:p>
    <w:p w14:paraId="48F8947C" w14:textId="77777777" w:rsidR="003D6752" w:rsidRPr="003D6752" w:rsidRDefault="003D6752" w:rsidP="003D6752">
      <w:pPr>
        <w:pStyle w:val="zCode"/>
        <w:rPr>
          <w:color w:val="538135" w:themeColor="accent6" w:themeShade="BF"/>
          <w:shd w:val="clear" w:color="auto" w:fill="FFFFFF"/>
        </w:rPr>
      </w:pPr>
      <w:r w:rsidRPr="003D6752">
        <w:rPr>
          <w:shd w:val="clear" w:color="auto" w:fill="FFFFFF"/>
        </w:rPr>
        <w:t xml:space="preserve">  </w:t>
      </w:r>
      <w:r w:rsidRPr="003D6752">
        <w:rPr>
          <w:color w:val="538135" w:themeColor="accent6" w:themeShade="BF"/>
          <w:shd w:val="clear" w:color="auto" w:fill="FFFFFF"/>
        </w:rPr>
        <w:t>// button дээр товшиж food_name-ээр хайна.</w:t>
      </w:r>
    </w:p>
    <w:p w14:paraId="03653ECE" w14:textId="77777777" w:rsidR="003D6752" w:rsidRPr="003D6752" w:rsidRDefault="003D6752" w:rsidP="003D6752">
      <w:pPr>
        <w:pStyle w:val="zCode"/>
        <w:rPr>
          <w:shd w:val="clear" w:color="auto" w:fill="FFFFFF"/>
        </w:rPr>
      </w:pPr>
      <w:r w:rsidRPr="003D6752">
        <w:rPr>
          <w:shd w:val="clear" w:color="auto" w:fill="FFFFFF"/>
        </w:rPr>
        <w:t xml:space="preserve">  searchBtn?.addEventListener("click", handleTextSearch);</w:t>
      </w:r>
    </w:p>
    <w:p w14:paraId="5E270B93" w14:textId="77777777" w:rsidR="003D6752" w:rsidRPr="003D6752" w:rsidRDefault="003D6752" w:rsidP="003D6752">
      <w:pPr>
        <w:pStyle w:val="zCode"/>
        <w:rPr>
          <w:shd w:val="clear" w:color="auto" w:fill="FFFFFF"/>
        </w:rPr>
      </w:pPr>
    </w:p>
    <w:p w14:paraId="1AF3DCB9"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lastRenderedPageBreak/>
        <w:t xml:space="preserve">  // Текст бичээд Enter товч дарж food_name-ээр хайна.</w:t>
      </w:r>
    </w:p>
    <w:p w14:paraId="18676247" w14:textId="77777777" w:rsidR="003D6752" w:rsidRPr="003D6752" w:rsidRDefault="003D6752" w:rsidP="003D6752">
      <w:pPr>
        <w:pStyle w:val="zCode"/>
        <w:rPr>
          <w:shd w:val="clear" w:color="auto" w:fill="FFFFFF"/>
        </w:rPr>
      </w:pPr>
      <w:r w:rsidRPr="003D6752">
        <w:rPr>
          <w:shd w:val="clear" w:color="auto" w:fill="FFFFFF"/>
        </w:rPr>
        <w:t xml:space="preserve">  searchTxt?.addEventListener("keydown", (event) =&gt; {</w:t>
      </w:r>
    </w:p>
    <w:p w14:paraId="5131F2B1" w14:textId="77777777" w:rsidR="003D6752" w:rsidRPr="003D6752" w:rsidRDefault="003D6752" w:rsidP="003D6752">
      <w:pPr>
        <w:pStyle w:val="zCode"/>
        <w:rPr>
          <w:shd w:val="clear" w:color="auto" w:fill="FFFFFF"/>
        </w:rPr>
      </w:pPr>
      <w:r w:rsidRPr="003D6752">
        <w:rPr>
          <w:shd w:val="clear" w:color="auto" w:fill="FFFFFF"/>
        </w:rPr>
        <w:t xml:space="preserve">    if (event.key === "Enter") {</w:t>
      </w:r>
    </w:p>
    <w:p w14:paraId="04385349" w14:textId="77777777" w:rsidR="003D6752" w:rsidRPr="003D6752" w:rsidRDefault="003D6752" w:rsidP="003D6752">
      <w:pPr>
        <w:pStyle w:val="zCode"/>
        <w:rPr>
          <w:shd w:val="clear" w:color="auto" w:fill="FFFFFF"/>
        </w:rPr>
      </w:pPr>
      <w:r w:rsidRPr="003D6752">
        <w:rPr>
          <w:shd w:val="clear" w:color="auto" w:fill="FFFFFF"/>
        </w:rPr>
        <w:t xml:space="preserve">      event.preventDefault();</w:t>
      </w:r>
    </w:p>
    <w:p w14:paraId="7FDFC8F8" w14:textId="77777777" w:rsidR="003D6752" w:rsidRPr="003D6752" w:rsidRDefault="003D6752" w:rsidP="003D6752">
      <w:pPr>
        <w:pStyle w:val="zCode"/>
        <w:rPr>
          <w:shd w:val="clear" w:color="auto" w:fill="FFFFFF"/>
        </w:rPr>
      </w:pPr>
      <w:r w:rsidRPr="003D6752">
        <w:rPr>
          <w:shd w:val="clear" w:color="auto" w:fill="FFFFFF"/>
        </w:rPr>
        <w:t xml:space="preserve">      handleTextSearch();</w:t>
      </w:r>
    </w:p>
    <w:p w14:paraId="472DCDCD" w14:textId="77777777" w:rsidR="003D6752" w:rsidRPr="003D6752" w:rsidRDefault="003D6752" w:rsidP="003D6752">
      <w:pPr>
        <w:pStyle w:val="zCode"/>
        <w:rPr>
          <w:shd w:val="clear" w:color="auto" w:fill="FFFFFF"/>
        </w:rPr>
      </w:pPr>
      <w:r w:rsidRPr="003D6752">
        <w:rPr>
          <w:shd w:val="clear" w:color="auto" w:fill="FFFFFF"/>
        </w:rPr>
        <w:t xml:space="preserve">    }</w:t>
      </w:r>
    </w:p>
    <w:p w14:paraId="433D071E" w14:textId="77777777" w:rsidR="003D6752" w:rsidRPr="003D6752" w:rsidRDefault="003D6752" w:rsidP="003D6752">
      <w:pPr>
        <w:pStyle w:val="zCode"/>
        <w:rPr>
          <w:shd w:val="clear" w:color="auto" w:fill="FFFFFF"/>
        </w:rPr>
      </w:pPr>
      <w:r w:rsidRPr="003D6752">
        <w:rPr>
          <w:shd w:val="clear" w:color="auto" w:fill="FFFFFF"/>
        </w:rPr>
        <w:t xml:space="preserve">  });</w:t>
      </w:r>
    </w:p>
    <w:p w14:paraId="1746D4FB" w14:textId="77777777" w:rsidR="003D6752" w:rsidRPr="003D6752" w:rsidRDefault="003D6752" w:rsidP="003D6752">
      <w:pPr>
        <w:pStyle w:val="zCode"/>
        <w:rPr>
          <w:color w:val="538135" w:themeColor="accent6" w:themeShade="BF"/>
          <w:shd w:val="clear" w:color="auto" w:fill="FFFFFF"/>
        </w:rPr>
      </w:pPr>
    </w:p>
    <w:p w14:paraId="136554D0"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xml:space="preserve">  // foodcode, nutrition checkbox-уудын event</w:t>
      </w:r>
    </w:p>
    <w:p w14:paraId="317368CF" w14:textId="77777777" w:rsidR="003D6752" w:rsidRPr="003D6752" w:rsidRDefault="003D6752" w:rsidP="003D6752">
      <w:pPr>
        <w:pStyle w:val="zCode"/>
        <w:rPr>
          <w:shd w:val="clear" w:color="auto" w:fill="FFFFFF"/>
        </w:rPr>
      </w:pPr>
      <w:r w:rsidRPr="003D6752">
        <w:rPr>
          <w:shd w:val="clear" w:color="auto" w:fill="FFFFFF"/>
        </w:rPr>
        <w:t xml:space="preserve">  searchRoot.addEventListener("change", (event) =&gt; {</w:t>
      </w:r>
    </w:p>
    <w:p w14:paraId="33889E59" w14:textId="77777777" w:rsidR="003D6752" w:rsidRPr="003D6752" w:rsidRDefault="003D6752" w:rsidP="003D6752">
      <w:pPr>
        <w:pStyle w:val="zCode"/>
        <w:rPr>
          <w:shd w:val="clear" w:color="auto" w:fill="FFFFFF"/>
        </w:rPr>
      </w:pPr>
      <w:r w:rsidRPr="003D6752">
        <w:rPr>
          <w:shd w:val="clear" w:color="auto" w:fill="FFFFFF"/>
        </w:rPr>
        <w:t xml:space="preserve">    const target = event.target;</w:t>
      </w:r>
    </w:p>
    <w:p w14:paraId="1B2F8B4F" w14:textId="77777777" w:rsidR="003D6752" w:rsidRPr="003D6752" w:rsidRDefault="003D6752" w:rsidP="003D6752">
      <w:pPr>
        <w:pStyle w:val="zCode"/>
        <w:rPr>
          <w:shd w:val="clear" w:color="auto" w:fill="FFFFFF"/>
        </w:rPr>
      </w:pPr>
      <w:r w:rsidRPr="003D6752">
        <w:rPr>
          <w:shd w:val="clear" w:color="auto" w:fill="FFFFFF"/>
        </w:rPr>
        <w:t xml:space="preserve">    if (!(target instanceof HTMLElement)) return;</w:t>
      </w:r>
    </w:p>
    <w:p w14:paraId="0A001A69" w14:textId="77777777" w:rsidR="003D6752" w:rsidRPr="003D6752" w:rsidRDefault="003D6752" w:rsidP="003D6752">
      <w:pPr>
        <w:pStyle w:val="zCode"/>
        <w:rPr>
          <w:shd w:val="clear" w:color="auto" w:fill="FFFFFF"/>
        </w:rPr>
      </w:pPr>
    </w:p>
    <w:p w14:paraId="4101F746" w14:textId="77777777" w:rsidR="003D6752" w:rsidRPr="003D6752" w:rsidRDefault="003D6752" w:rsidP="003D6752">
      <w:pPr>
        <w:pStyle w:val="zCode"/>
        <w:rPr>
          <w:shd w:val="clear" w:color="auto" w:fill="FFFFFF"/>
        </w:rPr>
      </w:pPr>
      <w:r w:rsidRPr="003D6752">
        <w:rPr>
          <w:shd w:val="clear" w:color="auto" w:fill="FFFFFF"/>
        </w:rPr>
        <w:t xml:space="preserve">    if (target.matches('input[name="foodcode"]')) {</w:t>
      </w:r>
    </w:p>
    <w:p w14:paraId="03781D10" w14:textId="77777777" w:rsidR="003D6752" w:rsidRPr="003D6752" w:rsidRDefault="003D6752" w:rsidP="003D6752">
      <w:pPr>
        <w:pStyle w:val="zCode"/>
        <w:rPr>
          <w:shd w:val="clear" w:color="auto" w:fill="FFFFFF"/>
        </w:rPr>
      </w:pPr>
      <w:r w:rsidRPr="003D6752">
        <w:rPr>
          <w:shd w:val="clear" w:color="auto" w:fill="FFFFFF"/>
        </w:rPr>
        <w:t xml:space="preserve">      handleFoodCodeSearch();</w:t>
      </w:r>
    </w:p>
    <w:p w14:paraId="31FFA01E" w14:textId="77777777" w:rsidR="003D6752" w:rsidRPr="003D6752" w:rsidRDefault="003D6752" w:rsidP="003D6752">
      <w:pPr>
        <w:pStyle w:val="zCode"/>
        <w:rPr>
          <w:shd w:val="clear" w:color="auto" w:fill="FFFFFF"/>
        </w:rPr>
      </w:pPr>
      <w:r w:rsidRPr="003D6752">
        <w:rPr>
          <w:shd w:val="clear" w:color="auto" w:fill="FFFFFF"/>
        </w:rPr>
        <w:t xml:space="preserve">      return;</w:t>
      </w:r>
    </w:p>
    <w:p w14:paraId="36AE664E" w14:textId="77777777" w:rsidR="003D6752" w:rsidRPr="003D6752" w:rsidRDefault="003D6752" w:rsidP="003D6752">
      <w:pPr>
        <w:pStyle w:val="zCode"/>
        <w:rPr>
          <w:shd w:val="clear" w:color="auto" w:fill="FFFFFF"/>
        </w:rPr>
      </w:pPr>
      <w:r w:rsidRPr="003D6752">
        <w:rPr>
          <w:shd w:val="clear" w:color="auto" w:fill="FFFFFF"/>
        </w:rPr>
        <w:t xml:space="preserve">    }</w:t>
      </w:r>
    </w:p>
    <w:p w14:paraId="5B979C25" w14:textId="77777777" w:rsidR="003D6752" w:rsidRPr="003D6752" w:rsidRDefault="003D6752" w:rsidP="003D6752">
      <w:pPr>
        <w:pStyle w:val="zCode"/>
        <w:rPr>
          <w:shd w:val="clear" w:color="auto" w:fill="FFFFFF"/>
        </w:rPr>
      </w:pPr>
    </w:p>
    <w:p w14:paraId="624E212A" w14:textId="77777777" w:rsidR="003D6752" w:rsidRPr="003D6752" w:rsidRDefault="003D6752" w:rsidP="003D6752">
      <w:pPr>
        <w:pStyle w:val="zCode"/>
        <w:rPr>
          <w:shd w:val="clear" w:color="auto" w:fill="FFFFFF"/>
        </w:rPr>
      </w:pPr>
      <w:r w:rsidRPr="003D6752">
        <w:rPr>
          <w:shd w:val="clear" w:color="auto" w:fill="FFFFFF"/>
        </w:rPr>
        <w:t xml:space="preserve">    if (target.matches('input[name="nutrition"]')) {</w:t>
      </w:r>
    </w:p>
    <w:p w14:paraId="6A5B2D69" w14:textId="77777777" w:rsidR="003D6752" w:rsidRPr="003D6752" w:rsidRDefault="003D6752" w:rsidP="003D6752">
      <w:pPr>
        <w:pStyle w:val="zCode"/>
        <w:rPr>
          <w:shd w:val="clear" w:color="auto" w:fill="FFFFFF"/>
        </w:rPr>
      </w:pPr>
      <w:r w:rsidRPr="003D6752">
        <w:rPr>
          <w:shd w:val="clear" w:color="auto" w:fill="FFFFFF"/>
        </w:rPr>
        <w:t xml:space="preserve">      rerenderCurrentSelection();</w:t>
      </w:r>
    </w:p>
    <w:p w14:paraId="46E9F73A" w14:textId="77777777" w:rsidR="003D6752" w:rsidRPr="003D6752" w:rsidRDefault="003D6752" w:rsidP="003D6752">
      <w:pPr>
        <w:pStyle w:val="zCode"/>
        <w:rPr>
          <w:shd w:val="clear" w:color="auto" w:fill="FFFFFF"/>
        </w:rPr>
      </w:pPr>
      <w:r w:rsidRPr="003D6752">
        <w:rPr>
          <w:shd w:val="clear" w:color="auto" w:fill="FFFFFF"/>
        </w:rPr>
        <w:t xml:space="preserve">    }</w:t>
      </w:r>
    </w:p>
    <w:p w14:paraId="18BE3CFF" w14:textId="77777777" w:rsidR="003D6752" w:rsidRPr="003D6752" w:rsidRDefault="003D6752" w:rsidP="003D6752">
      <w:pPr>
        <w:pStyle w:val="zCode"/>
        <w:rPr>
          <w:shd w:val="clear" w:color="auto" w:fill="FFFFFF"/>
        </w:rPr>
      </w:pPr>
      <w:r w:rsidRPr="003D6752">
        <w:rPr>
          <w:shd w:val="clear" w:color="auto" w:fill="FFFFFF"/>
        </w:rPr>
        <w:t xml:space="preserve">  });</w:t>
      </w:r>
    </w:p>
    <w:p w14:paraId="5536BCB5" w14:textId="77777777" w:rsidR="003D6752" w:rsidRPr="003D6752" w:rsidRDefault="003D6752" w:rsidP="003D6752">
      <w:pPr>
        <w:pStyle w:val="zCode"/>
        <w:rPr>
          <w:shd w:val="clear" w:color="auto" w:fill="FFFFFF"/>
        </w:rPr>
      </w:pPr>
      <w:r w:rsidRPr="003D6752">
        <w:rPr>
          <w:shd w:val="clear" w:color="auto" w:fill="FFFFFF"/>
        </w:rPr>
        <w:t>}</w:t>
      </w:r>
    </w:p>
    <w:p w14:paraId="2FF23CD4" w14:textId="77777777" w:rsidR="003D6752" w:rsidRPr="003D6752" w:rsidRDefault="003D6752" w:rsidP="003D6752">
      <w:pPr>
        <w:pStyle w:val="zCode"/>
        <w:rPr>
          <w:shd w:val="clear" w:color="auto" w:fill="FFFFFF"/>
        </w:rPr>
      </w:pPr>
    </w:p>
    <w:p w14:paraId="7B145905"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Текст бичиж food_name-ээр хайх функц</w:t>
      </w:r>
    </w:p>
    <w:p w14:paraId="56A80402" w14:textId="77777777" w:rsidR="003D6752" w:rsidRPr="003D6752" w:rsidRDefault="003D6752" w:rsidP="003D6752">
      <w:pPr>
        <w:pStyle w:val="zCode"/>
        <w:rPr>
          <w:shd w:val="clear" w:color="auto" w:fill="FFFFFF"/>
        </w:rPr>
      </w:pPr>
      <w:r w:rsidRPr="003D6752">
        <w:rPr>
          <w:shd w:val="clear" w:color="auto" w:fill="FFFFFF"/>
        </w:rPr>
        <w:t xml:space="preserve">function </w:t>
      </w:r>
      <w:r w:rsidRPr="003D6752">
        <w:rPr>
          <w:highlight w:val="yellow"/>
          <w:shd w:val="clear" w:color="auto" w:fill="FFFFFF"/>
        </w:rPr>
        <w:t>handleTextSearch</w:t>
      </w:r>
      <w:r w:rsidRPr="003D6752">
        <w:rPr>
          <w:shd w:val="clear" w:color="auto" w:fill="FFFFFF"/>
        </w:rPr>
        <w:t>() {</w:t>
      </w:r>
    </w:p>
    <w:p w14:paraId="06AEAFD9" w14:textId="77777777" w:rsidR="003D6752" w:rsidRPr="003D6752" w:rsidRDefault="003D6752" w:rsidP="003D6752">
      <w:pPr>
        <w:pStyle w:val="zCode"/>
        <w:rPr>
          <w:shd w:val="clear" w:color="auto" w:fill="FFFFFF"/>
        </w:rPr>
      </w:pPr>
      <w:r w:rsidRPr="003D6752">
        <w:rPr>
          <w:shd w:val="clear" w:color="auto" w:fill="FFFFFF"/>
        </w:rPr>
        <w:t xml:space="preserve">  clearCheckedFoodCodes(); // Хүнсний жагсаалтаас сонгож хайх checkbox-уудыг бүгдийг нь uncheck болгов.</w:t>
      </w:r>
    </w:p>
    <w:p w14:paraId="769CD99E" w14:textId="77777777" w:rsidR="003D6752" w:rsidRPr="003D6752" w:rsidRDefault="003D6752" w:rsidP="003D6752">
      <w:pPr>
        <w:pStyle w:val="zCode"/>
        <w:rPr>
          <w:shd w:val="clear" w:color="auto" w:fill="FFFFFF"/>
        </w:rPr>
      </w:pPr>
    </w:p>
    <w:p w14:paraId="7A556EAB" w14:textId="77777777" w:rsidR="003D6752" w:rsidRPr="003D6752" w:rsidRDefault="003D6752" w:rsidP="003D6752">
      <w:pPr>
        <w:pStyle w:val="zCode"/>
        <w:rPr>
          <w:shd w:val="clear" w:color="auto" w:fill="FFFFFF"/>
        </w:rPr>
      </w:pPr>
      <w:r w:rsidRPr="003D6752">
        <w:rPr>
          <w:shd w:val="clear" w:color="auto" w:fill="FFFFFF"/>
        </w:rPr>
        <w:t xml:space="preserve">  const keyword = getSearchKeyword(); // input-ээс хайх текстийг авна.</w:t>
      </w:r>
    </w:p>
    <w:p w14:paraId="3A838218" w14:textId="77777777" w:rsidR="003D6752" w:rsidRPr="003D6752" w:rsidRDefault="003D6752" w:rsidP="003D6752">
      <w:pPr>
        <w:pStyle w:val="zCode"/>
        <w:rPr>
          <w:shd w:val="clear" w:color="auto" w:fill="FFFFFF"/>
        </w:rPr>
      </w:pPr>
    </w:p>
    <w:p w14:paraId="6222A2D1" w14:textId="77777777" w:rsidR="003D6752" w:rsidRPr="003D6752" w:rsidRDefault="003D6752" w:rsidP="003D6752">
      <w:pPr>
        <w:pStyle w:val="zCode"/>
        <w:rPr>
          <w:shd w:val="clear" w:color="auto" w:fill="FFFFFF"/>
        </w:rPr>
      </w:pPr>
      <w:r w:rsidRPr="003D6752">
        <w:rPr>
          <w:shd w:val="clear" w:color="auto" w:fill="FFFFFF"/>
        </w:rPr>
        <w:t xml:space="preserve">  // Хайх үг хоосон бол анхааруулах мессеж харуулна.</w:t>
      </w:r>
    </w:p>
    <w:p w14:paraId="65CD0C6E" w14:textId="77777777" w:rsidR="003D6752" w:rsidRPr="003D6752" w:rsidRDefault="003D6752" w:rsidP="003D6752">
      <w:pPr>
        <w:pStyle w:val="zCode"/>
        <w:rPr>
          <w:shd w:val="clear" w:color="auto" w:fill="FFFFFF"/>
        </w:rPr>
      </w:pPr>
      <w:r w:rsidRPr="003D6752">
        <w:rPr>
          <w:shd w:val="clear" w:color="auto" w:fill="FFFFFF"/>
        </w:rPr>
        <w:t xml:space="preserve">  if (!keyword) {</w:t>
      </w:r>
    </w:p>
    <w:p w14:paraId="0662D65E" w14:textId="77777777" w:rsidR="003D6752" w:rsidRPr="003D6752" w:rsidRDefault="003D6752" w:rsidP="003D6752">
      <w:pPr>
        <w:pStyle w:val="zCode"/>
        <w:rPr>
          <w:shd w:val="clear" w:color="auto" w:fill="FFFFFF"/>
        </w:rPr>
      </w:pPr>
      <w:r w:rsidRPr="003D6752">
        <w:rPr>
          <w:shd w:val="clear" w:color="auto" w:fill="FFFFFF"/>
        </w:rPr>
        <w:t xml:space="preserve">    setResultHtml(renderNotification("Please enter a food name."));</w:t>
      </w:r>
    </w:p>
    <w:p w14:paraId="18C69809" w14:textId="77777777" w:rsidR="003D6752" w:rsidRPr="003D6752" w:rsidRDefault="003D6752" w:rsidP="003D6752">
      <w:pPr>
        <w:pStyle w:val="zCode"/>
        <w:rPr>
          <w:shd w:val="clear" w:color="auto" w:fill="FFFFFF"/>
        </w:rPr>
      </w:pPr>
      <w:r w:rsidRPr="003D6752">
        <w:rPr>
          <w:shd w:val="clear" w:color="auto" w:fill="FFFFFF"/>
        </w:rPr>
        <w:t xml:space="preserve">    return;</w:t>
      </w:r>
    </w:p>
    <w:p w14:paraId="15C35A7A" w14:textId="77777777" w:rsidR="003D6752" w:rsidRPr="003D6752" w:rsidRDefault="003D6752" w:rsidP="003D6752">
      <w:pPr>
        <w:pStyle w:val="zCode"/>
        <w:rPr>
          <w:shd w:val="clear" w:color="auto" w:fill="FFFFFF"/>
        </w:rPr>
      </w:pPr>
      <w:r w:rsidRPr="003D6752">
        <w:rPr>
          <w:shd w:val="clear" w:color="auto" w:fill="FFFFFF"/>
        </w:rPr>
        <w:t xml:space="preserve">  }</w:t>
      </w:r>
    </w:p>
    <w:p w14:paraId="0272BF8F" w14:textId="77777777" w:rsidR="003D6752" w:rsidRPr="003D6752" w:rsidRDefault="003D6752" w:rsidP="003D6752">
      <w:pPr>
        <w:pStyle w:val="zCode"/>
        <w:rPr>
          <w:shd w:val="clear" w:color="auto" w:fill="FFFFFF"/>
        </w:rPr>
      </w:pPr>
      <w:r w:rsidRPr="003D6752">
        <w:rPr>
          <w:shd w:val="clear" w:color="auto" w:fill="FFFFFF"/>
        </w:rPr>
        <w:t xml:space="preserve">  renderCurrentResults();</w:t>
      </w:r>
    </w:p>
    <w:p w14:paraId="072B7E23" w14:textId="77777777" w:rsidR="003D6752" w:rsidRPr="003D6752" w:rsidRDefault="003D6752" w:rsidP="003D6752">
      <w:pPr>
        <w:pStyle w:val="zCode"/>
        <w:rPr>
          <w:shd w:val="clear" w:color="auto" w:fill="FFFFFF"/>
        </w:rPr>
      </w:pPr>
      <w:r w:rsidRPr="003D6752">
        <w:rPr>
          <w:shd w:val="clear" w:color="auto" w:fill="FFFFFF"/>
        </w:rPr>
        <w:t>}</w:t>
      </w:r>
    </w:p>
    <w:p w14:paraId="2A92A623" w14:textId="77777777" w:rsidR="003D6752" w:rsidRPr="003D6752" w:rsidRDefault="003D6752" w:rsidP="003D6752">
      <w:pPr>
        <w:pStyle w:val="zCode"/>
        <w:rPr>
          <w:shd w:val="clear" w:color="auto" w:fill="FFFFFF"/>
        </w:rPr>
      </w:pPr>
    </w:p>
    <w:p w14:paraId="56FC57A2" w14:textId="77777777" w:rsidR="003D6752" w:rsidRPr="003D6752" w:rsidRDefault="003D6752" w:rsidP="003D6752">
      <w:pPr>
        <w:pStyle w:val="zCode"/>
        <w:rPr>
          <w:shd w:val="clear" w:color="auto" w:fill="FFFFFF"/>
        </w:rPr>
      </w:pPr>
      <w:r w:rsidRPr="003D6752">
        <w:rPr>
          <w:shd w:val="clear" w:color="auto" w:fill="FFFFFF"/>
        </w:rPr>
        <w:t>// Хүнсний жагсаалтаас сонгож food_code-оор хайх функц</w:t>
      </w:r>
    </w:p>
    <w:p w14:paraId="29BAC505" w14:textId="77777777" w:rsidR="003D6752" w:rsidRPr="003D6752" w:rsidRDefault="003D6752" w:rsidP="003D6752">
      <w:pPr>
        <w:pStyle w:val="zCode"/>
        <w:rPr>
          <w:shd w:val="clear" w:color="auto" w:fill="FFFFFF"/>
        </w:rPr>
      </w:pPr>
      <w:r w:rsidRPr="003D6752">
        <w:rPr>
          <w:shd w:val="clear" w:color="auto" w:fill="FFFFFF"/>
        </w:rPr>
        <w:t>function handleFoodCodeSearch() {</w:t>
      </w:r>
    </w:p>
    <w:p w14:paraId="7D2526D5" w14:textId="77777777" w:rsidR="003D6752" w:rsidRPr="003D6752" w:rsidRDefault="003D6752" w:rsidP="003D6752">
      <w:pPr>
        <w:pStyle w:val="zCode"/>
        <w:rPr>
          <w:shd w:val="clear" w:color="auto" w:fill="FFFFFF"/>
        </w:rPr>
      </w:pPr>
      <w:r w:rsidRPr="003D6752">
        <w:rPr>
          <w:shd w:val="clear" w:color="auto" w:fill="FFFFFF"/>
        </w:rPr>
        <w:t xml:space="preserve">  const searchTxt = document.getElementById("searchTxt");</w:t>
      </w:r>
    </w:p>
    <w:p w14:paraId="154FA74D" w14:textId="77777777" w:rsidR="003D6752" w:rsidRPr="003D6752" w:rsidRDefault="003D6752" w:rsidP="003D6752">
      <w:pPr>
        <w:pStyle w:val="zCode"/>
        <w:rPr>
          <w:shd w:val="clear" w:color="auto" w:fill="FFFFFF"/>
        </w:rPr>
      </w:pPr>
      <w:r w:rsidRPr="003D6752">
        <w:rPr>
          <w:shd w:val="clear" w:color="auto" w:fill="FFFFFF"/>
        </w:rPr>
        <w:t xml:space="preserve">  if (searchTxt) {</w:t>
      </w:r>
    </w:p>
    <w:p w14:paraId="2BD1FA6F" w14:textId="77777777" w:rsidR="003D6752" w:rsidRPr="003D6752" w:rsidRDefault="003D6752" w:rsidP="003D6752">
      <w:pPr>
        <w:pStyle w:val="zCode"/>
        <w:rPr>
          <w:shd w:val="clear" w:color="auto" w:fill="FFFFFF"/>
        </w:rPr>
      </w:pPr>
      <w:r w:rsidRPr="003D6752">
        <w:rPr>
          <w:shd w:val="clear" w:color="auto" w:fill="FFFFFF"/>
        </w:rPr>
        <w:t xml:space="preserve">    searchTxt.value = "";</w:t>
      </w:r>
    </w:p>
    <w:p w14:paraId="3181366A" w14:textId="77777777" w:rsidR="003D6752" w:rsidRPr="003D6752" w:rsidRDefault="003D6752" w:rsidP="003D6752">
      <w:pPr>
        <w:pStyle w:val="zCode"/>
        <w:rPr>
          <w:shd w:val="clear" w:color="auto" w:fill="FFFFFF"/>
        </w:rPr>
      </w:pPr>
      <w:r w:rsidRPr="003D6752">
        <w:rPr>
          <w:shd w:val="clear" w:color="auto" w:fill="FFFFFF"/>
        </w:rPr>
        <w:t xml:space="preserve">  }</w:t>
      </w:r>
    </w:p>
    <w:p w14:paraId="45113BED" w14:textId="77777777" w:rsidR="003D6752" w:rsidRPr="003D6752" w:rsidRDefault="003D6752" w:rsidP="003D6752">
      <w:pPr>
        <w:pStyle w:val="zCode"/>
        <w:rPr>
          <w:shd w:val="clear" w:color="auto" w:fill="FFFFFF"/>
        </w:rPr>
      </w:pPr>
    </w:p>
    <w:p w14:paraId="4134CE83" w14:textId="77777777" w:rsidR="003D6752" w:rsidRPr="003D6752" w:rsidRDefault="003D6752" w:rsidP="003D6752">
      <w:pPr>
        <w:pStyle w:val="zCode"/>
        <w:rPr>
          <w:shd w:val="clear" w:color="auto" w:fill="FFFFFF"/>
        </w:rPr>
      </w:pPr>
      <w:r w:rsidRPr="003D6752">
        <w:rPr>
          <w:shd w:val="clear" w:color="auto" w:fill="FFFFFF"/>
        </w:rPr>
        <w:t xml:space="preserve">  const selectedCodes = getSelectedFoodCodes();</w:t>
      </w:r>
    </w:p>
    <w:p w14:paraId="21E34225" w14:textId="77777777" w:rsidR="003D6752" w:rsidRPr="003D6752" w:rsidRDefault="003D6752" w:rsidP="003D6752">
      <w:pPr>
        <w:pStyle w:val="zCode"/>
        <w:rPr>
          <w:shd w:val="clear" w:color="auto" w:fill="FFFFFF"/>
        </w:rPr>
      </w:pPr>
    </w:p>
    <w:p w14:paraId="266D5504" w14:textId="77777777" w:rsidR="003D6752" w:rsidRPr="003D6752" w:rsidRDefault="003D6752" w:rsidP="003D6752">
      <w:pPr>
        <w:pStyle w:val="zCode"/>
        <w:rPr>
          <w:shd w:val="clear" w:color="auto" w:fill="FFFFFF"/>
        </w:rPr>
      </w:pPr>
      <w:r w:rsidRPr="003D6752">
        <w:rPr>
          <w:shd w:val="clear" w:color="auto" w:fill="FFFFFF"/>
        </w:rPr>
        <w:t xml:space="preserve">  if (!selectedCodes.length) {</w:t>
      </w:r>
    </w:p>
    <w:p w14:paraId="4B63508C" w14:textId="77777777" w:rsidR="003D6752" w:rsidRPr="003D6752" w:rsidRDefault="003D6752" w:rsidP="003D6752">
      <w:pPr>
        <w:pStyle w:val="zCode"/>
        <w:rPr>
          <w:shd w:val="clear" w:color="auto" w:fill="FFFFFF"/>
        </w:rPr>
      </w:pPr>
      <w:r w:rsidRPr="003D6752">
        <w:rPr>
          <w:shd w:val="clear" w:color="auto" w:fill="FFFFFF"/>
        </w:rPr>
        <w:t xml:space="preserve">    setResultHtml(renderDefaultTables(nutritionData));</w:t>
      </w:r>
    </w:p>
    <w:p w14:paraId="3C15D963" w14:textId="77777777" w:rsidR="003D6752" w:rsidRPr="003D6752" w:rsidRDefault="003D6752" w:rsidP="003D6752">
      <w:pPr>
        <w:pStyle w:val="zCode"/>
        <w:rPr>
          <w:shd w:val="clear" w:color="auto" w:fill="FFFFFF"/>
        </w:rPr>
      </w:pPr>
      <w:r w:rsidRPr="003D6752">
        <w:rPr>
          <w:shd w:val="clear" w:color="auto" w:fill="FFFFFF"/>
        </w:rPr>
        <w:t xml:space="preserve">    return;</w:t>
      </w:r>
    </w:p>
    <w:p w14:paraId="2D416C3B" w14:textId="77777777" w:rsidR="003D6752" w:rsidRPr="003D6752" w:rsidRDefault="003D6752" w:rsidP="003D6752">
      <w:pPr>
        <w:pStyle w:val="zCode"/>
        <w:rPr>
          <w:shd w:val="clear" w:color="auto" w:fill="FFFFFF"/>
        </w:rPr>
      </w:pPr>
      <w:r w:rsidRPr="003D6752">
        <w:rPr>
          <w:shd w:val="clear" w:color="auto" w:fill="FFFFFF"/>
        </w:rPr>
        <w:t xml:space="preserve">  }</w:t>
      </w:r>
    </w:p>
    <w:p w14:paraId="41E1CEED" w14:textId="77777777" w:rsidR="003D6752" w:rsidRPr="003D6752" w:rsidRDefault="003D6752" w:rsidP="003D6752">
      <w:pPr>
        <w:pStyle w:val="zCode"/>
        <w:rPr>
          <w:shd w:val="clear" w:color="auto" w:fill="FFFFFF"/>
        </w:rPr>
      </w:pPr>
    </w:p>
    <w:p w14:paraId="0ECC3C7B" w14:textId="77777777" w:rsidR="003D6752" w:rsidRPr="003D6752" w:rsidRDefault="003D6752" w:rsidP="003D6752">
      <w:pPr>
        <w:pStyle w:val="zCode"/>
        <w:rPr>
          <w:shd w:val="clear" w:color="auto" w:fill="FFFFFF"/>
        </w:rPr>
      </w:pPr>
      <w:r w:rsidRPr="003D6752">
        <w:rPr>
          <w:shd w:val="clear" w:color="auto" w:fill="FFFFFF"/>
        </w:rPr>
        <w:lastRenderedPageBreak/>
        <w:t xml:space="preserve">  renderCurrentResults();</w:t>
      </w:r>
    </w:p>
    <w:p w14:paraId="4C39011E" w14:textId="77777777" w:rsidR="003D6752" w:rsidRPr="003D6752" w:rsidRDefault="003D6752" w:rsidP="003D6752">
      <w:pPr>
        <w:pStyle w:val="zCode"/>
        <w:rPr>
          <w:shd w:val="clear" w:color="auto" w:fill="FFFFFF"/>
        </w:rPr>
      </w:pPr>
      <w:r w:rsidRPr="003D6752">
        <w:rPr>
          <w:shd w:val="clear" w:color="auto" w:fill="FFFFFF"/>
        </w:rPr>
        <w:t>}</w:t>
      </w:r>
    </w:p>
    <w:p w14:paraId="41ECABD9" w14:textId="77777777" w:rsidR="003D6752" w:rsidRPr="003D6752" w:rsidRDefault="003D6752" w:rsidP="003D6752">
      <w:pPr>
        <w:pStyle w:val="zCode"/>
        <w:rPr>
          <w:shd w:val="clear" w:color="auto" w:fill="FFFFFF"/>
        </w:rPr>
      </w:pPr>
    </w:p>
    <w:p w14:paraId="2F897668" w14:textId="77777777" w:rsidR="003D6752" w:rsidRPr="003D6752" w:rsidRDefault="003D6752" w:rsidP="003D6752">
      <w:pPr>
        <w:pStyle w:val="zCode"/>
        <w:rPr>
          <w:shd w:val="clear" w:color="auto" w:fill="FFFFFF"/>
        </w:rPr>
      </w:pPr>
      <w:r w:rsidRPr="003D6752">
        <w:rPr>
          <w:shd w:val="clear" w:color="auto" w:fill="FFFFFF"/>
        </w:rPr>
        <w:t>function rerenderCurrentSelection() {</w:t>
      </w:r>
    </w:p>
    <w:p w14:paraId="47902DB3" w14:textId="77777777" w:rsidR="003D6752" w:rsidRPr="003D6752" w:rsidRDefault="003D6752" w:rsidP="003D6752">
      <w:pPr>
        <w:pStyle w:val="zCode"/>
        <w:rPr>
          <w:shd w:val="clear" w:color="auto" w:fill="FFFFFF"/>
        </w:rPr>
      </w:pPr>
      <w:r w:rsidRPr="003D6752">
        <w:rPr>
          <w:shd w:val="clear" w:color="auto" w:fill="FFFFFF"/>
        </w:rPr>
        <w:t xml:space="preserve">  renderCurrentResults();</w:t>
      </w:r>
    </w:p>
    <w:p w14:paraId="01361588" w14:textId="77777777" w:rsidR="003D6752" w:rsidRPr="003D6752" w:rsidRDefault="003D6752" w:rsidP="003D6752">
      <w:pPr>
        <w:pStyle w:val="zCode"/>
        <w:rPr>
          <w:shd w:val="clear" w:color="auto" w:fill="FFFFFF"/>
        </w:rPr>
      </w:pPr>
      <w:r w:rsidRPr="003D6752">
        <w:rPr>
          <w:shd w:val="clear" w:color="auto" w:fill="FFFFFF"/>
        </w:rPr>
        <w:t>}</w:t>
      </w:r>
    </w:p>
    <w:p w14:paraId="12E4AC4B" w14:textId="77777777" w:rsidR="003D6752" w:rsidRPr="003D6752" w:rsidRDefault="003D6752" w:rsidP="003D6752">
      <w:pPr>
        <w:pStyle w:val="zCode"/>
        <w:rPr>
          <w:shd w:val="clear" w:color="auto" w:fill="FFFFFF"/>
        </w:rPr>
      </w:pPr>
    </w:p>
    <w:p w14:paraId="69B28153"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Хүнсний жагсаалтаас сонгосон checkbox-уудын food_code болон input-ээс авсан keyword хоёроор nutritionData-ыг шүүж харуулна. Хэрэв хоёулаа хоосон бол эхний 4 элементийг харуулна.</w:t>
      </w:r>
    </w:p>
    <w:p w14:paraId="00184ED2" w14:textId="77777777" w:rsidR="003D6752" w:rsidRPr="003D6752" w:rsidRDefault="003D6752" w:rsidP="003D6752">
      <w:pPr>
        <w:pStyle w:val="zCode"/>
        <w:rPr>
          <w:shd w:val="clear" w:color="auto" w:fill="FFFFFF"/>
        </w:rPr>
      </w:pPr>
      <w:r w:rsidRPr="003D6752">
        <w:rPr>
          <w:shd w:val="clear" w:color="auto" w:fill="FFFFFF"/>
        </w:rPr>
        <w:t xml:space="preserve">function </w:t>
      </w:r>
      <w:r w:rsidRPr="003D6752">
        <w:rPr>
          <w:highlight w:val="yellow"/>
          <w:shd w:val="clear" w:color="auto" w:fill="FFFFFF"/>
        </w:rPr>
        <w:t>renderCurrentResults</w:t>
      </w:r>
      <w:r w:rsidRPr="003D6752">
        <w:rPr>
          <w:shd w:val="clear" w:color="auto" w:fill="FFFFFF"/>
        </w:rPr>
        <w:t>() {</w:t>
      </w:r>
    </w:p>
    <w:p w14:paraId="3F947B3F" w14:textId="77777777" w:rsidR="003D6752" w:rsidRPr="003D6752" w:rsidRDefault="003D6752" w:rsidP="003D6752">
      <w:pPr>
        <w:pStyle w:val="zCode"/>
        <w:rPr>
          <w:shd w:val="clear" w:color="auto" w:fill="FFFFFF"/>
        </w:rPr>
      </w:pPr>
      <w:r w:rsidRPr="003D6752">
        <w:rPr>
          <w:shd w:val="clear" w:color="auto" w:fill="FFFFFF"/>
        </w:rPr>
        <w:t xml:space="preserve">  const matched = getMatchedItems();</w:t>
      </w:r>
    </w:p>
    <w:p w14:paraId="3E48F921" w14:textId="77777777" w:rsidR="003D6752" w:rsidRPr="003D6752" w:rsidRDefault="003D6752" w:rsidP="003D6752">
      <w:pPr>
        <w:pStyle w:val="zCode"/>
        <w:rPr>
          <w:shd w:val="clear" w:color="auto" w:fill="FFFFFF"/>
        </w:rPr>
      </w:pPr>
      <w:r w:rsidRPr="003D6752">
        <w:rPr>
          <w:shd w:val="clear" w:color="auto" w:fill="FFFFFF"/>
        </w:rPr>
        <w:t xml:space="preserve">  const selectedTypes = getSelectedNutritionTypes();</w:t>
      </w:r>
    </w:p>
    <w:p w14:paraId="108A34EB" w14:textId="77777777" w:rsidR="003D6752" w:rsidRPr="003D6752" w:rsidRDefault="003D6752" w:rsidP="003D6752">
      <w:pPr>
        <w:pStyle w:val="zCode"/>
        <w:rPr>
          <w:shd w:val="clear" w:color="auto" w:fill="FFFFFF"/>
        </w:rPr>
      </w:pPr>
      <w:r w:rsidRPr="003D6752">
        <w:rPr>
          <w:shd w:val="clear" w:color="auto" w:fill="FFFFFF"/>
        </w:rPr>
        <w:t xml:space="preserve">  setResultHtml(renderNutritionTables(matched, selectedTypes));</w:t>
      </w:r>
    </w:p>
    <w:p w14:paraId="211CCB41" w14:textId="77777777" w:rsidR="003D6752" w:rsidRPr="003D6752" w:rsidRDefault="003D6752" w:rsidP="003D6752">
      <w:pPr>
        <w:pStyle w:val="zCode"/>
        <w:rPr>
          <w:shd w:val="clear" w:color="auto" w:fill="FFFFFF"/>
        </w:rPr>
      </w:pPr>
      <w:r w:rsidRPr="003D6752">
        <w:rPr>
          <w:shd w:val="clear" w:color="auto" w:fill="FFFFFF"/>
        </w:rPr>
        <w:t>}</w:t>
      </w:r>
    </w:p>
    <w:p w14:paraId="68AE32B6" w14:textId="77777777" w:rsidR="003D6752" w:rsidRPr="003D6752" w:rsidRDefault="003D6752" w:rsidP="003D6752">
      <w:pPr>
        <w:pStyle w:val="zCode"/>
        <w:rPr>
          <w:color w:val="538135" w:themeColor="accent6" w:themeShade="BF"/>
          <w:shd w:val="clear" w:color="auto" w:fill="FFFFFF"/>
        </w:rPr>
      </w:pPr>
    </w:p>
    <w:p w14:paraId="7DDC4F7F"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Хүнсний жагсаалтаас сонгосон checkbox-уудын food_code болон input-ээс авсан keyword хоёроор nutritionData-ыг шүүж харуулна. Хэрэв хоёулаа хоосон бол эхний 4 элементийг харуулна.</w:t>
      </w:r>
    </w:p>
    <w:p w14:paraId="07E2C41C" w14:textId="77777777" w:rsidR="003D6752" w:rsidRPr="003D6752" w:rsidRDefault="003D6752" w:rsidP="003D6752">
      <w:pPr>
        <w:pStyle w:val="zCode"/>
        <w:rPr>
          <w:shd w:val="clear" w:color="auto" w:fill="FFFFFF"/>
        </w:rPr>
      </w:pPr>
      <w:r w:rsidRPr="003D6752">
        <w:rPr>
          <w:shd w:val="clear" w:color="auto" w:fill="FFFFFF"/>
        </w:rPr>
        <w:t xml:space="preserve">function </w:t>
      </w:r>
      <w:r w:rsidRPr="003D6752">
        <w:rPr>
          <w:highlight w:val="yellow"/>
          <w:shd w:val="clear" w:color="auto" w:fill="FFFFFF"/>
        </w:rPr>
        <w:t>getMatchedItems</w:t>
      </w:r>
      <w:r w:rsidRPr="003D6752">
        <w:rPr>
          <w:shd w:val="clear" w:color="auto" w:fill="FFFFFF"/>
        </w:rPr>
        <w:t>() {</w:t>
      </w:r>
    </w:p>
    <w:p w14:paraId="218A1B26" w14:textId="77777777" w:rsidR="003D6752" w:rsidRPr="003D6752" w:rsidRDefault="003D6752" w:rsidP="003D6752">
      <w:pPr>
        <w:pStyle w:val="zCode"/>
        <w:rPr>
          <w:shd w:val="clear" w:color="auto" w:fill="FFFFFF"/>
        </w:rPr>
      </w:pPr>
      <w:r w:rsidRPr="003D6752">
        <w:rPr>
          <w:shd w:val="clear" w:color="auto" w:fill="FFFFFF"/>
        </w:rPr>
        <w:t xml:space="preserve">  const selectedCodes = getSelectedFoodCodes();</w:t>
      </w:r>
    </w:p>
    <w:p w14:paraId="4A404464" w14:textId="77777777" w:rsidR="003D6752" w:rsidRPr="003D6752" w:rsidRDefault="003D6752" w:rsidP="003D6752">
      <w:pPr>
        <w:pStyle w:val="zCode"/>
        <w:rPr>
          <w:shd w:val="clear" w:color="auto" w:fill="FFFFFF"/>
        </w:rPr>
      </w:pPr>
      <w:r w:rsidRPr="003D6752">
        <w:rPr>
          <w:shd w:val="clear" w:color="auto" w:fill="FFFFFF"/>
        </w:rPr>
        <w:t xml:space="preserve">  const keyword = getSearchKeyword();</w:t>
      </w:r>
    </w:p>
    <w:p w14:paraId="1E8C8407" w14:textId="77777777" w:rsidR="003D6752" w:rsidRPr="003D6752" w:rsidRDefault="003D6752" w:rsidP="003D6752">
      <w:pPr>
        <w:pStyle w:val="zCode"/>
        <w:rPr>
          <w:shd w:val="clear" w:color="auto" w:fill="FFFFFF"/>
        </w:rPr>
      </w:pPr>
    </w:p>
    <w:p w14:paraId="0FB1AFE7" w14:textId="77777777" w:rsidR="003D6752" w:rsidRPr="003D6752" w:rsidRDefault="003D6752" w:rsidP="003D6752">
      <w:pPr>
        <w:pStyle w:val="zCode"/>
        <w:rPr>
          <w:shd w:val="clear" w:color="auto" w:fill="FFFFFF"/>
        </w:rPr>
      </w:pPr>
      <w:r w:rsidRPr="003D6752">
        <w:rPr>
          <w:shd w:val="clear" w:color="auto" w:fill="FFFFFF"/>
        </w:rPr>
        <w:t xml:space="preserve">  if (selectedCodes.length) {</w:t>
      </w:r>
    </w:p>
    <w:p w14:paraId="2EB5DC9A" w14:textId="77777777" w:rsidR="003D6752" w:rsidRPr="003D6752" w:rsidRDefault="003D6752" w:rsidP="003D6752">
      <w:pPr>
        <w:pStyle w:val="zCode"/>
        <w:rPr>
          <w:shd w:val="clear" w:color="auto" w:fill="FFFFFF"/>
        </w:rPr>
      </w:pPr>
      <w:r w:rsidRPr="003D6752">
        <w:rPr>
          <w:shd w:val="clear" w:color="auto" w:fill="FFFFFF"/>
        </w:rPr>
        <w:t xml:space="preserve">    return nutritionData.filter((item) =&gt; selectedCodes.includes(item.food_code));</w:t>
      </w:r>
    </w:p>
    <w:p w14:paraId="11DCD5D1" w14:textId="77777777" w:rsidR="003D6752" w:rsidRPr="003D6752" w:rsidRDefault="003D6752" w:rsidP="003D6752">
      <w:pPr>
        <w:pStyle w:val="zCode"/>
        <w:rPr>
          <w:shd w:val="clear" w:color="auto" w:fill="FFFFFF"/>
        </w:rPr>
      </w:pPr>
      <w:r w:rsidRPr="003D6752">
        <w:rPr>
          <w:shd w:val="clear" w:color="auto" w:fill="FFFFFF"/>
        </w:rPr>
        <w:t xml:space="preserve">  }</w:t>
      </w:r>
    </w:p>
    <w:p w14:paraId="60036C8B" w14:textId="77777777" w:rsidR="003D6752" w:rsidRPr="003D6752" w:rsidRDefault="003D6752" w:rsidP="003D6752">
      <w:pPr>
        <w:pStyle w:val="zCode"/>
        <w:rPr>
          <w:shd w:val="clear" w:color="auto" w:fill="FFFFFF"/>
        </w:rPr>
      </w:pPr>
    </w:p>
    <w:p w14:paraId="7E68047B" w14:textId="77777777" w:rsidR="003D6752" w:rsidRPr="003D6752" w:rsidRDefault="003D6752" w:rsidP="003D6752">
      <w:pPr>
        <w:pStyle w:val="zCode"/>
        <w:rPr>
          <w:shd w:val="clear" w:color="auto" w:fill="FFFFFF"/>
        </w:rPr>
      </w:pPr>
      <w:r w:rsidRPr="003D6752">
        <w:rPr>
          <w:shd w:val="clear" w:color="auto" w:fill="FFFFFF"/>
        </w:rPr>
        <w:t xml:space="preserve">  if (keyword) {</w:t>
      </w:r>
    </w:p>
    <w:p w14:paraId="7780E9C7" w14:textId="77777777" w:rsidR="003D6752" w:rsidRPr="003D6752" w:rsidRDefault="003D6752" w:rsidP="003D6752">
      <w:pPr>
        <w:pStyle w:val="zCode"/>
        <w:rPr>
          <w:shd w:val="clear" w:color="auto" w:fill="FFFFFF"/>
        </w:rPr>
      </w:pPr>
      <w:r w:rsidRPr="003D6752">
        <w:rPr>
          <w:shd w:val="clear" w:color="auto" w:fill="FFFFFF"/>
        </w:rPr>
        <w:t xml:space="preserve">    return nutritionData.filter((item) =&gt; (item.food_name || "").toLowerCase().includes(keyword));</w:t>
      </w:r>
    </w:p>
    <w:p w14:paraId="27956451" w14:textId="77777777" w:rsidR="003D6752" w:rsidRPr="003D6752" w:rsidRDefault="003D6752" w:rsidP="003D6752">
      <w:pPr>
        <w:pStyle w:val="zCode"/>
        <w:rPr>
          <w:shd w:val="clear" w:color="auto" w:fill="FFFFFF"/>
        </w:rPr>
      </w:pPr>
      <w:r w:rsidRPr="003D6752">
        <w:rPr>
          <w:shd w:val="clear" w:color="auto" w:fill="FFFFFF"/>
        </w:rPr>
        <w:t xml:space="preserve">  }</w:t>
      </w:r>
    </w:p>
    <w:p w14:paraId="293635FE" w14:textId="77777777" w:rsidR="003D6752" w:rsidRPr="003D6752" w:rsidRDefault="003D6752" w:rsidP="003D6752">
      <w:pPr>
        <w:pStyle w:val="zCode"/>
        <w:rPr>
          <w:shd w:val="clear" w:color="auto" w:fill="FFFFFF"/>
        </w:rPr>
      </w:pPr>
    </w:p>
    <w:p w14:paraId="1FC21E74" w14:textId="77777777" w:rsidR="003D6752" w:rsidRPr="003D6752" w:rsidRDefault="003D6752" w:rsidP="003D6752">
      <w:pPr>
        <w:pStyle w:val="zCode"/>
        <w:rPr>
          <w:shd w:val="clear" w:color="auto" w:fill="FFFFFF"/>
        </w:rPr>
      </w:pPr>
      <w:r w:rsidRPr="003D6752">
        <w:rPr>
          <w:shd w:val="clear" w:color="auto" w:fill="FFFFFF"/>
        </w:rPr>
        <w:t xml:space="preserve">  return nutritionData.slice(0, DEFAULT_ITEM_COUNT);</w:t>
      </w:r>
    </w:p>
    <w:p w14:paraId="7516FF0F" w14:textId="77777777" w:rsidR="003D6752" w:rsidRPr="003D6752" w:rsidRDefault="003D6752" w:rsidP="003D6752">
      <w:pPr>
        <w:pStyle w:val="zCode"/>
        <w:rPr>
          <w:shd w:val="clear" w:color="auto" w:fill="FFFFFF"/>
        </w:rPr>
      </w:pPr>
      <w:r w:rsidRPr="003D6752">
        <w:rPr>
          <w:shd w:val="clear" w:color="auto" w:fill="FFFFFF"/>
        </w:rPr>
        <w:t>}</w:t>
      </w:r>
    </w:p>
    <w:p w14:paraId="0E43E820" w14:textId="77777777" w:rsidR="003D6752" w:rsidRPr="003D6752" w:rsidRDefault="003D6752" w:rsidP="003D6752">
      <w:pPr>
        <w:pStyle w:val="zCode"/>
        <w:rPr>
          <w:shd w:val="clear" w:color="auto" w:fill="FFFFFF"/>
        </w:rPr>
      </w:pPr>
    </w:p>
    <w:p w14:paraId="5E2CC8E6" w14:textId="77777777" w:rsidR="003D6752" w:rsidRPr="003D6752" w:rsidRDefault="003D6752" w:rsidP="003D6752">
      <w:pPr>
        <w:pStyle w:val="zCode"/>
        <w:rPr>
          <w:shd w:val="clear" w:color="auto" w:fill="FFFFFF"/>
        </w:rPr>
      </w:pPr>
      <w:r w:rsidRPr="003D6752">
        <w:rPr>
          <w:shd w:val="clear" w:color="auto" w:fill="FFFFFF"/>
        </w:rPr>
        <w:t>// Хайх үгийг авна. Хэрэв хоосон бол "" гэж авна.</w:t>
      </w:r>
    </w:p>
    <w:p w14:paraId="7723FF03" w14:textId="77777777" w:rsidR="003D6752" w:rsidRPr="003D6752" w:rsidRDefault="003D6752" w:rsidP="003D6752">
      <w:pPr>
        <w:pStyle w:val="zCode"/>
        <w:rPr>
          <w:shd w:val="clear" w:color="auto" w:fill="FFFFFF"/>
        </w:rPr>
      </w:pPr>
      <w:r w:rsidRPr="003D6752">
        <w:rPr>
          <w:shd w:val="clear" w:color="auto" w:fill="FFFFFF"/>
        </w:rPr>
        <w:t xml:space="preserve">function </w:t>
      </w:r>
      <w:r w:rsidRPr="003D6752">
        <w:rPr>
          <w:highlight w:val="yellow"/>
          <w:shd w:val="clear" w:color="auto" w:fill="FFFFFF"/>
        </w:rPr>
        <w:t>getSearchKeyword</w:t>
      </w:r>
      <w:r w:rsidRPr="003D6752">
        <w:rPr>
          <w:shd w:val="clear" w:color="auto" w:fill="FFFFFF"/>
        </w:rPr>
        <w:t>() {</w:t>
      </w:r>
    </w:p>
    <w:p w14:paraId="3AFAFFAA" w14:textId="77777777" w:rsidR="003D6752" w:rsidRPr="003D6752" w:rsidRDefault="003D6752" w:rsidP="003D6752">
      <w:pPr>
        <w:pStyle w:val="zCode"/>
        <w:rPr>
          <w:shd w:val="clear" w:color="auto" w:fill="FFFFFF"/>
        </w:rPr>
      </w:pPr>
      <w:r w:rsidRPr="003D6752">
        <w:rPr>
          <w:shd w:val="clear" w:color="auto" w:fill="FFFFFF"/>
        </w:rPr>
        <w:t xml:space="preserve">  return document.getElementById("searchTxt")?.value.trim().toLowerCase() || "";</w:t>
      </w:r>
    </w:p>
    <w:p w14:paraId="4A2EF40D" w14:textId="77777777" w:rsidR="003D6752" w:rsidRPr="003D6752" w:rsidRDefault="003D6752" w:rsidP="003D6752">
      <w:pPr>
        <w:pStyle w:val="zCode"/>
        <w:rPr>
          <w:shd w:val="clear" w:color="auto" w:fill="FFFFFF"/>
        </w:rPr>
      </w:pPr>
      <w:r w:rsidRPr="003D6752">
        <w:rPr>
          <w:shd w:val="clear" w:color="auto" w:fill="FFFFFF"/>
        </w:rPr>
        <w:t>}</w:t>
      </w:r>
    </w:p>
    <w:p w14:paraId="065561A8" w14:textId="77777777" w:rsidR="003D6752" w:rsidRPr="003D6752" w:rsidRDefault="003D6752" w:rsidP="003D6752">
      <w:pPr>
        <w:pStyle w:val="zCode"/>
        <w:rPr>
          <w:color w:val="538135" w:themeColor="accent6" w:themeShade="BF"/>
          <w:shd w:val="clear" w:color="auto" w:fill="FFFFFF"/>
        </w:rPr>
      </w:pPr>
    </w:p>
    <w:p w14:paraId="14900FB9"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Хүнсний жагсаалтаас сонгосон checkbox-уудын food_code утгуудыг массив хэлбэрээр авна. Жишээ нь: ["01_0106", "01_0107", ...]</w:t>
      </w:r>
    </w:p>
    <w:p w14:paraId="75B7EDB1" w14:textId="77777777" w:rsidR="003D6752" w:rsidRPr="003D6752" w:rsidRDefault="003D6752" w:rsidP="003D6752">
      <w:pPr>
        <w:pStyle w:val="zCode"/>
        <w:rPr>
          <w:shd w:val="clear" w:color="auto" w:fill="FFFFFF"/>
        </w:rPr>
      </w:pPr>
      <w:r w:rsidRPr="003D6752">
        <w:rPr>
          <w:shd w:val="clear" w:color="auto" w:fill="FFFFFF"/>
        </w:rPr>
        <w:t xml:space="preserve">function </w:t>
      </w:r>
      <w:r w:rsidRPr="003D6752">
        <w:rPr>
          <w:highlight w:val="yellow"/>
          <w:shd w:val="clear" w:color="auto" w:fill="FFFFFF"/>
        </w:rPr>
        <w:t>getSelectedFoodCodes</w:t>
      </w:r>
      <w:r w:rsidRPr="003D6752">
        <w:rPr>
          <w:shd w:val="clear" w:color="auto" w:fill="FFFFFF"/>
        </w:rPr>
        <w:t>() {</w:t>
      </w:r>
    </w:p>
    <w:p w14:paraId="2C269610" w14:textId="77777777" w:rsidR="003D6752" w:rsidRPr="003D6752" w:rsidRDefault="003D6752" w:rsidP="003D6752">
      <w:pPr>
        <w:pStyle w:val="zCode"/>
        <w:rPr>
          <w:shd w:val="clear" w:color="auto" w:fill="FFFFFF"/>
        </w:rPr>
      </w:pPr>
      <w:r w:rsidRPr="003D6752">
        <w:rPr>
          <w:shd w:val="clear" w:color="auto" w:fill="FFFFFF"/>
        </w:rPr>
        <w:t xml:space="preserve">  return Array.from(document.querySelectorAll('input[name="foodcode"]:checked')).map((checkbox) =&gt; checkbox.value);</w:t>
      </w:r>
    </w:p>
    <w:p w14:paraId="5F57B9E7" w14:textId="77777777" w:rsidR="003D6752" w:rsidRPr="003D6752" w:rsidRDefault="003D6752" w:rsidP="003D6752">
      <w:pPr>
        <w:pStyle w:val="zCode"/>
        <w:rPr>
          <w:shd w:val="clear" w:color="auto" w:fill="FFFFFF"/>
        </w:rPr>
      </w:pPr>
      <w:r w:rsidRPr="003D6752">
        <w:rPr>
          <w:shd w:val="clear" w:color="auto" w:fill="FFFFFF"/>
        </w:rPr>
        <w:t>}</w:t>
      </w:r>
    </w:p>
    <w:p w14:paraId="4383C7CE" w14:textId="77777777" w:rsidR="003D6752" w:rsidRPr="003D6752" w:rsidRDefault="003D6752" w:rsidP="003D6752">
      <w:pPr>
        <w:pStyle w:val="zCode"/>
        <w:rPr>
          <w:shd w:val="clear" w:color="auto" w:fill="FFFFFF"/>
        </w:rPr>
      </w:pPr>
    </w:p>
    <w:p w14:paraId="31951177"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nutrition category-ээс сонгосон бүх checkbox-уудын утгыг авна. Жишээ нь: proximates, minerals, vitamins гэх мэт.</w:t>
      </w:r>
    </w:p>
    <w:p w14:paraId="3ECBBDB9" w14:textId="77777777" w:rsidR="003D6752" w:rsidRPr="003D6752" w:rsidRDefault="003D6752" w:rsidP="003D6752">
      <w:pPr>
        <w:pStyle w:val="zCode"/>
        <w:rPr>
          <w:shd w:val="clear" w:color="auto" w:fill="FFFFFF"/>
        </w:rPr>
      </w:pPr>
      <w:r w:rsidRPr="003D6752">
        <w:rPr>
          <w:shd w:val="clear" w:color="auto" w:fill="FFFFFF"/>
        </w:rPr>
        <w:t xml:space="preserve">function </w:t>
      </w:r>
      <w:r w:rsidRPr="003D6752">
        <w:rPr>
          <w:highlight w:val="yellow"/>
          <w:shd w:val="clear" w:color="auto" w:fill="FFFFFF"/>
        </w:rPr>
        <w:t>getSelectedNutritionTypes</w:t>
      </w:r>
      <w:r w:rsidRPr="003D6752">
        <w:rPr>
          <w:shd w:val="clear" w:color="auto" w:fill="FFFFFF"/>
        </w:rPr>
        <w:t>() {</w:t>
      </w:r>
    </w:p>
    <w:p w14:paraId="293A4497" w14:textId="77777777" w:rsidR="003D6752" w:rsidRPr="003D6752" w:rsidRDefault="003D6752" w:rsidP="003D6752">
      <w:pPr>
        <w:pStyle w:val="zCode"/>
        <w:rPr>
          <w:shd w:val="clear" w:color="auto" w:fill="FFFFFF"/>
        </w:rPr>
      </w:pPr>
      <w:r w:rsidRPr="003D6752">
        <w:rPr>
          <w:shd w:val="clear" w:color="auto" w:fill="FFFFFF"/>
        </w:rPr>
        <w:t xml:space="preserve">  return Array.from(document.querySelectorAll('input[name="nutrition"]:checked')).map((checkbox) =&gt; checkbox.value);</w:t>
      </w:r>
    </w:p>
    <w:p w14:paraId="3B661B4A" w14:textId="77777777" w:rsidR="003D6752" w:rsidRPr="003D6752" w:rsidRDefault="003D6752" w:rsidP="003D6752">
      <w:pPr>
        <w:pStyle w:val="zCode"/>
        <w:rPr>
          <w:shd w:val="clear" w:color="auto" w:fill="FFFFFF"/>
        </w:rPr>
      </w:pPr>
      <w:r w:rsidRPr="003D6752">
        <w:rPr>
          <w:shd w:val="clear" w:color="auto" w:fill="FFFFFF"/>
        </w:rPr>
        <w:t>}</w:t>
      </w:r>
    </w:p>
    <w:p w14:paraId="5731B5D5" w14:textId="77777777" w:rsidR="003D6752" w:rsidRPr="003D6752" w:rsidRDefault="003D6752" w:rsidP="003D6752">
      <w:pPr>
        <w:pStyle w:val="zCode"/>
        <w:rPr>
          <w:shd w:val="clear" w:color="auto" w:fill="FFFFFF"/>
        </w:rPr>
      </w:pPr>
    </w:p>
    <w:p w14:paraId="29197EF4"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Хүнсний жагсаалтаас сонгож хайх checkbox-уудыг бүгдийг нь uncheck болгох функц.</w:t>
      </w:r>
    </w:p>
    <w:p w14:paraId="5228108F" w14:textId="77777777" w:rsidR="003D6752" w:rsidRPr="003D6752" w:rsidRDefault="003D6752" w:rsidP="003D6752">
      <w:pPr>
        <w:pStyle w:val="zCode"/>
        <w:rPr>
          <w:shd w:val="clear" w:color="auto" w:fill="FFFFFF"/>
        </w:rPr>
      </w:pPr>
      <w:r w:rsidRPr="003D6752">
        <w:rPr>
          <w:shd w:val="clear" w:color="auto" w:fill="FFFFFF"/>
        </w:rPr>
        <w:lastRenderedPageBreak/>
        <w:t xml:space="preserve">function </w:t>
      </w:r>
      <w:r w:rsidRPr="003D6752">
        <w:rPr>
          <w:highlight w:val="yellow"/>
          <w:shd w:val="clear" w:color="auto" w:fill="FFFFFF"/>
        </w:rPr>
        <w:t>clearCheckedFoodCodes</w:t>
      </w:r>
      <w:r w:rsidRPr="003D6752">
        <w:rPr>
          <w:shd w:val="clear" w:color="auto" w:fill="FFFFFF"/>
        </w:rPr>
        <w:t>() {</w:t>
      </w:r>
    </w:p>
    <w:p w14:paraId="66102772" w14:textId="77777777" w:rsidR="003D6752" w:rsidRPr="003D6752" w:rsidRDefault="003D6752" w:rsidP="003D6752">
      <w:pPr>
        <w:pStyle w:val="zCode"/>
        <w:rPr>
          <w:shd w:val="clear" w:color="auto" w:fill="FFFFFF"/>
        </w:rPr>
      </w:pPr>
      <w:r w:rsidRPr="003D6752">
        <w:rPr>
          <w:shd w:val="clear" w:color="auto" w:fill="FFFFFF"/>
        </w:rPr>
        <w:t xml:space="preserve">  document.querySelectorAll('input[name="foodcode"]:checked').forEach((checkbox) =&gt; {</w:t>
      </w:r>
    </w:p>
    <w:p w14:paraId="14C63707" w14:textId="77777777" w:rsidR="003D6752" w:rsidRPr="003D6752" w:rsidRDefault="003D6752" w:rsidP="003D6752">
      <w:pPr>
        <w:pStyle w:val="zCode"/>
        <w:rPr>
          <w:shd w:val="clear" w:color="auto" w:fill="FFFFFF"/>
        </w:rPr>
      </w:pPr>
      <w:r w:rsidRPr="003D6752">
        <w:rPr>
          <w:shd w:val="clear" w:color="auto" w:fill="FFFFFF"/>
        </w:rPr>
        <w:t xml:space="preserve">    checkbox.checked = false;</w:t>
      </w:r>
    </w:p>
    <w:p w14:paraId="1339CFA1" w14:textId="77777777" w:rsidR="003D6752" w:rsidRPr="003D6752" w:rsidRDefault="003D6752" w:rsidP="003D6752">
      <w:pPr>
        <w:pStyle w:val="zCode"/>
        <w:rPr>
          <w:shd w:val="clear" w:color="auto" w:fill="FFFFFF"/>
        </w:rPr>
      </w:pPr>
      <w:r w:rsidRPr="003D6752">
        <w:rPr>
          <w:shd w:val="clear" w:color="auto" w:fill="FFFFFF"/>
        </w:rPr>
        <w:t xml:space="preserve">  });</w:t>
      </w:r>
    </w:p>
    <w:p w14:paraId="2BDEFCED" w14:textId="77777777" w:rsidR="003D6752" w:rsidRPr="003D6752" w:rsidRDefault="003D6752" w:rsidP="003D6752">
      <w:pPr>
        <w:pStyle w:val="zCode"/>
        <w:rPr>
          <w:shd w:val="clear" w:color="auto" w:fill="FFFFFF"/>
        </w:rPr>
      </w:pPr>
      <w:r w:rsidRPr="003D6752">
        <w:rPr>
          <w:shd w:val="clear" w:color="auto" w:fill="FFFFFF"/>
        </w:rPr>
        <w:t>}</w:t>
      </w:r>
    </w:p>
    <w:p w14:paraId="2499D4BC" w14:textId="77777777" w:rsidR="003D6752" w:rsidRPr="003D6752" w:rsidRDefault="003D6752" w:rsidP="003D6752">
      <w:pPr>
        <w:pStyle w:val="zCode"/>
        <w:rPr>
          <w:shd w:val="clear" w:color="auto" w:fill="FFFFFF"/>
        </w:rPr>
      </w:pPr>
    </w:p>
    <w:p w14:paraId="3C82F276"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 Үр дүн харуулах хэсэг рүү HTML-ийг гаргана.</w:t>
      </w:r>
    </w:p>
    <w:p w14:paraId="069C5B42" w14:textId="77777777" w:rsidR="003D6752" w:rsidRPr="003D6752" w:rsidRDefault="003D6752" w:rsidP="003D6752">
      <w:pPr>
        <w:pStyle w:val="zCode"/>
        <w:rPr>
          <w:shd w:val="clear" w:color="auto" w:fill="FFFFFF"/>
        </w:rPr>
      </w:pPr>
      <w:r w:rsidRPr="003D6752">
        <w:rPr>
          <w:shd w:val="clear" w:color="auto" w:fill="FFFFFF"/>
        </w:rPr>
        <w:t xml:space="preserve">function </w:t>
      </w:r>
      <w:r w:rsidRPr="003D6752">
        <w:rPr>
          <w:highlight w:val="yellow"/>
          <w:shd w:val="clear" w:color="auto" w:fill="FFFFFF"/>
        </w:rPr>
        <w:t>setResultHtml</w:t>
      </w:r>
      <w:r w:rsidRPr="003D6752">
        <w:rPr>
          <w:shd w:val="clear" w:color="auto" w:fill="FFFFFF"/>
        </w:rPr>
        <w:t>(html) {</w:t>
      </w:r>
    </w:p>
    <w:p w14:paraId="3765A3E8" w14:textId="77777777" w:rsidR="003D6752" w:rsidRPr="003D6752" w:rsidRDefault="003D6752" w:rsidP="003D6752">
      <w:pPr>
        <w:pStyle w:val="zCode"/>
        <w:rPr>
          <w:shd w:val="clear" w:color="auto" w:fill="FFFFFF"/>
        </w:rPr>
      </w:pPr>
      <w:r w:rsidRPr="003D6752">
        <w:rPr>
          <w:shd w:val="clear" w:color="auto" w:fill="FFFFFF"/>
        </w:rPr>
        <w:t xml:space="preserve">  const resultTbl = document.getElementById("</w:t>
      </w:r>
      <w:r w:rsidRPr="003D6752">
        <w:rPr>
          <w:color w:val="EE0000"/>
          <w:shd w:val="clear" w:color="auto" w:fill="FFFFFF"/>
        </w:rPr>
        <w:t>resultTbl</w:t>
      </w:r>
      <w:r w:rsidRPr="003D6752">
        <w:rPr>
          <w:shd w:val="clear" w:color="auto" w:fill="FFFFFF"/>
        </w:rPr>
        <w:t>");</w:t>
      </w:r>
    </w:p>
    <w:p w14:paraId="514DC635" w14:textId="77777777" w:rsidR="003D6752" w:rsidRPr="003D6752" w:rsidRDefault="003D6752" w:rsidP="003D6752">
      <w:pPr>
        <w:pStyle w:val="zCode"/>
        <w:rPr>
          <w:shd w:val="clear" w:color="auto" w:fill="FFFFFF"/>
        </w:rPr>
      </w:pPr>
      <w:r w:rsidRPr="003D6752">
        <w:rPr>
          <w:shd w:val="clear" w:color="auto" w:fill="FFFFFF"/>
        </w:rPr>
        <w:t xml:space="preserve">  if (resultTbl) {</w:t>
      </w:r>
    </w:p>
    <w:p w14:paraId="2FB9D1AC" w14:textId="77777777" w:rsidR="003D6752" w:rsidRPr="003D6752" w:rsidRDefault="003D6752" w:rsidP="003D6752">
      <w:pPr>
        <w:pStyle w:val="zCode"/>
        <w:rPr>
          <w:shd w:val="clear" w:color="auto" w:fill="FFFFFF"/>
        </w:rPr>
      </w:pPr>
      <w:r w:rsidRPr="003D6752">
        <w:rPr>
          <w:shd w:val="clear" w:color="auto" w:fill="FFFFFF"/>
        </w:rPr>
        <w:t xml:space="preserve">    resultTbl.innerHTML = html;</w:t>
      </w:r>
    </w:p>
    <w:p w14:paraId="06AD74FA" w14:textId="77777777" w:rsidR="003D6752" w:rsidRPr="003D6752" w:rsidRDefault="003D6752" w:rsidP="003D6752">
      <w:pPr>
        <w:pStyle w:val="zCode"/>
        <w:rPr>
          <w:shd w:val="clear" w:color="auto" w:fill="FFFFFF"/>
        </w:rPr>
      </w:pPr>
      <w:r w:rsidRPr="003D6752">
        <w:rPr>
          <w:shd w:val="clear" w:color="auto" w:fill="FFFFFF"/>
        </w:rPr>
        <w:t xml:space="preserve">  }</w:t>
      </w:r>
    </w:p>
    <w:p w14:paraId="476D44DB" w14:textId="77777777" w:rsidR="003D6752" w:rsidRPr="003D6752" w:rsidRDefault="003D6752" w:rsidP="003D6752">
      <w:pPr>
        <w:pStyle w:val="zCode"/>
        <w:rPr>
          <w:shd w:val="clear" w:color="auto" w:fill="FFFFFF"/>
        </w:rPr>
      </w:pPr>
      <w:r w:rsidRPr="003D6752">
        <w:rPr>
          <w:shd w:val="clear" w:color="auto" w:fill="FFFFFF"/>
        </w:rPr>
        <w:t>}</w:t>
      </w:r>
    </w:p>
    <w:p w14:paraId="45F75B94" w14:textId="77777777" w:rsidR="003D6752" w:rsidRPr="003D6752" w:rsidRDefault="003D6752" w:rsidP="003D6752">
      <w:pPr>
        <w:pStyle w:val="zCode"/>
        <w:rPr>
          <w:shd w:val="clear" w:color="auto" w:fill="FFFFFF"/>
        </w:rPr>
      </w:pPr>
    </w:p>
    <w:p w14:paraId="3D810453" w14:textId="77777777" w:rsidR="003D6752" w:rsidRPr="003D6752" w:rsidRDefault="003D6752" w:rsidP="003D6752">
      <w:pPr>
        <w:pStyle w:val="zCode"/>
        <w:rPr>
          <w:color w:val="538135" w:themeColor="accent6" w:themeShade="BF"/>
          <w:shd w:val="clear" w:color="auto" w:fill="FFFFFF"/>
        </w:rPr>
      </w:pPr>
      <w:r w:rsidRPr="003D6752">
        <w:rPr>
          <w:color w:val="538135" w:themeColor="accent6" w:themeShade="BF"/>
          <w:shd w:val="clear" w:color="auto" w:fill="FFFFFF"/>
        </w:rPr>
        <w:t>// Эхний 4 элементийг харуулж байна. DEFAULT_ITEM_COUNT = 4. DEFAULT_TYPES = ["proximates", "minerals", "vitamins"] гэсэн nutrition category-үүдийг харуулж байна.</w:t>
      </w:r>
    </w:p>
    <w:p w14:paraId="198FA98A" w14:textId="77777777" w:rsidR="003D6752" w:rsidRPr="003D6752" w:rsidRDefault="003D6752" w:rsidP="003D6752">
      <w:pPr>
        <w:pStyle w:val="zCode"/>
        <w:rPr>
          <w:shd w:val="clear" w:color="auto" w:fill="FFFFFF"/>
        </w:rPr>
      </w:pPr>
      <w:r w:rsidRPr="003D6752">
        <w:rPr>
          <w:shd w:val="clear" w:color="auto" w:fill="FFFFFF"/>
        </w:rPr>
        <w:t xml:space="preserve">export function </w:t>
      </w:r>
      <w:r w:rsidRPr="003D6752">
        <w:rPr>
          <w:highlight w:val="yellow"/>
          <w:shd w:val="clear" w:color="auto" w:fill="FFFFFF"/>
        </w:rPr>
        <w:t>renderDefaultTables</w:t>
      </w:r>
      <w:r w:rsidRPr="003D6752">
        <w:rPr>
          <w:shd w:val="clear" w:color="auto" w:fill="FFFFFF"/>
        </w:rPr>
        <w:t>(data) {</w:t>
      </w:r>
    </w:p>
    <w:p w14:paraId="3767CE41" w14:textId="77777777" w:rsidR="003D6752" w:rsidRPr="003D6752" w:rsidRDefault="003D6752" w:rsidP="003D6752">
      <w:pPr>
        <w:pStyle w:val="zCode"/>
        <w:rPr>
          <w:shd w:val="clear" w:color="auto" w:fill="FFFFFF"/>
        </w:rPr>
      </w:pPr>
      <w:r w:rsidRPr="003D6752">
        <w:rPr>
          <w:shd w:val="clear" w:color="auto" w:fill="FFFFFF"/>
        </w:rPr>
        <w:t xml:space="preserve">  const defaultItems = data.slice(0, DEFAULT_ITEM_COUNT);</w:t>
      </w:r>
    </w:p>
    <w:p w14:paraId="24605328" w14:textId="77777777" w:rsidR="003D6752" w:rsidRPr="003D6752" w:rsidRDefault="003D6752" w:rsidP="003D6752">
      <w:pPr>
        <w:pStyle w:val="zCode"/>
        <w:rPr>
          <w:shd w:val="clear" w:color="auto" w:fill="FFFFFF"/>
        </w:rPr>
      </w:pPr>
      <w:r w:rsidRPr="003D6752">
        <w:rPr>
          <w:shd w:val="clear" w:color="auto" w:fill="FFFFFF"/>
        </w:rPr>
        <w:t xml:space="preserve">  return </w:t>
      </w:r>
      <w:r w:rsidRPr="003D6752">
        <w:rPr>
          <w:highlight w:val="green"/>
          <w:shd w:val="clear" w:color="auto" w:fill="FFFFFF"/>
        </w:rPr>
        <w:t>renderNutritionTables</w:t>
      </w:r>
      <w:r w:rsidRPr="003D6752">
        <w:rPr>
          <w:shd w:val="clear" w:color="auto" w:fill="FFFFFF"/>
        </w:rPr>
        <w:t>(defaultItems, DEFAULT_TYPES);</w:t>
      </w:r>
    </w:p>
    <w:p w14:paraId="1E62DA35" w14:textId="77777777" w:rsidR="003D6752" w:rsidRPr="003D6752" w:rsidRDefault="003D6752" w:rsidP="003D6752">
      <w:pPr>
        <w:pStyle w:val="zCode"/>
        <w:rPr>
          <w:shd w:val="clear" w:color="auto" w:fill="FFFFFF"/>
        </w:rPr>
      </w:pPr>
      <w:r w:rsidRPr="003D6752">
        <w:rPr>
          <w:shd w:val="clear" w:color="auto" w:fill="FFFFFF"/>
        </w:rPr>
        <w:t>}</w:t>
      </w:r>
    </w:p>
    <w:p w14:paraId="5159F154" w14:textId="642A1BF5" w:rsidR="003D6752" w:rsidRDefault="003D6752" w:rsidP="003D6752">
      <w:pPr>
        <w:pStyle w:val="C2nd"/>
        <w:rPr>
          <w:shd w:val="clear" w:color="auto" w:fill="FFFFFF"/>
        </w:rPr>
      </w:pPr>
      <w:bookmarkStart w:id="88" w:name="_Toc231258325"/>
      <w:r w:rsidRPr="003D6752">
        <w:rPr>
          <w:shd w:val="clear" w:color="auto" w:fill="FFFFFF"/>
        </w:rPr>
        <w:t>src/js/pages/searchPage.js</w:t>
      </w:r>
      <w:r>
        <w:rPr>
          <w:shd w:val="clear" w:color="auto" w:fill="FFFFFF"/>
        </w:rPr>
        <w:t xml:space="preserve"> шинэчил</w:t>
      </w:r>
      <w:bookmarkEnd w:id="88"/>
    </w:p>
    <w:p w14:paraId="2F7CC600" w14:textId="7E059348" w:rsidR="00C120E2" w:rsidRDefault="00C120E2" w:rsidP="00C120E2">
      <w:pPr>
        <w:pStyle w:val="zCode"/>
      </w:pPr>
      <w:r>
        <w:rPr>
          <w:noProof/>
        </w:rPr>
        <w:drawing>
          <wp:inline distT="0" distB="0" distL="0" distR="0" wp14:anchorId="5BD0ABC3" wp14:editId="323D8AE0">
            <wp:extent cx="5940425" cy="1109662"/>
            <wp:effectExtent l="19050" t="19050" r="22225" b="14605"/>
            <wp:docPr id="20887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7203" name=""/>
                    <pic:cNvPicPr/>
                  </pic:nvPicPr>
                  <pic:blipFill rotWithShape="1">
                    <a:blip r:embed="rId128"/>
                    <a:srcRect t="6153" b="58875"/>
                    <a:stretch>
                      <a:fillRect/>
                    </a:stretch>
                  </pic:blipFill>
                  <pic:spPr bwMode="auto">
                    <a:xfrm>
                      <a:off x="0" y="0"/>
                      <a:ext cx="5940425" cy="1109662"/>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C4A2B5" w14:textId="7A3D908B" w:rsidR="00C120E2" w:rsidRDefault="00C120E2" w:rsidP="00C120E2">
      <w:pPr>
        <w:pStyle w:val="zCode"/>
        <w:rPr>
          <w:lang w:val="en-US"/>
        </w:rPr>
      </w:pPr>
      <w:r>
        <w:rPr>
          <w:noProof/>
        </w:rPr>
        <w:drawing>
          <wp:inline distT="0" distB="0" distL="0" distR="0" wp14:anchorId="058E4D5B" wp14:editId="30384861">
            <wp:extent cx="5940425" cy="1042987"/>
            <wp:effectExtent l="19050" t="19050" r="22225" b="24130"/>
            <wp:docPr id="103796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63615" name=""/>
                    <pic:cNvPicPr/>
                  </pic:nvPicPr>
                  <pic:blipFill rotWithShape="1">
                    <a:blip r:embed="rId129"/>
                    <a:srcRect t="6154" b="60977"/>
                    <a:stretch>
                      <a:fillRect/>
                    </a:stretch>
                  </pic:blipFill>
                  <pic:spPr bwMode="auto">
                    <a:xfrm>
                      <a:off x="0" y="0"/>
                      <a:ext cx="5940425" cy="1042987"/>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933B30" w14:textId="58AE530C" w:rsidR="00C120E2" w:rsidRPr="00C120E2" w:rsidRDefault="00C120E2" w:rsidP="00C120E2">
      <w:pPr>
        <w:pStyle w:val="zCode"/>
        <w:rPr>
          <w:lang w:val="en-US"/>
        </w:rPr>
      </w:pPr>
      <w:r>
        <w:rPr>
          <w:noProof/>
        </w:rPr>
        <w:drawing>
          <wp:inline distT="0" distB="0" distL="0" distR="0" wp14:anchorId="35B51C59" wp14:editId="51BFA0F3">
            <wp:extent cx="5940425" cy="2090737"/>
            <wp:effectExtent l="19050" t="19050" r="22225" b="24130"/>
            <wp:docPr id="193338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86178" name=""/>
                    <pic:cNvPicPr/>
                  </pic:nvPicPr>
                  <pic:blipFill rotWithShape="1">
                    <a:blip r:embed="rId130"/>
                    <a:srcRect t="4948" b="29228"/>
                    <a:stretch>
                      <a:fillRect/>
                    </a:stretch>
                  </pic:blipFill>
                  <pic:spPr bwMode="auto">
                    <a:xfrm>
                      <a:off x="0" y="0"/>
                      <a:ext cx="5940425" cy="2090737"/>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60555B82" w14:textId="1B5D5120" w:rsidR="003D6752" w:rsidRPr="003D6752" w:rsidRDefault="003D6752" w:rsidP="003D6752">
      <w:pPr>
        <w:pStyle w:val="zCode"/>
        <w:rPr>
          <w:shd w:val="clear" w:color="auto" w:fill="FFFFFF"/>
        </w:rPr>
      </w:pPr>
      <w:r>
        <w:rPr>
          <w:noProof/>
        </w:rPr>
        <w:lastRenderedPageBreak/>
        <w:drawing>
          <wp:inline distT="0" distB="0" distL="0" distR="0" wp14:anchorId="49059CEF" wp14:editId="0E02C572">
            <wp:extent cx="5940425" cy="2714625"/>
            <wp:effectExtent l="0" t="0" r="3175" b="9525"/>
            <wp:docPr id="152545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57896" name=""/>
                    <pic:cNvPicPr/>
                  </pic:nvPicPr>
                  <pic:blipFill rotWithShape="1">
                    <a:blip r:embed="rId131"/>
                    <a:srcRect b="35676"/>
                    <a:stretch>
                      <a:fillRect/>
                    </a:stretch>
                  </pic:blipFill>
                  <pic:spPr bwMode="auto">
                    <a:xfrm>
                      <a:off x="0" y="0"/>
                      <a:ext cx="5940425" cy="2714625"/>
                    </a:xfrm>
                    <a:prstGeom prst="rect">
                      <a:avLst/>
                    </a:prstGeom>
                    <a:ln>
                      <a:noFill/>
                    </a:ln>
                    <a:extLst>
                      <a:ext uri="{53640926-AAD7-44D8-BBD7-CCE9431645EC}">
                        <a14:shadowObscured xmlns:a14="http://schemas.microsoft.com/office/drawing/2010/main"/>
                      </a:ext>
                    </a:extLst>
                  </pic:spPr>
                </pic:pic>
              </a:graphicData>
            </a:graphic>
          </wp:inline>
        </w:drawing>
      </w:r>
    </w:p>
    <w:p w14:paraId="1473004F" w14:textId="77777777" w:rsidR="003D6752" w:rsidRPr="003D6752" w:rsidRDefault="003D6752" w:rsidP="003D6752">
      <w:pPr>
        <w:pStyle w:val="zCode"/>
        <w:rPr>
          <w:shd w:val="clear" w:color="auto" w:fill="FFFFFF"/>
        </w:rPr>
      </w:pPr>
      <w:r w:rsidRPr="003D6752">
        <w:rPr>
          <w:shd w:val="clear" w:color="auto" w:fill="FFFFFF"/>
        </w:rPr>
        <w:t xml:space="preserve">import { </w:t>
      </w:r>
      <w:r w:rsidRPr="00E8465A">
        <w:rPr>
          <w:highlight w:val="cyan"/>
          <w:shd w:val="clear" w:color="auto" w:fill="FFFFFF"/>
        </w:rPr>
        <w:t>getNutritions</w:t>
      </w:r>
      <w:r w:rsidRPr="003D6752">
        <w:rPr>
          <w:shd w:val="clear" w:color="auto" w:fill="FFFFFF"/>
        </w:rPr>
        <w:t xml:space="preserve"> } from "../services/nutritionService.js"; </w:t>
      </w:r>
      <w:r w:rsidRPr="003D6752">
        <w:rPr>
          <w:color w:val="538135" w:themeColor="accent6" w:themeShade="BF"/>
          <w:shd w:val="clear" w:color="auto" w:fill="FFFFFF"/>
        </w:rPr>
        <w:t>// Хоолны шим тэжээлийн өгөгдлийг авна.</w:t>
      </w:r>
    </w:p>
    <w:p w14:paraId="1ADF9F28" w14:textId="77777777" w:rsidR="003D6752" w:rsidRPr="003D6752" w:rsidRDefault="003D6752" w:rsidP="003D6752">
      <w:pPr>
        <w:pStyle w:val="zCode"/>
        <w:rPr>
          <w:color w:val="538135" w:themeColor="accent6" w:themeShade="BF"/>
          <w:shd w:val="clear" w:color="auto" w:fill="FFFFFF"/>
        </w:rPr>
      </w:pPr>
      <w:r w:rsidRPr="003D6752">
        <w:rPr>
          <w:shd w:val="clear" w:color="auto" w:fill="FFFFFF"/>
        </w:rPr>
        <w:t xml:space="preserve">import { </w:t>
      </w:r>
      <w:r w:rsidRPr="00F1019F">
        <w:rPr>
          <w:color w:val="EE0000"/>
          <w:shd w:val="clear" w:color="auto" w:fill="FFFFFF"/>
        </w:rPr>
        <w:t xml:space="preserve">buildFoodGroups, bindSearchEvents, renderDefaultTables, initNutritionData </w:t>
      </w:r>
      <w:r w:rsidRPr="003D6752">
        <w:rPr>
          <w:shd w:val="clear" w:color="auto" w:fill="FFFFFF"/>
        </w:rPr>
        <w:t xml:space="preserve">} from "../fn/foodSearchEvents.js"; </w:t>
      </w:r>
      <w:r w:rsidRPr="003D6752">
        <w:rPr>
          <w:color w:val="538135" w:themeColor="accent6" w:themeShade="BF"/>
          <w:shd w:val="clear" w:color="auto" w:fill="FFFFFF"/>
        </w:rPr>
        <w:t>// food_group бүрээр багцалсан food_code, food_name-үүдийг авна. Жишээ нь: "Cereals and Cereal products" → [{ food_code: "01_0106", food_name: "Barley flour, whole grain" }, ...]</w:t>
      </w:r>
    </w:p>
    <w:p w14:paraId="0FE98DD0" w14:textId="77777777" w:rsidR="003D6752" w:rsidRPr="003D6752" w:rsidRDefault="003D6752" w:rsidP="003D6752">
      <w:pPr>
        <w:pStyle w:val="zCode"/>
        <w:rPr>
          <w:shd w:val="clear" w:color="auto" w:fill="FFFFFF"/>
        </w:rPr>
      </w:pPr>
    </w:p>
    <w:p w14:paraId="0DF21498" w14:textId="77777777" w:rsidR="003D6752" w:rsidRPr="003D6752" w:rsidRDefault="003D6752" w:rsidP="003D6752">
      <w:pPr>
        <w:pStyle w:val="zCode"/>
        <w:rPr>
          <w:color w:val="538135" w:themeColor="accent6" w:themeShade="BF"/>
          <w:shd w:val="clear" w:color="auto" w:fill="FFFFFF"/>
        </w:rPr>
      </w:pPr>
      <w:r w:rsidRPr="003D6752">
        <w:rPr>
          <w:shd w:val="clear" w:color="auto" w:fill="FFFFFF"/>
        </w:rPr>
        <w:t xml:space="preserve">import { </w:t>
      </w:r>
      <w:r w:rsidRPr="00F1019F">
        <w:rPr>
          <w:highlight w:val="yellow"/>
          <w:shd w:val="clear" w:color="auto" w:fill="FFFFFF"/>
        </w:rPr>
        <w:t>renderSidebarPageLayout</w:t>
      </w:r>
      <w:r w:rsidRPr="003D6752">
        <w:rPr>
          <w:shd w:val="clear" w:color="auto" w:fill="FFFFFF"/>
        </w:rPr>
        <w:t xml:space="preserve"> } from "../layouts/sidebarPageLayout.js"; </w:t>
      </w:r>
      <w:r w:rsidRPr="003D6752">
        <w:rPr>
          <w:color w:val="538135" w:themeColor="accent6" w:themeShade="BF"/>
          <w:shd w:val="clear" w:color="auto" w:fill="FFFFFF"/>
        </w:rPr>
        <w:t>// Sidebar-тай хуудасны layout-г үүсгэх</w:t>
      </w:r>
    </w:p>
    <w:p w14:paraId="1B0CCF42" w14:textId="77777777" w:rsidR="003D6752" w:rsidRPr="003D6752" w:rsidRDefault="003D6752" w:rsidP="003D6752">
      <w:pPr>
        <w:pStyle w:val="zCode"/>
        <w:rPr>
          <w:shd w:val="clear" w:color="auto" w:fill="FFFFFF"/>
        </w:rPr>
      </w:pPr>
      <w:r w:rsidRPr="003D6752">
        <w:rPr>
          <w:shd w:val="clear" w:color="auto" w:fill="FFFFFF"/>
        </w:rPr>
        <w:t xml:space="preserve">import { </w:t>
      </w:r>
      <w:r w:rsidRPr="00E8465A">
        <w:rPr>
          <w:color w:val="00B0F0"/>
          <w:shd w:val="clear" w:color="auto" w:fill="FFFFFF"/>
        </w:rPr>
        <w:t xml:space="preserve">bindSidebar, bindMenuListToggle </w:t>
      </w:r>
      <w:r w:rsidRPr="003D6752">
        <w:rPr>
          <w:shd w:val="clear" w:color="auto" w:fill="FFFFFF"/>
        </w:rPr>
        <w:t>} from "../fn/sidebarEvents.js";</w:t>
      </w:r>
    </w:p>
    <w:p w14:paraId="5577C7C1" w14:textId="77777777" w:rsidR="003D6752" w:rsidRPr="003D6752" w:rsidRDefault="003D6752" w:rsidP="003D6752">
      <w:pPr>
        <w:pStyle w:val="zCode"/>
        <w:rPr>
          <w:shd w:val="clear" w:color="auto" w:fill="FFFFFF"/>
        </w:rPr>
      </w:pPr>
    </w:p>
    <w:p w14:paraId="6F371A77" w14:textId="77777777" w:rsidR="003D6752" w:rsidRPr="003D6752" w:rsidRDefault="003D6752" w:rsidP="003D6752">
      <w:pPr>
        <w:pStyle w:val="zCode"/>
        <w:rPr>
          <w:shd w:val="clear" w:color="auto" w:fill="FFFFFF"/>
        </w:rPr>
      </w:pPr>
      <w:r w:rsidRPr="003D6752">
        <w:rPr>
          <w:shd w:val="clear" w:color="auto" w:fill="FFFFFF"/>
        </w:rPr>
        <w:t xml:space="preserve">import { </w:t>
      </w:r>
      <w:r w:rsidRPr="00F1019F">
        <w:rPr>
          <w:color w:val="7030A0"/>
          <w:highlight w:val="green"/>
          <w:shd w:val="clear" w:color="auto" w:fill="FFFFFF"/>
        </w:rPr>
        <w:t>renderPageLayout</w:t>
      </w:r>
      <w:r w:rsidRPr="00F1019F">
        <w:rPr>
          <w:color w:val="7030A0"/>
          <w:shd w:val="clear" w:color="auto" w:fill="FFFFFF"/>
        </w:rPr>
        <w:t xml:space="preserve"> </w:t>
      </w:r>
      <w:r w:rsidRPr="003D6752">
        <w:rPr>
          <w:shd w:val="clear" w:color="auto" w:fill="FFFFFF"/>
        </w:rPr>
        <w:t>} from "../layouts/pageLayout.js";</w:t>
      </w:r>
    </w:p>
    <w:p w14:paraId="2FFF41E4" w14:textId="77777777" w:rsidR="003D6752" w:rsidRPr="003D6752" w:rsidRDefault="003D6752" w:rsidP="003D6752">
      <w:pPr>
        <w:pStyle w:val="zCode"/>
        <w:rPr>
          <w:shd w:val="clear" w:color="auto" w:fill="FFFFFF"/>
        </w:rPr>
      </w:pPr>
      <w:r w:rsidRPr="003D6752">
        <w:rPr>
          <w:shd w:val="clear" w:color="auto" w:fill="FFFFFF"/>
        </w:rPr>
        <w:t xml:space="preserve">import { </w:t>
      </w:r>
      <w:r w:rsidRPr="00F1019F">
        <w:rPr>
          <w:highlight w:val="lightGray"/>
          <w:shd w:val="clear" w:color="auto" w:fill="FFFFFF"/>
        </w:rPr>
        <w:t>renderNotification</w:t>
      </w:r>
      <w:r w:rsidRPr="003D6752">
        <w:rPr>
          <w:shd w:val="clear" w:color="auto" w:fill="FFFFFF"/>
        </w:rPr>
        <w:t xml:space="preserve"> } from "../layouts/notificationLayout.js";</w:t>
      </w:r>
    </w:p>
    <w:p w14:paraId="6E8F88A3" w14:textId="77777777" w:rsidR="003D6752" w:rsidRPr="003D6752" w:rsidRDefault="003D6752" w:rsidP="003D6752">
      <w:pPr>
        <w:pStyle w:val="zCode"/>
        <w:rPr>
          <w:shd w:val="clear" w:color="auto" w:fill="FFFFFF"/>
        </w:rPr>
      </w:pPr>
    </w:p>
    <w:p w14:paraId="1379D9FE" w14:textId="77777777" w:rsidR="003D6752" w:rsidRPr="003D6752" w:rsidRDefault="003D6752" w:rsidP="003D6752">
      <w:pPr>
        <w:pStyle w:val="zCode"/>
        <w:rPr>
          <w:shd w:val="clear" w:color="auto" w:fill="FFFFFF"/>
        </w:rPr>
      </w:pPr>
      <w:r w:rsidRPr="003D6752">
        <w:rPr>
          <w:shd w:val="clear" w:color="auto" w:fill="FFFFFF"/>
        </w:rPr>
        <w:t xml:space="preserve">import { </w:t>
      </w:r>
      <w:r w:rsidRPr="00F1019F">
        <w:rPr>
          <w:color w:val="0070C0"/>
          <w:shd w:val="clear" w:color="auto" w:fill="FFFFFF"/>
        </w:rPr>
        <w:t xml:space="preserve">renderSearchFoodName </w:t>
      </w:r>
      <w:r w:rsidRPr="003D6752">
        <w:rPr>
          <w:shd w:val="clear" w:color="auto" w:fill="FFFFFF"/>
        </w:rPr>
        <w:t>} from "../components/searchFoodNameSidebar.js";</w:t>
      </w:r>
    </w:p>
    <w:p w14:paraId="44AC93A7" w14:textId="77777777" w:rsidR="003D6752" w:rsidRPr="003D6752" w:rsidRDefault="003D6752" w:rsidP="003D6752">
      <w:pPr>
        <w:pStyle w:val="zCode"/>
        <w:rPr>
          <w:shd w:val="clear" w:color="auto" w:fill="FFFFFF"/>
        </w:rPr>
      </w:pPr>
      <w:r w:rsidRPr="003D6752">
        <w:rPr>
          <w:shd w:val="clear" w:color="auto" w:fill="FFFFFF"/>
        </w:rPr>
        <w:t xml:space="preserve">import { </w:t>
      </w:r>
      <w:r w:rsidRPr="00F1019F">
        <w:rPr>
          <w:color w:val="0070C0"/>
          <w:shd w:val="clear" w:color="auto" w:fill="FFFFFF"/>
        </w:rPr>
        <w:t xml:space="preserve">renderSearchSettings </w:t>
      </w:r>
      <w:r w:rsidRPr="003D6752">
        <w:rPr>
          <w:shd w:val="clear" w:color="auto" w:fill="FFFFFF"/>
        </w:rPr>
        <w:t>} from "../components/searchSettingsSidebar.js";</w:t>
      </w:r>
    </w:p>
    <w:p w14:paraId="2BA95838" w14:textId="77777777" w:rsidR="003D6752" w:rsidRPr="003D6752" w:rsidRDefault="003D6752" w:rsidP="003D6752">
      <w:pPr>
        <w:pStyle w:val="zCode"/>
        <w:rPr>
          <w:shd w:val="clear" w:color="auto" w:fill="FFFFFF"/>
        </w:rPr>
      </w:pPr>
      <w:r w:rsidRPr="003D6752">
        <w:rPr>
          <w:shd w:val="clear" w:color="auto" w:fill="FFFFFF"/>
        </w:rPr>
        <w:t xml:space="preserve">import { </w:t>
      </w:r>
      <w:r w:rsidRPr="00F1019F">
        <w:rPr>
          <w:color w:val="0070C0"/>
          <w:shd w:val="clear" w:color="auto" w:fill="FFFFFF"/>
        </w:rPr>
        <w:t xml:space="preserve">renderFoodGroupList </w:t>
      </w:r>
      <w:r w:rsidRPr="003D6752">
        <w:rPr>
          <w:shd w:val="clear" w:color="auto" w:fill="FFFFFF"/>
        </w:rPr>
        <w:t>} from "../components/searchFoodGroupListSidebar.js";</w:t>
      </w:r>
    </w:p>
    <w:p w14:paraId="1AAA1B10" w14:textId="77777777" w:rsidR="003D6752" w:rsidRPr="003D6752" w:rsidRDefault="003D6752" w:rsidP="003D6752">
      <w:pPr>
        <w:pStyle w:val="zCode"/>
        <w:rPr>
          <w:shd w:val="clear" w:color="auto" w:fill="FFFFFF"/>
        </w:rPr>
      </w:pPr>
    </w:p>
    <w:p w14:paraId="0ADCE991" w14:textId="77777777" w:rsidR="003D6752" w:rsidRPr="003D6752" w:rsidRDefault="003D6752" w:rsidP="003D6752">
      <w:pPr>
        <w:pStyle w:val="zCode"/>
        <w:rPr>
          <w:shd w:val="clear" w:color="auto" w:fill="FFFFFF"/>
        </w:rPr>
      </w:pPr>
      <w:r w:rsidRPr="003D6752">
        <w:rPr>
          <w:shd w:val="clear" w:color="auto" w:fill="FFFFFF"/>
        </w:rPr>
        <w:t xml:space="preserve">export async function </w:t>
      </w:r>
      <w:r w:rsidRPr="00F1019F">
        <w:rPr>
          <w:color w:val="EE0000"/>
          <w:shd w:val="clear" w:color="auto" w:fill="FFFFFF"/>
        </w:rPr>
        <w:t>renderSearchPage</w:t>
      </w:r>
      <w:r w:rsidRPr="003D6752">
        <w:rPr>
          <w:shd w:val="clear" w:color="auto" w:fill="FFFFFF"/>
        </w:rPr>
        <w:t>() {</w:t>
      </w:r>
    </w:p>
    <w:p w14:paraId="57F90E5B" w14:textId="77777777" w:rsidR="003D6752" w:rsidRPr="003D6752" w:rsidRDefault="003D6752" w:rsidP="003D6752">
      <w:pPr>
        <w:pStyle w:val="zCode"/>
        <w:rPr>
          <w:shd w:val="clear" w:color="auto" w:fill="FFFFFF"/>
        </w:rPr>
      </w:pPr>
      <w:r w:rsidRPr="003D6752">
        <w:rPr>
          <w:shd w:val="clear" w:color="auto" w:fill="FFFFFF"/>
        </w:rPr>
        <w:t xml:space="preserve">  const app = document.getElementById("app");</w:t>
      </w:r>
    </w:p>
    <w:p w14:paraId="08A8991F" w14:textId="77777777" w:rsidR="003D6752" w:rsidRPr="003D6752" w:rsidRDefault="003D6752" w:rsidP="003D6752">
      <w:pPr>
        <w:pStyle w:val="zCode"/>
        <w:rPr>
          <w:shd w:val="clear" w:color="auto" w:fill="FFFFFF"/>
        </w:rPr>
      </w:pPr>
    </w:p>
    <w:p w14:paraId="4706E87E" w14:textId="77777777" w:rsidR="003D6752" w:rsidRPr="003D6752" w:rsidRDefault="003D6752" w:rsidP="003D6752">
      <w:pPr>
        <w:pStyle w:val="zCode"/>
        <w:rPr>
          <w:shd w:val="clear" w:color="auto" w:fill="FFFFFF"/>
        </w:rPr>
      </w:pPr>
      <w:r w:rsidRPr="003D6752">
        <w:rPr>
          <w:shd w:val="clear" w:color="auto" w:fill="FFFFFF"/>
        </w:rPr>
        <w:t xml:space="preserve">  app.innerHTML = </w:t>
      </w:r>
      <w:r w:rsidRPr="00F1019F">
        <w:rPr>
          <w:color w:val="7030A0"/>
          <w:highlight w:val="green"/>
          <w:shd w:val="clear" w:color="auto" w:fill="FFFFFF"/>
        </w:rPr>
        <w:t>renderPageLayout</w:t>
      </w:r>
      <w:r w:rsidRPr="003D6752">
        <w:rPr>
          <w:shd w:val="clear" w:color="auto" w:fill="FFFFFF"/>
        </w:rPr>
        <w:t>({</w:t>
      </w:r>
    </w:p>
    <w:p w14:paraId="6F120662" w14:textId="77777777" w:rsidR="003D6752" w:rsidRPr="003D6752" w:rsidRDefault="003D6752" w:rsidP="003D6752">
      <w:pPr>
        <w:pStyle w:val="zCode"/>
        <w:rPr>
          <w:shd w:val="clear" w:color="auto" w:fill="FFFFFF"/>
        </w:rPr>
      </w:pPr>
      <w:r w:rsidRPr="003D6752">
        <w:rPr>
          <w:shd w:val="clear" w:color="auto" w:fill="FFFFFF"/>
        </w:rPr>
        <w:t xml:space="preserve">    content: </w:t>
      </w:r>
      <w:r w:rsidRPr="00F1019F">
        <w:rPr>
          <w:highlight w:val="lightGray"/>
          <w:shd w:val="clear" w:color="auto" w:fill="FFFFFF"/>
        </w:rPr>
        <w:t>renderNotification</w:t>
      </w:r>
      <w:r w:rsidRPr="003D6752">
        <w:rPr>
          <w:shd w:val="clear" w:color="auto" w:fill="FFFFFF"/>
        </w:rPr>
        <w:t>("Loading data..."),</w:t>
      </w:r>
    </w:p>
    <w:p w14:paraId="218BCAED" w14:textId="77777777" w:rsidR="003D6752" w:rsidRPr="003D6752" w:rsidRDefault="003D6752" w:rsidP="003D6752">
      <w:pPr>
        <w:pStyle w:val="zCode"/>
        <w:rPr>
          <w:shd w:val="clear" w:color="auto" w:fill="FFFFFF"/>
        </w:rPr>
      </w:pPr>
      <w:r w:rsidRPr="003D6752">
        <w:rPr>
          <w:shd w:val="clear" w:color="auto" w:fill="FFFFFF"/>
        </w:rPr>
        <w:t xml:space="preserve">  });</w:t>
      </w:r>
    </w:p>
    <w:p w14:paraId="0AF49A2D" w14:textId="77777777" w:rsidR="003D6752" w:rsidRPr="003D6752" w:rsidRDefault="003D6752" w:rsidP="003D6752">
      <w:pPr>
        <w:pStyle w:val="zCode"/>
        <w:rPr>
          <w:shd w:val="clear" w:color="auto" w:fill="FFFFFF"/>
        </w:rPr>
      </w:pPr>
    </w:p>
    <w:p w14:paraId="64CB6D0A" w14:textId="77777777" w:rsidR="003D6752" w:rsidRPr="003D6752" w:rsidRDefault="003D6752" w:rsidP="003D6752">
      <w:pPr>
        <w:pStyle w:val="zCode"/>
        <w:rPr>
          <w:shd w:val="clear" w:color="auto" w:fill="FFFFFF"/>
        </w:rPr>
      </w:pPr>
      <w:r w:rsidRPr="003D6752">
        <w:rPr>
          <w:shd w:val="clear" w:color="auto" w:fill="FFFFFF"/>
        </w:rPr>
        <w:t xml:space="preserve">  try {</w:t>
      </w:r>
    </w:p>
    <w:p w14:paraId="6B22F76A" w14:textId="77777777" w:rsidR="003D6752" w:rsidRPr="003D6752" w:rsidRDefault="003D6752" w:rsidP="003D6752">
      <w:pPr>
        <w:pStyle w:val="zCode"/>
        <w:rPr>
          <w:shd w:val="clear" w:color="auto" w:fill="FFFFFF"/>
        </w:rPr>
      </w:pPr>
      <w:r w:rsidRPr="003D6752">
        <w:rPr>
          <w:shd w:val="clear" w:color="auto" w:fill="FFFFFF"/>
        </w:rPr>
        <w:t xml:space="preserve">    const nutritionData = await </w:t>
      </w:r>
      <w:r w:rsidRPr="00F1019F">
        <w:rPr>
          <w:highlight w:val="cyan"/>
          <w:shd w:val="clear" w:color="auto" w:fill="FFFFFF"/>
        </w:rPr>
        <w:t>getNutritions</w:t>
      </w:r>
      <w:r w:rsidRPr="003D6752">
        <w:rPr>
          <w:shd w:val="clear" w:color="auto" w:fill="FFFFFF"/>
        </w:rPr>
        <w:t xml:space="preserve">(); </w:t>
      </w:r>
      <w:r w:rsidRPr="00F1019F">
        <w:rPr>
          <w:color w:val="538135" w:themeColor="accent6" w:themeShade="BF"/>
          <w:shd w:val="clear" w:color="auto" w:fill="FFFFFF"/>
        </w:rPr>
        <w:t>// Хүнсний найрлагын JSON өгөгдүүдлийг авна.</w:t>
      </w:r>
    </w:p>
    <w:p w14:paraId="377A9518" w14:textId="77777777" w:rsidR="003D6752" w:rsidRPr="003D6752" w:rsidRDefault="003D6752" w:rsidP="003D6752">
      <w:pPr>
        <w:pStyle w:val="zCode"/>
        <w:rPr>
          <w:shd w:val="clear" w:color="auto" w:fill="FFFFFF"/>
        </w:rPr>
      </w:pPr>
      <w:r w:rsidRPr="003D6752">
        <w:rPr>
          <w:shd w:val="clear" w:color="auto" w:fill="FFFFFF"/>
        </w:rPr>
        <w:t xml:space="preserve">    </w:t>
      </w:r>
      <w:r w:rsidRPr="00F1019F">
        <w:rPr>
          <w:color w:val="EE0000"/>
          <w:shd w:val="clear" w:color="auto" w:fill="FFFFFF"/>
        </w:rPr>
        <w:t>initNutritionData</w:t>
      </w:r>
      <w:r w:rsidRPr="003D6752">
        <w:rPr>
          <w:shd w:val="clear" w:color="auto" w:fill="FFFFFF"/>
        </w:rPr>
        <w:t>(nutritionData);</w:t>
      </w:r>
    </w:p>
    <w:p w14:paraId="74B68FA9" w14:textId="77777777" w:rsidR="003D6752" w:rsidRPr="00F1019F" w:rsidRDefault="003D6752" w:rsidP="003D6752">
      <w:pPr>
        <w:pStyle w:val="zCode"/>
        <w:rPr>
          <w:color w:val="538135" w:themeColor="accent6" w:themeShade="BF"/>
          <w:shd w:val="clear" w:color="auto" w:fill="FFFFFF"/>
        </w:rPr>
      </w:pPr>
      <w:r w:rsidRPr="003D6752">
        <w:rPr>
          <w:shd w:val="clear" w:color="auto" w:fill="FFFFFF"/>
        </w:rPr>
        <w:t xml:space="preserve">    const groupedFoods = </w:t>
      </w:r>
      <w:r w:rsidRPr="00F1019F">
        <w:rPr>
          <w:color w:val="EE0000"/>
          <w:shd w:val="clear" w:color="auto" w:fill="FFFFFF"/>
        </w:rPr>
        <w:t>buildFoodGroups</w:t>
      </w:r>
      <w:r w:rsidRPr="003D6752">
        <w:rPr>
          <w:shd w:val="clear" w:color="auto" w:fill="FFFFFF"/>
        </w:rPr>
        <w:t xml:space="preserve">(nutritionData); </w:t>
      </w:r>
      <w:r w:rsidRPr="00F1019F">
        <w:rPr>
          <w:color w:val="538135" w:themeColor="accent6" w:themeShade="BF"/>
          <w:shd w:val="clear" w:color="auto" w:fill="FFFFFF"/>
        </w:rPr>
        <w:t>// food_group бүрээр багцалсан food_code, food_name-үүдийг авна. Жишээ нь: "Cereals and Cereal products" → [{ food_code: "01_0106", food_name: "Barley flour, whole grain" }, ...]</w:t>
      </w:r>
    </w:p>
    <w:p w14:paraId="1AB22D59" w14:textId="77777777" w:rsidR="003D6752" w:rsidRPr="003D6752" w:rsidRDefault="003D6752" w:rsidP="003D6752">
      <w:pPr>
        <w:pStyle w:val="zCode"/>
        <w:rPr>
          <w:shd w:val="clear" w:color="auto" w:fill="FFFFFF"/>
        </w:rPr>
      </w:pPr>
    </w:p>
    <w:p w14:paraId="408278FD" w14:textId="77777777" w:rsidR="003D6752" w:rsidRPr="003D6752" w:rsidRDefault="003D6752" w:rsidP="003D6752">
      <w:pPr>
        <w:pStyle w:val="zCode"/>
        <w:rPr>
          <w:shd w:val="clear" w:color="auto" w:fill="FFFFFF"/>
        </w:rPr>
      </w:pPr>
      <w:r w:rsidRPr="003D6752">
        <w:rPr>
          <w:shd w:val="clear" w:color="auto" w:fill="FFFFFF"/>
        </w:rPr>
        <w:t xml:space="preserve">    app.innerHTML = </w:t>
      </w:r>
      <w:r w:rsidRPr="00F1019F">
        <w:rPr>
          <w:highlight w:val="yellow"/>
          <w:shd w:val="clear" w:color="auto" w:fill="FFFFFF"/>
        </w:rPr>
        <w:t>renderSidebarPageLayout</w:t>
      </w:r>
      <w:r w:rsidRPr="003D6752">
        <w:rPr>
          <w:shd w:val="clear" w:color="auto" w:fill="FFFFFF"/>
        </w:rPr>
        <w:t>({</w:t>
      </w:r>
    </w:p>
    <w:p w14:paraId="68684A97" w14:textId="77777777" w:rsidR="003D6752" w:rsidRPr="003D6752" w:rsidRDefault="003D6752" w:rsidP="003D6752">
      <w:pPr>
        <w:pStyle w:val="zCode"/>
        <w:rPr>
          <w:shd w:val="clear" w:color="auto" w:fill="FFFFFF"/>
        </w:rPr>
      </w:pPr>
      <w:r w:rsidRPr="003D6752">
        <w:rPr>
          <w:shd w:val="clear" w:color="auto" w:fill="FFFFFF"/>
        </w:rPr>
        <w:t xml:space="preserve">      sidebarContent: </w:t>
      </w:r>
      <w:r w:rsidRPr="00F1019F">
        <w:rPr>
          <w:color w:val="0070C0"/>
          <w:shd w:val="clear" w:color="auto" w:fill="FFFFFF"/>
        </w:rPr>
        <w:t>`${renderSearchFoodName()} ${renderSearchSettings()} ${renderFoodGroupList(groupedFoods)}</w:t>
      </w:r>
      <w:r w:rsidRPr="003D6752">
        <w:rPr>
          <w:shd w:val="clear" w:color="auto" w:fill="FFFFFF"/>
        </w:rPr>
        <w:t>`,</w:t>
      </w:r>
    </w:p>
    <w:p w14:paraId="0402640B" w14:textId="77777777" w:rsidR="003D6752" w:rsidRPr="003D6752" w:rsidRDefault="003D6752" w:rsidP="003D6752">
      <w:pPr>
        <w:pStyle w:val="zCode"/>
        <w:rPr>
          <w:shd w:val="clear" w:color="auto" w:fill="FFFFFF"/>
        </w:rPr>
      </w:pPr>
      <w:r w:rsidRPr="003D6752">
        <w:rPr>
          <w:shd w:val="clear" w:color="auto" w:fill="FFFFFF"/>
        </w:rPr>
        <w:t xml:space="preserve">      pageId: "search",</w:t>
      </w:r>
    </w:p>
    <w:p w14:paraId="6AC49DA9" w14:textId="77777777" w:rsidR="003D6752" w:rsidRPr="003D6752" w:rsidRDefault="003D6752" w:rsidP="003D6752">
      <w:pPr>
        <w:pStyle w:val="zCode"/>
        <w:rPr>
          <w:shd w:val="clear" w:color="auto" w:fill="FFFFFF"/>
        </w:rPr>
      </w:pPr>
      <w:r w:rsidRPr="003D6752">
        <w:rPr>
          <w:shd w:val="clear" w:color="auto" w:fill="FFFFFF"/>
        </w:rPr>
        <w:t xml:space="preserve">      pageTitle: "Food Composition Database",</w:t>
      </w:r>
    </w:p>
    <w:p w14:paraId="13E147EB" w14:textId="77777777" w:rsidR="003D6752" w:rsidRPr="003D6752" w:rsidRDefault="003D6752" w:rsidP="003D6752">
      <w:pPr>
        <w:pStyle w:val="zCode"/>
        <w:rPr>
          <w:shd w:val="clear" w:color="auto" w:fill="FFFFFF"/>
        </w:rPr>
      </w:pPr>
      <w:r w:rsidRPr="003D6752">
        <w:rPr>
          <w:shd w:val="clear" w:color="auto" w:fill="FFFFFF"/>
        </w:rPr>
        <w:lastRenderedPageBreak/>
        <w:t xml:space="preserve">      mainContent: `</w:t>
      </w:r>
    </w:p>
    <w:p w14:paraId="4490CF06" w14:textId="77777777" w:rsidR="003D6752" w:rsidRPr="003D6752" w:rsidRDefault="003D6752" w:rsidP="003D6752">
      <w:pPr>
        <w:pStyle w:val="zCode"/>
        <w:rPr>
          <w:shd w:val="clear" w:color="auto" w:fill="FFFFFF"/>
        </w:rPr>
      </w:pPr>
      <w:r w:rsidRPr="003D6752">
        <w:rPr>
          <w:shd w:val="clear" w:color="auto" w:fill="FFFFFF"/>
        </w:rPr>
        <w:t xml:space="preserve">      &lt;div id="</w:t>
      </w:r>
      <w:r w:rsidRPr="00F1019F">
        <w:rPr>
          <w:color w:val="EE0000"/>
          <w:shd w:val="clear" w:color="auto" w:fill="FFFFFF"/>
        </w:rPr>
        <w:t>resultTbl</w:t>
      </w:r>
      <w:r w:rsidRPr="003D6752">
        <w:rPr>
          <w:shd w:val="clear" w:color="auto" w:fill="FFFFFF"/>
        </w:rPr>
        <w:t>"&gt;</w:t>
      </w:r>
    </w:p>
    <w:p w14:paraId="0262EC0E" w14:textId="77777777" w:rsidR="003D6752" w:rsidRPr="003D6752" w:rsidRDefault="003D6752" w:rsidP="003D6752">
      <w:pPr>
        <w:pStyle w:val="zCode"/>
        <w:rPr>
          <w:shd w:val="clear" w:color="auto" w:fill="FFFFFF"/>
        </w:rPr>
      </w:pPr>
      <w:r w:rsidRPr="003D6752">
        <w:rPr>
          <w:shd w:val="clear" w:color="auto" w:fill="FFFFFF"/>
        </w:rPr>
        <w:t xml:space="preserve">        ${</w:t>
      </w:r>
      <w:r w:rsidRPr="00F1019F">
        <w:rPr>
          <w:color w:val="EE0000"/>
          <w:shd w:val="clear" w:color="auto" w:fill="FFFFFF"/>
        </w:rPr>
        <w:t>renderDefaultTables</w:t>
      </w:r>
      <w:r w:rsidRPr="003D6752">
        <w:rPr>
          <w:shd w:val="clear" w:color="auto" w:fill="FFFFFF"/>
        </w:rPr>
        <w:t>(nutritionData)}</w:t>
      </w:r>
    </w:p>
    <w:p w14:paraId="28068484" w14:textId="77777777" w:rsidR="003D6752" w:rsidRPr="003D6752" w:rsidRDefault="003D6752" w:rsidP="003D6752">
      <w:pPr>
        <w:pStyle w:val="zCode"/>
        <w:rPr>
          <w:shd w:val="clear" w:color="auto" w:fill="FFFFFF"/>
        </w:rPr>
      </w:pPr>
      <w:r w:rsidRPr="003D6752">
        <w:rPr>
          <w:shd w:val="clear" w:color="auto" w:fill="FFFFFF"/>
        </w:rPr>
        <w:t xml:space="preserve">      &lt;/div&gt;</w:t>
      </w:r>
    </w:p>
    <w:p w14:paraId="1D1694F9" w14:textId="77777777" w:rsidR="003D6752" w:rsidRPr="003D6752" w:rsidRDefault="003D6752" w:rsidP="003D6752">
      <w:pPr>
        <w:pStyle w:val="zCode"/>
        <w:rPr>
          <w:shd w:val="clear" w:color="auto" w:fill="FFFFFF"/>
        </w:rPr>
      </w:pPr>
      <w:r w:rsidRPr="003D6752">
        <w:rPr>
          <w:shd w:val="clear" w:color="auto" w:fill="FFFFFF"/>
        </w:rPr>
        <w:t xml:space="preserve">    `,</w:t>
      </w:r>
    </w:p>
    <w:p w14:paraId="065DD6D9" w14:textId="77777777" w:rsidR="003D6752" w:rsidRPr="003D6752" w:rsidRDefault="003D6752" w:rsidP="003D6752">
      <w:pPr>
        <w:pStyle w:val="zCode"/>
        <w:rPr>
          <w:shd w:val="clear" w:color="auto" w:fill="FFFFFF"/>
        </w:rPr>
      </w:pPr>
      <w:r w:rsidRPr="003D6752">
        <w:rPr>
          <w:shd w:val="clear" w:color="auto" w:fill="FFFFFF"/>
        </w:rPr>
        <w:t xml:space="preserve">    });</w:t>
      </w:r>
    </w:p>
    <w:p w14:paraId="5907F3C2" w14:textId="77777777" w:rsidR="003D6752" w:rsidRPr="003D6752" w:rsidRDefault="003D6752" w:rsidP="003D6752">
      <w:pPr>
        <w:pStyle w:val="zCode"/>
        <w:rPr>
          <w:shd w:val="clear" w:color="auto" w:fill="FFFFFF"/>
        </w:rPr>
      </w:pPr>
    </w:p>
    <w:p w14:paraId="211F4AC5" w14:textId="77777777" w:rsidR="003D6752" w:rsidRPr="00E8465A" w:rsidRDefault="003D6752" w:rsidP="003D6752">
      <w:pPr>
        <w:pStyle w:val="zCode"/>
        <w:rPr>
          <w:color w:val="00B0F0"/>
          <w:shd w:val="clear" w:color="auto" w:fill="FFFFFF"/>
        </w:rPr>
      </w:pPr>
      <w:r w:rsidRPr="00E8465A">
        <w:rPr>
          <w:color w:val="00B0F0"/>
          <w:shd w:val="clear" w:color="auto" w:fill="FFFFFF"/>
        </w:rPr>
        <w:t xml:space="preserve">    bindSidebar();</w:t>
      </w:r>
    </w:p>
    <w:p w14:paraId="4884339E" w14:textId="77777777" w:rsidR="003D6752" w:rsidRPr="00E8465A" w:rsidRDefault="003D6752" w:rsidP="003D6752">
      <w:pPr>
        <w:pStyle w:val="zCode"/>
        <w:rPr>
          <w:color w:val="00B0F0"/>
          <w:shd w:val="clear" w:color="auto" w:fill="FFFFFF"/>
        </w:rPr>
      </w:pPr>
      <w:r w:rsidRPr="00E8465A">
        <w:rPr>
          <w:color w:val="00B0F0"/>
          <w:shd w:val="clear" w:color="auto" w:fill="FFFFFF"/>
        </w:rPr>
        <w:t xml:space="preserve">    bindMenuListToggle();</w:t>
      </w:r>
    </w:p>
    <w:p w14:paraId="12BD1C41" w14:textId="77777777" w:rsidR="003D6752" w:rsidRPr="00E8465A" w:rsidRDefault="003D6752" w:rsidP="003D6752">
      <w:pPr>
        <w:pStyle w:val="zCode"/>
        <w:rPr>
          <w:color w:val="EE0000"/>
          <w:shd w:val="clear" w:color="auto" w:fill="FFFFFF"/>
        </w:rPr>
      </w:pPr>
      <w:r w:rsidRPr="003D6752">
        <w:rPr>
          <w:shd w:val="clear" w:color="auto" w:fill="FFFFFF"/>
        </w:rPr>
        <w:t xml:space="preserve"> </w:t>
      </w:r>
      <w:r w:rsidRPr="00E8465A">
        <w:rPr>
          <w:color w:val="EE0000"/>
          <w:shd w:val="clear" w:color="auto" w:fill="FFFFFF"/>
        </w:rPr>
        <w:t xml:space="preserve">   bindSearchEvents();</w:t>
      </w:r>
    </w:p>
    <w:p w14:paraId="7BF193A5" w14:textId="77777777" w:rsidR="003D6752" w:rsidRPr="003D6752" w:rsidRDefault="003D6752" w:rsidP="003D6752">
      <w:pPr>
        <w:pStyle w:val="zCode"/>
        <w:rPr>
          <w:shd w:val="clear" w:color="auto" w:fill="FFFFFF"/>
        </w:rPr>
      </w:pPr>
      <w:r w:rsidRPr="003D6752">
        <w:rPr>
          <w:shd w:val="clear" w:color="auto" w:fill="FFFFFF"/>
        </w:rPr>
        <w:t xml:space="preserve">  } catch (error) {</w:t>
      </w:r>
    </w:p>
    <w:p w14:paraId="7DBA1D52" w14:textId="77777777" w:rsidR="003D6752" w:rsidRPr="003D6752" w:rsidRDefault="003D6752" w:rsidP="003D6752">
      <w:pPr>
        <w:pStyle w:val="zCode"/>
        <w:rPr>
          <w:shd w:val="clear" w:color="auto" w:fill="FFFFFF"/>
        </w:rPr>
      </w:pPr>
      <w:r w:rsidRPr="003D6752">
        <w:rPr>
          <w:shd w:val="clear" w:color="auto" w:fill="FFFFFF"/>
        </w:rPr>
        <w:t xml:space="preserve">    app.innerHTML = </w:t>
      </w:r>
      <w:r w:rsidRPr="00F1019F">
        <w:rPr>
          <w:color w:val="7030A0"/>
          <w:highlight w:val="green"/>
          <w:shd w:val="clear" w:color="auto" w:fill="FFFFFF"/>
        </w:rPr>
        <w:t>renderPageLayout</w:t>
      </w:r>
      <w:r w:rsidRPr="003D6752">
        <w:rPr>
          <w:shd w:val="clear" w:color="auto" w:fill="FFFFFF"/>
        </w:rPr>
        <w:t>({</w:t>
      </w:r>
    </w:p>
    <w:p w14:paraId="6803C0B5" w14:textId="77777777" w:rsidR="003D6752" w:rsidRPr="003D6752" w:rsidRDefault="003D6752" w:rsidP="003D6752">
      <w:pPr>
        <w:pStyle w:val="zCode"/>
        <w:rPr>
          <w:shd w:val="clear" w:color="auto" w:fill="FFFFFF"/>
        </w:rPr>
      </w:pPr>
      <w:r w:rsidRPr="003D6752">
        <w:rPr>
          <w:shd w:val="clear" w:color="auto" w:fill="FFFFFF"/>
        </w:rPr>
        <w:t xml:space="preserve">      content: </w:t>
      </w:r>
      <w:r w:rsidRPr="00F1019F">
        <w:rPr>
          <w:highlight w:val="lightGray"/>
          <w:shd w:val="clear" w:color="auto" w:fill="FFFFFF"/>
        </w:rPr>
        <w:t>renderNotification</w:t>
      </w:r>
      <w:r w:rsidRPr="003D6752">
        <w:rPr>
          <w:shd w:val="clear" w:color="auto" w:fill="FFFFFF"/>
        </w:rPr>
        <w:t>("Failed to load nutrition data.", "</w:t>
      </w:r>
      <w:r w:rsidRPr="00F1019F">
        <w:rPr>
          <w:color w:val="EE0000"/>
          <w:shd w:val="clear" w:color="auto" w:fill="FFFFFF"/>
        </w:rPr>
        <w:t>danger</w:t>
      </w:r>
      <w:r w:rsidRPr="003D6752">
        <w:rPr>
          <w:shd w:val="clear" w:color="auto" w:fill="FFFFFF"/>
        </w:rPr>
        <w:t>"),</w:t>
      </w:r>
    </w:p>
    <w:p w14:paraId="7304CB93" w14:textId="77777777" w:rsidR="003D6752" w:rsidRPr="003D6752" w:rsidRDefault="003D6752" w:rsidP="003D6752">
      <w:pPr>
        <w:pStyle w:val="zCode"/>
        <w:rPr>
          <w:shd w:val="clear" w:color="auto" w:fill="FFFFFF"/>
        </w:rPr>
      </w:pPr>
      <w:r w:rsidRPr="003D6752">
        <w:rPr>
          <w:shd w:val="clear" w:color="auto" w:fill="FFFFFF"/>
        </w:rPr>
        <w:t xml:space="preserve">    });</w:t>
      </w:r>
    </w:p>
    <w:p w14:paraId="1A02AEDB" w14:textId="77777777" w:rsidR="003D6752" w:rsidRPr="003D6752" w:rsidRDefault="003D6752" w:rsidP="003D6752">
      <w:pPr>
        <w:pStyle w:val="zCode"/>
        <w:rPr>
          <w:shd w:val="clear" w:color="auto" w:fill="FFFFFF"/>
        </w:rPr>
      </w:pPr>
      <w:r w:rsidRPr="003D6752">
        <w:rPr>
          <w:shd w:val="clear" w:color="auto" w:fill="FFFFFF"/>
        </w:rPr>
        <w:t xml:space="preserve">    console.error("Failed to load nutrition data:", error);</w:t>
      </w:r>
    </w:p>
    <w:p w14:paraId="73FAC320" w14:textId="77777777" w:rsidR="003D6752" w:rsidRPr="003D6752" w:rsidRDefault="003D6752" w:rsidP="003D6752">
      <w:pPr>
        <w:pStyle w:val="zCode"/>
        <w:rPr>
          <w:shd w:val="clear" w:color="auto" w:fill="FFFFFF"/>
        </w:rPr>
      </w:pPr>
      <w:r w:rsidRPr="003D6752">
        <w:rPr>
          <w:shd w:val="clear" w:color="auto" w:fill="FFFFFF"/>
        </w:rPr>
        <w:t xml:space="preserve">  }</w:t>
      </w:r>
    </w:p>
    <w:p w14:paraId="67CFACFB" w14:textId="761C8BF9" w:rsidR="00193213" w:rsidRDefault="003D6752" w:rsidP="003D6752">
      <w:pPr>
        <w:pStyle w:val="zCode"/>
        <w:rPr>
          <w:shd w:val="clear" w:color="auto" w:fill="FFFFFF"/>
        </w:rPr>
      </w:pPr>
      <w:r w:rsidRPr="003D6752">
        <w:rPr>
          <w:shd w:val="clear" w:color="auto" w:fill="FFFFFF"/>
        </w:rPr>
        <w:t>}</w:t>
      </w:r>
    </w:p>
    <w:p w14:paraId="2648D314" w14:textId="5572A8F6" w:rsidR="00C029FC" w:rsidRDefault="00C029FC" w:rsidP="00D53A71">
      <w:pPr>
        <w:pStyle w:val="C2nd"/>
        <w:rPr>
          <w:noProof/>
        </w:rPr>
      </w:pPr>
      <w:bookmarkStart w:id="89" w:name="_Toc231258326"/>
      <w:r w:rsidRPr="00C029FC">
        <w:rPr>
          <w:lang w:val="en-US"/>
        </w:rPr>
        <w:t>src/</w:t>
      </w:r>
      <w:r>
        <w:t>index.html</w:t>
      </w:r>
      <w:bookmarkEnd w:id="89"/>
    </w:p>
    <w:p w14:paraId="22A0F8A5" w14:textId="254D6C84" w:rsidR="00193213" w:rsidRDefault="00C029FC" w:rsidP="00DD6125">
      <w:pPr>
        <w:pStyle w:val="zCode"/>
        <w:rPr>
          <w:shd w:val="clear" w:color="auto" w:fill="FFFFFF"/>
        </w:rPr>
      </w:pPr>
      <w:r>
        <w:rPr>
          <w:noProof/>
        </w:rPr>
        <w:drawing>
          <wp:inline distT="0" distB="0" distL="0" distR="0" wp14:anchorId="0CC169EA" wp14:editId="63E6B8D3">
            <wp:extent cx="5940425" cy="2962275"/>
            <wp:effectExtent l="0" t="0" r="3175" b="9525"/>
            <wp:docPr id="151521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10640" name=""/>
                    <pic:cNvPicPr/>
                  </pic:nvPicPr>
                  <pic:blipFill rotWithShape="1">
                    <a:blip r:embed="rId132"/>
                    <a:srcRect b="29808"/>
                    <a:stretch>
                      <a:fillRect/>
                    </a:stretch>
                  </pic:blipFill>
                  <pic:spPr bwMode="auto">
                    <a:xfrm>
                      <a:off x="0" y="0"/>
                      <a:ext cx="5940425" cy="2962275"/>
                    </a:xfrm>
                    <a:prstGeom prst="rect">
                      <a:avLst/>
                    </a:prstGeom>
                    <a:ln>
                      <a:noFill/>
                    </a:ln>
                    <a:extLst>
                      <a:ext uri="{53640926-AAD7-44D8-BBD7-CCE9431645EC}">
                        <a14:shadowObscured xmlns:a14="http://schemas.microsoft.com/office/drawing/2010/main"/>
                      </a:ext>
                    </a:extLst>
                  </pic:spPr>
                </pic:pic>
              </a:graphicData>
            </a:graphic>
          </wp:inline>
        </w:drawing>
      </w:r>
    </w:p>
    <w:p w14:paraId="3C2132AC" w14:textId="77777777" w:rsidR="002E2AED" w:rsidRPr="002E2AED" w:rsidRDefault="002E2AED" w:rsidP="002E2AED">
      <w:pPr>
        <w:pStyle w:val="zCode"/>
        <w:rPr>
          <w:shd w:val="clear" w:color="auto" w:fill="FFFFFF"/>
        </w:rPr>
      </w:pPr>
      <w:r w:rsidRPr="002E2AED">
        <w:rPr>
          <w:shd w:val="clear" w:color="auto" w:fill="FFFFFF"/>
        </w:rPr>
        <w:t>&lt;!DOCTYPE html&gt;</w:t>
      </w:r>
    </w:p>
    <w:p w14:paraId="60A1D6E9" w14:textId="77777777" w:rsidR="002E2AED" w:rsidRPr="002E2AED" w:rsidRDefault="002E2AED" w:rsidP="002E2AED">
      <w:pPr>
        <w:pStyle w:val="zCode"/>
        <w:rPr>
          <w:shd w:val="clear" w:color="auto" w:fill="FFFFFF"/>
        </w:rPr>
      </w:pPr>
      <w:r w:rsidRPr="002E2AED">
        <w:rPr>
          <w:shd w:val="clear" w:color="auto" w:fill="FFFFFF"/>
        </w:rPr>
        <w:t>&lt;html lang="en"&gt;</w:t>
      </w:r>
    </w:p>
    <w:p w14:paraId="3BBE8E19" w14:textId="77777777" w:rsidR="002E2AED" w:rsidRPr="002E2AED" w:rsidRDefault="002E2AED" w:rsidP="002E2AED">
      <w:pPr>
        <w:pStyle w:val="zCode"/>
        <w:rPr>
          <w:shd w:val="clear" w:color="auto" w:fill="FFFFFF"/>
        </w:rPr>
      </w:pPr>
      <w:r w:rsidRPr="002E2AED">
        <w:rPr>
          <w:shd w:val="clear" w:color="auto" w:fill="FFFFFF"/>
        </w:rPr>
        <w:t>&lt;head&gt;</w:t>
      </w:r>
    </w:p>
    <w:p w14:paraId="185E2CAD" w14:textId="77777777" w:rsidR="002E2AED" w:rsidRPr="002E2AED" w:rsidRDefault="002E2AED" w:rsidP="002E2AED">
      <w:pPr>
        <w:pStyle w:val="zCode"/>
        <w:rPr>
          <w:shd w:val="clear" w:color="auto" w:fill="FFFFFF"/>
        </w:rPr>
      </w:pPr>
      <w:r w:rsidRPr="002E2AED">
        <w:rPr>
          <w:shd w:val="clear" w:color="auto" w:fill="FFFFFF"/>
        </w:rPr>
        <w:t xml:space="preserve">    &lt;meta charset="UTF-8"&gt;</w:t>
      </w:r>
    </w:p>
    <w:p w14:paraId="6FE4A949" w14:textId="77777777" w:rsidR="002E2AED" w:rsidRPr="002E2AED" w:rsidRDefault="002E2AED" w:rsidP="002E2AED">
      <w:pPr>
        <w:pStyle w:val="zCode"/>
        <w:rPr>
          <w:shd w:val="clear" w:color="auto" w:fill="FFFFFF"/>
        </w:rPr>
      </w:pPr>
      <w:r w:rsidRPr="002E2AED">
        <w:rPr>
          <w:shd w:val="clear" w:color="auto" w:fill="FFFFFF"/>
        </w:rPr>
        <w:t xml:space="preserve">    &lt;meta name="viewport" content="width=device-width, initial-scale=1.0"&gt;</w:t>
      </w:r>
    </w:p>
    <w:p w14:paraId="323F3774" w14:textId="77777777" w:rsidR="002E2AED" w:rsidRPr="002E2AED" w:rsidRDefault="002E2AED" w:rsidP="002E2AED">
      <w:pPr>
        <w:pStyle w:val="zCode"/>
        <w:rPr>
          <w:shd w:val="clear" w:color="auto" w:fill="FFFFFF"/>
        </w:rPr>
      </w:pPr>
      <w:r w:rsidRPr="002E2AED">
        <w:rPr>
          <w:shd w:val="clear" w:color="auto" w:fill="FFFFFF"/>
        </w:rPr>
        <w:t xml:space="preserve">    &lt;meta name="description" content="Mongolian Food Composition Database" /&gt;</w:t>
      </w:r>
    </w:p>
    <w:p w14:paraId="3E3F2034" w14:textId="77777777" w:rsidR="002E2AED" w:rsidRPr="002E2AED" w:rsidRDefault="002E2AED" w:rsidP="002E2AED">
      <w:pPr>
        <w:pStyle w:val="zCode"/>
        <w:rPr>
          <w:shd w:val="clear" w:color="auto" w:fill="FFFFFF"/>
        </w:rPr>
      </w:pPr>
      <w:r w:rsidRPr="002E2AED">
        <w:rPr>
          <w:shd w:val="clear" w:color="auto" w:fill="FFFFFF"/>
        </w:rPr>
        <w:t xml:space="preserve">    &lt;meta name="keywords" content="nutrition, food composition, mongolian traditional foods" /&gt;</w:t>
      </w:r>
    </w:p>
    <w:p w14:paraId="16C3342C" w14:textId="77777777" w:rsidR="002E2AED" w:rsidRPr="002E2AED" w:rsidRDefault="002E2AED" w:rsidP="002E2AED">
      <w:pPr>
        <w:pStyle w:val="zCode"/>
        <w:rPr>
          <w:shd w:val="clear" w:color="auto" w:fill="FFFFFF"/>
        </w:rPr>
      </w:pPr>
      <w:r w:rsidRPr="002E2AED">
        <w:rPr>
          <w:shd w:val="clear" w:color="auto" w:fill="FFFFFF"/>
        </w:rPr>
        <w:t xml:space="preserve">    &lt;link rel="stylesheet" href="./css/main.css" /&gt;</w:t>
      </w:r>
    </w:p>
    <w:p w14:paraId="59B5482F" w14:textId="77777777" w:rsidR="002E2AED" w:rsidRPr="002E2AED" w:rsidRDefault="002E2AED" w:rsidP="002E2AED">
      <w:pPr>
        <w:pStyle w:val="zCode"/>
        <w:rPr>
          <w:shd w:val="clear" w:color="auto" w:fill="FFFFFF"/>
        </w:rPr>
      </w:pPr>
      <w:r w:rsidRPr="002E2AED">
        <w:rPr>
          <w:shd w:val="clear" w:color="auto" w:fill="FFFFFF"/>
        </w:rPr>
        <w:t xml:space="preserve">    &lt;script defer src="./js/fontawesomeall.min.js"&gt;&lt;/script&gt;</w:t>
      </w:r>
    </w:p>
    <w:p w14:paraId="1A9F28DD" w14:textId="77777777" w:rsidR="002E2AED" w:rsidRPr="002E2AED" w:rsidRDefault="002E2AED" w:rsidP="002E2AED">
      <w:pPr>
        <w:pStyle w:val="zCode"/>
        <w:rPr>
          <w:shd w:val="clear" w:color="auto" w:fill="FFFFFF"/>
        </w:rPr>
      </w:pPr>
      <w:r w:rsidRPr="002E2AED">
        <w:rPr>
          <w:shd w:val="clear" w:color="auto" w:fill="FFFFFF"/>
        </w:rPr>
        <w:t xml:space="preserve">    &lt;title&gt;Mongolian Food Composition Database&lt;/title&gt;</w:t>
      </w:r>
    </w:p>
    <w:p w14:paraId="66EF6E70" w14:textId="77777777" w:rsidR="002E2AED" w:rsidRPr="002E2AED" w:rsidRDefault="002E2AED" w:rsidP="002E2AED">
      <w:pPr>
        <w:pStyle w:val="zCode"/>
        <w:rPr>
          <w:shd w:val="clear" w:color="auto" w:fill="FFFFFF"/>
        </w:rPr>
      </w:pPr>
      <w:r w:rsidRPr="002E2AED">
        <w:rPr>
          <w:shd w:val="clear" w:color="auto" w:fill="FFFFFF"/>
        </w:rPr>
        <w:t>&lt;/head&gt;</w:t>
      </w:r>
    </w:p>
    <w:p w14:paraId="0A6CBBD2" w14:textId="77777777" w:rsidR="002E2AED" w:rsidRPr="002E2AED" w:rsidRDefault="002E2AED" w:rsidP="002E2AED">
      <w:pPr>
        <w:pStyle w:val="zCode"/>
        <w:rPr>
          <w:shd w:val="clear" w:color="auto" w:fill="FFFFFF"/>
        </w:rPr>
      </w:pPr>
      <w:r w:rsidRPr="002E2AED">
        <w:rPr>
          <w:shd w:val="clear" w:color="auto" w:fill="FFFFFF"/>
        </w:rPr>
        <w:t>&lt;body&gt;</w:t>
      </w:r>
    </w:p>
    <w:p w14:paraId="086E27CE" w14:textId="77777777" w:rsidR="002E2AED" w:rsidRPr="002E2AED" w:rsidRDefault="002E2AED" w:rsidP="002E2AED">
      <w:pPr>
        <w:pStyle w:val="zCode"/>
        <w:rPr>
          <w:shd w:val="clear" w:color="auto" w:fill="FFFFFF"/>
        </w:rPr>
      </w:pPr>
      <w:r w:rsidRPr="002E2AED">
        <w:rPr>
          <w:shd w:val="clear" w:color="auto" w:fill="FFFFFF"/>
        </w:rPr>
        <w:t xml:space="preserve">    &lt;div id="navbar"&gt;&lt;/div&gt;</w:t>
      </w:r>
    </w:p>
    <w:p w14:paraId="04F9CC60" w14:textId="77777777" w:rsidR="002E2AED" w:rsidRPr="002E2AED" w:rsidRDefault="002E2AED" w:rsidP="002E2AED">
      <w:pPr>
        <w:pStyle w:val="zCode"/>
        <w:rPr>
          <w:shd w:val="clear" w:color="auto" w:fill="FFFFFF"/>
        </w:rPr>
      </w:pPr>
    </w:p>
    <w:p w14:paraId="7E223DBD" w14:textId="77777777" w:rsidR="002E2AED" w:rsidRPr="002E2AED" w:rsidRDefault="002E2AED" w:rsidP="002E2AED">
      <w:pPr>
        <w:pStyle w:val="zCode"/>
        <w:rPr>
          <w:shd w:val="clear" w:color="auto" w:fill="FFFFFF"/>
        </w:rPr>
      </w:pPr>
      <w:r w:rsidRPr="002E2AED">
        <w:rPr>
          <w:shd w:val="clear" w:color="auto" w:fill="FFFFFF"/>
        </w:rPr>
        <w:lastRenderedPageBreak/>
        <w:t xml:space="preserve">    &lt;main&gt;</w:t>
      </w:r>
    </w:p>
    <w:p w14:paraId="02A764B7" w14:textId="77777777" w:rsidR="002E2AED" w:rsidRPr="002E2AED" w:rsidRDefault="002E2AED" w:rsidP="002E2AED">
      <w:pPr>
        <w:pStyle w:val="zCode"/>
        <w:rPr>
          <w:shd w:val="clear" w:color="auto" w:fill="FFFFFF"/>
        </w:rPr>
      </w:pPr>
      <w:r w:rsidRPr="002E2AED">
        <w:rPr>
          <w:shd w:val="clear" w:color="auto" w:fill="FFFFFF"/>
        </w:rPr>
        <w:t xml:space="preserve">        &lt;div id="app"&gt;&lt;/div&gt;</w:t>
      </w:r>
    </w:p>
    <w:p w14:paraId="6ACF6711" w14:textId="77777777" w:rsidR="002E2AED" w:rsidRPr="002E2AED" w:rsidRDefault="002E2AED" w:rsidP="002E2AED">
      <w:pPr>
        <w:pStyle w:val="zCode"/>
        <w:rPr>
          <w:shd w:val="clear" w:color="auto" w:fill="FFFFFF"/>
        </w:rPr>
      </w:pPr>
      <w:r w:rsidRPr="002E2AED">
        <w:rPr>
          <w:shd w:val="clear" w:color="auto" w:fill="FFFFFF"/>
        </w:rPr>
        <w:t xml:space="preserve">    &lt;/main&gt;</w:t>
      </w:r>
    </w:p>
    <w:p w14:paraId="31B1E5EC" w14:textId="77777777" w:rsidR="002E2AED" w:rsidRPr="002E2AED" w:rsidRDefault="002E2AED" w:rsidP="002E2AED">
      <w:pPr>
        <w:pStyle w:val="zCode"/>
        <w:rPr>
          <w:shd w:val="clear" w:color="auto" w:fill="FFFFFF"/>
        </w:rPr>
      </w:pPr>
    </w:p>
    <w:p w14:paraId="10CE6B20" w14:textId="77777777" w:rsidR="002E2AED" w:rsidRPr="002E2AED" w:rsidRDefault="002E2AED" w:rsidP="002E2AED">
      <w:pPr>
        <w:pStyle w:val="zCode"/>
        <w:rPr>
          <w:shd w:val="clear" w:color="auto" w:fill="FFFFFF"/>
        </w:rPr>
      </w:pPr>
      <w:r w:rsidRPr="002E2AED">
        <w:rPr>
          <w:shd w:val="clear" w:color="auto" w:fill="FFFFFF"/>
        </w:rPr>
        <w:t xml:space="preserve">    &lt;script type="module" src="./js/app.js"&gt;&lt;/script&gt;</w:t>
      </w:r>
    </w:p>
    <w:p w14:paraId="59F05CAD" w14:textId="77777777" w:rsidR="002E2AED" w:rsidRPr="002E2AED" w:rsidRDefault="002E2AED" w:rsidP="002E2AED">
      <w:pPr>
        <w:pStyle w:val="zCode"/>
        <w:rPr>
          <w:shd w:val="clear" w:color="auto" w:fill="FFFFFF"/>
        </w:rPr>
      </w:pPr>
      <w:r w:rsidRPr="002E2AED">
        <w:rPr>
          <w:shd w:val="clear" w:color="auto" w:fill="FFFFFF"/>
        </w:rPr>
        <w:t>&lt;/body&gt;</w:t>
      </w:r>
    </w:p>
    <w:p w14:paraId="1A26B474" w14:textId="75203F92" w:rsidR="00193213" w:rsidRDefault="002E2AED" w:rsidP="002E2AED">
      <w:pPr>
        <w:pStyle w:val="zCode"/>
        <w:rPr>
          <w:shd w:val="clear" w:color="auto" w:fill="FFFFFF"/>
        </w:rPr>
      </w:pPr>
      <w:r w:rsidRPr="002E2AED">
        <w:rPr>
          <w:shd w:val="clear" w:color="auto" w:fill="FFFFFF"/>
        </w:rPr>
        <w:t>&lt;/html&gt;</w:t>
      </w:r>
    </w:p>
    <w:p w14:paraId="0D9299E4" w14:textId="77777777" w:rsidR="007F1EB0" w:rsidRPr="007F1EB0" w:rsidRDefault="007F1EB0" w:rsidP="007F1EB0">
      <w:pPr>
        <w:pStyle w:val="C2nd"/>
        <w:rPr>
          <w:rFonts w:eastAsia="SimSun"/>
          <w:shd w:val="clear" w:color="auto" w:fill="FFFFFF"/>
        </w:rPr>
      </w:pPr>
      <w:bookmarkStart w:id="90" w:name="_Toc231258327"/>
      <w:r w:rsidRPr="007F1EB0">
        <w:rPr>
          <w:rFonts w:eastAsia="SimSun"/>
          <w:shd w:val="clear" w:color="auto" w:fill="FFFFFF"/>
        </w:rPr>
        <w:t>git push origin master</w:t>
      </w:r>
      <w:bookmarkEnd w:id="90"/>
    </w:p>
    <w:p w14:paraId="436FBF2D" w14:textId="77777777" w:rsidR="007F1EB0" w:rsidRPr="007F1EB0" w:rsidRDefault="007F1EB0" w:rsidP="007F1EB0">
      <w:pPr>
        <w:pStyle w:val="zCode"/>
        <w:rPr>
          <w:shd w:val="clear" w:color="auto" w:fill="FFFFFF"/>
        </w:rPr>
      </w:pPr>
      <w:r w:rsidRPr="007F1EB0">
        <w:rPr>
          <w:shd w:val="clear" w:color="auto" w:fill="FFFFFF"/>
        </w:rPr>
        <w:t>git status</w:t>
      </w:r>
    </w:p>
    <w:p w14:paraId="31060082" w14:textId="77777777" w:rsidR="007F1EB0" w:rsidRPr="007F1EB0" w:rsidRDefault="007F1EB0" w:rsidP="007F1EB0">
      <w:pPr>
        <w:pStyle w:val="zCode"/>
        <w:rPr>
          <w:shd w:val="clear" w:color="auto" w:fill="FFFFFF"/>
        </w:rPr>
      </w:pPr>
      <w:r w:rsidRPr="007F1EB0">
        <w:rPr>
          <w:shd w:val="clear" w:color="auto" w:fill="FFFFFF"/>
        </w:rPr>
        <w:t>git add -A</w:t>
      </w:r>
    </w:p>
    <w:p w14:paraId="4E4E48ED" w14:textId="53421C76" w:rsidR="007F1EB0" w:rsidRPr="007F1EB0" w:rsidRDefault="007F1EB0" w:rsidP="007F1EB0">
      <w:pPr>
        <w:pStyle w:val="zCode"/>
        <w:rPr>
          <w:color w:val="EE0000"/>
          <w:shd w:val="clear" w:color="auto" w:fill="FFFFFF"/>
          <w:lang w:val="en-US"/>
        </w:rPr>
      </w:pPr>
      <w:r w:rsidRPr="007F1EB0">
        <w:rPr>
          <w:shd w:val="clear" w:color="auto" w:fill="FFFFFF"/>
        </w:rPr>
        <w:t>git commit -m ‘</w:t>
      </w:r>
      <w:r w:rsidR="00D13D05" w:rsidRPr="00D13D05">
        <w:rPr>
          <w:color w:val="EE0000"/>
          <w:shd w:val="clear" w:color="auto" w:fill="FFFFFF"/>
        </w:rPr>
        <w:t>searchPage.js дээр json өгөгдөл шүүж харуулсан</w:t>
      </w:r>
      <w:r w:rsidR="00D13D05" w:rsidRPr="00D13D05">
        <w:rPr>
          <w:color w:val="EE0000"/>
          <w:shd w:val="clear" w:color="auto" w:fill="FFFFFF"/>
          <w:lang w:val="en-US"/>
        </w:rPr>
        <w:t>’</w:t>
      </w:r>
    </w:p>
    <w:p w14:paraId="398A42C0" w14:textId="2A4ABCCD" w:rsidR="007F1EB0" w:rsidRDefault="007F1EB0" w:rsidP="002E2AED">
      <w:pPr>
        <w:pStyle w:val="zCode"/>
        <w:rPr>
          <w:shd w:val="clear" w:color="auto" w:fill="FFFFFF"/>
        </w:rPr>
      </w:pPr>
      <w:r w:rsidRPr="007F1EB0">
        <w:rPr>
          <w:shd w:val="clear" w:color="auto" w:fill="FFFFFF"/>
        </w:rPr>
        <w:t>git push origin master</w:t>
      </w:r>
    </w:p>
    <w:p w14:paraId="4D3E1FB8" w14:textId="5F711781" w:rsidR="0079214D" w:rsidRDefault="0079214D" w:rsidP="005C11C0">
      <w:pPr>
        <w:pStyle w:val="C1st"/>
        <w:spacing w:before="240" w:after="120"/>
      </w:pPr>
      <w:bookmarkStart w:id="91" w:name="_Toc231258328"/>
      <w:r>
        <w:t xml:space="preserve">searchPage.js </w:t>
      </w:r>
      <w:r w:rsidRPr="0079214D">
        <w:t>дээр</w:t>
      </w:r>
      <w:r>
        <w:t xml:space="preserve"> дээжийн зураг шүүж харуулах</w:t>
      </w:r>
      <w:bookmarkEnd w:id="91"/>
    </w:p>
    <w:p w14:paraId="027A6336" w14:textId="15484181" w:rsidR="00193213" w:rsidRDefault="00A62C39" w:rsidP="00DD6125">
      <w:pPr>
        <w:pStyle w:val="zCode"/>
        <w:rPr>
          <w:shd w:val="clear" w:color="auto" w:fill="FFFFFF"/>
        </w:rPr>
      </w:pPr>
      <w:r>
        <w:rPr>
          <w:noProof/>
        </w:rPr>
        <w:drawing>
          <wp:inline distT="0" distB="0" distL="0" distR="0" wp14:anchorId="341233FD" wp14:editId="582818B2">
            <wp:extent cx="5940425" cy="2433205"/>
            <wp:effectExtent l="19050" t="19050" r="22225" b="24765"/>
            <wp:docPr id="147585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54305" name=""/>
                    <pic:cNvPicPr/>
                  </pic:nvPicPr>
                  <pic:blipFill rotWithShape="1">
                    <a:blip r:embed="rId133"/>
                    <a:srcRect b="23394"/>
                    <a:stretch>
                      <a:fillRect/>
                    </a:stretch>
                  </pic:blipFill>
                  <pic:spPr bwMode="auto">
                    <a:xfrm>
                      <a:off x="0" y="0"/>
                      <a:ext cx="5940425" cy="2433205"/>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D7E56E" w14:textId="535B9DB3" w:rsidR="00193213" w:rsidRDefault="009A5A5C" w:rsidP="00DD6125">
      <w:pPr>
        <w:pStyle w:val="zCode"/>
        <w:rPr>
          <w:shd w:val="clear" w:color="auto" w:fill="FFFFFF"/>
        </w:rPr>
      </w:pPr>
      <w:r>
        <w:rPr>
          <w:noProof/>
        </w:rPr>
        <w:drawing>
          <wp:inline distT="0" distB="0" distL="0" distR="0" wp14:anchorId="7CBDCFCA" wp14:editId="4C2E5ED6">
            <wp:extent cx="5940425" cy="3176270"/>
            <wp:effectExtent l="19050" t="19050" r="22225" b="24130"/>
            <wp:docPr id="25544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49628" name=""/>
                    <pic:cNvPicPr/>
                  </pic:nvPicPr>
                  <pic:blipFill>
                    <a:blip r:embed="rId134"/>
                    <a:stretch>
                      <a:fillRect/>
                    </a:stretch>
                  </pic:blipFill>
                  <pic:spPr>
                    <a:xfrm>
                      <a:off x="0" y="0"/>
                      <a:ext cx="5940425" cy="3176270"/>
                    </a:xfrm>
                    <a:prstGeom prst="rect">
                      <a:avLst/>
                    </a:prstGeom>
                    <a:ln>
                      <a:solidFill>
                        <a:schemeClr val="bg1">
                          <a:lumMod val="50000"/>
                        </a:schemeClr>
                      </a:solidFill>
                    </a:ln>
                  </pic:spPr>
                </pic:pic>
              </a:graphicData>
            </a:graphic>
          </wp:inline>
        </w:drawing>
      </w:r>
    </w:p>
    <w:p w14:paraId="109AC1B2" w14:textId="2E0F1655" w:rsidR="00A46A99" w:rsidRDefault="00A46A99" w:rsidP="009A5A5C">
      <w:pPr>
        <w:pStyle w:val="zTxt"/>
      </w:pPr>
      <w:r>
        <w:lastRenderedPageBreak/>
        <w:t xml:space="preserve">Цэвэр browser-side JavaScript дээр нэг хязгаар бий. JS нь img/foods/ хавтас доторх файлуудын жагсаалтыг өөрөө уншиж чаддаггүй. </w:t>
      </w:r>
      <w:r w:rsidRPr="009A5A5C">
        <w:t>Өөрөөр</w:t>
      </w:r>
      <w:r>
        <w:t xml:space="preserve"> хэлбэл “folder scan” шууд хийж болдоггүй. Тиймээс файлын жагсаалтыг build үе дээр, эсвэл server талаас, эсвэл data файлд бэлдэж өгөх хэрэгтэй. Build script ашиглаад images.json автоматаар үүсгэх нь хамгийн practical шийдэл юм.</w:t>
      </w:r>
    </w:p>
    <w:p w14:paraId="0F7841A4" w14:textId="7C466221" w:rsidR="00447483" w:rsidRDefault="00447483" w:rsidP="00447483">
      <w:pPr>
        <w:pStyle w:val="zTxtContinue"/>
      </w:pPr>
      <w:r>
        <w:t>Дараах бүтэцтэй болно:</w:t>
      </w:r>
    </w:p>
    <w:p w14:paraId="6CED7A5C" w14:textId="77777777" w:rsidR="00447483" w:rsidRDefault="00447483" w:rsidP="00447483">
      <w:pPr>
        <w:pStyle w:val="zListBulleted"/>
      </w:pPr>
      <w:r>
        <w:t>img/foods/ → бодит зургууд</w:t>
      </w:r>
    </w:p>
    <w:p w14:paraId="496B46D8" w14:textId="77777777" w:rsidR="00447483" w:rsidRDefault="00447483" w:rsidP="00447483">
      <w:pPr>
        <w:pStyle w:val="zListBulleted"/>
      </w:pPr>
      <w:r>
        <w:t>tools/generate-images-json.mjs → хавтсаас автоматаар уншина</w:t>
      </w:r>
    </w:p>
    <w:p w14:paraId="40FD8A8C" w14:textId="77777777" w:rsidR="00447483" w:rsidRDefault="00447483" w:rsidP="00447483">
      <w:pPr>
        <w:pStyle w:val="zListBulleted"/>
      </w:pPr>
      <w:r>
        <w:t>src/data/images.json → автоматаар үүссэн зурагны map</w:t>
      </w:r>
    </w:p>
    <w:p w14:paraId="7292DFA4" w14:textId="26675383" w:rsidR="00447483" w:rsidRDefault="00447483" w:rsidP="00447483">
      <w:pPr>
        <w:pStyle w:val="zListBulleted"/>
      </w:pPr>
      <w:r>
        <w:t>src/services/imageService.js → UI-д ашиглах service</w:t>
      </w:r>
    </w:p>
    <w:p w14:paraId="7D9182EB" w14:textId="73BB46AA" w:rsidR="00447483" w:rsidRDefault="00447483" w:rsidP="00EE6360">
      <w:pPr>
        <w:pStyle w:val="zTxtBold"/>
      </w:pPr>
      <w:r>
        <w:t>src/img/foods хавтас руу зургуудыг хуулав.</w:t>
      </w:r>
    </w:p>
    <w:p w14:paraId="5940C304" w14:textId="1A20D7C1" w:rsidR="004F3B25" w:rsidRDefault="00151EE4" w:rsidP="00B32692">
      <w:pPr>
        <w:pStyle w:val="zCode"/>
      </w:pPr>
      <w:r>
        <w:rPr>
          <w:noProof/>
        </w:rPr>
        <w:drawing>
          <wp:inline distT="0" distB="0" distL="0" distR="0" wp14:anchorId="4BD284AA" wp14:editId="651D3B48">
            <wp:extent cx="5940211" cy="2408349"/>
            <wp:effectExtent l="0" t="0" r="3810" b="0"/>
            <wp:docPr id="107212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5" cstate="print">
                      <a:extLst>
                        <a:ext uri="{28A0092B-C50C-407E-A947-70E740481C1C}">
                          <a14:useLocalDpi xmlns:a14="http://schemas.microsoft.com/office/drawing/2010/main" val="0"/>
                        </a:ext>
                      </a:extLst>
                    </a:blip>
                    <a:srcRect t="7295" b="18277"/>
                    <a:stretch>
                      <a:fillRect/>
                    </a:stretch>
                  </pic:blipFill>
                  <pic:spPr bwMode="auto">
                    <a:xfrm>
                      <a:off x="0" y="0"/>
                      <a:ext cx="5940425" cy="2408436"/>
                    </a:xfrm>
                    <a:prstGeom prst="rect">
                      <a:avLst/>
                    </a:prstGeom>
                    <a:noFill/>
                    <a:ln>
                      <a:noFill/>
                    </a:ln>
                    <a:extLst>
                      <a:ext uri="{53640926-AAD7-44D8-BBD7-CCE9431645EC}">
                        <a14:shadowObscured xmlns:a14="http://schemas.microsoft.com/office/drawing/2010/main"/>
                      </a:ext>
                    </a:extLst>
                  </pic:spPr>
                </pic:pic>
              </a:graphicData>
            </a:graphic>
          </wp:inline>
        </w:drawing>
      </w:r>
    </w:p>
    <w:p w14:paraId="534BB2E6" w14:textId="77777777" w:rsidR="00151EE4" w:rsidRPr="00151EE4" w:rsidRDefault="00151EE4" w:rsidP="00447483">
      <w:pPr>
        <w:pStyle w:val="C2nd"/>
        <w:rPr>
          <w:rFonts w:eastAsia="SimSun"/>
        </w:rPr>
      </w:pPr>
      <w:bookmarkStart w:id="92" w:name="_Toc231258329"/>
      <w:r w:rsidRPr="00151EE4">
        <w:rPr>
          <w:rFonts w:eastAsia="SimSun"/>
        </w:rPr>
        <w:t>Build script ашиглаад images.json автоматаар үүсгэх</w:t>
      </w:r>
      <w:bookmarkEnd w:id="92"/>
    </w:p>
    <w:p w14:paraId="3D963EF0" w14:textId="75AECD2B" w:rsidR="00151EE4" w:rsidRDefault="007C65E3" w:rsidP="00447483">
      <w:pPr>
        <w:pStyle w:val="zTxtContinue"/>
      </w:pPr>
      <w:r w:rsidRPr="007C65E3">
        <w:rPr>
          <w:lang w:val="en-US"/>
        </w:rPr>
        <w:t>src/</w:t>
      </w:r>
      <w:r w:rsidR="00151EE4" w:rsidRPr="00151EE4">
        <w:t>img/foods/ хавтсыг Node.js script-</w:t>
      </w:r>
      <w:r>
        <w:t>ээ</w:t>
      </w:r>
      <w:r w:rsidR="00151EE4" w:rsidRPr="00151EE4">
        <w:t>р уншаад src/data/images.json үүсгэнэ.</w:t>
      </w:r>
    </w:p>
    <w:p w14:paraId="5337F7C8" w14:textId="73E82529" w:rsidR="007C65E3" w:rsidRPr="00151EE4" w:rsidRDefault="007C65E3" w:rsidP="007C65E3">
      <w:pPr>
        <w:pStyle w:val="zTxtBold"/>
      </w:pPr>
      <w:r w:rsidRPr="007C65E3">
        <w:t>src/tools/generate-images-json.mjs</w:t>
      </w:r>
    </w:p>
    <w:p w14:paraId="79DA2E4F" w14:textId="70D43DBA" w:rsidR="00151EE4" w:rsidRPr="007C65E3" w:rsidRDefault="007C65E3" w:rsidP="00B32692">
      <w:pPr>
        <w:pStyle w:val="zCode"/>
        <w:rPr>
          <w:lang w:val="en-US"/>
        </w:rPr>
      </w:pPr>
      <w:r>
        <w:rPr>
          <w:noProof/>
          <w:lang w:val="en-US"/>
        </w:rPr>
        <w:drawing>
          <wp:inline distT="0" distB="0" distL="0" distR="0" wp14:anchorId="62C4EF52" wp14:editId="3BD68E58">
            <wp:extent cx="5937250" cy="2447290"/>
            <wp:effectExtent l="0" t="0" r="6350" b="0"/>
            <wp:docPr id="97060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937250" cy="2447290"/>
                    </a:xfrm>
                    <a:prstGeom prst="rect">
                      <a:avLst/>
                    </a:prstGeom>
                    <a:noFill/>
                    <a:ln>
                      <a:noFill/>
                    </a:ln>
                  </pic:spPr>
                </pic:pic>
              </a:graphicData>
            </a:graphic>
          </wp:inline>
        </w:drawing>
      </w:r>
    </w:p>
    <w:p w14:paraId="77AB492E" w14:textId="77777777" w:rsidR="007C65E3" w:rsidRPr="001835BC" w:rsidRDefault="007C65E3" w:rsidP="007C65E3">
      <w:pPr>
        <w:pStyle w:val="zCode"/>
        <w:rPr>
          <w:szCs w:val="20"/>
        </w:rPr>
      </w:pPr>
      <w:r w:rsidRPr="001835BC">
        <w:rPr>
          <w:szCs w:val="20"/>
        </w:rPr>
        <w:t>import fs from "fs";</w:t>
      </w:r>
    </w:p>
    <w:p w14:paraId="0123692B" w14:textId="77777777" w:rsidR="007C65E3" w:rsidRPr="001835BC" w:rsidRDefault="007C65E3" w:rsidP="007C65E3">
      <w:pPr>
        <w:pStyle w:val="zCode"/>
        <w:rPr>
          <w:szCs w:val="20"/>
        </w:rPr>
      </w:pPr>
      <w:r w:rsidRPr="001835BC">
        <w:rPr>
          <w:szCs w:val="20"/>
        </w:rPr>
        <w:t>import path from "path";</w:t>
      </w:r>
    </w:p>
    <w:p w14:paraId="4686490C" w14:textId="77777777" w:rsidR="007C65E3" w:rsidRPr="001835BC" w:rsidRDefault="007C65E3" w:rsidP="007C65E3">
      <w:pPr>
        <w:pStyle w:val="zCode"/>
        <w:rPr>
          <w:szCs w:val="20"/>
        </w:rPr>
      </w:pPr>
    </w:p>
    <w:p w14:paraId="28AD3491" w14:textId="77777777" w:rsidR="007C65E3" w:rsidRPr="001835BC" w:rsidRDefault="007C65E3" w:rsidP="007C65E3">
      <w:pPr>
        <w:pStyle w:val="zCode"/>
        <w:rPr>
          <w:szCs w:val="20"/>
        </w:rPr>
      </w:pPr>
      <w:r w:rsidRPr="001835BC">
        <w:rPr>
          <w:szCs w:val="20"/>
        </w:rPr>
        <w:t>const projectRoot = process.cwd();</w:t>
      </w:r>
    </w:p>
    <w:p w14:paraId="17C67080" w14:textId="77777777" w:rsidR="007C65E3" w:rsidRPr="001835BC" w:rsidRDefault="007C65E3" w:rsidP="007C65E3">
      <w:pPr>
        <w:pStyle w:val="zCode"/>
        <w:rPr>
          <w:szCs w:val="20"/>
        </w:rPr>
      </w:pPr>
      <w:r w:rsidRPr="001835BC">
        <w:rPr>
          <w:szCs w:val="20"/>
        </w:rPr>
        <w:t xml:space="preserve">const imageDir = path.join(projectRoot, </w:t>
      </w:r>
      <w:r w:rsidRPr="001835BC">
        <w:rPr>
          <w:szCs w:val="20"/>
          <w:highlight w:val="yellow"/>
        </w:rPr>
        <w:t>"src", "img", "foods");</w:t>
      </w:r>
    </w:p>
    <w:p w14:paraId="32D69F77" w14:textId="77777777" w:rsidR="007C65E3" w:rsidRPr="001835BC" w:rsidRDefault="007C65E3" w:rsidP="007C65E3">
      <w:pPr>
        <w:pStyle w:val="zCode"/>
        <w:rPr>
          <w:szCs w:val="20"/>
        </w:rPr>
      </w:pPr>
      <w:r w:rsidRPr="001835BC">
        <w:rPr>
          <w:szCs w:val="20"/>
        </w:rPr>
        <w:lastRenderedPageBreak/>
        <w:t xml:space="preserve">const outputDir = path.join(projectRoot, </w:t>
      </w:r>
      <w:r w:rsidRPr="001835BC">
        <w:rPr>
          <w:szCs w:val="20"/>
          <w:highlight w:val="yellow"/>
        </w:rPr>
        <w:t>"src", "data"</w:t>
      </w:r>
      <w:r w:rsidRPr="001835BC">
        <w:rPr>
          <w:szCs w:val="20"/>
        </w:rPr>
        <w:t>);</w:t>
      </w:r>
    </w:p>
    <w:p w14:paraId="6EB05E36" w14:textId="77777777" w:rsidR="007C65E3" w:rsidRPr="001835BC" w:rsidRDefault="007C65E3" w:rsidP="007C65E3">
      <w:pPr>
        <w:pStyle w:val="zCode"/>
        <w:rPr>
          <w:szCs w:val="20"/>
        </w:rPr>
      </w:pPr>
      <w:r w:rsidRPr="001835BC">
        <w:rPr>
          <w:szCs w:val="20"/>
        </w:rPr>
        <w:t xml:space="preserve">const outputFile = path.join(outputDir, </w:t>
      </w:r>
      <w:r w:rsidRPr="001835BC">
        <w:rPr>
          <w:szCs w:val="20"/>
          <w:highlight w:val="yellow"/>
        </w:rPr>
        <w:t>"images.json"</w:t>
      </w:r>
      <w:r w:rsidRPr="001835BC">
        <w:rPr>
          <w:szCs w:val="20"/>
        </w:rPr>
        <w:t>);</w:t>
      </w:r>
    </w:p>
    <w:p w14:paraId="7F1B307B" w14:textId="77777777" w:rsidR="007C65E3" w:rsidRPr="001835BC" w:rsidRDefault="007C65E3" w:rsidP="007C65E3">
      <w:pPr>
        <w:pStyle w:val="zCode"/>
        <w:rPr>
          <w:szCs w:val="20"/>
        </w:rPr>
      </w:pPr>
    </w:p>
    <w:p w14:paraId="511FCA0E" w14:textId="77777777" w:rsidR="007C65E3" w:rsidRPr="001835BC" w:rsidRDefault="007C65E3" w:rsidP="007C65E3">
      <w:pPr>
        <w:pStyle w:val="zCode"/>
        <w:rPr>
          <w:szCs w:val="20"/>
        </w:rPr>
      </w:pPr>
      <w:r w:rsidRPr="001835BC">
        <w:rPr>
          <w:szCs w:val="20"/>
        </w:rPr>
        <w:t>function ensureDirectoryExists(dirPath) {</w:t>
      </w:r>
    </w:p>
    <w:p w14:paraId="4B97602A" w14:textId="77777777" w:rsidR="007C65E3" w:rsidRPr="001835BC" w:rsidRDefault="007C65E3" w:rsidP="007C65E3">
      <w:pPr>
        <w:pStyle w:val="zCode"/>
        <w:rPr>
          <w:szCs w:val="20"/>
        </w:rPr>
      </w:pPr>
      <w:r w:rsidRPr="001835BC">
        <w:rPr>
          <w:szCs w:val="20"/>
        </w:rPr>
        <w:t xml:space="preserve">  if (!fs.existsSync(dirPath)) {</w:t>
      </w:r>
    </w:p>
    <w:p w14:paraId="09510660" w14:textId="77777777" w:rsidR="007C65E3" w:rsidRPr="001835BC" w:rsidRDefault="007C65E3" w:rsidP="007C65E3">
      <w:pPr>
        <w:pStyle w:val="zCode"/>
        <w:rPr>
          <w:szCs w:val="20"/>
        </w:rPr>
      </w:pPr>
      <w:r w:rsidRPr="001835BC">
        <w:rPr>
          <w:szCs w:val="20"/>
        </w:rPr>
        <w:t xml:space="preserve">    fs.mkdirSync(dirPath, { recursive: true });</w:t>
      </w:r>
    </w:p>
    <w:p w14:paraId="046E3F8F" w14:textId="77777777" w:rsidR="007C65E3" w:rsidRPr="001835BC" w:rsidRDefault="007C65E3" w:rsidP="007C65E3">
      <w:pPr>
        <w:pStyle w:val="zCode"/>
        <w:rPr>
          <w:szCs w:val="20"/>
        </w:rPr>
      </w:pPr>
      <w:r w:rsidRPr="001835BC">
        <w:rPr>
          <w:szCs w:val="20"/>
        </w:rPr>
        <w:t xml:space="preserve">  }</w:t>
      </w:r>
    </w:p>
    <w:p w14:paraId="14890AA6" w14:textId="77777777" w:rsidR="007C65E3" w:rsidRPr="001835BC" w:rsidRDefault="007C65E3" w:rsidP="007C65E3">
      <w:pPr>
        <w:pStyle w:val="zCode"/>
        <w:rPr>
          <w:szCs w:val="20"/>
        </w:rPr>
      </w:pPr>
      <w:r w:rsidRPr="001835BC">
        <w:rPr>
          <w:szCs w:val="20"/>
        </w:rPr>
        <w:t>}</w:t>
      </w:r>
    </w:p>
    <w:p w14:paraId="686A3089" w14:textId="77777777" w:rsidR="007C65E3" w:rsidRPr="001835BC" w:rsidRDefault="007C65E3" w:rsidP="007C65E3">
      <w:pPr>
        <w:pStyle w:val="zCode"/>
        <w:rPr>
          <w:szCs w:val="20"/>
        </w:rPr>
      </w:pPr>
    </w:p>
    <w:p w14:paraId="4CD4D461" w14:textId="77777777" w:rsidR="007C65E3" w:rsidRPr="001835BC" w:rsidRDefault="007C65E3" w:rsidP="007C65E3">
      <w:pPr>
        <w:pStyle w:val="zCode"/>
        <w:rPr>
          <w:szCs w:val="20"/>
        </w:rPr>
      </w:pPr>
      <w:r w:rsidRPr="001835BC">
        <w:rPr>
          <w:szCs w:val="20"/>
        </w:rPr>
        <w:t>function isImageFile(fileName) {</w:t>
      </w:r>
    </w:p>
    <w:p w14:paraId="1BE47A90" w14:textId="77777777" w:rsidR="007C65E3" w:rsidRPr="001835BC" w:rsidRDefault="007C65E3" w:rsidP="007C65E3">
      <w:pPr>
        <w:pStyle w:val="zCode"/>
        <w:rPr>
          <w:szCs w:val="20"/>
        </w:rPr>
      </w:pPr>
      <w:r w:rsidRPr="001835BC">
        <w:rPr>
          <w:szCs w:val="20"/>
        </w:rPr>
        <w:t xml:space="preserve">  return /\.(jpg|jpeg|png|webp)$/i.test(fileName);</w:t>
      </w:r>
    </w:p>
    <w:p w14:paraId="273E9A51" w14:textId="77777777" w:rsidR="007C65E3" w:rsidRPr="001835BC" w:rsidRDefault="007C65E3" w:rsidP="007C65E3">
      <w:pPr>
        <w:pStyle w:val="zCode"/>
        <w:rPr>
          <w:szCs w:val="20"/>
        </w:rPr>
      </w:pPr>
      <w:r w:rsidRPr="001835BC">
        <w:rPr>
          <w:szCs w:val="20"/>
        </w:rPr>
        <w:t>}</w:t>
      </w:r>
    </w:p>
    <w:p w14:paraId="27B2CB27" w14:textId="77777777" w:rsidR="007C65E3" w:rsidRPr="001835BC" w:rsidRDefault="007C65E3" w:rsidP="007C65E3">
      <w:pPr>
        <w:pStyle w:val="zCode"/>
        <w:rPr>
          <w:szCs w:val="20"/>
        </w:rPr>
      </w:pPr>
    </w:p>
    <w:p w14:paraId="112853B7" w14:textId="77777777" w:rsidR="007C65E3" w:rsidRPr="001835BC" w:rsidRDefault="007C65E3" w:rsidP="007C65E3">
      <w:pPr>
        <w:pStyle w:val="zCode"/>
        <w:rPr>
          <w:szCs w:val="20"/>
        </w:rPr>
      </w:pPr>
      <w:r w:rsidRPr="001835BC">
        <w:rPr>
          <w:szCs w:val="20"/>
        </w:rPr>
        <w:t>function extractFoodCode(fileName) {</w:t>
      </w:r>
    </w:p>
    <w:p w14:paraId="53203DF7" w14:textId="77777777" w:rsidR="007C65E3" w:rsidRPr="001835BC" w:rsidRDefault="007C65E3" w:rsidP="007C65E3">
      <w:pPr>
        <w:pStyle w:val="zCode"/>
        <w:rPr>
          <w:szCs w:val="20"/>
        </w:rPr>
      </w:pPr>
      <w:r w:rsidRPr="001835BC">
        <w:rPr>
          <w:szCs w:val="20"/>
        </w:rPr>
        <w:t xml:space="preserve">  // 01_0106_001.jpg -&gt; 01_0106</w:t>
      </w:r>
    </w:p>
    <w:p w14:paraId="16F60633" w14:textId="77777777" w:rsidR="007C65E3" w:rsidRPr="001835BC" w:rsidRDefault="007C65E3" w:rsidP="007C65E3">
      <w:pPr>
        <w:pStyle w:val="zCode"/>
        <w:rPr>
          <w:szCs w:val="20"/>
        </w:rPr>
      </w:pPr>
      <w:r w:rsidRPr="001835BC">
        <w:rPr>
          <w:szCs w:val="20"/>
        </w:rPr>
        <w:t xml:space="preserve">  const match = fileName.match(/^(\d{2}_\d{4})_\d{3}\.(jpg|jpeg|png|webp)$/i);</w:t>
      </w:r>
    </w:p>
    <w:p w14:paraId="7758815B" w14:textId="77777777" w:rsidR="007C65E3" w:rsidRPr="001835BC" w:rsidRDefault="007C65E3" w:rsidP="007C65E3">
      <w:pPr>
        <w:pStyle w:val="zCode"/>
        <w:rPr>
          <w:szCs w:val="20"/>
        </w:rPr>
      </w:pPr>
      <w:r w:rsidRPr="001835BC">
        <w:rPr>
          <w:szCs w:val="20"/>
        </w:rPr>
        <w:t xml:space="preserve">  return match ? match[1] : null;</w:t>
      </w:r>
    </w:p>
    <w:p w14:paraId="19676E0E" w14:textId="77777777" w:rsidR="007C65E3" w:rsidRPr="001835BC" w:rsidRDefault="007C65E3" w:rsidP="007C65E3">
      <w:pPr>
        <w:pStyle w:val="zCode"/>
        <w:rPr>
          <w:szCs w:val="20"/>
        </w:rPr>
      </w:pPr>
      <w:r w:rsidRPr="001835BC">
        <w:rPr>
          <w:szCs w:val="20"/>
        </w:rPr>
        <w:t>}</w:t>
      </w:r>
    </w:p>
    <w:p w14:paraId="2FF5DB70" w14:textId="77777777" w:rsidR="007C65E3" w:rsidRPr="001835BC" w:rsidRDefault="007C65E3" w:rsidP="007C65E3">
      <w:pPr>
        <w:pStyle w:val="zCode"/>
        <w:rPr>
          <w:szCs w:val="20"/>
        </w:rPr>
      </w:pPr>
    </w:p>
    <w:p w14:paraId="05F0350D" w14:textId="77777777" w:rsidR="007C65E3" w:rsidRPr="001835BC" w:rsidRDefault="007C65E3" w:rsidP="007C65E3">
      <w:pPr>
        <w:pStyle w:val="zCode"/>
        <w:rPr>
          <w:szCs w:val="20"/>
        </w:rPr>
      </w:pPr>
      <w:r w:rsidRPr="001835BC">
        <w:rPr>
          <w:szCs w:val="20"/>
        </w:rPr>
        <w:t>function buildImageMap(files) {</w:t>
      </w:r>
    </w:p>
    <w:p w14:paraId="6B2FF3A2" w14:textId="77777777" w:rsidR="007C65E3" w:rsidRPr="001835BC" w:rsidRDefault="007C65E3" w:rsidP="007C65E3">
      <w:pPr>
        <w:pStyle w:val="zCode"/>
        <w:rPr>
          <w:szCs w:val="20"/>
        </w:rPr>
      </w:pPr>
      <w:r w:rsidRPr="001835BC">
        <w:rPr>
          <w:szCs w:val="20"/>
        </w:rPr>
        <w:t xml:space="preserve">  const imageMap = {};</w:t>
      </w:r>
    </w:p>
    <w:p w14:paraId="29A28BBC" w14:textId="77777777" w:rsidR="007C65E3" w:rsidRPr="001835BC" w:rsidRDefault="007C65E3" w:rsidP="007C65E3">
      <w:pPr>
        <w:pStyle w:val="zCode"/>
        <w:rPr>
          <w:szCs w:val="20"/>
        </w:rPr>
      </w:pPr>
    </w:p>
    <w:p w14:paraId="5BD764C4" w14:textId="77777777" w:rsidR="007C65E3" w:rsidRPr="001835BC" w:rsidRDefault="007C65E3" w:rsidP="007C65E3">
      <w:pPr>
        <w:pStyle w:val="zCode"/>
        <w:rPr>
          <w:szCs w:val="20"/>
        </w:rPr>
      </w:pPr>
      <w:r w:rsidRPr="001835BC">
        <w:rPr>
          <w:szCs w:val="20"/>
        </w:rPr>
        <w:t xml:space="preserve">  for (const file of files) {</w:t>
      </w:r>
    </w:p>
    <w:p w14:paraId="71419941" w14:textId="77777777" w:rsidR="007C65E3" w:rsidRPr="001835BC" w:rsidRDefault="007C65E3" w:rsidP="007C65E3">
      <w:pPr>
        <w:pStyle w:val="zCode"/>
        <w:rPr>
          <w:szCs w:val="20"/>
        </w:rPr>
      </w:pPr>
      <w:r w:rsidRPr="001835BC">
        <w:rPr>
          <w:szCs w:val="20"/>
        </w:rPr>
        <w:t xml:space="preserve">    const foodCode = extractFoodCode(file);</w:t>
      </w:r>
    </w:p>
    <w:p w14:paraId="7CA13B96" w14:textId="77777777" w:rsidR="007C65E3" w:rsidRPr="001835BC" w:rsidRDefault="007C65E3" w:rsidP="007C65E3">
      <w:pPr>
        <w:pStyle w:val="zCode"/>
        <w:rPr>
          <w:szCs w:val="20"/>
        </w:rPr>
      </w:pPr>
      <w:r w:rsidRPr="001835BC">
        <w:rPr>
          <w:szCs w:val="20"/>
        </w:rPr>
        <w:t xml:space="preserve">    if (!foodCode) continue;</w:t>
      </w:r>
    </w:p>
    <w:p w14:paraId="5077D5C3" w14:textId="77777777" w:rsidR="007C65E3" w:rsidRPr="001835BC" w:rsidRDefault="007C65E3" w:rsidP="007C65E3">
      <w:pPr>
        <w:pStyle w:val="zCode"/>
        <w:rPr>
          <w:szCs w:val="20"/>
        </w:rPr>
      </w:pPr>
    </w:p>
    <w:p w14:paraId="205085D0" w14:textId="77777777" w:rsidR="007C65E3" w:rsidRPr="001835BC" w:rsidRDefault="007C65E3" w:rsidP="007C65E3">
      <w:pPr>
        <w:pStyle w:val="zCode"/>
        <w:rPr>
          <w:szCs w:val="20"/>
        </w:rPr>
      </w:pPr>
      <w:r w:rsidRPr="001835BC">
        <w:rPr>
          <w:szCs w:val="20"/>
        </w:rPr>
        <w:t xml:space="preserve">    if (!imageMap[foodCode]) {</w:t>
      </w:r>
    </w:p>
    <w:p w14:paraId="4C2A4C96" w14:textId="77777777" w:rsidR="007C65E3" w:rsidRPr="001835BC" w:rsidRDefault="007C65E3" w:rsidP="007C65E3">
      <w:pPr>
        <w:pStyle w:val="zCode"/>
        <w:rPr>
          <w:szCs w:val="20"/>
        </w:rPr>
      </w:pPr>
      <w:r w:rsidRPr="001835BC">
        <w:rPr>
          <w:szCs w:val="20"/>
        </w:rPr>
        <w:t xml:space="preserve">      imageMap[foodCode] = [];</w:t>
      </w:r>
    </w:p>
    <w:p w14:paraId="0DC8F009" w14:textId="77777777" w:rsidR="007C65E3" w:rsidRPr="001835BC" w:rsidRDefault="007C65E3" w:rsidP="007C65E3">
      <w:pPr>
        <w:pStyle w:val="zCode"/>
        <w:rPr>
          <w:szCs w:val="20"/>
        </w:rPr>
      </w:pPr>
      <w:r w:rsidRPr="001835BC">
        <w:rPr>
          <w:szCs w:val="20"/>
        </w:rPr>
        <w:t xml:space="preserve">    }</w:t>
      </w:r>
    </w:p>
    <w:p w14:paraId="70AD3F11" w14:textId="77777777" w:rsidR="007C65E3" w:rsidRPr="001835BC" w:rsidRDefault="007C65E3" w:rsidP="007C65E3">
      <w:pPr>
        <w:pStyle w:val="zCode"/>
        <w:rPr>
          <w:szCs w:val="20"/>
        </w:rPr>
      </w:pPr>
    </w:p>
    <w:p w14:paraId="4159590D" w14:textId="77777777" w:rsidR="007C65E3" w:rsidRPr="001835BC" w:rsidRDefault="007C65E3" w:rsidP="007C65E3">
      <w:pPr>
        <w:pStyle w:val="zCode"/>
        <w:rPr>
          <w:szCs w:val="20"/>
        </w:rPr>
      </w:pPr>
      <w:r w:rsidRPr="001835BC">
        <w:rPr>
          <w:szCs w:val="20"/>
        </w:rPr>
        <w:t xml:space="preserve">    imageMap[foodCode].push(`img/foods/${file}`);</w:t>
      </w:r>
    </w:p>
    <w:p w14:paraId="1BBA1487" w14:textId="77777777" w:rsidR="007C65E3" w:rsidRPr="001835BC" w:rsidRDefault="007C65E3" w:rsidP="007C65E3">
      <w:pPr>
        <w:pStyle w:val="zCode"/>
        <w:rPr>
          <w:szCs w:val="20"/>
        </w:rPr>
      </w:pPr>
      <w:r w:rsidRPr="001835BC">
        <w:rPr>
          <w:szCs w:val="20"/>
        </w:rPr>
        <w:t xml:space="preserve">  }</w:t>
      </w:r>
    </w:p>
    <w:p w14:paraId="4CB2397D" w14:textId="77777777" w:rsidR="007C65E3" w:rsidRPr="001835BC" w:rsidRDefault="007C65E3" w:rsidP="007C65E3">
      <w:pPr>
        <w:pStyle w:val="zCode"/>
        <w:rPr>
          <w:szCs w:val="20"/>
        </w:rPr>
      </w:pPr>
    </w:p>
    <w:p w14:paraId="6C543DF5" w14:textId="77777777" w:rsidR="007C65E3" w:rsidRPr="001835BC" w:rsidRDefault="007C65E3" w:rsidP="007C65E3">
      <w:pPr>
        <w:pStyle w:val="zCode"/>
        <w:rPr>
          <w:szCs w:val="20"/>
        </w:rPr>
      </w:pPr>
      <w:r w:rsidRPr="001835BC">
        <w:rPr>
          <w:szCs w:val="20"/>
        </w:rPr>
        <w:t xml:space="preserve">  for (const foodCode of Object.keys(imageMap)) {</w:t>
      </w:r>
    </w:p>
    <w:p w14:paraId="76D9E021" w14:textId="77777777" w:rsidR="007C65E3" w:rsidRPr="001835BC" w:rsidRDefault="007C65E3" w:rsidP="007C65E3">
      <w:pPr>
        <w:pStyle w:val="zCode"/>
        <w:rPr>
          <w:szCs w:val="20"/>
        </w:rPr>
      </w:pPr>
      <w:r w:rsidRPr="001835BC">
        <w:rPr>
          <w:szCs w:val="20"/>
        </w:rPr>
        <w:t xml:space="preserve">    imageMap[foodCode].sort((a, b) =&gt;</w:t>
      </w:r>
    </w:p>
    <w:p w14:paraId="1F784335" w14:textId="77777777" w:rsidR="007C65E3" w:rsidRPr="001835BC" w:rsidRDefault="007C65E3" w:rsidP="007C65E3">
      <w:pPr>
        <w:pStyle w:val="zCode"/>
        <w:rPr>
          <w:szCs w:val="20"/>
        </w:rPr>
      </w:pPr>
      <w:r w:rsidRPr="001835BC">
        <w:rPr>
          <w:szCs w:val="20"/>
        </w:rPr>
        <w:t xml:space="preserve">      a.localeCompare(b, undefined, { numeric: true }),</w:t>
      </w:r>
    </w:p>
    <w:p w14:paraId="63B70D69" w14:textId="77777777" w:rsidR="007C65E3" w:rsidRPr="001835BC" w:rsidRDefault="007C65E3" w:rsidP="007C65E3">
      <w:pPr>
        <w:pStyle w:val="zCode"/>
        <w:rPr>
          <w:szCs w:val="20"/>
        </w:rPr>
      </w:pPr>
      <w:r w:rsidRPr="001835BC">
        <w:rPr>
          <w:szCs w:val="20"/>
        </w:rPr>
        <w:t xml:space="preserve">    );</w:t>
      </w:r>
    </w:p>
    <w:p w14:paraId="008A6817" w14:textId="77777777" w:rsidR="007C65E3" w:rsidRPr="001835BC" w:rsidRDefault="007C65E3" w:rsidP="007C65E3">
      <w:pPr>
        <w:pStyle w:val="zCode"/>
        <w:rPr>
          <w:szCs w:val="20"/>
        </w:rPr>
      </w:pPr>
      <w:r w:rsidRPr="001835BC">
        <w:rPr>
          <w:szCs w:val="20"/>
        </w:rPr>
        <w:t xml:space="preserve">  }</w:t>
      </w:r>
    </w:p>
    <w:p w14:paraId="58C7DFE5" w14:textId="77777777" w:rsidR="007C65E3" w:rsidRPr="001835BC" w:rsidRDefault="007C65E3" w:rsidP="007C65E3">
      <w:pPr>
        <w:pStyle w:val="zCode"/>
        <w:rPr>
          <w:szCs w:val="20"/>
        </w:rPr>
      </w:pPr>
    </w:p>
    <w:p w14:paraId="06E52E1C" w14:textId="77777777" w:rsidR="007C65E3" w:rsidRPr="001835BC" w:rsidRDefault="007C65E3" w:rsidP="007C65E3">
      <w:pPr>
        <w:pStyle w:val="zCode"/>
        <w:rPr>
          <w:szCs w:val="20"/>
        </w:rPr>
      </w:pPr>
      <w:r w:rsidRPr="001835BC">
        <w:rPr>
          <w:szCs w:val="20"/>
        </w:rPr>
        <w:t xml:space="preserve">  return imageMap;</w:t>
      </w:r>
    </w:p>
    <w:p w14:paraId="2126A5EA" w14:textId="77777777" w:rsidR="007C65E3" w:rsidRPr="001835BC" w:rsidRDefault="007C65E3" w:rsidP="007C65E3">
      <w:pPr>
        <w:pStyle w:val="zCode"/>
        <w:rPr>
          <w:szCs w:val="20"/>
        </w:rPr>
      </w:pPr>
      <w:r w:rsidRPr="001835BC">
        <w:rPr>
          <w:szCs w:val="20"/>
        </w:rPr>
        <w:t>}</w:t>
      </w:r>
    </w:p>
    <w:p w14:paraId="62B7CF42" w14:textId="77777777" w:rsidR="007C65E3" w:rsidRPr="001835BC" w:rsidRDefault="007C65E3" w:rsidP="007C65E3">
      <w:pPr>
        <w:pStyle w:val="zCode"/>
        <w:rPr>
          <w:szCs w:val="20"/>
        </w:rPr>
      </w:pPr>
    </w:p>
    <w:p w14:paraId="4096FB3B" w14:textId="77777777" w:rsidR="007C65E3" w:rsidRPr="001835BC" w:rsidRDefault="007C65E3" w:rsidP="007C65E3">
      <w:pPr>
        <w:pStyle w:val="zCode"/>
        <w:rPr>
          <w:szCs w:val="20"/>
        </w:rPr>
      </w:pPr>
      <w:r w:rsidRPr="001835BC">
        <w:rPr>
          <w:szCs w:val="20"/>
        </w:rPr>
        <w:t>function main() {</w:t>
      </w:r>
    </w:p>
    <w:p w14:paraId="7B30E19E" w14:textId="77777777" w:rsidR="007C65E3" w:rsidRPr="001835BC" w:rsidRDefault="007C65E3" w:rsidP="007C65E3">
      <w:pPr>
        <w:pStyle w:val="zCode"/>
        <w:rPr>
          <w:szCs w:val="20"/>
        </w:rPr>
      </w:pPr>
      <w:r w:rsidRPr="001835BC">
        <w:rPr>
          <w:szCs w:val="20"/>
        </w:rPr>
        <w:t xml:space="preserve">  if (!fs.existsSync(imageDir)) {</w:t>
      </w:r>
    </w:p>
    <w:p w14:paraId="1D4C6CC7" w14:textId="77777777" w:rsidR="007C65E3" w:rsidRPr="001835BC" w:rsidRDefault="007C65E3" w:rsidP="007C65E3">
      <w:pPr>
        <w:pStyle w:val="zCode"/>
        <w:rPr>
          <w:szCs w:val="20"/>
        </w:rPr>
      </w:pPr>
      <w:r w:rsidRPr="001835BC">
        <w:rPr>
          <w:szCs w:val="20"/>
        </w:rPr>
        <w:t xml:space="preserve">    console.error(`Image directory not found: ${imageDir}`);</w:t>
      </w:r>
    </w:p>
    <w:p w14:paraId="17F5C3DF" w14:textId="77777777" w:rsidR="007C65E3" w:rsidRPr="001835BC" w:rsidRDefault="007C65E3" w:rsidP="007C65E3">
      <w:pPr>
        <w:pStyle w:val="zCode"/>
        <w:rPr>
          <w:szCs w:val="20"/>
        </w:rPr>
      </w:pPr>
      <w:r w:rsidRPr="001835BC">
        <w:rPr>
          <w:szCs w:val="20"/>
        </w:rPr>
        <w:t xml:space="preserve">    process.exit(1);</w:t>
      </w:r>
    </w:p>
    <w:p w14:paraId="4A67F09E" w14:textId="77777777" w:rsidR="007C65E3" w:rsidRPr="001835BC" w:rsidRDefault="007C65E3" w:rsidP="007C65E3">
      <w:pPr>
        <w:pStyle w:val="zCode"/>
        <w:rPr>
          <w:szCs w:val="20"/>
        </w:rPr>
      </w:pPr>
      <w:r w:rsidRPr="001835BC">
        <w:rPr>
          <w:szCs w:val="20"/>
        </w:rPr>
        <w:t xml:space="preserve">  }</w:t>
      </w:r>
    </w:p>
    <w:p w14:paraId="1086B67E" w14:textId="77777777" w:rsidR="007C65E3" w:rsidRPr="001835BC" w:rsidRDefault="007C65E3" w:rsidP="007C65E3">
      <w:pPr>
        <w:pStyle w:val="zCode"/>
        <w:rPr>
          <w:szCs w:val="20"/>
        </w:rPr>
      </w:pPr>
    </w:p>
    <w:p w14:paraId="1B13B221" w14:textId="77777777" w:rsidR="007C65E3" w:rsidRPr="001835BC" w:rsidRDefault="007C65E3" w:rsidP="007C65E3">
      <w:pPr>
        <w:pStyle w:val="zCode"/>
        <w:rPr>
          <w:szCs w:val="20"/>
        </w:rPr>
      </w:pPr>
      <w:r w:rsidRPr="001835BC">
        <w:rPr>
          <w:szCs w:val="20"/>
        </w:rPr>
        <w:t xml:space="preserve">  const files = fs.readdirSync(imageDir).filter(isImageFile);</w:t>
      </w:r>
    </w:p>
    <w:p w14:paraId="5DA551DC" w14:textId="77777777" w:rsidR="007C65E3" w:rsidRPr="001835BC" w:rsidRDefault="007C65E3" w:rsidP="007C65E3">
      <w:pPr>
        <w:pStyle w:val="zCode"/>
        <w:rPr>
          <w:szCs w:val="20"/>
        </w:rPr>
      </w:pPr>
      <w:r w:rsidRPr="001835BC">
        <w:rPr>
          <w:szCs w:val="20"/>
        </w:rPr>
        <w:t xml:space="preserve">  const imageMap = buildImageMap(files);</w:t>
      </w:r>
    </w:p>
    <w:p w14:paraId="2A4255C4" w14:textId="77777777" w:rsidR="007C65E3" w:rsidRPr="001835BC" w:rsidRDefault="007C65E3" w:rsidP="007C65E3">
      <w:pPr>
        <w:pStyle w:val="zCode"/>
        <w:rPr>
          <w:szCs w:val="20"/>
        </w:rPr>
      </w:pPr>
    </w:p>
    <w:p w14:paraId="4DE108CF" w14:textId="77777777" w:rsidR="007C65E3" w:rsidRPr="001835BC" w:rsidRDefault="007C65E3" w:rsidP="007C65E3">
      <w:pPr>
        <w:pStyle w:val="zCode"/>
        <w:rPr>
          <w:szCs w:val="20"/>
        </w:rPr>
      </w:pPr>
      <w:r w:rsidRPr="001835BC">
        <w:rPr>
          <w:szCs w:val="20"/>
        </w:rPr>
        <w:t xml:space="preserve">  ensureDirectoryExists(outputDir);</w:t>
      </w:r>
    </w:p>
    <w:p w14:paraId="4D1BC76A" w14:textId="77777777" w:rsidR="007C65E3" w:rsidRPr="001835BC" w:rsidRDefault="007C65E3" w:rsidP="007C65E3">
      <w:pPr>
        <w:pStyle w:val="zCode"/>
        <w:rPr>
          <w:szCs w:val="20"/>
        </w:rPr>
      </w:pPr>
      <w:r w:rsidRPr="001835BC">
        <w:rPr>
          <w:szCs w:val="20"/>
        </w:rPr>
        <w:lastRenderedPageBreak/>
        <w:t xml:space="preserve">  fs.writeFileSync(outputFile, JSON.stringify(imageMap, null, 2), "utf-8");</w:t>
      </w:r>
    </w:p>
    <w:p w14:paraId="3DBDFBA9" w14:textId="77777777" w:rsidR="007C65E3" w:rsidRPr="001835BC" w:rsidRDefault="007C65E3" w:rsidP="007C65E3">
      <w:pPr>
        <w:pStyle w:val="zCode"/>
        <w:rPr>
          <w:szCs w:val="20"/>
        </w:rPr>
      </w:pPr>
    </w:p>
    <w:p w14:paraId="3C6C472E" w14:textId="77777777" w:rsidR="007C65E3" w:rsidRPr="001835BC" w:rsidRDefault="007C65E3" w:rsidP="007C65E3">
      <w:pPr>
        <w:pStyle w:val="zCode"/>
        <w:rPr>
          <w:szCs w:val="20"/>
        </w:rPr>
      </w:pPr>
      <w:r w:rsidRPr="001835BC">
        <w:rPr>
          <w:szCs w:val="20"/>
        </w:rPr>
        <w:t xml:space="preserve">  console.log(`Generated: ${outputFile}`);</w:t>
      </w:r>
    </w:p>
    <w:p w14:paraId="20F37FD0" w14:textId="77777777" w:rsidR="007C65E3" w:rsidRPr="001835BC" w:rsidRDefault="007C65E3" w:rsidP="007C65E3">
      <w:pPr>
        <w:pStyle w:val="zCode"/>
        <w:rPr>
          <w:szCs w:val="20"/>
        </w:rPr>
      </w:pPr>
      <w:r w:rsidRPr="001835BC">
        <w:rPr>
          <w:szCs w:val="20"/>
        </w:rPr>
        <w:t xml:space="preserve">  console.log(`Food codes with images: ${Object.keys(imageMap).length}`);</w:t>
      </w:r>
    </w:p>
    <w:p w14:paraId="387B08B5" w14:textId="77777777" w:rsidR="007C65E3" w:rsidRPr="001835BC" w:rsidRDefault="007C65E3" w:rsidP="007C65E3">
      <w:pPr>
        <w:pStyle w:val="zCode"/>
        <w:rPr>
          <w:szCs w:val="20"/>
        </w:rPr>
      </w:pPr>
      <w:r w:rsidRPr="001835BC">
        <w:rPr>
          <w:szCs w:val="20"/>
        </w:rPr>
        <w:t xml:space="preserve">  console.log(`Total image files: ${files.length}`);</w:t>
      </w:r>
    </w:p>
    <w:p w14:paraId="0CDB58FF" w14:textId="230AFB64" w:rsidR="007C65E3" w:rsidRPr="001835BC" w:rsidRDefault="007C65E3" w:rsidP="007C65E3">
      <w:pPr>
        <w:pStyle w:val="zCode"/>
        <w:rPr>
          <w:szCs w:val="20"/>
        </w:rPr>
      </w:pPr>
      <w:r w:rsidRPr="001835BC">
        <w:rPr>
          <w:szCs w:val="20"/>
        </w:rPr>
        <w:t>}</w:t>
      </w:r>
    </w:p>
    <w:p w14:paraId="5288E6A1" w14:textId="55F1F7D7" w:rsidR="004F3B25" w:rsidRPr="001835BC" w:rsidRDefault="007C65E3" w:rsidP="007C65E3">
      <w:pPr>
        <w:pStyle w:val="zCode"/>
        <w:rPr>
          <w:szCs w:val="20"/>
        </w:rPr>
      </w:pPr>
      <w:r w:rsidRPr="001835BC">
        <w:rPr>
          <w:szCs w:val="20"/>
        </w:rPr>
        <w:t>main();</w:t>
      </w:r>
    </w:p>
    <w:p w14:paraId="151572F0" w14:textId="27C46AC1" w:rsidR="007C65E3" w:rsidRDefault="007C65E3" w:rsidP="007C65E3">
      <w:pPr>
        <w:pStyle w:val="zCode"/>
      </w:pPr>
      <w:r>
        <w:rPr>
          <w:noProof/>
        </w:rPr>
        <w:drawing>
          <wp:inline distT="0" distB="0" distL="0" distR="0" wp14:anchorId="38B04107" wp14:editId="3AECC167">
            <wp:extent cx="5937250" cy="3275669"/>
            <wp:effectExtent l="0" t="0" r="6350" b="1270"/>
            <wp:docPr id="602630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7" cstate="print">
                      <a:extLst>
                        <a:ext uri="{28A0092B-C50C-407E-A947-70E740481C1C}">
                          <a14:useLocalDpi xmlns:a14="http://schemas.microsoft.com/office/drawing/2010/main" val="0"/>
                        </a:ext>
                      </a:extLst>
                    </a:blip>
                    <a:srcRect t="5452"/>
                    <a:stretch>
                      <a:fillRect/>
                    </a:stretch>
                  </pic:blipFill>
                  <pic:spPr bwMode="auto">
                    <a:xfrm>
                      <a:off x="0" y="0"/>
                      <a:ext cx="5937250" cy="3275669"/>
                    </a:xfrm>
                    <a:prstGeom prst="rect">
                      <a:avLst/>
                    </a:prstGeom>
                    <a:noFill/>
                    <a:ln>
                      <a:noFill/>
                    </a:ln>
                    <a:extLst>
                      <a:ext uri="{53640926-AAD7-44D8-BBD7-CCE9431645EC}">
                        <a14:shadowObscured xmlns:a14="http://schemas.microsoft.com/office/drawing/2010/main"/>
                      </a:ext>
                    </a:extLst>
                  </pic:spPr>
                </pic:pic>
              </a:graphicData>
            </a:graphic>
          </wp:inline>
        </w:drawing>
      </w:r>
    </w:p>
    <w:p w14:paraId="313A1DA4" w14:textId="77777777" w:rsidR="007C65E3" w:rsidRPr="007C65E3" w:rsidRDefault="007C65E3" w:rsidP="007C65E3">
      <w:pPr>
        <w:pStyle w:val="zCode"/>
        <w:rPr>
          <w:lang w:val="en-US"/>
        </w:rPr>
      </w:pPr>
      <w:r w:rsidRPr="007C65E3">
        <w:rPr>
          <w:lang w:val="en-US"/>
        </w:rPr>
        <w:t>"generate:images": "node src/tools/generate-images-json.mjs"</w:t>
      </w:r>
    </w:p>
    <w:p w14:paraId="3E9FFD93" w14:textId="1D175349" w:rsidR="007C65E3" w:rsidRPr="00883D30" w:rsidRDefault="007C65E3" w:rsidP="007C65E3">
      <w:pPr>
        <w:pStyle w:val="zCode"/>
        <w:rPr>
          <w:color w:val="EE0000"/>
        </w:rPr>
      </w:pPr>
      <w:r w:rsidRPr="00883D30">
        <w:rPr>
          <w:color w:val="EE0000"/>
        </w:rPr>
        <w:t>npm run generate:images</w:t>
      </w:r>
    </w:p>
    <w:p w14:paraId="738C538B" w14:textId="46CA293F" w:rsidR="007C65E3" w:rsidRDefault="00A46A99" w:rsidP="007C65E3">
      <w:pPr>
        <w:pStyle w:val="zCode"/>
      </w:pPr>
      <w:r>
        <w:rPr>
          <w:noProof/>
        </w:rPr>
        <w:drawing>
          <wp:inline distT="0" distB="0" distL="0" distR="0" wp14:anchorId="106F42D2" wp14:editId="50617B75">
            <wp:extent cx="5935855" cy="2116836"/>
            <wp:effectExtent l="0" t="0" r="8255" b="0"/>
            <wp:docPr id="1751854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8" cstate="print">
                      <a:extLst>
                        <a:ext uri="{28A0092B-C50C-407E-A947-70E740481C1C}">
                          <a14:useLocalDpi xmlns:a14="http://schemas.microsoft.com/office/drawing/2010/main" val="0"/>
                        </a:ext>
                      </a:extLst>
                    </a:blip>
                    <a:srcRect t="8450" b="14364"/>
                    <a:stretch>
                      <a:fillRect/>
                    </a:stretch>
                  </pic:blipFill>
                  <pic:spPr bwMode="auto">
                    <a:xfrm>
                      <a:off x="0" y="0"/>
                      <a:ext cx="5937250" cy="2117333"/>
                    </a:xfrm>
                    <a:prstGeom prst="rect">
                      <a:avLst/>
                    </a:prstGeom>
                    <a:noFill/>
                    <a:ln>
                      <a:noFill/>
                    </a:ln>
                    <a:extLst>
                      <a:ext uri="{53640926-AAD7-44D8-BBD7-CCE9431645EC}">
                        <a14:shadowObscured xmlns:a14="http://schemas.microsoft.com/office/drawing/2010/main"/>
                      </a:ext>
                    </a:extLst>
                  </pic:spPr>
                </pic:pic>
              </a:graphicData>
            </a:graphic>
          </wp:inline>
        </w:drawing>
      </w:r>
    </w:p>
    <w:p w14:paraId="17BE1D09" w14:textId="606F4545" w:rsidR="00B26E2E" w:rsidRDefault="00081A28" w:rsidP="00081A28">
      <w:pPr>
        <w:pStyle w:val="C2nd"/>
      </w:pPr>
      <w:bookmarkStart w:id="93" w:name="_Toc231258330"/>
      <w:r w:rsidRPr="00081A28">
        <w:lastRenderedPageBreak/>
        <w:t>src/services/imageService.js</w:t>
      </w:r>
      <w:bookmarkEnd w:id="93"/>
    </w:p>
    <w:p w14:paraId="163D79AE" w14:textId="2CA288B6" w:rsidR="00081A28" w:rsidRDefault="006A02C6" w:rsidP="007C65E3">
      <w:pPr>
        <w:pStyle w:val="zCode"/>
      </w:pPr>
      <w:r>
        <w:rPr>
          <w:noProof/>
        </w:rPr>
        <w:drawing>
          <wp:inline distT="0" distB="0" distL="0" distR="0" wp14:anchorId="4CBE84B0" wp14:editId="3F75FE1E">
            <wp:extent cx="5940425" cy="2299716"/>
            <wp:effectExtent l="0" t="0" r="3175" b="5715"/>
            <wp:docPr id="100640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07140" name=""/>
                    <pic:cNvPicPr/>
                  </pic:nvPicPr>
                  <pic:blipFill rotWithShape="1">
                    <a:blip r:embed="rId139"/>
                    <a:srcRect b="25266"/>
                    <a:stretch>
                      <a:fillRect/>
                    </a:stretch>
                  </pic:blipFill>
                  <pic:spPr bwMode="auto">
                    <a:xfrm>
                      <a:off x="0" y="0"/>
                      <a:ext cx="5940425" cy="2299716"/>
                    </a:xfrm>
                    <a:prstGeom prst="rect">
                      <a:avLst/>
                    </a:prstGeom>
                    <a:ln>
                      <a:noFill/>
                    </a:ln>
                    <a:extLst>
                      <a:ext uri="{53640926-AAD7-44D8-BBD7-CCE9431645EC}">
                        <a14:shadowObscured xmlns:a14="http://schemas.microsoft.com/office/drawing/2010/main"/>
                      </a:ext>
                    </a:extLst>
                  </pic:spPr>
                </pic:pic>
              </a:graphicData>
            </a:graphic>
          </wp:inline>
        </w:drawing>
      </w:r>
    </w:p>
    <w:p w14:paraId="036DC90F" w14:textId="77777777" w:rsidR="003D4C60" w:rsidRDefault="003D4C60" w:rsidP="003D4C60">
      <w:pPr>
        <w:pStyle w:val="zCode"/>
      </w:pPr>
      <w:r>
        <w:t>let imageMap = {};</w:t>
      </w:r>
    </w:p>
    <w:p w14:paraId="25C6E558" w14:textId="77777777" w:rsidR="003D4C60" w:rsidRDefault="003D4C60" w:rsidP="003D4C60">
      <w:pPr>
        <w:pStyle w:val="zCode"/>
      </w:pPr>
    </w:p>
    <w:p w14:paraId="5A5930D7" w14:textId="77777777" w:rsidR="003D4C60" w:rsidRPr="00A56144" w:rsidRDefault="003D4C60" w:rsidP="003D4C60">
      <w:pPr>
        <w:pStyle w:val="zCode"/>
        <w:rPr>
          <w:color w:val="385623" w:themeColor="accent6" w:themeShade="80"/>
        </w:rPr>
      </w:pPr>
      <w:r w:rsidRPr="00A56144">
        <w:rPr>
          <w:color w:val="385623" w:themeColor="accent6" w:themeShade="80"/>
        </w:rPr>
        <w:t>// ./data/images.json файлаас бүх зургын зам json-ыг авна.</w:t>
      </w:r>
    </w:p>
    <w:p w14:paraId="2AB39A13" w14:textId="77777777" w:rsidR="003D4C60" w:rsidRDefault="003D4C60" w:rsidP="003D4C60">
      <w:pPr>
        <w:pStyle w:val="zCode"/>
      </w:pPr>
      <w:r>
        <w:t xml:space="preserve">export async function </w:t>
      </w:r>
      <w:r w:rsidRPr="003632C6">
        <w:rPr>
          <w:highlight w:val="yellow"/>
        </w:rPr>
        <w:t>loadImages</w:t>
      </w:r>
      <w:r>
        <w:t>() {</w:t>
      </w:r>
    </w:p>
    <w:p w14:paraId="472A88F1" w14:textId="77777777" w:rsidR="003D4C60" w:rsidRPr="00A56144" w:rsidRDefault="003D4C60" w:rsidP="003D4C60">
      <w:pPr>
        <w:pStyle w:val="zCode"/>
        <w:rPr>
          <w:color w:val="385623" w:themeColor="accent6" w:themeShade="80"/>
        </w:rPr>
      </w:pPr>
      <w:r w:rsidRPr="00A56144">
        <w:rPr>
          <w:color w:val="385623" w:themeColor="accent6" w:themeShade="80"/>
        </w:rPr>
        <w:t xml:space="preserve">  // Хэрэв аль хэдийн зурагны мэдээлэл ачаалагдсан бол дахин ачаалахгүй.</w:t>
      </w:r>
    </w:p>
    <w:p w14:paraId="45D46EAD" w14:textId="77777777" w:rsidR="003D4C60" w:rsidRDefault="003D4C60" w:rsidP="003D4C60">
      <w:pPr>
        <w:pStyle w:val="zCode"/>
      </w:pPr>
      <w:r>
        <w:t xml:space="preserve">  if (Object.keys(imageMap).length &gt; 0) return;</w:t>
      </w:r>
    </w:p>
    <w:p w14:paraId="01A6B69F" w14:textId="77777777" w:rsidR="003D4C60" w:rsidRDefault="003D4C60" w:rsidP="003D4C60">
      <w:pPr>
        <w:pStyle w:val="zCode"/>
      </w:pPr>
    </w:p>
    <w:p w14:paraId="73B8A815" w14:textId="77777777" w:rsidR="003D4C60" w:rsidRDefault="003D4C60" w:rsidP="003D4C60">
      <w:pPr>
        <w:pStyle w:val="zCode"/>
      </w:pPr>
      <w:r>
        <w:t xml:space="preserve">  const response = await fetch("./data/images.json");</w:t>
      </w:r>
    </w:p>
    <w:p w14:paraId="0E1521EC" w14:textId="77777777" w:rsidR="003D4C60" w:rsidRDefault="003D4C60" w:rsidP="003D4C60">
      <w:pPr>
        <w:pStyle w:val="zCode"/>
      </w:pPr>
      <w:r>
        <w:t xml:space="preserve">  if (!response.ok) {</w:t>
      </w:r>
    </w:p>
    <w:p w14:paraId="5BC31627" w14:textId="77777777" w:rsidR="003D4C60" w:rsidRDefault="003D4C60" w:rsidP="003D4C60">
      <w:pPr>
        <w:pStyle w:val="zCode"/>
      </w:pPr>
      <w:r>
        <w:t xml:space="preserve">    throw new Error("Failed to load images.json");</w:t>
      </w:r>
    </w:p>
    <w:p w14:paraId="6635B194" w14:textId="77777777" w:rsidR="003D4C60" w:rsidRDefault="003D4C60" w:rsidP="003D4C60">
      <w:pPr>
        <w:pStyle w:val="zCode"/>
      </w:pPr>
      <w:r>
        <w:t xml:space="preserve">  }</w:t>
      </w:r>
    </w:p>
    <w:p w14:paraId="34EA6BAF" w14:textId="77777777" w:rsidR="003D4C60" w:rsidRDefault="003D4C60" w:rsidP="003D4C60">
      <w:pPr>
        <w:pStyle w:val="zCode"/>
      </w:pPr>
    </w:p>
    <w:p w14:paraId="2031E826" w14:textId="77777777" w:rsidR="003D4C60" w:rsidRDefault="003D4C60" w:rsidP="003D4C60">
      <w:pPr>
        <w:pStyle w:val="zCode"/>
      </w:pPr>
      <w:r>
        <w:t xml:space="preserve">  imageMap = await response.json(); </w:t>
      </w:r>
      <w:r w:rsidRPr="00A56144">
        <w:rPr>
          <w:color w:val="385623" w:themeColor="accent6" w:themeShade="80"/>
        </w:rPr>
        <w:t>// Бүх images json { "01_0001": ["img/foods/01_0001_001.jpg", "img/foods/01_0001_001.jpg"], ... }</w:t>
      </w:r>
    </w:p>
    <w:p w14:paraId="35A3CFE6" w14:textId="77777777" w:rsidR="003D4C60" w:rsidRDefault="003D4C60" w:rsidP="003D4C60">
      <w:pPr>
        <w:pStyle w:val="zCode"/>
      </w:pPr>
      <w:r>
        <w:t>}</w:t>
      </w:r>
    </w:p>
    <w:p w14:paraId="686B7914" w14:textId="77777777" w:rsidR="003D4C60" w:rsidRDefault="003D4C60" w:rsidP="003D4C60">
      <w:pPr>
        <w:pStyle w:val="zCode"/>
      </w:pPr>
    </w:p>
    <w:p w14:paraId="7E10DBE3" w14:textId="77777777" w:rsidR="003D4C60" w:rsidRPr="00A56144" w:rsidRDefault="003D4C60" w:rsidP="003D4C60">
      <w:pPr>
        <w:pStyle w:val="zCode"/>
        <w:rPr>
          <w:color w:val="385623" w:themeColor="accent6" w:themeShade="80"/>
        </w:rPr>
      </w:pPr>
      <w:r w:rsidRPr="00A56144">
        <w:rPr>
          <w:color w:val="385623" w:themeColor="accent6" w:themeShade="80"/>
        </w:rPr>
        <w:t>// "01_0001" --&gt; ["img/foods/01_0001_001.jpg", "img/foods/01_0001_001.jpg"]</w:t>
      </w:r>
    </w:p>
    <w:p w14:paraId="67D09BAF" w14:textId="77777777" w:rsidR="003D4C60" w:rsidRDefault="003D4C60" w:rsidP="003D4C60">
      <w:pPr>
        <w:pStyle w:val="zCode"/>
      </w:pPr>
      <w:r>
        <w:t xml:space="preserve">export function </w:t>
      </w:r>
      <w:r w:rsidRPr="003632C6">
        <w:rPr>
          <w:highlight w:val="yellow"/>
        </w:rPr>
        <w:t>getImagesByFoodCode</w:t>
      </w:r>
      <w:r>
        <w:t>(foodCode) {</w:t>
      </w:r>
    </w:p>
    <w:p w14:paraId="48F16B1B" w14:textId="77777777" w:rsidR="003D4C60" w:rsidRDefault="003D4C60" w:rsidP="003D4C60">
      <w:pPr>
        <w:pStyle w:val="zCode"/>
      </w:pPr>
      <w:r>
        <w:t xml:space="preserve">  return imageMap[foodCode] || [];</w:t>
      </w:r>
    </w:p>
    <w:p w14:paraId="3C410330" w14:textId="70A6BF2D" w:rsidR="003D4C60" w:rsidRDefault="003D4C60" w:rsidP="003D4C60">
      <w:pPr>
        <w:pStyle w:val="zCode"/>
      </w:pPr>
      <w:r>
        <w:t>}</w:t>
      </w:r>
    </w:p>
    <w:p w14:paraId="6D22B95E" w14:textId="4C12B65F" w:rsidR="004F3B25" w:rsidRDefault="00A56144" w:rsidP="009F5283">
      <w:pPr>
        <w:pStyle w:val="C2nd"/>
      </w:pPr>
      <w:bookmarkStart w:id="94" w:name="_Toc231258331"/>
      <w:r>
        <w:t>src/js/components/</w:t>
      </w:r>
      <w:r w:rsidR="00D7619A">
        <w:rPr>
          <w:lang w:val="en-US"/>
        </w:rPr>
        <w:t>n</w:t>
      </w:r>
      <w:r w:rsidR="00081A28" w:rsidRPr="00081A28">
        <w:t>utritionTables.js</w:t>
      </w:r>
      <w:r w:rsidR="009D1247">
        <w:t xml:space="preserve"> шинэчил</w:t>
      </w:r>
      <w:bookmarkEnd w:id="94"/>
    </w:p>
    <w:p w14:paraId="0BD06811" w14:textId="63F76DA8" w:rsidR="00A56144" w:rsidRDefault="00A56144" w:rsidP="00D7619A">
      <w:pPr>
        <w:pStyle w:val="zTxtContinue"/>
      </w:pPr>
      <w:r>
        <w:t>З</w:t>
      </w:r>
      <w:r w:rsidRPr="00A56144">
        <w:t>ураг харуулах хүснэгтийн дүрслэх хэсэг.</w:t>
      </w:r>
    </w:p>
    <w:p w14:paraId="4B3B7EF7" w14:textId="7A2A3973" w:rsidR="00A56144" w:rsidRDefault="00D7619A" w:rsidP="00A56144">
      <w:pPr>
        <w:pStyle w:val="zCode"/>
      </w:pPr>
      <w:r>
        <w:rPr>
          <w:noProof/>
        </w:rPr>
        <w:lastRenderedPageBreak/>
        <w:drawing>
          <wp:inline distT="0" distB="0" distL="0" distR="0" wp14:anchorId="4307737E" wp14:editId="4F8DD953">
            <wp:extent cx="5939155" cy="3177540"/>
            <wp:effectExtent l="19050" t="19050" r="23495" b="22860"/>
            <wp:docPr id="6995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939155" cy="3177540"/>
                    </a:xfrm>
                    <a:prstGeom prst="rect">
                      <a:avLst/>
                    </a:prstGeom>
                    <a:noFill/>
                    <a:ln>
                      <a:solidFill>
                        <a:schemeClr val="bg1">
                          <a:lumMod val="50000"/>
                        </a:schemeClr>
                      </a:solidFill>
                    </a:ln>
                  </pic:spPr>
                </pic:pic>
              </a:graphicData>
            </a:graphic>
          </wp:inline>
        </w:drawing>
      </w:r>
    </w:p>
    <w:p w14:paraId="754BAC04" w14:textId="77777777" w:rsidR="00D7619A" w:rsidRDefault="00D7619A" w:rsidP="00D7619A">
      <w:pPr>
        <w:pStyle w:val="zCode"/>
      </w:pPr>
      <w:r>
        <w:t>import { titleFromKey, escapeHtml } from "../fn/format.js";</w:t>
      </w:r>
    </w:p>
    <w:p w14:paraId="73130CA9" w14:textId="77777777" w:rsidR="00D7619A" w:rsidRDefault="00D7619A" w:rsidP="00D7619A">
      <w:pPr>
        <w:pStyle w:val="zCode"/>
      </w:pPr>
      <w:r>
        <w:t>import { renderTable } from "../layouts/tableLayout.js";</w:t>
      </w:r>
    </w:p>
    <w:p w14:paraId="3CD9AF4C" w14:textId="77777777" w:rsidR="00D7619A" w:rsidRDefault="00D7619A" w:rsidP="00D7619A">
      <w:pPr>
        <w:pStyle w:val="zCode"/>
      </w:pPr>
      <w:r>
        <w:t>import { renderNotification } from "../layouts/notificationLayout.js";</w:t>
      </w:r>
    </w:p>
    <w:p w14:paraId="0626D2DA" w14:textId="77777777" w:rsidR="00D7619A" w:rsidRDefault="00D7619A" w:rsidP="00D7619A">
      <w:pPr>
        <w:pStyle w:val="zCode"/>
      </w:pPr>
      <w:r>
        <w:t xml:space="preserve">import { </w:t>
      </w:r>
      <w:r w:rsidRPr="00D7619A">
        <w:rPr>
          <w:highlight w:val="yellow"/>
        </w:rPr>
        <w:t>getImagesByFoodCode</w:t>
      </w:r>
      <w:r>
        <w:t xml:space="preserve"> } from "../services/imageService.js";</w:t>
      </w:r>
    </w:p>
    <w:p w14:paraId="1A739950" w14:textId="77777777" w:rsidR="00D7619A" w:rsidRDefault="00D7619A" w:rsidP="00D7619A">
      <w:pPr>
        <w:pStyle w:val="zCode"/>
      </w:pPr>
    </w:p>
    <w:p w14:paraId="5FCD5AAB" w14:textId="77777777" w:rsidR="00D7619A" w:rsidRPr="00D7619A" w:rsidRDefault="00D7619A" w:rsidP="00D7619A">
      <w:pPr>
        <w:pStyle w:val="zCode"/>
        <w:rPr>
          <w:color w:val="538135" w:themeColor="accent6" w:themeShade="BF"/>
        </w:rPr>
      </w:pPr>
      <w:r w:rsidRPr="00D7619A">
        <w:rPr>
          <w:color w:val="538135" w:themeColor="accent6" w:themeShade="BF"/>
        </w:rPr>
        <w:t>/* Хайлтын үр дүнгийн хүснэгтийг харуулах хэсэг</w:t>
      </w:r>
    </w:p>
    <w:p w14:paraId="641C2C55" w14:textId="77777777" w:rsidR="00D7619A" w:rsidRPr="00D7619A" w:rsidRDefault="00D7619A" w:rsidP="00D7619A">
      <w:pPr>
        <w:pStyle w:val="zCode"/>
        <w:rPr>
          <w:color w:val="538135" w:themeColor="accent6" w:themeShade="BF"/>
        </w:rPr>
      </w:pPr>
      <w:r w:rsidRPr="00D7619A">
        <w:rPr>
          <w:color w:val="538135" w:themeColor="accent6" w:themeShade="BF"/>
        </w:rPr>
        <w:t>items = хайгаад олсон хүнсний найрлагын json өгөгдөл</w:t>
      </w:r>
    </w:p>
    <w:p w14:paraId="27DDAD65" w14:textId="77777777" w:rsidR="00D7619A" w:rsidRPr="00D7619A" w:rsidRDefault="00D7619A" w:rsidP="00D7619A">
      <w:pPr>
        <w:pStyle w:val="zCode"/>
        <w:rPr>
          <w:color w:val="538135" w:themeColor="accent6" w:themeShade="BF"/>
        </w:rPr>
      </w:pPr>
      <w:r w:rsidRPr="00D7619A">
        <w:rPr>
          <w:color w:val="538135" w:themeColor="accent6" w:themeShade="BF"/>
        </w:rPr>
        <w:t>selectedTypes = ["proximates", "minerals", "vitamins" ...] */</w:t>
      </w:r>
    </w:p>
    <w:p w14:paraId="7E51C079" w14:textId="77777777" w:rsidR="00D7619A" w:rsidRDefault="00D7619A" w:rsidP="00D7619A">
      <w:pPr>
        <w:pStyle w:val="zCode"/>
      </w:pPr>
      <w:r>
        <w:t xml:space="preserve">export function </w:t>
      </w:r>
      <w:r w:rsidRPr="00D7619A">
        <w:rPr>
          <w:highlight w:val="green"/>
        </w:rPr>
        <w:t>renderNutritionTables</w:t>
      </w:r>
      <w:r>
        <w:t>(items, selectedTypes) {</w:t>
      </w:r>
    </w:p>
    <w:p w14:paraId="2151D86C" w14:textId="77777777" w:rsidR="00D7619A" w:rsidRDefault="00D7619A" w:rsidP="00D7619A">
      <w:pPr>
        <w:pStyle w:val="zCode"/>
      </w:pPr>
      <w:r>
        <w:t xml:space="preserve">  </w:t>
      </w:r>
      <w:r w:rsidRPr="00D7619A">
        <w:rPr>
          <w:color w:val="538135" w:themeColor="accent6" w:themeShade="BF"/>
        </w:rPr>
        <w:t>// Хайлтын үр дүн олдохгүй бол анхааруулах мессеж харуулна.</w:t>
      </w:r>
    </w:p>
    <w:p w14:paraId="5BE86174" w14:textId="77777777" w:rsidR="00D7619A" w:rsidRDefault="00D7619A" w:rsidP="00D7619A">
      <w:pPr>
        <w:pStyle w:val="zCode"/>
      </w:pPr>
      <w:r>
        <w:t xml:space="preserve">  if (!items.length) {</w:t>
      </w:r>
    </w:p>
    <w:p w14:paraId="7CEF7E25" w14:textId="77777777" w:rsidR="00D7619A" w:rsidRDefault="00D7619A" w:rsidP="00D7619A">
      <w:pPr>
        <w:pStyle w:val="zCode"/>
      </w:pPr>
      <w:r>
        <w:t xml:space="preserve">    return renderNotification("No match found.");</w:t>
      </w:r>
    </w:p>
    <w:p w14:paraId="0AC75DEF" w14:textId="77777777" w:rsidR="00D7619A" w:rsidRDefault="00D7619A" w:rsidP="00D7619A">
      <w:pPr>
        <w:pStyle w:val="zCode"/>
      </w:pPr>
      <w:r>
        <w:t xml:space="preserve">  }</w:t>
      </w:r>
    </w:p>
    <w:p w14:paraId="1D6B637B" w14:textId="77777777" w:rsidR="00D7619A" w:rsidRDefault="00D7619A" w:rsidP="00D7619A">
      <w:pPr>
        <w:pStyle w:val="zCode"/>
      </w:pPr>
    </w:p>
    <w:p w14:paraId="3BD42E5D" w14:textId="77777777" w:rsidR="00D7619A" w:rsidRPr="00D7619A" w:rsidRDefault="00D7619A" w:rsidP="00D7619A">
      <w:pPr>
        <w:pStyle w:val="zCode"/>
        <w:rPr>
          <w:color w:val="538135" w:themeColor="accent6" w:themeShade="BF"/>
        </w:rPr>
      </w:pPr>
      <w:r w:rsidRPr="00D7619A">
        <w:rPr>
          <w:color w:val="538135" w:themeColor="accent6" w:themeShade="BF"/>
        </w:rPr>
        <w:t xml:space="preserve">  // Ямар нэгэн шим тэжээлийн төрлийг сонгоогүй бол анхааруулах мессеж харуулна.</w:t>
      </w:r>
    </w:p>
    <w:p w14:paraId="560386F7" w14:textId="77777777" w:rsidR="00D7619A" w:rsidRDefault="00D7619A" w:rsidP="00D7619A">
      <w:pPr>
        <w:pStyle w:val="zCode"/>
      </w:pPr>
      <w:r>
        <w:t xml:space="preserve">  if (!selectedTypes.length) {</w:t>
      </w:r>
    </w:p>
    <w:p w14:paraId="605DA21F" w14:textId="77777777" w:rsidR="00D7619A" w:rsidRDefault="00D7619A" w:rsidP="00D7619A">
      <w:pPr>
        <w:pStyle w:val="zCode"/>
      </w:pPr>
      <w:r>
        <w:t xml:space="preserve">    return renderNotification("Please select at least one nutrition category.");</w:t>
      </w:r>
    </w:p>
    <w:p w14:paraId="03216ACA" w14:textId="77777777" w:rsidR="00D7619A" w:rsidRDefault="00D7619A" w:rsidP="00D7619A">
      <w:pPr>
        <w:pStyle w:val="zCode"/>
      </w:pPr>
      <w:r>
        <w:t xml:space="preserve">  }</w:t>
      </w:r>
    </w:p>
    <w:p w14:paraId="340A6D99" w14:textId="77777777" w:rsidR="00D7619A" w:rsidRDefault="00D7619A" w:rsidP="00D7619A">
      <w:pPr>
        <w:pStyle w:val="zCode"/>
      </w:pPr>
    </w:p>
    <w:p w14:paraId="0F1B527D" w14:textId="77777777" w:rsidR="00D7619A" w:rsidRDefault="00D7619A" w:rsidP="00D7619A">
      <w:pPr>
        <w:pStyle w:val="zCode"/>
      </w:pPr>
      <w:r>
        <w:t xml:space="preserve">  </w:t>
      </w:r>
      <w:r w:rsidRPr="00D7619A">
        <w:rPr>
          <w:color w:val="538135" w:themeColor="accent6" w:themeShade="BF"/>
        </w:rPr>
        <w:t>// Сонгосон шим тэжээлийн төрлүүдээр хүснэгт үүсгэнэ. proximates, minerals, vitamins ...</w:t>
      </w:r>
    </w:p>
    <w:p w14:paraId="26384FF7" w14:textId="77777777" w:rsidR="00D7619A" w:rsidRDefault="00D7619A" w:rsidP="00D7619A">
      <w:pPr>
        <w:pStyle w:val="zCode"/>
      </w:pPr>
      <w:r>
        <w:t xml:space="preserve">  return selectedTypes.map((type) =&gt; </w:t>
      </w:r>
      <w:r w:rsidRPr="00D7619A">
        <w:rPr>
          <w:highlight w:val="cyan"/>
        </w:rPr>
        <w:t>renderTableByType</w:t>
      </w:r>
      <w:r>
        <w:t>(type, items)).join("");</w:t>
      </w:r>
    </w:p>
    <w:p w14:paraId="5960864E" w14:textId="77777777" w:rsidR="00D7619A" w:rsidRDefault="00D7619A" w:rsidP="00D7619A">
      <w:pPr>
        <w:pStyle w:val="zCode"/>
      </w:pPr>
      <w:r>
        <w:t>}</w:t>
      </w:r>
    </w:p>
    <w:p w14:paraId="670D346D" w14:textId="77777777" w:rsidR="00D7619A" w:rsidRDefault="00D7619A" w:rsidP="00D7619A">
      <w:pPr>
        <w:pStyle w:val="zCode"/>
      </w:pPr>
    </w:p>
    <w:p w14:paraId="00A12E7D" w14:textId="77777777" w:rsidR="00D7619A" w:rsidRPr="00D7619A" w:rsidRDefault="00D7619A" w:rsidP="00D7619A">
      <w:pPr>
        <w:pStyle w:val="zCode"/>
        <w:rPr>
          <w:color w:val="538135" w:themeColor="accent6" w:themeShade="BF"/>
        </w:rPr>
      </w:pPr>
      <w:r w:rsidRPr="00D7619A">
        <w:rPr>
          <w:color w:val="538135" w:themeColor="accent6" w:themeShade="BF"/>
        </w:rPr>
        <w:t>/* items = хайгаад олсон хүнсний найрлагын (json) өгөгдлүүдийг</w:t>
      </w:r>
    </w:p>
    <w:p w14:paraId="428132AC" w14:textId="77777777" w:rsidR="00D7619A" w:rsidRPr="00D7619A" w:rsidRDefault="00D7619A" w:rsidP="00D7619A">
      <w:pPr>
        <w:pStyle w:val="zCode"/>
        <w:rPr>
          <w:color w:val="538135" w:themeColor="accent6" w:themeShade="BF"/>
        </w:rPr>
      </w:pPr>
      <w:r w:rsidRPr="00D7619A">
        <w:rPr>
          <w:color w:val="538135" w:themeColor="accent6" w:themeShade="BF"/>
        </w:rPr>
        <w:t>type = Сонгосон шим тэжээлийн төрлүүдээр (proximates, minerals, vitamins ...) хүснэгт үүсгэнэ. */</w:t>
      </w:r>
    </w:p>
    <w:p w14:paraId="7181D257" w14:textId="77777777" w:rsidR="00D7619A" w:rsidRDefault="00D7619A" w:rsidP="00D7619A">
      <w:pPr>
        <w:pStyle w:val="zCode"/>
      </w:pPr>
      <w:r>
        <w:t xml:space="preserve">function </w:t>
      </w:r>
      <w:r w:rsidRPr="00D7619A">
        <w:rPr>
          <w:highlight w:val="cyan"/>
        </w:rPr>
        <w:t>renderTableByType</w:t>
      </w:r>
      <w:r>
        <w:t>(type, items) {</w:t>
      </w:r>
    </w:p>
    <w:p w14:paraId="1C6F4174" w14:textId="77777777" w:rsidR="00D7619A" w:rsidRDefault="00D7619A" w:rsidP="00D7619A">
      <w:pPr>
        <w:pStyle w:val="zCode"/>
      </w:pPr>
      <w:r>
        <w:t xml:space="preserve">  </w:t>
      </w:r>
      <w:r w:rsidRPr="00D7619A">
        <w:rPr>
          <w:color w:val="538135" w:themeColor="accent6" w:themeShade="BF"/>
        </w:rPr>
        <w:t>// description сонгосон бол тайлбар харуулах хүснэгт үүсгэнэ. Учир нь талбарууд өөр.</w:t>
      </w:r>
    </w:p>
    <w:p w14:paraId="732EBDB4" w14:textId="77777777" w:rsidR="00D7619A" w:rsidRDefault="00D7619A" w:rsidP="00D7619A">
      <w:pPr>
        <w:pStyle w:val="zCode"/>
      </w:pPr>
      <w:r>
        <w:t xml:space="preserve">  if (type === "description") {</w:t>
      </w:r>
    </w:p>
    <w:p w14:paraId="633095EE" w14:textId="77777777" w:rsidR="00D7619A" w:rsidRDefault="00D7619A" w:rsidP="00D7619A">
      <w:pPr>
        <w:pStyle w:val="zCode"/>
      </w:pPr>
      <w:r>
        <w:t xml:space="preserve">    return </w:t>
      </w:r>
      <w:r w:rsidRPr="00D7619A">
        <w:rPr>
          <w:highlight w:val="lightGray"/>
        </w:rPr>
        <w:t>renderTable</w:t>
      </w:r>
      <w:r>
        <w:t>({</w:t>
      </w:r>
    </w:p>
    <w:p w14:paraId="59F4A8E5" w14:textId="77777777" w:rsidR="00D7619A" w:rsidRDefault="00D7619A" w:rsidP="00D7619A">
      <w:pPr>
        <w:pStyle w:val="zCode"/>
      </w:pPr>
      <w:r>
        <w:t xml:space="preserve">      title: "Description",</w:t>
      </w:r>
    </w:p>
    <w:p w14:paraId="1A004671" w14:textId="77777777" w:rsidR="00D7619A" w:rsidRDefault="00D7619A" w:rsidP="00D7619A">
      <w:pPr>
        <w:pStyle w:val="zCode"/>
      </w:pPr>
      <w:r>
        <w:t xml:space="preserve">      columns: [</w:t>
      </w:r>
    </w:p>
    <w:p w14:paraId="179B0A16" w14:textId="77777777" w:rsidR="00D7619A" w:rsidRDefault="00D7619A" w:rsidP="00D7619A">
      <w:pPr>
        <w:pStyle w:val="zCode"/>
      </w:pPr>
      <w:r>
        <w:t xml:space="preserve">        { key: "food_name", label: "Food name" },</w:t>
      </w:r>
    </w:p>
    <w:p w14:paraId="31DEA7D7" w14:textId="77777777" w:rsidR="00D7619A" w:rsidRDefault="00D7619A" w:rsidP="00D7619A">
      <w:pPr>
        <w:pStyle w:val="zCode"/>
      </w:pPr>
      <w:r>
        <w:lastRenderedPageBreak/>
        <w:t xml:space="preserve">        { key: "food_group", label: "Food group" },</w:t>
      </w:r>
    </w:p>
    <w:p w14:paraId="45D99F46" w14:textId="77777777" w:rsidR="00D7619A" w:rsidRDefault="00D7619A" w:rsidP="00D7619A">
      <w:pPr>
        <w:pStyle w:val="zCode"/>
      </w:pPr>
      <w:r>
        <w:t xml:space="preserve">        { key: "scientific_name", label: "Scientific name" },</w:t>
      </w:r>
    </w:p>
    <w:p w14:paraId="48C014CC" w14:textId="77777777" w:rsidR="00D7619A" w:rsidRDefault="00D7619A" w:rsidP="00D7619A">
      <w:pPr>
        <w:pStyle w:val="zCode"/>
      </w:pPr>
      <w:r>
        <w:t xml:space="preserve">        { key: "native_name", label: "Native name" },</w:t>
      </w:r>
    </w:p>
    <w:p w14:paraId="0BEAC42F" w14:textId="77777777" w:rsidR="00D7619A" w:rsidRDefault="00D7619A" w:rsidP="00D7619A">
      <w:pPr>
        <w:pStyle w:val="zCode"/>
      </w:pPr>
      <w:r>
        <w:t xml:space="preserve">        { key: "province", label: "Province" },</w:t>
      </w:r>
    </w:p>
    <w:p w14:paraId="4874EC08" w14:textId="77777777" w:rsidR="00D7619A" w:rsidRDefault="00D7619A" w:rsidP="00D7619A">
      <w:pPr>
        <w:pStyle w:val="zCode"/>
      </w:pPr>
      <w:r>
        <w:t xml:space="preserve">      ],</w:t>
      </w:r>
    </w:p>
    <w:p w14:paraId="488FC825" w14:textId="77777777" w:rsidR="00D7619A" w:rsidRDefault="00D7619A" w:rsidP="00D7619A">
      <w:pPr>
        <w:pStyle w:val="zCode"/>
      </w:pPr>
      <w:r>
        <w:t xml:space="preserve">      rows: items,</w:t>
      </w:r>
    </w:p>
    <w:p w14:paraId="4EFE1A18" w14:textId="77777777" w:rsidR="00D7619A" w:rsidRDefault="00D7619A" w:rsidP="00D7619A">
      <w:pPr>
        <w:pStyle w:val="zCode"/>
      </w:pPr>
      <w:r>
        <w:t xml:space="preserve">    });</w:t>
      </w:r>
    </w:p>
    <w:p w14:paraId="053BDEB8" w14:textId="77777777" w:rsidR="00D7619A" w:rsidRDefault="00D7619A" w:rsidP="00D7619A">
      <w:pPr>
        <w:pStyle w:val="zCode"/>
      </w:pPr>
      <w:r>
        <w:t xml:space="preserve">  }</w:t>
      </w:r>
    </w:p>
    <w:p w14:paraId="64DBDDB5" w14:textId="77777777" w:rsidR="00D7619A" w:rsidRDefault="00D7619A" w:rsidP="00D7619A">
      <w:pPr>
        <w:pStyle w:val="zCode"/>
      </w:pPr>
    </w:p>
    <w:p w14:paraId="61D550AD" w14:textId="77777777" w:rsidR="00D7619A" w:rsidRPr="00D7619A" w:rsidRDefault="00D7619A" w:rsidP="00D7619A">
      <w:pPr>
        <w:pStyle w:val="zCode"/>
        <w:rPr>
          <w:color w:val="538135" w:themeColor="accent6" w:themeShade="BF"/>
        </w:rPr>
      </w:pPr>
      <w:r w:rsidRPr="00D7619A">
        <w:rPr>
          <w:color w:val="538135" w:themeColor="accent6" w:themeShade="BF"/>
        </w:rPr>
        <w:t xml:space="preserve">  // images сонгосон бол зураг харуулах хүснэгт үүсгэнэ. Учир нь талбарууд өөр. Food name:"Barley flour, whole grain", Number of Images: "4"</w:t>
      </w:r>
    </w:p>
    <w:p w14:paraId="4F84FA94" w14:textId="77777777" w:rsidR="00D7619A" w:rsidRPr="00D7619A" w:rsidRDefault="00D7619A" w:rsidP="00D7619A">
      <w:pPr>
        <w:pStyle w:val="zCode"/>
        <w:rPr>
          <w:color w:val="EE0000"/>
        </w:rPr>
      </w:pPr>
      <w:r w:rsidRPr="00D7619A">
        <w:rPr>
          <w:color w:val="EE0000"/>
        </w:rPr>
        <w:t xml:space="preserve">  if (type === "</w:t>
      </w:r>
      <w:r w:rsidRPr="00D7619A">
        <w:rPr>
          <w:color w:val="EE0000"/>
          <w:highlight w:val="yellow"/>
        </w:rPr>
        <w:t>images</w:t>
      </w:r>
      <w:r w:rsidRPr="00D7619A">
        <w:rPr>
          <w:color w:val="EE0000"/>
        </w:rPr>
        <w:t>") {</w:t>
      </w:r>
    </w:p>
    <w:p w14:paraId="3B8DD1AA" w14:textId="77777777" w:rsidR="00D7619A" w:rsidRPr="00D7619A" w:rsidRDefault="00D7619A" w:rsidP="00D7619A">
      <w:pPr>
        <w:pStyle w:val="zCode"/>
        <w:rPr>
          <w:color w:val="EE0000"/>
        </w:rPr>
      </w:pPr>
      <w:r w:rsidRPr="00D7619A">
        <w:rPr>
          <w:color w:val="EE0000"/>
        </w:rPr>
        <w:t xml:space="preserve">    return </w:t>
      </w:r>
      <w:r w:rsidRPr="00A95B9C">
        <w:rPr>
          <w:color w:val="EE0000"/>
          <w:highlight w:val="lightGray"/>
        </w:rPr>
        <w:t>renderTable</w:t>
      </w:r>
      <w:r w:rsidRPr="00D7619A">
        <w:rPr>
          <w:color w:val="EE0000"/>
        </w:rPr>
        <w:t>({</w:t>
      </w:r>
    </w:p>
    <w:p w14:paraId="4AB12EB0" w14:textId="77777777" w:rsidR="00D7619A" w:rsidRPr="00D7619A" w:rsidRDefault="00D7619A" w:rsidP="00D7619A">
      <w:pPr>
        <w:pStyle w:val="zCode"/>
        <w:rPr>
          <w:color w:val="EE0000"/>
        </w:rPr>
      </w:pPr>
      <w:r w:rsidRPr="00D7619A">
        <w:rPr>
          <w:color w:val="EE0000"/>
        </w:rPr>
        <w:t xml:space="preserve">      title: "Images",</w:t>
      </w:r>
    </w:p>
    <w:p w14:paraId="0A58FE2B" w14:textId="77777777" w:rsidR="00D7619A" w:rsidRPr="00D7619A" w:rsidRDefault="00D7619A" w:rsidP="00D7619A">
      <w:pPr>
        <w:pStyle w:val="zCode"/>
        <w:rPr>
          <w:color w:val="EE0000"/>
        </w:rPr>
      </w:pPr>
      <w:r w:rsidRPr="00D7619A">
        <w:rPr>
          <w:color w:val="EE0000"/>
        </w:rPr>
        <w:t xml:space="preserve">      columns: [</w:t>
      </w:r>
    </w:p>
    <w:p w14:paraId="131B5E23" w14:textId="77777777" w:rsidR="00D7619A" w:rsidRPr="00D7619A" w:rsidRDefault="00D7619A" w:rsidP="00D7619A">
      <w:pPr>
        <w:pStyle w:val="zCode"/>
        <w:rPr>
          <w:color w:val="EE0000"/>
        </w:rPr>
      </w:pPr>
      <w:r w:rsidRPr="00D7619A">
        <w:rPr>
          <w:color w:val="EE0000"/>
        </w:rPr>
        <w:t xml:space="preserve">        {</w:t>
      </w:r>
    </w:p>
    <w:p w14:paraId="1BF72621" w14:textId="77777777" w:rsidR="00D7619A" w:rsidRPr="00D7619A" w:rsidRDefault="00D7619A" w:rsidP="00D7619A">
      <w:pPr>
        <w:pStyle w:val="zCode"/>
        <w:rPr>
          <w:color w:val="EE0000"/>
        </w:rPr>
      </w:pPr>
      <w:r w:rsidRPr="00D7619A">
        <w:rPr>
          <w:color w:val="EE0000"/>
        </w:rPr>
        <w:t xml:space="preserve">          key: "food_name",</w:t>
      </w:r>
    </w:p>
    <w:p w14:paraId="737E896A" w14:textId="77777777" w:rsidR="00D7619A" w:rsidRPr="00D7619A" w:rsidRDefault="00D7619A" w:rsidP="00D7619A">
      <w:pPr>
        <w:pStyle w:val="zCode"/>
        <w:rPr>
          <w:color w:val="EE0000"/>
        </w:rPr>
      </w:pPr>
      <w:r w:rsidRPr="00D7619A">
        <w:rPr>
          <w:color w:val="EE0000"/>
        </w:rPr>
        <w:t xml:space="preserve">          label: "Food name",</w:t>
      </w:r>
    </w:p>
    <w:p w14:paraId="586AA802" w14:textId="77777777" w:rsidR="00D7619A" w:rsidRPr="00D7619A" w:rsidRDefault="00D7619A" w:rsidP="00D7619A">
      <w:pPr>
        <w:pStyle w:val="zCode"/>
        <w:rPr>
          <w:color w:val="EE0000"/>
        </w:rPr>
      </w:pPr>
      <w:r w:rsidRPr="00D7619A">
        <w:rPr>
          <w:color w:val="EE0000"/>
        </w:rPr>
        <w:t xml:space="preserve">        },</w:t>
      </w:r>
    </w:p>
    <w:p w14:paraId="0EBC425A" w14:textId="77777777" w:rsidR="00D7619A" w:rsidRPr="00D7619A" w:rsidRDefault="00D7619A" w:rsidP="00D7619A">
      <w:pPr>
        <w:pStyle w:val="zCode"/>
        <w:rPr>
          <w:color w:val="EE0000"/>
        </w:rPr>
      </w:pPr>
      <w:r w:rsidRPr="00D7619A">
        <w:rPr>
          <w:color w:val="EE0000"/>
        </w:rPr>
        <w:t xml:space="preserve">        {</w:t>
      </w:r>
    </w:p>
    <w:p w14:paraId="674A2034" w14:textId="77777777" w:rsidR="00D7619A" w:rsidRPr="00D7619A" w:rsidRDefault="00D7619A" w:rsidP="00D7619A">
      <w:pPr>
        <w:pStyle w:val="zCode"/>
        <w:rPr>
          <w:color w:val="EE0000"/>
        </w:rPr>
      </w:pPr>
      <w:r w:rsidRPr="00D7619A">
        <w:rPr>
          <w:color w:val="EE0000"/>
        </w:rPr>
        <w:t xml:space="preserve">          key: "number_of_images",</w:t>
      </w:r>
    </w:p>
    <w:p w14:paraId="21C25CDC" w14:textId="77777777" w:rsidR="00D7619A" w:rsidRPr="00D7619A" w:rsidRDefault="00D7619A" w:rsidP="00D7619A">
      <w:pPr>
        <w:pStyle w:val="zCode"/>
        <w:rPr>
          <w:color w:val="EE0000"/>
        </w:rPr>
      </w:pPr>
      <w:r w:rsidRPr="00D7619A">
        <w:rPr>
          <w:color w:val="EE0000"/>
        </w:rPr>
        <w:t xml:space="preserve">          label: "Number of Images",</w:t>
      </w:r>
    </w:p>
    <w:p w14:paraId="387121F7" w14:textId="77777777" w:rsidR="00D7619A" w:rsidRPr="00D7619A" w:rsidRDefault="00D7619A" w:rsidP="00D7619A">
      <w:pPr>
        <w:pStyle w:val="zCode"/>
        <w:rPr>
          <w:color w:val="EE0000"/>
        </w:rPr>
      </w:pPr>
      <w:r w:rsidRPr="00D7619A">
        <w:rPr>
          <w:color w:val="EE0000"/>
        </w:rPr>
        <w:t xml:space="preserve">          </w:t>
      </w:r>
      <w:r w:rsidRPr="00D7619A">
        <w:rPr>
          <w:color w:val="EE0000"/>
          <w:highlight w:val="yellow"/>
        </w:rPr>
        <w:t>render</w:t>
      </w:r>
      <w:r w:rsidRPr="00D7619A">
        <w:rPr>
          <w:color w:val="EE0000"/>
        </w:rPr>
        <w:t>: (item) =&gt; {</w:t>
      </w:r>
    </w:p>
    <w:p w14:paraId="6730C37D" w14:textId="77777777" w:rsidR="00D7619A" w:rsidRPr="00D7619A" w:rsidRDefault="00D7619A" w:rsidP="00D7619A">
      <w:pPr>
        <w:pStyle w:val="zCode"/>
        <w:rPr>
          <w:color w:val="EE0000"/>
        </w:rPr>
      </w:pPr>
      <w:r w:rsidRPr="00D7619A">
        <w:rPr>
          <w:color w:val="EE0000"/>
        </w:rPr>
        <w:t xml:space="preserve">            const images = </w:t>
      </w:r>
      <w:r w:rsidRPr="00D7619A">
        <w:rPr>
          <w:color w:val="EE0000"/>
          <w:highlight w:val="yellow"/>
        </w:rPr>
        <w:t>getImagesByFoodCode</w:t>
      </w:r>
      <w:r w:rsidRPr="00D7619A">
        <w:rPr>
          <w:color w:val="EE0000"/>
        </w:rPr>
        <w:t>(item.food_code);</w:t>
      </w:r>
    </w:p>
    <w:p w14:paraId="54C88C8B" w14:textId="77777777" w:rsidR="00D7619A" w:rsidRPr="00D7619A" w:rsidRDefault="00D7619A" w:rsidP="00D7619A">
      <w:pPr>
        <w:pStyle w:val="zCode"/>
        <w:rPr>
          <w:color w:val="EE0000"/>
        </w:rPr>
      </w:pPr>
      <w:r w:rsidRPr="00D7619A">
        <w:rPr>
          <w:color w:val="EE0000"/>
        </w:rPr>
        <w:t xml:space="preserve">            const count = images.length;</w:t>
      </w:r>
    </w:p>
    <w:p w14:paraId="2CC48D2F" w14:textId="77777777" w:rsidR="00D7619A" w:rsidRPr="00D7619A" w:rsidRDefault="00D7619A" w:rsidP="00D7619A">
      <w:pPr>
        <w:pStyle w:val="zCode"/>
        <w:rPr>
          <w:color w:val="EE0000"/>
        </w:rPr>
      </w:pPr>
    </w:p>
    <w:p w14:paraId="0B691201" w14:textId="77777777" w:rsidR="00D7619A" w:rsidRPr="00D7619A" w:rsidRDefault="00D7619A" w:rsidP="00D7619A">
      <w:pPr>
        <w:pStyle w:val="zCode"/>
        <w:rPr>
          <w:color w:val="EE0000"/>
        </w:rPr>
      </w:pPr>
      <w:r w:rsidRPr="00D7619A">
        <w:rPr>
          <w:color w:val="EE0000"/>
        </w:rPr>
        <w:t xml:space="preserve">            return count &gt; 0</w:t>
      </w:r>
    </w:p>
    <w:p w14:paraId="58E4603E" w14:textId="77777777" w:rsidR="00D7619A" w:rsidRPr="00D7619A" w:rsidRDefault="00D7619A" w:rsidP="00D7619A">
      <w:pPr>
        <w:pStyle w:val="zCode"/>
        <w:rPr>
          <w:color w:val="EE0000"/>
        </w:rPr>
      </w:pPr>
      <w:r w:rsidRPr="00D7619A">
        <w:rPr>
          <w:color w:val="EE0000"/>
        </w:rPr>
        <w:t xml:space="preserve">              ? `</w:t>
      </w:r>
    </w:p>
    <w:p w14:paraId="4C4D06FC" w14:textId="77777777" w:rsidR="00D7619A" w:rsidRPr="00D7619A" w:rsidRDefault="00D7619A" w:rsidP="00D7619A">
      <w:pPr>
        <w:pStyle w:val="zCode"/>
        <w:rPr>
          <w:color w:val="EE0000"/>
        </w:rPr>
      </w:pPr>
      <w:r w:rsidRPr="00D7619A">
        <w:rPr>
          <w:color w:val="EE0000"/>
        </w:rPr>
        <w:t xml:space="preserve">                &lt;span</w:t>
      </w:r>
    </w:p>
    <w:p w14:paraId="4211D0EE" w14:textId="77777777" w:rsidR="00D7619A" w:rsidRPr="00D7619A" w:rsidRDefault="00D7619A" w:rsidP="00D7619A">
      <w:pPr>
        <w:pStyle w:val="zCode"/>
        <w:rPr>
          <w:color w:val="EE0000"/>
        </w:rPr>
      </w:pPr>
      <w:r w:rsidRPr="00D7619A">
        <w:rPr>
          <w:color w:val="EE0000"/>
        </w:rPr>
        <w:t xml:space="preserve">                  class="tag is-primary image-count-tag open-image-btn"</w:t>
      </w:r>
    </w:p>
    <w:p w14:paraId="40891D11" w14:textId="77777777" w:rsidR="00D7619A" w:rsidRPr="00D7619A" w:rsidRDefault="00D7619A" w:rsidP="00D7619A">
      <w:pPr>
        <w:pStyle w:val="zCode"/>
        <w:rPr>
          <w:color w:val="EE0000"/>
        </w:rPr>
      </w:pPr>
      <w:r w:rsidRPr="00D7619A">
        <w:rPr>
          <w:color w:val="EE0000"/>
        </w:rPr>
        <w:t xml:space="preserve">                  data-foodcode="${escapeHtml(item.food_code)}"</w:t>
      </w:r>
    </w:p>
    <w:p w14:paraId="672CF083" w14:textId="77777777" w:rsidR="00D7619A" w:rsidRPr="00D7619A" w:rsidRDefault="00D7619A" w:rsidP="00D7619A">
      <w:pPr>
        <w:pStyle w:val="zCode"/>
        <w:rPr>
          <w:color w:val="EE0000"/>
        </w:rPr>
      </w:pPr>
      <w:r w:rsidRPr="00D7619A">
        <w:rPr>
          <w:color w:val="EE0000"/>
        </w:rPr>
        <w:t xml:space="preserve">                  data-foodname="${escapeHtml(item.food_name)}"</w:t>
      </w:r>
    </w:p>
    <w:p w14:paraId="4213BB8A" w14:textId="77777777" w:rsidR="00D7619A" w:rsidRPr="00D7619A" w:rsidRDefault="00D7619A" w:rsidP="00D7619A">
      <w:pPr>
        <w:pStyle w:val="zCode"/>
        <w:rPr>
          <w:color w:val="EE0000"/>
        </w:rPr>
      </w:pPr>
      <w:r w:rsidRPr="00D7619A">
        <w:rPr>
          <w:color w:val="EE0000"/>
        </w:rPr>
        <w:t xml:space="preserve">                &gt;</w:t>
      </w:r>
    </w:p>
    <w:p w14:paraId="0A0E70D5" w14:textId="77777777" w:rsidR="00D7619A" w:rsidRPr="00D7619A" w:rsidRDefault="00D7619A" w:rsidP="00D7619A">
      <w:pPr>
        <w:pStyle w:val="zCode"/>
        <w:rPr>
          <w:color w:val="EE0000"/>
        </w:rPr>
      </w:pPr>
      <w:r w:rsidRPr="00D7619A">
        <w:rPr>
          <w:color w:val="EE0000"/>
        </w:rPr>
        <w:t xml:space="preserve">                  ${count}</w:t>
      </w:r>
    </w:p>
    <w:p w14:paraId="670B4ABB" w14:textId="77777777" w:rsidR="00D7619A" w:rsidRPr="00D7619A" w:rsidRDefault="00D7619A" w:rsidP="00D7619A">
      <w:pPr>
        <w:pStyle w:val="zCode"/>
        <w:rPr>
          <w:color w:val="EE0000"/>
        </w:rPr>
      </w:pPr>
      <w:r w:rsidRPr="00D7619A">
        <w:rPr>
          <w:color w:val="EE0000"/>
        </w:rPr>
        <w:t xml:space="preserve">                &lt;/span&gt;</w:t>
      </w:r>
    </w:p>
    <w:p w14:paraId="373EE058" w14:textId="77777777" w:rsidR="00D7619A" w:rsidRPr="00D7619A" w:rsidRDefault="00D7619A" w:rsidP="00D7619A">
      <w:pPr>
        <w:pStyle w:val="zCode"/>
        <w:rPr>
          <w:color w:val="EE0000"/>
        </w:rPr>
      </w:pPr>
      <w:r w:rsidRPr="00D7619A">
        <w:rPr>
          <w:color w:val="EE0000"/>
        </w:rPr>
        <w:t xml:space="preserve">              `</w:t>
      </w:r>
    </w:p>
    <w:p w14:paraId="023165D7" w14:textId="77777777" w:rsidR="00D7619A" w:rsidRPr="00D7619A" w:rsidRDefault="00D7619A" w:rsidP="00D7619A">
      <w:pPr>
        <w:pStyle w:val="zCode"/>
        <w:rPr>
          <w:color w:val="EE0000"/>
        </w:rPr>
      </w:pPr>
      <w:r w:rsidRPr="00D7619A">
        <w:rPr>
          <w:color w:val="EE0000"/>
        </w:rPr>
        <w:t xml:space="preserve">              : "-";</w:t>
      </w:r>
    </w:p>
    <w:p w14:paraId="3C1CA2BA" w14:textId="77777777" w:rsidR="00D7619A" w:rsidRPr="00D7619A" w:rsidRDefault="00D7619A" w:rsidP="00D7619A">
      <w:pPr>
        <w:pStyle w:val="zCode"/>
        <w:rPr>
          <w:color w:val="EE0000"/>
        </w:rPr>
      </w:pPr>
      <w:r w:rsidRPr="00D7619A">
        <w:rPr>
          <w:color w:val="EE0000"/>
        </w:rPr>
        <w:t xml:space="preserve">          },</w:t>
      </w:r>
    </w:p>
    <w:p w14:paraId="319B8733" w14:textId="77777777" w:rsidR="00D7619A" w:rsidRPr="00D7619A" w:rsidRDefault="00D7619A" w:rsidP="00D7619A">
      <w:pPr>
        <w:pStyle w:val="zCode"/>
        <w:rPr>
          <w:color w:val="EE0000"/>
        </w:rPr>
      </w:pPr>
      <w:r w:rsidRPr="00D7619A">
        <w:rPr>
          <w:color w:val="EE0000"/>
        </w:rPr>
        <w:t xml:space="preserve">        },</w:t>
      </w:r>
    </w:p>
    <w:p w14:paraId="369E80E6" w14:textId="77777777" w:rsidR="00D7619A" w:rsidRPr="00D7619A" w:rsidRDefault="00D7619A" w:rsidP="00D7619A">
      <w:pPr>
        <w:pStyle w:val="zCode"/>
        <w:rPr>
          <w:color w:val="EE0000"/>
        </w:rPr>
      </w:pPr>
      <w:r w:rsidRPr="00D7619A">
        <w:rPr>
          <w:color w:val="EE0000"/>
        </w:rPr>
        <w:t xml:space="preserve">      ],</w:t>
      </w:r>
    </w:p>
    <w:p w14:paraId="79C3DB6E" w14:textId="77777777" w:rsidR="00D7619A" w:rsidRPr="00D7619A" w:rsidRDefault="00D7619A" w:rsidP="00D7619A">
      <w:pPr>
        <w:pStyle w:val="zCode"/>
        <w:rPr>
          <w:color w:val="EE0000"/>
        </w:rPr>
      </w:pPr>
      <w:r w:rsidRPr="00D7619A">
        <w:rPr>
          <w:color w:val="EE0000"/>
        </w:rPr>
        <w:t xml:space="preserve">      rows: items,</w:t>
      </w:r>
    </w:p>
    <w:p w14:paraId="69C61008" w14:textId="77777777" w:rsidR="00D7619A" w:rsidRPr="00D7619A" w:rsidRDefault="00D7619A" w:rsidP="00D7619A">
      <w:pPr>
        <w:pStyle w:val="zCode"/>
        <w:rPr>
          <w:color w:val="EE0000"/>
        </w:rPr>
      </w:pPr>
      <w:r w:rsidRPr="00D7619A">
        <w:rPr>
          <w:color w:val="EE0000"/>
        </w:rPr>
        <w:t xml:space="preserve">    });</w:t>
      </w:r>
    </w:p>
    <w:p w14:paraId="6E61F385" w14:textId="77777777" w:rsidR="00D7619A" w:rsidRPr="00D7619A" w:rsidRDefault="00D7619A" w:rsidP="00D7619A">
      <w:pPr>
        <w:pStyle w:val="zCode"/>
        <w:rPr>
          <w:color w:val="EE0000"/>
        </w:rPr>
      </w:pPr>
      <w:r w:rsidRPr="00D7619A">
        <w:rPr>
          <w:color w:val="EE0000"/>
        </w:rPr>
        <w:t xml:space="preserve">  }</w:t>
      </w:r>
    </w:p>
    <w:p w14:paraId="3EC835BE" w14:textId="77777777" w:rsidR="00D7619A" w:rsidRDefault="00D7619A" w:rsidP="00D7619A">
      <w:pPr>
        <w:pStyle w:val="zCode"/>
      </w:pPr>
    </w:p>
    <w:p w14:paraId="21C2A0C1" w14:textId="77777777" w:rsidR="00D7619A" w:rsidRPr="00D7619A" w:rsidRDefault="00D7619A" w:rsidP="00D7619A">
      <w:pPr>
        <w:pStyle w:val="zCode"/>
        <w:rPr>
          <w:color w:val="538135" w:themeColor="accent6" w:themeShade="BF"/>
        </w:rPr>
      </w:pPr>
      <w:r w:rsidRPr="00D7619A">
        <w:rPr>
          <w:color w:val="538135" w:themeColor="accent6" w:themeShade="BF"/>
        </w:rPr>
        <w:t xml:space="preserve">  /* items дотор байгаа JSON өгөгдлөөс</w:t>
      </w:r>
    </w:p>
    <w:p w14:paraId="429DC0B7" w14:textId="77777777" w:rsidR="00D7619A" w:rsidRPr="00D7619A" w:rsidRDefault="00D7619A" w:rsidP="00D7619A">
      <w:pPr>
        <w:pStyle w:val="zCode"/>
        <w:rPr>
          <w:color w:val="538135" w:themeColor="accent6" w:themeShade="BF"/>
        </w:rPr>
      </w:pPr>
      <w:r w:rsidRPr="00D7619A">
        <w:rPr>
          <w:color w:val="538135" w:themeColor="accent6" w:themeShade="BF"/>
        </w:rPr>
        <w:t xml:space="preserve">    1. тухайн type (proximates, minerals, vitamins гэх мэт)-ийн бүх key-үүдийг цуглуулах,</w:t>
      </w:r>
    </w:p>
    <w:p w14:paraId="38F6F397" w14:textId="77777777" w:rsidR="00D7619A" w:rsidRPr="00D7619A" w:rsidRDefault="00D7619A" w:rsidP="00D7619A">
      <w:pPr>
        <w:pStyle w:val="zCode"/>
        <w:rPr>
          <w:color w:val="538135" w:themeColor="accent6" w:themeShade="BF"/>
        </w:rPr>
      </w:pPr>
      <w:r w:rsidRPr="00D7619A">
        <w:rPr>
          <w:color w:val="538135" w:themeColor="accent6" w:themeShade="BF"/>
        </w:rPr>
        <w:t xml:space="preserve">    2. түүгээр хүснэгтийн columns үүсгэх, </w:t>
      </w:r>
    </w:p>
    <w:p w14:paraId="74EBA9CA" w14:textId="77777777" w:rsidR="00D7619A" w:rsidRPr="00D7619A" w:rsidRDefault="00D7619A" w:rsidP="00D7619A">
      <w:pPr>
        <w:pStyle w:val="zCode"/>
        <w:rPr>
          <w:color w:val="538135" w:themeColor="accent6" w:themeShade="BF"/>
        </w:rPr>
      </w:pPr>
      <w:r w:rsidRPr="00D7619A">
        <w:rPr>
          <w:color w:val="538135" w:themeColor="accent6" w:themeShade="BF"/>
        </w:rPr>
        <w:t xml:space="preserve">    3. дараа нь мөр (rows) үүсгэх */</w:t>
      </w:r>
    </w:p>
    <w:p w14:paraId="0FDDA498" w14:textId="77777777" w:rsidR="00D7619A" w:rsidRPr="00D7619A" w:rsidRDefault="00D7619A" w:rsidP="00D7619A">
      <w:pPr>
        <w:pStyle w:val="zCode"/>
        <w:rPr>
          <w:color w:val="538135" w:themeColor="accent6" w:themeShade="BF"/>
        </w:rPr>
      </w:pPr>
    </w:p>
    <w:p w14:paraId="45001896" w14:textId="77777777" w:rsidR="00D7619A" w:rsidRPr="00D7619A" w:rsidRDefault="00D7619A" w:rsidP="00D7619A">
      <w:pPr>
        <w:pStyle w:val="zCode"/>
        <w:rPr>
          <w:color w:val="538135" w:themeColor="accent6" w:themeShade="BF"/>
          <w:sz w:val="18"/>
          <w:szCs w:val="18"/>
        </w:rPr>
      </w:pPr>
      <w:r w:rsidRPr="00D7619A">
        <w:rPr>
          <w:color w:val="538135" w:themeColor="accent6" w:themeShade="BF"/>
          <w:sz w:val="18"/>
          <w:szCs w:val="18"/>
        </w:rPr>
        <w:t xml:space="preserve">  /* 1. Бүх item дотор байгаа nutrients-ийн бүх key-үүдийг давхардалгүйгээр цуглуулж байна. Үүнд:</w:t>
      </w:r>
    </w:p>
    <w:p w14:paraId="2FBC0344" w14:textId="77777777" w:rsidR="00D7619A" w:rsidRPr="00D7619A" w:rsidRDefault="00D7619A" w:rsidP="00D7619A">
      <w:pPr>
        <w:pStyle w:val="zCode"/>
        <w:rPr>
          <w:color w:val="538135" w:themeColor="accent6" w:themeShade="BF"/>
          <w:sz w:val="18"/>
          <w:szCs w:val="18"/>
        </w:rPr>
      </w:pPr>
      <w:r w:rsidRPr="00D7619A">
        <w:rPr>
          <w:color w:val="538135" w:themeColor="accent6" w:themeShade="BF"/>
          <w:sz w:val="18"/>
          <w:szCs w:val="18"/>
        </w:rPr>
        <w:t xml:space="preserve">        items.flatMap(...) бол бүх item-ийн key-үүдийг нэг array болгоно. new Set(...) бол давхардлыг арилгана. </w:t>
      </w:r>
    </w:p>
    <w:p w14:paraId="5AD61A33" w14:textId="77777777" w:rsidR="00D7619A" w:rsidRPr="00D7619A" w:rsidRDefault="00D7619A" w:rsidP="00D7619A">
      <w:pPr>
        <w:pStyle w:val="zCode"/>
        <w:rPr>
          <w:color w:val="538135" w:themeColor="accent6" w:themeShade="BF"/>
          <w:sz w:val="18"/>
          <w:szCs w:val="18"/>
        </w:rPr>
      </w:pPr>
      <w:r w:rsidRPr="00D7619A">
        <w:rPr>
          <w:color w:val="538135" w:themeColor="accent6" w:themeShade="BF"/>
          <w:sz w:val="18"/>
          <w:szCs w:val="18"/>
        </w:rPr>
        <w:t xml:space="preserve">        type = "vitamins" бол ["Vitamin A (μg)", "Thiamin (mg)", "Riboflavin (mg)", "Vitamin C (mg)", "Refuse (%)"] */</w:t>
      </w:r>
    </w:p>
    <w:p w14:paraId="62B7EFD7" w14:textId="77777777" w:rsidR="00D7619A" w:rsidRDefault="00D7619A" w:rsidP="00D7619A">
      <w:pPr>
        <w:pStyle w:val="zCode"/>
      </w:pPr>
    </w:p>
    <w:p w14:paraId="4578F8BA" w14:textId="77777777" w:rsidR="00D7619A" w:rsidRDefault="00D7619A" w:rsidP="00D7619A">
      <w:pPr>
        <w:pStyle w:val="zCode"/>
      </w:pPr>
      <w:r>
        <w:t xml:space="preserve">  const nutrientKeys = Array.from(</w:t>
      </w:r>
    </w:p>
    <w:p w14:paraId="4CEAC772" w14:textId="77777777" w:rsidR="00D7619A" w:rsidRDefault="00D7619A" w:rsidP="00D7619A">
      <w:pPr>
        <w:pStyle w:val="zCode"/>
      </w:pPr>
      <w:r>
        <w:t xml:space="preserve">    new Set(</w:t>
      </w:r>
    </w:p>
    <w:p w14:paraId="65F22C04" w14:textId="77777777" w:rsidR="00D7619A" w:rsidRDefault="00D7619A" w:rsidP="00D7619A">
      <w:pPr>
        <w:pStyle w:val="zCode"/>
      </w:pPr>
      <w:r>
        <w:t xml:space="preserve">      items.flatMap((item) =&gt; {</w:t>
      </w:r>
    </w:p>
    <w:p w14:paraId="168F79DC" w14:textId="77777777" w:rsidR="00D7619A" w:rsidRDefault="00D7619A" w:rsidP="00D7619A">
      <w:pPr>
        <w:pStyle w:val="zCode"/>
      </w:pPr>
      <w:r>
        <w:t xml:space="preserve">        const data = item?.[type]; // type = "vitamins" бол item["vitamins"] болно. {"Vitamin A (μg)": 1, "Thiamin (mg)": 0.28, "Riboflavin (mg)": 0.11, "Vitamin C (mg)": 22.95, "Refuse (%)": 0.0}</w:t>
      </w:r>
    </w:p>
    <w:p w14:paraId="1942AFB0" w14:textId="77777777" w:rsidR="00D7619A" w:rsidRDefault="00D7619A" w:rsidP="00D7619A">
      <w:pPr>
        <w:pStyle w:val="zCode"/>
      </w:pPr>
    </w:p>
    <w:p w14:paraId="2E5AA058" w14:textId="77777777" w:rsidR="00D7619A" w:rsidRDefault="00D7619A" w:rsidP="00D7619A">
      <w:pPr>
        <w:pStyle w:val="zCode"/>
      </w:pPr>
      <w:r>
        <w:t xml:space="preserve">        return data &amp;&amp; typeof data === "object" &amp;&amp; !Array.isArray(data) ? Object.keys(data) : []; // Object.keys(data) бол key-үүдийг array болгож авна. ["Vitamin A (μg)", "Thiamin (mg)", "Riboflavin (mg)", "Vitamin C (mg)", "Refuse (%)"]</w:t>
      </w:r>
    </w:p>
    <w:p w14:paraId="65C62CA7" w14:textId="77777777" w:rsidR="00D7619A" w:rsidRDefault="00D7619A" w:rsidP="00D7619A">
      <w:pPr>
        <w:pStyle w:val="zCode"/>
      </w:pPr>
      <w:r>
        <w:t xml:space="preserve">      }),</w:t>
      </w:r>
    </w:p>
    <w:p w14:paraId="7EABF6F4" w14:textId="77777777" w:rsidR="00D7619A" w:rsidRDefault="00D7619A" w:rsidP="00D7619A">
      <w:pPr>
        <w:pStyle w:val="zCode"/>
      </w:pPr>
      <w:r>
        <w:t xml:space="preserve">    ),</w:t>
      </w:r>
    </w:p>
    <w:p w14:paraId="262DEB40" w14:textId="77777777" w:rsidR="00D7619A" w:rsidRDefault="00D7619A" w:rsidP="00D7619A">
      <w:pPr>
        <w:pStyle w:val="zCode"/>
      </w:pPr>
      <w:r>
        <w:t xml:space="preserve">  );</w:t>
      </w:r>
    </w:p>
    <w:p w14:paraId="4AA6AC6C" w14:textId="77777777" w:rsidR="00D7619A" w:rsidRDefault="00D7619A" w:rsidP="00D7619A">
      <w:pPr>
        <w:pStyle w:val="zCode"/>
      </w:pPr>
    </w:p>
    <w:p w14:paraId="77319195" w14:textId="77777777" w:rsidR="00D7619A" w:rsidRPr="00D7619A" w:rsidRDefault="00D7619A" w:rsidP="00D7619A">
      <w:pPr>
        <w:pStyle w:val="zCode"/>
        <w:rPr>
          <w:color w:val="538135" w:themeColor="accent6" w:themeShade="BF"/>
        </w:rPr>
      </w:pPr>
      <w:r w:rsidRPr="00D7619A">
        <w:rPr>
          <w:color w:val="538135" w:themeColor="accent6" w:themeShade="BF"/>
        </w:rPr>
        <w:t xml:space="preserve">  /* 2. Тухайн type-ийн бүх key-үүдээр хүснэгтийн columns үүсгэх талбарууд. Үүнд:</w:t>
      </w:r>
    </w:p>
    <w:p w14:paraId="43AB05FA"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1311239C" w14:textId="77777777" w:rsidR="00D7619A" w:rsidRPr="00D7619A" w:rsidRDefault="00D7619A" w:rsidP="00D7619A">
      <w:pPr>
        <w:pStyle w:val="zCode"/>
        <w:rPr>
          <w:color w:val="538135" w:themeColor="accent6" w:themeShade="BF"/>
        </w:rPr>
      </w:pPr>
      <w:r w:rsidRPr="00D7619A">
        <w:rPr>
          <w:color w:val="538135" w:themeColor="accent6" w:themeShade="BF"/>
        </w:rPr>
        <w:t xml:space="preserve">          { key: "food_name", label: "Food name" },</w:t>
      </w:r>
    </w:p>
    <w:p w14:paraId="138FDEB5" w14:textId="77777777" w:rsidR="00D7619A" w:rsidRPr="00D7619A" w:rsidRDefault="00D7619A" w:rsidP="00D7619A">
      <w:pPr>
        <w:pStyle w:val="zCode"/>
        <w:rPr>
          <w:color w:val="538135" w:themeColor="accent6" w:themeShade="BF"/>
        </w:rPr>
      </w:pPr>
    </w:p>
    <w:p w14:paraId="115F80BA" w14:textId="77777777" w:rsidR="00D7619A" w:rsidRPr="00D7619A" w:rsidRDefault="00D7619A" w:rsidP="00D7619A">
      <w:pPr>
        <w:pStyle w:val="zCode"/>
        <w:rPr>
          <w:color w:val="538135" w:themeColor="accent6" w:themeShade="BF"/>
        </w:rPr>
      </w:pPr>
      <w:r w:rsidRPr="00D7619A">
        <w:rPr>
          <w:color w:val="538135" w:themeColor="accent6" w:themeShade="BF"/>
        </w:rPr>
        <w:t xml:space="preserve">          { key: "Vitamin A (μg)", label: "Vitamin A (μg)" },</w:t>
      </w:r>
    </w:p>
    <w:p w14:paraId="17DA112D" w14:textId="77777777" w:rsidR="00D7619A" w:rsidRPr="00D7619A" w:rsidRDefault="00D7619A" w:rsidP="00D7619A">
      <w:pPr>
        <w:pStyle w:val="zCode"/>
        <w:rPr>
          <w:color w:val="538135" w:themeColor="accent6" w:themeShade="BF"/>
        </w:rPr>
      </w:pPr>
      <w:r w:rsidRPr="00D7619A">
        <w:rPr>
          <w:color w:val="538135" w:themeColor="accent6" w:themeShade="BF"/>
        </w:rPr>
        <w:t xml:space="preserve">          { key: "Thiamin (mg)", label: "Thiamin (mg)" },</w:t>
      </w:r>
    </w:p>
    <w:p w14:paraId="23D1A844" w14:textId="77777777" w:rsidR="00D7619A" w:rsidRPr="00D7619A" w:rsidRDefault="00D7619A" w:rsidP="00D7619A">
      <w:pPr>
        <w:pStyle w:val="zCode"/>
        <w:rPr>
          <w:color w:val="538135" w:themeColor="accent6" w:themeShade="BF"/>
        </w:rPr>
      </w:pPr>
      <w:r w:rsidRPr="00D7619A">
        <w:rPr>
          <w:color w:val="538135" w:themeColor="accent6" w:themeShade="BF"/>
        </w:rPr>
        <w:t xml:space="preserve">        ] */</w:t>
      </w:r>
    </w:p>
    <w:p w14:paraId="3D310608" w14:textId="77777777" w:rsidR="00D7619A" w:rsidRDefault="00D7619A" w:rsidP="00D7619A">
      <w:pPr>
        <w:pStyle w:val="zCode"/>
      </w:pPr>
    </w:p>
    <w:p w14:paraId="1CC125C5" w14:textId="77777777" w:rsidR="00D7619A" w:rsidRDefault="00D7619A" w:rsidP="00D7619A">
      <w:pPr>
        <w:pStyle w:val="zCode"/>
      </w:pPr>
      <w:r>
        <w:t xml:space="preserve">  const columns = [</w:t>
      </w:r>
    </w:p>
    <w:p w14:paraId="38D2A745" w14:textId="77777777" w:rsidR="00D7619A" w:rsidRDefault="00D7619A" w:rsidP="00D7619A">
      <w:pPr>
        <w:pStyle w:val="zCode"/>
      </w:pPr>
      <w:r>
        <w:t xml:space="preserve">    { key: "food_name", label: "Food name" },</w:t>
      </w:r>
    </w:p>
    <w:p w14:paraId="0467DE75" w14:textId="77777777" w:rsidR="00D7619A" w:rsidRDefault="00D7619A" w:rsidP="00D7619A">
      <w:pPr>
        <w:pStyle w:val="zCode"/>
      </w:pPr>
      <w:r>
        <w:t xml:space="preserve">    ...nutrientKeys.map((key) =&gt; ({</w:t>
      </w:r>
    </w:p>
    <w:p w14:paraId="1FCDE08F" w14:textId="77777777" w:rsidR="00D7619A" w:rsidRDefault="00D7619A" w:rsidP="00D7619A">
      <w:pPr>
        <w:pStyle w:val="zCode"/>
      </w:pPr>
      <w:r>
        <w:t xml:space="preserve">      key,</w:t>
      </w:r>
    </w:p>
    <w:p w14:paraId="382C8E50" w14:textId="77777777" w:rsidR="00D7619A" w:rsidRDefault="00D7619A" w:rsidP="00D7619A">
      <w:pPr>
        <w:pStyle w:val="zCode"/>
      </w:pPr>
      <w:r>
        <w:t xml:space="preserve">      label: key,</w:t>
      </w:r>
    </w:p>
    <w:p w14:paraId="205C6E07" w14:textId="77777777" w:rsidR="00D7619A" w:rsidRDefault="00D7619A" w:rsidP="00D7619A">
      <w:pPr>
        <w:pStyle w:val="zCode"/>
      </w:pPr>
      <w:r>
        <w:t xml:space="preserve">    })),</w:t>
      </w:r>
    </w:p>
    <w:p w14:paraId="14F5C9A7" w14:textId="77777777" w:rsidR="00D7619A" w:rsidRDefault="00D7619A" w:rsidP="00D7619A">
      <w:pPr>
        <w:pStyle w:val="zCode"/>
      </w:pPr>
      <w:r>
        <w:t xml:space="preserve">  ];</w:t>
      </w:r>
    </w:p>
    <w:p w14:paraId="3445CD9B" w14:textId="77777777" w:rsidR="00D7619A" w:rsidRDefault="00D7619A" w:rsidP="00D7619A">
      <w:pPr>
        <w:pStyle w:val="zCode"/>
      </w:pPr>
    </w:p>
    <w:p w14:paraId="74ED8727" w14:textId="77777777" w:rsidR="00D7619A" w:rsidRPr="00D7619A" w:rsidRDefault="00D7619A" w:rsidP="00D7619A">
      <w:pPr>
        <w:pStyle w:val="zCode"/>
        <w:rPr>
          <w:color w:val="538135" w:themeColor="accent6" w:themeShade="BF"/>
        </w:rPr>
      </w:pPr>
      <w:r w:rsidRPr="00D7619A">
        <w:rPr>
          <w:color w:val="538135" w:themeColor="accent6" w:themeShade="BF"/>
        </w:rPr>
        <w:t xml:space="preserve">  /* 3. Мөр (rows) үүсгэх өгөгдөл Үүнд:</w:t>
      </w:r>
    </w:p>
    <w:p w14:paraId="5766C6D2"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1CE6569C"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4B955CDD" w14:textId="77777777" w:rsidR="00D7619A" w:rsidRPr="00D7619A" w:rsidRDefault="00D7619A" w:rsidP="00D7619A">
      <w:pPr>
        <w:pStyle w:val="zCode"/>
        <w:rPr>
          <w:color w:val="538135" w:themeColor="accent6" w:themeShade="BF"/>
        </w:rPr>
      </w:pPr>
      <w:r w:rsidRPr="00D7619A">
        <w:rPr>
          <w:color w:val="538135" w:themeColor="accent6" w:themeShade="BF"/>
        </w:rPr>
        <w:t xml:space="preserve">            food_name: "Barley flour, whole grain",</w:t>
      </w:r>
    </w:p>
    <w:p w14:paraId="3C185AFC" w14:textId="77777777" w:rsidR="00D7619A" w:rsidRPr="00D7619A" w:rsidRDefault="00D7619A" w:rsidP="00D7619A">
      <w:pPr>
        <w:pStyle w:val="zCode"/>
        <w:rPr>
          <w:color w:val="538135" w:themeColor="accent6" w:themeShade="BF"/>
        </w:rPr>
      </w:pPr>
      <w:r w:rsidRPr="00D7619A">
        <w:rPr>
          <w:color w:val="538135" w:themeColor="accent6" w:themeShade="BF"/>
        </w:rPr>
        <w:t xml:space="preserve">            "Vitamin A (μg)": 1,</w:t>
      </w:r>
    </w:p>
    <w:p w14:paraId="0D674114" w14:textId="77777777" w:rsidR="00D7619A" w:rsidRPr="00D7619A" w:rsidRDefault="00D7619A" w:rsidP="00D7619A">
      <w:pPr>
        <w:pStyle w:val="zCode"/>
        <w:rPr>
          <w:color w:val="538135" w:themeColor="accent6" w:themeShade="BF"/>
        </w:rPr>
      </w:pPr>
      <w:r w:rsidRPr="00D7619A">
        <w:rPr>
          <w:color w:val="538135" w:themeColor="accent6" w:themeShade="BF"/>
        </w:rPr>
        <w:t xml:space="preserve">            "Thiamin (mg)": 0.28,</w:t>
      </w:r>
    </w:p>
    <w:p w14:paraId="4D385356"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04E1F77E"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6BE049CE" w14:textId="77777777" w:rsidR="00D7619A" w:rsidRPr="00D7619A" w:rsidRDefault="00D7619A" w:rsidP="00D7619A">
      <w:pPr>
        <w:pStyle w:val="zCode"/>
        <w:rPr>
          <w:color w:val="538135" w:themeColor="accent6" w:themeShade="BF"/>
        </w:rPr>
      </w:pPr>
      <w:r w:rsidRPr="00D7619A">
        <w:rPr>
          <w:color w:val="538135" w:themeColor="accent6" w:themeShade="BF"/>
        </w:rPr>
        <w:t xml:space="preserve">            food_name: "Barley flour, whole grain, pearled",</w:t>
      </w:r>
    </w:p>
    <w:p w14:paraId="167C440C" w14:textId="77777777" w:rsidR="00D7619A" w:rsidRPr="00D7619A" w:rsidRDefault="00D7619A" w:rsidP="00D7619A">
      <w:pPr>
        <w:pStyle w:val="zCode"/>
        <w:rPr>
          <w:color w:val="538135" w:themeColor="accent6" w:themeShade="BF"/>
        </w:rPr>
      </w:pPr>
      <w:r w:rsidRPr="00D7619A">
        <w:rPr>
          <w:color w:val="538135" w:themeColor="accent6" w:themeShade="BF"/>
        </w:rPr>
        <w:t xml:space="preserve">            "Vitamin A (μg)": 1,</w:t>
      </w:r>
    </w:p>
    <w:p w14:paraId="384B3C87" w14:textId="77777777" w:rsidR="00D7619A" w:rsidRPr="00D7619A" w:rsidRDefault="00D7619A" w:rsidP="00D7619A">
      <w:pPr>
        <w:pStyle w:val="zCode"/>
        <w:rPr>
          <w:color w:val="538135" w:themeColor="accent6" w:themeShade="BF"/>
        </w:rPr>
      </w:pPr>
      <w:r w:rsidRPr="00D7619A">
        <w:rPr>
          <w:color w:val="538135" w:themeColor="accent6" w:themeShade="BF"/>
        </w:rPr>
        <w:t xml:space="preserve">            "Thiamin (mg)": 0.421,</w:t>
      </w:r>
    </w:p>
    <w:p w14:paraId="395DDB6A"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60B73936"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701AC64C"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4E365136" w14:textId="77777777" w:rsidR="00D7619A" w:rsidRDefault="00D7619A" w:rsidP="00D7619A">
      <w:pPr>
        <w:pStyle w:val="zCode"/>
      </w:pPr>
    </w:p>
    <w:p w14:paraId="14D66B59" w14:textId="77777777" w:rsidR="00D7619A" w:rsidRDefault="00D7619A" w:rsidP="00D7619A">
      <w:pPr>
        <w:pStyle w:val="zCode"/>
      </w:pPr>
      <w:r>
        <w:t xml:space="preserve">  const rows = items.map((item) =&gt; ({</w:t>
      </w:r>
    </w:p>
    <w:p w14:paraId="00E0E9F0" w14:textId="77777777" w:rsidR="00D7619A" w:rsidRDefault="00D7619A" w:rsidP="00D7619A">
      <w:pPr>
        <w:pStyle w:val="zCode"/>
      </w:pPr>
      <w:r>
        <w:t xml:space="preserve">    food_name: item.food_name,</w:t>
      </w:r>
    </w:p>
    <w:p w14:paraId="4F7B3CEE" w14:textId="77777777" w:rsidR="00D7619A" w:rsidRDefault="00D7619A" w:rsidP="00D7619A">
      <w:pPr>
        <w:pStyle w:val="zCode"/>
      </w:pPr>
      <w:r>
        <w:t xml:space="preserve">    ...(item?.[type] &amp;&amp; typeof item[type] === "object" ? item[type] : {}),</w:t>
      </w:r>
    </w:p>
    <w:p w14:paraId="45DD5EC3" w14:textId="77777777" w:rsidR="00D7619A" w:rsidRDefault="00D7619A" w:rsidP="00D7619A">
      <w:pPr>
        <w:pStyle w:val="zCode"/>
      </w:pPr>
      <w:r>
        <w:t xml:space="preserve">  }));</w:t>
      </w:r>
    </w:p>
    <w:p w14:paraId="58893E26" w14:textId="77777777" w:rsidR="00D7619A" w:rsidRDefault="00D7619A" w:rsidP="00D7619A">
      <w:pPr>
        <w:pStyle w:val="zCode"/>
      </w:pPr>
    </w:p>
    <w:p w14:paraId="24221372" w14:textId="77777777" w:rsidR="00D7619A" w:rsidRDefault="00D7619A" w:rsidP="00D7619A">
      <w:pPr>
        <w:pStyle w:val="zCode"/>
      </w:pPr>
      <w:r>
        <w:t xml:space="preserve">  return </w:t>
      </w:r>
      <w:r w:rsidRPr="00A95B9C">
        <w:rPr>
          <w:highlight w:val="lightGray"/>
        </w:rPr>
        <w:t>renderTable</w:t>
      </w:r>
      <w:r>
        <w:t>({</w:t>
      </w:r>
    </w:p>
    <w:p w14:paraId="4A50B582" w14:textId="77777777" w:rsidR="00D7619A" w:rsidRDefault="00D7619A" w:rsidP="00D7619A">
      <w:pPr>
        <w:pStyle w:val="zCode"/>
      </w:pPr>
      <w:r>
        <w:t xml:space="preserve">    title: titleFromKey(type),</w:t>
      </w:r>
    </w:p>
    <w:p w14:paraId="155025CE" w14:textId="77777777" w:rsidR="00D7619A" w:rsidRDefault="00D7619A" w:rsidP="00D7619A">
      <w:pPr>
        <w:pStyle w:val="zCode"/>
      </w:pPr>
      <w:r>
        <w:lastRenderedPageBreak/>
        <w:t xml:space="preserve">    columns,</w:t>
      </w:r>
    </w:p>
    <w:p w14:paraId="3EC700B1" w14:textId="77777777" w:rsidR="00D7619A" w:rsidRDefault="00D7619A" w:rsidP="00D7619A">
      <w:pPr>
        <w:pStyle w:val="zCode"/>
      </w:pPr>
      <w:r>
        <w:t xml:space="preserve">    rows,</w:t>
      </w:r>
    </w:p>
    <w:p w14:paraId="73724A42" w14:textId="77777777" w:rsidR="00D7619A" w:rsidRDefault="00D7619A" w:rsidP="00D7619A">
      <w:pPr>
        <w:pStyle w:val="zCode"/>
      </w:pPr>
      <w:r>
        <w:t xml:space="preserve">  });</w:t>
      </w:r>
    </w:p>
    <w:p w14:paraId="0297BC84" w14:textId="77777777" w:rsidR="00D7619A" w:rsidRDefault="00D7619A" w:rsidP="00D7619A">
      <w:pPr>
        <w:pStyle w:val="zCode"/>
      </w:pPr>
      <w:r>
        <w:t>}</w:t>
      </w:r>
    </w:p>
    <w:p w14:paraId="7452E7CF" w14:textId="77777777" w:rsidR="00D7619A" w:rsidRDefault="00D7619A" w:rsidP="00D7619A">
      <w:pPr>
        <w:pStyle w:val="zCode"/>
      </w:pPr>
    </w:p>
    <w:p w14:paraId="1227D538" w14:textId="77777777" w:rsidR="00D7619A" w:rsidRPr="00D7619A" w:rsidRDefault="00D7619A" w:rsidP="00D7619A">
      <w:pPr>
        <w:pStyle w:val="zCode"/>
        <w:rPr>
          <w:color w:val="538135" w:themeColor="accent6" w:themeShade="BF"/>
        </w:rPr>
      </w:pPr>
      <w:r w:rsidRPr="00D7619A">
        <w:rPr>
          <w:color w:val="538135" w:themeColor="accent6" w:themeShade="BF"/>
        </w:rPr>
        <w:t>/* renderTable({</w:t>
      </w:r>
    </w:p>
    <w:p w14:paraId="1D2B80D7" w14:textId="77777777" w:rsidR="00D7619A" w:rsidRPr="00D7619A" w:rsidRDefault="00D7619A" w:rsidP="00D7619A">
      <w:pPr>
        <w:pStyle w:val="zCode"/>
        <w:rPr>
          <w:color w:val="538135" w:themeColor="accent6" w:themeShade="BF"/>
        </w:rPr>
      </w:pPr>
      <w:r w:rsidRPr="00D7619A">
        <w:rPr>
          <w:color w:val="538135" w:themeColor="accent6" w:themeShade="BF"/>
        </w:rPr>
        <w:t xml:space="preserve">  title: "Vitamins",</w:t>
      </w:r>
    </w:p>
    <w:p w14:paraId="28FA8B21" w14:textId="77777777" w:rsidR="00D7619A" w:rsidRPr="00D7619A" w:rsidRDefault="00D7619A" w:rsidP="00D7619A">
      <w:pPr>
        <w:pStyle w:val="zCode"/>
        <w:rPr>
          <w:color w:val="538135" w:themeColor="accent6" w:themeShade="BF"/>
        </w:rPr>
      </w:pPr>
    </w:p>
    <w:p w14:paraId="2EB82E5B" w14:textId="77777777" w:rsidR="00D7619A" w:rsidRPr="00D7619A" w:rsidRDefault="00D7619A" w:rsidP="00D7619A">
      <w:pPr>
        <w:pStyle w:val="zCode"/>
        <w:rPr>
          <w:color w:val="538135" w:themeColor="accent6" w:themeShade="BF"/>
        </w:rPr>
      </w:pPr>
      <w:r w:rsidRPr="00D7619A">
        <w:rPr>
          <w:color w:val="538135" w:themeColor="accent6" w:themeShade="BF"/>
        </w:rPr>
        <w:t xml:space="preserve">  columns: [</w:t>
      </w:r>
    </w:p>
    <w:p w14:paraId="6AD729D4" w14:textId="77777777" w:rsidR="00D7619A" w:rsidRPr="00D7619A" w:rsidRDefault="00D7619A" w:rsidP="00D7619A">
      <w:pPr>
        <w:pStyle w:val="zCode"/>
        <w:rPr>
          <w:color w:val="538135" w:themeColor="accent6" w:themeShade="BF"/>
        </w:rPr>
      </w:pPr>
      <w:r w:rsidRPr="00D7619A">
        <w:rPr>
          <w:color w:val="538135" w:themeColor="accent6" w:themeShade="BF"/>
        </w:rPr>
        <w:t xml:space="preserve">    { key: "food_name", label: "Food name" },</w:t>
      </w:r>
    </w:p>
    <w:p w14:paraId="5B6CA2E0"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71B144C3" w14:textId="77777777" w:rsidR="00D7619A" w:rsidRPr="00D7619A" w:rsidRDefault="00D7619A" w:rsidP="00D7619A">
      <w:pPr>
        <w:pStyle w:val="zCode"/>
        <w:rPr>
          <w:color w:val="538135" w:themeColor="accent6" w:themeShade="BF"/>
        </w:rPr>
      </w:pPr>
      <w:r w:rsidRPr="00D7619A">
        <w:rPr>
          <w:color w:val="538135" w:themeColor="accent6" w:themeShade="BF"/>
        </w:rPr>
        <w:t xml:space="preserve">    { key: "Vitamin A (μg)", label: "Vitamin A (μg)" },</w:t>
      </w:r>
    </w:p>
    <w:p w14:paraId="38A7E16E" w14:textId="77777777" w:rsidR="00D7619A" w:rsidRPr="00D7619A" w:rsidRDefault="00D7619A" w:rsidP="00D7619A">
      <w:pPr>
        <w:pStyle w:val="zCode"/>
        <w:rPr>
          <w:color w:val="538135" w:themeColor="accent6" w:themeShade="BF"/>
        </w:rPr>
      </w:pPr>
      <w:r w:rsidRPr="00D7619A">
        <w:rPr>
          <w:color w:val="538135" w:themeColor="accent6" w:themeShade="BF"/>
        </w:rPr>
        <w:t xml:space="preserve">    { key: "Thiamin (mg)", label: "Thiamin (mg)" },</w:t>
      </w:r>
    </w:p>
    <w:p w14:paraId="1B8004B7"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1941AC76" w14:textId="77777777" w:rsidR="00D7619A" w:rsidRPr="00D7619A" w:rsidRDefault="00D7619A" w:rsidP="00D7619A">
      <w:pPr>
        <w:pStyle w:val="zCode"/>
        <w:rPr>
          <w:color w:val="538135" w:themeColor="accent6" w:themeShade="BF"/>
        </w:rPr>
      </w:pPr>
    </w:p>
    <w:p w14:paraId="0781E564" w14:textId="77777777" w:rsidR="00D7619A" w:rsidRPr="00D7619A" w:rsidRDefault="00D7619A" w:rsidP="00D7619A">
      <w:pPr>
        <w:pStyle w:val="zCode"/>
        <w:rPr>
          <w:color w:val="538135" w:themeColor="accent6" w:themeShade="BF"/>
        </w:rPr>
      </w:pPr>
      <w:r w:rsidRPr="00D7619A">
        <w:rPr>
          <w:color w:val="538135" w:themeColor="accent6" w:themeShade="BF"/>
        </w:rPr>
        <w:t xml:space="preserve">  rows: [</w:t>
      </w:r>
    </w:p>
    <w:p w14:paraId="1D49DB7D"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3575F9B1" w14:textId="77777777" w:rsidR="00D7619A" w:rsidRPr="00D7619A" w:rsidRDefault="00D7619A" w:rsidP="00D7619A">
      <w:pPr>
        <w:pStyle w:val="zCode"/>
        <w:rPr>
          <w:color w:val="538135" w:themeColor="accent6" w:themeShade="BF"/>
        </w:rPr>
      </w:pPr>
      <w:r w:rsidRPr="00D7619A">
        <w:rPr>
          <w:color w:val="538135" w:themeColor="accent6" w:themeShade="BF"/>
        </w:rPr>
        <w:t xml:space="preserve">      food_name: "Barley flour, whole grain",</w:t>
      </w:r>
    </w:p>
    <w:p w14:paraId="09F8C662" w14:textId="77777777" w:rsidR="00D7619A" w:rsidRPr="00D7619A" w:rsidRDefault="00D7619A" w:rsidP="00D7619A">
      <w:pPr>
        <w:pStyle w:val="zCode"/>
        <w:rPr>
          <w:color w:val="538135" w:themeColor="accent6" w:themeShade="BF"/>
        </w:rPr>
      </w:pPr>
      <w:r w:rsidRPr="00D7619A">
        <w:rPr>
          <w:color w:val="538135" w:themeColor="accent6" w:themeShade="BF"/>
        </w:rPr>
        <w:t xml:space="preserve">      "Vitamin A (μg)": 1,</w:t>
      </w:r>
    </w:p>
    <w:p w14:paraId="27DF513B" w14:textId="77777777" w:rsidR="00D7619A" w:rsidRPr="00D7619A" w:rsidRDefault="00D7619A" w:rsidP="00D7619A">
      <w:pPr>
        <w:pStyle w:val="zCode"/>
        <w:rPr>
          <w:color w:val="538135" w:themeColor="accent6" w:themeShade="BF"/>
        </w:rPr>
      </w:pPr>
      <w:r w:rsidRPr="00D7619A">
        <w:rPr>
          <w:color w:val="538135" w:themeColor="accent6" w:themeShade="BF"/>
        </w:rPr>
        <w:t xml:space="preserve">      "Thiamin (mg)": 0.28,</w:t>
      </w:r>
    </w:p>
    <w:p w14:paraId="3D3BFDAE"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417FCD5C"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5EF61165" w14:textId="77777777" w:rsidR="00D7619A" w:rsidRPr="00D7619A" w:rsidRDefault="00D7619A" w:rsidP="00D7619A">
      <w:pPr>
        <w:pStyle w:val="zCode"/>
        <w:rPr>
          <w:color w:val="538135" w:themeColor="accent6" w:themeShade="BF"/>
        </w:rPr>
      </w:pPr>
      <w:r w:rsidRPr="00D7619A">
        <w:rPr>
          <w:color w:val="538135" w:themeColor="accent6" w:themeShade="BF"/>
        </w:rPr>
        <w:t xml:space="preserve">      food_name: "Barley flour, whole grain, pearled",</w:t>
      </w:r>
    </w:p>
    <w:p w14:paraId="21063AC4" w14:textId="77777777" w:rsidR="00D7619A" w:rsidRPr="00D7619A" w:rsidRDefault="00D7619A" w:rsidP="00D7619A">
      <w:pPr>
        <w:pStyle w:val="zCode"/>
        <w:rPr>
          <w:color w:val="538135" w:themeColor="accent6" w:themeShade="BF"/>
        </w:rPr>
      </w:pPr>
      <w:r w:rsidRPr="00D7619A">
        <w:rPr>
          <w:color w:val="538135" w:themeColor="accent6" w:themeShade="BF"/>
        </w:rPr>
        <w:t xml:space="preserve">      "Vitamin A (μg)": 1,</w:t>
      </w:r>
    </w:p>
    <w:p w14:paraId="07093A56" w14:textId="77777777" w:rsidR="00D7619A" w:rsidRPr="00D7619A" w:rsidRDefault="00D7619A" w:rsidP="00D7619A">
      <w:pPr>
        <w:pStyle w:val="zCode"/>
        <w:rPr>
          <w:color w:val="538135" w:themeColor="accent6" w:themeShade="BF"/>
        </w:rPr>
      </w:pPr>
      <w:r w:rsidRPr="00D7619A">
        <w:rPr>
          <w:color w:val="538135" w:themeColor="accent6" w:themeShade="BF"/>
        </w:rPr>
        <w:t xml:space="preserve">      "Thiamin (mg)": 0.421,</w:t>
      </w:r>
    </w:p>
    <w:p w14:paraId="080FB383"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5D6659E4" w14:textId="77777777" w:rsidR="00D7619A" w:rsidRPr="00D7619A" w:rsidRDefault="00D7619A" w:rsidP="00D7619A">
      <w:pPr>
        <w:pStyle w:val="zCode"/>
        <w:rPr>
          <w:color w:val="538135" w:themeColor="accent6" w:themeShade="BF"/>
        </w:rPr>
      </w:pPr>
      <w:r w:rsidRPr="00D7619A">
        <w:rPr>
          <w:color w:val="538135" w:themeColor="accent6" w:themeShade="BF"/>
        </w:rPr>
        <w:t xml:space="preserve">  ],</w:t>
      </w:r>
    </w:p>
    <w:p w14:paraId="1EA992F5" w14:textId="3A936D99" w:rsidR="00D7619A" w:rsidRDefault="00D7619A" w:rsidP="00D7619A">
      <w:pPr>
        <w:pStyle w:val="zCode"/>
        <w:rPr>
          <w:color w:val="538135" w:themeColor="accent6" w:themeShade="BF"/>
        </w:rPr>
      </w:pPr>
      <w:r w:rsidRPr="00D7619A">
        <w:rPr>
          <w:color w:val="538135" w:themeColor="accent6" w:themeShade="BF"/>
        </w:rPr>
        <w:t>}); */</w:t>
      </w:r>
    </w:p>
    <w:p w14:paraId="1FD27A1C" w14:textId="2BE7C80C" w:rsidR="00EE6360" w:rsidRDefault="003F29A1" w:rsidP="003F29A1">
      <w:pPr>
        <w:pStyle w:val="C2nd"/>
      </w:pPr>
      <w:bookmarkStart w:id="95" w:name="_Toc231258332"/>
      <w:r w:rsidRPr="003F29A1">
        <w:t>src/</w:t>
      </w:r>
      <w:r w:rsidR="00A10DD2">
        <w:rPr>
          <w:lang w:val="en-US"/>
        </w:rPr>
        <w:t>js/</w:t>
      </w:r>
      <w:r w:rsidRPr="003F29A1">
        <w:t>components/</w:t>
      </w:r>
      <w:r w:rsidR="00A95B9C">
        <w:t>i</w:t>
      </w:r>
      <w:r w:rsidRPr="003F29A1">
        <w:t>mageModal.js</w:t>
      </w:r>
      <w:bookmarkEnd w:id="95"/>
    </w:p>
    <w:p w14:paraId="33D190F5" w14:textId="4B4977EF" w:rsidR="00D529A5" w:rsidRPr="00D529A5" w:rsidRDefault="00D529A5" w:rsidP="00D529A5">
      <w:pPr>
        <w:pStyle w:val="zTxtContinue"/>
      </w:pPr>
      <w:r>
        <w:t>Дээжийн зургыг</w:t>
      </w:r>
      <w:r>
        <w:rPr>
          <w:lang w:val="en-US"/>
        </w:rPr>
        <w:t xml:space="preserve"> </w:t>
      </w:r>
      <w:r>
        <w:t>дараах үйлдлийг хийнэ</w:t>
      </w:r>
      <w:r w:rsidRPr="00D529A5">
        <w:t>:</w:t>
      </w:r>
    </w:p>
    <w:p w14:paraId="57C1BA9E" w14:textId="7E9FDF5D" w:rsidR="00D529A5" w:rsidRDefault="00DE07C4" w:rsidP="00D529A5">
      <w:pPr>
        <w:pStyle w:val="zListBulleted"/>
      </w:pPr>
      <w:r>
        <w:t>З</w:t>
      </w:r>
      <w:r w:rsidR="00D529A5">
        <w:t>ургуудыг</w:t>
      </w:r>
      <w:r>
        <w:t xml:space="preserve"> </w:t>
      </w:r>
      <w:r w:rsidRPr="00DE07C4">
        <w:rPr>
          <w:lang w:val="en-US"/>
        </w:rPr>
        <w:t>→</w:t>
      </w:r>
      <w:r>
        <w:rPr>
          <w:lang w:val="en-US"/>
        </w:rPr>
        <w:t xml:space="preserve"> button-аар</w:t>
      </w:r>
      <w:r w:rsidR="00D529A5">
        <w:t xml:space="preserve"> сольж харуулах</w:t>
      </w:r>
    </w:p>
    <w:p w14:paraId="3BB956A6" w14:textId="428AA607" w:rsidR="00D529A5" w:rsidRPr="00D529A5" w:rsidRDefault="00D529A5" w:rsidP="00D529A5">
      <w:pPr>
        <w:pStyle w:val="zListBulleted"/>
      </w:pPr>
      <w:r w:rsidRPr="00D529A5">
        <w:t xml:space="preserve">mouse wheel </w:t>
      </w:r>
      <w:r w:rsidR="00DE07C4">
        <w:t>хийж</w:t>
      </w:r>
      <w:r w:rsidRPr="00D529A5">
        <w:t xml:space="preserve"> zoom in/out</w:t>
      </w:r>
    </w:p>
    <w:p w14:paraId="503E01CF" w14:textId="7D4385E5" w:rsidR="00D529A5" w:rsidRPr="00D529A5" w:rsidRDefault="00D529A5" w:rsidP="00D529A5">
      <w:pPr>
        <w:pStyle w:val="zListBulleted"/>
      </w:pPr>
      <w:r w:rsidRPr="00D529A5">
        <w:t xml:space="preserve">drag </w:t>
      </w:r>
      <w:r w:rsidR="00DE07C4">
        <w:t>хийж</w:t>
      </w:r>
      <w:r w:rsidRPr="00D529A5">
        <w:t xml:space="preserve"> move image</w:t>
      </w:r>
    </w:p>
    <w:p w14:paraId="75D8446D" w14:textId="72EF49EE" w:rsidR="00D529A5" w:rsidRDefault="00D529A5" w:rsidP="00D529A5">
      <w:pPr>
        <w:pStyle w:val="zListBulleted"/>
      </w:pPr>
      <w:r w:rsidRPr="00D529A5">
        <w:rPr>
          <w:lang w:val="en-US"/>
        </w:rPr>
        <w:t>ESC</w:t>
      </w:r>
      <w:r w:rsidR="00DE07C4">
        <w:rPr>
          <w:lang w:val="en-US"/>
        </w:rPr>
        <w:t xml:space="preserve"> товч дарж</w:t>
      </w:r>
      <w:r w:rsidRPr="00D529A5">
        <w:rPr>
          <w:lang w:val="en-US"/>
        </w:rPr>
        <w:t xml:space="preserve"> modal close</w:t>
      </w:r>
    </w:p>
    <w:p w14:paraId="52ABB2B5" w14:textId="3B95A6C8" w:rsidR="00D529A5" w:rsidRPr="00D529A5" w:rsidRDefault="00D529A5" w:rsidP="00D529A5">
      <w:pPr>
        <w:pStyle w:val="zListBulleted"/>
      </w:pPr>
      <w:r w:rsidRPr="00D529A5">
        <w:rPr>
          <w:lang w:val="en-US"/>
        </w:rPr>
        <w:t>fullscreen mode</w:t>
      </w:r>
    </w:p>
    <w:p w14:paraId="78339599" w14:textId="155033E8" w:rsidR="00810F93" w:rsidRDefault="00A95B9C" w:rsidP="00810F93">
      <w:pPr>
        <w:pStyle w:val="zCode"/>
      </w:pPr>
      <w:r>
        <w:rPr>
          <w:noProof/>
        </w:rPr>
        <w:lastRenderedPageBreak/>
        <w:drawing>
          <wp:inline distT="0" distB="0" distL="0" distR="0" wp14:anchorId="40E3FA09" wp14:editId="0EDEAC3C">
            <wp:extent cx="5940425" cy="3176270"/>
            <wp:effectExtent l="19050" t="19050" r="22225" b="24130"/>
            <wp:docPr id="194868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89007" name=""/>
                    <pic:cNvPicPr/>
                  </pic:nvPicPr>
                  <pic:blipFill>
                    <a:blip r:embed="rId141"/>
                    <a:stretch>
                      <a:fillRect/>
                    </a:stretch>
                  </pic:blipFill>
                  <pic:spPr>
                    <a:xfrm>
                      <a:off x="0" y="0"/>
                      <a:ext cx="5940425" cy="3176270"/>
                    </a:xfrm>
                    <a:prstGeom prst="rect">
                      <a:avLst/>
                    </a:prstGeom>
                    <a:ln>
                      <a:solidFill>
                        <a:schemeClr val="bg1">
                          <a:lumMod val="50000"/>
                        </a:schemeClr>
                      </a:solidFill>
                    </a:ln>
                  </pic:spPr>
                </pic:pic>
              </a:graphicData>
            </a:graphic>
          </wp:inline>
        </w:drawing>
      </w:r>
    </w:p>
    <w:p w14:paraId="62AE2656" w14:textId="4E90BB9C" w:rsidR="00A95B9C" w:rsidRDefault="00A95B9C" w:rsidP="00810F93">
      <w:pPr>
        <w:pStyle w:val="zCode"/>
      </w:pPr>
      <w:r>
        <w:rPr>
          <w:noProof/>
        </w:rPr>
        <w:drawing>
          <wp:inline distT="0" distB="0" distL="0" distR="0" wp14:anchorId="217A3068" wp14:editId="09B99424">
            <wp:extent cx="5940425" cy="3341370"/>
            <wp:effectExtent l="0" t="0" r="3175" b="0"/>
            <wp:docPr id="326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789" name=""/>
                    <pic:cNvPicPr/>
                  </pic:nvPicPr>
                  <pic:blipFill>
                    <a:blip r:embed="rId142"/>
                    <a:stretch>
                      <a:fillRect/>
                    </a:stretch>
                  </pic:blipFill>
                  <pic:spPr>
                    <a:xfrm>
                      <a:off x="0" y="0"/>
                      <a:ext cx="5940425" cy="3341370"/>
                    </a:xfrm>
                    <a:prstGeom prst="rect">
                      <a:avLst/>
                    </a:prstGeom>
                  </pic:spPr>
                </pic:pic>
              </a:graphicData>
            </a:graphic>
          </wp:inline>
        </w:drawing>
      </w:r>
    </w:p>
    <w:p w14:paraId="478C5EB0" w14:textId="7F966DF3" w:rsidR="00D529A5" w:rsidRPr="00810F93" w:rsidRDefault="00D529A5" w:rsidP="00810F93">
      <w:pPr>
        <w:pStyle w:val="zCode"/>
      </w:pPr>
      <w:r>
        <w:rPr>
          <w:noProof/>
        </w:rPr>
        <w:drawing>
          <wp:inline distT="0" distB="0" distL="0" distR="0" wp14:anchorId="43B44BEA" wp14:editId="0F63B7FF">
            <wp:extent cx="5940425" cy="2098689"/>
            <wp:effectExtent l="0" t="0" r="3175" b="0"/>
            <wp:docPr id="158127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79328" name=""/>
                    <pic:cNvPicPr/>
                  </pic:nvPicPr>
                  <pic:blipFill rotWithShape="1">
                    <a:blip r:embed="rId143"/>
                    <a:srcRect b="31799"/>
                    <a:stretch>
                      <a:fillRect/>
                    </a:stretch>
                  </pic:blipFill>
                  <pic:spPr bwMode="auto">
                    <a:xfrm>
                      <a:off x="0" y="0"/>
                      <a:ext cx="5940425" cy="2098689"/>
                    </a:xfrm>
                    <a:prstGeom prst="rect">
                      <a:avLst/>
                    </a:prstGeom>
                    <a:ln>
                      <a:noFill/>
                    </a:ln>
                    <a:extLst>
                      <a:ext uri="{53640926-AAD7-44D8-BBD7-CCE9431645EC}">
                        <a14:shadowObscured xmlns:a14="http://schemas.microsoft.com/office/drawing/2010/main"/>
                      </a:ext>
                    </a:extLst>
                  </pic:spPr>
                </pic:pic>
              </a:graphicData>
            </a:graphic>
          </wp:inline>
        </w:drawing>
      </w:r>
    </w:p>
    <w:p w14:paraId="4372465E" w14:textId="77777777" w:rsidR="00D529A5" w:rsidRDefault="00D529A5" w:rsidP="00D529A5">
      <w:pPr>
        <w:pStyle w:val="zCode"/>
        <w:rPr>
          <w:noProof/>
        </w:rPr>
      </w:pPr>
      <w:r>
        <w:rPr>
          <w:noProof/>
        </w:rPr>
        <w:lastRenderedPageBreak/>
        <w:t xml:space="preserve">import { </w:t>
      </w:r>
      <w:r w:rsidRPr="00D529A5">
        <w:rPr>
          <w:noProof/>
          <w:highlight w:val="yellow"/>
        </w:rPr>
        <w:t>getImagesByFoodCode</w:t>
      </w:r>
      <w:r>
        <w:rPr>
          <w:noProof/>
        </w:rPr>
        <w:t xml:space="preserve"> } from "../services/imageService.js";</w:t>
      </w:r>
    </w:p>
    <w:p w14:paraId="120258BF" w14:textId="77777777" w:rsidR="00D529A5" w:rsidRDefault="00D529A5" w:rsidP="00D529A5">
      <w:pPr>
        <w:pStyle w:val="zCode"/>
        <w:rPr>
          <w:noProof/>
        </w:rPr>
      </w:pPr>
    </w:p>
    <w:p w14:paraId="7F134DA2" w14:textId="77777777" w:rsidR="00D529A5" w:rsidRDefault="00D529A5" w:rsidP="00D529A5">
      <w:pPr>
        <w:pStyle w:val="zCode"/>
        <w:rPr>
          <w:noProof/>
        </w:rPr>
      </w:pPr>
      <w:r>
        <w:rPr>
          <w:noProof/>
        </w:rPr>
        <w:t>let slideshowImages = [];</w:t>
      </w:r>
    </w:p>
    <w:p w14:paraId="22962D2D" w14:textId="77777777" w:rsidR="00D529A5" w:rsidRDefault="00D529A5" w:rsidP="00D529A5">
      <w:pPr>
        <w:pStyle w:val="zCode"/>
        <w:rPr>
          <w:noProof/>
        </w:rPr>
      </w:pPr>
      <w:r>
        <w:rPr>
          <w:noProof/>
        </w:rPr>
        <w:t>let currentIndex = 0;</w:t>
      </w:r>
    </w:p>
    <w:p w14:paraId="764FCB6B" w14:textId="77777777" w:rsidR="00D529A5" w:rsidRDefault="00D529A5" w:rsidP="00D529A5">
      <w:pPr>
        <w:pStyle w:val="zCode"/>
        <w:rPr>
          <w:noProof/>
        </w:rPr>
      </w:pPr>
      <w:r>
        <w:rPr>
          <w:noProof/>
        </w:rPr>
        <w:t>let imageModalEventsBound = false;</w:t>
      </w:r>
    </w:p>
    <w:p w14:paraId="6E3BD149" w14:textId="77777777" w:rsidR="00D529A5" w:rsidRDefault="00D529A5" w:rsidP="00D529A5">
      <w:pPr>
        <w:pStyle w:val="zCode"/>
        <w:rPr>
          <w:noProof/>
        </w:rPr>
      </w:pPr>
      <w:r>
        <w:rPr>
          <w:noProof/>
        </w:rPr>
        <w:t>let zoomLevel = 1;</w:t>
      </w:r>
    </w:p>
    <w:p w14:paraId="07D8E2D2" w14:textId="77777777" w:rsidR="00D529A5" w:rsidRDefault="00D529A5" w:rsidP="00D529A5">
      <w:pPr>
        <w:pStyle w:val="zCode"/>
        <w:rPr>
          <w:noProof/>
        </w:rPr>
      </w:pPr>
      <w:r>
        <w:rPr>
          <w:noProof/>
        </w:rPr>
        <w:t>let translateX = 0;</w:t>
      </w:r>
    </w:p>
    <w:p w14:paraId="26824B29" w14:textId="77777777" w:rsidR="00D529A5" w:rsidRDefault="00D529A5" w:rsidP="00D529A5">
      <w:pPr>
        <w:pStyle w:val="zCode"/>
        <w:rPr>
          <w:noProof/>
        </w:rPr>
      </w:pPr>
      <w:r>
        <w:rPr>
          <w:noProof/>
        </w:rPr>
        <w:t>let translateY = 0;</w:t>
      </w:r>
    </w:p>
    <w:p w14:paraId="6F8A3890" w14:textId="77777777" w:rsidR="00D529A5" w:rsidRDefault="00D529A5" w:rsidP="00D529A5">
      <w:pPr>
        <w:pStyle w:val="zCode"/>
        <w:rPr>
          <w:noProof/>
        </w:rPr>
      </w:pPr>
      <w:r>
        <w:rPr>
          <w:noProof/>
        </w:rPr>
        <w:t>let isDragging = false;</w:t>
      </w:r>
    </w:p>
    <w:p w14:paraId="24A8CFE5" w14:textId="77777777" w:rsidR="00D529A5" w:rsidRDefault="00D529A5" w:rsidP="00D529A5">
      <w:pPr>
        <w:pStyle w:val="zCode"/>
        <w:rPr>
          <w:noProof/>
        </w:rPr>
      </w:pPr>
      <w:r>
        <w:rPr>
          <w:noProof/>
        </w:rPr>
        <w:t>let startX = 0;</w:t>
      </w:r>
    </w:p>
    <w:p w14:paraId="7B3C4719" w14:textId="77777777" w:rsidR="00D529A5" w:rsidRDefault="00D529A5" w:rsidP="00D529A5">
      <w:pPr>
        <w:pStyle w:val="zCode"/>
        <w:rPr>
          <w:noProof/>
        </w:rPr>
      </w:pPr>
      <w:r>
        <w:rPr>
          <w:noProof/>
        </w:rPr>
        <w:t>let startY = 0;</w:t>
      </w:r>
    </w:p>
    <w:p w14:paraId="52809227" w14:textId="77777777" w:rsidR="00D529A5" w:rsidRDefault="00D529A5" w:rsidP="00D529A5">
      <w:pPr>
        <w:pStyle w:val="zCode"/>
        <w:rPr>
          <w:noProof/>
        </w:rPr>
      </w:pPr>
    </w:p>
    <w:p w14:paraId="2973B69D" w14:textId="77777777" w:rsidR="00D529A5" w:rsidRDefault="00D529A5" w:rsidP="00D529A5">
      <w:pPr>
        <w:pStyle w:val="zCode"/>
        <w:rPr>
          <w:noProof/>
        </w:rPr>
      </w:pPr>
      <w:r>
        <w:rPr>
          <w:noProof/>
        </w:rPr>
        <w:t xml:space="preserve">export function </w:t>
      </w:r>
      <w:r w:rsidRPr="00D529A5">
        <w:rPr>
          <w:noProof/>
          <w:highlight w:val="yellow"/>
        </w:rPr>
        <w:t>renderImageModal</w:t>
      </w:r>
      <w:r>
        <w:rPr>
          <w:noProof/>
        </w:rPr>
        <w:t>() {</w:t>
      </w:r>
    </w:p>
    <w:p w14:paraId="573173B5" w14:textId="77777777" w:rsidR="00D529A5" w:rsidRDefault="00D529A5" w:rsidP="00D529A5">
      <w:pPr>
        <w:pStyle w:val="zCode"/>
        <w:rPr>
          <w:noProof/>
        </w:rPr>
      </w:pPr>
      <w:r>
        <w:rPr>
          <w:noProof/>
        </w:rPr>
        <w:t xml:space="preserve">  return `</w:t>
      </w:r>
    </w:p>
    <w:p w14:paraId="1F30DC52" w14:textId="77777777" w:rsidR="00D529A5" w:rsidRDefault="00D529A5" w:rsidP="00D529A5">
      <w:pPr>
        <w:pStyle w:val="zCode"/>
        <w:rPr>
          <w:noProof/>
        </w:rPr>
      </w:pPr>
      <w:r>
        <w:rPr>
          <w:noProof/>
        </w:rPr>
        <w:t xml:space="preserve">    &lt;div id="imageModal" class="modal"&gt;</w:t>
      </w:r>
    </w:p>
    <w:p w14:paraId="3080E90B" w14:textId="77777777" w:rsidR="00D529A5" w:rsidRDefault="00D529A5" w:rsidP="00D529A5">
      <w:pPr>
        <w:pStyle w:val="zCode"/>
        <w:rPr>
          <w:noProof/>
        </w:rPr>
      </w:pPr>
      <w:r>
        <w:rPr>
          <w:noProof/>
        </w:rPr>
        <w:t xml:space="preserve">      &lt;div class="modal-background" id="modalBg"&gt;&lt;/div&gt;</w:t>
      </w:r>
    </w:p>
    <w:p w14:paraId="5C7907C3" w14:textId="77777777" w:rsidR="00D529A5" w:rsidRDefault="00D529A5" w:rsidP="00D529A5">
      <w:pPr>
        <w:pStyle w:val="zCode"/>
        <w:rPr>
          <w:noProof/>
        </w:rPr>
      </w:pPr>
    </w:p>
    <w:p w14:paraId="2A2BA998" w14:textId="77777777" w:rsidR="00D529A5" w:rsidRDefault="00D529A5" w:rsidP="00D529A5">
      <w:pPr>
        <w:pStyle w:val="zCode"/>
        <w:rPr>
          <w:noProof/>
        </w:rPr>
      </w:pPr>
      <w:r>
        <w:rPr>
          <w:noProof/>
        </w:rPr>
        <w:t xml:space="preserve">      &lt;div class="modal-card"&gt;</w:t>
      </w:r>
    </w:p>
    <w:p w14:paraId="6815F951" w14:textId="77777777" w:rsidR="00D529A5" w:rsidRDefault="00D529A5" w:rsidP="00D529A5">
      <w:pPr>
        <w:pStyle w:val="zCode"/>
        <w:rPr>
          <w:noProof/>
        </w:rPr>
      </w:pPr>
      <w:r>
        <w:rPr>
          <w:noProof/>
        </w:rPr>
        <w:t xml:space="preserve">        &lt;header class="modal-card-head"&gt;</w:t>
      </w:r>
    </w:p>
    <w:p w14:paraId="2E0A951C" w14:textId="77777777" w:rsidR="00D529A5" w:rsidRDefault="00D529A5" w:rsidP="00D529A5">
      <w:pPr>
        <w:pStyle w:val="zCode"/>
        <w:rPr>
          <w:noProof/>
        </w:rPr>
      </w:pPr>
      <w:r>
        <w:rPr>
          <w:noProof/>
        </w:rPr>
        <w:t xml:space="preserve">          &lt;p class="modal-card-title has-text-centered" id="modalImgTitle"&gt;&lt;/p&gt;</w:t>
      </w:r>
    </w:p>
    <w:p w14:paraId="6707103D" w14:textId="77777777" w:rsidR="00D529A5" w:rsidRDefault="00D529A5" w:rsidP="00D529A5">
      <w:pPr>
        <w:pStyle w:val="zCode"/>
        <w:rPr>
          <w:noProof/>
        </w:rPr>
      </w:pPr>
    </w:p>
    <w:p w14:paraId="1506CF6D" w14:textId="77777777" w:rsidR="00D529A5" w:rsidRDefault="00D529A5" w:rsidP="00D529A5">
      <w:pPr>
        <w:pStyle w:val="zCode"/>
        <w:rPr>
          <w:noProof/>
        </w:rPr>
      </w:pPr>
      <w:r>
        <w:rPr>
          <w:noProof/>
        </w:rPr>
        <w:t xml:space="preserve">          &lt;button class="button is-small mr-2" id="fullscreenBtn" type="button"&gt;</w:t>
      </w:r>
    </w:p>
    <w:p w14:paraId="41504537" w14:textId="77777777" w:rsidR="00D529A5" w:rsidRDefault="00D529A5" w:rsidP="00D529A5">
      <w:pPr>
        <w:pStyle w:val="zCode"/>
        <w:rPr>
          <w:noProof/>
        </w:rPr>
      </w:pPr>
      <w:r>
        <w:rPr>
          <w:noProof/>
        </w:rPr>
        <w:t xml:space="preserve">            </w:t>
      </w:r>
      <w:r w:rsidRPr="00DE07C4">
        <w:rPr>
          <w:rFonts w:ascii="Segoe UI Symbol" w:hAnsi="Segoe UI Symbol" w:cs="Segoe UI Symbol"/>
          <w:noProof/>
          <w:highlight w:val="yellow"/>
        </w:rPr>
        <w:t>⛶</w:t>
      </w:r>
    </w:p>
    <w:p w14:paraId="3F7C26CC" w14:textId="77777777" w:rsidR="00D529A5" w:rsidRDefault="00D529A5" w:rsidP="00D529A5">
      <w:pPr>
        <w:pStyle w:val="zCode"/>
        <w:rPr>
          <w:noProof/>
        </w:rPr>
      </w:pPr>
      <w:r>
        <w:rPr>
          <w:noProof/>
        </w:rPr>
        <w:t xml:space="preserve">          &lt;/button&gt;</w:t>
      </w:r>
    </w:p>
    <w:p w14:paraId="18E93575" w14:textId="77777777" w:rsidR="00D529A5" w:rsidRDefault="00D529A5" w:rsidP="00D529A5">
      <w:pPr>
        <w:pStyle w:val="zCode"/>
        <w:rPr>
          <w:noProof/>
        </w:rPr>
      </w:pPr>
    </w:p>
    <w:p w14:paraId="45B478B5" w14:textId="77777777" w:rsidR="00D529A5" w:rsidRDefault="00D529A5" w:rsidP="00D529A5">
      <w:pPr>
        <w:pStyle w:val="zCode"/>
        <w:rPr>
          <w:noProof/>
        </w:rPr>
      </w:pPr>
      <w:r>
        <w:rPr>
          <w:noProof/>
        </w:rPr>
        <w:t xml:space="preserve">          &lt;button class="delete" aria-label="close" id="closeImgModalBtn" type="button"&gt;&lt;/button&gt;</w:t>
      </w:r>
    </w:p>
    <w:p w14:paraId="3787A23A" w14:textId="77777777" w:rsidR="00D529A5" w:rsidRDefault="00D529A5" w:rsidP="00D529A5">
      <w:pPr>
        <w:pStyle w:val="zCode"/>
        <w:rPr>
          <w:noProof/>
        </w:rPr>
      </w:pPr>
      <w:r>
        <w:rPr>
          <w:noProof/>
        </w:rPr>
        <w:t xml:space="preserve">        &lt;/header&gt;</w:t>
      </w:r>
    </w:p>
    <w:p w14:paraId="6967692E" w14:textId="77777777" w:rsidR="00D529A5" w:rsidRDefault="00D529A5" w:rsidP="00D529A5">
      <w:pPr>
        <w:pStyle w:val="zCode"/>
        <w:rPr>
          <w:noProof/>
        </w:rPr>
      </w:pPr>
    </w:p>
    <w:p w14:paraId="3F3AE8F2" w14:textId="77777777" w:rsidR="00D529A5" w:rsidRDefault="00D529A5" w:rsidP="00D529A5">
      <w:pPr>
        <w:pStyle w:val="zCode"/>
        <w:rPr>
          <w:noProof/>
        </w:rPr>
      </w:pPr>
      <w:r>
        <w:rPr>
          <w:noProof/>
        </w:rPr>
        <w:t xml:space="preserve">        &lt;section class="modal-card-body has-text-centered"&gt;</w:t>
      </w:r>
    </w:p>
    <w:p w14:paraId="52076095" w14:textId="77777777" w:rsidR="00D529A5" w:rsidRPr="00D529A5" w:rsidRDefault="00D529A5" w:rsidP="00D529A5">
      <w:pPr>
        <w:pStyle w:val="zCode"/>
        <w:rPr>
          <w:noProof/>
          <w:sz w:val="18"/>
          <w:szCs w:val="18"/>
        </w:rPr>
      </w:pPr>
      <w:r w:rsidRPr="00D529A5">
        <w:rPr>
          <w:noProof/>
          <w:sz w:val="18"/>
          <w:szCs w:val="18"/>
        </w:rPr>
        <w:t xml:space="preserve">          &lt;img id="slideshowImage" class="modal-slideshow-image zoomable-image" draggable="false" src="" alt=""/&gt;</w:t>
      </w:r>
    </w:p>
    <w:p w14:paraId="001117B6" w14:textId="77777777" w:rsidR="00D529A5" w:rsidRDefault="00D529A5" w:rsidP="00D529A5">
      <w:pPr>
        <w:pStyle w:val="zCode"/>
        <w:rPr>
          <w:noProof/>
        </w:rPr>
      </w:pPr>
    </w:p>
    <w:p w14:paraId="2AC763F4" w14:textId="77777777" w:rsidR="00D529A5" w:rsidRDefault="00D529A5" w:rsidP="00D529A5">
      <w:pPr>
        <w:pStyle w:val="zCode"/>
        <w:rPr>
          <w:noProof/>
        </w:rPr>
      </w:pPr>
      <w:r>
        <w:rPr>
          <w:noProof/>
        </w:rPr>
        <w:t xml:space="preserve">          &lt;div class="buttons is-centered mt-3"&gt;</w:t>
      </w:r>
    </w:p>
    <w:p w14:paraId="3E526261" w14:textId="77777777" w:rsidR="00D529A5" w:rsidRDefault="00D529A5" w:rsidP="00D529A5">
      <w:pPr>
        <w:pStyle w:val="zCode"/>
        <w:rPr>
          <w:noProof/>
        </w:rPr>
      </w:pPr>
      <w:r>
        <w:rPr>
          <w:noProof/>
        </w:rPr>
        <w:t xml:space="preserve">            &lt;button class="button is-small is-primary" id="prevImageBtn" type="button"&gt;</w:t>
      </w:r>
    </w:p>
    <w:p w14:paraId="79950970" w14:textId="77777777" w:rsidR="00D529A5" w:rsidRDefault="00D529A5" w:rsidP="00D529A5">
      <w:pPr>
        <w:pStyle w:val="zCode"/>
        <w:rPr>
          <w:noProof/>
        </w:rPr>
      </w:pPr>
      <w:r>
        <w:rPr>
          <w:noProof/>
        </w:rPr>
        <w:t xml:space="preserve">              </w:t>
      </w:r>
      <w:r w:rsidRPr="00DE07C4">
        <w:rPr>
          <w:noProof/>
          <w:highlight w:val="yellow"/>
        </w:rPr>
        <w:t>←</w:t>
      </w:r>
    </w:p>
    <w:p w14:paraId="65980499" w14:textId="77777777" w:rsidR="00D529A5" w:rsidRDefault="00D529A5" w:rsidP="00D529A5">
      <w:pPr>
        <w:pStyle w:val="zCode"/>
        <w:rPr>
          <w:noProof/>
        </w:rPr>
      </w:pPr>
      <w:r>
        <w:rPr>
          <w:noProof/>
        </w:rPr>
        <w:t xml:space="preserve">            &lt;/button&gt;</w:t>
      </w:r>
    </w:p>
    <w:p w14:paraId="13F5459D" w14:textId="77777777" w:rsidR="00D529A5" w:rsidRDefault="00D529A5" w:rsidP="00D529A5">
      <w:pPr>
        <w:pStyle w:val="zCode"/>
        <w:rPr>
          <w:noProof/>
        </w:rPr>
      </w:pPr>
    </w:p>
    <w:p w14:paraId="437C5E51" w14:textId="77777777" w:rsidR="00D529A5" w:rsidRDefault="00D529A5" w:rsidP="00D529A5">
      <w:pPr>
        <w:pStyle w:val="zCode"/>
        <w:rPr>
          <w:noProof/>
        </w:rPr>
      </w:pPr>
      <w:r>
        <w:rPr>
          <w:noProof/>
        </w:rPr>
        <w:t xml:space="preserve">            &lt;button class="button is-small is-primary" id="nextImageBtn" type="button"&gt;</w:t>
      </w:r>
    </w:p>
    <w:p w14:paraId="153B31CE" w14:textId="77777777" w:rsidR="00D529A5" w:rsidRDefault="00D529A5" w:rsidP="00D529A5">
      <w:pPr>
        <w:pStyle w:val="zCode"/>
        <w:rPr>
          <w:noProof/>
        </w:rPr>
      </w:pPr>
      <w:r>
        <w:rPr>
          <w:noProof/>
        </w:rPr>
        <w:t xml:space="preserve">              </w:t>
      </w:r>
      <w:r w:rsidRPr="00DE07C4">
        <w:rPr>
          <w:noProof/>
          <w:highlight w:val="yellow"/>
        </w:rPr>
        <w:t>→</w:t>
      </w:r>
    </w:p>
    <w:p w14:paraId="1AF2604A" w14:textId="77777777" w:rsidR="00D529A5" w:rsidRDefault="00D529A5" w:rsidP="00D529A5">
      <w:pPr>
        <w:pStyle w:val="zCode"/>
        <w:rPr>
          <w:noProof/>
        </w:rPr>
      </w:pPr>
      <w:r>
        <w:rPr>
          <w:noProof/>
        </w:rPr>
        <w:t xml:space="preserve">            &lt;/button&gt;</w:t>
      </w:r>
    </w:p>
    <w:p w14:paraId="5F64B00D" w14:textId="77777777" w:rsidR="00D529A5" w:rsidRDefault="00D529A5" w:rsidP="00D529A5">
      <w:pPr>
        <w:pStyle w:val="zCode"/>
        <w:rPr>
          <w:noProof/>
        </w:rPr>
      </w:pPr>
      <w:r>
        <w:rPr>
          <w:noProof/>
        </w:rPr>
        <w:t xml:space="preserve">            </w:t>
      </w:r>
    </w:p>
    <w:p w14:paraId="34C2D344" w14:textId="77777777" w:rsidR="00D529A5" w:rsidRDefault="00D529A5" w:rsidP="00D529A5">
      <w:pPr>
        <w:pStyle w:val="zCode"/>
        <w:rPr>
          <w:noProof/>
        </w:rPr>
      </w:pPr>
      <w:r>
        <w:rPr>
          <w:noProof/>
        </w:rPr>
        <w:t xml:space="preserve">          &lt;/div&gt;</w:t>
      </w:r>
    </w:p>
    <w:p w14:paraId="312FAACD" w14:textId="77777777" w:rsidR="00D529A5" w:rsidRDefault="00D529A5" w:rsidP="00D529A5">
      <w:pPr>
        <w:pStyle w:val="zCode"/>
        <w:rPr>
          <w:noProof/>
        </w:rPr>
      </w:pPr>
      <w:r>
        <w:rPr>
          <w:noProof/>
        </w:rPr>
        <w:t xml:space="preserve">        &lt;/section&gt;</w:t>
      </w:r>
    </w:p>
    <w:p w14:paraId="0CB83ED0" w14:textId="77777777" w:rsidR="00D529A5" w:rsidRDefault="00D529A5" w:rsidP="00D529A5">
      <w:pPr>
        <w:pStyle w:val="zCode"/>
        <w:rPr>
          <w:noProof/>
        </w:rPr>
      </w:pPr>
      <w:r>
        <w:rPr>
          <w:noProof/>
        </w:rPr>
        <w:t xml:space="preserve">      &lt;/div&gt;</w:t>
      </w:r>
    </w:p>
    <w:p w14:paraId="134E57DB" w14:textId="77777777" w:rsidR="00D529A5" w:rsidRDefault="00D529A5" w:rsidP="00D529A5">
      <w:pPr>
        <w:pStyle w:val="zCode"/>
        <w:rPr>
          <w:noProof/>
        </w:rPr>
      </w:pPr>
      <w:r>
        <w:rPr>
          <w:noProof/>
        </w:rPr>
        <w:t xml:space="preserve">    &lt;/div&gt;</w:t>
      </w:r>
    </w:p>
    <w:p w14:paraId="3F8D1911" w14:textId="77777777" w:rsidR="00D529A5" w:rsidRDefault="00D529A5" w:rsidP="00D529A5">
      <w:pPr>
        <w:pStyle w:val="zCode"/>
        <w:rPr>
          <w:noProof/>
        </w:rPr>
      </w:pPr>
      <w:r>
        <w:rPr>
          <w:noProof/>
        </w:rPr>
        <w:t xml:space="preserve">  `;</w:t>
      </w:r>
    </w:p>
    <w:p w14:paraId="230776F9" w14:textId="77777777" w:rsidR="00D529A5" w:rsidRDefault="00D529A5" w:rsidP="00D529A5">
      <w:pPr>
        <w:pStyle w:val="zCode"/>
        <w:rPr>
          <w:noProof/>
        </w:rPr>
      </w:pPr>
      <w:r>
        <w:rPr>
          <w:noProof/>
        </w:rPr>
        <w:t>}</w:t>
      </w:r>
    </w:p>
    <w:p w14:paraId="706BE11B" w14:textId="77777777" w:rsidR="00D529A5" w:rsidRDefault="00D529A5" w:rsidP="00D529A5">
      <w:pPr>
        <w:pStyle w:val="zCode"/>
        <w:rPr>
          <w:noProof/>
        </w:rPr>
      </w:pPr>
    </w:p>
    <w:p w14:paraId="75A7C0EA" w14:textId="77777777" w:rsidR="00D529A5" w:rsidRDefault="00D529A5" w:rsidP="00D529A5">
      <w:pPr>
        <w:pStyle w:val="zCode"/>
        <w:rPr>
          <w:noProof/>
        </w:rPr>
      </w:pPr>
      <w:r>
        <w:rPr>
          <w:noProof/>
        </w:rPr>
        <w:t xml:space="preserve">export function </w:t>
      </w:r>
      <w:r w:rsidRPr="00DE07C4">
        <w:rPr>
          <w:noProof/>
          <w:highlight w:val="yellow"/>
        </w:rPr>
        <w:t>bindImageModalEvents</w:t>
      </w:r>
      <w:r>
        <w:rPr>
          <w:noProof/>
        </w:rPr>
        <w:t>() {</w:t>
      </w:r>
    </w:p>
    <w:p w14:paraId="3FA0D7CE" w14:textId="77777777" w:rsidR="00D529A5" w:rsidRDefault="00D529A5" w:rsidP="00D529A5">
      <w:pPr>
        <w:pStyle w:val="zCode"/>
        <w:rPr>
          <w:noProof/>
        </w:rPr>
      </w:pPr>
      <w:r>
        <w:rPr>
          <w:noProof/>
        </w:rPr>
        <w:t xml:space="preserve">  if (imageModalEventsBound) return;</w:t>
      </w:r>
    </w:p>
    <w:p w14:paraId="1883CAFC" w14:textId="77777777" w:rsidR="00D529A5" w:rsidRDefault="00D529A5" w:rsidP="00D529A5">
      <w:pPr>
        <w:pStyle w:val="zCode"/>
        <w:rPr>
          <w:noProof/>
        </w:rPr>
      </w:pPr>
      <w:r>
        <w:rPr>
          <w:noProof/>
        </w:rPr>
        <w:t xml:space="preserve">  imageModalEventsBound = true;</w:t>
      </w:r>
    </w:p>
    <w:p w14:paraId="130EF486" w14:textId="77777777" w:rsidR="00D529A5" w:rsidRDefault="00D529A5" w:rsidP="00D529A5">
      <w:pPr>
        <w:pStyle w:val="zCode"/>
        <w:rPr>
          <w:noProof/>
        </w:rPr>
      </w:pPr>
    </w:p>
    <w:p w14:paraId="3FC77D64" w14:textId="77777777" w:rsidR="00D529A5" w:rsidRDefault="00D529A5" w:rsidP="00D529A5">
      <w:pPr>
        <w:pStyle w:val="zCode"/>
        <w:rPr>
          <w:noProof/>
        </w:rPr>
      </w:pPr>
      <w:r>
        <w:rPr>
          <w:noProof/>
        </w:rPr>
        <w:lastRenderedPageBreak/>
        <w:t xml:space="preserve">  document.addEventListener("click", (event) =&gt; {</w:t>
      </w:r>
    </w:p>
    <w:p w14:paraId="63222E75" w14:textId="77777777" w:rsidR="00D529A5" w:rsidRDefault="00D529A5" w:rsidP="00D529A5">
      <w:pPr>
        <w:pStyle w:val="zCode"/>
        <w:rPr>
          <w:noProof/>
        </w:rPr>
      </w:pPr>
      <w:r>
        <w:rPr>
          <w:noProof/>
        </w:rPr>
        <w:t xml:space="preserve">    const openBtn = event.target.closest(".open-image-btn");</w:t>
      </w:r>
    </w:p>
    <w:p w14:paraId="315D2322" w14:textId="77777777" w:rsidR="00D529A5" w:rsidRDefault="00D529A5" w:rsidP="00D529A5">
      <w:pPr>
        <w:pStyle w:val="zCode"/>
        <w:rPr>
          <w:noProof/>
        </w:rPr>
      </w:pPr>
      <w:r>
        <w:rPr>
          <w:noProof/>
        </w:rPr>
        <w:t xml:space="preserve">    if (openBtn) {</w:t>
      </w:r>
    </w:p>
    <w:p w14:paraId="5D19A704" w14:textId="77777777" w:rsidR="00D529A5" w:rsidRDefault="00D529A5" w:rsidP="00D529A5">
      <w:pPr>
        <w:pStyle w:val="zCode"/>
        <w:rPr>
          <w:noProof/>
        </w:rPr>
      </w:pPr>
      <w:r>
        <w:rPr>
          <w:noProof/>
        </w:rPr>
        <w:t xml:space="preserve">      const foodCode = openBtn.dataset.foodcode;</w:t>
      </w:r>
    </w:p>
    <w:p w14:paraId="3C293239" w14:textId="77777777" w:rsidR="00D529A5" w:rsidRDefault="00D529A5" w:rsidP="00D529A5">
      <w:pPr>
        <w:pStyle w:val="zCode"/>
        <w:rPr>
          <w:noProof/>
        </w:rPr>
      </w:pPr>
      <w:r>
        <w:rPr>
          <w:noProof/>
        </w:rPr>
        <w:t xml:space="preserve">      const foodName = openBtn.dataset.foodname;</w:t>
      </w:r>
    </w:p>
    <w:p w14:paraId="13789285" w14:textId="77777777" w:rsidR="00D529A5" w:rsidRDefault="00D529A5" w:rsidP="00D529A5">
      <w:pPr>
        <w:pStyle w:val="zCode"/>
        <w:rPr>
          <w:noProof/>
        </w:rPr>
      </w:pPr>
      <w:r>
        <w:rPr>
          <w:noProof/>
        </w:rPr>
        <w:t xml:space="preserve">      showImages(foodCode, foodName);</w:t>
      </w:r>
    </w:p>
    <w:p w14:paraId="1399BBAE" w14:textId="77777777" w:rsidR="00D529A5" w:rsidRDefault="00D529A5" w:rsidP="00D529A5">
      <w:pPr>
        <w:pStyle w:val="zCode"/>
        <w:rPr>
          <w:noProof/>
        </w:rPr>
      </w:pPr>
      <w:r>
        <w:rPr>
          <w:noProof/>
        </w:rPr>
        <w:t xml:space="preserve">      return;</w:t>
      </w:r>
    </w:p>
    <w:p w14:paraId="0BC1C101" w14:textId="77777777" w:rsidR="00D529A5" w:rsidRDefault="00D529A5" w:rsidP="00D529A5">
      <w:pPr>
        <w:pStyle w:val="zCode"/>
        <w:rPr>
          <w:noProof/>
        </w:rPr>
      </w:pPr>
      <w:r>
        <w:rPr>
          <w:noProof/>
        </w:rPr>
        <w:t xml:space="preserve">    }</w:t>
      </w:r>
    </w:p>
    <w:p w14:paraId="2315FF15" w14:textId="77777777" w:rsidR="00D529A5" w:rsidRDefault="00D529A5" w:rsidP="00D529A5">
      <w:pPr>
        <w:pStyle w:val="zCode"/>
        <w:rPr>
          <w:noProof/>
        </w:rPr>
      </w:pPr>
    </w:p>
    <w:p w14:paraId="1DE7998E" w14:textId="77777777" w:rsidR="00D529A5" w:rsidRDefault="00D529A5" w:rsidP="00D529A5">
      <w:pPr>
        <w:pStyle w:val="zCode"/>
        <w:rPr>
          <w:noProof/>
        </w:rPr>
      </w:pPr>
      <w:r>
        <w:rPr>
          <w:noProof/>
        </w:rPr>
        <w:t xml:space="preserve">    const closeBtn = event.target.closest("#closeImgModalBtn");</w:t>
      </w:r>
    </w:p>
    <w:p w14:paraId="58FA96A7" w14:textId="77777777" w:rsidR="00D529A5" w:rsidRDefault="00D529A5" w:rsidP="00D529A5">
      <w:pPr>
        <w:pStyle w:val="zCode"/>
        <w:rPr>
          <w:noProof/>
        </w:rPr>
      </w:pPr>
      <w:r>
        <w:rPr>
          <w:noProof/>
        </w:rPr>
        <w:t xml:space="preserve">    if (closeBtn) {</w:t>
      </w:r>
    </w:p>
    <w:p w14:paraId="20727C1B" w14:textId="77777777" w:rsidR="00D529A5" w:rsidRDefault="00D529A5" w:rsidP="00D529A5">
      <w:pPr>
        <w:pStyle w:val="zCode"/>
        <w:rPr>
          <w:noProof/>
        </w:rPr>
      </w:pPr>
      <w:r>
        <w:rPr>
          <w:noProof/>
        </w:rPr>
        <w:t xml:space="preserve">      closeImgModal();</w:t>
      </w:r>
    </w:p>
    <w:p w14:paraId="630FDFD0" w14:textId="77777777" w:rsidR="00D529A5" w:rsidRDefault="00D529A5" w:rsidP="00D529A5">
      <w:pPr>
        <w:pStyle w:val="zCode"/>
        <w:rPr>
          <w:noProof/>
        </w:rPr>
      </w:pPr>
      <w:r>
        <w:rPr>
          <w:noProof/>
        </w:rPr>
        <w:t xml:space="preserve">      return;</w:t>
      </w:r>
    </w:p>
    <w:p w14:paraId="730A1DC1" w14:textId="77777777" w:rsidR="00D529A5" w:rsidRDefault="00D529A5" w:rsidP="00D529A5">
      <w:pPr>
        <w:pStyle w:val="zCode"/>
        <w:rPr>
          <w:noProof/>
        </w:rPr>
      </w:pPr>
      <w:r>
        <w:rPr>
          <w:noProof/>
        </w:rPr>
        <w:t xml:space="preserve">    }</w:t>
      </w:r>
    </w:p>
    <w:p w14:paraId="6624643B" w14:textId="77777777" w:rsidR="00D529A5" w:rsidRDefault="00D529A5" w:rsidP="00D529A5">
      <w:pPr>
        <w:pStyle w:val="zCode"/>
        <w:rPr>
          <w:noProof/>
        </w:rPr>
      </w:pPr>
    </w:p>
    <w:p w14:paraId="1D2613A9" w14:textId="77777777" w:rsidR="00D529A5" w:rsidRDefault="00D529A5" w:rsidP="00D529A5">
      <w:pPr>
        <w:pStyle w:val="zCode"/>
        <w:rPr>
          <w:noProof/>
        </w:rPr>
      </w:pPr>
      <w:r>
        <w:rPr>
          <w:noProof/>
        </w:rPr>
        <w:t xml:space="preserve">    const modalBg = event.target.closest("#modalBg");</w:t>
      </w:r>
    </w:p>
    <w:p w14:paraId="58CD0745" w14:textId="77777777" w:rsidR="00D529A5" w:rsidRDefault="00D529A5" w:rsidP="00D529A5">
      <w:pPr>
        <w:pStyle w:val="zCode"/>
        <w:rPr>
          <w:noProof/>
        </w:rPr>
      </w:pPr>
      <w:r>
        <w:rPr>
          <w:noProof/>
        </w:rPr>
        <w:t xml:space="preserve">    if (modalBg) {</w:t>
      </w:r>
    </w:p>
    <w:p w14:paraId="4C9CC9D7" w14:textId="77777777" w:rsidR="00D529A5" w:rsidRDefault="00D529A5" w:rsidP="00D529A5">
      <w:pPr>
        <w:pStyle w:val="zCode"/>
        <w:rPr>
          <w:noProof/>
        </w:rPr>
      </w:pPr>
      <w:r>
        <w:rPr>
          <w:noProof/>
        </w:rPr>
        <w:t xml:space="preserve">      closeImgModal();</w:t>
      </w:r>
    </w:p>
    <w:p w14:paraId="35F82CE6" w14:textId="77777777" w:rsidR="00D529A5" w:rsidRDefault="00D529A5" w:rsidP="00D529A5">
      <w:pPr>
        <w:pStyle w:val="zCode"/>
        <w:rPr>
          <w:noProof/>
        </w:rPr>
      </w:pPr>
      <w:r>
        <w:rPr>
          <w:noProof/>
        </w:rPr>
        <w:t xml:space="preserve">      return;</w:t>
      </w:r>
    </w:p>
    <w:p w14:paraId="0CDF4DB2" w14:textId="77777777" w:rsidR="00D529A5" w:rsidRDefault="00D529A5" w:rsidP="00D529A5">
      <w:pPr>
        <w:pStyle w:val="zCode"/>
        <w:rPr>
          <w:noProof/>
        </w:rPr>
      </w:pPr>
      <w:r>
        <w:rPr>
          <w:noProof/>
        </w:rPr>
        <w:t xml:space="preserve">    }</w:t>
      </w:r>
    </w:p>
    <w:p w14:paraId="6DB46CD8" w14:textId="77777777" w:rsidR="00D529A5" w:rsidRDefault="00D529A5" w:rsidP="00D529A5">
      <w:pPr>
        <w:pStyle w:val="zCode"/>
        <w:rPr>
          <w:noProof/>
        </w:rPr>
      </w:pPr>
    </w:p>
    <w:p w14:paraId="3DC089BD" w14:textId="77777777" w:rsidR="00D529A5" w:rsidRDefault="00D529A5" w:rsidP="00D529A5">
      <w:pPr>
        <w:pStyle w:val="zCode"/>
        <w:rPr>
          <w:noProof/>
        </w:rPr>
      </w:pPr>
      <w:r>
        <w:rPr>
          <w:noProof/>
        </w:rPr>
        <w:t xml:space="preserve">    const prevBtn = event.target.closest("#prevImageBtn");</w:t>
      </w:r>
    </w:p>
    <w:p w14:paraId="1E70E776" w14:textId="77777777" w:rsidR="00D529A5" w:rsidRDefault="00D529A5" w:rsidP="00D529A5">
      <w:pPr>
        <w:pStyle w:val="zCode"/>
        <w:rPr>
          <w:noProof/>
        </w:rPr>
      </w:pPr>
      <w:r>
        <w:rPr>
          <w:noProof/>
        </w:rPr>
        <w:t xml:space="preserve">    if (prevBtn) {</w:t>
      </w:r>
    </w:p>
    <w:p w14:paraId="6C6C5E80" w14:textId="77777777" w:rsidR="00D529A5" w:rsidRDefault="00D529A5" w:rsidP="00D529A5">
      <w:pPr>
        <w:pStyle w:val="zCode"/>
        <w:rPr>
          <w:noProof/>
        </w:rPr>
      </w:pPr>
      <w:r>
        <w:rPr>
          <w:noProof/>
        </w:rPr>
        <w:t xml:space="preserve">      prevImage();</w:t>
      </w:r>
    </w:p>
    <w:p w14:paraId="14723D07" w14:textId="77777777" w:rsidR="00D529A5" w:rsidRDefault="00D529A5" w:rsidP="00D529A5">
      <w:pPr>
        <w:pStyle w:val="zCode"/>
        <w:rPr>
          <w:noProof/>
        </w:rPr>
      </w:pPr>
      <w:r>
        <w:rPr>
          <w:noProof/>
        </w:rPr>
        <w:t xml:space="preserve">      return;</w:t>
      </w:r>
    </w:p>
    <w:p w14:paraId="7D9BF800" w14:textId="77777777" w:rsidR="00D529A5" w:rsidRDefault="00D529A5" w:rsidP="00D529A5">
      <w:pPr>
        <w:pStyle w:val="zCode"/>
        <w:rPr>
          <w:noProof/>
        </w:rPr>
      </w:pPr>
      <w:r>
        <w:rPr>
          <w:noProof/>
        </w:rPr>
        <w:t xml:space="preserve">    }</w:t>
      </w:r>
    </w:p>
    <w:p w14:paraId="63861C9F" w14:textId="77777777" w:rsidR="00D529A5" w:rsidRDefault="00D529A5" w:rsidP="00D529A5">
      <w:pPr>
        <w:pStyle w:val="zCode"/>
        <w:rPr>
          <w:noProof/>
        </w:rPr>
      </w:pPr>
    </w:p>
    <w:p w14:paraId="2B04ED15" w14:textId="77777777" w:rsidR="00D529A5" w:rsidRDefault="00D529A5" w:rsidP="00D529A5">
      <w:pPr>
        <w:pStyle w:val="zCode"/>
        <w:rPr>
          <w:noProof/>
        </w:rPr>
      </w:pPr>
      <w:r>
        <w:rPr>
          <w:noProof/>
        </w:rPr>
        <w:t xml:space="preserve">    const nextBtn = event.target.closest("#nextImageBtn");</w:t>
      </w:r>
    </w:p>
    <w:p w14:paraId="770818FD" w14:textId="77777777" w:rsidR="00D529A5" w:rsidRDefault="00D529A5" w:rsidP="00D529A5">
      <w:pPr>
        <w:pStyle w:val="zCode"/>
        <w:rPr>
          <w:noProof/>
        </w:rPr>
      </w:pPr>
      <w:r>
        <w:rPr>
          <w:noProof/>
        </w:rPr>
        <w:t xml:space="preserve">    if (nextBtn) {</w:t>
      </w:r>
    </w:p>
    <w:p w14:paraId="0CB3A45D" w14:textId="77777777" w:rsidR="00D529A5" w:rsidRDefault="00D529A5" w:rsidP="00D529A5">
      <w:pPr>
        <w:pStyle w:val="zCode"/>
        <w:rPr>
          <w:noProof/>
        </w:rPr>
      </w:pPr>
      <w:r>
        <w:rPr>
          <w:noProof/>
        </w:rPr>
        <w:t xml:space="preserve">      nextImage();</w:t>
      </w:r>
    </w:p>
    <w:p w14:paraId="62B54066" w14:textId="77777777" w:rsidR="00D529A5" w:rsidRDefault="00D529A5" w:rsidP="00D529A5">
      <w:pPr>
        <w:pStyle w:val="zCode"/>
        <w:rPr>
          <w:noProof/>
        </w:rPr>
      </w:pPr>
      <w:r>
        <w:rPr>
          <w:noProof/>
        </w:rPr>
        <w:t xml:space="preserve">    }</w:t>
      </w:r>
    </w:p>
    <w:p w14:paraId="5E74873B" w14:textId="77777777" w:rsidR="00D529A5" w:rsidRDefault="00D529A5" w:rsidP="00D529A5">
      <w:pPr>
        <w:pStyle w:val="zCode"/>
        <w:rPr>
          <w:noProof/>
        </w:rPr>
      </w:pPr>
    </w:p>
    <w:p w14:paraId="3774DE24" w14:textId="77777777" w:rsidR="00D529A5" w:rsidRPr="00DE07C4" w:rsidRDefault="00D529A5" w:rsidP="00D529A5">
      <w:pPr>
        <w:pStyle w:val="zCode"/>
        <w:rPr>
          <w:noProof/>
          <w:color w:val="538135" w:themeColor="accent6" w:themeShade="BF"/>
        </w:rPr>
      </w:pPr>
      <w:r w:rsidRPr="00DE07C4">
        <w:rPr>
          <w:noProof/>
          <w:color w:val="538135" w:themeColor="accent6" w:themeShade="BF"/>
        </w:rPr>
        <w:t xml:space="preserve">    // fullscreen</w:t>
      </w:r>
    </w:p>
    <w:p w14:paraId="197AE0A6" w14:textId="77777777" w:rsidR="00D529A5" w:rsidRDefault="00D529A5" w:rsidP="00D529A5">
      <w:pPr>
        <w:pStyle w:val="zCode"/>
        <w:rPr>
          <w:noProof/>
        </w:rPr>
      </w:pPr>
      <w:r>
        <w:rPr>
          <w:noProof/>
        </w:rPr>
        <w:t xml:space="preserve">    const fullscreenBtn = event.target.closest("#fullscreenBtn");</w:t>
      </w:r>
    </w:p>
    <w:p w14:paraId="1A09046B" w14:textId="77777777" w:rsidR="00D529A5" w:rsidRDefault="00D529A5" w:rsidP="00D529A5">
      <w:pPr>
        <w:pStyle w:val="zCode"/>
        <w:rPr>
          <w:noProof/>
        </w:rPr>
      </w:pPr>
      <w:r>
        <w:rPr>
          <w:noProof/>
        </w:rPr>
        <w:t xml:space="preserve">    if (fullscreenBtn) {</w:t>
      </w:r>
    </w:p>
    <w:p w14:paraId="66FB349E" w14:textId="77777777" w:rsidR="00D529A5" w:rsidRDefault="00D529A5" w:rsidP="00D529A5">
      <w:pPr>
        <w:pStyle w:val="zCode"/>
        <w:rPr>
          <w:noProof/>
        </w:rPr>
      </w:pPr>
      <w:r>
        <w:rPr>
          <w:noProof/>
        </w:rPr>
        <w:t xml:space="preserve">      toggleFullscreen();</w:t>
      </w:r>
    </w:p>
    <w:p w14:paraId="4E1E70A2" w14:textId="77777777" w:rsidR="00D529A5" w:rsidRDefault="00D529A5" w:rsidP="00D529A5">
      <w:pPr>
        <w:pStyle w:val="zCode"/>
        <w:rPr>
          <w:noProof/>
        </w:rPr>
      </w:pPr>
      <w:r>
        <w:rPr>
          <w:noProof/>
        </w:rPr>
        <w:t xml:space="preserve">      return;</w:t>
      </w:r>
    </w:p>
    <w:p w14:paraId="00D3CB86" w14:textId="77777777" w:rsidR="00D529A5" w:rsidRDefault="00D529A5" w:rsidP="00D529A5">
      <w:pPr>
        <w:pStyle w:val="zCode"/>
        <w:rPr>
          <w:noProof/>
        </w:rPr>
      </w:pPr>
      <w:r>
        <w:rPr>
          <w:noProof/>
        </w:rPr>
        <w:t xml:space="preserve">    }</w:t>
      </w:r>
    </w:p>
    <w:p w14:paraId="583390E5" w14:textId="77777777" w:rsidR="00D529A5" w:rsidRDefault="00D529A5" w:rsidP="00D529A5">
      <w:pPr>
        <w:pStyle w:val="zCode"/>
        <w:rPr>
          <w:noProof/>
        </w:rPr>
      </w:pPr>
      <w:r>
        <w:rPr>
          <w:noProof/>
        </w:rPr>
        <w:t xml:space="preserve">  });</w:t>
      </w:r>
    </w:p>
    <w:p w14:paraId="4D4A8A64" w14:textId="77777777" w:rsidR="00D529A5" w:rsidRDefault="00D529A5" w:rsidP="00D529A5">
      <w:pPr>
        <w:pStyle w:val="zCode"/>
        <w:rPr>
          <w:noProof/>
        </w:rPr>
      </w:pPr>
    </w:p>
    <w:p w14:paraId="3FAC0488" w14:textId="77777777" w:rsidR="00D529A5" w:rsidRDefault="00D529A5" w:rsidP="00D529A5">
      <w:pPr>
        <w:pStyle w:val="zCode"/>
        <w:rPr>
          <w:noProof/>
        </w:rPr>
      </w:pPr>
      <w:r>
        <w:rPr>
          <w:noProof/>
        </w:rPr>
        <w:t xml:space="preserve">  </w:t>
      </w:r>
      <w:r w:rsidRPr="00DE07C4">
        <w:rPr>
          <w:noProof/>
          <w:color w:val="538135" w:themeColor="accent6" w:themeShade="BF"/>
        </w:rPr>
        <w:t>// Зургийг zoom хийгээд зөөж шилжих</w:t>
      </w:r>
    </w:p>
    <w:p w14:paraId="4536A5F4" w14:textId="77777777" w:rsidR="00D529A5" w:rsidRDefault="00D529A5" w:rsidP="00D529A5">
      <w:pPr>
        <w:pStyle w:val="zCode"/>
        <w:rPr>
          <w:noProof/>
        </w:rPr>
      </w:pPr>
      <w:r>
        <w:rPr>
          <w:noProof/>
        </w:rPr>
        <w:t xml:space="preserve">  document.addEventListener("mousedown", (event) =&gt; {</w:t>
      </w:r>
    </w:p>
    <w:p w14:paraId="5C896598" w14:textId="77777777" w:rsidR="00D529A5" w:rsidRDefault="00D529A5" w:rsidP="00D529A5">
      <w:pPr>
        <w:pStyle w:val="zCode"/>
        <w:rPr>
          <w:noProof/>
        </w:rPr>
      </w:pPr>
      <w:r>
        <w:rPr>
          <w:noProof/>
        </w:rPr>
        <w:t xml:space="preserve">    const imageEl = event.target.closest("#slideshowImage");</w:t>
      </w:r>
    </w:p>
    <w:p w14:paraId="1E0B5DE6" w14:textId="77777777" w:rsidR="00D529A5" w:rsidRDefault="00D529A5" w:rsidP="00D529A5">
      <w:pPr>
        <w:pStyle w:val="zCode"/>
        <w:rPr>
          <w:noProof/>
        </w:rPr>
      </w:pPr>
      <w:r>
        <w:rPr>
          <w:noProof/>
        </w:rPr>
        <w:t xml:space="preserve">    if (!imageEl || zoomLevel &lt;= 1) return;</w:t>
      </w:r>
    </w:p>
    <w:p w14:paraId="351E06B0" w14:textId="77777777" w:rsidR="00D529A5" w:rsidRDefault="00D529A5" w:rsidP="00D529A5">
      <w:pPr>
        <w:pStyle w:val="zCode"/>
        <w:rPr>
          <w:noProof/>
        </w:rPr>
      </w:pPr>
    </w:p>
    <w:p w14:paraId="5BF36860" w14:textId="77777777" w:rsidR="00D529A5" w:rsidRDefault="00D529A5" w:rsidP="00D529A5">
      <w:pPr>
        <w:pStyle w:val="zCode"/>
        <w:rPr>
          <w:noProof/>
        </w:rPr>
      </w:pPr>
      <w:r>
        <w:rPr>
          <w:noProof/>
        </w:rPr>
        <w:t xml:space="preserve">    isDragging = true;</w:t>
      </w:r>
    </w:p>
    <w:p w14:paraId="23F80DEF" w14:textId="77777777" w:rsidR="00D529A5" w:rsidRDefault="00D529A5" w:rsidP="00D529A5">
      <w:pPr>
        <w:pStyle w:val="zCode"/>
        <w:rPr>
          <w:noProof/>
        </w:rPr>
      </w:pPr>
      <w:r>
        <w:rPr>
          <w:noProof/>
        </w:rPr>
        <w:t xml:space="preserve">    startX = event.clientX - translateX;</w:t>
      </w:r>
    </w:p>
    <w:p w14:paraId="7E3B423E" w14:textId="77777777" w:rsidR="00D529A5" w:rsidRDefault="00D529A5" w:rsidP="00D529A5">
      <w:pPr>
        <w:pStyle w:val="zCode"/>
        <w:rPr>
          <w:noProof/>
        </w:rPr>
      </w:pPr>
      <w:r>
        <w:rPr>
          <w:noProof/>
        </w:rPr>
        <w:t xml:space="preserve">    startY = event.clientY - translateY;</w:t>
      </w:r>
    </w:p>
    <w:p w14:paraId="42693C1C" w14:textId="77777777" w:rsidR="00D529A5" w:rsidRDefault="00D529A5" w:rsidP="00D529A5">
      <w:pPr>
        <w:pStyle w:val="zCode"/>
        <w:rPr>
          <w:noProof/>
        </w:rPr>
      </w:pPr>
      <w:r>
        <w:rPr>
          <w:noProof/>
        </w:rPr>
        <w:t xml:space="preserve">    imageEl.style.cursor = "grabbing";</w:t>
      </w:r>
    </w:p>
    <w:p w14:paraId="5A33D41D" w14:textId="77777777" w:rsidR="00D529A5" w:rsidRDefault="00D529A5" w:rsidP="00D529A5">
      <w:pPr>
        <w:pStyle w:val="zCode"/>
        <w:rPr>
          <w:noProof/>
        </w:rPr>
      </w:pPr>
      <w:r>
        <w:rPr>
          <w:noProof/>
        </w:rPr>
        <w:t xml:space="preserve">  });</w:t>
      </w:r>
    </w:p>
    <w:p w14:paraId="115D437D" w14:textId="77777777" w:rsidR="00D529A5" w:rsidRDefault="00D529A5" w:rsidP="00D529A5">
      <w:pPr>
        <w:pStyle w:val="zCode"/>
        <w:rPr>
          <w:noProof/>
        </w:rPr>
      </w:pPr>
    </w:p>
    <w:p w14:paraId="41F2DBEA" w14:textId="77777777" w:rsidR="00D529A5" w:rsidRDefault="00D529A5" w:rsidP="00D529A5">
      <w:pPr>
        <w:pStyle w:val="zCode"/>
        <w:rPr>
          <w:noProof/>
        </w:rPr>
      </w:pPr>
      <w:r>
        <w:rPr>
          <w:noProof/>
        </w:rPr>
        <w:t xml:space="preserve">  document.addEventListener("mousedown", (event) =&gt; {</w:t>
      </w:r>
    </w:p>
    <w:p w14:paraId="1CEB811E" w14:textId="77777777" w:rsidR="00D529A5" w:rsidRDefault="00D529A5" w:rsidP="00D529A5">
      <w:pPr>
        <w:pStyle w:val="zCode"/>
        <w:rPr>
          <w:noProof/>
        </w:rPr>
      </w:pPr>
      <w:r>
        <w:rPr>
          <w:noProof/>
        </w:rPr>
        <w:lastRenderedPageBreak/>
        <w:t xml:space="preserve">    const imageEl = event.target.closest("#slideshowImage");</w:t>
      </w:r>
    </w:p>
    <w:p w14:paraId="11C51EF6" w14:textId="77777777" w:rsidR="00D529A5" w:rsidRDefault="00D529A5" w:rsidP="00D529A5">
      <w:pPr>
        <w:pStyle w:val="zCode"/>
        <w:rPr>
          <w:noProof/>
        </w:rPr>
      </w:pPr>
      <w:r>
        <w:rPr>
          <w:noProof/>
        </w:rPr>
        <w:t xml:space="preserve">    if (!imageEl || zoomLevel &lt;= 1) return;</w:t>
      </w:r>
    </w:p>
    <w:p w14:paraId="52418CA5" w14:textId="77777777" w:rsidR="00D529A5" w:rsidRDefault="00D529A5" w:rsidP="00D529A5">
      <w:pPr>
        <w:pStyle w:val="zCode"/>
        <w:rPr>
          <w:noProof/>
        </w:rPr>
      </w:pPr>
    </w:p>
    <w:p w14:paraId="37BD8882" w14:textId="77777777" w:rsidR="00D529A5" w:rsidRDefault="00D529A5" w:rsidP="00D529A5">
      <w:pPr>
        <w:pStyle w:val="zCode"/>
        <w:rPr>
          <w:noProof/>
        </w:rPr>
      </w:pPr>
      <w:r>
        <w:rPr>
          <w:noProof/>
        </w:rPr>
        <w:t xml:space="preserve">    event.preventDefault();</w:t>
      </w:r>
    </w:p>
    <w:p w14:paraId="7D2AB2A6" w14:textId="77777777" w:rsidR="00D529A5" w:rsidRDefault="00D529A5" w:rsidP="00D529A5">
      <w:pPr>
        <w:pStyle w:val="zCode"/>
        <w:rPr>
          <w:noProof/>
        </w:rPr>
      </w:pPr>
    </w:p>
    <w:p w14:paraId="6A1478D2" w14:textId="77777777" w:rsidR="00D529A5" w:rsidRDefault="00D529A5" w:rsidP="00D529A5">
      <w:pPr>
        <w:pStyle w:val="zCode"/>
        <w:rPr>
          <w:noProof/>
        </w:rPr>
      </w:pPr>
      <w:r>
        <w:rPr>
          <w:noProof/>
        </w:rPr>
        <w:t xml:space="preserve">    isDragging = true;</w:t>
      </w:r>
    </w:p>
    <w:p w14:paraId="2E6C0D7F" w14:textId="77777777" w:rsidR="00D529A5" w:rsidRDefault="00D529A5" w:rsidP="00D529A5">
      <w:pPr>
        <w:pStyle w:val="zCode"/>
        <w:rPr>
          <w:noProof/>
        </w:rPr>
      </w:pPr>
      <w:r>
        <w:rPr>
          <w:noProof/>
        </w:rPr>
        <w:t xml:space="preserve">    startX = event.clientX - translateX;</w:t>
      </w:r>
    </w:p>
    <w:p w14:paraId="024E889F" w14:textId="77777777" w:rsidR="00D529A5" w:rsidRDefault="00D529A5" w:rsidP="00D529A5">
      <w:pPr>
        <w:pStyle w:val="zCode"/>
        <w:rPr>
          <w:noProof/>
        </w:rPr>
      </w:pPr>
      <w:r>
        <w:rPr>
          <w:noProof/>
        </w:rPr>
        <w:t xml:space="preserve">    startY = event.clientY - translateY;</w:t>
      </w:r>
    </w:p>
    <w:p w14:paraId="19DBFA2E" w14:textId="77777777" w:rsidR="00D529A5" w:rsidRDefault="00D529A5" w:rsidP="00D529A5">
      <w:pPr>
        <w:pStyle w:val="zCode"/>
        <w:rPr>
          <w:noProof/>
        </w:rPr>
      </w:pPr>
    </w:p>
    <w:p w14:paraId="271975F4" w14:textId="77777777" w:rsidR="00D529A5" w:rsidRDefault="00D529A5" w:rsidP="00D529A5">
      <w:pPr>
        <w:pStyle w:val="zCode"/>
        <w:rPr>
          <w:noProof/>
        </w:rPr>
      </w:pPr>
      <w:r>
        <w:rPr>
          <w:noProof/>
        </w:rPr>
        <w:t xml:space="preserve">    imageEl.style.cursor = "grabbing";</w:t>
      </w:r>
    </w:p>
    <w:p w14:paraId="16CEE7D0" w14:textId="77777777" w:rsidR="00D529A5" w:rsidRDefault="00D529A5" w:rsidP="00D529A5">
      <w:pPr>
        <w:pStyle w:val="zCode"/>
        <w:rPr>
          <w:noProof/>
        </w:rPr>
      </w:pPr>
      <w:r>
        <w:rPr>
          <w:noProof/>
        </w:rPr>
        <w:t xml:space="preserve">  });</w:t>
      </w:r>
    </w:p>
    <w:p w14:paraId="1A9FC5B2" w14:textId="77777777" w:rsidR="00D529A5" w:rsidRDefault="00D529A5" w:rsidP="00D529A5">
      <w:pPr>
        <w:pStyle w:val="zCode"/>
        <w:rPr>
          <w:noProof/>
        </w:rPr>
      </w:pPr>
    </w:p>
    <w:p w14:paraId="7E6FFACD" w14:textId="77777777" w:rsidR="00D529A5" w:rsidRDefault="00D529A5" w:rsidP="00D529A5">
      <w:pPr>
        <w:pStyle w:val="zCode"/>
        <w:rPr>
          <w:noProof/>
        </w:rPr>
      </w:pPr>
      <w:r>
        <w:rPr>
          <w:noProof/>
        </w:rPr>
        <w:t xml:space="preserve">  document.addEventListener("mousemove", (event) =&gt; {</w:t>
      </w:r>
    </w:p>
    <w:p w14:paraId="28F59312" w14:textId="77777777" w:rsidR="00D529A5" w:rsidRDefault="00D529A5" w:rsidP="00D529A5">
      <w:pPr>
        <w:pStyle w:val="zCode"/>
        <w:rPr>
          <w:noProof/>
        </w:rPr>
      </w:pPr>
      <w:r>
        <w:rPr>
          <w:noProof/>
        </w:rPr>
        <w:t xml:space="preserve">    if (!isDragging) return;</w:t>
      </w:r>
    </w:p>
    <w:p w14:paraId="7017D21B" w14:textId="77777777" w:rsidR="00D529A5" w:rsidRDefault="00D529A5" w:rsidP="00D529A5">
      <w:pPr>
        <w:pStyle w:val="zCode"/>
        <w:rPr>
          <w:noProof/>
        </w:rPr>
      </w:pPr>
    </w:p>
    <w:p w14:paraId="5CE45B54" w14:textId="77777777" w:rsidR="00D529A5" w:rsidRDefault="00D529A5" w:rsidP="00D529A5">
      <w:pPr>
        <w:pStyle w:val="zCode"/>
        <w:rPr>
          <w:noProof/>
        </w:rPr>
      </w:pPr>
      <w:r>
        <w:rPr>
          <w:noProof/>
        </w:rPr>
        <w:t xml:space="preserve">    event.preventDefault();</w:t>
      </w:r>
    </w:p>
    <w:p w14:paraId="3F9099BB" w14:textId="77777777" w:rsidR="00D529A5" w:rsidRDefault="00D529A5" w:rsidP="00D529A5">
      <w:pPr>
        <w:pStyle w:val="zCode"/>
        <w:rPr>
          <w:noProof/>
        </w:rPr>
      </w:pPr>
    </w:p>
    <w:p w14:paraId="29666A36" w14:textId="77777777" w:rsidR="00D529A5" w:rsidRDefault="00D529A5" w:rsidP="00D529A5">
      <w:pPr>
        <w:pStyle w:val="zCode"/>
        <w:rPr>
          <w:noProof/>
        </w:rPr>
      </w:pPr>
      <w:r>
        <w:rPr>
          <w:noProof/>
        </w:rPr>
        <w:t xml:space="preserve">    const imageEl = document.getElementById("slideshowImage");</w:t>
      </w:r>
    </w:p>
    <w:p w14:paraId="590553D6" w14:textId="77777777" w:rsidR="00D529A5" w:rsidRDefault="00D529A5" w:rsidP="00D529A5">
      <w:pPr>
        <w:pStyle w:val="zCode"/>
        <w:rPr>
          <w:noProof/>
        </w:rPr>
      </w:pPr>
      <w:r>
        <w:rPr>
          <w:noProof/>
        </w:rPr>
        <w:t xml:space="preserve">    if (!imageEl) return;</w:t>
      </w:r>
    </w:p>
    <w:p w14:paraId="3C6E17C0" w14:textId="77777777" w:rsidR="00D529A5" w:rsidRDefault="00D529A5" w:rsidP="00D529A5">
      <w:pPr>
        <w:pStyle w:val="zCode"/>
        <w:rPr>
          <w:noProof/>
        </w:rPr>
      </w:pPr>
    </w:p>
    <w:p w14:paraId="669206E0" w14:textId="77777777" w:rsidR="00D529A5" w:rsidRDefault="00D529A5" w:rsidP="00D529A5">
      <w:pPr>
        <w:pStyle w:val="zCode"/>
        <w:rPr>
          <w:noProof/>
        </w:rPr>
      </w:pPr>
      <w:r>
        <w:rPr>
          <w:noProof/>
        </w:rPr>
        <w:t xml:space="preserve">    translateX = event.clientX - startX;</w:t>
      </w:r>
    </w:p>
    <w:p w14:paraId="0B1EAF52" w14:textId="77777777" w:rsidR="00D529A5" w:rsidRDefault="00D529A5" w:rsidP="00D529A5">
      <w:pPr>
        <w:pStyle w:val="zCode"/>
        <w:rPr>
          <w:noProof/>
        </w:rPr>
      </w:pPr>
      <w:r>
        <w:rPr>
          <w:noProof/>
        </w:rPr>
        <w:t xml:space="preserve">    translateY = event.clientY - startY;</w:t>
      </w:r>
    </w:p>
    <w:p w14:paraId="33389E81" w14:textId="77777777" w:rsidR="00D529A5" w:rsidRDefault="00D529A5" w:rsidP="00D529A5">
      <w:pPr>
        <w:pStyle w:val="zCode"/>
        <w:rPr>
          <w:noProof/>
        </w:rPr>
      </w:pPr>
    </w:p>
    <w:p w14:paraId="1E2579CE" w14:textId="77777777" w:rsidR="00D529A5" w:rsidRDefault="00D529A5" w:rsidP="00D529A5">
      <w:pPr>
        <w:pStyle w:val="zCode"/>
        <w:rPr>
          <w:noProof/>
        </w:rPr>
      </w:pPr>
      <w:r>
        <w:rPr>
          <w:noProof/>
        </w:rPr>
        <w:t xml:space="preserve">    imageEl.style.transform = `translate(${translateX}px, ${translateY}px) scale(${zoomLevel})`;</w:t>
      </w:r>
    </w:p>
    <w:p w14:paraId="1EBE9D7E" w14:textId="77777777" w:rsidR="00D529A5" w:rsidRDefault="00D529A5" w:rsidP="00D529A5">
      <w:pPr>
        <w:pStyle w:val="zCode"/>
        <w:rPr>
          <w:noProof/>
        </w:rPr>
      </w:pPr>
      <w:r>
        <w:rPr>
          <w:noProof/>
        </w:rPr>
        <w:t xml:space="preserve">  });</w:t>
      </w:r>
    </w:p>
    <w:p w14:paraId="11ACB375" w14:textId="77777777" w:rsidR="00D529A5" w:rsidRDefault="00D529A5" w:rsidP="00D529A5">
      <w:pPr>
        <w:pStyle w:val="zCode"/>
        <w:rPr>
          <w:noProof/>
        </w:rPr>
      </w:pPr>
    </w:p>
    <w:p w14:paraId="296D4A53" w14:textId="77777777" w:rsidR="00D529A5" w:rsidRDefault="00D529A5" w:rsidP="00D529A5">
      <w:pPr>
        <w:pStyle w:val="zCode"/>
        <w:rPr>
          <w:noProof/>
        </w:rPr>
      </w:pPr>
      <w:r>
        <w:rPr>
          <w:noProof/>
        </w:rPr>
        <w:t xml:space="preserve">  document.addEventListener("mouseup", () =&gt; {</w:t>
      </w:r>
    </w:p>
    <w:p w14:paraId="60C91C2E" w14:textId="77777777" w:rsidR="00D529A5" w:rsidRDefault="00D529A5" w:rsidP="00D529A5">
      <w:pPr>
        <w:pStyle w:val="zCode"/>
        <w:rPr>
          <w:noProof/>
        </w:rPr>
      </w:pPr>
      <w:r>
        <w:rPr>
          <w:noProof/>
        </w:rPr>
        <w:t xml:space="preserve">    isDragging = false;</w:t>
      </w:r>
    </w:p>
    <w:p w14:paraId="1E4AFC3C" w14:textId="77777777" w:rsidR="00D529A5" w:rsidRDefault="00D529A5" w:rsidP="00D529A5">
      <w:pPr>
        <w:pStyle w:val="zCode"/>
        <w:rPr>
          <w:noProof/>
        </w:rPr>
      </w:pPr>
    </w:p>
    <w:p w14:paraId="3DBB5660" w14:textId="77777777" w:rsidR="00D529A5" w:rsidRDefault="00D529A5" w:rsidP="00D529A5">
      <w:pPr>
        <w:pStyle w:val="zCode"/>
        <w:rPr>
          <w:noProof/>
        </w:rPr>
      </w:pPr>
      <w:r>
        <w:rPr>
          <w:noProof/>
        </w:rPr>
        <w:t xml:space="preserve">    const imageEl = document.getElementById("slideshowImage");</w:t>
      </w:r>
    </w:p>
    <w:p w14:paraId="56ED6CC7" w14:textId="77777777" w:rsidR="00D529A5" w:rsidRDefault="00D529A5" w:rsidP="00D529A5">
      <w:pPr>
        <w:pStyle w:val="zCode"/>
        <w:rPr>
          <w:noProof/>
        </w:rPr>
      </w:pPr>
      <w:r>
        <w:rPr>
          <w:noProof/>
        </w:rPr>
        <w:t xml:space="preserve">    if (imageEl) {</w:t>
      </w:r>
    </w:p>
    <w:p w14:paraId="6D72E834" w14:textId="77777777" w:rsidR="00D529A5" w:rsidRDefault="00D529A5" w:rsidP="00D529A5">
      <w:pPr>
        <w:pStyle w:val="zCode"/>
        <w:rPr>
          <w:noProof/>
        </w:rPr>
      </w:pPr>
      <w:r>
        <w:rPr>
          <w:noProof/>
        </w:rPr>
        <w:t xml:space="preserve">      imageEl.style.cursor = zoomLevel &gt; 1 ? "grab" : "zoom-in";</w:t>
      </w:r>
    </w:p>
    <w:p w14:paraId="6C4311E4" w14:textId="77777777" w:rsidR="00D529A5" w:rsidRDefault="00D529A5" w:rsidP="00D529A5">
      <w:pPr>
        <w:pStyle w:val="zCode"/>
        <w:rPr>
          <w:noProof/>
        </w:rPr>
      </w:pPr>
      <w:r>
        <w:rPr>
          <w:noProof/>
        </w:rPr>
        <w:t xml:space="preserve">    }</w:t>
      </w:r>
    </w:p>
    <w:p w14:paraId="64125388" w14:textId="77777777" w:rsidR="00D529A5" w:rsidRDefault="00D529A5" w:rsidP="00D529A5">
      <w:pPr>
        <w:pStyle w:val="zCode"/>
        <w:rPr>
          <w:noProof/>
        </w:rPr>
      </w:pPr>
      <w:r>
        <w:rPr>
          <w:noProof/>
        </w:rPr>
        <w:t xml:space="preserve">  });</w:t>
      </w:r>
    </w:p>
    <w:p w14:paraId="2E1B846A" w14:textId="77777777" w:rsidR="00D529A5" w:rsidRDefault="00D529A5" w:rsidP="00D529A5">
      <w:pPr>
        <w:pStyle w:val="zCode"/>
        <w:rPr>
          <w:noProof/>
        </w:rPr>
      </w:pPr>
    </w:p>
    <w:p w14:paraId="70B3A195" w14:textId="77777777" w:rsidR="00D529A5" w:rsidRDefault="00D529A5" w:rsidP="00D529A5">
      <w:pPr>
        <w:pStyle w:val="zCode"/>
        <w:rPr>
          <w:noProof/>
        </w:rPr>
      </w:pPr>
      <w:r>
        <w:rPr>
          <w:noProof/>
        </w:rPr>
        <w:t xml:space="preserve">  document.addEventListener("mouseleave", () =&gt; {</w:t>
      </w:r>
    </w:p>
    <w:p w14:paraId="364AD17B" w14:textId="77777777" w:rsidR="00D529A5" w:rsidRDefault="00D529A5" w:rsidP="00D529A5">
      <w:pPr>
        <w:pStyle w:val="zCode"/>
        <w:rPr>
          <w:noProof/>
        </w:rPr>
      </w:pPr>
      <w:r>
        <w:rPr>
          <w:noProof/>
        </w:rPr>
        <w:t xml:space="preserve">    isDragging = false;</w:t>
      </w:r>
    </w:p>
    <w:p w14:paraId="6F533B5D" w14:textId="77777777" w:rsidR="00D529A5" w:rsidRDefault="00D529A5" w:rsidP="00D529A5">
      <w:pPr>
        <w:pStyle w:val="zCode"/>
        <w:rPr>
          <w:noProof/>
        </w:rPr>
      </w:pPr>
      <w:r>
        <w:rPr>
          <w:noProof/>
        </w:rPr>
        <w:t xml:space="preserve">  });</w:t>
      </w:r>
    </w:p>
    <w:p w14:paraId="67195D43" w14:textId="77777777" w:rsidR="00D529A5" w:rsidRDefault="00D529A5" w:rsidP="00D529A5">
      <w:pPr>
        <w:pStyle w:val="zCode"/>
        <w:rPr>
          <w:noProof/>
        </w:rPr>
      </w:pPr>
    </w:p>
    <w:p w14:paraId="531BC48E" w14:textId="77777777" w:rsidR="00D529A5" w:rsidRPr="00DE07C4" w:rsidRDefault="00D529A5" w:rsidP="00D529A5">
      <w:pPr>
        <w:pStyle w:val="zCode"/>
        <w:rPr>
          <w:noProof/>
          <w:color w:val="538135" w:themeColor="accent6" w:themeShade="BF"/>
        </w:rPr>
      </w:pPr>
      <w:r w:rsidRPr="00DE07C4">
        <w:rPr>
          <w:noProof/>
          <w:color w:val="538135" w:themeColor="accent6" w:themeShade="BF"/>
        </w:rPr>
        <w:t xml:space="preserve">  // modal нээлттэй үед ESC дарахад хаагдана.</w:t>
      </w:r>
    </w:p>
    <w:p w14:paraId="6B506708" w14:textId="77777777" w:rsidR="00D529A5" w:rsidRDefault="00D529A5" w:rsidP="00D529A5">
      <w:pPr>
        <w:pStyle w:val="zCode"/>
        <w:rPr>
          <w:noProof/>
        </w:rPr>
      </w:pPr>
      <w:r>
        <w:rPr>
          <w:noProof/>
        </w:rPr>
        <w:t xml:space="preserve">  document.addEventListener("keydown", (event) =&gt; {</w:t>
      </w:r>
    </w:p>
    <w:p w14:paraId="068D89E2" w14:textId="77777777" w:rsidR="00D529A5" w:rsidRDefault="00D529A5" w:rsidP="00D529A5">
      <w:pPr>
        <w:pStyle w:val="zCode"/>
        <w:rPr>
          <w:noProof/>
        </w:rPr>
      </w:pPr>
      <w:r>
        <w:rPr>
          <w:noProof/>
        </w:rPr>
        <w:t xml:space="preserve">    if (event.key !== "Escape") return;</w:t>
      </w:r>
    </w:p>
    <w:p w14:paraId="7EEF4CD5" w14:textId="77777777" w:rsidR="00D529A5" w:rsidRDefault="00D529A5" w:rsidP="00D529A5">
      <w:pPr>
        <w:pStyle w:val="zCode"/>
        <w:rPr>
          <w:noProof/>
        </w:rPr>
      </w:pPr>
    </w:p>
    <w:p w14:paraId="3D638E40" w14:textId="77777777" w:rsidR="00D529A5" w:rsidRDefault="00D529A5" w:rsidP="00D529A5">
      <w:pPr>
        <w:pStyle w:val="zCode"/>
        <w:rPr>
          <w:noProof/>
        </w:rPr>
      </w:pPr>
      <w:r>
        <w:rPr>
          <w:noProof/>
        </w:rPr>
        <w:t xml:space="preserve">    const modalEl = document.getElementById("imageModal");</w:t>
      </w:r>
    </w:p>
    <w:p w14:paraId="2F55054B" w14:textId="77777777" w:rsidR="00D529A5" w:rsidRDefault="00D529A5" w:rsidP="00D529A5">
      <w:pPr>
        <w:pStyle w:val="zCode"/>
        <w:rPr>
          <w:noProof/>
        </w:rPr>
      </w:pPr>
      <w:r>
        <w:rPr>
          <w:noProof/>
        </w:rPr>
        <w:t xml:space="preserve">    if (!modalEl?.classList.contains("is-active")) return;</w:t>
      </w:r>
    </w:p>
    <w:p w14:paraId="6BB8D221" w14:textId="77777777" w:rsidR="00D529A5" w:rsidRDefault="00D529A5" w:rsidP="00D529A5">
      <w:pPr>
        <w:pStyle w:val="zCode"/>
        <w:rPr>
          <w:noProof/>
        </w:rPr>
      </w:pPr>
    </w:p>
    <w:p w14:paraId="2C622B8F" w14:textId="77777777" w:rsidR="00D529A5" w:rsidRDefault="00D529A5" w:rsidP="00D529A5">
      <w:pPr>
        <w:pStyle w:val="zCode"/>
        <w:rPr>
          <w:noProof/>
        </w:rPr>
      </w:pPr>
      <w:r>
        <w:rPr>
          <w:noProof/>
        </w:rPr>
        <w:t xml:space="preserve">    closeImgModal();</w:t>
      </w:r>
    </w:p>
    <w:p w14:paraId="4D2DD242" w14:textId="77777777" w:rsidR="00D529A5" w:rsidRDefault="00D529A5" w:rsidP="00D529A5">
      <w:pPr>
        <w:pStyle w:val="zCode"/>
        <w:rPr>
          <w:noProof/>
        </w:rPr>
      </w:pPr>
      <w:r>
        <w:rPr>
          <w:noProof/>
        </w:rPr>
        <w:t xml:space="preserve">  });</w:t>
      </w:r>
    </w:p>
    <w:p w14:paraId="71E8087D" w14:textId="77777777" w:rsidR="00D529A5" w:rsidRDefault="00D529A5" w:rsidP="00D529A5">
      <w:pPr>
        <w:pStyle w:val="zCode"/>
        <w:rPr>
          <w:noProof/>
        </w:rPr>
      </w:pPr>
      <w:r>
        <w:rPr>
          <w:noProof/>
        </w:rPr>
        <w:t>}</w:t>
      </w:r>
    </w:p>
    <w:p w14:paraId="6D9A8D6E" w14:textId="77777777" w:rsidR="00D529A5" w:rsidRDefault="00D529A5" w:rsidP="00D529A5">
      <w:pPr>
        <w:pStyle w:val="zCode"/>
        <w:rPr>
          <w:noProof/>
        </w:rPr>
      </w:pPr>
    </w:p>
    <w:p w14:paraId="5D30B610" w14:textId="77777777" w:rsidR="00D529A5" w:rsidRPr="00DE07C4" w:rsidRDefault="00D529A5" w:rsidP="00D529A5">
      <w:pPr>
        <w:pStyle w:val="zCode"/>
        <w:rPr>
          <w:noProof/>
          <w:color w:val="538135" w:themeColor="accent6" w:themeShade="BF"/>
        </w:rPr>
      </w:pPr>
      <w:r w:rsidRPr="00DE07C4">
        <w:rPr>
          <w:noProof/>
          <w:color w:val="538135" w:themeColor="accent6" w:themeShade="BF"/>
        </w:rPr>
        <w:t>// zoom хийх</w:t>
      </w:r>
    </w:p>
    <w:p w14:paraId="30C55C74" w14:textId="77777777" w:rsidR="00D529A5" w:rsidRDefault="00D529A5" w:rsidP="00D529A5">
      <w:pPr>
        <w:pStyle w:val="zCode"/>
        <w:rPr>
          <w:noProof/>
        </w:rPr>
      </w:pPr>
      <w:r>
        <w:rPr>
          <w:noProof/>
        </w:rPr>
        <w:t>document.addEventListener(</w:t>
      </w:r>
    </w:p>
    <w:p w14:paraId="1E78A369" w14:textId="77777777" w:rsidR="00D529A5" w:rsidRDefault="00D529A5" w:rsidP="00D529A5">
      <w:pPr>
        <w:pStyle w:val="zCode"/>
        <w:rPr>
          <w:noProof/>
        </w:rPr>
      </w:pPr>
      <w:r>
        <w:rPr>
          <w:noProof/>
        </w:rPr>
        <w:lastRenderedPageBreak/>
        <w:t xml:space="preserve">  "wheel",</w:t>
      </w:r>
    </w:p>
    <w:p w14:paraId="1521C1BF" w14:textId="77777777" w:rsidR="00D529A5" w:rsidRDefault="00D529A5" w:rsidP="00D529A5">
      <w:pPr>
        <w:pStyle w:val="zCode"/>
        <w:rPr>
          <w:noProof/>
        </w:rPr>
      </w:pPr>
      <w:r>
        <w:rPr>
          <w:noProof/>
        </w:rPr>
        <w:t xml:space="preserve">  (event) =&gt; {</w:t>
      </w:r>
    </w:p>
    <w:p w14:paraId="4B12849E" w14:textId="77777777" w:rsidR="00D529A5" w:rsidRDefault="00D529A5" w:rsidP="00D529A5">
      <w:pPr>
        <w:pStyle w:val="zCode"/>
        <w:rPr>
          <w:noProof/>
        </w:rPr>
      </w:pPr>
      <w:r>
        <w:rPr>
          <w:noProof/>
        </w:rPr>
        <w:t xml:space="preserve">    const imageEl = event.target.closest("#slideshowImage");</w:t>
      </w:r>
    </w:p>
    <w:p w14:paraId="20767F23" w14:textId="77777777" w:rsidR="00D529A5" w:rsidRDefault="00D529A5" w:rsidP="00D529A5">
      <w:pPr>
        <w:pStyle w:val="zCode"/>
        <w:rPr>
          <w:noProof/>
        </w:rPr>
      </w:pPr>
      <w:r>
        <w:rPr>
          <w:noProof/>
        </w:rPr>
        <w:t xml:space="preserve">    if (!imageEl) return;</w:t>
      </w:r>
    </w:p>
    <w:p w14:paraId="7CF81E1B" w14:textId="77777777" w:rsidR="00D529A5" w:rsidRDefault="00D529A5" w:rsidP="00D529A5">
      <w:pPr>
        <w:pStyle w:val="zCode"/>
        <w:rPr>
          <w:noProof/>
        </w:rPr>
      </w:pPr>
    </w:p>
    <w:p w14:paraId="55A7DB15" w14:textId="77777777" w:rsidR="00D529A5" w:rsidRDefault="00D529A5" w:rsidP="00D529A5">
      <w:pPr>
        <w:pStyle w:val="zCode"/>
        <w:rPr>
          <w:noProof/>
        </w:rPr>
      </w:pPr>
      <w:r>
        <w:rPr>
          <w:noProof/>
        </w:rPr>
        <w:t xml:space="preserve">    event.preventDefault();</w:t>
      </w:r>
    </w:p>
    <w:p w14:paraId="238C966A" w14:textId="77777777" w:rsidR="00D529A5" w:rsidRDefault="00D529A5" w:rsidP="00D529A5">
      <w:pPr>
        <w:pStyle w:val="zCode"/>
        <w:rPr>
          <w:noProof/>
        </w:rPr>
      </w:pPr>
    </w:p>
    <w:p w14:paraId="6373158E" w14:textId="77777777" w:rsidR="00D529A5" w:rsidRDefault="00D529A5" w:rsidP="00D529A5">
      <w:pPr>
        <w:pStyle w:val="zCode"/>
        <w:rPr>
          <w:noProof/>
        </w:rPr>
      </w:pPr>
      <w:r>
        <w:rPr>
          <w:noProof/>
        </w:rPr>
        <w:t xml:space="preserve">    zoomLevel += event.deltaY &lt; 0 ? 0.15 : -0.15;</w:t>
      </w:r>
    </w:p>
    <w:p w14:paraId="510ED981" w14:textId="77777777" w:rsidR="00D529A5" w:rsidRDefault="00D529A5" w:rsidP="00D529A5">
      <w:pPr>
        <w:pStyle w:val="zCode"/>
        <w:rPr>
          <w:noProof/>
        </w:rPr>
      </w:pPr>
      <w:r>
        <w:rPr>
          <w:noProof/>
        </w:rPr>
        <w:t xml:space="preserve">    zoomLevel = Math.min(Math.max(zoomLevel, 1), 4);</w:t>
      </w:r>
    </w:p>
    <w:p w14:paraId="41BAF970" w14:textId="77777777" w:rsidR="00D529A5" w:rsidRDefault="00D529A5" w:rsidP="00D529A5">
      <w:pPr>
        <w:pStyle w:val="zCode"/>
        <w:rPr>
          <w:noProof/>
        </w:rPr>
      </w:pPr>
    </w:p>
    <w:p w14:paraId="3D0013C8" w14:textId="77777777" w:rsidR="00D529A5" w:rsidRDefault="00D529A5" w:rsidP="00D529A5">
      <w:pPr>
        <w:pStyle w:val="zCode"/>
        <w:rPr>
          <w:noProof/>
        </w:rPr>
      </w:pPr>
      <w:r>
        <w:rPr>
          <w:noProof/>
        </w:rPr>
        <w:t xml:space="preserve">    imageEl.style.transform = `translate(${translateX}px, ${translateY}px) scale(${zoomLevel})`;</w:t>
      </w:r>
    </w:p>
    <w:p w14:paraId="4703AE2E" w14:textId="77777777" w:rsidR="00D529A5" w:rsidRDefault="00D529A5" w:rsidP="00D529A5">
      <w:pPr>
        <w:pStyle w:val="zCode"/>
        <w:rPr>
          <w:noProof/>
        </w:rPr>
      </w:pPr>
      <w:r>
        <w:rPr>
          <w:noProof/>
        </w:rPr>
        <w:t xml:space="preserve">    imageEl.style.cursor = zoomLevel &gt; 1 ? "zoom-out" : "zoom-in";</w:t>
      </w:r>
    </w:p>
    <w:p w14:paraId="733E0255" w14:textId="77777777" w:rsidR="00D529A5" w:rsidRDefault="00D529A5" w:rsidP="00D529A5">
      <w:pPr>
        <w:pStyle w:val="zCode"/>
        <w:rPr>
          <w:noProof/>
        </w:rPr>
      </w:pPr>
      <w:r>
        <w:rPr>
          <w:noProof/>
        </w:rPr>
        <w:t xml:space="preserve">  },</w:t>
      </w:r>
    </w:p>
    <w:p w14:paraId="2CEC7F1A" w14:textId="77777777" w:rsidR="00D529A5" w:rsidRDefault="00D529A5" w:rsidP="00D529A5">
      <w:pPr>
        <w:pStyle w:val="zCode"/>
        <w:rPr>
          <w:noProof/>
        </w:rPr>
      </w:pPr>
      <w:r>
        <w:rPr>
          <w:noProof/>
        </w:rPr>
        <w:t xml:space="preserve">  { passive: false },</w:t>
      </w:r>
    </w:p>
    <w:p w14:paraId="07D4C49E" w14:textId="77777777" w:rsidR="00D529A5" w:rsidRDefault="00D529A5" w:rsidP="00D529A5">
      <w:pPr>
        <w:pStyle w:val="zCode"/>
        <w:rPr>
          <w:noProof/>
        </w:rPr>
      </w:pPr>
      <w:r>
        <w:rPr>
          <w:noProof/>
        </w:rPr>
        <w:t>);</w:t>
      </w:r>
    </w:p>
    <w:p w14:paraId="08878F68" w14:textId="77777777" w:rsidR="00D529A5" w:rsidRDefault="00D529A5" w:rsidP="00D529A5">
      <w:pPr>
        <w:pStyle w:val="zCode"/>
        <w:rPr>
          <w:noProof/>
        </w:rPr>
      </w:pPr>
    </w:p>
    <w:p w14:paraId="5395507D" w14:textId="77777777" w:rsidR="00D529A5" w:rsidRDefault="00D529A5" w:rsidP="00D529A5">
      <w:pPr>
        <w:pStyle w:val="zCode"/>
        <w:rPr>
          <w:noProof/>
        </w:rPr>
      </w:pPr>
      <w:r>
        <w:rPr>
          <w:noProof/>
        </w:rPr>
        <w:t>function showImages(foodCode, foodName) {</w:t>
      </w:r>
    </w:p>
    <w:p w14:paraId="223D9EBC" w14:textId="77777777" w:rsidR="00D529A5" w:rsidRDefault="00D529A5" w:rsidP="00D529A5">
      <w:pPr>
        <w:pStyle w:val="zCode"/>
        <w:rPr>
          <w:noProof/>
        </w:rPr>
      </w:pPr>
      <w:r>
        <w:rPr>
          <w:noProof/>
        </w:rPr>
        <w:t xml:space="preserve">  slideshowImages = getImagesByFoodCode(foodCode);</w:t>
      </w:r>
    </w:p>
    <w:p w14:paraId="30FF452D" w14:textId="77777777" w:rsidR="00D529A5" w:rsidRDefault="00D529A5" w:rsidP="00D529A5">
      <w:pPr>
        <w:pStyle w:val="zCode"/>
        <w:rPr>
          <w:noProof/>
        </w:rPr>
      </w:pPr>
    </w:p>
    <w:p w14:paraId="4C0D8FA3" w14:textId="77777777" w:rsidR="00D529A5" w:rsidRDefault="00D529A5" w:rsidP="00D529A5">
      <w:pPr>
        <w:pStyle w:val="zCode"/>
        <w:rPr>
          <w:noProof/>
        </w:rPr>
      </w:pPr>
      <w:r>
        <w:rPr>
          <w:noProof/>
        </w:rPr>
        <w:t xml:space="preserve">  if (!slideshowImages.length) {</w:t>
      </w:r>
    </w:p>
    <w:p w14:paraId="3F4C3436" w14:textId="77777777" w:rsidR="00D529A5" w:rsidRDefault="00D529A5" w:rsidP="00D529A5">
      <w:pPr>
        <w:pStyle w:val="zCode"/>
        <w:rPr>
          <w:noProof/>
        </w:rPr>
      </w:pPr>
      <w:r>
        <w:rPr>
          <w:noProof/>
        </w:rPr>
        <w:t xml:space="preserve">    alert("No images found for " + foodName);</w:t>
      </w:r>
    </w:p>
    <w:p w14:paraId="697BC6D8" w14:textId="77777777" w:rsidR="00D529A5" w:rsidRDefault="00D529A5" w:rsidP="00D529A5">
      <w:pPr>
        <w:pStyle w:val="zCode"/>
        <w:rPr>
          <w:noProof/>
        </w:rPr>
      </w:pPr>
      <w:r>
        <w:rPr>
          <w:noProof/>
        </w:rPr>
        <w:t xml:space="preserve">    return;</w:t>
      </w:r>
    </w:p>
    <w:p w14:paraId="4C883465" w14:textId="77777777" w:rsidR="00D529A5" w:rsidRDefault="00D529A5" w:rsidP="00D529A5">
      <w:pPr>
        <w:pStyle w:val="zCode"/>
        <w:rPr>
          <w:noProof/>
        </w:rPr>
      </w:pPr>
      <w:r>
        <w:rPr>
          <w:noProof/>
        </w:rPr>
        <w:t xml:space="preserve">  }</w:t>
      </w:r>
    </w:p>
    <w:p w14:paraId="204EDE0F" w14:textId="77777777" w:rsidR="00D529A5" w:rsidRDefault="00D529A5" w:rsidP="00D529A5">
      <w:pPr>
        <w:pStyle w:val="zCode"/>
        <w:rPr>
          <w:noProof/>
        </w:rPr>
      </w:pPr>
    </w:p>
    <w:p w14:paraId="0CA9B759" w14:textId="77777777" w:rsidR="00D529A5" w:rsidRDefault="00D529A5" w:rsidP="00D529A5">
      <w:pPr>
        <w:pStyle w:val="zCode"/>
        <w:rPr>
          <w:noProof/>
        </w:rPr>
      </w:pPr>
      <w:r>
        <w:rPr>
          <w:noProof/>
        </w:rPr>
        <w:t xml:space="preserve">  currentIndex = 0;</w:t>
      </w:r>
    </w:p>
    <w:p w14:paraId="65EB9943" w14:textId="77777777" w:rsidR="00D529A5" w:rsidRDefault="00D529A5" w:rsidP="00D529A5">
      <w:pPr>
        <w:pStyle w:val="zCode"/>
        <w:rPr>
          <w:noProof/>
        </w:rPr>
      </w:pPr>
    </w:p>
    <w:p w14:paraId="1A638791" w14:textId="77777777" w:rsidR="00D529A5" w:rsidRDefault="00D529A5" w:rsidP="00D529A5">
      <w:pPr>
        <w:pStyle w:val="zCode"/>
        <w:rPr>
          <w:noProof/>
        </w:rPr>
      </w:pPr>
      <w:r>
        <w:rPr>
          <w:noProof/>
        </w:rPr>
        <w:t xml:space="preserve">  const imageEl = document.getElementById("slideshowImage");</w:t>
      </w:r>
    </w:p>
    <w:p w14:paraId="7754928D" w14:textId="77777777" w:rsidR="00D529A5" w:rsidRDefault="00D529A5" w:rsidP="00D529A5">
      <w:pPr>
        <w:pStyle w:val="zCode"/>
        <w:rPr>
          <w:noProof/>
        </w:rPr>
      </w:pPr>
      <w:r>
        <w:rPr>
          <w:noProof/>
        </w:rPr>
        <w:t xml:space="preserve">  const titleEl = document.getElementById("modalImgTitle");</w:t>
      </w:r>
    </w:p>
    <w:p w14:paraId="02871301" w14:textId="77777777" w:rsidR="00D529A5" w:rsidRDefault="00D529A5" w:rsidP="00D529A5">
      <w:pPr>
        <w:pStyle w:val="zCode"/>
        <w:rPr>
          <w:noProof/>
        </w:rPr>
      </w:pPr>
      <w:r>
        <w:rPr>
          <w:noProof/>
        </w:rPr>
        <w:t xml:space="preserve">  const modalEl = document.getElementById("imageModal");</w:t>
      </w:r>
    </w:p>
    <w:p w14:paraId="12F0B082" w14:textId="77777777" w:rsidR="00D529A5" w:rsidRDefault="00D529A5" w:rsidP="00D529A5">
      <w:pPr>
        <w:pStyle w:val="zCode"/>
        <w:rPr>
          <w:noProof/>
        </w:rPr>
      </w:pPr>
    </w:p>
    <w:p w14:paraId="36B025F9" w14:textId="77777777" w:rsidR="00D529A5" w:rsidRDefault="00D529A5" w:rsidP="00D529A5">
      <w:pPr>
        <w:pStyle w:val="zCode"/>
        <w:rPr>
          <w:noProof/>
        </w:rPr>
      </w:pPr>
      <w:r>
        <w:rPr>
          <w:noProof/>
        </w:rPr>
        <w:t xml:space="preserve">  if (!imageEl || !titleEl || !modalEl) return;</w:t>
      </w:r>
    </w:p>
    <w:p w14:paraId="1EAD9B86" w14:textId="77777777" w:rsidR="00D529A5" w:rsidRDefault="00D529A5" w:rsidP="00D529A5">
      <w:pPr>
        <w:pStyle w:val="zCode"/>
        <w:rPr>
          <w:noProof/>
        </w:rPr>
      </w:pPr>
    </w:p>
    <w:p w14:paraId="053423E6" w14:textId="77777777" w:rsidR="00D529A5" w:rsidRDefault="00D529A5" w:rsidP="00D529A5">
      <w:pPr>
        <w:pStyle w:val="zCode"/>
        <w:rPr>
          <w:noProof/>
        </w:rPr>
      </w:pPr>
      <w:r>
        <w:rPr>
          <w:noProof/>
        </w:rPr>
        <w:t xml:space="preserve">  imageEl.src = slideshowImages[currentIndex];</w:t>
      </w:r>
    </w:p>
    <w:p w14:paraId="3C51D538" w14:textId="77777777" w:rsidR="00D529A5" w:rsidRDefault="00D529A5" w:rsidP="00D529A5">
      <w:pPr>
        <w:pStyle w:val="zCode"/>
        <w:rPr>
          <w:noProof/>
        </w:rPr>
      </w:pPr>
      <w:r>
        <w:rPr>
          <w:noProof/>
        </w:rPr>
        <w:t xml:space="preserve">  resetImageZoom(imageEl);</w:t>
      </w:r>
    </w:p>
    <w:p w14:paraId="2A6D94B2" w14:textId="77777777" w:rsidR="00D529A5" w:rsidRDefault="00D529A5" w:rsidP="00D529A5">
      <w:pPr>
        <w:pStyle w:val="zCode"/>
        <w:rPr>
          <w:noProof/>
        </w:rPr>
      </w:pPr>
      <w:r>
        <w:rPr>
          <w:noProof/>
        </w:rPr>
        <w:t xml:space="preserve">  imageEl.alt = foodName;</w:t>
      </w:r>
    </w:p>
    <w:p w14:paraId="48EE31DA" w14:textId="77777777" w:rsidR="00D529A5" w:rsidRDefault="00D529A5" w:rsidP="00D529A5">
      <w:pPr>
        <w:pStyle w:val="zCode"/>
        <w:rPr>
          <w:noProof/>
        </w:rPr>
      </w:pPr>
      <w:r>
        <w:rPr>
          <w:noProof/>
        </w:rPr>
        <w:t xml:space="preserve">  titleEl.textContent = foodName;</w:t>
      </w:r>
    </w:p>
    <w:p w14:paraId="74FB5315" w14:textId="77777777" w:rsidR="00D529A5" w:rsidRDefault="00D529A5" w:rsidP="00D529A5">
      <w:pPr>
        <w:pStyle w:val="zCode"/>
        <w:rPr>
          <w:noProof/>
        </w:rPr>
      </w:pPr>
      <w:r>
        <w:rPr>
          <w:noProof/>
        </w:rPr>
        <w:t xml:space="preserve">  modalEl.classList.add("is-active");</w:t>
      </w:r>
    </w:p>
    <w:p w14:paraId="68AF3321" w14:textId="77777777" w:rsidR="00D529A5" w:rsidRDefault="00D529A5" w:rsidP="00D529A5">
      <w:pPr>
        <w:pStyle w:val="zCode"/>
        <w:rPr>
          <w:noProof/>
        </w:rPr>
      </w:pPr>
      <w:r>
        <w:rPr>
          <w:noProof/>
        </w:rPr>
        <w:t>}</w:t>
      </w:r>
    </w:p>
    <w:p w14:paraId="24496569" w14:textId="77777777" w:rsidR="00D529A5" w:rsidRDefault="00D529A5" w:rsidP="00D529A5">
      <w:pPr>
        <w:pStyle w:val="zCode"/>
        <w:rPr>
          <w:noProof/>
        </w:rPr>
      </w:pPr>
    </w:p>
    <w:p w14:paraId="2EC4409E" w14:textId="77777777" w:rsidR="00D529A5" w:rsidRDefault="00D529A5" w:rsidP="00D529A5">
      <w:pPr>
        <w:pStyle w:val="zCode"/>
        <w:rPr>
          <w:noProof/>
        </w:rPr>
      </w:pPr>
      <w:r>
        <w:rPr>
          <w:noProof/>
        </w:rPr>
        <w:t>function nextImage() {</w:t>
      </w:r>
    </w:p>
    <w:p w14:paraId="39EFAE36" w14:textId="77777777" w:rsidR="00D529A5" w:rsidRDefault="00D529A5" w:rsidP="00D529A5">
      <w:pPr>
        <w:pStyle w:val="zCode"/>
        <w:rPr>
          <w:noProof/>
        </w:rPr>
      </w:pPr>
      <w:r>
        <w:rPr>
          <w:noProof/>
        </w:rPr>
        <w:t xml:space="preserve">  if (!slideshowImages.length) return;</w:t>
      </w:r>
    </w:p>
    <w:p w14:paraId="3AFB2C07" w14:textId="77777777" w:rsidR="00D529A5" w:rsidRDefault="00D529A5" w:rsidP="00D529A5">
      <w:pPr>
        <w:pStyle w:val="zCode"/>
        <w:rPr>
          <w:noProof/>
        </w:rPr>
      </w:pPr>
    </w:p>
    <w:p w14:paraId="50D4DD49" w14:textId="77777777" w:rsidR="00D529A5" w:rsidRDefault="00D529A5" w:rsidP="00D529A5">
      <w:pPr>
        <w:pStyle w:val="zCode"/>
        <w:rPr>
          <w:noProof/>
        </w:rPr>
      </w:pPr>
      <w:r>
        <w:rPr>
          <w:noProof/>
        </w:rPr>
        <w:t xml:space="preserve">  currentIndex = (currentIndex + 1) % slideshowImages.length;</w:t>
      </w:r>
    </w:p>
    <w:p w14:paraId="113A2412" w14:textId="77777777" w:rsidR="00D529A5" w:rsidRDefault="00D529A5" w:rsidP="00D529A5">
      <w:pPr>
        <w:pStyle w:val="zCode"/>
        <w:rPr>
          <w:noProof/>
        </w:rPr>
      </w:pPr>
    </w:p>
    <w:p w14:paraId="7E868540" w14:textId="77777777" w:rsidR="00D529A5" w:rsidRDefault="00D529A5" w:rsidP="00D529A5">
      <w:pPr>
        <w:pStyle w:val="zCode"/>
        <w:rPr>
          <w:noProof/>
        </w:rPr>
      </w:pPr>
      <w:r>
        <w:rPr>
          <w:noProof/>
        </w:rPr>
        <w:t xml:space="preserve">  const imageEl = document.getElementById("slideshowImage");</w:t>
      </w:r>
    </w:p>
    <w:p w14:paraId="09B2E9BB" w14:textId="77777777" w:rsidR="00D529A5" w:rsidRDefault="00D529A5" w:rsidP="00D529A5">
      <w:pPr>
        <w:pStyle w:val="zCode"/>
        <w:rPr>
          <w:noProof/>
        </w:rPr>
      </w:pPr>
      <w:r>
        <w:rPr>
          <w:noProof/>
        </w:rPr>
        <w:t xml:space="preserve">  if (imageEl) {</w:t>
      </w:r>
    </w:p>
    <w:p w14:paraId="2FBD599E" w14:textId="77777777" w:rsidR="00D529A5" w:rsidRDefault="00D529A5" w:rsidP="00D529A5">
      <w:pPr>
        <w:pStyle w:val="zCode"/>
        <w:rPr>
          <w:noProof/>
        </w:rPr>
      </w:pPr>
      <w:r>
        <w:rPr>
          <w:noProof/>
        </w:rPr>
        <w:t xml:space="preserve">    imageEl.src = slideshowImages[currentIndex];</w:t>
      </w:r>
    </w:p>
    <w:p w14:paraId="0E23BC19" w14:textId="77777777" w:rsidR="00D529A5" w:rsidRDefault="00D529A5" w:rsidP="00D529A5">
      <w:pPr>
        <w:pStyle w:val="zCode"/>
        <w:rPr>
          <w:noProof/>
        </w:rPr>
      </w:pPr>
      <w:r>
        <w:rPr>
          <w:noProof/>
        </w:rPr>
        <w:t xml:space="preserve">    resetImageZoom(imageEl);</w:t>
      </w:r>
    </w:p>
    <w:p w14:paraId="0BF3B951" w14:textId="77777777" w:rsidR="00D529A5" w:rsidRDefault="00D529A5" w:rsidP="00D529A5">
      <w:pPr>
        <w:pStyle w:val="zCode"/>
        <w:rPr>
          <w:noProof/>
        </w:rPr>
      </w:pPr>
      <w:r>
        <w:rPr>
          <w:noProof/>
        </w:rPr>
        <w:t xml:space="preserve">  }</w:t>
      </w:r>
    </w:p>
    <w:p w14:paraId="20190EAD" w14:textId="77777777" w:rsidR="00D529A5" w:rsidRDefault="00D529A5" w:rsidP="00D529A5">
      <w:pPr>
        <w:pStyle w:val="zCode"/>
        <w:rPr>
          <w:noProof/>
        </w:rPr>
      </w:pPr>
      <w:r>
        <w:rPr>
          <w:noProof/>
        </w:rPr>
        <w:t>}</w:t>
      </w:r>
    </w:p>
    <w:p w14:paraId="7C54C9CD" w14:textId="77777777" w:rsidR="00D529A5" w:rsidRDefault="00D529A5" w:rsidP="00D529A5">
      <w:pPr>
        <w:pStyle w:val="zCode"/>
        <w:rPr>
          <w:noProof/>
        </w:rPr>
      </w:pPr>
    </w:p>
    <w:p w14:paraId="5BCEBE33" w14:textId="77777777" w:rsidR="00D529A5" w:rsidRDefault="00D529A5" w:rsidP="00D529A5">
      <w:pPr>
        <w:pStyle w:val="zCode"/>
        <w:rPr>
          <w:noProof/>
        </w:rPr>
      </w:pPr>
      <w:r>
        <w:rPr>
          <w:noProof/>
        </w:rPr>
        <w:t>function prevImage() {</w:t>
      </w:r>
    </w:p>
    <w:p w14:paraId="256386C4" w14:textId="77777777" w:rsidR="00D529A5" w:rsidRDefault="00D529A5" w:rsidP="00D529A5">
      <w:pPr>
        <w:pStyle w:val="zCode"/>
        <w:rPr>
          <w:noProof/>
        </w:rPr>
      </w:pPr>
      <w:r>
        <w:rPr>
          <w:noProof/>
        </w:rPr>
        <w:lastRenderedPageBreak/>
        <w:t xml:space="preserve">  if (!slideshowImages.length) return;</w:t>
      </w:r>
    </w:p>
    <w:p w14:paraId="7635D7AE" w14:textId="77777777" w:rsidR="00D529A5" w:rsidRDefault="00D529A5" w:rsidP="00D529A5">
      <w:pPr>
        <w:pStyle w:val="zCode"/>
        <w:rPr>
          <w:noProof/>
        </w:rPr>
      </w:pPr>
    </w:p>
    <w:p w14:paraId="0AA01D2F" w14:textId="77777777" w:rsidR="00D529A5" w:rsidRDefault="00D529A5" w:rsidP="00D529A5">
      <w:pPr>
        <w:pStyle w:val="zCode"/>
        <w:rPr>
          <w:noProof/>
        </w:rPr>
      </w:pPr>
      <w:r>
        <w:rPr>
          <w:noProof/>
        </w:rPr>
        <w:t xml:space="preserve">  currentIndex = (currentIndex - 1 + slideshowImages.length) % slideshowImages.length;</w:t>
      </w:r>
    </w:p>
    <w:p w14:paraId="3B8C4800" w14:textId="77777777" w:rsidR="00D529A5" w:rsidRDefault="00D529A5" w:rsidP="00D529A5">
      <w:pPr>
        <w:pStyle w:val="zCode"/>
        <w:rPr>
          <w:noProof/>
        </w:rPr>
      </w:pPr>
    </w:p>
    <w:p w14:paraId="0FB2FD1F" w14:textId="77777777" w:rsidR="00D529A5" w:rsidRDefault="00D529A5" w:rsidP="00D529A5">
      <w:pPr>
        <w:pStyle w:val="zCode"/>
        <w:rPr>
          <w:noProof/>
        </w:rPr>
      </w:pPr>
      <w:r>
        <w:rPr>
          <w:noProof/>
        </w:rPr>
        <w:t xml:space="preserve">  const imageEl = document.getElementById("slideshowImage");</w:t>
      </w:r>
    </w:p>
    <w:p w14:paraId="60A54EEC" w14:textId="77777777" w:rsidR="00D529A5" w:rsidRDefault="00D529A5" w:rsidP="00D529A5">
      <w:pPr>
        <w:pStyle w:val="zCode"/>
        <w:rPr>
          <w:noProof/>
        </w:rPr>
      </w:pPr>
      <w:r>
        <w:rPr>
          <w:noProof/>
        </w:rPr>
        <w:t xml:space="preserve">  if (imageEl) {</w:t>
      </w:r>
    </w:p>
    <w:p w14:paraId="40D1AA92" w14:textId="77777777" w:rsidR="00D529A5" w:rsidRDefault="00D529A5" w:rsidP="00D529A5">
      <w:pPr>
        <w:pStyle w:val="zCode"/>
        <w:rPr>
          <w:noProof/>
        </w:rPr>
      </w:pPr>
      <w:r>
        <w:rPr>
          <w:noProof/>
        </w:rPr>
        <w:t xml:space="preserve">    imageEl.src = slideshowImages[currentIndex];</w:t>
      </w:r>
    </w:p>
    <w:p w14:paraId="46898006" w14:textId="77777777" w:rsidR="00D529A5" w:rsidRDefault="00D529A5" w:rsidP="00D529A5">
      <w:pPr>
        <w:pStyle w:val="zCode"/>
        <w:rPr>
          <w:noProof/>
        </w:rPr>
      </w:pPr>
      <w:r>
        <w:rPr>
          <w:noProof/>
        </w:rPr>
        <w:t xml:space="preserve">    resetImageZoom(imageEl);</w:t>
      </w:r>
    </w:p>
    <w:p w14:paraId="24014FFB" w14:textId="77777777" w:rsidR="00D529A5" w:rsidRDefault="00D529A5" w:rsidP="00D529A5">
      <w:pPr>
        <w:pStyle w:val="zCode"/>
        <w:rPr>
          <w:noProof/>
        </w:rPr>
      </w:pPr>
      <w:r>
        <w:rPr>
          <w:noProof/>
        </w:rPr>
        <w:t xml:space="preserve">  }</w:t>
      </w:r>
    </w:p>
    <w:p w14:paraId="616615F1" w14:textId="77777777" w:rsidR="00D529A5" w:rsidRDefault="00D529A5" w:rsidP="00D529A5">
      <w:pPr>
        <w:pStyle w:val="zCode"/>
        <w:rPr>
          <w:noProof/>
        </w:rPr>
      </w:pPr>
      <w:r>
        <w:rPr>
          <w:noProof/>
        </w:rPr>
        <w:t>}</w:t>
      </w:r>
    </w:p>
    <w:p w14:paraId="24649C83" w14:textId="77777777" w:rsidR="00D529A5" w:rsidRDefault="00D529A5" w:rsidP="00D529A5">
      <w:pPr>
        <w:pStyle w:val="zCode"/>
        <w:rPr>
          <w:noProof/>
        </w:rPr>
      </w:pPr>
    </w:p>
    <w:p w14:paraId="42D51EE3" w14:textId="77777777" w:rsidR="00D529A5" w:rsidRDefault="00D529A5" w:rsidP="00D529A5">
      <w:pPr>
        <w:pStyle w:val="zCode"/>
        <w:rPr>
          <w:noProof/>
        </w:rPr>
      </w:pPr>
      <w:r>
        <w:rPr>
          <w:noProof/>
        </w:rPr>
        <w:t>function closeImgModal() {</w:t>
      </w:r>
    </w:p>
    <w:p w14:paraId="050EC761" w14:textId="77777777" w:rsidR="00D529A5" w:rsidRDefault="00D529A5" w:rsidP="00D529A5">
      <w:pPr>
        <w:pStyle w:val="zCode"/>
        <w:rPr>
          <w:noProof/>
        </w:rPr>
      </w:pPr>
      <w:r>
        <w:rPr>
          <w:noProof/>
        </w:rPr>
        <w:t xml:space="preserve">  const modalEl = document.getElementById("imageModal");</w:t>
      </w:r>
    </w:p>
    <w:p w14:paraId="230390B5" w14:textId="77777777" w:rsidR="00D529A5" w:rsidRDefault="00D529A5" w:rsidP="00D529A5">
      <w:pPr>
        <w:pStyle w:val="zCode"/>
        <w:rPr>
          <w:noProof/>
        </w:rPr>
      </w:pPr>
      <w:r>
        <w:rPr>
          <w:noProof/>
        </w:rPr>
        <w:t xml:space="preserve">  if (modalEl) {</w:t>
      </w:r>
    </w:p>
    <w:p w14:paraId="5AD339A2" w14:textId="77777777" w:rsidR="00D529A5" w:rsidRDefault="00D529A5" w:rsidP="00D529A5">
      <w:pPr>
        <w:pStyle w:val="zCode"/>
        <w:rPr>
          <w:noProof/>
        </w:rPr>
      </w:pPr>
      <w:r>
        <w:rPr>
          <w:noProof/>
        </w:rPr>
        <w:t xml:space="preserve">    modalEl.classList.remove("is-active");</w:t>
      </w:r>
    </w:p>
    <w:p w14:paraId="7456D96F" w14:textId="77777777" w:rsidR="00D529A5" w:rsidRDefault="00D529A5" w:rsidP="00D529A5">
      <w:pPr>
        <w:pStyle w:val="zCode"/>
        <w:rPr>
          <w:noProof/>
        </w:rPr>
      </w:pPr>
      <w:r>
        <w:rPr>
          <w:noProof/>
        </w:rPr>
        <w:t xml:space="preserve">  }</w:t>
      </w:r>
    </w:p>
    <w:p w14:paraId="42E07282" w14:textId="77777777" w:rsidR="00D529A5" w:rsidRDefault="00D529A5" w:rsidP="00D529A5">
      <w:pPr>
        <w:pStyle w:val="zCode"/>
        <w:rPr>
          <w:noProof/>
        </w:rPr>
      </w:pPr>
      <w:r>
        <w:rPr>
          <w:noProof/>
        </w:rPr>
        <w:t>}</w:t>
      </w:r>
    </w:p>
    <w:p w14:paraId="3795B061" w14:textId="77777777" w:rsidR="00D529A5" w:rsidRDefault="00D529A5" w:rsidP="00D529A5">
      <w:pPr>
        <w:pStyle w:val="zCode"/>
        <w:rPr>
          <w:noProof/>
        </w:rPr>
      </w:pPr>
    </w:p>
    <w:p w14:paraId="049C5A33" w14:textId="77777777" w:rsidR="00D529A5" w:rsidRPr="00DE07C4" w:rsidRDefault="00D529A5" w:rsidP="00D529A5">
      <w:pPr>
        <w:pStyle w:val="zCode"/>
        <w:rPr>
          <w:noProof/>
          <w:color w:val="538135" w:themeColor="accent6" w:themeShade="BF"/>
        </w:rPr>
      </w:pPr>
      <w:r w:rsidRPr="00DE07C4">
        <w:rPr>
          <w:noProof/>
          <w:color w:val="538135" w:themeColor="accent6" w:themeShade="BF"/>
        </w:rPr>
        <w:t>// zoom move reset</w:t>
      </w:r>
    </w:p>
    <w:p w14:paraId="7D3D0BA6" w14:textId="77777777" w:rsidR="00D529A5" w:rsidRDefault="00D529A5" w:rsidP="00D529A5">
      <w:pPr>
        <w:pStyle w:val="zCode"/>
        <w:rPr>
          <w:noProof/>
        </w:rPr>
      </w:pPr>
      <w:r>
        <w:rPr>
          <w:noProof/>
        </w:rPr>
        <w:t>function resetImageZoom(imageEl) {</w:t>
      </w:r>
    </w:p>
    <w:p w14:paraId="29F4D731" w14:textId="77777777" w:rsidR="00D529A5" w:rsidRDefault="00D529A5" w:rsidP="00D529A5">
      <w:pPr>
        <w:pStyle w:val="zCode"/>
        <w:rPr>
          <w:noProof/>
        </w:rPr>
      </w:pPr>
      <w:r>
        <w:rPr>
          <w:noProof/>
        </w:rPr>
        <w:t xml:space="preserve">  zoomLevel = 1;</w:t>
      </w:r>
    </w:p>
    <w:p w14:paraId="30F03E41" w14:textId="77777777" w:rsidR="00D529A5" w:rsidRDefault="00D529A5" w:rsidP="00D529A5">
      <w:pPr>
        <w:pStyle w:val="zCode"/>
        <w:rPr>
          <w:noProof/>
        </w:rPr>
      </w:pPr>
      <w:r>
        <w:rPr>
          <w:noProof/>
        </w:rPr>
        <w:t xml:space="preserve">  translateX = 0;</w:t>
      </w:r>
    </w:p>
    <w:p w14:paraId="0B911A16" w14:textId="77777777" w:rsidR="00D529A5" w:rsidRDefault="00D529A5" w:rsidP="00D529A5">
      <w:pPr>
        <w:pStyle w:val="zCode"/>
        <w:rPr>
          <w:noProof/>
        </w:rPr>
      </w:pPr>
      <w:r>
        <w:rPr>
          <w:noProof/>
        </w:rPr>
        <w:t xml:space="preserve">  translateY = 0;</w:t>
      </w:r>
    </w:p>
    <w:p w14:paraId="58A262A2" w14:textId="77777777" w:rsidR="00D529A5" w:rsidRDefault="00D529A5" w:rsidP="00D529A5">
      <w:pPr>
        <w:pStyle w:val="zCode"/>
        <w:rPr>
          <w:noProof/>
        </w:rPr>
      </w:pPr>
    </w:p>
    <w:p w14:paraId="68AEB3DF" w14:textId="77777777" w:rsidR="00D529A5" w:rsidRDefault="00D529A5" w:rsidP="00D529A5">
      <w:pPr>
        <w:pStyle w:val="zCode"/>
        <w:rPr>
          <w:noProof/>
        </w:rPr>
      </w:pPr>
      <w:r>
        <w:rPr>
          <w:noProof/>
        </w:rPr>
        <w:t xml:space="preserve">  imageEl.style.transform = "translate(0px, 0px) scale(1)";</w:t>
      </w:r>
    </w:p>
    <w:p w14:paraId="113755BF" w14:textId="77777777" w:rsidR="00D529A5" w:rsidRDefault="00D529A5" w:rsidP="00D529A5">
      <w:pPr>
        <w:pStyle w:val="zCode"/>
        <w:rPr>
          <w:noProof/>
        </w:rPr>
      </w:pPr>
      <w:r>
        <w:rPr>
          <w:noProof/>
        </w:rPr>
        <w:t xml:space="preserve">  imageEl.style.cursor = "zoom-in";</w:t>
      </w:r>
    </w:p>
    <w:p w14:paraId="12E12ACD" w14:textId="77777777" w:rsidR="00D529A5" w:rsidRDefault="00D529A5" w:rsidP="00D529A5">
      <w:pPr>
        <w:pStyle w:val="zCode"/>
        <w:rPr>
          <w:noProof/>
        </w:rPr>
      </w:pPr>
      <w:r>
        <w:rPr>
          <w:noProof/>
        </w:rPr>
        <w:t>}</w:t>
      </w:r>
    </w:p>
    <w:p w14:paraId="6333A69B" w14:textId="77777777" w:rsidR="00D529A5" w:rsidRDefault="00D529A5" w:rsidP="00D529A5">
      <w:pPr>
        <w:pStyle w:val="zCode"/>
        <w:rPr>
          <w:noProof/>
        </w:rPr>
      </w:pPr>
    </w:p>
    <w:p w14:paraId="4F8B619F" w14:textId="77777777" w:rsidR="00D529A5" w:rsidRPr="00DE07C4" w:rsidRDefault="00D529A5" w:rsidP="00D529A5">
      <w:pPr>
        <w:pStyle w:val="zCode"/>
        <w:rPr>
          <w:noProof/>
          <w:color w:val="538135" w:themeColor="accent6" w:themeShade="BF"/>
        </w:rPr>
      </w:pPr>
      <w:r w:rsidRPr="00DE07C4">
        <w:rPr>
          <w:noProof/>
          <w:color w:val="538135" w:themeColor="accent6" w:themeShade="BF"/>
        </w:rPr>
        <w:t>// fullscreen</w:t>
      </w:r>
    </w:p>
    <w:p w14:paraId="312CFE62" w14:textId="77777777" w:rsidR="00D529A5" w:rsidRDefault="00D529A5" w:rsidP="00D529A5">
      <w:pPr>
        <w:pStyle w:val="zCode"/>
        <w:rPr>
          <w:noProof/>
        </w:rPr>
      </w:pPr>
      <w:r>
        <w:rPr>
          <w:noProof/>
        </w:rPr>
        <w:t>async function toggleFullscreen() {</w:t>
      </w:r>
    </w:p>
    <w:p w14:paraId="2627C57A" w14:textId="77777777" w:rsidR="00D529A5" w:rsidRDefault="00D529A5" w:rsidP="00D529A5">
      <w:pPr>
        <w:pStyle w:val="zCode"/>
        <w:rPr>
          <w:noProof/>
        </w:rPr>
      </w:pPr>
      <w:r>
        <w:rPr>
          <w:noProof/>
        </w:rPr>
        <w:t xml:space="preserve">  const imageEl = document.getElementById("slideshowImage");</w:t>
      </w:r>
    </w:p>
    <w:p w14:paraId="5ECFA4EC" w14:textId="77777777" w:rsidR="00D529A5" w:rsidRDefault="00D529A5" w:rsidP="00D529A5">
      <w:pPr>
        <w:pStyle w:val="zCode"/>
        <w:rPr>
          <w:noProof/>
        </w:rPr>
      </w:pPr>
    </w:p>
    <w:p w14:paraId="5EF6D623" w14:textId="77777777" w:rsidR="00D529A5" w:rsidRDefault="00D529A5" w:rsidP="00D529A5">
      <w:pPr>
        <w:pStyle w:val="zCode"/>
        <w:rPr>
          <w:noProof/>
        </w:rPr>
      </w:pPr>
      <w:r>
        <w:rPr>
          <w:noProof/>
        </w:rPr>
        <w:t xml:space="preserve">  if (!imageEl) return;</w:t>
      </w:r>
    </w:p>
    <w:p w14:paraId="3E81E5D7" w14:textId="77777777" w:rsidR="00D529A5" w:rsidRDefault="00D529A5" w:rsidP="00D529A5">
      <w:pPr>
        <w:pStyle w:val="zCode"/>
        <w:rPr>
          <w:noProof/>
        </w:rPr>
      </w:pPr>
    </w:p>
    <w:p w14:paraId="185B3CE1" w14:textId="77777777" w:rsidR="00D529A5" w:rsidRDefault="00D529A5" w:rsidP="00D529A5">
      <w:pPr>
        <w:pStyle w:val="zCode"/>
        <w:rPr>
          <w:noProof/>
        </w:rPr>
      </w:pPr>
      <w:r>
        <w:rPr>
          <w:noProof/>
        </w:rPr>
        <w:t xml:space="preserve">  try {</w:t>
      </w:r>
    </w:p>
    <w:p w14:paraId="7F3B3A0F" w14:textId="77777777" w:rsidR="00D529A5" w:rsidRDefault="00D529A5" w:rsidP="00D529A5">
      <w:pPr>
        <w:pStyle w:val="zCode"/>
        <w:rPr>
          <w:noProof/>
        </w:rPr>
      </w:pPr>
      <w:r>
        <w:rPr>
          <w:noProof/>
        </w:rPr>
        <w:t xml:space="preserve">    if (!document.fullscreenElement) {</w:t>
      </w:r>
    </w:p>
    <w:p w14:paraId="1E2F45BE" w14:textId="77777777" w:rsidR="00D529A5" w:rsidRDefault="00D529A5" w:rsidP="00D529A5">
      <w:pPr>
        <w:pStyle w:val="zCode"/>
        <w:rPr>
          <w:noProof/>
        </w:rPr>
      </w:pPr>
      <w:r>
        <w:rPr>
          <w:noProof/>
        </w:rPr>
        <w:t xml:space="preserve">      await imageEl.requestFullscreen();</w:t>
      </w:r>
    </w:p>
    <w:p w14:paraId="169339E8" w14:textId="77777777" w:rsidR="00D529A5" w:rsidRDefault="00D529A5" w:rsidP="00D529A5">
      <w:pPr>
        <w:pStyle w:val="zCode"/>
        <w:rPr>
          <w:noProof/>
        </w:rPr>
      </w:pPr>
      <w:r>
        <w:rPr>
          <w:noProof/>
        </w:rPr>
        <w:t xml:space="preserve">    } else {</w:t>
      </w:r>
    </w:p>
    <w:p w14:paraId="29212F62" w14:textId="77777777" w:rsidR="00D529A5" w:rsidRDefault="00D529A5" w:rsidP="00D529A5">
      <w:pPr>
        <w:pStyle w:val="zCode"/>
        <w:rPr>
          <w:noProof/>
        </w:rPr>
      </w:pPr>
      <w:r>
        <w:rPr>
          <w:noProof/>
        </w:rPr>
        <w:t xml:space="preserve">      await document.exitFullscreen();</w:t>
      </w:r>
    </w:p>
    <w:p w14:paraId="79237B9E" w14:textId="77777777" w:rsidR="00D529A5" w:rsidRDefault="00D529A5" w:rsidP="00D529A5">
      <w:pPr>
        <w:pStyle w:val="zCode"/>
        <w:rPr>
          <w:noProof/>
        </w:rPr>
      </w:pPr>
      <w:r>
        <w:rPr>
          <w:noProof/>
        </w:rPr>
        <w:t xml:space="preserve">    }</w:t>
      </w:r>
    </w:p>
    <w:p w14:paraId="614A655E" w14:textId="77777777" w:rsidR="00D529A5" w:rsidRDefault="00D529A5" w:rsidP="00D529A5">
      <w:pPr>
        <w:pStyle w:val="zCode"/>
        <w:rPr>
          <w:noProof/>
        </w:rPr>
      </w:pPr>
      <w:r>
        <w:rPr>
          <w:noProof/>
        </w:rPr>
        <w:t xml:space="preserve">  } catch (error) {</w:t>
      </w:r>
    </w:p>
    <w:p w14:paraId="7E1FA27C" w14:textId="77777777" w:rsidR="00D529A5" w:rsidRDefault="00D529A5" w:rsidP="00D529A5">
      <w:pPr>
        <w:pStyle w:val="zCode"/>
        <w:rPr>
          <w:noProof/>
        </w:rPr>
      </w:pPr>
      <w:r>
        <w:rPr>
          <w:noProof/>
        </w:rPr>
        <w:t xml:space="preserve">    console.error("Fullscreen error:", error);</w:t>
      </w:r>
    </w:p>
    <w:p w14:paraId="1EA958FF" w14:textId="77777777" w:rsidR="00D529A5" w:rsidRDefault="00D529A5" w:rsidP="00D529A5">
      <w:pPr>
        <w:pStyle w:val="zCode"/>
        <w:rPr>
          <w:noProof/>
        </w:rPr>
      </w:pPr>
      <w:r>
        <w:rPr>
          <w:noProof/>
        </w:rPr>
        <w:t xml:space="preserve">  }</w:t>
      </w:r>
    </w:p>
    <w:p w14:paraId="648DADF9" w14:textId="61C8027B" w:rsidR="00810F93" w:rsidRDefault="00D529A5" w:rsidP="00D529A5">
      <w:pPr>
        <w:pStyle w:val="zCode"/>
        <w:rPr>
          <w:noProof/>
        </w:rPr>
      </w:pPr>
      <w:r>
        <w:rPr>
          <w:noProof/>
        </w:rPr>
        <w:t>}</w:t>
      </w:r>
    </w:p>
    <w:p w14:paraId="23EC45A4" w14:textId="568FB63B" w:rsidR="00DE07C4" w:rsidRDefault="00DE07C4" w:rsidP="00DE07C4">
      <w:pPr>
        <w:pStyle w:val="C2nd"/>
        <w:rPr>
          <w:noProof/>
        </w:rPr>
      </w:pPr>
      <w:bookmarkStart w:id="96" w:name="_Toc231258333"/>
      <w:r>
        <w:rPr>
          <w:noProof/>
        </w:rPr>
        <w:lastRenderedPageBreak/>
        <w:t>src/scss/components/_imageModal.scss</w:t>
      </w:r>
      <w:bookmarkEnd w:id="96"/>
    </w:p>
    <w:p w14:paraId="66EA54F6" w14:textId="73F9F69E" w:rsidR="00DE07C4" w:rsidRDefault="00DE07C4" w:rsidP="00D529A5">
      <w:pPr>
        <w:pStyle w:val="zCode"/>
        <w:rPr>
          <w:noProof/>
        </w:rPr>
      </w:pPr>
      <w:r>
        <w:rPr>
          <w:noProof/>
        </w:rPr>
        <w:drawing>
          <wp:inline distT="0" distB="0" distL="0" distR="0" wp14:anchorId="6A6F9C71" wp14:editId="21E89DC9">
            <wp:extent cx="5940425" cy="3110631"/>
            <wp:effectExtent l="0" t="0" r="3175" b="0"/>
            <wp:docPr id="57142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25221" name=""/>
                    <pic:cNvPicPr/>
                  </pic:nvPicPr>
                  <pic:blipFill rotWithShape="1">
                    <a:blip r:embed="rId144"/>
                    <a:srcRect b="23123"/>
                    <a:stretch>
                      <a:fillRect/>
                    </a:stretch>
                  </pic:blipFill>
                  <pic:spPr bwMode="auto">
                    <a:xfrm>
                      <a:off x="0" y="0"/>
                      <a:ext cx="5940425" cy="3110631"/>
                    </a:xfrm>
                    <a:prstGeom prst="rect">
                      <a:avLst/>
                    </a:prstGeom>
                    <a:ln>
                      <a:noFill/>
                    </a:ln>
                    <a:extLst>
                      <a:ext uri="{53640926-AAD7-44D8-BBD7-CCE9431645EC}">
                        <a14:shadowObscured xmlns:a14="http://schemas.microsoft.com/office/drawing/2010/main"/>
                      </a:ext>
                    </a:extLst>
                  </pic:spPr>
                </pic:pic>
              </a:graphicData>
            </a:graphic>
          </wp:inline>
        </w:drawing>
      </w:r>
    </w:p>
    <w:p w14:paraId="7569CCDE" w14:textId="77777777" w:rsidR="00DE07C4" w:rsidRPr="00DE07C4" w:rsidRDefault="00DE07C4" w:rsidP="00DE07C4">
      <w:pPr>
        <w:pStyle w:val="zCode"/>
        <w:rPr>
          <w:noProof/>
          <w:color w:val="538135" w:themeColor="accent6" w:themeShade="BF"/>
        </w:rPr>
      </w:pPr>
      <w:r w:rsidRPr="00DE07C4">
        <w:rPr>
          <w:noProof/>
          <w:color w:val="538135" w:themeColor="accent6" w:themeShade="BF"/>
        </w:rPr>
        <w:t>// Хүснэгт доторх зураг харуулах тоо бүхий жижиг дугуй</w:t>
      </w:r>
    </w:p>
    <w:p w14:paraId="10231457" w14:textId="77777777" w:rsidR="005A373C" w:rsidRDefault="005A373C" w:rsidP="005A373C">
      <w:pPr>
        <w:pStyle w:val="zCode"/>
        <w:rPr>
          <w:noProof/>
        </w:rPr>
      </w:pPr>
      <w:r>
        <w:rPr>
          <w:noProof/>
        </w:rPr>
        <w:t>.image-count-tag {</w:t>
      </w:r>
    </w:p>
    <w:p w14:paraId="2CD00069" w14:textId="77777777" w:rsidR="005A373C" w:rsidRDefault="005A373C" w:rsidP="005A373C">
      <w:pPr>
        <w:pStyle w:val="zCode"/>
        <w:rPr>
          <w:noProof/>
        </w:rPr>
      </w:pPr>
      <w:r>
        <w:rPr>
          <w:noProof/>
        </w:rPr>
        <w:t xml:space="preserve">  cursor: pointer;</w:t>
      </w:r>
    </w:p>
    <w:p w14:paraId="42AC7577" w14:textId="77777777" w:rsidR="005A373C" w:rsidRDefault="005A373C" w:rsidP="005A373C">
      <w:pPr>
        <w:pStyle w:val="zCode"/>
        <w:rPr>
          <w:noProof/>
        </w:rPr>
      </w:pPr>
      <w:r>
        <w:rPr>
          <w:noProof/>
        </w:rPr>
        <w:t xml:space="preserve">  text-align: center;</w:t>
      </w:r>
    </w:p>
    <w:p w14:paraId="6D232E58" w14:textId="77777777" w:rsidR="005A373C" w:rsidRDefault="005A373C" w:rsidP="005A373C">
      <w:pPr>
        <w:pStyle w:val="zCode"/>
        <w:rPr>
          <w:noProof/>
        </w:rPr>
      </w:pPr>
      <w:r>
        <w:rPr>
          <w:noProof/>
        </w:rPr>
        <w:t xml:space="preserve">  color: white;</w:t>
      </w:r>
    </w:p>
    <w:p w14:paraId="79B5D72F" w14:textId="77777777" w:rsidR="005A373C" w:rsidRDefault="005A373C" w:rsidP="005A373C">
      <w:pPr>
        <w:pStyle w:val="zCode"/>
        <w:rPr>
          <w:noProof/>
        </w:rPr>
      </w:pPr>
      <w:r>
        <w:rPr>
          <w:noProof/>
        </w:rPr>
        <w:t xml:space="preserve">  border-radius: 999px;</w:t>
      </w:r>
    </w:p>
    <w:p w14:paraId="500D1198" w14:textId="77777777" w:rsidR="005A373C" w:rsidRDefault="005A373C" w:rsidP="005A373C">
      <w:pPr>
        <w:pStyle w:val="zCode"/>
        <w:rPr>
          <w:noProof/>
        </w:rPr>
      </w:pPr>
    </w:p>
    <w:p w14:paraId="2068E73C" w14:textId="77777777" w:rsidR="005A373C" w:rsidRDefault="005A373C" w:rsidP="005A373C">
      <w:pPr>
        <w:pStyle w:val="zCode"/>
        <w:rPr>
          <w:noProof/>
        </w:rPr>
      </w:pPr>
      <w:r>
        <w:rPr>
          <w:noProof/>
        </w:rPr>
        <w:t xml:space="preserve">  &amp;:hover {</w:t>
      </w:r>
    </w:p>
    <w:p w14:paraId="737BBBAA" w14:textId="77777777" w:rsidR="005A373C" w:rsidRDefault="005A373C" w:rsidP="005A373C">
      <w:pPr>
        <w:pStyle w:val="zCode"/>
        <w:rPr>
          <w:noProof/>
        </w:rPr>
      </w:pPr>
      <w:r>
        <w:rPr>
          <w:noProof/>
        </w:rPr>
        <w:t xml:space="preserve">    background-color: $primaryColorDark; // арай бараан ногоон</w:t>
      </w:r>
    </w:p>
    <w:p w14:paraId="6CDB64E9" w14:textId="77777777" w:rsidR="005A373C" w:rsidRDefault="005A373C" w:rsidP="005A373C">
      <w:pPr>
        <w:pStyle w:val="zCode"/>
        <w:rPr>
          <w:noProof/>
        </w:rPr>
      </w:pPr>
      <w:r>
        <w:rPr>
          <w:noProof/>
        </w:rPr>
        <w:t xml:space="preserve">  }</w:t>
      </w:r>
    </w:p>
    <w:p w14:paraId="4E388EB8" w14:textId="37BB3E19" w:rsidR="00DE07C4" w:rsidRDefault="005A373C" w:rsidP="005A373C">
      <w:pPr>
        <w:pStyle w:val="zCode"/>
        <w:rPr>
          <w:noProof/>
        </w:rPr>
      </w:pPr>
      <w:r>
        <w:rPr>
          <w:noProof/>
        </w:rPr>
        <w:t>}</w:t>
      </w:r>
    </w:p>
    <w:p w14:paraId="2768D738" w14:textId="77777777" w:rsidR="005A373C" w:rsidRDefault="005A373C" w:rsidP="005A373C">
      <w:pPr>
        <w:pStyle w:val="zCode"/>
        <w:rPr>
          <w:noProof/>
        </w:rPr>
      </w:pPr>
    </w:p>
    <w:p w14:paraId="6AC8060D" w14:textId="77777777" w:rsidR="00DE07C4" w:rsidRPr="00DE07C4" w:rsidRDefault="00DE07C4" w:rsidP="00DE07C4">
      <w:pPr>
        <w:pStyle w:val="zCode"/>
        <w:rPr>
          <w:noProof/>
          <w:color w:val="538135" w:themeColor="accent6" w:themeShade="BF"/>
        </w:rPr>
      </w:pPr>
      <w:r w:rsidRPr="00DE07C4">
        <w:rPr>
          <w:noProof/>
          <w:color w:val="538135" w:themeColor="accent6" w:themeShade="BF"/>
        </w:rPr>
        <w:t>// Modal хэлбэржүүлэх</w:t>
      </w:r>
    </w:p>
    <w:p w14:paraId="169D1F6E" w14:textId="77777777" w:rsidR="00DE07C4" w:rsidRDefault="00DE07C4" w:rsidP="00DE07C4">
      <w:pPr>
        <w:pStyle w:val="zCode"/>
        <w:rPr>
          <w:noProof/>
        </w:rPr>
      </w:pPr>
      <w:r>
        <w:rPr>
          <w:noProof/>
        </w:rPr>
        <w:t>#imageModal {</w:t>
      </w:r>
    </w:p>
    <w:p w14:paraId="24CB786F" w14:textId="77777777" w:rsidR="00DE07C4" w:rsidRDefault="00DE07C4" w:rsidP="00DE07C4">
      <w:pPr>
        <w:pStyle w:val="zCode"/>
        <w:rPr>
          <w:noProof/>
        </w:rPr>
      </w:pPr>
      <w:r>
        <w:rPr>
          <w:noProof/>
        </w:rPr>
        <w:t xml:space="preserve">  .modal-card {</w:t>
      </w:r>
    </w:p>
    <w:p w14:paraId="2CD7FA04" w14:textId="77777777" w:rsidR="00DE07C4" w:rsidRDefault="00DE07C4" w:rsidP="00DE07C4">
      <w:pPr>
        <w:pStyle w:val="zCode"/>
        <w:rPr>
          <w:noProof/>
        </w:rPr>
      </w:pPr>
      <w:r>
        <w:rPr>
          <w:noProof/>
        </w:rPr>
        <w:t xml:space="preserve">    width: 640px;</w:t>
      </w:r>
    </w:p>
    <w:p w14:paraId="749F2E10" w14:textId="77777777" w:rsidR="00DE07C4" w:rsidRDefault="00DE07C4" w:rsidP="00DE07C4">
      <w:pPr>
        <w:pStyle w:val="zCode"/>
        <w:rPr>
          <w:noProof/>
        </w:rPr>
      </w:pPr>
      <w:r>
        <w:rPr>
          <w:noProof/>
        </w:rPr>
        <w:t xml:space="preserve">    border-radius: 16px;</w:t>
      </w:r>
    </w:p>
    <w:p w14:paraId="19B70803" w14:textId="77777777" w:rsidR="00DE07C4" w:rsidRDefault="00DE07C4" w:rsidP="00DE07C4">
      <w:pPr>
        <w:pStyle w:val="zCode"/>
        <w:rPr>
          <w:noProof/>
        </w:rPr>
      </w:pPr>
      <w:r>
        <w:rPr>
          <w:noProof/>
        </w:rPr>
        <w:t xml:space="preserve">    overflow: hidden;</w:t>
      </w:r>
    </w:p>
    <w:p w14:paraId="1DBB19A8" w14:textId="77777777" w:rsidR="00DE07C4" w:rsidRDefault="00DE07C4" w:rsidP="00DE07C4">
      <w:pPr>
        <w:pStyle w:val="zCode"/>
        <w:rPr>
          <w:noProof/>
        </w:rPr>
      </w:pPr>
      <w:r>
        <w:rPr>
          <w:noProof/>
        </w:rPr>
        <w:t xml:space="preserve">  }</w:t>
      </w:r>
    </w:p>
    <w:p w14:paraId="2DD40F35" w14:textId="77777777" w:rsidR="00DE07C4" w:rsidRDefault="00DE07C4" w:rsidP="00DE07C4">
      <w:pPr>
        <w:pStyle w:val="zCode"/>
        <w:rPr>
          <w:noProof/>
        </w:rPr>
      </w:pPr>
    </w:p>
    <w:p w14:paraId="3B58418A" w14:textId="77777777" w:rsidR="00DE07C4" w:rsidRDefault="00DE07C4" w:rsidP="00DE07C4">
      <w:pPr>
        <w:pStyle w:val="zCode"/>
        <w:rPr>
          <w:noProof/>
        </w:rPr>
      </w:pPr>
      <w:r>
        <w:rPr>
          <w:noProof/>
        </w:rPr>
        <w:t xml:space="preserve">  .modal-card-head {</w:t>
      </w:r>
    </w:p>
    <w:p w14:paraId="43D72A71" w14:textId="77777777" w:rsidR="00DE07C4" w:rsidRDefault="00DE07C4" w:rsidP="00DE07C4">
      <w:pPr>
        <w:pStyle w:val="zCode"/>
        <w:rPr>
          <w:noProof/>
        </w:rPr>
      </w:pPr>
      <w:r>
        <w:rPr>
          <w:noProof/>
        </w:rPr>
        <w:t xml:space="preserve">    padding: 1.2rem 1.5rem;</w:t>
      </w:r>
    </w:p>
    <w:p w14:paraId="30840CB0" w14:textId="77777777" w:rsidR="00DE07C4" w:rsidRDefault="00DE07C4" w:rsidP="00DE07C4">
      <w:pPr>
        <w:pStyle w:val="zCode"/>
        <w:rPr>
          <w:noProof/>
        </w:rPr>
      </w:pPr>
      <w:r>
        <w:rPr>
          <w:noProof/>
        </w:rPr>
        <w:t xml:space="preserve">  }</w:t>
      </w:r>
    </w:p>
    <w:p w14:paraId="54E79B65" w14:textId="77777777" w:rsidR="00DE07C4" w:rsidRDefault="00DE07C4" w:rsidP="00DE07C4">
      <w:pPr>
        <w:pStyle w:val="zCode"/>
        <w:rPr>
          <w:noProof/>
        </w:rPr>
      </w:pPr>
    </w:p>
    <w:p w14:paraId="54415B44" w14:textId="77777777" w:rsidR="00DE07C4" w:rsidRDefault="00DE07C4" w:rsidP="00DE07C4">
      <w:pPr>
        <w:pStyle w:val="zCode"/>
        <w:rPr>
          <w:noProof/>
        </w:rPr>
      </w:pPr>
      <w:r>
        <w:rPr>
          <w:noProof/>
        </w:rPr>
        <w:t xml:space="preserve">  .modal-card-body {</w:t>
      </w:r>
    </w:p>
    <w:p w14:paraId="6A5716EB" w14:textId="77777777" w:rsidR="00DE07C4" w:rsidRDefault="00DE07C4" w:rsidP="00DE07C4">
      <w:pPr>
        <w:pStyle w:val="zCode"/>
        <w:rPr>
          <w:noProof/>
        </w:rPr>
      </w:pPr>
      <w:r>
        <w:rPr>
          <w:noProof/>
        </w:rPr>
        <w:t xml:space="preserve">    padding: 1.5rem;</w:t>
      </w:r>
    </w:p>
    <w:p w14:paraId="2A171FB2" w14:textId="77777777" w:rsidR="00DE07C4" w:rsidRDefault="00DE07C4" w:rsidP="00DE07C4">
      <w:pPr>
        <w:pStyle w:val="zCode"/>
        <w:rPr>
          <w:noProof/>
        </w:rPr>
      </w:pPr>
      <w:r>
        <w:rPr>
          <w:noProof/>
        </w:rPr>
        <w:t xml:space="preserve">  }</w:t>
      </w:r>
    </w:p>
    <w:p w14:paraId="5427BFD6" w14:textId="77777777" w:rsidR="00DE07C4" w:rsidRDefault="00DE07C4" w:rsidP="00DE07C4">
      <w:pPr>
        <w:pStyle w:val="zCode"/>
        <w:rPr>
          <w:noProof/>
        </w:rPr>
      </w:pPr>
    </w:p>
    <w:p w14:paraId="13F75C39" w14:textId="77777777" w:rsidR="00DE07C4" w:rsidRDefault="00DE07C4" w:rsidP="00DE07C4">
      <w:pPr>
        <w:pStyle w:val="zCode"/>
        <w:rPr>
          <w:noProof/>
        </w:rPr>
      </w:pPr>
      <w:r>
        <w:rPr>
          <w:noProof/>
        </w:rPr>
        <w:t xml:space="preserve">  #slideshowImage {</w:t>
      </w:r>
    </w:p>
    <w:p w14:paraId="1399A444" w14:textId="77777777" w:rsidR="00DE07C4" w:rsidRDefault="00DE07C4" w:rsidP="00DE07C4">
      <w:pPr>
        <w:pStyle w:val="zCode"/>
        <w:rPr>
          <w:noProof/>
        </w:rPr>
      </w:pPr>
      <w:r>
        <w:rPr>
          <w:noProof/>
        </w:rPr>
        <w:t xml:space="preserve">    max-height: 52vh;</w:t>
      </w:r>
    </w:p>
    <w:p w14:paraId="083F88F7" w14:textId="77777777" w:rsidR="00DE07C4" w:rsidRDefault="00DE07C4" w:rsidP="00DE07C4">
      <w:pPr>
        <w:pStyle w:val="zCode"/>
        <w:rPr>
          <w:noProof/>
        </w:rPr>
      </w:pPr>
      <w:r>
        <w:rPr>
          <w:noProof/>
        </w:rPr>
        <w:t xml:space="preserve">    width: auto;</w:t>
      </w:r>
    </w:p>
    <w:p w14:paraId="0876316B" w14:textId="77777777" w:rsidR="00DE07C4" w:rsidRDefault="00DE07C4" w:rsidP="00DE07C4">
      <w:pPr>
        <w:pStyle w:val="zCode"/>
        <w:rPr>
          <w:noProof/>
        </w:rPr>
      </w:pPr>
      <w:r>
        <w:rPr>
          <w:noProof/>
        </w:rPr>
        <w:lastRenderedPageBreak/>
        <w:t xml:space="preserve">    object-fit: contain;</w:t>
      </w:r>
    </w:p>
    <w:p w14:paraId="39528680" w14:textId="77777777" w:rsidR="00DE07C4" w:rsidRDefault="00DE07C4" w:rsidP="00DE07C4">
      <w:pPr>
        <w:pStyle w:val="zCode"/>
        <w:rPr>
          <w:noProof/>
        </w:rPr>
      </w:pPr>
      <w:r>
        <w:rPr>
          <w:noProof/>
        </w:rPr>
        <w:t xml:space="preserve">    border-radius: 12px;</w:t>
      </w:r>
    </w:p>
    <w:p w14:paraId="2DFEB1EB" w14:textId="77777777" w:rsidR="00DE07C4" w:rsidRDefault="00DE07C4" w:rsidP="00DE07C4">
      <w:pPr>
        <w:pStyle w:val="zCode"/>
        <w:rPr>
          <w:noProof/>
        </w:rPr>
      </w:pPr>
      <w:r>
        <w:rPr>
          <w:noProof/>
        </w:rPr>
        <w:t xml:space="preserve">  }</w:t>
      </w:r>
    </w:p>
    <w:p w14:paraId="1EFC60E9" w14:textId="77777777" w:rsidR="00DE07C4" w:rsidRDefault="00DE07C4" w:rsidP="00DE07C4">
      <w:pPr>
        <w:pStyle w:val="zCode"/>
        <w:rPr>
          <w:noProof/>
        </w:rPr>
      </w:pPr>
      <w:r>
        <w:rPr>
          <w:noProof/>
        </w:rPr>
        <w:t>}</w:t>
      </w:r>
    </w:p>
    <w:p w14:paraId="531E8AA2" w14:textId="77777777" w:rsidR="00DE07C4" w:rsidRDefault="00DE07C4" w:rsidP="00DE07C4">
      <w:pPr>
        <w:pStyle w:val="zCode"/>
        <w:rPr>
          <w:noProof/>
        </w:rPr>
      </w:pPr>
    </w:p>
    <w:p w14:paraId="55B94756" w14:textId="77777777" w:rsidR="00DE07C4" w:rsidRPr="005A373C" w:rsidRDefault="00DE07C4" w:rsidP="00DE07C4">
      <w:pPr>
        <w:pStyle w:val="zCode"/>
        <w:rPr>
          <w:noProof/>
          <w:color w:val="538135" w:themeColor="accent6" w:themeShade="BF"/>
        </w:rPr>
      </w:pPr>
      <w:r w:rsidRPr="005A373C">
        <w:rPr>
          <w:noProof/>
          <w:color w:val="538135" w:themeColor="accent6" w:themeShade="BF"/>
        </w:rPr>
        <w:t>// Зураг дээр zoom хийх</w:t>
      </w:r>
    </w:p>
    <w:p w14:paraId="3FF289F4" w14:textId="77777777" w:rsidR="00DE07C4" w:rsidRDefault="00DE07C4" w:rsidP="00DE07C4">
      <w:pPr>
        <w:pStyle w:val="zCode"/>
        <w:rPr>
          <w:noProof/>
        </w:rPr>
      </w:pPr>
      <w:r>
        <w:rPr>
          <w:noProof/>
        </w:rPr>
        <w:t>.zoomable-image {</w:t>
      </w:r>
    </w:p>
    <w:p w14:paraId="56A33C11" w14:textId="77777777" w:rsidR="00DE07C4" w:rsidRDefault="00DE07C4" w:rsidP="00DE07C4">
      <w:pPr>
        <w:pStyle w:val="zCode"/>
        <w:rPr>
          <w:noProof/>
        </w:rPr>
      </w:pPr>
      <w:r>
        <w:rPr>
          <w:noProof/>
        </w:rPr>
        <w:t xml:space="preserve">  cursor: zoom-in;</w:t>
      </w:r>
    </w:p>
    <w:p w14:paraId="4F443DA1" w14:textId="77777777" w:rsidR="00DE07C4" w:rsidRDefault="00DE07C4" w:rsidP="00DE07C4">
      <w:pPr>
        <w:pStyle w:val="zCode"/>
        <w:rPr>
          <w:noProof/>
        </w:rPr>
      </w:pPr>
      <w:r>
        <w:rPr>
          <w:noProof/>
        </w:rPr>
        <w:t xml:space="preserve">  transition: transform 0.2s ease;</w:t>
      </w:r>
    </w:p>
    <w:p w14:paraId="07FD2115" w14:textId="77777777" w:rsidR="00DE07C4" w:rsidRDefault="00DE07C4" w:rsidP="00DE07C4">
      <w:pPr>
        <w:pStyle w:val="zCode"/>
        <w:rPr>
          <w:noProof/>
        </w:rPr>
      </w:pPr>
      <w:r>
        <w:rPr>
          <w:noProof/>
        </w:rPr>
        <w:t xml:space="preserve">  transform-origin: center center;</w:t>
      </w:r>
    </w:p>
    <w:p w14:paraId="14EAE312" w14:textId="77777777" w:rsidR="00DE07C4" w:rsidRDefault="00DE07C4" w:rsidP="00DE07C4">
      <w:pPr>
        <w:pStyle w:val="zCode"/>
        <w:rPr>
          <w:noProof/>
        </w:rPr>
      </w:pPr>
      <w:r>
        <w:rPr>
          <w:noProof/>
        </w:rPr>
        <w:t xml:space="preserve">  user-select: none;</w:t>
      </w:r>
    </w:p>
    <w:p w14:paraId="1215E51C" w14:textId="77777777" w:rsidR="00DE07C4" w:rsidRDefault="00DE07C4" w:rsidP="00DE07C4">
      <w:pPr>
        <w:pStyle w:val="zCode"/>
        <w:rPr>
          <w:noProof/>
        </w:rPr>
      </w:pPr>
      <w:r>
        <w:rPr>
          <w:noProof/>
        </w:rPr>
        <w:t>}</w:t>
      </w:r>
    </w:p>
    <w:p w14:paraId="6D032628" w14:textId="77777777" w:rsidR="00DE07C4" w:rsidRDefault="00DE07C4" w:rsidP="00DE07C4">
      <w:pPr>
        <w:pStyle w:val="zCode"/>
        <w:rPr>
          <w:noProof/>
        </w:rPr>
      </w:pPr>
    </w:p>
    <w:p w14:paraId="2CDBB535" w14:textId="77777777" w:rsidR="00DE07C4" w:rsidRPr="005A373C" w:rsidRDefault="00DE07C4" w:rsidP="00DE07C4">
      <w:pPr>
        <w:pStyle w:val="zCode"/>
        <w:rPr>
          <w:noProof/>
          <w:color w:val="538135" w:themeColor="accent6" w:themeShade="BF"/>
        </w:rPr>
      </w:pPr>
      <w:r w:rsidRPr="005A373C">
        <w:rPr>
          <w:noProof/>
          <w:color w:val="538135" w:themeColor="accent6" w:themeShade="BF"/>
        </w:rPr>
        <w:t>// fullscreen</w:t>
      </w:r>
    </w:p>
    <w:p w14:paraId="03C382A8" w14:textId="77777777" w:rsidR="00DE07C4" w:rsidRDefault="00DE07C4" w:rsidP="00DE07C4">
      <w:pPr>
        <w:pStyle w:val="zCode"/>
        <w:rPr>
          <w:noProof/>
        </w:rPr>
      </w:pPr>
      <w:r>
        <w:rPr>
          <w:noProof/>
        </w:rPr>
        <w:t>#fullscreenBtn {</w:t>
      </w:r>
    </w:p>
    <w:p w14:paraId="7E7816AF" w14:textId="77777777" w:rsidR="00DE07C4" w:rsidRDefault="00DE07C4" w:rsidP="00DE07C4">
      <w:pPr>
        <w:pStyle w:val="zCode"/>
        <w:rPr>
          <w:noProof/>
        </w:rPr>
      </w:pPr>
      <w:r>
        <w:rPr>
          <w:noProof/>
        </w:rPr>
        <w:t xml:space="preserve">  border: none;</w:t>
      </w:r>
    </w:p>
    <w:p w14:paraId="5520267B" w14:textId="600B257E" w:rsidR="00DE07C4" w:rsidRDefault="00DE07C4" w:rsidP="00DE07C4">
      <w:pPr>
        <w:pStyle w:val="zCode"/>
        <w:rPr>
          <w:noProof/>
        </w:rPr>
      </w:pPr>
      <w:r>
        <w:rPr>
          <w:noProof/>
        </w:rPr>
        <w:t>}</w:t>
      </w:r>
    </w:p>
    <w:p w14:paraId="7C8D2701" w14:textId="734BEE2E" w:rsidR="001326E6" w:rsidRDefault="001326E6" w:rsidP="00EA08FA">
      <w:pPr>
        <w:pStyle w:val="C2nd"/>
        <w:rPr>
          <w:noProof/>
        </w:rPr>
      </w:pPr>
      <w:bookmarkStart w:id="97" w:name="_Toc231258334"/>
      <w:r w:rsidRPr="008369B7">
        <w:t>src/js/pages/</w:t>
      </w:r>
      <w:r w:rsidRPr="001326E6">
        <w:t>searchPage</w:t>
      </w:r>
      <w:r w:rsidRPr="008369B7">
        <w:t>.js</w:t>
      </w:r>
      <w:r>
        <w:t xml:space="preserve"> </w:t>
      </w:r>
      <w:r w:rsidRPr="00993DEC">
        <w:t>шинэчил</w:t>
      </w:r>
      <w:bookmarkEnd w:id="97"/>
    </w:p>
    <w:p w14:paraId="5D3D0365" w14:textId="27859BF3" w:rsidR="00810F93" w:rsidRDefault="005A373C" w:rsidP="00B32692">
      <w:pPr>
        <w:pStyle w:val="zCode"/>
        <w:rPr>
          <w:noProof/>
        </w:rPr>
      </w:pPr>
      <w:r>
        <w:rPr>
          <w:noProof/>
        </w:rPr>
        <w:drawing>
          <wp:inline distT="0" distB="0" distL="0" distR="0" wp14:anchorId="4ABA6691" wp14:editId="2CD94DAC">
            <wp:extent cx="5940425" cy="2546959"/>
            <wp:effectExtent l="0" t="0" r="3175" b="6350"/>
            <wp:docPr id="69502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21379" name=""/>
                    <pic:cNvPicPr/>
                  </pic:nvPicPr>
                  <pic:blipFill rotWithShape="1">
                    <a:blip r:embed="rId145"/>
                    <a:srcRect b="23934"/>
                    <a:stretch>
                      <a:fillRect/>
                    </a:stretch>
                  </pic:blipFill>
                  <pic:spPr bwMode="auto">
                    <a:xfrm>
                      <a:off x="0" y="0"/>
                      <a:ext cx="5940425" cy="2546959"/>
                    </a:xfrm>
                    <a:prstGeom prst="rect">
                      <a:avLst/>
                    </a:prstGeom>
                    <a:ln>
                      <a:noFill/>
                    </a:ln>
                    <a:extLst>
                      <a:ext uri="{53640926-AAD7-44D8-BBD7-CCE9431645EC}">
                        <a14:shadowObscured xmlns:a14="http://schemas.microsoft.com/office/drawing/2010/main"/>
                      </a:ext>
                    </a:extLst>
                  </pic:spPr>
                </pic:pic>
              </a:graphicData>
            </a:graphic>
          </wp:inline>
        </w:drawing>
      </w:r>
    </w:p>
    <w:p w14:paraId="518CA7E4" w14:textId="77777777" w:rsidR="005A373C" w:rsidRDefault="005A373C" w:rsidP="005A373C">
      <w:pPr>
        <w:pStyle w:val="zCode"/>
        <w:rPr>
          <w:noProof/>
        </w:rPr>
      </w:pPr>
      <w:r>
        <w:rPr>
          <w:noProof/>
        </w:rPr>
        <w:t xml:space="preserve">import { getNutritions } from "../services/nutritionService.js"; </w:t>
      </w:r>
      <w:r w:rsidRPr="005A373C">
        <w:rPr>
          <w:noProof/>
          <w:color w:val="538135" w:themeColor="accent6" w:themeShade="BF"/>
        </w:rPr>
        <w:t>// Хоолны шим тэжээлийн өгөгдлийг авна.</w:t>
      </w:r>
    </w:p>
    <w:p w14:paraId="1C11B1D8" w14:textId="77777777" w:rsidR="005A373C" w:rsidRPr="005A373C" w:rsidRDefault="005A373C" w:rsidP="005A373C">
      <w:pPr>
        <w:pStyle w:val="zCode"/>
        <w:rPr>
          <w:noProof/>
          <w:sz w:val="16"/>
          <w:szCs w:val="16"/>
        </w:rPr>
      </w:pPr>
      <w:r w:rsidRPr="005A373C">
        <w:rPr>
          <w:noProof/>
          <w:sz w:val="18"/>
          <w:szCs w:val="18"/>
        </w:rPr>
        <w:t>import { buildFoodGroups, bindSearchEvents, renderDefaultTables, initNutritionData } from "../fn/foodSearchEvents.js";</w:t>
      </w:r>
      <w:r>
        <w:rPr>
          <w:noProof/>
        </w:rPr>
        <w:t xml:space="preserve"> </w:t>
      </w:r>
      <w:r w:rsidRPr="005A373C">
        <w:rPr>
          <w:noProof/>
          <w:color w:val="538135" w:themeColor="accent6" w:themeShade="BF"/>
          <w:sz w:val="16"/>
          <w:szCs w:val="16"/>
        </w:rPr>
        <w:t>// food_group бүрээр багцалсан food_code, food_name-үүдийг авна. Жишээ нь: "Cereals and Cereal products" → [{ food_code: "01_0106", food_name: "Barley flour, whole grain" }, ...]</w:t>
      </w:r>
    </w:p>
    <w:p w14:paraId="6DE0610A" w14:textId="77777777" w:rsidR="005A373C" w:rsidRDefault="005A373C" w:rsidP="005A373C">
      <w:pPr>
        <w:pStyle w:val="zCode"/>
        <w:rPr>
          <w:noProof/>
        </w:rPr>
      </w:pPr>
    </w:p>
    <w:p w14:paraId="53F7B7F7" w14:textId="77777777" w:rsidR="005A373C" w:rsidRPr="005A373C" w:rsidRDefault="005A373C" w:rsidP="005A373C">
      <w:pPr>
        <w:pStyle w:val="zCode"/>
        <w:rPr>
          <w:noProof/>
          <w:sz w:val="16"/>
          <w:szCs w:val="16"/>
        </w:rPr>
      </w:pPr>
      <w:r>
        <w:rPr>
          <w:noProof/>
        </w:rPr>
        <w:t xml:space="preserve">import { renderSidebarPageLayout } from "../layouts/sidebarPageLayout.js"; </w:t>
      </w:r>
      <w:r w:rsidRPr="005A373C">
        <w:rPr>
          <w:noProof/>
          <w:color w:val="538135" w:themeColor="accent6" w:themeShade="BF"/>
          <w:sz w:val="16"/>
          <w:szCs w:val="16"/>
        </w:rPr>
        <w:t>// Sidebar-тай хуудасны layout-г үүсгэх</w:t>
      </w:r>
    </w:p>
    <w:p w14:paraId="615957F8" w14:textId="77777777" w:rsidR="005A373C" w:rsidRDefault="005A373C" w:rsidP="005A373C">
      <w:pPr>
        <w:pStyle w:val="zCode"/>
        <w:rPr>
          <w:noProof/>
        </w:rPr>
      </w:pPr>
      <w:r>
        <w:rPr>
          <w:noProof/>
        </w:rPr>
        <w:t>import { bindSidebar, bindMenuListToggle } from "../fn/sidebarEvents.js";</w:t>
      </w:r>
    </w:p>
    <w:p w14:paraId="3B90ABBF" w14:textId="77777777" w:rsidR="005A373C" w:rsidRDefault="005A373C" w:rsidP="005A373C">
      <w:pPr>
        <w:pStyle w:val="zCode"/>
        <w:rPr>
          <w:noProof/>
        </w:rPr>
      </w:pPr>
    </w:p>
    <w:p w14:paraId="38199262" w14:textId="77777777" w:rsidR="005A373C" w:rsidRDefault="005A373C" w:rsidP="005A373C">
      <w:pPr>
        <w:pStyle w:val="zCode"/>
        <w:rPr>
          <w:noProof/>
        </w:rPr>
      </w:pPr>
      <w:r>
        <w:rPr>
          <w:noProof/>
        </w:rPr>
        <w:t>import { renderPageLayout } from "../layouts/pageLayout.js";</w:t>
      </w:r>
    </w:p>
    <w:p w14:paraId="481184D4" w14:textId="77777777" w:rsidR="005A373C" w:rsidRDefault="005A373C" w:rsidP="005A373C">
      <w:pPr>
        <w:pStyle w:val="zCode"/>
        <w:rPr>
          <w:noProof/>
        </w:rPr>
      </w:pPr>
      <w:r>
        <w:rPr>
          <w:noProof/>
        </w:rPr>
        <w:t>import { renderNotification } from "../layouts/notificationLayout.js";</w:t>
      </w:r>
    </w:p>
    <w:p w14:paraId="6321A0F0" w14:textId="77777777" w:rsidR="005A373C" w:rsidRDefault="005A373C" w:rsidP="005A373C">
      <w:pPr>
        <w:pStyle w:val="zCode"/>
        <w:rPr>
          <w:noProof/>
        </w:rPr>
      </w:pPr>
    </w:p>
    <w:p w14:paraId="1C2814EB" w14:textId="77777777" w:rsidR="005A373C" w:rsidRDefault="005A373C" w:rsidP="005A373C">
      <w:pPr>
        <w:pStyle w:val="zCode"/>
        <w:rPr>
          <w:noProof/>
        </w:rPr>
      </w:pPr>
      <w:r>
        <w:rPr>
          <w:noProof/>
        </w:rPr>
        <w:t>import { renderSearchFoodName } from "../components/searchFoodNameSidebar.js";</w:t>
      </w:r>
    </w:p>
    <w:p w14:paraId="48B74D44" w14:textId="77777777" w:rsidR="005A373C" w:rsidRDefault="005A373C" w:rsidP="005A373C">
      <w:pPr>
        <w:pStyle w:val="zCode"/>
        <w:rPr>
          <w:noProof/>
        </w:rPr>
      </w:pPr>
      <w:r>
        <w:rPr>
          <w:noProof/>
        </w:rPr>
        <w:t>import { renderSearchSettings } from "../components/searchSettingsSidebar.js";</w:t>
      </w:r>
    </w:p>
    <w:p w14:paraId="3B1C1800" w14:textId="77777777" w:rsidR="005A373C" w:rsidRDefault="005A373C" w:rsidP="005A373C">
      <w:pPr>
        <w:pStyle w:val="zCode"/>
        <w:rPr>
          <w:noProof/>
        </w:rPr>
      </w:pPr>
      <w:r>
        <w:rPr>
          <w:noProof/>
        </w:rPr>
        <w:t>import { renderFoodGroupList } from "../components/searchFoodGroupListSidebar.js";</w:t>
      </w:r>
    </w:p>
    <w:p w14:paraId="3FD179DD" w14:textId="77777777" w:rsidR="005A373C" w:rsidRDefault="005A373C" w:rsidP="005A373C">
      <w:pPr>
        <w:pStyle w:val="zCode"/>
        <w:rPr>
          <w:noProof/>
        </w:rPr>
      </w:pPr>
    </w:p>
    <w:p w14:paraId="623CE029" w14:textId="77777777" w:rsidR="005A373C" w:rsidRDefault="005A373C" w:rsidP="005A373C">
      <w:pPr>
        <w:pStyle w:val="zCode"/>
        <w:rPr>
          <w:noProof/>
        </w:rPr>
      </w:pPr>
      <w:r>
        <w:rPr>
          <w:noProof/>
        </w:rPr>
        <w:t xml:space="preserve">import { </w:t>
      </w:r>
      <w:r w:rsidRPr="005A373C">
        <w:rPr>
          <w:noProof/>
          <w:highlight w:val="yellow"/>
        </w:rPr>
        <w:t>loadImages</w:t>
      </w:r>
      <w:r>
        <w:rPr>
          <w:noProof/>
        </w:rPr>
        <w:t xml:space="preserve"> } from "../services/imageService.js";</w:t>
      </w:r>
    </w:p>
    <w:p w14:paraId="54706CAB" w14:textId="77777777" w:rsidR="005A373C" w:rsidRDefault="005A373C" w:rsidP="005A373C">
      <w:pPr>
        <w:pStyle w:val="zCode"/>
        <w:rPr>
          <w:noProof/>
        </w:rPr>
      </w:pPr>
      <w:r>
        <w:rPr>
          <w:noProof/>
        </w:rPr>
        <w:t xml:space="preserve">import { </w:t>
      </w:r>
      <w:r w:rsidRPr="005A373C">
        <w:rPr>
          <w:noProof/>
          <w:highlight w:val="yellow"/>
        </w:rPr>
        <w:t>renderImageModal</w:t>
      </w:r>
      <w:r>
        <w:rPr>
          <w:noProof/>
        </w:rPr>
        <w:t xml:space="preserve">, </w:t>
      </w:r>
      <w:r w:rsidRPr="005A373C">
        <w:rPr>
          <w:noProof/>
          <w:highlight w:val="yellow"/>
        </w:rPr>
        <w:t>bindImageModalEvents</w:t>
      </w:r>
      <w:r>
        <w:rPr>
          <w:noProof/>
        </w:rPr>
        <w:t xml:space="preserve"> } from "../components/imageModal.js";</w:t>
      </w:r>
    </w:p>
    <w:p w14:paraId="7805CBE9" w14:textId="77777777" w:rsidR="005A373C" w:rsidRDefault="005A373C" w:rsidP="005A373C">
      <w:pPr>
        <w:pStyle w:val="zCode"/>
        <w:rPr>
          <w:noProof/>
        </w:rPr>
      </w:pPr>
    </w:p>
    <w:p w14:paraId="116CAA26" w14:textId="77777777" w:rsidR="005A373C" w:rsidRPr="005A373C" w:rsidRDefault="005A373C" w:rsidP="005A373C">
      <w:pPr>
        <w:pStyle w:val="zCode"/>
        <w:rPr>
          <w:noProof/>
          <w:color w:val="EE0000"/>
        </w:rPr>
      </w:pPr>
      <w:r w:rsidRPr="005A373C">
        <w:rPr>
          <w:noProof/>
          <w:color w:val="EE0000"/>
        </w:rPr>
        <w:t>let imageModalBound = false;</w:t>
      </w:r>
    </w:p>
    <w:p w14:paraId="10C83B11" w14:textId="77777777" w:rsidR="005A373C" w:rsidRDefault="005A373C" w:rsidP="005A373C">
      <w:pPr>
        <w:pStyle w:val="zCode"/>
        <w:rPr>
          <w:noProof/>
        </w:rPr>
      </w:pPr>
    </w:p>
    <w:p w14:paraId="6C8EA4AF" w14:textId="77777777" w:rsidR="005A373C" w:rsidRDefault="005A373C" w:rsidP="005A373C">
      <w:pPr>
        <w:pStyle w:val="zCode"/>
        <w:rPr>
          <w:noProof/>
        </w:rPr>
      </w:pPr>
      <w:r>
        <w:rPr>
          <w:noProof/>
        </w:rPr>
        <w:t>export async function renderSearchPage() {</w:t>
      </w:r>
    </w:p>
    <w:p w14:paraId="3750BF8A" w14:textId="77777777" w:rsidR="005A373C" w:rsidRDefault="005A373C" w:rsidP="005A373C">
      <w:pPr>
        <w:pStyle w:val="zCode"/>
        <w:rPr>
          <w:noProof/>
        </w:rPr>
      </w:pPr>
      <w:r>
        <w:rPr>
          <w:noProof/>
        </w:rPr>
        <w:t xml:space="preserve">  const app = document.getElementById("app");</w:t>
      </w:r>
    </w:p>
    <w:p w14:paraId="2FD0F59D" w14:textId="77777777" w:rsidR="005A373C" w:rsidRDefault="005A373C" w:rsidP="005A373C">
      <w:pPr>
        <w:pStyle w:val="zCode"/>
        <w:rPr>
          <w:noProof/>
        </w:rPr>
      </w:pPr>
    </w:p>
    <w:p w14:paraId="7E6B51C3" w14:textId="77777777" w:rsidR="005A373C" w:rsidRDefault="005A373C" w:rsidP="005A373C">
      <w:pPr>
        <w:pStyle w:val="zCode"/>
        <w:rPr>
          <w:noProof/>
        </w:rPr>
      </w:pPr>
      <w:r>
        <w:rPr>
          <w:noProof/>
        </w:rPr>
        <w:t xml:space="preserve">  app.innerHTML = renderPageLayout({</w:t>
      </w:r>
    </w:p>
    <w:p w14:paraId="762C9BD9" w14:textId="77777777" w:rsidR="005A373C" w:rsidRDefault="005A373C" w:rsidP="005A373C">
      <w:pPr>
        <w:pStyle w:val="zCode"/>
        <w:rPr>
          <w:noProof/>
        </w:rPr>
      </w:pPr>
      <w:r>
        <w:rPr>
          <w:noProof/>
        </w:rPr>
        <w:t xml:space="preserve">    content: renderNotification("Loading data..."),</w:t>
      </w:r>
    </w:p>
    <w:p w14:paraId="2863D755" w14:textId="77777777" w:rsidR="005A373C" w:rsidRDefault="005A373C" w:rsidP="005A373C">
      <w:pPr>
        <w:pStyle w:val="zCode"/>
        <w:rPr>
          <w:noProof/>
        </w:rPr>
      </w:pPr>
      <w:r>
        <w:rPr>
          <w:noProof/>
        </w:rPr>
        <w:t xml:space="preserve">  });</w:t>
      </w:r>
    </w:p>
    <w:p w14:paraId="1948A954" w14:textId="77777777" w:rsidR="005A373C" w:rsidRDefault="005A373C" w:rsidP="005A373C">
      <w:pPr>
        <w:pStyle w:val="zCode"/>
        <w:rPr>
          <w:noProof/>
        </w:rPr>
      </w:pPr>
    </w:p>
    <w:p w14:paraId="1394C001" w14:textId="77777777" w:rsidR="005A373C" w:rsidRDefault="005A373C" w:rsidP="005A373C">
      <w:pPr>
        <w:pStyle w:val="zCode"/>
        <w:rPr>
          <w:noProof/>
        </w:rPr>
      </w:pPr>
      <w:r>
        <w:rPr>
          <w:noProof/>
        </w:rPr>
        <w:t xml:space="preserve">  try {</w:t>
      </w:r>
    </w:p>
    <w:p w14:paraId="4C969A96" w14:textId="77777777" w:rsidR="005A373C" w:rsidRDefault="005A373C" w:rsidP="005A373C">
      <w:pPr>
        <w:pStyle w:val="zCode"/>
        <w:rPr>
          <w:noProof/>
        </w:rPr>
      </w:pPr>
      <w:r>
        <w:rPr>
          <w:noProof/>
        </w:rPr>
        <w:t xml:space="preserve">    const nutritionData = await getNutritions(); </w:t>
      </w:r>
      <w:r w:rsidRPr="005A373C">
        <w:rPr>
          <w:noProof/>
          <w:color w:val="538135" w:themeColor="accent6" w:themeShade="BF"/>
        </w:rPr>
        <w:t>// Хүнсний найрлагын JSON өгөгдүүдлийг авна.</w:t>
      </w:r>
    </w:p>
    <w:p w14:paraId="48B55D7C" w14:textId="77777777" w:rsidR="005A373C" w:rsidRDefault="005A373C" w:rsidP="005A373C">
      <w:pPr>
        <w:pStyle w:val="zCode"/>
        <w:rPr>
          <w:noProof/>
        </w:rPr>
      </w:pPr>
      <w:r>
        <w:rPr>
          <w:noProof/>
        </w:rPr>
        <w:t xml:space="preserve">    </w:t>
      </w:r>
      <w:r w:rsidRPr="005A373C">
        <w:rPr>
          <w:noProof/>
          <w:color w:val="EE0000"/>
        </w:rPr>
        <w:t xml:space="preserve">await loadImages(); </w:t>
      </w:r>
      <w:r>
        <w:rPr>
          <w:noProof/>
        </w:rPr>
        <w:t xml:space="preserve">// </w:t>
      </w:r>
      <w:r w:rsidRPr="005A373C">
        <w:rPr>
          <w:noProof/>
          <w:color w:val="538135" w:themeColor="accent6" w:themeShade="BF"/>
        </w:rPr>
        <w:t>Зургийн JSON өгөгдлийг ачаална.</w:t>
      </w:r>
    </w:p>
    <w:p w14:paraId="70D03496" w14:textId="77777777" w:rsidR="005A373C" w:rsidRDefault="005A373C" w:rsidP="005A373C">
      <w:pPr>
        <w:pStyle w:val="zCode"/>
        <w:rPr>
          <w:noProof/>
        </w:rPr>
      </w:pPr>
      <w:r>
        <w:rPr>
          <w:noProof/>
        </w:rPr>
        <w:t xml:space="preserve">    initNutritionData(nutritionData);</w:t>
      </w:r>
    </w:p>
    <w:p w14:paraId="7E7E56D3" w14:textId="77777777" w:rsidR="005A373C" w:rsidRPr="005A373C" w:rsidRDefault="005A373C" w:rsidP="005A373C">
      <w:pPr>
        <w:pStyle w:val="zCode"/>
        <w:rPr>
          <w:noProof/>
          <w:color w:val="538135" w:themeColor="accent6" w:themeShade="BF"/>
          <w:sz w:val="16"/>
          <w:szCs w:val="16"/>
        </w:rPr>
      </w:pPr>
      <w:r>
        <w:rPr>
          <w:noProof/>
        </w:rPr>
        <w:t xml:space="preserve">    const groupedFoods = buildFoodGroups(nutritionData); </w:t>
      </w:r>
      <w:r w:rsidRPr="005A373C">
        <w:rPr>
          <w:noProof/>
          <w:color w:val="538135" w:themeColor="accent6" w:themeShade="BF"/>
          <w:sz w:val="16"/>
          <w:szCs w:val="16"/>
        </w:rPr>
        <w:t>// food_group бүрээр багцалсан food_code, food_name-үүдийг авна. Жишээ нь: "Cereals and Cereal products" → [{ food_code: "01_0106", food_name: "Barley flour, whole grain" }, ...]</w:t>
      </w:r>
    </w:p>
    <w:p w14:paraId="4FD5D210" w14:textId="77777777" w:rsidR="005A373C" w:rsidRDefault="005A373C" w:rsidP="005A373C">
      <w:pPr>
        <w:pStyle w:val="zCode"/>
        <w:rPr>
          <w:noProof/>
        </w:rPr>
      </w:pPr>
    </w:p>
    <w:p w14:paraId="58E8A1ED" w14:textId="77777777" w:rsidR="005A373C" w:rsidRDefault="005A373C" w:rsidP="005A373C">
      <w:pPr>
        <w:pStyle w:val="zCode"/>
        <w:rPr>
          <w:noProof/>
        </w:rPr>
      </w:pPr>
      <w:r>
        <w:rPr>
          <w:noProof/>
        </w:rPr>
        <w:t xml:space="preserve">    app.innerHTML =</w:t>
      </w:r>
    </w:p>
    <w:p w14:paraId="6F98F370" w14:textId="77777777" w:rsidR="005A373C" w:rsidRDefault="005A373C" w:rsidP="005A373C">
      <w:pPr>
        <w:pStyle w:val="zCode"/>
        <w:rPr>
          <w:noProof/>
        </w:rPr>
      </w:pPr>
      <w:r>
        <w:rPr>
          <w:noProof/>
        </w:rPr>
        <w:t xml:space="preserve">      renderSidebarPageLayout({</w:t>
      </w:r>
    </w:p>
    <w:p w14:paraId="59BFF092" w14:textId="77777777" w:rsidR="005A373C" w:rsidRPr="005A373C" w:rsidRDefault="005A373C" w:rsidP="005A373C">
      <w:pPr>
        <w:pStyle w:val="zCode"/>
        <w:rPr>
          <w:noProof/>
          <w:sz w:val="18"/>
          <w:szCs w:val="18"/>
        </w:rPr>
      </w:pPr>
      <w:r w:rsidRPr="005A373C">
        <w:rPr>
          <w:noProof/>
          <w:sz w:val="18"/>
          <w:szCs w:val="18"/>
        </w:rPr>
        <w:t xml:space="preserve">        sidebarContent: `${renderSearchFoodName()} ${renderSearchSettings()} ${renderFoodGroupList(groupedFoods)}`,</w:t>
      </w:r>
    </w:p>
    <w:p w14:paraId="337CE5A2" w14:textId="77777777" w:rsidR="005A373C" w:rsidRDefault="005A373C" w:rsidP="005A373C">
      <w:pPr>
        <w:pStyle w:val="zCode"/>
        <w:rPr>
          <w:noProof/>
        </w:rPr>
      </w:pPr>
      <w:r>
        <w:rPr>
          <w:noProof/>
        </w:rPr>
        <w:t xml:space="preserve">        pageId: "search",</w:t>
      </w:r>
    </w:p>
    <w:p w14:paraId="59825476" w14:textId="77777777" w:rsidR="005A373C" w:rsidRDefault="005A373C" w:rsidP="005A373C">
      <w:pPr>
        <w:pStyle w:val="zCode"/>
        <w:rPr>
          <w:noProof/>
        </w:rPr>
      </w:pPr>
      <w:r>
        <w:rPr>
          <w:noProof/>
        </w:rPr>
        <w:t xml:space="preserve">        pageTitle: "Food Composition Database",</w:t>
      </w:r>
    </w:p>
    <w:p w14:paraId="77EF202F" w14:textId="77777777" w:rsidR="005A373C" w:rsidRDefault="005A373C" w:rsidP="005A373C">
      <w:pPr>
        <w:pStyle w:val="zCode"/>
        <w:rPr>
          <w:noProof/>
        </w:rPr>
      </w:pPr>
      <w:r>
        <w:rPr>
          <w:noProof/>
        </w:rPr>
        <w:t xml:space="preserve">        mainContent: `</w:t>
      </w:r>
    </w:p>
    <w:p w14:paraId="2BB2ABCD" w14:textId="77777777" w:rsidR="005A373C" w:rsidRDefault="005A373C" w:rsidP="005A373C">
      <w:pPr>
        <w:pStyle w:val="zCode"/>
        <w:rPr>
          <w:noProof/>
        </w:rPr>
      </w:pPr>
      <w:r>
        <w:rPr>
          <w:noProof/>
        </w:rPr>
        <w:t xml:space="preserve">      &lt;div id="resultTbl"&gt;</w:t>
      </w:r>
    </w:p>
    <w:p w14:paraId="0075B3B7" w14:textId="77777777" w:rsidR="005A373C" w:rsidRDefault="005A373C" w:rsidP="005A373C">
      <w:pPr>
        <w:pStyle w:val="zCode"/>
        <w:rPr>
          <w:noProof/>
        </w:rPr>
      </w:pPr>
      <w:r>
        <w:rPr>
          <w:noProof/>
        </w:rPr>
        <w:t xml:space="preserve">        ${renderDefaultTables(nutritionData)}</w:t>
      </w:r>
    </w:p>
    <w:p w14:paraId="3E7C1799" w14:textId="77777777" w:rsidR="005A373C" w:rsidRDefault="005A373C" w:rsidP="005A373C">
      <w:pPr>
        <w:pStyle w:val="zCode"/>
        <w:rPr>
          <w:noProof/>
        </w:rPr>
      </w:pPr>
      <w:r>
        <w:rPr>
          <w:noProof/>
        </w:rPr>
        <w:t xml:space="preserve">      &lt;/div&gt;</w:t>
      </w:r>
    </w:p>
    <w:p w14:paraId="39A21130" w14:textId="77777777" w:rsidR="005A373C" w:rsidRDefault="005A373C" w:rsidP="005A373C">
      <w:pPr>
        <w:pStyle w:val="zCode"/>
        <w:rPr>
          <w:noProof/>
        </w:rPr>
      </w:pPr>
      <w:r>
        <w:rPr>
          <w:noProof/>
        </w:rPr>
        <w:t xml:space="preserve">    `,</w:t>
      </w:r>
    </w:p>
    <w:p w14:paraId="197A441E" w14:textId="77777777" w:rsidR="005A373C" w:rsidRDefault="005A373C" w:rsidP="005A373C">
      <w:pPr>
        <w:pStyle w:val="zCode"/>
        <w:rPr>
          <w:noProof/>
        </w:rPr>
      </w:pPr>
      <w:r>
        <w:rPr>
          <w:noProof/>
        </w:rPr>
        <w:t xml:space="preserve">      }) </w:t>
      </w:r>
      <w:r w:rsidRPr="005A373C">
        <w:rPr>
          <w:noProof/>
          <w:color w:val="EE0000"/>
        </w:rPr>
        <w:t>+ renderImageModal();</w:t>
      </w:r>
    </w:p>
    <w:p w14:paraId="0293F909" w14:textId="77777777" w:rsidR="005A373C" w:rsidRDefault="005A373C" w:rsidP="005A373C">
      <w:pPr>
        <w:pStyle w:val="zCode"/>
        <w:rPr>
          <w:noProof/>
        </w:rPr>
      </w:pPr>
    </w:p>
    <w:p w14:paraId="01C58259" w14:textId="77777777" w:rsidR="005A373C" w:rsidRDefault="005A373C" w:rsidP="005A373C">
      <w:pPr>
        <w:pStyle w:val="zCode"/>
        <w:rPr>
          <w:noProof/>
        </w:rPr>
      </w:pPr>
      <w:r>
        <w:rPr>
          <w:noProof/>
        </w:rPr>
        <w:t xml:space="preserve">    bindSidebar();</w:t>
      </w:r>
    </w:p>
    <w:p w14:paraId="11264D08" w14:textId="77777777" w:rsidR="005A373C" w:rsidRDefault="005A373C" w:rsidP="005A373C">
      <w:pPr>
        <w:pStyle w:val="zCode"/>
        <w:rPr>
          <w:noProof/>
        </w:rPr>
      </w:pPr>
      <w:r>
        <w:rPr>
          <w:noProof/>
        </w:rPr>
        <w:t xml:space="preserve">    bindMenuListToggle();</w:t>
      </w:r>
    </w:p>
    <w:p w14:paraId="0565D4F7" w14:textId="77777777" w:rsidR="005A373C" w:rsidRDefault="005A373C" w:rsidP="005A373C">
      <w:pPr>
        <w:pStyle w:val="zCode"/>
        <w:rPr>
          <w:noProof/>
        </w:rPr>
      </w:pPr>
      <w:r>
        <w:rPr>
          <w:noProof/>
        </w:rPr>
        <w:t xml:space="preserve">    bindSearchEvents();</w:t>
      </w:r>
    </w:p>
    <w:p w14:paraId="2EA7C844" w14:textId="77777777" w:rsidR="005A373C" w:rsidRDefault="005A373C" w:rsidP="005A373C">
      <w:pPr>
        <w:pStyle w:val="zCode"/>
        <w:rPr>
          <w:noProof/>
        </w:rPr>
      </w:pPr>
    </w:p>
    <w:p w14:paraId="75BA9363" w14:textId="77777777" w:rsidR="005A373C" w:rsidRPr="005A373C" w:rsidRDefault="005A373C" w:rsidP="005A373C">
      <w:pPr>
        <w:pStyle w:val="zCode"/>
        <w:rPr>
          <w:noProof/>
          <w:color w:val="EE0000"/>
        </w:rPr>
      </w:pPr>
      <w:r w:rsidRPr="005A373C">
        <w:rPr>
          <w:noProof/>
          <w:color w:val="EE0000"/>
        </w:rPr>
        <w:t xml:space="preserve">    if (!imageModalBound) {</w:t>
      </w:r>
    </w:p>
    <w:p w14:paraId="11B53DEB" w14:textId="77777777" w:rsidR="005A373C" w:rsidRPr="005A373C" w:rsidRDefault="005A373C" w:rsidP="005A373C">
      <w:pPr>
        <w:pStyle w:val="zCode"/>
        <w:rPr>
          <w:noProof/>
          <w:color w:val="EE0000"/>
        </w:rPr>
      </w:pPr>
      <w:r w:rsidRPr="005A373C">
        <w:rPr>
          <w:noProof/>
          <w:color w:val="EE0000"/>
        </w:rPr>
        <w:t xml:space="preserve">      bindImageModalEvents();</w:t>
      </w:r>
    </w:p>
    <w:p w14:paraId="71152B12" w14:textId="77777777" w:rsidR="005A373C" w:rsidRPr="005A373C" w:rsidRDefault="005A373C" w:rsidP="005A373C">
      <w:pPr>
        <w:pStyle w:val="zCode"/>
        <w:rPr>
          <w:noProof/>
          <w:color w:val="EE0000"/>
        </w:rPr>
      </w:pPr>
      <w:r w:rsidRPr="005A373C">
        <w:rPr>
          <w:noProof/>
          <w:color w:val="EE0000"/>
        </w:rPr>
        <w:t xml:space="preserve">      imageModalBound = true;</w:t>
      </w:r>
    </w:p>
    <w:p w14:paraId="54225569" w14:textId="77777777" w:rsidR="005A373C" w:rsidRPr="005A373C" w:rsidRDefault="005A373C" w:rsidP="005A373C">
      <w:pPr>
        <w:pStyle w:val="zCode"/>
        <w:rPr>
          <w:noProof/>
          <w:color w:val="EE0000"/>
        </w:rPr>
      </w:pPr>
      <w:r w:rsidRPr="005A373C">
        <w:rPr>
          <w:noProof/>
          <w:color w:val="EE0000"/>
        </w:rPr>
        <w:t xml:space="preserve">    }</w:t>
      </w:r>
    </w:p>
    <w:p w14:paraId="4433915C" w14:textId="77777777" w:rsidR="005A373C" w:rsidRDefault="005A373C" w:rsidP="005A373C">
      <w:pPr>
        <w:pStyle w:val="zCode"/>
        <w:rPr>
          <w:noProof/>
        </w:rPr>
      </w:pPr>
      <w:r>
        <w:rPr>
          <w:noProof/>
        </w:rPr>
        <w:t xml:space="preserve">  } catch (error) {</w:t>
      </w:r>
    </w:p>
    <w:p w14:paraId="095C45B3" w14:textId="77777777" w:rsidR="005A373C" w:rsidRDefault="005A373C" w:rsidP="005A373C">
      <w:pPr>
        <w:pStyle w:val="zCode"/>
        <w:rPr>
          <w:noProof/>
        </w:rPr>
      </w:pPr>
      <w:r>
        <w:rPr>
          <w:noProof/>
        </w:rPr>
        <w:t xml:space="preserve">    app.innerHTML = renderPageLayout({</w:t>
      </w:r>
    </w:p>
    <w:p w14:paraId="33EA9E3F" w14:textId="77777777" w:rsidR="005A373C" w:rsidRDefault="005A373C" w:rsidP="005A373C">
      <w:pPr>
        <w:pStyle w:val="zCode"/>
        <w:rPr>
          <w:noProof/>
        </w:rPr>
      </w:pPr>
      <w:r>
        <w:rPr>
          <w:noProof/>
        </w:rPr>
        <w:t xml:space="preserve">      content: renderNotification("Failed to load nutrition data.", "danger"),</w:t>
      </w:r>
    </w:p>
    <w:p w14:paraId="4AC5B5E5" w14:textId="77777777" w:rsidR="005A373C" w:rsidRDefault="005A373C" w:rsidP="005A373C">
      <w:pPr>
        <w:pStyle w:val="zCode"/>
        <w:rPr>
          <w:noProof/>
        </w:rPr>
      </w:pPr>
      <w:r>
        <w:rPr>
          <w:noProof/>
        </w:rPr>
        <w:t xml:space="preserve">    });</w:t>
      </w:r>
    </w:p>
    <w:p w14:paraId="1DDFF852" w14:textId="77777777" w:rsidR="005A373C" w:rsidRDefault="005A373C" w:rsidP="005A373C">
      <w:pPr>
        <w:pStyle w:val="zCode"/>
        <w:rPr>
          <w:noProof/>
        </w:rPr>
      </w:pPr>
      <w:r>
        <w:rPr>
          <w:noProof/>
        </w:rPr>
        <w:t xml:space="preserve">    console.error("Failed to load nutrition data:", error);</w:t>
      </w:r>
    </w:p>
    <w:p w14:paraId="34462B5F" w14:textId="77777777" w:rsidR="005A373C" w:rsidRDefault="005A373C" w:rsidP="005A373C">
      <w:pPr>
        <w:pStyle w:val="zCode"/>
        <w:rPr>
          <w:noProof/>
        </w:rPr>
      </w:pPr>
      <w:r>
        <w:rPr>
          <w:noProof/>
        </w:rPr>
        <w:t xml:space="preserve">  }</w:t>
      </w:r>
    </w:p>
    <w:p w14:paraId="17B3FB6F" w14:textId="02FA9D3A" w:rsidR="005A373C" w:rsidRDefault="005A373C" w:rsidP="005A373C">
      <w:pPr>
        <w:pStyle w:val="zCode"/>
        <w:rPr>
          <w:noProof/>
        </w:rPr>
      </w:pPr>
      <w:r>
        <w:rPr>
          <w:noProof/>
        </w:rPr>
        <w:t>}</w:t>
      </w:r>
    </w:p>
    <w:p w14:paraId="041EFCED" w14:textId="6249CA08" w:rsidR="00D13D05" w:rsidRDefault="00D13D05" w:rsidP="00D13D05">
      <w:pPr>
        <w:pStyle w:val="C2nd"/>
        <w:rPr>
          <w:noProof/>
        </w:rPr>
      </w:pPr>
      <w:bookmarkStart w:id="98" w:name="_Toc231258335"/>
      <w:r w:rsidRPr="00D13D05">
        <w:rPr>
          <w:rFonts w:eastAsia="SimSun"/>
          <w:shd w:val="clear" w:color="auto" w:fill="FFFFFF"/>
        </w:rPr>
        <w:t>git push origin master</w:t>
      </w:r>
      <w:bookmarkEnd w:id="98"/>
    </w:p>
    <w:p w14:paraId="7E2D0D17" w14:textId="77777777" w:rsidR="00D13D05" w:rsidRDefault="00D13D05" w:rsidP="00D13D05">
      <w:pPr>
        <w:pStyle w:val="zCode"/>
        <w:rPr>
          <w:noProof/>
        </w:rPr>
      </w:pPr>
      <w:r>
        <w:rPr>
          <w:noProof/>
        </w:rPr>
        <w:t>git status</w:t>
      </w:r>
    </w:p>
    <w:p w14:paraId="215C18FA" w14:textId="77777777" w:rsidR="00D13D05" w:rsidRDefault="00D13D05" w:rsidP="00D13D05">
      <w:pPr>
        <w:pStyle w:val="zCode"/>
        <w:rPr>
          <w:noProof/>
        </w:rPr>
      </w:pPr>
      <w:r>
        <w:rPr>
          <w:noProof/>
        </w:rPr>
        <w:t>git add -A</w:t>
      </w:r>
    </w:p>
    <w:p w14:paraId="6536FEC4" w14:textId="18090A15" w:rsidR="00D13D05" w:rsidRDefault="00D13D05" w:rsidP="00D13D05">
      <w:pPr>
        <w:pStyle w:val="zCode"/>
        <w:rPr>
          <w:noProof/>
        </w:rPr>
      </w:pPr>
      <w:r>
        <w:rPr>
          <w:noProof/>
        </w:rPr>
        <w:t>git commit -m ‘</w:t>
      </w:r>
      <w:r w:rsidRPr="00D13D05">
        <w:rPr>
          <w:noProof/>
          <w:color w:val="EE0000"/>
        </w:rPr>
        <w:t xml:space="preserve">searchPage.js </w:t>
      </w:r>
      <w:r w:rsidRPr="00D13D05">
        <w:rPr>
          <w:noProof/>
          <w:color w:val="EE0000"/>
          <w:lang w:val="en-US"/>
        </w:rPr>
        <w:t xml:space="preserve">дээр дээжийн зураг </w:t>
      </w:r>
      <w:r w:rsidRPr="00D13D05">
        <w:rPr>
          <w:noProof/>
          <w:color w:val="EE0000"/>
        </w:rPr>
        <w:t>шүүж харуулсан’</w:t>
      </w:r>
    </w:p>
    <w:p w14:paraId="326A0952" w14:textId="09D89E24" w:rsidR="005A373C" w:rsidRDefault="00D13D05" w:rsidP="00D13D05">
      <w:pPr>
        <w:pStyle w:val="zCode"/>
        <w:rPr>
          <w:noProof/>
        </w:rPr>
      </w:pPr>
      <w:r>
        <w:rPr>
          <w:noProof/>
        </w:rPr>
        <w:t>git push origin master</w:t>
      </w:r>
    </w:p>
    <w:p w14:paraId="40090092" w14:textId="46CEA99E" w:rsidR="005A373C" w:rsidRDefault="00BB3618" w:rsidP="00BB3618">
      <w:pPr>
        <w:pStyle w:val="C1st"/>
        <w:spacing w:before="240" w:after="120"/>
        <w:rPr>
          <w:noProof/>
        </w:rPr>
      </w:pPr>
      <w:bookmarkStart w:id="99" w:name="_Toc231258336"/>
      <w:r w:rsidRPr="00BB3618">
        <w:rPr>
          <w:noProof/>
        </w:rPr>
        <w:lastRenderedPageBreak/>
        <w:t xml:space="preserve">searchPage.js </w:t>
      </w:r>
      <w:r>
        <w:rPr>
          <w:noProof/>
        </w:rPr>
        <w:t>хэл солих</w:t>
      </w:r>
      <w:bookmarkEnd w:id="99"/>
    </w:p>
    <w:p w14:paraId="157266AC" w14:textId="539C1677" w:rsidR="00A40264" w:rsidRDefault="00F87F55" w:rsidP="00F87F55">
      <w:pPr>
        <w:pStyle w:val="zTxt"/>
        <w:rPr>
          <w:noProof/>
        </w:rPr>
      </w:pPr>
      <w:bookmarkStart w:id="100" w:name="_Hlk226813140"/>
      <w:r>
        <w:rPr>
          <w:noProof/>
        </w:rPr>
        <w:t xml:space="preserve">Монгол </w:t>
      </w:r>
      <w:r w:rsidR="00B220D9">
        <w:rPr>
          <w:noProof/>
        </w:rPr>
        <w:t xml:space="preserve">хэл рүү орчуулахын тулд эхлээд </w:t>
      </w:r>
      <w:r w:rsidR="00B220D9" w:rsidRPr="00B220D9">
        <w:rPr>
          <w:noProof/>
        </w:rPr>
        <w:t>nutritions</w:t>
      </w:r>
      <w:r w:rsidR="00B220D9">
        <w:rPr>
          <w:noProof/>
        </w:rPr>
        <w:t xml:space="preserve">.json өгөгдлийг </w:t>
      </w:r>
      <w:r>
        <w:rPr>
          <w:noProof/>
        </w:rPr>
        <w:t xml:space="preserve">дараах бүтэцтэй болгох шаардлагатай. </w:t>
      </w:r>
    </w:p>
    <w:p w14:paraId="1A748895" w14:textId="77777777" w:rsidR="00F87F55" w:rsidRPr="00F87F55" w:rsidRDefault="00F87F55" w:rsidP="00F87F55">
      <w:pPr>
        <w:pStyle w:val="zCode"/>
        <w:rPr>
          <w:noProof/>
          <w:lang w:val="en-US"/>
        </w:rPr>
      </w:pPr>
      <w:r w:rsidRPr="00F87F55">
        <w:rPr>
          <w:noProof/>
          <w:lang w:val="en-US"/>
        </w:rPr>
        <w:t>[</w:t>
      </w:r>
    </w:p>
    <w:p w14:paraId="03A869D7" w14:textId="77777777" w:rsidR="00F87F55" w:rsidRPr="00F87F55" w:rsidRDefault="00F87F55" w:rsidP="00F87F55">
      <w:pPr>
        <w:pStyle w:val="zCode"/>
        <w:rPr>
          <w:noProof/>
          <w:lang w:val="en-US"/>
        </w:rPr>
      </w:pPr>
      <w:r w:rsidRPr="00F87F55">
        <w:rPr>
          <w:noProof/>
          <w:lang w:val="en-US"/>
        </w:rPr>
        <w:t>  {</w:t>
      </w:r>
    </w:p>
    <w:p w14:paraId="6EF108F0" w14:textId="77777777" w:rsidR="00F87F55" w:rsidRPr="00F87F55" w:rsidRDefault="00F87F55" w:rsidP="00F87F55">
      <w:pPr>
        <w:pStyle w:val="zCode"/>
        <w:rPr>
          <w:noProof/>
          <w:lang w:val="en-US"/>
        </w:rPr>
      </w:pPr>
      <w:r w:rsidRPr="00F87F55">
        <w:rPr>
          <w:noProof/>
          <w:lang w:val="en-US"/>
        </w:rPr>
        <w:t>    "food_code": "01_0106",</w:t>
      </w:r>
    </w:p>
    <w:p w14:paraId="2FF0C2FE" w14:textId="77777777" w:rsidR="00F87F55" w:rsidRPr="00F87F55" w:rsidRDefault="00F87F55" w:rsidP="00F87F55">
      <w:pPr>
        <w:pStyle w:val="zCode"/>
        <w:rPr>
          <w:noProof/>
          <w:lang w:val="en-US"/>
        </w:rPr>
      </w:pPr>
      <w:r w:rsidRPr="00F87F55">
        <w:rPr>
          <w:noProof/>
          <w:lang w:val="en-US"/>
        </w:rPr>
        <w:t>    "food_group": {</w:t>
      </w:r>
    </w:p>
    <w:p w14:paraId="42756204" w14:textId="77777777" w:rsidR="00F87F55" w:rsidRPr="00F87F55" w:rsidRDefault="00F87F55" w:rsidP="00F87F55">
      <w:pPr>
        <w:pStyle w:val="zCode"/>
        <w:rPr>
          <w:noProof/>
          <w:lang w:val="en-US"/>
        </w:rPr>
      </w:pPr>
      <w:r w:rsidRPr="00F87F55">
        <w:rPr>
          <w:noProof/>
          <w:lang w:val="en-US"/>
        </w:rPr>
        <w:t xml:space="preserve">      </w:t>
      </w:r>
      <w:r w:rsidRPr="00F87F55">
        <w:rPr>
          <w:noProof/>
          <w:highlight w:val="yellow"/>
          <w:lang w:val="en-US"/>
        </w:rPr>
        <w:t>"en": "Cereals and Cereal products",</w:t>
      </w:r>
    </w:p>
    <w:p w14:paraId="2C3E01D4" w14:textId="77777777" w:rsidR="00F87F55" w:rsidRPr="00F87F55" w:rsidRDefault="00F87F55" w:rsidP="00F87F55">
      <w:pPr>
        <w:pStyle w:val="zCode"/>
        <w:rPr>
          <w:noProof/>
          <w:lang w:val="en-US"/>
        </w:rPr>
      </w:pPr>
      <w:r w:rsidRPr="00F87F55">
        <w:rPr>
          <w:noProof/>
          <w:lang w:val="en-US"/>
        </w:rPr>
        <w:t xml:space="preserve">      </w:t>
      </w:r>
      <w:r w:rsidRPr="00F87F55">
        <w:rPr>
          <w:noProof/>
          <w:highlight w:val="green"/>
          <w:lang w:val="en-US"/>
        </w:rPr>
        <w:t>"mn": "Үр тариа ба үр тариан бүтээгдэхүүн"</w:t>
      </w:r>
    </w:p>
    <w:p w14:paraId="61D8FBB4" w14:textId="77777777" w:rsidR="00F87F55" w:rsidRPr="00F87F55" w:rsidRDefault="00F87F55" w:rsidP="00F87F55">
      <w:pPr>
        <w:pStyle w:val="zCode"/>
        <w:rPr>
          <w:noProof/>
          <w:lang w:val="en-US"/>
        </w:rPr>
      </w:pPr>
      <w:r w:rsidRPr="00F87F55">
        <w:rPr>
          <w:noProof/>
          <w:lang w:val="en-US"/>
        </w:rPr>
        <w:t>    },</w:t>
      </w:r>
    </w:p>
    <w:p w14:paraId="5C3D127D" w14:textId="77777777" w:rsidR="00F87F55" w:rsidRPr="00F87F55" w:rsidRDefault="00F87F55" w:rsidP="00F87F55">
      <w:pPr>
        <w:pStyle w:val="zCode"/>
        <w:rPr>
          <w:noProof/>
          <w:lang w:val="en-US"/>
        </w:rPr>
      </w:pPr>
      <w:r w:rsidRPr="00F87F55">
        <w:rPr>
          <w:noProof/>
          <w:lang w:val="en-US"/>
        </w:rPr>
        <w:t>    "food_name": {</w:t>
      </w:r>
    </w:p>
    <w:p w14:paraId="2DFB270B" w14:textId="77777777" w:rsidR="00F87F55" w:rsidRPr="00F87F55" w:rsidRDefault="00F87F55" w:rsidP="00F87F55">
      <w:pPr>
        <w:pStyle w:val="zCode"/>
        <w:rPr>
          <w:noProof/>
          <w:lang w:val="en-US"/>
        </w:rPr>
      </w:pPr>
      <w:r w:rsidRPr="00F87F55">
        <w:rPr>
          <w:noProof/>
          <w:lang w:val="en-US"/>
        </w:rPr>
        <w:t xml:space="preserve">      </w:t>
      </w:r>
      <w:r w:rsidRPr="00F87F55">
        <w:rPr>
          <w:noProof/>
          <w:highlight w:val="yellow"/>
          <w:lang w:val="en-US"/>
        </w:rPr>
        <w:t>"en": "Barley flour, whole grain",</w:t>
      </w:r>
    </w:p>
    <w:p w14:paraId="17159E7A" w14:textId="77777777" w:rsidR="00F87F55" w:rsidRPr="00F87F55" w:rsidRDefault="00F87F55" w:rsidP="00F87F55">
      <w:pPr>
        <w:pStyle w:val="zCode"/>
        <w:rPr>
          <w:noProof/>
          <w:lang w:val="en-US"/>
        </w:rPr>
      </w:pPr>
      <w:r w:rsidRPr="00F87F55">
        <w:rPr>
          <w:noProof/>
          <w:lang w:val="en-US"/>
        </w:rPr>
        <w:t xml:space="preserve">      </w:t>
      </w:r>
      <w:r w:rsidRPr="00F87F55">
        <w:rPr>
          <w:noProof/>
          <w:highlight w:val="green"/>
          <w:lang w:val="en-US"/>
        </w:rPr>
        <w:t>"mn": "Арвайн эслэгт гурил"</w:t>
      </w:r>
    </w:p>
    <w:p w14:paraId="336D5AC1" w14:textId="77777777" w:rsidR="00F87F55" w:rsidRPr="00F87F55" w:rsidRDefault="00F87F55" w:rsidP="00F87F55">
      <w:pPr>
        <w:pStyle w:val="zCode"/>
        <w:rPr>
          <w:noProof/>
          <w:lang w:val="en-US"/>
        </w:rPr>
      </w:pPr>
      <w:r w:rsidRPr="00F87F55">
        <w:rPr>
          <w:noProof/>
          <w:lang w:val="en-US"/>
        </w:rPr>
        <w:t>    },</w:t>
      </w:r>
    </w:p>
    <w:p w14:paraId="053F6CF1" w14:textId="77777777" w:rsidR="00F87F55" w:rsidRPr="00F87F55" w:rsidRDefault="00F87F55" w:rsidP="00F87F55">
      <w:pPr>
        <w:pStyle w:val="zCode"/>
        <w:rPr>
          <w:noProof/>
          <w:lang w:val="en-US"/>
        </w:rPr>
      </w:pPr>
      <w:r w:rsidRPr="00F87F55">
        <w:rPr>
          <w:noProof/>
          <w:lang w:val="en-US"/>
        </w:rPr>
        <w:t>    "scientific_name": "Hordeum vulgare",</w:t>
      </w:r>
    </w:p>
    <w:p w14:paraId="6D431052" w14:textId="77777777" w:rsidR="00F87F55" w:rsidRPr="00F87F55" w:rsidRDefault="00F87F55" w:rsidP="00F87F55">
      <w:pPr>
        <w:pStyle w:val="zCode"/>
        <w:rPr>
          <w:noProof/>
          <w:lang w:val="en-US"/>
        </w:rPr>
      </w:pPr>
      <w:r w:rsidRPr="00F87F55">
        <w:rPr>
          <w:noProof/>
          <w:lang w:val="en-US"/>
        </w:rPr>
        <w:t>    "province": {</w:t>
      </w:r>
    </w:p>
    <w:p w14:paraId="40D61186" w14:textId="77777777" w:rsidR="00F87F55" w:rsidRPr="00F87F55" w:rsidRDefault="00F87F55" w:rsidP="00F87F55">
      <w:pPr>
        <w:pStyle w:val="zCode"/>
        <w:rPr>
          <w:noProof/>
          <w:lang w:val="en-US"/>
        </w:rPr>
      </w:pPr>
      <w:r w:rsidRPr="00F87F55">
        <w:rPr>
          <w:noProof/>
          <w:lang w:val="en-US"/>
        </w:rPr>
        <w:t xml:space="preserve">      </w:t>
      </w:r>
      <w:r w:rsidRPr="00F87F55">
        <w:rPr>
          <w:noProof/>
          <w:highlight w:val="yellow"/>
          <w:lang w:val="en-US"/>
        </w:rPr>
        <w:t>"en": "Uvs",</w:t>
      </w:r>
    </w:p>
    <w:p w14:paraId="6F6B25B5" w14:textId="77777777" w:rsidR="00F87F55" w:rsidRPr="00F87F55" w:rsidRDefault="00F87F55" w:rsidP="00F87F55">
      <w:pPr>
        <w:pStyle w:val="zCode"/>
        <w:rPr>
          <w:noProof/>
          <w:lang w:val="en-US"/>
        </w:rPr>
      </w:pPr>
      <w:r w:rsidRPr="00F87F55">
        <w:rPr>
          <w:noProof/>
          <w:lang w:val="en-US"/>
        </w:rPr>
        <w:t xml:space="preserve">      </w:t>
      </w:r>
      <w:r w:rsidRPr="00F87F55">
        <w:rPr>
          <w:noProof/>
          <w:highlight w:val="green"/>
          <w:lang w:val="en-US"/>
        </w:rPr>
        <w:t>"mn": "Увс"</w:t>
      </w:r>
    </w:p>
    <w:p w14:paraId="7C927D66" w14:textId="77777777" w:rsidR="00F87F55" w:rsidRPr="00F87F55" w:rsidRDefault="00F87F55" w:rsidP="00F87F55">
      <w:pPr>
        <w:pStyle w:val="zCode"/>
        <w:rPr>
          <w:noProof/>
          <w:lang w:val="en-US"/>
        </w:rPr>
      </w:pPr>
      <w:r w:rsidRPr="00F87F55">
        <w:rPr>
          <w:noProof/>
          <w:lang w:val="en-US"/>
        </w:rPr>
        <w:t>    },</w:t>
      </w:r>
    </w:p>
    <w:p w14:paraId="1AE19A95" w14:textId="77777777" w:rsidR="00F87F55" w:rsidRPr="00F87F55" w:rsidRDefault="00F87F55" w:rsidP="00F87F55">
      <w:pPr>
        <w:pStyle w:val="zCode"/>
        <w:rPr>
          <w:noProof/>
          <w:lang w:val="en-US"/>
        </w:rPr>
      </w:pPr>
      <w:r w:rsidRPr="00F87F55">
        <w:rPr>
          <w:noProof/>
          <w:lang w:val="en-US"/>
        </w:rPr>
        <w:t>    "proximates": {</w:t>
      </w:r>
    </w:p>
    <w:p w14:paraId="5BF40897" w14:textId="77777777" w:rsidR="00F87F55" w:rsidRPr="00F87F55" w:rsidRDefault="00F87F55" w:rsidP="00F87F55">
      <w:pPr>
        <w:pStyle w:val="zCode"/>
        <w:rPr>
          <w:noProof/>
          <w:lang w:val="en-US"/>
        </w:rPr>
      </w:pPr>
      <w:r w:rsidRPr="00F87F55">
        <w:rPr>
          <w:noProof/>
          <w:lang w:val="en-US"/>
        </w:rPr>
        <w:t>      "Energy (kcal)": 358,</w:t>
      </w:r>
    </w:p>
    <w:p w14:paraId="3BFA671E" w14:textId="77777777" w:rsidR="00F87F55" w:rsidRPr="00F87F55" w:rsidRDefault="00F87F55" w:rsidP="00F87F55">
      <w:pPr>
        <w:pStyle w:val="zCode"/>
        <w:rPr>
          <w:noProof/>
          <w:lang w:val="en-US"/>
        </w:rPr>
      </w:pPr>
      <w:r w:rsidRPr="00F87F55">
        <w:rPr>
          <w:noProof/>
          <w:lang w:val="en-US"/>
        </w:rPr>
        <w:t>      "Water (g)": 9.7,</w:t>
      </w:r>
    </w:p>
    <w:p w14:paraId="1052B0B5" w14:textId="77777777" w:rsidR="00F87F55" w:rsidRPr="00F87F55" w:rsidRDefault="00F87F55" w:rsidP="00F87F55">
      <w:pPr>
        <w:pStyle w:val="zCode"/>
        <w:rPr>
          <w:noProof/>
          <w:lang w:val="en-US"/>
        </w:rPr>
      </w:pPr>
      <w:r w:rsidRPr="00F87F55">
        <w:rPr>
          <w:noProof/>
          <w:lang w:val="en-US"/>
        </w:rPr>
        <w:t>      "Protein (g)": 12.05,</w:t>
      </w:r>
    </w:p>
    <w:p w14:paraId="4F51DC2E" w14:textId="77777777" w:rsidR="00F87F55" w:rsidRPr="00F87F55" w:rsidRDefault="00F87F55" w:rsidP="00F87F55">
      <w:pPr>
        <w:pStyle w:val="zCode"/>
        <w:rPr>
          <w:noProof/>
          <w:lang w:val="en-US"/>
        </w:rPr>
      </w:pPr>
      <w:r w:rsidRPr="00F87F55">
        <w:rPr>
          <w:noProof/>
          <w:lang w:val="en-US"/>
        </w:rPr>
        <w:t>      "Fat (g)": 0.55,</w:t>
      </w:r>
    </w:p>
    <w:p w14:paraId="1278B50B" w14:textId="77777777" w:rsidR="00F87F55" w:rsidRPr="00F87F55" w:rsidRDefault="00F87F55" w:rsidP="00F87F55">
      <w:pPr>
        <w:pStyle w:val="zCode"/>
        <w:rPr>
          <w:noProof/>
          <w:lang w:val="en-US"/>
        </w:rPr>
      </w:pPr>
      <w:r w:rsidRPr="00F87F55">
        <w:rPr>
          <w:noProof/>
          <w:lang w:val="en-US"/>
        </w:rPr>
        <w:t>      "Ash (g)": 1.59,</w:t>
      </w:r>
    </w:p>
    <w:p w14:paraId="3BC622CA" w14:textId="77777777" w:rsidR="00F87F55" w:rsidRPr="00F87F55" w:rsidRDefault="00F87F55" w:rsidP="00F87F55">
      <w:pPr>
        <w:pStyle w:val="zCode"/>
        <w:rPr>
          <w:noProof/>
          <w:lang w:val="en-US"/>
        </w:rPr>
      </w:pPr>
      <w:r w:rsidRPr="00F87F55">
        <w:rPr>
          <w:noProof/>
          <w:lang w:val="en-US"/>
        </w:rPr>
        <w:t>      "Carbohydrate (g)": 76.13</w:t>
      </w:r>
    </w:p>
    <w:p w14:paraId="3B317746" w14:textId="77777777" w:rsidR="00F87F55" w:rsidRPr="00F87F55" w:rsidRDefault="00F87F55" w:rsidP="00F87F55">
      <w:pPr>
        <w:pStyle w:val="zCode"/>
        <w:rPr>
          <w:noProof/>
          <w:lang w:val="en-US"/>
        </w:rPr>
      </w:pPr>
      <w:r w:rsidRPr="00F87F55">
        <w:rPr>
          <w:noProof/>
          <w:lang w:val="en-US"/>
        </w:rPr>
        <w:t>    },</w:t>
      </w:r>
    </w:p>
    <w:p w14:paraId="73B994BD" w14:textId="77777777" w:rsidR="00F87F55" w:rsidRPr="00F87F55" w:rsidRDefault="00F87F55" w:rsidP="00F87F55">
      <w:pPr>
        <w:pStyle w:val="zCode"/>
        <w:rPr>
          <w:noProof/>
          <w:lang w:val="en-US"/>
        </w:rPr>
      </w:pPr>
      <w:r w:rsidRPr="00F87F55">
        <w:rPr>
          <w:noProof/>
          <w:lang w:val="en-US"/>
        </w:rPr>
        <w:t>    "minerals": {</w:t>
      </w:r>
    </w:p>
    <w:p w14:paraId="318C0E79" w14:textId="77777777" w:rsidR="00F87F55" w:rsidRPr="00F87F55" w:rsidRDefault="00F87F55" w:rsidP="00F87F55">
      <w:pPr>
        <w:pStyle w:val="zCode"/>
        <w:rPr>
          <w:noProof/>
          <w:lang w:val="en-US"/>
        </w:rPr>
      </w:pPr>
      <w:r w:rsidRPr="00F87F55">
        <w:rPr>
          <w:noProof/>
          <w:lang w:val="en-US"/>
        </w:rPr>
        <w:t>      "Calcium (mg)": 100,</w:t>
      </w:r>
    </w:p>
    <w:p w14:paraId="6513FC84" w14:textId="77777777" w:rsidR="00F87F55" w:rsidRPr="00F87F55" w:rsidRDefault="00F87F55" w:rsidP="00F87F55">
      <w:pPr>
        <w:pStyle w:val="zCode"/>
        <w:rPr>
          <w:noProof/>
          <w:lang w:val="en-US"/>
        </w:rPr>
      </w:pPr>
      <w:r w:rsidRPr="00F87F55">
        <w:rPr>
          <w:noProof/>
          <w:lang w:val="en-US"/>
        </w:rPr>
        <w:t>      "Iron (mg)": 18.7,</w:t>
      </w:r>
    </w:p>
    <w:p w14:paraId="4ACB3582" w14:textId="77777777" w:rsidR="00F87F55" w:rsidRPr="00F87F55" w:rsidRDefault="00F87F55" w:rsidP="00F87F55">
      <w:pPr>
        <w:pStyle w:val="zCode"/>
        <w:rPr>
          <w:noProof/>
          <w:lang w:val="en-US"/>
        </w:rPr>
      </w:pPr>
      <w:r w:rsidRPr="00F87F55">
        <w:rPr>
          <w:noProof/>
          <w:lang w:val="en-US"/>
        </w:rPr>
        <w:t>      "Phosphorus (mg)": 24,</w:t>
      </w:r>
    </w:p>
    <w:p w14:paraId="70D0A918" w14:textId="77777777" w:rsidR="00F87F55" w:rsidRPr="00F87F55" w:rsidRDefault="00F87F55" w:rsidP="00F87F55">
      <w:pPr>
        <w:pStyle w:val="zCode"/>
        <w:rPr>
          <w:noProof/>
          <w:lang w:val="en-US"/>
        </w:rPr>
      </w:pPr>
      <w:r w:rsidRPr="00F87F55">
        <w:rPr>
          <w:noProof/>
          <w:lang w:val="en-US"/>
        </w:rPr>
        <w:t>      "Potassium (mg)": 7,</w:t>
      </w:r>
    </w:p>
    <w:p w14:paraId="0FF3FB01" w14:textId="77777777" w:rsidR="00F87F55" w:rsidRPr="00F87F55" w:rsidRDefault="00F87F55" w:rsidP="00F87F55">
      <w:pPr>
        <w:pStyle w:val="zCode"/>
        <w:rPr>
          <w:noProof/>
          <w:lang w:val="en-US"/>
        </w:rPr>
      </w:pPr>
      <w:r w:rsidRPr="00F87F55">
        <w:rPr>
          <w:noProof/>
          <w:lang w:val="en-US"/>
        </w:rPr>
        <w:t>      "Sodium (mg)": 2</w:t>
      </w:r>
    </w:p>
    <w:p w14:paraId="1DF0FD74" w14:textId="77777777" w:rsidR="00F87F55" w:rsidRPr="00F87F55" w:rsidRDefault="00F87F55" w:rsidP="00F87F55">
      <w:pPr>
        <w:pStyle w:val="zCode"/>
        <w:rPr>
          <w:noProof/>
          <w:lang w:val="en-US"/>
        </w:rPr>
      </w:pPr>
      <w:r w:rsidRPr="00F87F55">
        <w:rPr>
          <w:noProof/>
          <w:lang w:val="en-US"/>
        </w:rPr>
        <w:t>    },</w:t>
      </w:r>
    </w:p>
    <w:p w14:paraId="4138056F" w14:textId="77777777" w:rsidR="00F87F55" w:rsidRPr="00F87F55" w:rsidRDefault="00F87F55" w:rsidP="00F87F55">
      <w:pPr>
        <w:pStyle w:val="zCode"/>
        <w:rPr>
          <w:noProof/>
          <w:lang w:val="en-US"/>
        </w:rPr>
      </w:pPr>
      <w:r w:rsidRPr="00F87F55">
        <w:rPr>
          <w:noProof/>
          <w:lang w:val="en-US"/>
        </w:rPr>
        <w:t>    "vitamins": {</w:t>
      </w:r>
    </w:p>
    <w:p w14:paraId="1D35594E" w14:textId="77777777" w:rsidR="00F87F55" w:rsidRPr="00F87F55" w:rsidRDefault="00F87F55" w:rsidP="00F87F55">
      <w:pPr>
        <w:pStyle w:val="zCode"/>
        <w:rPr>
          <w:noProof/>
          <w:lang w:val="en-US"/>
        </w:rPr>
      </w:pPr>
      <w:r w:rsidRPr="00F87F55">
        <w:rPr>
          <w:noProof/>
          <w:lang w:val="en-US"/>
        </w:rPr>
        <w:t>      "Vitamin A (μg)": 1,</w:t>
      </w:r>
    </w:p>
    <w:p w14:paraId="22AFC0FB" w14:textId="77777777" w:rsidR="00F87F55" w:rsidRPr="00F87F55" w:rsidRDefault="00F87F55" w:rsidP="00F87F55">
      <w:pPr>
        <w:pStyle w:val="zCode"/>
        <w:rPr>
          <w:noProof/>
          <w:lang w:val="en-US"/>
        </w:rPr>
      </w:pPr>
      <w:r w:rsidRPr="00F87F55">
        <w:rPr>
          <w:noProof/>
          <w:lang w:val="en-US"/>
        </w:rPr>
        <w:t>      "Thiamin (mg)": 0.28,</w:t>
      </w:r>
    </w:p>
    <w:p w14:paraId="4B8B2723" w14:textId="77777777" w:rsidR="00F87F55" w:rsidRPr="00F87F55" w:rsidRDefault="00F87F55" w:rsidP="00F87F55">
      <w:pPr>
        <w:pStyle w:val="zCode"/>
        <w:rPr>
          <w:noProof/>
          <w:lang w:val="en-US"/>
        </w:rPr>
      </w:pPr>
      <w:r w:rsidRPr="00F87F55">
        <w:rPr>
          <w:noProof/>
          <w:lang w:val="en-US"/>
        </w:rPr>
        <w:t>      "Riboflavin (mg)": 0.11,</w:t>
      </w:r>
    </w:p>
    <w:p w14:paraId="34694E45" w14:textId="77777777" w:rsidR="00F87F55" w:rsidRPr="00F87F55" w:rsidRDefault="00F87F55" w:rsidP="00F87F55">
      <w:pPr>
        <w:pStyle w:val="zCode"/>
        <w:rPr>
          <w:noProof/>
          <w:lang w:val="en-US"/>
        </w:rPr>
      </w:pPr>
      <w:r w:rsidRPr="00F87F55">
        <w:rPr>
          <w:noProof/>
          <w:lang w:val="en-US"/>
        </w:rPr>
        <w:t>      "Vitamin C (mg)": 22.95,</w:t>
      </w:r>
    </w:p>
    <w:p w14:paraId="46EC7DC4" w14:textId="77777777" w:rsidR="00F87F55" w:rsidRPr="00F87F55" w:rsidRDefault="00F87F55" w:rsidP="00F87F55">
      <w:pPr>
        <w:pStyle w:val="zCode"/>
        <w:rPr>
          <w:noProof/>
          <w:lang w:val="en-US"/>
        </w:rPr>
      </w:pPr>
      <w:r w:rsidRPr="00F87F55">
        <w:rPr>
          <w:noProof/>
          <w:lang w:val="en-US"/>
        </w:rPr>
        <w:t>      "Refuse (%)": 0.0</w:t>
      </w:r>
    </w:p>
    <w:p w14:paraId="79A193BA" w14:textId="77777777" w:rsidR="00F87F55" w:rsidRPr="00F87F55" w:rsidRDefault="00F87F55" w:rsidP="00F87F55">
      <w:pPr>
        <w:pStyle w:val="zCode"/>
        <w:rPr>
          <w:noProof/>
          <w:lang w:val="en-US"/>
        </w:rPr>
      </w:pPr>
      <w:r w:rsidRPr="00F87F55">
        <w:rPr>
          <w:noProof/>
          <w:lang w:val="en-US"/>
        </w:rPr>
        <w:t>    },</w:t>
      </w:r>
    </w:p>
    <w:p w14:paraId="46AD4A5E" w14:textId="77777777" w:rsidR="00F87F55" w:rsidRPr="00F87F55" w:rsidRDefault="00F87F55" w:rsidP="00F87F55">
      <w:pPr>
        <w:pStyle w:val="zCode"/>
        <w:rPr>
          <w:noProof/>
          <w:lang w:val="en-US"/>
        </w:rPr>
      </w:pPr>
      <w:r w:rsidRPr="00F87F55">
        <w:rPr>
          <w:noProof/>
          <w:lang w:val="en-US"/>
        </w:rPr>
        <w:t>    "collection_information": {</w:t>
      </w:r>
    </w:p>
    <w:p w14:paraId="010AE579" w14:textId="77777777" w:rsidR="00F87F55" w:rsidRPr="00F87F55" w:rsidRDefault="00F87F55" w:rsidP="00F87F55">
      <w:pPr>
        <w:pStyle w:val="zCode"/>
        <w:rPr>
          <w:noProof/>
          <w:lang w:val="en-US"/>
        </w:rPr>
      </w:pPr>
      <w:r w:rsidRPr="00F87F55">
        <w:rPr>
          <w:noProof/>
          <w:lang w:val="en-US"/>
        </w:rPr>
        <w:t>      "Collection area": {</w:t>
      </w:r>
    </w:p>
    <w:p w14:paraId="1A1206F6" w14:textId="77777777" w:rsidR="00F87F55" w:rsidRPr="00F87F55" w:rsidRDefault="00F87F55" w:rsidP="00F87F55">
      <w:pPr>
        <w:pStyle w:val="zCode"/>
        <w:rPr>
          <w:noProof/>
          <w:lang w:val="en-US"/>
        </w:rPr>
      </w:pPr>
      <w:r w:rsidRPr="00F87F55">
        <w:rPr>
          <w:noProof/>
          <w:lang w:val="en-US"/>
        </w:rPr>
        <w:t xml:space="preserve">        </w:t>
      </w:r>
      <w:r w:rsidRPr="00F87F55">
        <w:rPr>
          <w:noProof/>
          <w:highlight w:val="yellow"/>
          <w:lang w:val="en-US"/>
        </w:rPr>
        <w:t>"en": "Uvs province, Uvs food JSC",</w:t>
      </w:r>
    </w:p>
    <w:p w14:paraId="40A1C118" w14:textId="77777777" w:rsidR="00F87F55" w:rsidRPr="00F87F55" w:rsidRDefault="00F87F55" w:rsidP="00F87F55">
      <w:pPr>
        <w:pStyle w:val="zCode"/>
        <w:rPr>
          <w:noProof/>
          <w:lang w:val="en-US"/>
        </w:rPr>
      </w:pPr>
      <w:r w:rsidRPr="00F87F55">
        <w:rPr>
          <w:noProof/>
          <w:lang w:val="en-US"/>
        </w:rPr>
        <w:t xml:space="preserve">        </w:t>
      </w:r>
      <w:r w:rsidRPr="00F87F55">
        <w:rPr>
          <w:noProof/>
          <w:highlight w:val="green"/>
          <w:lang w:val="en-US"/>
        </w:rPr>
        <w:t>"mn": "Увс аймаг, Увс хүнс ХХК"</w:t>
      </w:r>
    </w:p>
    <w:p w14:paraId="18797DC4" w14:textId="77777777" w:rsidR="00F87F55" w:rsidRPr="00F87F55" w:rsidRDefault="00F87F55" w:rsidP="00F87F55">
      <w:pPr>
        <w:pStyle w:val="zCode"/>
        <w:rPr>
          <w:noProof/>
          <w:lang w:val="en-US"/>
        </w:rPr>
      </w:pPr>
      <w:r w:rsidRPr="00F87F55">
        <w:rPr>
          <w:noProof/>
          <w:lang w:val="en-US"/>
        </w:rPr>
        <w:t>      },</w:t>
      </w:r>
    </w:p>
    <w:p w14:paraId="07DA814D" w14:textId="77777777" w:rsidR="00F87F55" w:rsidRPr="00F87F55" w:rsidRDefault="00F87F55" w:rsidP="00F87F55">
      <w:pPr>
        <w:pStyle w:val="zCode"/>
        <w:rPr>
          <w:noProof/>
          <w:lang w:val="en-US"/>
        </w:rPr>
      </w:pPr>
      <w:r w:rsidRPr="00F87F55">
        <w:rPr>
          <w:noProof/>
          <w:lang w:val="en-US"/>
        </w:rPr>
        <w:t>      "Collection date": "05.10.2021",</w:t>
      </w:r>
    </w:p>
    <w:p w14:paraId="649F2A2E" w14:textId="77777777" w:rsidR="00F87F55" w:rsidRPr="00F87F55" w:rsidRDefault="00F87F55" w:rsidP="00F87F55">
      <w:pPr>
        <w:pStyle w:val="zCode"/>
        <w:rPr>
          <w:noProof/>
          <w:lang w:val="en-US"/>
        </w:rPr>
      </w:pPr>
      <w:r w:rsidRPr="00F87F55">
        <w:rPr>
          <w:noProof/>
          <w:lang w:val="en-US"/>
        </w:rPr>
        <w:t>      "Basis of sample selection": {</w:t>
      </w:r>
    </w:p>
    <w:p w14:paraId="4922244A" w14:textId="77777777" w:rsidR="00F87F55" w:rsidRPr="00F87F55" w:rsidRDefault="00F87F55" w:rsidP="00F87F55">
      <w:pPr>
        <w:pStyle w:val="zCode"/>
        <w:rPr>
          <w:noProof/>
          <w:lang w:val="en-US"/>
        </w:rPr>
      </w:pPr>
      <w:r w:rsidRPr="00F87F55">
        <w:rPr>
          <w:noProof/>
          <w:lang w:val="en-US"/>
        </w:rPr>
        <w:t xml:space="preserve">        </w:t>
      </w:r>
      <w:r w:rsidRPr="00F87F55">
        <w:rPr>
          <w:noProof/>
          <w:highlight w:val="yellow"/>
          <w:lang w:val="en-US"/>
        </w:rPr>
        <w:t>"en": "Culture and customs",</w:t>
      </w:r>
    </w:p>
    <w:p w14:paraId="3DD71535" w14:textId="77777777" w:rsidR="00F87F55" w:rsidRPr="00F87F55" w:rsidRDefault="00F87F55" w:rsidP="00F87F55">
      <w:pPr>
        <w:pStyle w:val="zCode"/>
        <w:rPr>
          <w:noProof/>
          <w:lang w:val="en-US"/>
        </w:rPr>
      </w:pPr>
      <w:r w:rsidRPr="00F87F55">
        <w:rPr>
          <w:noProof/>
          <w:lang w:val="en-US"/>
        </w:rPr>
        <w:t xml:space="preserve">        </w:t>
      </w:r>
      <w:r w:rsidRPr="00F87F55">
        <w:rPr>
          <w:noProof/>
          <w:highlight w:val="green"/>
          <w:lang w:val="en-US"/>
        </w:rPr>
        <w:t>"mn": "Соёл ба зан заншил"</w:t>
      </w:r>
    </w:p>
    <w:p w14:paraId="7F55626C" w14:textId="77777777" w:rsidR="00F87F55" w:rsidRPr="00F87F55" w:rsidRDefault="00F87F55" w:rsidP="00F87F55">
      <w:pPr>
        <w:pStyle w:val="zCode"/>
        <w:rPr>
          <w:noProof/>
          <w:lang w:val="en-US"/>
        </w:rPr>
      </w:pPr>
      <w:r w:rsidRPr="00F87F55">
        <w:rPr>
          <w:noProof/>
          <w:lang w:val="en-US"/>
        </w:rPr>
        <w:t>      },</w:t>
      </w:r>
    </w:p>
    <w:p w14:paraId="09ADD714" w14:textId="77777777" w:rsidR="00F87F55" w:rsidRPr="00F87F55" w:rsidRDefault="00F87F55" w:rsidP="00F87F55">
      <w:pPr>
        <w:pStyle w:val="zCode"/>
        <w:rPr>
          <w:noProof/>
          <w:lang w:val="en-US"/>
        </w:rPr>
      </w:pPr>
      <w:r w:rsidRPr="00F87F55">
        <w:rPr>
          <w:noProof/>
          <w:lang w:val="en-US"/>
        </w:rPr>
        <w:lastRenderedPageBreak/>
        <w:t>      "Additional collection information": {</w:t>
      </w:r>
    </w:p>
    <w:p w14:paraId="6D20C7E5" w14:textId="77777777" w:rsidR="00F87F55" w:rsidRPr="00F87F55" w:rsidRDefault="00F87F55" w:rsidP="00F87F55">
      <w:pPr>
        <w:pStyle w:val="zCode"/>
        <w:rPr>
          <w:noProof/>
          <w:lang w:val="en-US"/>
        </w:rPr>
      </w:pPr>
      <w:r w:rsidRPr="00F87F55">
        <w:rPr>
          <w:noProof/>
          <w:lang w:val="en-US"/>
        </w:rPr>
        <w:t xml:space="preserve">        </w:t>
      </w:r>
      <w:r w:rsidRPr="00F87F55">
        <w:rPr>
          <w:noProof/>
          <w:highlight w:val="yellow"/>
          <w:lang w:val="en-US"/>
        </w:rPr>
        <w:t>"en": "Product name: Fiber barley  flour",</w:t>
      </w:r>
    </w:p>
    <w:p w14:paraId="1DA18DC9" w14:textId="77777777" w:rsidR="00F87F55" w:rsidRPr="00F87F55" w:rsidRDefault="00F87F55" w:rsidP="00F87F55">
      <w:pPr>
        <w:pStyle w:val="zCode"/>
        <w:rPr>
          <w:noProof/>
          <w:lang w:val="en-US"/>
        </w:rPr>
      </w:pPr>
      <w:r w:rsidRPr="00F87F55">
        <w:rPr>
          <w:noProof/>
          <w:lang w:val="en-US"/>
        </w:rPr>
        <w:t xml:space="preserve">        </w:t>
      </w:r>
      <w:r w:rsidRPr="00F87F55">
        <w:rPr>
          <w:noProof/>
          <w:highlight w:val="green"/>
          <w:lang w:val="en-US"/>
        </w:rPr>
        <w:t>"mn": "Бүтээгдэхүүний нэр: Эслэгтэй арвайн гурил"</w:t>
      </w:r>
    </w:p>
    <w:p w14:paraId="59C91995" w14:textId="77777777" w:rsidR="00F87F55" w:rsidRPr="00F87F55" w:rsidRDefault="00F87F55" w:rsidP="00F87F55">
      <w:pPr>
        <w:pStyle w:val="zCode"/>
        <w:rPr>
          <w:noProof/>
          <w:lang w:val="en-US"/>
        </w:rPr>
      </w:pPr>
      <w:r w:rsidRPr="00F87F55">
        <w:rPr>
          <w:noProof/>
          <w:lang w:val="en-US"/>
        </w:rPr>
        <w:t>      }</w:t>
      </w:r>
    </w:p>
    <w:p w14:paraId="12E74080" w14:textId="77777777" w:rsidR="00F87F55" w:rsidRPr="00F87F55" w:rsidRDefault="00F87F55" w:rsidP="00F87F55">
      <w:pPr>
        <w:pStyle w:val="zCode"/>
        <w:rPr>
          <w:noProof/>
          <w:lang w:val="en-US"/>
        </w:rPr>
      </w:pPr>
      <w:r w:rsidRPr="00F87F55">
        <w:rPr>
          <w:noProof/>
          <w:lang w:val="en-US"/>
        </w:rPr>
        <w:t>    },</w:t>
      </w:r>
    </w:p>
    <w:p w14:paraId="4CA21A08" w14:textId="77777777" w:rsidR="00F87F55" w:rsidRPr="00F87F55" w:rsidRDefault="00F87F55" w:rsidP="00F87F55">
      <w:pPr>
        <w:pStyle w:val="zCode"/>
        <w:rPr>
          <w:noProof/>
          <w:lang w:val="en-US"/>
        </w:rPr>
      </w:pPr>
      <w:r w:rsidRPr="00F87F55">
        <w:rPr>
          <w:noProof/>
          <w:lang w:val="en-US"/>
        </w:rPr>
        <w:t>    "edible_inedible_part": {</w:t>
      </w:r>
    </w:p>
    <w:p w14:paraId="01CD9334" w14:textId="77777777" w:rsidR="00F87F55" w:rsidRPr="00F87F55" w:rsidRDefault="00F87F55" w:rsidP="00F87F55">
      <w:pPr>
        <w:pStyle w:val="zCode"/>
        <w:rPr>
          <w:noProof/>
          <w:lang w:val="en-US"/>
        </w:rPr>
      </w:pPr>
      <w:r w:rsidRPr="00F87F55">
        <w:rPr>
          <w:noProof/>
          <w:lang w:val="en-US"/>
        </w:rPr>
        <w:t>      "Weight of whole part (g/1 piece)": "1000",</w:t>
      </w:r>
    </w:p>
    <w:p w14:paraId="4694F3C1" w14:textId="77777777" w:rsidR="00F87F55" w:rsidRPr="00F87F55" w:rsidRDefault="00F87F55" w:rsidP="00F87F55">
      <w:pPr>
        <w:pStyle w:val="zCode"/>
        <w:rPr>
          <w:noProof/>
          <w:lang w:val="en-US"/>
        </w:rPr>
      </w:pPr>
      <w:r w:rsidRPr="00F87F55">
        <w:rPr>
          <w:noProof/>
          <w:lang w:val="en-US"/>
        </w:rPr>
        <w:t>      "Weight of edible part (g/1 piece)": "1000",</w:t>
      </w:r>
    </w:p>
    <w:p w14:paraId="5B57FFFE" w14:textId="77777777" w:rsidR="00F87F55" w:rsidRPr="00F87F55" w:rsidRDefault="00F87F55" w:rsidP="00F87F55">
      <w:pPr>
        <w:pStyle w:val="zCode"/>
        <w:rPr>
          <w:noProof/>
          <w:lang w:val="en-US"/>
        </w:rPr>
      </w:pPr>
      <w:r w:rsidRPr="00F87F55">
        <w:rPr>
          <w:noProof/>
          <w:lang w:val="en-US"/>
        </w:rPr>
        <w:t>      "Inedible part (discarded part)": {</w:t>
      </w:r>
    </w:p>
    <w:p w14:paraId="5A048BB0" w14:textId="77777777" w:rsidR="00F87F55" w:rsidRPr="00F87F55" w:rsidRDefault="00F87F55" w:rsidP="00F87F55">
      <w:pPr>
        <w:pStyle w:val="zCode"/>
        <w:rPr>
          <w:noProof/>
          <w:lang w:val="en-US"/>
        </w:rPr>
      </w:pPr>
      <w:r w:rsidRPr="00F87F55">
        <w:rPr>
          <w:noProof/>
          <w:lang w:val="en-US"/>
        </w:rPr>
        <w:t xml:space="preserve">        </w:t>
      </w:r>
      <w:r w:rsidRPr="00F87F55">
        <w:rPr>
          <w:noProof/>
          <w:highlight w:val="yellow"/>
          <w:lang w:val="en-US"/>
        </w:rPr>
        <w:t>"en": "",</w:t>
      </w:r>
    </w:p>
    <w:p w14:paraId="7B6FC5A9" w14:textId="77777777" w:rsidR="00F87F55" w:rsidRPr="00F87F55" w:rsidRDefault="00F87F55" w:rsidP="00F87F55">
      <w:pPr>
        <w:pStyle w:val="zCode"/>
        <w:rPr>
          <w:noProof/>
          <w:lang w:val="en-US"/>
        </w:rPr>
      </w:pPr>
      <w:r w:rsidRPr="00F87F55">
        <w:rPr>
          <w:noProof/>
          <w:lang w:val="en-US"/>
        </w:rPr>
        <w:t xml:space="preserve">        </w:t>
      </w:r>
      <w:r w:rsidRPr="00F87F55">
        <w:rPr>
          <w:noProof/>
          <w:highlight w:val="green"/>
          <w:lang w:val="en-US"/>
        </w:rPr>
        <w:t>"mn": ""</w:t>
      </w:r>
    </w:p>
    <w:p w14:paraId="09FEE5B9" w14:textId="77777777" w:rsidR="00F87F55" w:rsidRPr="00F87F55" w:rsidRDefault="00F87F55" w:rsidP="00F87F55">
      <w:pPr>
        <w:pStyle w:val="zCode"/>
        <w:rPr>
          <w:noProof/>
          <w:lang w:val="en-US"/>
        </w:rPr>
      </w:pPr>
      <w:r w:rsidRPr="00F87F55">
        <w:rPr>
          <w:noProof/>
          <w:lang w:val="en-US"/>
        </w:rPr>
        <w:t>      },</w:t>
      </w:r>
    </w:p>
    <w:p w14:paraId="12BFB178" w14:textId="77777777" w:rsidR="00F87F55" w:rsidRPr="00F87F55" w:rsidRDefault="00F87F55" w:rsidP="00F87F55">
      <w:pPr>
        <w:pStyle w:val="zCode"/>
        <w:rPr>
          <w:noProof/>
          <w:lang w:val="en-US"/>
        </w:rPr>
      </w:pPr>
      <w:r w:rsidRPr="00F87F55">
        <w:rPr>
          <w:noProof/>
          <w:lang w:val="en-US"/>
        </w:rPr>
        <w:t>      "Weight of inedible part (g/1 piece)": null</w:t>
      </w:r>
    </w:p>
    <w:p w14:paraId="5F07F21A" w14:textId="77777777" w:rsidR="00F87F55" w:rsidRPr="00F87F55" w:rsidRDefault="00F87F55" w:rsidP="00F87F55">
      <w:pPr>
        <w:pStyle w:val="zCode"/>
        <w:rPr>
          <w:noProof/>
          <w:lang w:val="en-US"/>
        </w:rPr>
      </w:pPr>
      <w:r w:rsidRPr="00F87F55">
        <w:rPr>
          <w:noProof/>
          <w:lang w:val="en-US"/>
        </w:rPr>
        <w:t>    },</w:t>
      </w:r>
    </w:p>
    <w:p w14:paraId="4EDFC169" w14:textId="77777777" w:rsidR="00F87F55" w:rsidRPr="00F87F55" w:rsidRDefault="00F87F55" w:rsidP="00F87F55">
      <w:pPr>
        <w:pStyle w:val="zCode"/>
        <w:rPr>
          <w:noProof/>
          <w:lang w:val="en-US"/>
        </w:rPr>
      </w:pPr>
      <w:r w:rsidRPr="00F87F55">
        <w:rPr>
          <w:noProof/>
          <w:lang w:val="en-US"/>
        </w:rPr>
        <w:t>    "pretreatment_conditions": {</w:t>
      </w:r>
    </w:p>
    <w:p w14:paraId="790BBD8C" w14:textId="77777777" w:rsidR="00F87F55" w:rsidRPr="00F87F55" w:rsidRDefault="00F87F55" w:rsidP="00F87F55">
      <w:pPr>
        <w:pStyle w:val="zCode"/>
        <w:rPr>
          <w:noProof/>
          <w:lang w:val="en-US"/>
        </w:rPr>
      </w:pPr>
      <w:r w:rsidRPr="00F87F55">
        <w:rPr>
          <w:noProof/>
          <w:lang w:val="en-US"/>
        </w:rPr>
        <w:t>      "Cooking (processing) method": {</w:t>
      </w:r>
    </w:p>
    <w:p w14:paraId="52738CFC" w14:textId="77777777" w:rsidR="00F87F55" w:rsidRPr="00F87F55" w:rsidRDefault="00F87F55" w:rsidP="00F87F55">
      <w:pPr>
        <w:pStyle w:val="zCode"/>
        <w:rPr>
          <w:noProof/>
          <w:lang w:val="en-US"/>
        </w:rPr>
      </w:pPr>
      <w:r w:rsidRPr="00F87F55">
        <w:rPr>
          <w:noProof/>
          <w:lang w:val="en-US"/>
        </w:rPr>
        <w:t xml:space="preserve">        </w:t>
      </w:r>
      <w:r w:rsidRPr="00F87F55">
        <w:rPr>
          <w:noProof/>
          <w:highlight w:val="yellow"/>
          <w:lang w:val="en-US"/>
        </w:rPr>
        <w:t>"en": "",</w:t>
      </w:r>
    </w:p>
    <w:p w14:paraId="35F47364" w14:textId="77777777" w:rsidR="00F87F55" w:rsidRPr="00F87F55" w:rsidRDefault="00F87F55" w:rsidP="00F87F55">
      <w:pPr>
        <w:pStyle w:val="zCode"/>
        <w:rPr>
          <w:noProof/>
          <w:lang w:val="en-US"/>
        </w:rPr>
      </w:pPr>
      <w:r w:rsidRPr="00F87F55">
        <w:rPr>
          <w:noProof/>
          <w:lang w:val="en-US"/>
        </w:rPr>
        <w:t xml:space="preserve">        </w:t>
      </w:r>
      <w:r w:rsidRPr="00F87F55">
        <w:rPr>
          <w:noProof/>
          <w:highlight w:val="green"/>
          <w:lang w:val="en-US"/>
        </w:rPr>
        <w:t>"mn": ""</w:t>
      </w:r>
    </w:p>
    <w:p w14:paraId="7DFBA6FB" w14:textId="77777777" w:rsidR="00F87F55" w:rsidRPr="00F87F55" w:rsidRDefault="00F87F55" w:rsidP="00F87F55">
      <w:pPr>
        <w:pStyle w:val="zCode"/>
        <w:rPr>
          <w:noProof/>
          <w:lang w:val="en-US"/>
        </w:rPr>
      </w:pPr>
      <w:r w:rsidRPr="00F87F55">
        <w:rPr>
          <w:noProof/>
          <w:lang w:val="en-US"/>
        </w:rPr>
        <w:t>      },</w:t>
      </w:r>
    </w:p>
    <w:p w14:paraId="3A41DB5A" w14:textId="77777777" w:rsidR="00F87F55" w:rsidRPr="00F87F55" w:rsidRDefault="00F87F55" w:rsidP="00F87F55">
      <w:pPr>
        <w:pStyle w:val="zCode"/>
        <w:rPr>
          <w:noProof/>
          <w:lang w:val="en-US"/>
        </w:rPr>
      </w:pPr>
      <w:r w:rsidRPr="00F87F55">
        <w:rPr>
          <w:noProof/>
          <w:lang w:val="en-US"/>
        </w:rPr>
        <w:t>      "Other cooking (processing) conditions": {</w:t>
      </w:r>
    </w:p>
    <w:p w14:paraId="0B88E264" w14:textId="77777777" w:rsidR="00F87F55" w:rsidRPr="00F87F55" w:rsidRDefault="00F87F55" w:rsidP="00F87F55">
      <w:pPr>
        <w:pStyle w:val="zCode"/>
        <w:rPr>
          <w:noProof/>
          <w:lang w:val="en-US"/>
        </w:rPr>
      </w:pPr>
      <w:r w:rsidRPr="00F87F55">
        <w:rPr>
          <w:noProof/>
          <w:lang w:val="en-US"/>
        </w:rPr>
        <w:t xml:space="preserve">        </w:t>
      </w:r>
      <w:r w:rsidRPr="00F87F55">
        <w:rPr>
          <w:noProof/>
          <w:highlight w:val="yellow"/>
          <w:lang w:val="en-US"/>
        </w:rPr>
        <w:t>"en": "",</w:t>
      </w:r>
    </w:p>
    <w:p w14:paraId="1D61CFE0" w14:textId="77777777" w:rsidR="00F87F55" w:rsidRPr="00F87F55" w:rsidRDefault="00F87F55" w:rsidP="00F87F55">
      <w:pPr>
        <w:pStyle w:val="zCode"/>
        <w:rPr>
          <w:noProof/>
          <w:lang w:val="en-US"/>
        </w:rPr>
      </w:pPr>
      <w:r w:rsidRPr="00F87F55">
        <w:rPr>
          <w:noProof/>
          <w:lang w:val="en-US"/>
        </w:rPr>
        <w:t>        "mn": ""</w:t>
      </w:r>
    </w:p>
    <w:p w14:paraId="4C708B08" w14:textId="77777777" w:rsidR="00F87F55" w:rsidRPr="00F87F55" w:rsidRDefault="00F87F55" w:rsidP="00F87F55">
      <w:pPr>
        <w:pStyle w:val="zCode"/>
        <w:rPr>
          <w:noProof/>
          <w:lang w:val="en-US"/>
        </w:rPr>
      </w:pPr>
      <w:r w:rsidRPr="00F87F55">
        <w:rPr>
          <w:noProof/>
          <w:lang w:val="en-US"/>
        </w:rPr>
        <w:t>      },</w:t>
      </w:r>
    </w:p>
    <w:p w14:paraId="149296C3" w14:textId="77777777" w:rsidR="00F87F55" w:rsidRPr="00F87F55" w:rsidRDefault="00F87F55" w:rsidP="00F87F55">
      <w:pPr>
        <w:pStyle w:val="zCode"/>
        <w:rPr>
          <w:noProof/>
          <w:lang w:val="en-US"/>
        </w:rPr>
      </w:pPr>
      <w:r w:rsidRPr="00F87F55">
        <w:rPr>
          <w:noProof/>
          <w:lang w:val="en-US"/>
        </w:rPr>
        <w:t>      "Reference for condition setting": {</w:t>
      </w:r>
    </w:p>
    <w:p w14:paraId="56AE7D0C" w14:textId="77777777" w:rsidR="00F87F55" w:rsidRPr="00F87F55" w:rsidRDefault="00F87F55" w:rsidP="00F87F55">
      <w:pPr>
        <w:pStyle w:val="zCode"/>
        <w:rPr>
          <w:noProof/>
          <w:lang w:val="en-US"/>
        </w:rPr>
      </w:pPr>
      <w:r w:rsidRPr="00F87F55">
        <w:rPr>
          <w:noProof/>
          <w:lang w:val="en-US"/>
        </w:rPr>
        <w:t xml:space="preserve">        </w:t>
      </w:r>
      <w:r w:rsidRPr="00F87F55">
        <w:rPr>
          <w:noProof/>
          <w:highlight w:val="yellow"/>
          <w:lang w:val="en-US"/>
        </w:rPr>
        <w:t>"en": "",</w:t>
      </w:r>
    </w:p>
    <w:p w14:paraId="7F0016C3" w14:textId="77777777" w:rsidR="00F87F55" w:rsidRPr="00F87F55" w:rsidRDefault="00F87F55" w:rsidP="00F87F55">
      <w:pPr>
        <w:pStyle w:val="zCode"/>
        <w:rPr>
          <w:noProof/>
          <w:lang w:val="en-US"/>
        </w:rPr>
      </w:pPr>
      <w:r w:rsidRPr="00F87F55">
        <w:rPr>
          <w:noProof/>
          <w:lang w:val="en-US"/>
        </w:rPr>
        <w:t xml:space="preserve">        </w:t>
      </w:r>
      <w:r w:rsidRPr="00F87F55">
        <w:rPr>
          <w:noProof/>
          <w:highlight w:val="green"/>
          <w:lang w:val="en-US"/>
        </w:rPr>
        <w:t>"mn": ""</w:t>
      </w:r>
    </w:p>
    <w:p w14:paraId="41763C23" w14:textId="77777777" w:rsidR="00F87F55" w:rsidRPr="00F87F55" w:rsidRDefault="00F87F55" w:rsidP="00F87F55">
      <w:pPr>
        <w:pStyle w:val="zCode"/>
        <w:rPr>
          <w:noProof/>
          <w:lang w:val="en-US"/>
        </w:rPr>
      </w:pPr>
      <w:r w:rsidRPr="00F87F55">
        <w:rPr>
          <w:noProof/>
          <w:lang w:val="en-US"/>
        </w:rPr>
        <w:t>      }</w:t>
      </w:r>
    </w:p>
    <w:p w14:paraId="6FEDE9F2" w14:textId="77777777" w:rsidR="00F87F55" w:rsidRPr="00F87F55" w:rsidRDefault="00F87F55" w:rsidP="00F87F55">
      <w:pPr>
        <w:pStyle w:val="zCode"/>
        <w:rPr>
          <w:noProof/>
          <w:lang w:val="en-US"/>
        </w:rPr>
      </w:pPr>
      <w:r w:rsidRPr="00F87F55">
        <w:rPr>
          <w:noProof/>
          <w:lang w:val="en-US"/>
        </w:rPr>
        <w:t>    }</w:t>
      </w:r>
    </w:p>
    <w:p w14:paraId="1534E3F3" w14:textId="77777777" w:rsidR="00F87F55" w:rsidRPr="00F87F55" w:rsidRDefault="00F87F55" w:rsidP="00F87F55">
      <w:pPr>
        <w:pStyle w:val="zCode"/>
        <w:rPr>
          <w:noProof/>
          <w:lang w:val="en-US"/>
        </w:rPr>
      </w:pPr>
      <w:r w:rsidRPr="00F87F55">
        <w:rPr>
          <w:noProof/>
          <w:lang w:val="en-US"/>
        </w:rPr>
        <w:t>  },</w:t>
      </w:r>
    </w:p>
    <w:p w14:paraId="793E161E" w14:textId="77777777" w:rsidR="00F87F55" w:rsidRPr="00F87F55" w:rsidRDefault="00F87F55" w:rsidP="00F87F55">
      <w:pPr>
        <w:pStyle w:val="zCode"/>
        <w:rPr>
          <w:noProof/>
          <w:lang w:val="en-US"/>
        </w:rPr>
      </w:pPr>
      <w:r w:rsidRPr="00F87F55">
        <w:rPr>
          <w:noProof/>
          <w:lang w:val="en-US"/>
        </w:rPr>
        <w:t>]</w:t>
      </w:r>
    </w:p>
    <w:p w14:paraId="67FE077A" w14:textId="02E34ED6" w:rsidR="00F87F55" w:rsidRPr="00F87F55" w:rsidRDefault="00F87F55" w:rsidP="00F87F55">
      <w:pPr>
        <w:pStyle w:val="zTxtContinue"/>
        <w:rPr>
          <w:noProof/>
        </w:rPr>
      </w:pPr>
      <w:r>
        <w:rPr>
          <w:noProof/>
        </w:rPr>
        <w:t xml:space="preserve">Нийт 99 дээжийн мэдээлэл байгаа тул </w:t>
      </w:r>
      <w:r w:rsidRPr="00F87F55">
        <w:rPr>
          <w:noProof/>
        </w:rPr>
        <w:t>src/tools/convertNutritionsEnMn.js</w:t>
      </w:r>
      <w:r>
        <w:rPr>
          <w:noProof/>
        </w:rPr>
        <w:t xml:space="preserve"> файл үүсгэж хөрвүүлсэн. Хөрвүүлэхийн тулд </w:t>
      </w:r>
      <w:r w:rsidRPr="00F87F55">
        <w:rPr>
          <w:noProof/>
          <w:lang w:val="en-US"/>
        </w:rPr>
        <w:t>food_group</w:t>
      </w:r>
      <w:r>
        <w:rPr>
          <w:noProof/>
          <w:lang w:val="en-US"/>
        </w:rPr>
        <w:t xml:space="preserve">, </w:t>
      </w:r>
      <w:r w:rsidRPr="00F87F55">
        <w:rPr>
          <w:noProof/>
          <w:lang w:val="en-US"/>
        </w:rPr>
        <w:t>province</w:t>
      </w:r>
      <w:r>
        <w:rPr>
          <w:noProof/>
          <w:lang w:val="en-US"/>
        </w:rPr>
        <w:t xml:space="preserve">, </w:t>
      </w:r>
      <w:r w:rsidRPr="00F87F55">
        <w:rPr>
          <w:noProof/>
        </w:rPr>
        <w:t>Collection area</w:t>
      </w:r>
      <w:r>
        <w:rPr>
          <w:noProof/>
        </w:rPr>
        <w:t xml:space="preserve"> гэх мэт талбарууд</w:t>
      </w:r>
      <w:r w:rsidR="00376AD5">
        <w:rPr>
          <w:noProof/>
        </w:rPr>
        <w:t>ын утгуудыг орчуулав.</w:t>
      </w:r>
    </w:p>
    <w:p w14:paraId="682027CE" w14:textId="145ECD1A" w:rsidR="00F87F55" w:rsidRPr="00F87F55" w:rsidRDefault="00376AD5" w:rsidP="00376AD5">
      <w:pPr>
        <w:pStyle w:val="zCode"/>
        <w:rPr>
          <w:noProof/>
        </w:rPr>
      </w:pPr>
      <w:r>
        <w:rPr>
          <w:noProof/>
        </w:rPr>
        <w:drawing>
          <wp:inline distT="0" distB="0" distL="0" distR="0" wp14:anchorId="13EF1D2A" wp14:editId="5829860F">
            <wp:extent cx="5940425" cy="3176270"/>
            <wp:effectExtent l="0" t="0" r="3175" b="5080"/>
            <wp:docPr id="11017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0295" name=""/>
                    <pic:cNvPicPr/>
                  </pic:nvPicPr>
                  <pic:blipFill>
                    <a:blip r:embed="rId146"/>
                    <a:stretch>
                      <a:fillRect/>
                    </a:stretch>
                  </pic:blipFill>
                  <pic:spPr>
                    <a:xfrm>
                      <a:off x="0" y="0"/>
                      <a:ext cx="5940425" cy="3176270"/>
                    </a:xfrm>
                    <a:prstGeom prst="rect">
                      <a:avLst/>
                    </a:prstGeom>
                  </pic:spPr>
                </pic:pic>
              </a:graphicData>
            </a:graphic>
          </wp:inline>
        </w:drawing>
      </w:r>
    </w:p>
    <w:p w14:paraId="7EE91618" w14:textId="24E88A07" w:rsidR="00BB3618" w:rsidRDefault="00376AD5" w:rsidP="00376AD5">
      <w:pPr>
        <w:pStyle w:val="zTxtContinue"/>
        <w:rPr>
          <w:noProof/>
          <w:lang w:val="en-US"/>
        </w:rPr>
      </w:pPr>
      <w:r>
        <w:rPr>
          <w:noProof/>
        </w:rPr>
        <w:lastRenderedPageBreak/>
        <w:t xml:space="preserve">Талбаруудын утгуудыг орчуулахын тулд эхлээд </w:t>
      </w:r>
      <w:r w:rsidRPr="00376AD5">
        <w:rPr>
          <w:noProof/>
          <w:lang w:val="en-US"/>
        </w:rPr>
        <w:t>талбаруудын давхцахгүй утгуудыг шүүж</w:t>
      </w:r>
      <w:r>
        <w:rPr>
          <w:noProof/>
          <w:lang w:val="en-US"/>
        </w:rPr>
        <w:t xml:space="preserve"> авах хэрэгтэй болсон. Иймээс </w:t>
      </w:r>
      <w:r w:rsidRPr="00376AD5">
        <w:rPr>
          <w:noProof/>
          <w:lang w:val="en-US"/>
        </w:rPr>
        <w:t>searchUniqueField.js</w:t>
      </w:r>
      <w:r>
        <w:rPr>
          <w:noProof/>
          <w:lang w:val="en-US"/>
        </w:rPr>
        <w:t xml:space="preserve"> файлыг үүсгэв.</w:t>
      </w:r>
    </w:p>
    <w:p w14:paraId="353A25EE" w14:textId="1FC95F38" w:rsidR="00BB3618" w:rsidRDefault="00D31442" w:rsidP="00D31442">
      <w:pPr>
        <w:pStyle w:val="C2nd"/>
        <w:rPr>
          <w:noProof/>
        </w:rPr>
      </w:pPr>
      <w:bookmarkStart w:id="101" w:name="_Toc231258337"/>
      <w:r w:rsidRPr="00D31442">
        <w:rPr>
          <w:noProof/>
        </w:rPr>
        <w:t>src/tools/searchUniqueField.js</w:t>
      </w:r>
      <w:bookmarkEnd w:id="101"/>
    </w:p>
    <w:p w14:paraId="05C38BDE" w14:textId="312C9123" w:rsidR="00B220D9" w:rsidRPr="00B220D9" w:rsidRDefault="00B220D9" w:rsidP="00B220D9">
      <w:pPr>
        <w:pStyle w:val="Paragraphs"/>
        <w:spacing w:before="120"/>
      </w:pPr>
      <w:r w:rsidRPr="00B220D9">
        <w:t xml:space="preserve">searchUniqueField.js </w:t>
      </w:r>
      <w:r>
        <w:t xml:space="preserve">ашиглан </w:t>
      </w:r>
      <w:r w:rsidRPr="00B220D9">
        <w:t>nutritions.json</w:t>
      </w:r>
      <w:r>
        <w:t>-</w:t>
      </w:r>
      <w:r>
        <w:rPr>
          <w:lang w:val="mn-MN"/>
        </w:rPr>
        <w:t xml:space="preserve">оос </w:t>
      </w:r>
      <w:r w:rsidR="00376AD5">
        <w:rPr>
          <w:lang w:val="mn-MN"/>
        </w:rPr>
        <w:t>талбаруудын</w:t>
      </w:r>
      <w:r w:rsidR="00F87F55">
        <w:rPr>
          <w:lang w:val="mn-MN"/>
        </w:rPr>
        <w:t xml:space="preserve"> </w:t>
      </w:r>
      <w:r w:rsidRPr="00B220D9">
        <w:rPr>
          <w:lang w:val="mn-MN"/>
        </w:rPr>
        <w:t>давх</w:t>
      </w:r>
      <w:r>
        <w:rPr>
          <w:lang w:val="mn-MN"/>
        </w:rPr>
        <w:t xml:space="preserve">цахгүй утгуудыг шүүж авсан. Эдгээр утгуудыг  </w:t>
      </w:r>
      <w:r w:rsidRPr="00B220D9">
        <w:rPr>
          <w:lang w:val="mn-MN"/>
        </w:rPr>
        <w:t>convertNutrition</w:t>
      </w:r>
      <w:r>
        <w:rPr>
          <w:lang w:val="mn-MN"/>
        </w:rPr>
        <w:t>s</w:t>
      </w:r>
      <w:r w:rsidRPr="00B220D9">
        <w:rPr>
          <w:lang w:val="mn-MN"/>
        </w:rPr>
        <w:t>EnMn</w:t>
      </w:r>
      <w:r>
        <w:rPr>
          <w:lang w:val="mn-MN"/>
        </w:rPr>
        <w:t>.js файлд монгол хэл рүү орчуул</w:t>
      </w:r>
      <w:r w:rsidR="00F87F55">
        <w:rPr>
          <w:lang w:val="mn-MN"/>
        </w:rPr>
        <w:t>аха</w:t>
      </w:r>
      <w:r>
        <w:rPr>
          <w:lang w:val="mn-MN"/>
        </w:rPr>
        <w:t>д хэрэглэв.</w:t>
      </w:r>
    </w:p>
    <w:p w14:paraId="7426C037" w14:textId="52E727C1" w:rsidR="00BB3618" w:rsidRDefault="00D31442" w:rsidP="00A40264">
      <w:pPr>
        <w:pStyle w:val="zCode"/>
        <w:rPr>
          <w:noProof/>
          <w:lang w:val="en-US"/>
        </w:rPr>
      </w:pPr>
      <w:r>
        <w:rPr>
          <w:noProof/>
        </w:rPr>
        <w:drawing>
          <wp:inline distT="0" distB="0" distL="0" distR="0" wp14:anchorId="08ECE93D" wp14:editId="56255A75">
            <wp:extent cx="5940425" cy="3348355"/>
            <wp:effectExtent l="0" t="0" r="3175" b="4445"/>
            <wp:docPr id="209389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93967" name=""/>
                    <pic:cNvPicPr/>
                  </pic:nvPicPr>
                  <pic:blipFill>
                    <a:blip r:embed="rId147"/>
                    <a:stretch>
                      <a:fillRect/>
                    </a:stretch>
                  </pic:blipFill>
                  <pic:spPr>
                    <a:xfrm>
                      <a:off x="0" y="0"/>
                      <a:ext cx="5940425" cy="3348355"/>
                    </a:xfrm>
                    <a:prstGeom prst="rect">
                      <a:avLst/>
                    </a:prstGeom>
                  </pic:spPr>
                </pic:pic>
              </a:graphicData>
            </a:graphic>
          </wp:inline>
        </w:drawing>
      </w:r>
    </w:p>
    <w:p w14:paraId="01499351" w14:textId="77777777" w:rsidR="00F81198" w:rsidRPr="00D31442" w:rsidRDefault="00F81198" w:rsidP="00F81198">
      <w:pPr>
        <w:pStyle w:val="zCode"/>
        <w:rPr>
          <w:noProof/>
          <w:color w:val="EE0000"/>
          <w:lang w:val="en-US"/>
        </w:rPr>
      </w:pPr>
      <w:r w:rsidRPr="00D31442">
        <w:rPr>
          <w:noProof/>
          <w:color w:val="EE0000"/>
          <w:lang w:val="en-US"/>
        </w:rPr>
        <w:t>node ./src/tools/searchUniqueField.js</w:t>
      </w:r>
    </w:p>
    <w:p w14:paraId="2753D13A" w14:textId="77777777" w:rsidR="00F81198" w:rsidRDefault="00F81198" w:rsidP="00A40264">
      <w:pPr>
        <w:pStyle w:val="zCode"/>
        <w:rPr>
          <w:noProof/>
          <w:lang w:val="en-US"/>
        </w:rPr>
      </w:pPr>
    </w:p>
    <w:p w14:paraId="00D52939" w14:textId="77777777" w:rsidR="00D31442" w:rsidRPr="00D31442" w:rsidRDefault="00D31442" w:rsidP="00D31442">
      <w:pPr>
        <w:pStyle w:val="zCode"/>
        <w:rPr>
          <w:noProof/>
          <w:lang w:val="en-US"/>
        </w:rPr>
      </w:pPr>
      <w:r w:rsidRPr="00D31442">
        <w:rPr>
          <w:noProof/>
          <w:lang w:val="en-US"/>
        </w:rPr>
        <w:t>const fs = require("fs");</w:t>
      </w:r>
    </w:p>
    <w:p w14:paraId="0C9B3372" w14:textId="77777777" w:rsidR="00D31442" w:rsidRPr="00D31442" w:rsidRDefault="00D31442" w:rsidP="00D31442">
      <w:pPr>
        <w:pStyle w:val="zCode"/>
        <w:rPr>
          <w:noProof/>
          <w:lang w:val="en-US"/>
        </w:rPr>
      </w:pPr>
      <w:r w:rsidRPr="00D31442">
        <w:rPr>
          <w:noProof/>
          <w:lang w:val="en-US"/>
        </w:rPr>
        <w:t>const data = JSON.parse(fs.readFileSync("</w:t>
      </w:r>
      <w:r w:rsidRPr="00296B8A">
        <w:rPr>
          <w:noProof/>
          <w:highlight w:val="green"/>
          <w:lang w:val="en-US"/>
        </w:rPr>
        <w:t>./src/data/nutritions.json</w:t>
      </w:r>
      <w:r w:rsidRPr="00D31442">
        <w:rPr>
          <w:noProof/>
          <w:lang w:val="en-US"/>
        </w:rPr>
        <w:t>", "utf8"));</w:t>
      </w:r>
    </w:p>
    <w:p w14:paraId="391157AF" w14:textId="60F14701" w:rsidR="00D31442" w:rsidRPr="00D31442" w:rsidRDefault="00D31442" w:rsidP="00D31442">
      <w:pPr>
        <w:pStyle w:val="zCode"/>
        <w:rPr>
          <w:noProof/>
          <w:lang w:val="en-US"/>
        </w:rPr>
      </w:pPr>
      <w:r w:rsidRPr="00D31442">
        <w:rPr>
          <w:noProof/>
          <w:lang w:val="en-US"/>
        </w:rPr>
        <w:t xml:space="preserve">const </w:t>
      </w:r>
      <w:r w:rsidRPr="00296B8A">
        <w:rPr>
          <w:noProof/>
          <w:color w:val="EE0000"/>
          <w:lang w:val="en-US"/>
        </w:rPr>
        <w:t>unique</w:t>
      </w:r>
      <w:r w:rsidR="00B220D9" w:rsidRPr="00296B8A">
        <w:rPr>
          <w:noProof/>
          <w:color w:val="EE0000"/>
          <w:lang w:val="en-US"/>
        </w:rPr>
        <w:t>Field</w:t>
      </w:r>
      <w:r w:rsidRPr="00296B8A">
        <w:rPr>
          <w:noProof/>
          <w:color w:val="EE0000"/>
          <w:lang w:val="en-US"/>
        </w:rPr>
        <w:t xml:space="preserve">s </w:t>
      </w:r>
      <w:r w:rsidRPr="00D31442">
        <w:rPr>
          <w:noProof/>
          <w:lang w:val="en-US"/>
        </w:rPr>
        <w:t>= [...new Set(data.map((item) =&gt; item.</w:t>
      </w:r>
      <w:r w:rsidRPr="00296B8A">
        <w:rPr>
          <w:noProof/>
          <w:highlight w:val="yellow"/>
          <w:lang w:val="en-US"/>
        </w:rPr>
        <w:t>collection_information</w:t>
      </w:r>
      <w:r w:rsidRPr="00D31442">
        <w:rPr>
          <w:noProof/>
          <w:lang w:val="en-US"/>
        </w:rPr>
        <w:t>["</w:t>
      </w:r>
      <w:r w:rsidRPr="00D31442">
        <w:rPr>
          <w:noProof/>
          <w:highlight w:val="yellow"/>
          <w:lang w:val="en-US"/>
        </w:rPr>
        <w:t>Collection area</w:t>
      </w:r>
      <w:r w:rsidRPr="00D31442">
        <w:rPr>
          <w:noProof/>
          <w:lang w:val="en-US"/>
        </w:rPr>
        <w:t>"]))];</w:t>
      </w:r>
    </w:p>
    <w:p w14:paraId="45866AB1" w14:textId="1ECB8435" w:rsidR="00D31442" w:rsidRDefault="00D31442" w:rsidP="00D31442">
      <w:pPr>
        <w:pStyle w:val="zCode"/>
        <w:rPr>
          <w:noProof/>
          <w:lang w:val="en-US"/>
        </w:rPr>
      </w:pPr>
      <w:r w:rsidRPr="00D31442">
        <w:rPr>
          <w:noProof/>
          <w:lang w:val="en-US"/>
        </w:rPr>
        <w:t>console.log(</w:t>
      </w:r>
      <w:r w:rsidR="00B220D9" w:rsidRPr="00296B8A">
        <w:rPr>
          <w:noProof/>
          <w:color w:val="EE0000"/>
          <w:lang w:val="en-US"/>
        </w:rPr>
        <w:t>uniqueFields</w:t>
      </w:r>
      <w:r w:rsidRPr="00D31442">
        <w:rPr>
          <w:noProof/>
          <w:lang w:val="en-US"/>
        </w:rPr>
        <w:t>);</w:t>
      </w:r>
    </w:p>
    <w:p w14:paraId="2C6679D1" w14:textId="76FEEE4F" w:rsidR="00376AD5" w:rsidRDefault="00376AD5" w:rsidP="00376AD5">
      <w:pPr>
        <w:pStyle w:val="C2nd"/>
        <w:rPr>
          <w:noProof/>
        </w:rPr>
      </w:pPr>
      <w:bookmarkStart w:id="102" w:name="_Toc231258338"/>
      <w:r w:rsidRPr="00D31442">
        <w:rPr>
          <w:noProof/>
        </w:rPr>
        <w:t>src/tools/</w:t>
      </w:r>
      <w:r w:rsidRPr="00376AD5">
        <w:rPr>
          <w:lang w:val="en-US"/>
        </w:rPr>
        <w:t>convertNutritionsEnMn</w:t>
      </w:r>
      <w:r w:rsidRPr="00D31442">
        <w:rPr>
          <w:noProof/>
        </w:rPr>
        <w:t>.js</w:t>
      </w:r>
      <w:bookmarkEnd w:id="102"/>
    </w:p>
    <w:p w14:paraId="602E8566" w14:textId="0906294F" w:rsidR="00BB3618" w:rsidRDefault="00F81198" w:rsidP="00A40264">
      <w:pPr>
        <w:pStyle w:val="zCode"/>
        <w:rPr>
          <w:noProof/>
        </w:rPr>
      </w:pPr>
      <w:r>
        <w:rPr>
          <w:noProof/>
        </w:rPr>
        <w:drawing>
          <wp:inline distT="0" distB="0" distL="0" distR="0" wp14:anchorId="1E1626ED" wp14:editId="05E04D67">
            <wp:extent cx="5940425" cy="2562780"/>
            <wp:effectExtent l="0" t="0" r="3175" b="9525"/>
            <wp:docPr id="80368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81890" name=""/>
                    <pic:cNvPicPr/>
                  </pic:nvPicPr>
                  <pic:blipFill rotWithShape="1">
                    <a:blip r:embed="rId148"/>
                    <a:srcRect b="32090"/>
                    <a:stretch>
                      <a:fillRect/>
                    </a:stretch>
                  </pic:blipFill>
                  <pic:spPr bwMode="auto">
                    <a:xfrm>
                      <a:off x="0" y="0"/>
                      <a:ext cx="5940425" cy="2562780"/>
                    </a:xfrm>
                    <a:prstGeom prst="rect">
                      <a:avLst/>
                    </a:prstGeom>
                    <a:ln>
                      <a:noFill/>
                    </a:ln>
                    <a:extLst>
                      <a:ext uri="{53640926-AAD7-44D8-BBD7-CCE9431645EC}">
                        <a14:shadowObscured xmlns:a14="http://schemas.microsoft.com/office/drawing/2010/main"/>
                      </a:ext>
                    </a:extLst>
                  </pic:spPr>
                </pic:pic>
              </a:graphicData>
            </a:graphic>
          </wp:inline>
        </w:drawing>
      </w:r>
    </w:p>
    <w:p w14:paraId="13C772E7" w14:textId="544794BB" w:rsidR="00F81198" w:rsidRPr="00F81198" w:rsidRDefault="00F81198" w:rsidP="00A40264">
      <w:pPr>
        <w:pStyle w:val="zCode"/>
        <w:rPr>
          <w:noProof/>
          <w:color w:val="EE0000"/>
        </w:rPr>
      </w:pPr>
      <w:r w:rsidRPr="00F81198">
        <w:rPr>
          <w:noProof/>
          <w:color w:val="EE0000"/>
        </w:rPr>
        <w:t>node ./src/tools/convertNutritionsEnMn.js</w:t>
      </w:r>
    </w:p>
    <w:p w14:paraId="3F0B6F0F" w14:textId="77777777" w:rsidR="00F81198" w:rsidRDefault="00F81198" w:rsidP="00F81198">
      <w:pPr>
        <w:pStyle w:val="zCode"/>
        <w:rPr>
          <w:noProof/>
        </w:rPr>
      </w:pPr>
      <w:r>
        <w:rPr>
          <w:noProof/>
        </w:rPr>
        <w:lastRenderedPageBreak/>
        <w:t>const fs = require("fs");</w:t>
      </w:r>
    </w:p>
    <w:p w14:paraId="34B06A91" w14:textId="77777777" w:rsidR="00F81198" w:rsidRDefault="00F81198" w:rsidP="00F81198">
      <w:pPr>
        <w:pStyle w:val="zCode"/>
        <w:rPr>
          <w:noProof/>
        </w:rPr>
      </w:pPr>
    </w:p>
    <w:p w14:paraId="6EF50787" w14:textId="77777777" w:rsidR="00F81198" w:rsidRDefault="00F81198" w:rsidP="00F81198">
      <w:pPr>
        <w:pStyle w:val="zCode"/>
        <w:rPr>
          <w:noProof/>
        </w:rPr>
      </w:pPr>
      <w:r>
        <w:rPr>
          <w:noProof/>
        </w:rPr>
        <w:t>const data = JSON.parse(fs.readFileSync</w:t>
      </w:r>
      <w:r w:rsidRPr="00F81198">
        <w:rPr>
          <w:noProof/>
          <w:highlight w:val="yellow"/>
        </w:rPr>
        <w:t>("./src/data/nutritions.json</w:t>
      </w:r>
      <w:r>
        <w:rPr>
          <w:noProof/>
        </w:rPr>
        <w:t>", "utf8"));</w:t>
      </w:r>
    </w:p>
    <w:p w14:paraId="492EB17D" w14:textId="77777777" w:rsidR="00F81198" w:rsidRDefault="00F81198" w:rsidP="00F81198">
      <w:pPr>
        <w:pStyle w:val="zCode"/>
        <w:rPr>
          <w:noProof/>
        </w:rPr>
      </w:pPr>
    </w:p>
    <w:p w14:paraId="1F5BF489" w14:textId="77777777" w:rsidR="00F81198" w:rsidRDefault="00F81198" w:rsidP="00F81198">
      <w:pPr>
        <w:pStyle w:val="zCode"/>
        <w:rPr>
          <w:noProof/>
        </w:rPr>
      </w:pPr>
      <w:r>
        <w:rPr>
          <w:noProof/>
        </w:rPr>
        <w:t xml:space="preserve">const </w:t>
      </w:r>
      <w:r w:rsidRPr="00F81198">
        <w:rPr>
          <w:noProof/>
          <w:highlight w:val="yellow"/>
        </w:rPr>
        <w:t>foodGroupMnMap</w:t>
      </w:r>
      <w:r>
        <w:rPr>
          <w:noProof/>
        </w:rPr>
        <w:t xml:space="preserve"> = {</w:t>
      </w:r>
    </w:p>
    <w:p w14:paraId="25C0E35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"Cereals and Cereal products": "Үр тариа ба үр тариан бүтээгдэхүүн",</w:t>
      </w:r>
    </w:p>
    <w:p w14:paraId="73DF5E71"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"Starchy Roots and Starch products": "Цардуулт үндэс ба цардуулан бүтээгдэхүүн",</w:t>
      </w:r>
    </w:p>
    <w:p w14:paraId="5B371853"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Pulses: "Буурцагт ургамал",</w:t>
      </w:r>
    </w:p>
    <w:p w14:paraId="6BAD0AFB"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"Nuts and Seeds": "Самар ба үр",</w:t>
      </w:r>
    </w:p>
    <w:p w14:paraId="688B2F6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Vegetables: "Хүнсний ногоо",</w:t>
      </w:r>
    </w:p>
    <w:p w14:paraId="3EA74655"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Fruits: "Жимс",</w:t>
      </w:r>
    </w:p>
    <w:p w14:paraId="32420DA3"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"Meat and Meat products": "Мах ба махан бүтээгдэхүүн",</w:t>
      </w:r>
    </w:p>
    <w:p w14:paraId="2B11E921"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Eggs: "Өндөг",</w:t>
      </w:r>
    </w:p>
    <w:p w14:paraId="69295254"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"Fish and Fish products": "Загас ба загасан бүтээгдэхүүн",</w:t>
      </w:r>
    </w:p>
    <w:p w14:paraId="71485B52"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"Milk and Milk products": "Сүү ба сүүн бүтээгдэхүүн",</w:t>
      </w:r>
    </w:p>
    <w:p w14:paraId="7FE44DD3"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"Oils and Fats": "Тос ба өөх тос",</w:t>
      </w:r>
    </w:p>
    <w:p w14:paraId="748A8D5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Seasonings: "Амтлагч",</w:t>
      </w:r>
    </w:p>
    <w:p w14:paraId="025E106A"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"Prepared foods": "Бэлэн хоол",</w:t>
      </w:r>
    </w:p>
    <w:p w14:paraId="6DA86E13" w14:textId="77777777" w:rsidR="00F81198" w:rsidRDefault="00F81198" w:rsidP="00F81198">
      <w:pPr>
        <w:pStyle w:val="zCode"/>
        <w:rPr>
          <w:noProof/>
        </w:rPr>
      </w:pPr>
      <w:r>
        <w:rPr>
          <w:noProof/>
        </w:rPr>
        <w:t>};</w:t>
      </w:r>
    </w:p>
    <w:p w14:paraId="7193B840" w14:textId="77777777" w:rsidR="00F81198" w:rsidRDefault="00F81198" w:rsidP="00F81198">
      <w:pPr>
        <w:pStyle w:val="zCode"/>
        <w:rPr>
          <w:noProof/>
        </w:rPr>
      </w:pPr>
    </w:p>
    <w:p w14:paraId="4B106F01" w14:textId="77777777" w:rsidR="00F81198" w:rsidRDefault="00F81198" w:rsidP="00F81198">
      <w:pPr>
        <w:pStyle w:val="zCode"/>
        <w:rPr>
          <w:noProof/>
        </w:rPr>
      </w:pPr>
      <w:r>
        <w:rPr>
          <w:noProof/>
        </w:rPr>
        <w:t xml:space="preserve">const </w:t>
      </w:r>
      <w:r w:rsidRPr="00F81198">
        <w:rPr>
          <w:noProof/>
          <w:highlight w:val="yellow"/>
        </w:rPr>
        <w:t>provinceMnMap</w:t>
      </w:r>
      <w:r>
        <w:rPr>
          <w:noProof/>
        </w:rPr>
        <w:t xml:space="preserve"> = {</w:t>
      </w:r>
    </w:p>
    <w:p w14:paraId="507F47AA"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Uvs: "Увс",</w:t>
      </w:r>
    </w:p>
    <w:p w14:paraId="3DED177B"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"Bayan-Ulgii": "Баян-Өлгий",</w:t>
      </w:r>
    </w:p>
    <w:p w14:paraId="4BAA918A"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Khovd: "Ховд",</w:t>
      </w:r>
    </w:p>
    <w:p w14:paraId="699E3C63"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Zavkhan: "Завхан",</w:t>
      </w:r>
    </w:p>
    <w:p w14:paraId="767F9953"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"Govi-Altai": "Говь-Алтай",</w:t>
      </w:r>
    </w:p>
    <w:p w14:paraId="1829EC8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Arkhangai: "Архангай",</w:t>
      </w:r>
    </w:p>
    <w:p w14:paraId="1B64D08A"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Uvurkhangai: "Өвөрхангай",</w:t>
      </w:r>
    </w:p>
    <w:p w14:paraId="05A10684"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Bulgan: "Булган",</w:t>
      </w:r>
    </w:p>
    <w:p w14:paraId="0D83BB44"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Orkhon: "Орхон",</w:t>
      </w:r>
    </w:p>
    <w:p w14:paraId="11B3D3DB"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Khuvsgul: "Хөвсгөл",</w:t>
      </w:r>
    </w:p>
    <w:p w14:paraId="3AD33C38"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Tuv: "Төв",</w:t>
      </w:r>
    </w:p>
    <w:p w14:paraId="54BA0B02"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Selenge: "Сэлэнгэ",</w:t>
      </w:r>
    </w:p>
    <w:p w14:paraId="00451D54"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"Darkhan-Uul": "Дархан-Уул",</w:t>
      </w:r>
    </w:p>
    <w:p w14:paraId="7682CB92"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Khentii: "Хэнтий",</w:t>
      </w:r>
    </w:p>
    <w:p w14:paraId="12C898C1"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Dornod: "Дорнод",</w:t>
      </w:r>
    </w:p>
    <w:p w14:paraId="3498D797"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Sukhbaatar: "Сүхбаатар",</w:t>
      </w:r>
    </w:p>
    <w:p w14:paraId="66938D86"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Dornogovi: "Дорноговь",</w:t>
      </w:r>
    </w:p>
    <w:p w14:paraId="45A94D6F"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Dundgovi: "Дундговь",</w:t>
      </w:r>
    </w:p>
    <w:p w14:paraId="0B0C698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Umnugovi: "Өмнөговь",</w:t>
      </w:r>
    </w:p>
    <w:p w14:paraId="763A11F9"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Bayankhongor: "Баянхонгор",</w:t>
      </w:r>
    </w:p>
    <w:p w14:paraId="2CD06FC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Ulaanbaatar: "Улаанбаатар",</w:t>
      </w:r>
    </w:p>
    <w:p w14:paraId="535DC624" w14:textId="77777777" w:rsidR="00F81198" w:rsidRDefault="00F81198" w:rsidP="00F81198">
      <w:pPr>
        <w:pStyle w:val="zCode"/>
        <w:rPr>
          <w:noProof/>
        </w:rPr>
      </w:pPr>
      <w:r>
        <w:rPr>
          <w:noProof/>
        </w:rPr>
        <w:t>};</w:t>
      </w:r>
    </w:p>
    <w:p w14:paraId="4F873589" w14:textId="77777777" w:rsidR="00F81198" w:rsidRDefault="00F81198" w:rsidP="00F81198">
      <w:pPr>
        <w:pStyle w:val="zCode"/>
        <w:rPr>
          <w:noProof/>
        </w:rPr>
      </w:pPr>
    </w:p>
    <w:p w14:paraId="111D962C" w14:textId="77777777" w:rsidR="00F81198" w:rsidRDefault="00F81198" w:rsidP="00F81198">
      <w:pPr>
        <w:pStyle w:val="zCode"/>
        <w:rPr>
          <w:noProof/>
        </w:rPr>
      </w:pPr>
      <w:r>
        <w:rPr>
          <w:noProof/>
        </w:rPr>
        <w:t xml:space="preserve">const </w:t>
      </w:r>
      <w:r w:rsidRPr="00F81198">
        <w:rPr>
          <w:noProof/>
          <w:highlight w:val="yellow"/>
        </w:rPr>
        <w:t>collectionAreaMnMap</w:t>
      </w:r>
      <w:r>
        <w:rPr>
          <w:noProof/>
        </w:rPr>
        <w:t xml:space="preserve"> = {</w:t>
      </w:r>
    </w:p>
    <w:p w14:paraId="3716E1D0"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"Uvs province, Uvs food JSC": "Увс аймаг, Увс хүнс ХК",</w:t>
      </w:r>
    </w:p>
    <w:p w14:paraId="03E1BB83"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"Khuvsgul province, Altan duulga JSC": "Хөвсгөл аймаг, Алтан дуулга ХК",</w:t>
      </w:r>
    </w:p>
    <w:p w14:paraId="05E346F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"Ulaanbaatar city, Talkh chikher LC": "Улаанбаатар хот, Талх чихэр ХК",</w:t>
      </w:r>
    </w:p>
    <w:p w14:paraId="7B272CC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"Ulaanbaatar city, Green industry LLC": "Улаанбаатар хот, Грийн индастри ХХК",</w:t>
      </w:r>
    </w:p>
    <w:p w14:paraId="28EEACF6"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"Ulaanbaatar city, Monfood land LLC": "Улаанбаатар хот, Монфүүд ланд ХХК",</w:t>
      </w:r>
    </w:p>
    <w:p w14:paraId="676E0FD7"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"Darkhan-Uul province, Plant Protection and Research Institute": "Дархан-Уул аймаг, Ургамал хамгаалал эрдэм шинжилгээний хүрээлэн",</w:t>
      </w:r>
    </w:p>
    <w:p w14:paraId="046286F9" w14:textId="77777777" w:rsidR="00F81198" w:rsidRPr="00F81198" w:rsidRDefault="00F81198" w:rsidP="00F81198">
      <w:pPr>
        <w:pStyle w:val="zCode"/>
        <w:rPr>
          <w:noProof/>
          <w:color w:val="2F5496" w:themeColor="accent5" w:themeShade="BF"/>
        </w:rPr>
      </w:pPr>
      <w:r w:rsidRPr="00F81198">
        <w:rPr>
          <w:noProof/>
          <w:color w:val="2F5496" w:themeColor="accent5" w:themeShade="BF"/>
        </w:rPr>
        <w:lastRenderedPageBreak/>
        <w:t xml:space="preserve">  "Darkhan-Uul province, Ulaanbaatar flour mill JSC": "Дархан-Уул аймаг, Улаанбаатар гурил ХК",</w:t>
      </w:r>
    </w:p>
    <w:p w14:paraId="52E0A618"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"Ulaanbaatar city, Gatsuurt LLC": "Улаанбаатар хот, Гацуурт ХХК",</w:t>
      </w:r>
    </w:p>
    <w:p w14:paraId="0F50C3EF"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"Ulaanbaatar city, Taivanzul LLC": "Улаанбаатар хот, Тайванзул ХХК",</w:t>
      </w:r>
    </w:p>
    <w:p w14:paraId="287959C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"Ulaanbaatar city, Nord Road LLC": "Улаанбаатар хот, Норд Роуд ХХК",</w:t>
      </w:r>
    </w:p>
    <w:p w14:paraId="5276ED3B"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"Ulaanbaatar city, Green house LLC": "Улаанбаатар хот, Green house ХХК",</w:t>
      </w:r>
    </w:p>
    <w:p w14:paraId="3777CF85"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"Darkhan-Uul province, Rashaant 61": "Дархан-Уул аймаг, Рашаант 61",</w:t>
      </w:r>
    </w:p>
    <w:p w14:paraId="0A60E80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"Selenge province, Zuunburen": "Сэлэнгэ аймаг, Зүүнбүрэн сум",</w:t>
      </w:r>
    </w:p>
    <w:p w14:paraId="42B3002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"Darkhan-Uul province, Arshaantiin 18 LLC": "Дархан-Уул аймаг, Аршаантын 18 ХХК",</w:t>
      </w:r>
    </w:p>
    <w:p w14:paraId="681ACD29"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"Tuv province, Enkhiin Shim LLC": "Төв аймаг, Энхийн шим ХХК",</w:t>
      </w:r>
    </w:p>
    <w:p w14:paraId="673D7FA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"Selenge province, Gatsuurt LLC": "Сэлэнгэ аймаг, Гацуурт ХХК",</w:t>
      </w:r>
    </w:p>
    <w:p w14:paraId="3D57EB43"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"Selenge province, Mandal": "Сэлэнгэ аймаг, Мандал сум",</w:t>
      </w:r>
    </w:p>
    <w:p w14:paraId="70E933E4"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"Tuv province, Atryn Shim LLC": "Төв аймаг, Атрын шим ХХК",</w:t>
      </w:r>
    </w:p>
    <w:p w14:paraId="3D78A7C4"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"Arkhangai province": "Архангай аймаг",</w:t>
      </w:r>
    </w:p>
    <w:p w14:paraId="58C8E072"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"Uvurkhangai province": "Өвөрхангай аймаг",</w:t>
      </w:r>
    </w:p>
    <w:p w14:paraId="2D5751E1"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"Khovd province, Bulgan": "Ховд аймаг, Булган сум",</w:t>
      </w:r>
    </w:p>
    <w:p w14:paraId="09ECDDC3"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"Tuv province, Batsumber village, Rashaant 61": "Төв аймаг, Батсүмбэр сум, Рашаант 61",</w:t>
      </w:r>
    </w:p>
    <w:p w14:paraId="5F043E15"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"Selenge province, Khuder": "Сэлэнгэ аймаг, Хүдэр сум",</w:t>
      </w:r>
    </w:p>
    <w:p w14:paraId="40CE86F7"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"Khentii province, Binder": "Хэнтий аймаг, Биндэр сум",</w:t>
      </w:r>
    </w:p>
    <w:p w14:paraId="4E1C9BA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"Khentii province": "Хэнтий аймаг",</w:t>
      </w:r>
    </w:p>
    <w:p w14:paraId="3A8D35E8"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"Khuvsgul province, Tsagaan-Uul": "Хөвсгөл аймаг, Цагаан-Уул сум",</w:t>
      </w:r>
    </w:p>
    <w:p w14:paraId="5659DB00"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"Dornogovi province": "Дорноговь аймаг",</w:t>
      </w:r>
    </w:p>
    <w:p w14:paraId="5033610C"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"Dornod province, Bayantumen": "Дорнод аймаг, Баянтүмэн",</w:t>
      </w:r>
    </w:p>
    <w:p w14:paraId="5E1EDF3A"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"Khuvsgul province, Tsagaan nuur": "Хөвсгөл аймаг, Цагааннуур сум",</w:t>
      </w:r>
    </w:p>
    <w:p w14:paraId="6166940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"Dundgovi province": "Дундговь аймаг",</w:t>
      </w:r>
    </w:p>
    <w:p w14:paraId="374AAAB6"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"Arkhangai province, Bulgan": "Архангай аймаг, Булган сум",</w:t>
      </w:r>
    </w:p>
    <w:p w14:paraId="4683E8D9"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"Umnugovi province": "Өмнөговь аймаг",</w:t>
      </w:r>
    </w:p>
    <w:p w14:paraId="4D88B9C7"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"Ulaanbaatar city, Tumen shuvuut LC": "Улаанбаатар хот, Түмэн шувуут ХК",</w:t>
      </w:r>
    </w:p>
    <w:p w14:paraId="114BE52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"Khuvsgul province": "Хөвсгөл аймаг",</w:t>
      </w:r>
    </w:p>
    <w:p w14:paraId="27A3E00B"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"Khuvsgul province, Ulaan-Uul": "Хөвсгөл аймаг, Улаан-Уул сум",</w:t>
      </w:r>
    </w:p>
    <w:p w14:paraId="54D6C0AA"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"Umnugovi province, Mandalgovi": "Өмнөговь аймаг, Мандалговь сум",</w:t>
      </w:r>
    </w:p>
    <w:p w14:paraId="4DAA1C37"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"Dundgovi province, Delgertsogt": "Дундговь аймаг, Дэлгэрцогт сум",</w:t>
      </w:r>
    </w:p>
    <w:p w14:paraId="12093762"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"Ulaanbaatar city, Suu LC": "Улаанбаатар хот, Сүү ХК",</w:t>
      </w:r>
    </w:p>
    <w:p w14:paraId="069E766F"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"Khuvsgul province, Renchinlkhumbe": "Хөвсгөл аймаг, Рэнчинлхүмбэ сум",</w:t>
      </w:r>
    </w:p>
    <w:p w14:paraId="08322CE9"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"Ulaanbaatar city": "Улаанбаатар хот",</w:t>
      </w:r>
    </w:p>
    <w:p w14:paraId="07F19D0C" w14:textId="77777777" w:rsidR="00F81198" w:rsidRDefault="00F81198" w:rsidP="00F81198">
      <w:pPr>
        <w:pStyle w:val="zCode"/>
        <w:rPr>
          <w:noProof/>
        </w:rPr>
      </w:pPr>
      <w:r>
        <w:rPr>
          <w:noProof/>
        </w:rPr>
        <w:t>};</w:t>
      </w:r>
    </w:p>
    <w:p w14:paraId="5B2283E3" w14:textId="77777777" w:rsidR="00F81198" w:rsidRDefault="00F81198" w:rsidP="00F81198">
      <w:pPr>
        <w:pStyle w:val="zCode"/>
        <w:rPr>
          <w:noProof/>
        </w:rPr>
      </w:pPr>
    </w:p>
    <w:p w14:paraId="562A93F3" w14:textId="77777777" w:rsidR="00F81198" w:rsidRDefault="00F81198" w:rsidP="00F81198">
      <w:pPr>
        <w:pStyle w:val="zCode"/>
        <w:rPr>
          <w:noProof/>
        </w:rPr>
      </w:pPr>
      <w:r>
        <w:rPr>
          <w:noProof/>
        </w:rPr>
        <w:t xml:space="preserve">const </w:t>
      </w:r>
      <w:r w:rsidRPr="00F81198">
        <w:rPr>
          <w:noProof/>
          <w:highlight w:val="yellow"/>
        </w:rPr>
        <w:t>basisMnMap</w:t>
      </w:r>
      <w:r>
        <w:rPr>
          <w:noProof/>
        </w:rPr>
        <w:t xml:space="preserve"> = {</w:t>
      </w:r>
    </w:p>
    <w:p w14:paraId="3A7AAE1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"Culture and customs": "Соёл ба зан заншил",</w:t>
      </w:r>
    </w:p>
    <w:p w14:paraId="0F766A67"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"Commonly consumed food": "Түгээмэл хэрэглэдэг хүнс",</w:t>
      </w:r>
    </w:p>
    <w:p w14:paraId="4CDC990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Biodiversity: "Биологийн олон янз байдал",</w:t>
      </w:r>
    </w:p>
    <w:p w14:paraId="45E88B4C"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"Exported food": "Экспортын хүнс",</w:t>
      </w:r>
    </w:p>
    <w:p w14:paraId="0534BAF4"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"Delicate vegetables": "Нарийн ногоо",</w:t>
      </w:r>
    </w:p>
    <w:p w14:paraId="52F4DC09" w14:textId="77777777" w:rsidR="00F81198" w:rsidRDefault="00F81198" w:rsidP="00F81198">
      <w:pPr>
        <w:pStyle w:val="zCode"/>
        <w:rPr>
          <w:noProof/>
        </w:rPr>
      </w:pPr>
      <w:r>
        <w:rPr>
          <w:noProof/>
        </w:rPr>
        <w:t>};</w:t>
      </w:r>
    </w:p>
    <w:p w14:paraId="16AA245B" w14:textId="77777777" w:rsidR="00F81198" w:rsidRDefault="00F81198" w:rsidP="00F81198">
      <w:pPr>
        <w:pStyle w:val="zCode"/>
        <w:rPr>
          <w:noProof/>
        </w:rPr>
      </w:pPr>
    </w:p>
    <w:p w14:paraId="18417DCB" w14:textId="77777777" w:rsidR="00F81198" w:rsidRDefault="00F81198" w:rsidP="00F81198">
      <w:pPr>
        <w:pStyle w:val="zCode"/>
        <w:rPr>
          <w:noProof/>
        </w:rPr>
      </w:pPr>
      <w:r>
        <w:rPr>
          <w:noProof/>
        </w:rPr>
        <w:t xml:space="preserve">const </w:t>
      </w:r>
      <w:r w:rsidRPr="00F81198">
        <w:rPr>
          <w:noProof/>
          <w:highlight w:val="yellow"/>
        </w:rPr>
        <w:t>additionalInfoMnMap</w:t>
      </w:r>
      <w:r>
        <w:rPr>
          <w:noProof/>
        </w:rPr>
        <w:t xml:space="preserve"> = {</w:t>
      </w:r>
    </w:p>
    <w:p w14:paraId="23839A35"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Fiber barley  flour": "Бүтээгдэхүүний нэр: Эслэгтэй арвайн гурил",</w:t>
      </w:r>
    </w:p>
    <w:p w14:paraId="0ABFA558"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Pearled barley flour,  Rousted barley flour": "Бүтээгдэхүүний нэр: Хальсалсан арвайн гурил, Шарсан арвайн гурил",</w:t>
      </w:r>
    </w:p>
    <w:p w14:paraId="7536DC62"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Talkh chikher, Misheel brand, Rye bread": "Бүтээгдэхүүний нэр: Талх чихэр, Мишээл брэнд, Хөх тарианы талх",</w:t>
      </w:r>
    </w:p>
    <w:p w14:paraId="54B19D60"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Talkh chikher, Atar brand, wheat bread": "Бүтээгдэхүүний нэр: Талх чихэр, Атар брэнд, Улаанбуудайн талх",</w:t>
      </w:r>
    </w:p>
    <w:p w14:paraId="3CEF5CCB" w14:textId="77777777" w:rsidR="00F81198" w:rsidRPr="00F81198" w:rsidRDefault="00F81198" w:rsidP="00F81198">
      <w:pPr>
        <w:pStyle w:val="zCode"/>
        <w:rPr>
          <w:noProof/>
          <w:color w:val="2F5496" w:themeColor="accent5" w:themeShade="BF"/>
        </w:rPr>
      </w:pPr>
      <w:r w:rsidRPr="00F81198">
        <w:rPr>
          <w:noProof/>
          <w:color w:val="2F5496" w:themeColor="accent5" w:themeShade="BF"/>
        </w:rPr>
        <w:lastRenderedPageBreak/>
        <w:t xml:space="preserve">  "Product name: Talkh chikher, Special brand, Multi-seeded crop, fortified multigrain":</w:t>
      </w:r>
    </w:p>
    <w:p w14:paraId="45C7A752"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"Бүтээгдэхүүний нэр: Талх чихэр, Спешиал брэнд, олон үртэй баяжуулсан үр тарианы бүтээгдэхүүн",</w:t>
      </w:r>
    </w:p>
    <w:p w14:paraId="176ACAE2"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Lapsha, Ribbon noodle with multigrain flour": "Бүтээгдэхүүний нэр: Лапша, олон үрийн гурилтай хавтгай гоймон",</w:t>
      </w:r>
    </w:p>
    <w:p w14:paraId="76F60EA0"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Oat flour": "Бүтээгдэхүүний нэр: Овьёосны гурил",</w:t>
      </w:r>
    </w:p>
    <w:p w14:paraId="589BF7C0"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Ulaanbaatar flour,  First grade wheat flour": "Бүтээгдэхүүний нэр: Улаанбаатар гурил, Нэгдүгээр гурил",</w:t>
      </w:r>
    </w:p>
    <w:p w14:paraId="727C62A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Ulaanbaatar flour,  Premium grade wheat flour": "Бүтээгдэхүүний нэр: Улаанбаатар гурил, Дээд гурил",</w:t>
      </w:r>
    </w:p>
    <w:p w14:paraId="28E29690"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Altan duulga flour,  whole wheat flour": "Бүтээгдэхүүний нэр: Алтан дуулга гурил, Бүхэл үрийн гурил",</w:t>
      </w:r>
    </w:p>
    <w:p w14:paraId="17B6D4C7"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Tungalag, vermicelli": "Бүтээгдэхүүний нэр: Тунгалаг, вермишель",</w:t>
      </w:r>
    </w:p>
    <w:p w14:paraId="5C0D8E30"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Flax flour": "Бүтээгдэхүүний нэр: Маалингын гурил",</w:t>
      </w:r>
    </w:p>
    <w:p w14:paraId="0F14B49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Flax seeds": "Бүтээгдэхүүний нэр: Маалингын үр",</w:t>
      </w:r>
    </w:p>
    <w:p w14:paraId="2861911A"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Hushkhan pine nut seeds": "Бүтээгдэхүүний нэр: Хушхан самрын үр",</w:t>
      </w:r>
    </w:p>
    <w:p w14:paraId="42085069"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Hushkhan pine nut": "Бүтээгдэхүүний нэр: Хушхан самар",</w:t>
      </w:r>
    </w:p>
    <w:p w14:paraId="5401AE4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Seabuckthorn condenced jiuce": "Бүтээгдэхүүний нэр: Чацарганы өтгөрүүлсэн шүүс",</w:t>
      </w:r>
    </w:p>
    <w:p w14:paraId="5F8897D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Tumen shuvuut,  Egg": "Бүтээгдэхүүний нэр: Түмэн шувуут, Өндөг",</w:t>
      </w:r>
    </w:p>
    <w:p w14:paraId="1636D59A"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Duuren, canned fish": "Бүтээгдэхүүний нэр: Дүүрэн, лаазалсан загас",</w:t>
      </w:r>
    </w:p>
    <w:p w14:paraId="50AD2007"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Seabuckthorn pulp oil": "Бүтээгдэхүүний нэр: Чацарганы зөөлөн эдийн тос",</w:t>
      </w:r>
    </w:p>
    <w:p w14:paraId="1CB29765"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"Product name: Seabuckthorn seed oil": "Бүтээгдэхүүний нэр: Чацарганы үрийн тос",</w:t>
      </w:r>
    </w:p>
    <w:p w14:paraId="0A66B1EC" w14:textId="77777777" w:rsidR="00F81198" w:rsidRDefault="00F81198" w:rsidP="00F81198">
      <w:pPr>
        <w:pStyle w:val="zCode"/>
        <w:rPr>
          <w:noProof/>
        </w:rPr>
      </w:pPr>
      <w:r>
        <w:rPr>
          <w:noProof/>
        </w:rPr>
        <w:t>};</w:t>
      </w:r>
    </w:p>
    <w:p w14:paraId="20C44F00" w14:textId="77777777" w:rsidR="00F81198" w:rsidRDefault="00F81198" w:rsidP="00F81198">
      <w:pPr>
        <w:pStyle w:val="zCode"/>
        <w:rPr>
          <w:noProof/>
        </w:rPr>
      </w:pPr>
    </w:p>
    <w:p w14:paraId="2617898B" w14:textId="77777777" w:rsidR="00F81198" w:rsidRDefault="00F81198" w:rsidP="00F81198">
      <w:pPr>
        <w:pStyle w:val="zCode"/>
        <w:rPr>
          <w:noProof/>
        </w:rPr>
      </w:pPr>
      <w:r>
        <w:rPr>
          <w:noProof/>
        </w:rPr>
        <w:t xml:space="preserve">const </w:t>
      </w:r>
      <w:r w:rsidRPr="00F81198">
        <w:rPr>
          <w:noProof/>
          <w:highlight w:val="yellow"/>
        </w:rPr>
        <w:t>discardedPartMnMap</w:t>
      </w:r>
      <w:r>
        <w:rPr>
          <w:noProof/>
        </w:rPr>
        <w:t xml:space="preserve"> = {</w:t>
      </w:r>
    </w:p>
    <w:p w14:paraId="70046B77"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"outer peel, root piece": "Гадна хальс, үндэсний хэсэг",</w:t>
      </w:r>
    </w:p>
    <w:p w14:paraId="749BA97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"outer shell": "Гадна хальс",</w:t>
      </w:r>
    </w:p>
    <w:p w14:paraId="12C22AF5"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"root piece": "Үндэсний хэсэг",</w:t>
      </w:r>
    </w:p>
    <w:p w14:paraId="3DF6A6EF"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"cabbage core, outer peel": "Байцааны гол, гадна хальс",</w:t>
      </w:r>
    </w:p>
    <w:p w14:paraId="3A6F05E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"root piece/stem, leaves": "Үндэсний хэсэг/иш, навч",</w:t>
      </w:r>
    </w:p>
    <w:p w14:paraId="50432C8A"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"stem ": "Иш",</w:t>
      </w:r>
    </w:p>
    <w:p w14:paraId="3C108300"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Peel: "Хальс",</w:t>
      </w:r>
    </w:p>
    <w:p w14:paraId="607E5ACF"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"stem and seeds": "Иш ба үр",</w:t>
      </w:r>
    </w:p>
    <w:p w14:paraId="6A6E9FCC"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"Peel and seeds": "Хальс ба үр",</w:t>
      </w:r>
    </w:p>
    <w:p w14:paraId="30F544D4"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"leaves, stem, seeds": "Навч, иш, үр",</w:t>
      </w:r>
    </w:p>
    <w:p w14:paraId="4C5E4C30"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seeds: "Үр",</w:t>
      </w:r>
    </w:p>
    <w:p w14:paraId="589D98B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stem: "Иш",</w:t>
      </w:r>
    </w:p>
    <w:p w14:paraId="30F9798E"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"outer peel, seeds": "Гадна хальс, үр",</w:t>
      </w:r>
    </w:p>
    <w:p w14:paraId="6DB90FD4"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"outer peel": "Гадна хальс",</w:t>
      </w:r>
    </w:p>
    <w:p w14:paraId="6FA130A6"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"stem, seed": "Иш, үр",</w:t>
      </w:r>
    </w:p>
    <w:p w14:paraId="15D43B3B"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leaves: "Навч",</w:t>
      </w:r>
    </w:p>
    <w:p w14:paraId="09F101B5"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"bones, visible firm and some soft connective tissues": "Яс, харагдах хатуу болон зөөлөн холбогч эд",</w:t>
      </w:r>
    </w:p>
    <w:p w14:paraId="7DDB23D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"Head, skin and tail, fins": "Толгой, арьс, сүүл, сэрвээ",</w:t>
      </w:r>
    </w:p>
    <w:p w14:paraId="5AFBCE71" w14:textId="77777777" w:rsidR="00F81198" w:rsidRDefault="00F81198" w:rsidP="00F81198">
      <w:pPr>
        <w:pStyle w:val="zCode"/>
        <w:rPr>
          <w:noProof/>
        </w:rPr>
      </w:pPr>
      <w:r>
        <w:rPr>
          <w:noProof/>
        </w:rPr>
        <w:t>};</w:t>
      </w:r>
    </w:p>
    <w:p w14:paraId="092BBA51" w14:textId="77777777" w:rsidR="00F81198" w:rsidRDefault="00F81198" w:rsidP="00F81198">
      <w:pPr>
        <w:pStyle w:val="zCode"/>
        <w:rPr>
          <w:noProof/>
        </w:rPr>
      </w:pPr>
    </w:p>
    <w:p w14:paraId="6D97732A" w14:textId="77777777" w:rsidR="00F81198" w:rsidRDefault="00F81198" w:rsidP="00F81198">
      <w:pPr>
        <w:pStyle w:val="zCode"/>
        <w:rPr>
          <w:noProof/>
        </w:rPr>
      </w:pPr>
      <w:r>
        <w:rPr>
          <w:noProof/>
        </w:rPr>
        <w:t xml:space="preserve">const </w:t>
      </w:r>
      <w:r w:rsidRPr="00F81198">
        <w:rPr>
          <w:noProof/>
          <w:highlight w:val="yellow"/>
        </w:rPr>
        <w:t>cookingMethodMnMap</w:t>
      </w:r>
      <w:r>
        <w:rPr>
          <w:noProof/>
        </w:rPr>
        <w:t xml:space="preserve"> = {</w:t>
      </w:r>
    </w:p>
    <w:p w14:paraId="662A05DF"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"direct use, toast. Rye is prepared from a  pure, naturally fermented culture. That is why it has a unique and pleasant taste and smell of rye. Rye bread is contains in various minerals, fiber and E, PP, B vitamins.":</w:t>
      </w:r>
    </w:p>
    <w:p w14:paraId="75302056"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"Шууд хэрэглэж эсвэл шарж хэрэглэнэ. Хөх тариаг цэвэр, байгалийн аргаар исгэсэн хөрөнгөөр бэлтгэдэг. Иймээс өвөрмөц сайхан амт үнэртэй байдаг. Хөх тарианы талх нь төрөл бүрийн эрдэс бодис, эслэг болон Е, PP, B витаминаар баялаг.",</w:t>
      </w:r>
    </w:p>
    <w:p w14:paraId="52558BC3" w14:textId="77777777" w:rsidR="00F81198" w:rsidRPr="00F81198" w:rsidRDefault="00F81198" w:rsidP="00F81198">
      <w:pPr>
        <w:pStyle w:val="zCode"/>
        <w:rPr>
          <w:noProof/>
          <w:color w:val="2F5496" w:themeColor="accent5" w:themeShade="BF"/>
        </w:rPr>
      </w:pPr>
    </w:p>
    <w:p w14:paraId="36DF8FE2" w14:textId="77777777" w:rsidR="00F81198" w:rsidRPr="00F81198" w:rsidRDefault="00F81198" w:rsidP="00F81198">
      <w:pPr>
        <w:pStyle w:val="zCode"/>
        <w:rPr>
          <w:noProof/>
          <w:color w:val="2F5496" w:themeColor="accent5" w:themeShade="BF"/>
        </w:rPr>
      </w:pPr>
      <w:r w:rsidRPr="00F81198">
        <w:rPr>
          <w:noProof/>
          <w:color w:val="2F5496" w:themeColor="accent5" w:themeShade="BF"/>
        </w:rPr>
        <w:lastRenderedPageBreak/>
        <w:t xml:space="preserve">  "direct use, toast. A unique product that has not been changed for 30 years, a unique fragrance and flavor that is considered to be the best for consumers.":</w:t>
      </w:r>
    </w:p>
    <w:p w14:paraId="399F94FD"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"Шууд хэрэглэж эсвэл шарж хэрэглэнэ. 30 жилийн турш өөрчлөгдөөгүй, хэрэглэгчдийн хамгийн сайн гэж үнэлдэг өвөрмөц үнэр амттай бүтээгдэхүүн.",</w:t>
      </w:r>
    </w:p>
    <w:p w14:paraId="3A23771E" w14:textId="77777777" w:rsidR="00F81198" w:rsidRPr="00F81198" w:rsidRDefault="00F81198" w:rsidP="00F81198">
      <w:pPr>
        <w:pStyle w:val="zCode"/>
        <w:rPr>
          <w:noProof/>
          <w:color w:val="2F5496" w:themeColor="accent5" w:themeShade="BF"/>
        </w:rPr>
      </w:pPr>
    </w:p>
    <w:p w14:paraId="7D9D7F21"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"direct use, toast. Contains rye flour, sunflower seeds, culture, sesame seeds, hercules. This product improves intestinal motility. Therefore, it is more suitablefor people who are overweight or who are maintaining weight.":</w:t>
      </w:r>
    </w:p>
    <w:p w14:paraId="1E230EE6"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"Шууд хэрэглэж эсвэл шарж хэрэглэнэ. Хөх тарианы гурил, наранцэцгийн үр, хөрөнгө, кунжутын үр, геркулес агуулсан. Энэхүү бүтээгдэхүүн нь гэдэсний хөдөлгөөнийг сайжруулдаг тул илүүдэл жинтэй эсвэл жингээ барьж буй хүмүүст илүү тохиромжтой.",</w:t>
      </w:r>
    </w:p>
    <w:p w14:paraId="41FF5569" w14:textId="77777777" w:rsidR="00F81198" w:rsidRPr="00F81198" w:rsidRDefault="00F81198" w:rsidP="00F81198">
      <w:pPr>
        <w:pStyle w:val="zCode"/>
        <w:rPr>
          <w:noProof/>
          <w:color w:val="2F5496" w:themeColor="accent5" w:themeShade="BF"/>
        </w:rPr>
      </w:pPr>
    </w:p>
    <w:p w14:paraId="7B7C7E66"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"Boil for 7 to 9 minutes in hot boiling water. After cooking, soak in cold water and drainthrough colander. Prepared noodles can be used for any kind of meals.":</w:t>
      </w:r>
    </w:p>
    <w:p w14:paraId="720A066A"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"Буцалж буй халуун усанд 7–9 минут чанана. Болгосны дараа хүйтэн усанд сойж шүүж хэрэглэнэ. Бэлэн болсон гоймонг төрөл бүрийн хоолонд ашиглаж болно.",</w:t>
      </w:r>
    </w:p>
    <w:p w14:paraId="05A4F7FD" w14:textId="77777777" w:rsidR="00F81198" w:rsidRPr="00F81198" w:rsidRDefault="00F81198" w:rsidP="00F81198">
      <w:pPr>
        <w:pStyle w:val="zCode"/>
        <w:rPr>
          <w:noProof/>
          <w:color w:val="2F5496" w:themeColor="accent5" w:themeShade="BF"/>
        </w:rPr>
      </w:pPr>
    </w:p>
    <w:p w14:paraId="24CA528B"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"boiling, bake, fry in oil": "Чанах, жигнэх, тосонд шарах",</w:t>
      </w:r>
    </w:p>
    <w:p w14:paraId="00CD69BA" w14:textId="77777777" w:rsidR="00F81198" w:rsidRPr="00F81198" w:rsidRDefault="00F81198" w:rsidP="00F81198">
      <w:pPr>
        <w:pStyle w:val="zCode"/>
        <w:rPr>
          <w:noProof/>
          <w:color w:val="2F5496" w:themeColor="accent5" w:themeShade="BF"/>
        </w:rPr>
      </w:pPr>
    </w:p>
    <w:p w14:paraId="635DC621"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"wash in water and use, drying powder": "Усаар угааж хэрэглэх, хатааж нунтаглах",</w:t>
      </w:r>
    </w:p>
    <w:p w14:paraId="1F86DDB9" w14:textId="77777777" w:rsidR="00F81198" w:rsidRPr="00F81198" w:rsidRDefault="00F81198" w:rsidP="00F81198">
      <w:pPr>
        <w:pStyle w:val="zCode"/>
        <w:rPr>
          <w:noProof/>
          <w:color w:val="2F5496" w:themeColor="accent5" w:themeShade="BF"/>
        </w:rPr>
      </w:pPr>
    </w:p>
    <w:p w14:paraId="13F4B935"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"boiling, bake, fry in oil, pickling": "Чанах, жигнэх, тосонд шарах, даршлах",</w:t>
      </w:r>
    </w:p>
    <w:p w14:paraId="2E71E62B" w14:textId="77777777" w:rsidR="00F81198" w:rsidRPr="00F81198" w:rsidRDefault="00F81198" w:rsidP="00F81198">
      <w:pPr>
        <w:pStyle w:val="zCode"/>
        <w:rPr>
          <w:noProof/>
          <w:color w:val="2F5496" w:themeColor="accent5" w:themeShade="BF"/>
        </w:rPr>
      </w:pPr>
    </w:p>
    <w:p w14:paraId="6297D723"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"boiling, fry in oil, bake": "Чанах, тосонд шарах, жигнэх",</w:t>
      </w:r>
    </w:p>
    <w:p w14:paraId="7625398C" w14:textId="77777777" w:rsidR="00F81198" w:rsidRPr="00F81198" w:rsidRDefault="00F81198" w:rsidP="00F81198">
      <w:pPr>
        <w:pStyle w:val="zCode"/>
        <w:rPr>
          <w:noProof/>
          <w:color w:val="2F5496" w:themeColor="accent5" w:themeShade="BF"/>
        </w:rPr>
      </w:pPr>
    </w:p>
    <w:p w14:paraId="0D1D95EA"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"wash in water and use": "Усаар угааж хэрэглэнэ.",</w:t>
      </w:r>
    </w:p>
    <w:p w14:paraId="430CF4C5" w14:textId="77777777" w:rsidR="00F81198" w:rsidRPr="00F81198" w:rsidRDefault="00F81198" w:rsidP="00F81198">
      <w:pPr>
        <w:pStyle w:val="zCode"/>
        <w:rPr>
          <w:noProof/>
          <w:color w:val="2F5496" w:themeColor="accent5" w:themeShade="BF"/>
        </w:rPr>
      </w:pPr>
    </w:p>
    <w:p w14:paraId="6316FD56"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"boiling, bake, fry in oil, pickling, direct use": "Чанах, жигнэх, тосонд шарах, даршлах, шууд хэрэглэнэ.",</w:t>
      </w:r>
    </w:p>
    <w:p w14:paraId="0401A8EF" w14:textId="77777777" w:rsidR="00F81198" w:rsidRPr="00F81198" w:rsidRDefault="00F81198" w:rsidP="00F81198">
      <w:pPr>
        <w:pStyle w:val="zCode"/>
        <w:rPr>
          <w:noProof/>
          <w:color w:val="2F5496" w:themeColor="accent5" w:themeShade="BF"/>
        </w:rPr>
      </w:pPr>
    </w:p>
    <w:p w14:paraId="4EBA8063"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"boiling, fry in oil": "Чанах, тосонд шарна.",</w:t>
      </w:r>
    </w:p>
    <w:p w14:paraId="63DC2C35" w14:textId="77777777" w:rsidR="00F81198" w:rsidRDefault="00F81198" w:rsidP="00F81198">
      <w:pPr>
        <w:pStyle w:val="zCode"/>
        <w:rPr>
          <w:noProof/>
        </w:rPr>
      </w:pPr>
      <w:r>
        <w:rPr>
          <w:noProof/>
        </w:rPr>
        <w:t>};</w:t>
      </w:r>
    </w:p>
    <w:p w14:paraId="1098C9B8" w14:textId="77777777" w:rsidR="00F81198" w:rsidRDefault="00F81198" w:rsidP="00F81198">
      <w:pPr>
        <w:pStyle w:val="zCode"/>
        <w:rPr>
          <w:noProof/>
        </w:rPr>
      </w:pPr>
    </w:p>
    <w:p w14:paraId="507F50DD" w14:textId="77777777" w:rsidR="00F81198" w:rsidRDefault="00F81198" w:rsidP="00F81198">
      <w:pPr>
        <w:pStyle w:val="zCode"/>
        <w:rPr>
          <w:noProof/>
        </w:rPr>
      </w:pPr>
      <w:r>
        <w:rPr>
          <w:noProof/>
        </w:rPr>
        <w:t xml:space="preserve">const </w:t>
      </w:r>
      <w:r w:rsidRPr="00F81198">
        <w:rPr>
          <w:noProof/>
          <w:highlight w:val="yellow"/>
        </w:rPr>
        <w:t>OtherCookingConditionsMnMap</w:t>
      </w:r>
      <w:r>
        <w:rPr>
          <w:noProof/>
        </w:rPr>
        <w:t xml:space="preserve"> = {</w:t>
      </w:r>
    </w:p>
    <w:p w14:paraId="3F4E10E4"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"Remark: People allergic to gluten protein from grains, take note.":</w:t>
      </w:r>
    </w:p>
    <w:p w14:paraId="30EAD62B"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"Анхааруулга: Үр тарианы глютен уурагт харшилтай хүмүүс анхаарна уу.",</w:t>
      </w:r>
    </w:p>
    <w:p w14:paraId="3C26F335" w14:textId="77777777" w:rsidR="00F81198" w:rsidRPr="00F81198" w:rsidRDefault="00F81198" w:rsidP="00F81198">
      <w:pPr>
        <w:pStyle w:val="zCode"/>
        <w:rPr>
          <w:noProof/>
          <w:color w:val="2F5496" w:themeColor="accent5" w:themeShade="BF"/>
        </w:rPr>
      </w:pPr>
    </w:p>
    <w:p w14:paraId="3D4D0BF3"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"Remark: Check whether storage conditions is proper before use6 People who has allergy from the ingredient must it by suitable amount.":</w:t>
      </w:r>
    </w:p>
    <w:p w14:paraId="4FD03EFF"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"Анхааруулга: Хэрэглэхийн өмнө хадгалалтын нөхцөл зөв эсэхийг шалгана уу. Найрлаганд харшилтай хүмүүс тохирох хэмжээгээр хэрэглэнэ үү.",</w:t>
      </w:r>
    </w:p>
    <w:p w14:paraId="030D8EB0" w14:textId="77777777" w:rsidR="00F81198" w:rsidRDefault="00F81198" w:rsidP="00F81198">
      <w:pPr>
        <w:pStyle w:val="zCode"/>
        <w:rPr>
          <w:noProof/>
        </w:rPr>
      </w:pPr>
      <w:r>
        <w:rPr>
          <w:noProof/>
        </w:rPr>
        <w:t>};</w:t>
      </w:r>
    </w:p>
    <w:p w14:paraId="3A27A571" w14:textId="77777777" w:rsidR="00F81198" w:rsidRDefault="00F81198" w:rsidP="00F81198">
      <w:pPr>
        <w:pStyle w:val="zCode"/>
        <w:rPr>
          <w:noProof/>
        </w:rPr>
      </w:pPr>
    </w:p>
    <w:p w14:paraId="1E02C00A" w14:textId="77777777" w:rsidR="00F81198" w:rsidRDefault="00F81198" w:rsidP="00F81198">
      <w:pPr>
        <w:pStyle w:val="zCode"/>
        <w:rPr>
          <w:noProof/>
        </w:rPr>
      </w:pPr>
      <w:r>
        <w:rPr>
          <w:noProof/>
        </w:rPr>
        <w:t xml:space="preserve">const </w:t>
      </w:r>
      <w:r w:rsidRPr="00F81198">
        <w:rPr>
          <w:noProof/>
          <w:highlight w:val="yellow"/>
        </w:rPr>
        <w:t>ReferenceForConditionSettingMnMap</w:t>
      </w:r>
      <w:r>
        <w:rPr>
          <w:noProof/>
        </w:rPr>
        <w:t xml:space="preserve"> = {</w:t>
      </w:r>
    </w:p>
    <w:p w14:paraId="6A8DFDE5"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"Store for 48 hour at nom higher than 15*C-18*C with relative humidity nk more than 70% in a cool dry place away from sunlight":</w:t>
      </w:r>
    </w:p>
    <w:p w14:paraId="64523838"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"Нарны шууд тусгалаас хол, сэрүүн хуурай газар 15°C–18°C-ээс дээшгүй температурт, агаарын харьцангуй чийгшил 70%-иас ихгүй нөхцөлд 48 цаг хадгална.",</w:t>
      </w:r>
    </w:p>
    <w:p w14:paraId="4143AA1D" w14:textId="77777777" w:rsidR="00F81198" w:rsidRPr="00F81198" w:rsidRDefault="00F81198" w:rsidP="00F81198">
      <w:pPr>
        <w:pStyle w:val="zCode"/>
        <w:rPr>
          <w:noProof/>
          <w:color w:val="2F5496" w:themeColor="accent5" w:themeShade="BF"/>
        </w:rPr>
      </w:pPr>
    </w:p>
    <w:p w14:paraId="5BE1F858"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"Store for 72 hour at nom higher than 15*C-18*C with relative humidity nk more than 70% in a cool dry place away from sunlight":</w:t>
      </w:r>
    </w:p>
    <w:p w14:paraId="070131B2"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"Нарны шууд тусгалаас хол, сэрүүн хуурай газар 15°C–18°C-ээс дээшгүй температурт, агаарын харьцангуй чийгшил 70%-иас ихгүй нөхцөлд 72 цаг хадгална.",</w:t>
      </w:r>
    </w:p>
    <w:p w14:paraId="53DC3874" w14:textId="77777777" w:rsidR="00F81198" w:rsidRPr="00F81198" w:rsidRDefault="00F81198" w:rsidP="00F81198">
      <w:pPr>
        <w:pStyle w:val="zCode"/>
        <w:rPr>
          <w:noProof/>
          <w:color w:val="2F5496" w:themeColor="accent5" w:themeShade="BF"/>
        </w:rPr>
      </w:pPr>
    </w:p>
    <w:p w14:paraId="426E9C39" w14:textId="77777777" w:rsidR="00F81198" w:rsidRPr="00F81198" w:rsidRDefault="00F81198" w:rsidP="00F81198">
      <w:pPr>
        <w:pStyle w:val="zCode"/>
        <w:rPr>
          <w:noProof/>
          <w:color w:val="2F5496" w:themeColor="accent5" w:themeShade="BF"/>
        </w:rPr>
      </w:pPr>
      <w:r w:rsidRPr="00F81198">
        <w:rPr>
          <w:noProof/>
          <w:color w:val="2F5496" w:themeColor="accent5" w:themeShade="BF"/>
        </w:rPr>
        <w:lastRenderedPageBreak/>
        <w:t xml:space="preserve">  "Store for 12 months at nom higher than 30*C with relative humidity nk more than 70%":</w:t>
      </w:r>
    </w:p>
    <w:p w14:paraId="286C07A2"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"30°C-ээс дээшгүй температурт, агаарын харьцангуй чийгшил 70%-иас ихгүй нөхцөлд 12 сар хадгална.",</w:t>
      </w:r>
    </w:p>
    <w:p w14:paraId="536D8BEC" w14:textId="77777777" w:rsidR="00F81198" w:rsidRPr="00F81198" w:rsidRDefault="00F81198" w:rsidP="00F81198">
      <w:pPr>
        <w:pStyle w:val="zCode"/>
        <w:rPr>
          <w:noProof/>
          <w:color w:val="2F5496" w:themeColor="accent5" w:themeShade="BF"/>
        </w:rPr>
      </w:pPr>
    </w:p>
    <w:p w14:paraId="2C9DADCF"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"Store the product for 1 year at a temperature of up to 15*C in a place with relative air humidity not higher than 60%. Must be stored at pest-free, odor-free, cool and dry environment.":</w:t>
      </w:r>
    </w:p>
    <w:p w14:paraId="3821A635"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"Бүтээгдэхүүнийг 15°C-ээс дээшгүй температурт, агаарын харьцангуй чийгшил 60%-иас ихгүй нөхцөлд 1 жил хадгална. Хортон шавьжгүй, үнэргүй, сэрүүн хуурай орчинд хадгалах шаардлагатай.",</w:t>
      </w:r>
    </w:p>
    <w:p w14:paraId="7DF20815" w14:textId="77777777" w:rsidR="00F81198" w:rsidRPr="00F81198" w:rsidRDefault="00F81198" w:rsidP="00F81198">
      <w:pPr>
        <w:pStyle w:val="zCode"/>
        <w:rPr>
          <w:noProof/>
          <w:color w:val="2F5496" w:themeColor="accent5" w:themeShade="BF"/>
        </w:rPr>
      </w:pPr>
    </w:p>
    <w:p w14:paraId="492CFCBF"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"Store for 1 year at with in a cool dry place away from sunlig.": "Нарны шууд тусгалаас хол, сэрүүн хуурай газар 1 жил хадгална.",</w:t>
      </w:r>
    </w:p>
    <w:p w14:paraId="5DE9139C" w14:textId="77777777" w:rsidR="00F81198" w:rsidRPr="00F81198" w:rsidRDefault="00F81198" w:rsidP="00F81198">
      <w:pPr>
        <w:pStyle w:val="zCode"/>
        <w:rPr>
          <w:noProof/>
          <w:color w:val="2F5496" w:themeColor="accent5" w:themeShade="BF"/>
        </w:rPr>
      </w:pPr>
    </w:p>
    <w:p w14:paraId="51A23AE9"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"Store broccoli in the refrigerator for up to 5 days. Broccoli can be blanched and frozen for up to one year.":</w:t>
      </w:r>
    </w:p>
    <w:p w14:paraId="57BAE46B"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"Брокколиг хөргөгчинд 5 хүртэл хоног хадгална. Брокколиг бага зэрэг чанаж хөлдөөвөл 1 жил хүртэл хадгалах боломжтой.",</w:t>
      </w:r>
    </w:p>
    <w:p w14:paraId="37D9CCAA" w14:textId="77777777" w:rsidR="00F81198" w:rsidRPr="00F81198" w:rsidRDefault="00F81198" w:rsidP="00F81198">
      <w:pPr>
        <w:pStyle w:val="zCode"/>
        <w:rPr>
          <w:noProof/>
          <w:color w:val="2F5496" w:themeColor="accent5" w:themeShade="BF"/>
        </w:rPr>
      </w:pPr>
    </w:p>
    <w:p w14:paraId="398D6FE6"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"Store in fridge for 2-3 weeks": "Хөргөгчинд 2–3 долоо хоног хадгална.",</w:t>
      </w:r>
    </w:p>
    <w:p w14:paraId="020A91BE" w14:textId="77777777" w:rsidR="00F81198" w:rsidRPr="00F81198" w:rsidRDefault="00F81198" w:rsidP="00F81198">
      <w:pPr>
        <w:pStyle w:val="zCode"/>
        <w:rPr>
          <w:noProof/>
          <w:color w:val="2F5496" w:themeColor="accent5" w:themeShade="BF"/>
        </w:rPr>
      </w:pPr>
    </w:p>
    <w:p w14:paraId="6A85C890"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"Store for 3-12 months at nom  -18*C with relative humidity nk more than 90-95%":</w:t>
      </w:r>
    </w:p>
    <w:p w14:paraId="296C3267" w14:textId="77777777" w:rsidR="00F81198" w:rsidRPr="00F81198" w:rsidRDefault="00F81198" w:rsidP="00F81198">
      <w:pPr>
        <w:pStyle w:val="zCode"/>
        <w:rPr>
          <w:noProof/>
          <w:color w:val="2F5496" w:themeColor="accent5" w:themeShade="BF"/>
        </w:rPr>
      </w:pPr>
      <w:r w:rsidRPr="00F81198">
        <w:rPr>
          <w:noProof/>
          <w:color w:val="2F5496" w:themeColor="accent5" w:themeShade="BF"/>
        </w:rPr>
        <w:t xml:space="preserve">    "-18°C температурт, агаарын харьцангуй чийгшил 90–95% нөхцөлд 3–12 сар хадгална.",</w:t>
      </w:r>
    </w:p>
    <w:p w14:paraId="36D66E16" w14:textId="77777777" w:rsidR="00F81198" w:rsidRDefault="00F81198" w:rsidP="00F81198">
      <w:pPr>
        <w:pStyle w:val="zCode"/>
        <w:rPr>
          <w:noProof/>
        </w:rPr>
      </w:pPr>
      <w:r>
        <w:rPr>
          <w:noProof/>
        </w:rPr>
        <w:t>};</w:t>
      </w:r>
    </w:p>
    <w:p w14:paraId="5B4A2592" w14:textId="77777777" w:rsidR="00F81198" w:rsidRDefault="00F81198" w:rsidP="00F81198">
      <w:pPr>
        <w:pStyle w:val="zCode"/>
        <w:rPr>
          <w:noProof/>
        </w:rPr>
      </w:pPr>
    </w:p>
    <w:p w14:paraId="46903B3D" w14:textId="77777777" w:rsidR="00F81198" w:rsidRDefault="00F81198" w:rsidP="00F81198">
      <w:pPr>
        <w:pStyle w:val="zCode"/>
        <w:rPr>
          <w:noProof/>
        </w:rPr>
      </w:pPr>
      <w:r>
        <w:rPr>
          <w:noProof/>
        </w:rPr>
        <w:t xml:space="preserve">function </w:t>
      </w:r>
      <w:r w:rsidRPr="00F81198">
        <w:rPr>
          <w:noProof/>
          <w:highlight w:val="yellow"/>
        </w:rPr>
        <w:t>toLangObject</w:t>
      </w:r>
      <w:r>
        <w:rPr>
          <w:noProof/>
        </w:rPr>
        <w:t>(enValue, mnValue = "") {</w:t>
      </w:r>
    </w:p>
    <w:p w14:paraId="263D6DE6" w14:textId="77777777" w:rsidR="00F81198" w:rsidRDefault="00F81198" w:rsidP="00F81198">
      <w:pPr>
        <w:pStyle w:val="zCode"/>
        <w:rPr>
          <w:noProof/>
        </w:rPr>
      </w:pPr>
      <w:r>
        <w:rPr>
          <w:noProof/>
        </w:rPr>
        <w:t xml:space="preserve">  return {</w:t>
      </w:r>
    </w:p>
    <w:p w14:paraId="1DADE91F" w14:textId="77777777" w:rsidR="00F81198" w:rsidRDefault="00F81198" w:rsidP="00F81198">
      <w:pPr>
        <w:pStyle w:val="zCode"/>
        <w:rPr>
          <w:noProof/>
        </w:rPr>
      </w:pPr>
      <w:r>
        <w:rPr>
          <w:noProof/>
        </w:rPr>
        <w:t xml:space="preserve">    en: enValue || "",</w:t>
      </w:r>
    </w:p>
    <w:p w14:paraId="33D51890" w14:textId="77777777" w:rsidR="00F81198" w:rsidRDefault="00F81198" w:rsidP="00F81198">
      <w:pPr>
        <w:pStyle w:val="zCode"/>
        <w:rPr>
          <w:noProof/>
        </w:rPr>
      </w:pPr>
      <w:r>
        <w:rPr>
          <w:noProof/>
        </w:rPr>
        <w:t xml:space="preserve">    mn: mnValue || "",</w:t>
      </w:r>
    </w:p>
    <w:p w14:paraId="111C1F09" w14:textId="77777777" w:rsidR="00F81198" w:rsidRDefault="00F81198" w:rsidP="00F81198">
      <w:pPr>
        <w:pStyle w:val="zCode"/>
        <w:rPr>
          <w:noProof/>
        </w:rPr>
      </w:pPr>
      <w:r>
        <w:rPr>
          <w:noProof/>
        </w:rPr>
        <w:t xml:space="preserve">  };</w:t>
      </w:r>
    </w:p>
    <w:p w14:paraId="7EDF641F" w14:textId="77777777" w:rsidR="00F81198" w:rsidRDefault="00F81198" w:rsidP="00F81198">
      <w:pPr>
        <w:pStyle w:val="zCode"/>
        <w:rPr>
          <w:noProof/>
        </w:rPr>
      </w:pPr>
      <w:r>
        <w:rPr>
          <w:noProof/>
        </w:rPr>
        <w:t>}</w:t>
      </w:r>
    </w:p>
    <w:p w14:paraId="5B1100E1" w14:textId="77777777" w:rsidR="00F81198" w:rsidRDefault="00F81198" w:rsidP="00F81198">
      <w:pPr>
        <w:pStyle w:val="zCode"/>
        <w:rPr>
          <w:noProof/>
        </w:rPr>
      </w:pPr>
    </w:p>
    <w:p w14:paraId="365BAF40" w14:textId="77777777" w:rsidR="00F81198" w:rsidRDefault="00F81198" w:rsidP="00F81198">
      <w:pPr>
        <w:pStyle w:val="zCode"/>
        <w:rPr>
          <w:noProof/>
        </w:rPr>
      </w:pPr>
      <w:r>
        <w:rPr>
          <w:noProof/>
        </w:rPr>
        <w:t>const output = data.map((item) =&gt; {</w:t>
      </w:r>
    </w:p>
    <w:p w14:paraId="765EF939" w14:textId="77777777" w:rsidR="00F81198" w:rsidRDefault="00F81198" w:rsidP="00F81198">
      <w:pPr>
        <w:pStyle w:val="zCode"/>
        <w:rPr>
          <w:noProof/>
        </w:rPr>
      </w:pPr>
      <w:r>
        <w:rPr>
          <w:noProof/>
        </w:rPr>
        <w:t xml:space="preserve">  const collectionInfo = item.collection_information || {};</w:t>
      </w:r>
    </w:p>
    <w:p w14:paraId="348BEAC8" w14:textId="77777777" w:rsidR="00F81198" w:rsidRDefault="00F81198" w:rsidP="00F81198">
      <w:pPr>
        <w:pStyle w:val="zCode"/>
        <w:rPr>
          <w:noProof/>
        </w:rPr>
      </w:pPr>
      <w:r>
        <w:rPr>
          <w:noProof/>
        </w:rPr>
        <w:t xml:space="preserve">  const ediblePart = item.edible_inedible_part || {};</w:t>
      </w:r>
    </w:p>
    <w:p w14:paraId="76BAC3DC" w14:textId="77777777" w:rsidR="00F81198" w:rsidRDefault="00F81198" w:rsidP="00F81198">
      <w:pPr>
        <w:pStyle w:val="zCode"/>
        <w:rPr>
          <w:noProof/>
        </w:rPr>
      </w:pPr>
      <w:r>
        <w:rPr>
          <w:noProof/>
        </w:rPr>
        <w:t xml:space="preserve">  const pretreatment = item.pretreatment_conditions || {};</w:t>
      </w:r>
    </w:p>
    <w:p w14:paraId="75F8BA84" w14:textId="77777777" w:rsidR="00F81198" w:rsidRDefault="00F81198" w:rsidP="00F81198">
      <w:pPr>
        <w:pStyle w:val="zCode"/>
        <w:rPr>
          <w:noProof/>
        </w:rPr>
      </w:pPr>
    </w:p>
    <w:p w14:paraId="621853DC" w14:textId="77777777" w:rsidR="00F81198" w:rsidRDefault="00F81198" w:rsidP="00F81198">
      <w:pPr>
        <w:pStyle w:val="zCode"/>
        <w:rPr>
          <w:noProof/>
        </w:rPr>
      </w:pPr>
      <w:r>
        <w:rPr>
          <w:noProof/>
        </w:rPr>
        <w:t xml:space="preserve">  const collectionArea = collectionInfo["Collection area"];</w:t>
      </w:r>
    </w:p>
    <w:p w14:paraId="5A560D24" w14:textId="77777777" w:rsidR="00F81198" w:rsidRDefault="00F81198" w:rsidP="00F81198">
      <w:pPr>
        <w:pStyle w:val="zCode"/>
        <w:rPr>
          <w:noProof/>
        </w:rPr>
      </w:pPr>
      <w:r>
        <w:rPr>
          <w:noProof/>
        </w:rPr>
        <w:t xml:space="preserve">  const basis = collectionInfo["Basis of sample selection"];</w:t>
      </w:r>
    </w:p>
    <w:p w14:paraId="3242FF56" w14:textId="77777777" w:rsidR="00F81198" w:rsidRDefault="00F81198" w:rsidP="00F81198">
      <w:pPr>
        <w:pStyle w:val="zCode"/>
        <w:rPr>
          <w:noProof/>
        </w:rPr>
      </w:pPr>
      <w:r>
        <w:rPr>
          <w:noProof/>
        </w:rPr>
        <w:t xml:space="preserve">  const additionalInfo = collectionInfo["Additional collection information"];</w:t>
      </w:r>
    </w:p>
    <w:p w14:paraId="4F4A573D" w14:textId="77777777" w:rsidR="00F81198" w:rsidRDefault="00F81198" w:rsidP="00F81198">
      <w:pPr>
        <w:pStyle w:val="zCode"/>
        <w:rPr>
          <w:noProof/>
        </w:rPr>
      </w:pPr>
    </w:p>
    <w:p w14:paraId="7201A68F" w14:textId="77777777" w:rsidR="00F81198" w:rsidRDefault="00F81198" w:rsidP="00F81198">
      <w:pPr>
        <w:pStyle w:val="zCode"/>
        <w:rPr>
          <w:noProof/>
        </w:rPr>
      </w:pPr>
      <w:r>
        <w:rPr>
          <w:noProof/>
        </w:rPr>
        <w:t xml:space="preserve">  return {</w:t>
      </w:r>
    </w:p>
    <w:p w14:paraId="445FAF44" w14:textId="77777777" w:rsidR="00F81198" w:rsidRDefault="00F81198" w:rsidP="00F81198">
      <w:pPr>
        <w:pStyle w:val="zCode"/>
        <w:rPr>
          <w:noProof/>
        </w:rPr>
      </w:pPr>
      <w:r>
        <w:rPr>
          <w:noProof/>
        </w:rPr>
        <w:t xml:space="preserve">    food_code: item.food_code,</w:t>
      </w:r>
    </w:p>
    <w:p w14:paraId="25D38C29" w14:textId="77777777" w:rsidR="00F81198" w:rsidRDefault="00F81198" w:rsidP="00F81198">
      <w:pPr>
        <w:pStyle w:val="zCode"/>
        <w:rPr>
          <w:noProof/>
        </w:rPr>
      </w:pPr>
      <w:r>
        <w:rPr>
          <w:noProof/>
        </w:rPr>
        <w:t xml:space="preserve">    food_group: toLangObject(item.food_group, foodGroupMnMap[item.food_group]),</w:t>
      </w:r>
    </w:p>
    <w:p w14:paraId="3FB4CD2C" w14:textId="77777777" w:rsidR="00F81198" w:rsidRDefault="00F81198" w:rsidP="00F81198">
      <w:pPr>
        <w:pStyle w:val="zCode"/>
        <w:rPr>
          <w:noProof/>
        </w:rPr>
      </w:pPr>
      <w:r>
        <w:rPr>
          <w:noProof/>
        </w:rPr>
        <w:t xml:space="preserve">    food_name: toLangObject(item.food_name, item.native_name),</w:t>
      </w:r>
    </w:p>
    <w:p w14:paraId="162FE761" w14:textId="77777777" w:rsidR="00F81198" w:rsidRDefault="00F81198" w:rsidP="00F81198">
      <w:pPr>
        <w:pStyle w:val="zCode"/>
        <w:rPr>
          <w:noProof/>
        </w:rPr>
      </w:pPr>
      <w:r>
        <w:rPr>
          <w:noProof/>
        </w:rPr>
        <w:t xml:space="preserve">    scientific_name: item.scientific_name,</w:t>
      </w:r>
    </w:p>
    <w:p w14:paraId="46CC3846" w14:textId="77777777" w:rsidR="00F81198" w:rsidRDefault="00F81198" w:rsidP="00F81198">
      <w:pPr>
        <w:pStyle w:val="zCode"/>
        <w:rPr>
          <w:noProof/>
        </w:rPr>
      </w:pPr>
      <w:r>
        <w:rPr>
          <w:noProof/>
        </w:rPr>
        <w:t xml:space="preserve">    province: toLangObject(item.province, provinceMnMap[item.province]),</w:t>
      </w:r>
    </w:p>
    <w:p w14:paraId="2397AC93" w14:textId="77777777" w:rsidR="00F81198" w:rsidRDefault="00F81198" w:rsidP="00F81198">
      <w:pPr>
        <w:pStyle w:val="zCode"/>
        <w:rPr>
          <w:noProof/>
        </w:rPr>
      </w:pPr>
      <w:r>
        <w:rPr>
          <w:noProof/>
        </w:rPr>
        <w:t xml:space="preserve">    proximates: item.proximates,</w:t>
      </w:r>
    </w:p>
    <w:p w14:paraId="0CC44066" w14:textId="77777777" w:rsidR="00F81198" w:rsidRDefault="00F81198" w:rsidP="00F81198">
      <w:pPr>
        <w:pStyle w:val="zCode"/>
        <w:rPr>
          <w:noProof/>
        </w:rPr>
      </w:pPr>
      <w:r>
        <w:rPr>
          <w:noProof/>
        </w:rPr>
        <w:t xml:space="preserve">    minerals: item.minerals,</w:t>
      </w:r>
    </w:p>
    <w:p w14:paraId="5FE736FC" w14:textId="77777777" w:rsidR="00F81198" w:rsidRDefault="00F81198" w:rsidP="00F81198">
      <w:pPr>
        <w:pStyle w:val="zCode"/>
        <w:rPr>
          <w:noProof/>
        </w:rPr>
      </w:pPr>
      <w:r>
        <w:rPr>
          <w:noProof/>
        </w:rPr>
        <w:t xml:space="preserve">    vitamins: item.vitamins,</w:t>
      </w:r>
    </w:p>
    <w:p w14:paraId="443548A6" w14:textId="77777777" w:rsidR="00F81198" w:rsidRDefault="00F81198" w:rsidP="00F81198">
      <w:pPr>
        <w:pStyle w:val="zCode"/>
        <w:rPr>
          <w:noProof/>
        </w:rPr>
      </w:pPr>
      <w:r>
        <w:rPr>
          <w:noProof/>
        </w:rPr>
        <w:t xml:space="preserve">    collection_information: {</w:t>
      </w:r>
    </w:p>
    <w:p w14:paraId="4B30DFBF" w14:textId="77777777" w:rsidR="00F81198" w:rsidRDefault="00F81198" w:rsidP="00F81198">
      <w:pPr>
        <w:pStyle w:val="zCode"/>
        <w:rPr>
          <w:noProof/>
        </w:rPr>
      </w:pPr>
      <w:r>
        <w:rPr>
          <w:noProof/>
        </w:rPr>
        <w:t xml:space="preserve">      "Collection area": toLangObject(collectionArea, collectionAreaMnMap[collectionArea]),</w:t>
      </w:r>
    </w:p>
    <w:p w14:paraId="2D047B41" w14:textId="77777777" w:rsidR="00F81198" w:rsidRDefault="00F81198" w:rsidP="00F81198">
      <w:pPr>
        <w:pStyle w:val="zCode"/>
        <w:rPr>
          <w:noProof/>
        </w:rPr>
      </w:pPr>
      <w:r>
        <w:rPr>
          <w:noProof/>
        </w:rPr>
        <w:t xml:space="preserve">      "Collection date": collectionInfo["Collection date"],</w:t>
      </w:r>
    </w:p>
    <w:p w14:paraId="1FF9306D" w14:textId="77777777" w:rsidR="00F81198" w:rsidRDefault="00F81198" w:rsidP="00F81198">
      <w:pPr>
        <w:pStyle w:val="zCode"/>
        <w:rPr>
          <w:noProof/>
        </w:rPr>
      </w:pPr>
      <w:r>
        <w:rPr>
          <w:noProof/>
        </w:rPr>
        <w:t xml:space="preserve">      "Basis of sample selection": toLangObject(basis, basisMnMap[basis]),</w:t>
      </w:r>
    </w:p>
    <w:p w14:paraId="35C387D6" w14:textId="77777777" w:rsidR="00F81198" w:rsidRDefault="00F81198" w:rsidP="00F81198">
      <w:pPr>
        <w:pStyle w:val="zCode"/>
        <w:rPr>
          <w:noProof/>
        </w:rPr>
      </w:pPr>
      <w:r>
        <w:rPr>
          <w:noProof/>
        </w:rPr>
        <w:t xml:space="preserve">      "Additional collection information": toLangObject(additionalInfo, additionalInfoMnMap[additionalInfo]),</w:t>
      </w:r>
    </w:p>
    <w:p w14:paraId="293EE619" w14:textId="77777777" w:rsidR="00F81198" w:rsidRDefault="00F81198" w:rsidP="00F81198">
      <w:pPr>
        <w:pStyle w:val="zCode"/>
        <w:rPr>
          <w:noProof/>
        </w:rPr>
      </w:pPr>
      <w:r>
        <w:rPr>
          <w:noProof/>
        </w:rPr>
        <w:t xml:space="preserve">    },</w:t>
      </w:r>
    </w:p>
    <w:p w14:paraId="6D0E2040" w14:textId="77777777" w:rsidR="00F81198" w:rsidRDefault="00F81198" w:rsidP="00F81198">
      <w:pPr>
        <w:pStyle w:val="zCode"/>
        <w:rPr>
          <w:noProof/>
        </w:rPr>
      </w:pPr>
      <w:r>
        <w:rPr>
          <w:noProof/>
        </w:rPr>
        <w:lastRenderedPageBreak/>
        <w:t xml:space="preserve">    edible_inedible_part: {</w:t>
      </w:r>
    </w:p>
    <w:p w14:paraId="51F828EA" w14:textId="77777777" w:rsidR="00F81198" w:rsidRDefault="00F81198" w:rsidP="00F81198">
      <w:pPr>
        <w:pStyle w:val="zCode"/>
        <w:rPr>
          <w:noProof/>
        </w:rPr>
      </w:pPr>
      <w:r>
        <w:rPr>
          <w:noProof/>
        </w:rPr>
        <w:t xml:space="preserve">      "Weight of whole part (g/1 piece)": ediblePart["Weight of whole part (g/1 piece)"],</w:t>
      </w:r>
    </w:p>
    <w:p w14:paraId="384687FA" w14:textId="77777777" w:rsidR="00F81198" w:rsidRDefault="00F81198" w:rsidP="00F81198">
      <w:pPr>
        <w:pStyle w:val="zCode"/>
        <w:rPr>
          <w:noProof/>
        </w:rPr>
      </w:pPr>
      <w:r>
        <w:rPr>
          <w:noProof/>
        </w:rPr>
        <w:t xml:space="preserve">      "Weight of edible part (g/1 piece)": ediblePart["Weight of edible part (g/1 piece)"],</w:t>
      </w:r>
    </w:p>
    <w:p w14:paraId="04DB5C0A" w14:textId="77777777" w:rsidR="00F81198" w:rsidRDefault="00F81198" w:rsidP="00F81198">
      <w:pPr>
        <w:pStyle w:val="zCode"/>
        <w:rPr>
          <w:noProof/>
        </w:rPr>
      </w:pPr>
      <w:r>
        <w:rPr>
          <w:noProof/>
        </w:rPr>
        <w:t xml:space="preserve">      "Inedible part (discarded part)": toLangObject(</w:t>
      </w:r>
    </w:p>
    <w:p w14:paraId="6E66936B" w14:textId="77777777" w:rsidR="00F81198" w:rsidRDefault="00F81198" w:rsidP="00F81198">
      <w:pPr>
        <w:pStyle w:val="zCode"/>
        <w:rPr>
          <w:noProof/>
        </w:rPr>
      </w:pPr>
      <w:r>
        <w:rPr>
          <w:noProof/>
        </w:rPr>
        <w:t xml:space="preserve">        ediblePart["Inedible part (discarded part)"],</w:t>
      </w:r>
    </w:p>
    <w:p w14:paraId="70325B04" w14:textId="77777777" w:rsidR="00F81198" w:rsidRDefault="00F81198" w:rsidP="00F81198">
      <w:pPr>
        <w:pStyle w:val="zCode"/>
        <w:rPr>
          <w:noProof/>
        </w:rPr>
      </w:pPr>
      <w:r>
        <w:rPr>
          <w:noProof/>
        </w:rPr>
        <w:t xml:space="preserve">        discardedPartMnMap[ediblePart["Inedible part (discarded part)"]],</w:t>
      </w:r>
    </w:p>
    <w:p w14:paraId="56DA9F10" w14:textId="77777777" w:rsidR="00F81198" w:rsidRDefault="00F81198" w:rsidP="00F81198">
      <w:pPr>
        <w:pStyle w:val="zCode"/>
        <w:rPr>
          <w:noProof/>
        </w:rPr>
      </w:pPr>
      <w:r>
        <w:rPr>
          <w:noProof/>
        </w:rPr>
        <w:t xml:space="preserve">      ),</w:t>
      </w:r>
    </w:p>
    <w:p w14:paraId="1C151756" w14:textId="77777777" w:rsidR="00F81198" w:rsidRDefault="00F81198" w:rsidP="00F81198">
      <w:pPr>
        <w:pStyle w:val="zCode"/>
        <w:rPr>
          <w:noProof/>
        </w:rPr>
      </w:pPr>
      <w:r>
        <w:rPr>
          <w:noProof/>
        </w:rPr>
        <w:t xml:space="preserve">      "Weight of inedible part (g/1 piece)": ediblePart["Weight of inedible part (g/1 piece)"],</w:t>
      </w:r>
    </w:p>
    <w:p w14:paraId="702CEEA5" w14:textId="77777777" w:rsidR="00F81198" w:rsidRDefault="00F81198" w:rsidP="00F81198">
      <w:pPr>
        <w:pStyle w:val="zCode"/>
        <w:rPr>
          <w:noProof/>
        </w:rPr>
      </w:pPr>
      <w:r>
        <w:rPr>
          <w:noProof/>
        </w:rPr>
        <w:t xml:space="preserve">    },</w:t>
      </w:r>
    </w:p>
    <w:p w14:paraId="06CC16D2" w14:textId="77777777" w:rsidR="00F81198" w:rsidRDefault="00F81198" w:rsidP="00F81198">
      <w:pPr>
        <w:pStyle w:val="zCode"/>
        <w:rPr>
          <w:noProof/>
        </w:rPr>
      </w:pPr>
      <w:r>
        <w:rPr>
          <w:noProof/>
        </w:rPr>
        <w:t xml:space="preserve">    pretreatment_conditions: {</w:t>
      </w:r>
    </w:p>
    <w:p w14:paraId="5E9438E6" w14:textId="77777777" w:rsidR="00F81198" w:rsidRDefault="00F81198" w:rsidP="00F81198">
      <w:pPr>
        <w:pStyle w:val="zCode"/>
        <w:rPr>
          <w:noProof/>
        </w:rPr>
      </w:pPr>
      <w:r>
        <w:rPr>
          <w:noProof/>
        </w:rPr>
        <w:t xml:space="preserve">      "Cooking (processing) method": toLangObject(</w:t>
      </w:r>
    </w:p>
    <w:p w14:paraId="7757BBC0" w14:textId="77777777" w:rsidR="00F81198" w:rsidRDefault="00F81198" w:rsidP="00F81198">
      <w:pPr>
        <w:pStyle w:val="zCode"/>
        <w:rPr>
          <w:noProof/>
        </w:rPr>
      </w:pPr>
      <w:r>
        <w:rPr>
          <w:noProof/>
        </w:rPr>
        <w:t xml:space="preserve">        pretreatment["Cooking (processing) method"],</w:t>
      </w:r>
    </w:p>
    <w:p w14:paraId="7BCA99AD" w14:textId="77777777" w:rsidR="00F81198" w:rsidRDefault="00F81198" w:rsidP="00F81198">
      <w:pPr>
        <w:pStyle w:val="zCode"/>
        <w:rPr>
          <w:noProof/>
        </w:rPr>
      </w:pPr>
      <w:r>
        <w:rPr>
          <w:noProof/>
        </w:rPr>
        <w:t xml:space="preserve">        cookingMethodMnMap[pretreatment["Cooking (processing) method"]],</w:t>
      </w:r>
    </w:p>
    <w:p w14:paraId="26767577" w14:textId="77777777" w:rsidR="00F81198" w:rsidRDefault="00F81198" w:rsidP="00F81198">
      <w:pPr>
        <w:pStyle w:val="zCode"/>
        <w:rPr>
          <w:noProof/>
        </w:rPr>
      </w:pPr>
      <w:r>
        <w:rPr>
          <w:noProof/>
        </w:rPr>
        <w:t xml:space="preserve">      ),</w:t>
      </w:r>
    </w:p>
    <w:p w14:paraId="29851433" w14:textId="77777777" w:rsidR="00F81198" w:rsidRDefault="00F81198" w:rsidP="00F81198">
      <w:pPr>
        <w:pStyle w:val="zCode"/>
        <w:rPr>
          <w:noProof/>
        </w:rPr>
      </w:pPr>
      <w:r>
        <w:rPr>
          <w:noProof/>
        </w:rPr>
        <w:t xml:space="preserve">      "Other cooking (processing) conditions": toLangObject(</w:t>
      </w:r>
    </w:p>
    <w:p w14:paraId="7164A451" w14:textId="77777777" w:rsidR="00F81198" w:rsidRDefault="00F81198" w:rsidP="00F81198">
      <w:pPr>
        <w:pStyle w:val="zCode"/>
        <w:rPr>
          <w:noProof/>
        </w:rPr>
      </w:pPr>
      <w:r>
        <w:rPr>
          <w:noProof/>
        </w:rPr>
        <w:t xml:space="preserve">        pretreatment["Other cooking (processing) conditions"],</w:t>
      </w:r>
    </w:p>
    <w:p w14:paraId="3D00B5AE" w14:textId="77777777" w:rsidR="00F81198" w:rsidRDefault="00F81198" w:rsidP="00F81198">
      <w:pPr>
        <w:pStyle w:val="zCode"/>
        <w:rPr>
          <w:noProof/>
        </w:rPr>
      </w:pPr>
      <w:r>
        <w:rPr>
          <w:noProof/>
        </w:rPr>
        <w:t xml:space="preserve">        OtherCookingConditionsMnMap[pretreatment["Other cooking (processing) conditions"]],</w:t>
      </w:r>
    </w:p>
    <w:p w14:paraId="5F46B099" w14:textId="77777777" w:rsidR="00F81198" w:rsidRDefault="00F81198" w:rsidP="00F81198">
      <w:pPr>
        <w:pStyle w:val="zCode"/>
        <w:rPr>
          <w:noProof/>
        </w:rPr>
      </w:pPr>
      <w:r>
        <w:rPr>
          <w:noProof/>
        </w:rPr>
        <w:t xml:space="preserve">      ),</w:t>
      </w:r>
    </w:p>
    <w:p w14:paraId="35F1B600" w14:textId="77777777" w:rsidR="00F81198" w:rsidRDefault="00F81198" w:rsidP="00F81198">
      <w:pPr>
        <w:pStyle w:val="zCode"/>
        <w:rPr>
          <w:noProof/>
        </w:rPr>
      </w:pPr>
    </w:p>
    <w:p w14:paraId="14DFDE5E" w14:textId="77777777" w:rsidR="00F81198" w:rsidRDefault="00F81198" w:rsidP="00F81198">
      <w:pPr>
        <w:pStyle w:val="zCode"/>
        <w:rPr>
          <w:noProof/>
        </w:rPr>
      </w:pPr>
      <w:r>
        <w:rPr>
          <w:noProof/>
        </w:rPr>
        <w:t xml:space="preserve">      "Reference for condition setting": toLangObject(</w:t>
      </w:r>
    </w:p>
    <w:p w14:paraId="6B6270BF" w14:textId="77777777" w:rsidR="00F81198" w:rsidRDefault="00F81198" w:rsidP="00F81198">
      <w:pPr>
        <w:pStyle w:val="zCode"/>
        <w:rPr>
          <w:noProof/>
        </w:rPr>
      </w:pPr>
      <w:r>
        <w:rPr>
          <w:noProof/>
        </w:rPr>
        <w:t xml:space="preserve">        pretreatment["Reference for condition setting"],</w:t>
      </w:r>
    </w:p>
    <w:p w14:paraId="3A8C3CDC" w14:textId="77777777" w:rsidR="00F81198" w:rsidRDefault="00F81198" w:rsidP="00F81198">
      <w:pPr>
        <w:pStyle w:val="zCode"/>
        <w:rPr>
          <w:noProof/>
        </w:rPr>
      </w:pPr>
      <w:r>
        <w:rPr>
          <w:noProof/>
        </w:rPr>
        <w:t xml:space="preserve">        ReferenceForConditionSettingMnMap[pretreatment["Reference for condition setting"]],</w:t>
      </w:r>
    </w:p>
    <w:p w14:paraId="310785EF" w14:textId="77777777" w:rsidR="00F81198" w:rsidRDefault="00F81198" w:rsidP="00F81198">
      <w:pPr>
        <w:pStyle w:val="zCode"/>
        <w:rPr>
          <w:noProof/>
        </w:rPr>
      </w:pPr>
      <w:r>
        <w:rPr>
          <w:noProof/>
        </w:rPr>
        <w:t xml:space="preserve">      ),</w:t>
      </w:r>
    </w:p>
    <w:p w14:paraId="08A9FCA4" w14:textId="77777777" w:rsidR="00F81198" w:rsidRDefault="00F81198" w:rsidP="00F81198">
      <w:pPr>
        <w:pStyle w:val="zCode"/>
        <w:rPr>
          <w:noProof/>
        </w:rPr>
      </w:pPr>
      <w:r>
        <w:rPr>
          <w:noProof/>
        </w:rPr>
        <w:t xml:space="preserve">    },</w:t>
      </w:r>
    </w:p>
    <w:p w14:paraId="7C4DD8BF" w14:textId="77777777" w:rsidR="00F81198" w:rsidRDefault="00F81198" w:rsidP="00F81198">
      <w:pPr>
        <w:pStyle w:val="zCode"/>
        <w:rPr>
          <w:noProof/>
        </w:rPr>
      </w:pPr>
      <w:r>
        <w:rPr>
          <w:noProof/>
        </w:rPr>
        <w:t xml:space="preserve">  };</w:t>
      </w:r>
    </w:p>
    <w:p w14:paraId="518107EE" w14:textId="77777777" w:rsidR="00F81198" w:rsidRDefault="00F81198" w:rsidP="00F81198">
      <w:pPr>
        <w:pStyle w:val="zCode"/>
        <w:rPr>
          <w:noProof/>
        </w:rPr>
      </w:pPr>
      <w:r>
        <w:rPr>
          <w:noProof/>
        </w:rPr>
        <w:t>});</w:t>
      </w:r>
    </w:p>
    <w:p w14:paraId="5E1A08B4" w14:textId="77777777" w:rsidR="00F81198" w:rsidRDefault="00F81198" w:rsidP="00F81198">
      <w:pPr>
        <w:pStyle w:val="zCode"/>
        <w:rPr>
          <w:noProof/>
        </w:rPr>
      </w:pPr>
    </w:p>
    <w:p w14:paraId="27CCDA07" w14:textId="77777777" w:rsidR="00F81198" w:rsidRDefault="00F81198" w:rsidP="00F81198">
      <w:pPr>
        <w:pStyle w:val="zCode"/>
        <w:rPr>
          <w:noProof/>
        </w:rPr>
      </w:pPr>
      <w:r>
        <w:rPr>
          <w:noProof/>
        </w:rPr>
        <w:t>fs.writeFileSync("</w:t>
      </w:r>
      <w:r w:rsidRPr="00F81198">
        <w:rPr>
          <w:noProof/>
          <w:highlight w:val="yellow"/>
        </w:rPr>
        <w:t>./src/data/nutritionsEnMn.json</w:t>
      </w:r>
      <w:r>
        <w:rPr>
          <w:noProof/>
        </w:rPr>
        <w:t>", JSON.stringify(output, null, 2), "utf8");</w:t>
      </w:r>
    </w:p>
    <w:p w14:paraId="78D502F3" w14:textId="77777777" w:rsidR="00F81198" w:rsidRDefault="00F81198" w:rsidP="00F81198">
      <w:pPr>
        <w:pStyle w:val="zCode"/>
        <w:rPr>
          <w:noProof/>
        </w:rPr>
      </w:pPr>
    </w:p>
    <w:p w14:paraId="5131C35E" w14:textId="1EDF1E43" w:rsidR="00F81198" w:rsidRDefault="00F81198" w:rsidP="00F81198">
      <w:pPr>
        <w:pStyle w:val="zCode"/>
        <w:rPr>
          <w:noProof/>
        </w:rPr>
      </w:pPr>
      <w:r>
        <w:rPr>
          <w:noProof/>
        </w:rPr>
        <w:t>console.log("Амжилттай хөрвүүллээ!");</w:t>
      </w:r>
    </w:p>
    <w:p w14:paraId="6EA6BC42" w14:textId="31B89CB7" w:rsidR="00F81198" w:rsidRDefault="00F81198" w:rsidP="00A40264">
      <w:pPr>
        <w:pStyle w:val="zCode"/>
        <w:rPr>
          <w:noProof/>
        </w:rPr>
      </w:pPr>
      <w:r>
        <w:rPr>
          <w:noProof/>
        </w:rPr>
        <w:drawing>
          <wp:inline distT="0" distB="0" distL="0" distR="0" wp14:anchorId="1260E9A2" wp14:editId="4ACB05FF">
            <wp:extent cx="5940425" cy="3509010"/>
            <wp:effectExtent l="0" t="0" r="3175" b="0"/>
            <wp:docPr id="171290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01043" name=""/>
                    <pic:cNvPicPr/>
                  </pic:nvPicPr>
                  <pic:blipFill>
                    <a:blip r:embed="rId149"/>
                    <a:stretch>
                      <a:fillRect/>
                    </a:stretch>
                  </pic:blipFill>
                  <pic:spPr>
                    <a:xfrm>
                      <a:off x="0" y="0"/>
                      <a:ext cx="5940425" cy="3509010"/>
                    </a:xfrm>
                    <a:prstGeom prst="rect">
                      <a:avLst/>
                    </a:prstGeom>
                  </pic:spPr>
                </pic:pic>
              </a:graphicData>
            </a:graphic>
          </wp:inline>
        </w:drawing>
      </w:r>
    </w:p>
    <w:p w14:paraId="3B669B51" w14:textId="77777777" w:rsidR="00B57EEA" w:rsidRDefault="00B57EEA" w:rsidP="00A40264">
      <w:pPr>
        <w:pStyle w:val="zCode"/>
        <w:rPr>
          <w:noProof/>
        </w:rPr>
      </w:pPr>
    </w:p>
    <w:p w14:paraId="0E95530B" w14:textId="77777777" w:rsidR="00B57EEA" w:rsidRDefault="00B57EEA" w:rsidP="009B607B">
      <w:pPr>
        <w:pStyle w:val="C2nd"/>
        <w:rPr>
          <w:noProof/>
        </w:rPr>
      </w:pPr>
      <w:bookmarkStart w:id="103" w:name="_Toc231258339"/>
      <w:r>
        <w:rPr>
          <w:noProof/>
        </w:rPr>
        <w:lastRenderedPageBreak/>
        <w:t>src/js/i18n/</w:t>
      </w:r>
      <w:r w:rsidRPr="009A3361">
        <w:t>translations</w:t>
      </w:r>
      <w:r>
        <w:rPr>
          <w:noProof/>
        </w:rPr>
        <w:t>.js</w:t>
      </w:r>
      <w:bookmarkEnd w:id="103"/>
    </w:p>
    <w:p w14:paraId="2E0BA8AA" w14:textId="291A2118" w:rsidR="00B57EEA" w:rsidRDefault="009B607B" w:rsidP="00A40264">
      <w:pPr>
        <w:pStyle w:val="zCode"/>
        <w:rPr>
          <w:noProof/>
        </w:rPr>
      </w:pPr>
      <w:r>
        <w:rPr>
          <w:noProof/>
        </w:rPr>
        <w:drawing>
          <wp:inline distT="0" distB="0" distL="0" distR="0" wp14:anchorId="6A746896" wp14:editId="741CA087">
            <wp:extent cx="5940425" cy="3742690"/>
            <wp:effectExtent l="0" t="0" r="3175" b="0"/>
            <wp:docPr id="181323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31473" name=""/>
                    <pic:cNvPicPr/>
                  </pic:nvPicPr>
                  <pic:blipFill>
                    <a:blip r:embed="rId150"/>
                    <a:stretch>
                      <a:fillRect/>
                    </a:stretch>
                  </pic:blipFill>
                  <pic:spPr>
                    <a:xfrm>
                      <a:off x="0" y="0"/>
                      <a:ext cx="5940425" cy="3742690"/>
                    </a:xfrm>
                    <a:prstGeom prst="rect">
                      <a:avLst/>
                    </a:prstGeom>
                  </pic:spPr>
                </pic:pic>
              </a:graphicData>
            </a:graphic>
          </wp:inline>
        </w:drawing>
      </w:r>
    </w:p>
    <w:p w14:paraId="5715C987" w14:textId="77777777" w:rsidR="004E73B2" w:rsidRDefault="004E73B2" w:rsidP="004E73B2">
      <w:pPr>
        <w:pStyle w:val="zCode"/>
        <w:rPr>
          <w:noProof/>
        </w:rPr>
      </w:pPr>
      <w:r>
        <w:rPr>
          <w:noProof/>
        </w:rPr>
        <w:t>export const translations = {</w:t>
      </w:r>
    </w:p>
    <w:p w14:paraId="79E13275" w14:textId="77777777" w:rsidR="004E73B2" w:rsidRDefault="004E73B2" w:rsidP="004E73B2">
      <w:pPr>
        <w:pStyle w:val="zCode"/>
        <w:rPr>
          <w:noProof/>
        </w:rPr>
      </w:pPr>
      <w:r>
        <w:rPr>
          <w:noProof/>
        </w:rPr>
        <w:t xml:space="preserve">  mn: {</w:t>
      </w:r>
    </w:p>
    <w:p w14:paraId="4F599A5B" w14:textId="77777777" w:rsidR="004E73B2" w:rsidRDefault="004E73B2" w:rsidP="004E73B2">
      <w:pPr>
        <w:pStyle w:val="zCode"/>
        <w:rPr>
          <w:noProof/>
        </w:rPr>
      </w:pPr>
      <w:r>
        <w:rPr>
          <w:noProof/>
        </w:rPr>
        <w:t xml:space="preserve">    nav: {</w:t>
      </w:r>
    </w:p>
    <w:p w14:paraId="3B83659B" w14:textId="77777777" w:rsidR="004E73B2" w:rsidRDefault="004E73B2" w:rsidP="004E73B2">
      <w:pPr>
        <w:pStyle w:val="zCode"/>
        <w:rPr>
          <w:noProof/>
        </w:rPr>
      </w:pPr>
      <w:r>
        <w:rPr>
          <w:noProof/>
        </w:rPr>
        <w:t xml:space="preserve">      overview: "Тойм",</w:t>
      </w:r>
    </w:p>
    <w:p w14:paraId="3ADDCF43" w14:textId="77777777" w:rsidR="004E73B2" w:rsidRDefault="004E73B2" w:rsidP="004E73B2">
      <w:pPr>
        <w:pStyle w:val="zCode"/>
        <w:rPr>
          <w:noProof/>
        </w:rPr>
      </w:pPr>
      <w:r>
        <w:rPr>
          <w:noProof/>
        </w:rPr>
        <w:t xml:space="preserve">      search: "Хайлт",</w:t>
      </w:r>
    </w:p>
    <w:p w14:paraId="6A652304" w14:textId="77777777" w:rsidR="004E73B2" w:rsidRDefault="004E73B2" w:rsidP="004E73B2">
      <w:pPr>
        <w:pStyle w:val="zCode"/>
        <w:rPr>
          <w:noProof/>
        </w:rPr>
      </w:pPr>
      <w:r>
        <w:rPr>
          <w:noProof/>
        </w:rPr>
        <w:t xml:space="preserve">      calculation: "Тооцоолуур",</w:t>
      </w:r>
    </w:p>
    <w:p w14:paraId="44FD3CF3" w14:textId="77777777" w:rsidR="004E73B2" w:rsidRDefault="004E73B2" w:rsidP="004E73B2">
      <w:pPr>
        <w:pStyle w:val="zCode"/>
        <w:rPr>
          <w:noProof/>
        </w:rPr>
      </w:pPr>
      <w:r>
        <w:rPr>
          <w:noProof/>
        </w:rPr>
        <w:t xml:space="preserve">      books: "Ном",</w:t>
      </w:r>
    </w:p>
    <w:p w14:paraId="421810B7" w14:textId="77777777" w:rsidR="004E73B2" w:rsidRDefault="004E73B2" w:rsidP="004E73B2">
      <w:pPr>
        <w:pStyle w:val="zCode"/>
        <w:rPr>
          <w:noProof/>
        </w:rPr>
      </w:pPr>
      <w:r>
        <w:rPr>
          <w:noProof/>
        </w:rPr>
        <w:t xml:space="preserve">      contact: "Холбоо барих",</w:t>
      </w:r>
    </w:p>
    <w:p w14:paraId="30461F89" w14:textId="77777777" w:rsidR="004E73B2" w:rsidRDefault="004E73B2" w:rsidP="004E73B2">
      <w:pPr>
        <w:pStyle w:val="zCode"/>
        <w:rPr>
          <w:noProof/>
        </w:rPr>
      </w:pPr>
      <w:r>
        <w:rPr>
          <w:noProof/>
        </w:rPr>
        <w:t xml:space="preserve">      language: "EN",</w:t>
      </w:r>
    </w:p>
    <w:p w14:paraId="0D34A98F" w14:textId="77777777" w:rsidR="004E73B2" w:rsidRDefault="004E73B2" w:rsidP="004E73B2">
      <w:pPr>
        <w:pStyle w:val="zCode"/>
        <w:rPr>
          <w:noProof/>
        </w:rPr>
      </w:pPr>
      <w:r>
        <w:rPr>
          <w:noProof/>
        </w:rPr>
        <w:t xml:space="preserve">      brandSpan: "Монголын",</w:t>
      </w:r>
    </w:p>
    <w:p w14:paraId="38597DCF" w14:textId="77777777" w:rsidR="004E73B2" w:rsidRDefault="004E73B2" w:rsidP="004E73B2">
      <w:pPr>
        <w:pStyle w:val="zCode"/>
        <w:rPr>
          <w:noProof/>
        </w:rPr>
      </w:pPr>
      <w:r>
        <w:rPr>
          <w:noProof/>
        </w:rPr>
        <w:t xml:space="preserve">      brand: "хүнсний найрлагын мэдээллийн сан",</w:t>
      </w:r>
    </w:p>
    <w:p w14:paraId="5C3C4424" w14:textId="77777777" w:rsidR="004E73B2" w:rsidRDefault="004E73B2" w:rsidP="004E73B2">
      <w:pPr>
        <w:pStyle w:val="zCode"/>
        <w:rPr>
          <w:noProof/>
        </w:rPr>
      </w:pPr>
      <w:r>
        <w:rPr>
          <w:noProof/>
        </w:rPr>
        <w:t xml:space="preserve">    },</w:t>
      </w:r>
    </w:p>
    <w:p w14:paraId="0F0F0008" w14:textId="77777777" w:rsidR="004E73B2" w:rsidRDefault="004E73B2" w:rsidP="004E73B2">
      <w:pPr>
        <w:pStyle w:val="zCode"/>
        <w:rPr>
          <w:noProof/>
        </w:rPr>
      </w:pPr>
      <w:r>
        <w:rPr>
          <w:noProof/>
        </w:rPr>
        <w:t xml:space="preserve">    overview: {</w:t>
      </w:r>
    </w:p>
    <w:p w14:paraId="4D80FC69" w14:textId="77777777" w:rsidR="004E73B2" w:rsidRDefault="004E73B2" w:rsidP="004E73B2">
      <w:pPr>
        <w:pStyle w:val="zCode"/>
        <w:rPr>
          <w:noProof/>
        </w:rPr>
      </w:pPr>
      <w:r>
        <w:rPr>
          <w:noProof/>
        </w:rPr>
        <w:t xml:space="preserve">      title: "Тойм",</w:t>
      </w:r>
    </w:p>
    <w:p w14:paraId="68602940" w14:textId="77777777" w:rsidR="004E73B2" w:rsidRDefault="004E73B2" w:rsidP="004E73B2">
      <w:pPr>
        <w:pStyle w:val="zCode"/>
        <w:rPr>
          <w:noProof/>
        </w:rPr>
      </w:pPr>
      <w:r>
        <w:rPr>
          <w:noProof/>
        </w:rPr>
        <w:t xml:space="preserve">      welcome: "Тойм хуудсанд тавтай морил.",</w:t>
      </w:r>
    </w:p>
    <w:p w14:paraId="4C1B65AC" w14:textId="77777777" w:rsidR="004E73B2" w:rsidRDefault="004E73B2" w:rsidP="004E73B2">
      <w:pPr>
        <w:pStyle w:val="zCode"/>
        <w:rPr>
          <w:noProof/>
        </w:rPr>
      </w:pPr>
      <w:r>
        <w:rPr>
          <w:noProof/>
        </w:rPr>
        <w:t xml:space="preserve">    },</w:t>
      </w:r>
    </w:p>
    <w:p w14:paraId="52186720" w14:textId="77777777" w:rsidR="004E73B2" w:rsidRDefault="004E73B2" w:rsidP="004E73B2">
      <w:pPr>
        <w:pStyle w:val="zCode"/>
        <w:rPr>
          <w:noProof/>
        </w:rPr>
      </w:pPr>
      <w:r>
        <w:rPr>
          <w:noProof/>
        </w:rPr>
        <w:t xml:space="preserve">    searchPage: {</w:t>
      </w:r>
    </w:p>
    <w:p w14:paraId="0D392932" w14:textId="77777777" w:rsidR="004E73B2" w:rsidRDefault="004E73B2" w:rsidP="004E73B2">
      <w:pPr>
        <w:pStyle w:val="zCode"/>
        <w:rPr>
          <w:noProof/>
        </w:rPr>
      </w:pPr>
      <w:r>
        <w:rPr>
          <w:noProof/>
        </w:rPr>
        <w:t xml:space="preserve">      title: "Хүнс хайх",</w:t>
      </w:r>
    </w:p>
    <w:p w14:paraId="64EE0C39" w14:textId="77777777" w:rsidR="004E73B2" w:rsidRDefault="004E73B2" w:rsidP="004E73B2">
      <w:pPr>
        <w:pStyle w:val="zCode"/>
        <w:rPr>
          <w:noProof/>
        </w:rPr>
      </w:pPr>
      <w:r>
        <w:rPr>
          <w:noProof/>
        </w:rPr>
        <w:t xml:space="preserve">    },</w:t>
      </w:r>
    </w:p>
    <w:p w14:paraId="1B57D53B" w14:textId="77777777" w:rsidR="004E73B2" w:rsidRDefault="004E73B2" w:rsidP="004E73B2">
      <w:pPr>
        <w:pStyle w:val="zCode"/>
        <w:rPr>
          <w:noProof/>
        </w:rPr>
      </w:pPr>
      <w:r>
        <w:rPr>
          <w:noProof/>
        </w:rPr>
        <w:t xml:space="preserve">    sidebar: {</w:t>
      </w:r>
    </w:p>
    <w:p w14:paraId="139BE8D7" w14:textId="77777777" w:rsidR="004E73B2" w:rsidRDefault="004E73B2" w:rsidP="004E73B2">
      <w:pPr>
        <w:pStyle w:val="zCode"/>
        <w:rPr>
          <w:noProof/>
        </w:rPr>
      </w:pPr>
      <w:r>
        <w:rPr>
          <w:noProof/>
        </w:rPr>
        <w:t xml:space="preserve">      searchByFoodName: "Хүнсний нэрээр хайх",</w:t>
      </w:r>
    </w:p>
    <w:p w14:paraId="5F40409E" w14:textId="77777777" w:rsidR="004E73B2" w:rsidRDefault="004E73B2" w:rsidP="004E73B2">
      <w:pPr>
        <w:pStyle w:val="zCode"/>
        <w:rPr>
          <w:noProof/>
        </w:rPr>
      </w:pPr>
      <w:r>
        <w:rPr>
          <w:noProof/>
        </w:rPr>
        <w:t xml:space="preserve">      foodName: "Хүнсний нэр",</w:t>
      </w:r>
    </w:p>
    <w:p w14:paraId="3EFBD64C" w14:textId="77777777" w:rsidR="004E73B2" w:rsidRDefault="004E73B2" w:rsidP="004E73B2">
      <w:pPr>
        <w:pStyle w:val="zCode"/>
        <w:rPr>
          <w:noProof/>
        </w:rPr>
      </w:pPr>
      <w:r>
        <w:rPr>
          <w:noProof/>
        </w:rPr>
        <w:t xml:space="preserve">      searchButton: "Хайх",</w:t>
      </w:r>
    </w:p>
    <w:p w14:paraId="5E5906D6" w14:textId="77777777" w:rsidR="004E73B2" w:rsidRDefault="004E73B2" w:rsidP="004E73B2">
      <w:pPr>
        <w:pStyle w:val="zCode"/>
        <w:rPr>
          <w:noProof/>
        </w:rPr>
      </w:pPr>
    </w:p>
    <w:p w14:paraId="186828CB" w14:textId="77777777" w:rsidR="004E73B2" w:rsidRDefault="004E73B2" w:rsidP="004E73B2">
      <w:pPr>
        <w:pStyle w:val="zCode"/>
        <w:rPr>
          <w:noProof/>
        </w:rPr>
      </w:pPr>
      <w:r>
        <w:rPr>
          <w:noProof/>
        </w:rPr>
        <w:t xml:space="preserve">      searchSettings: "Хайх тохиргоо",</w:t>
      </w:r>
    </w:p>
    <w:p w14:paraId="6EF1C08C" w14:textId="77777777" w:rsidR="004E73B2" w:rsidRDefault="004E73B2" w:rsidP="004E73B2">
      <w:pPr>
        <w:pStyle w:val="zCode"/>
        <w:rPr>
          <w:noProof/>
        </w:rPr>
      </w:pPr>
      <w:r>
        <w:rPr>
          <w:noProof/>
        </w:rPr>
        <w:t xml:space="preserve">      nutritions: "Шим тэжээл",</w:t>
      </w:r>
    </w:p>
    <w:p w14:paraId="4B749BAB" w14:textId="77777777" w:rsidR="004E73B2" w:rsidRDefault="004E73B2" w:rsidP="004E73B2">
      <w:pPr>
        <w:pStyle w:val="zCode"/>
        <w:rPr>
          <w:noProof/>
        </w:rPr>
      </w:pPr>
      <w:r>
        <w:rPr>
          <w:noProof/>
        </w:rPr>
        <w:t xml:space="preserve">      proximates: "Илчлэг, үндсэн шимт бодис",</w:t>
      </w:r>
    </w:p>
    <w:p w14:paraId="5384BCAC" w14:textId="77777777" w:rsidR="004E73B2" w:rsidRDefault="004E73B2" w:rsidP="004E73B2">
      <w:pPr>
        <w:pStyle w:val="zCode"/>
        <w:rPr>
          <w:noProof/>
        </w:rPr>
      </w:pPr>
      <w:r>
        <w:rPr>
          <w:noProof/>
        </w:rPr>
        <w:t xml:space="preserve">      minerals: "Эрдэс бодис",</w:t>
      </w:r>
    </w:p>
    <w:p w14:paraId="2646EC40" w14:textId="77777777" w:rsidR="004E73B2" w:rsidRDefault="004E73B2" w:rsidP="004E73B2">
      <w:pPr>
        <w:pStyle w:val="zCode"/>
        <w:rPr>
          <w:noProof/>
        </w:rPr>
      </w:pPr>
      <w:r>
        <w:rPr>
          <w:noProof/>
        </w:rPr>
        <w:lastRenderedPageBreak/>
        <w:t xml:space="preserve">      vitamins: "Амин дэм",</w:t>
      </w:r>
    </w:p>
    <w:p w14:paraId="09E21DF5" w14:textId="77777777" w:rsidR="004E73B2" w:rsidRDefault="004E73B2" w:rsidP="004E73B2">
      <w:pPr>
        <w:pStyle w:val="zCode"/>
        <w:rPr>
          <w:noProof/>
        </w:rPr>
      </w:pPr>
      <w:r>
        <w:rPr>
          <w:noProof/>
        </w:rPr>
        <w:t xml:space="preserve">      sampleInformations: "Дээжийн мэдээлэл",</w:t>
      </w:r>
    </w:p>
    <w:p w14:paraId="42A3F727" w14:textId="77777777" w:rsidR="004E73B2" w:rsidRDefault="004E73B2" w:rsidP="004E73B2">
      <w:pPr>
        <w:pStyle w:val="zCode"/>
        <w:rPr>
          <w:noProof/>
        </w:rPr>
      </w:pPr>
      <w:r>
        <w:rPr>
          <w:noProof/>
        </w:rPr>
        <w:t xml:space="preserve">      collection_information: "Цуглуулсан мэдээлэл",</w:t>
      </w:r>
    </w:p>
    <w:p w14:paraId="274D6105" w14:textId="77777777" w:rsidR="004E73B2" w:rsidRDefault="004E73B2" w:rsidP="004E73B2">
      <w:pPr>
        <w:pStyle w:val="zCode"/>
        <w:rPr>
          <w:noProof/>
        </w:rPr>
      </w:pPr>
      <w:r>
        <w:rPr>
          <w:noProof/>
        </w:rPr>
        <w:t xml:space="preserve">      edible_inedible_part: "Идэх идэхгүй хэсэг",</w:t>
      </w:r>
    </w:p>
    <w:p w14:paraId="5E8FCC17" w14:textId="77777777" w:rsidR="004E73B2" w:rsidRDefault="004E73B2" w:rsidP="004E73B2">
      <w:pPr>
        <w:pStyle w:val="zCode"/>
        <w:rPr>
          <w:noProof/>
        </w:rPr>
      </w:pPr>
      <w:r>
        <w:rPr>
          <w:noProof/>
        </w:rPr>
        <w:t xml:space="preserve">      pretreatment_conditions: "Боловсруулалт",</w:t>
      </w:r>
    </w:p>
    <w:p w14:paraId="4D956EF0" w14:textId="77777777" w:rsidR="004E73B2" w:rsidRDefault="004E73B2" w:rsidP="004E73B2">
      <w:pPr>
        <w:pStyle w:val="zCode"/>
        <w:rPr>
          <w:noProof/>
        </w:rPr>
      </w:pPr>
      <w:r>
        <w:rPr>
          <w:noProof/>
        </w:rPr>
        <w:t xml:space="preserve">      description: "Тайлбар",</w:t>
      </w:r>
    </w:p>
    <w:p w14:paraId="78CDCC32" w14:textId="77777777" w:rsidR="004E73B2" w:rsidRDefault="004E73B2" w:rsidP="004E73B2">
      <w:pPr>
        <w:pStyle w:val="zCode"/>
        <w:rPr>
          <w:noProof/>
        </w:rPr>
      </w:pPr>
      <w:r>
        <w:rPr>
          <w:noProof/>
        </w:rPr>
        <w:t xml:space="preserve">      images: "Зураг",</w:t>
      </w:r>
    </w:p>
    <w:p w14:paraId="0A1F804C" w14:textId="77777777" w:rsidR="004E73B2" w:rsidRDefault="004E73B2" w:rsidP="004E73B2">
      <w:pPr>
        <w:pStyle w:val="zCode"/>
        <w:rPr>
          <w:noProof/>
        </w:rPr>
      </w:pPr>
    </w:p>
    <w:p w14:paraId="758986E6" w14:textId="77777777" w:rsidR="004E73B2" w:rsidRDefault="004E73B2" w:rsidP="004E73B2">
      <w:pPr>
        <w:pStyle w:val="zCode"/>
        <w:rPr>
          <w:noProof/>
        </w:rPr>
      </w:pPr>
      <w:r>
        <w:rPr>
          <w:noProof/>
        </w:rPr>
        <w:t xml:space="preserve">      searchByFoodGroups: "Хүнсний бүлгээр хайх",</w:t>
      </w:r>
    </w:p>
    <w:p w14:paraId="38091499" w14:textId="77777777" w:rsidR="004E73B2" w:rsidRDefault="004E73B2" w:rsidP="004E73B2">
      <w:pPr>
        <w:pStyle w:val="zCode"/>
        <w:rPr>
          <w:noProof/>
        </w:rPr>
      </w:pPr>
      <w:r>
        <w:rPr>
          <w:noProof/>
        </w:rPr>
        <w:t xml:space="preserve">    },</w:t>
      </w:r>
    </w:p>
    <w:p w14:paraId="4F6812EA" w14:textId="77777777" w:rsidR="004E73B2" w:rsidRDefault="004E73B2" w:rsidP="004E73B2">
      <w:pPr>
        <w:pStyle w:val="zCode"/>
        <w:rPr>
          <w:noProof/>
        </w:rPr>
      </w:pPr>
      <w:r>
        <w:rPr>
          <w:noProof/>
        </w:rPr>
        <w:t xml:space="preserve">    table: {</w:t>
      </w:r>
    </w:p>
    <w:p w14:paraId="66AA72F9" w14:textId="77777777" w:rsidR="004E73B2" w:rsidRDefault="004E73B2" w:rsidP="004E73B2">
      <w:pPr>
        <w:pStyle w:val="zCode"/>
        <w:rPr>
          <w:noProof/>
        </w:rPr>
      </w:pPr>
      <w:r>
        <w:rPr>
          <w:noProof/>
        </w:rPr>
        <w:t xml:space="preserve">      foodName: "Хүнсний нэр",</w:t>
      </w:r>
    </w:p>
    <w:p w14:paraId="34099DBD" w14:textId="77777777" w:rsidR="004E73B2" w:rsidRDefault="004E73B2" w:rsidP="004E73B2">
      <w:pPr>
        <w:pStyle w:val="zCode"/>
        <w:rPr>
          <w:noProof/>
        </w:rPr>
      </w:pPr>
      <w:r>
        <w:rPr>
          <w:noProof/>
        </w:rPr>
        <w:t xml:space="preserve">      foodGroup: "Хүнсний бүлэг",</w:t>
      </w:r>
    </w:p>
    <w:p w14:paraId="6FF528FC" w14:textId="77777777" w:rsidR="004E73B2" w:rsidRDefault="004E73B2" w:rsidP="004E73B2">
      <w:pPr>
        <w:pStyle w:val="zCode"/>
        <w:rPr>
          <w:noProof/>
        </w:rPr>
      </w:pPr>
      <w:r>
        <w:rPr>
          <w:noProof/>
        </w:rPr>
        <w:t xml:space="preserve">      scientificName: "Шинжлэх ухааны нэр",</w:t>
      </w:r>
    </w:p>
    <w:p w14:paraId="2B3236C5" w14:textId="77777777" w:rsidR="004E73B2" w:rsidRDefault="004E73B2" w:rsidP="004E73B2">
      <w:pPr>
        <w:pStyle w:val="zCode"/>
        <w:rPr>
          <w:noProof/>
        </w:rPr>
      </w:pPr>
      <w:r>
        <w:rPr>
          <w:noProof/>
        </w:rPr>
        <w:t xml:space="preserve">      nativeName: "Монгол нэр",</w:t>
      </w:r>
    </w:p>
    <w:p w14:paraId="406BFAB5" w14:textId="77777777" w:rsidR="004E73B2" w:rsidRDefault="004E73B2" w:rsidP="004E73B2">
      <w:pPr>
        <w:pStyle w:val="zCode"/>
        <w:rPr>
          <w:noProof/>
        </w:rPr>
      </w:pPr>
      <w:r>
        <w:rPr>
          <w:noProof/>
        </w:rPr>
        <w:t xml:space="preserve">      province: "Аймаг",</w:t>
      </w:r>
    </w:p>
    <w:p w14:paraId="097DD51D" w14:textId="77777777" w:rsidR="004E73B2" w:rsidRDefault="004E73B2" w:rsidP="004E73B2">
      <w:pPr>
        <w:pStyle w:val="zCode"/>
        <w:rPr>
          <w:noProof/>
        </w:rPr>
      </w:pPr>
      <w:r>
        <w:rPr>
          <w:noProof/>
        </w:rPr>
        <w:t xml:space="preserve">      description: "Тайлбар",</w:t>
      </w:r>
    </w:p>
    <w:p w14:paraId="3B656778" w14:textId="77777777" w:rsidR="004E73B2" w:rsidRDefault="004E73B2" w:rsidP="004E73B2">
      <w:pPr>
        <w:pStyle w:val="zCode"/>
        <w:rPr>
          <w:noProof/>
        </w:rPr>
      </w:pPr>
      <w:r>
        <w:rPr>
          <w:noProof/>
        </w:rPr>
        <w:t xml:space="preserve">      images: "Зураг",</w:t>
      </w:r>
    </w:p>
    <w:p w14:paraId="3C3F2755" w14:textId="77777777" w:rsidR="004E73B2" w:rsidRDefault="004E73B2" w:rsidP="004E73B2">
      <w:pPr>
        <w:pStyle w:val="zCode"/>
        <w:rPr>
          <w:noProof/>
        </w:rPr>
      </w:pPr>
      <w:r>
        <w:rPr>
          <w:noProof/>
        </w:rPr>
        <w:t xml:space="preserve">      numberOfImages: "Зургийн тоо",</w:t>
      </w:r>
    </w:p>
    <w:p w14:paraId="5DD4BF52" w14:textId="77777777" w:rsidR="004E73B2" w:rsidRDefault="004E73B2" w:rsidP="004E73B2">
      <w:pPr>
        <w:pStyle w:val="zCode"/>
        <w:rPr>
          <w:noProof/>
        </w:rPr>
      </w:pPr>
    </w:p>
    <w:p w14:paraId="45BC85A7" w14:textId="77777777" w:rsidR="004E73B2" w:rsidRDefault="004E73B2" w:rsidP="004E73B2">
      <w:pPr>
        <w:pStyle w:val="zCode"/>
        <w:rPr>
          <w:noProof/>
        </w:rPr>
      </w:pPr>
      <w:r>
        <w:rPr>
          <w:noProof/>
        </w:rPr>
        <w:t xml:space="preserve">      "Collection area": "Дээж авсан газар",</w:t>
      </w:r>
    </w:p>
    <w:p w14:paraId="6C6041D7" w14:textId="77777777" w:rsidR="004E73B2" w:rsidRDefault="004E73B2" w:rsidP="004E73B2">
      <w:pPr>
        <w:pStyle w:val="zCode"/>
        <w:rPr>
          <w:noProof/>
        </w:rPr>
      </w:pPr>
      <w:r>
        <w:rPr>
          <w:noProof/>
        </w:rPr>
        <w:t xml:space="preserve">      "Collection date": "Огноо",</w:t>
      </w:r>
    </w:p>
    <w:p w14:paraId="43CABDB5" w14:textId="77777777" w:rsidR="004E73B2" w:rsidRDefault="004E73B2" w:rsidP="004E73B2">
      <w:pPr>
        <w:pStyle w:val="zCode"/>
        <w:rPr>
          <w:noProof/>
        </w:rPr>
      </w:pPr>
      <w:r>
        <w:rPr>
          <w:noProof/>
        </w:rPr>
        <w:t xml:space="preserve">      "Basis of sample selection": "Сонгосон үндэслэл",</w:t>
      </w:r>
    </w:p>
    <w:p w14:paraId="53DC921C" w14:textId="77777777" w:rsidR="004E73B2" w:rsidRDefault="004E73B2" w:rsidP="004E73B2">
      <w:pPr>
        <w:pStyle w:val="zCode"/>
        <w:rPr>
          <w:noProof/>
        </w:rPr>
      </w:pPr>
      <w:r>
        <w:rPr>
          <w:noProof/>
        </w:rPr>
        <w:t xml:space="preserve">      "Additional collection information": "Нэмэлт мэдээлэл",</w:t>
      </w:r>
    </w:p>
    <w:p w14:paraId="4FDE0F57" w14:textId="77777777" w:rsidR="004E73B2" w:rsidRDefault="004E73B2" w:rsidP="004E73B2">
      <w:pPr>
        <w:pStyle w:val="zCode"/>
        <w:rPr>
          <w:noProof/>
        </w:rPr>
      </w:pPr>
    </w:p>
    <w:p w14:paraId="14FF6E46" w14:textId="77777777" w:rsidR="004E73B2" w:rsidRDefault="004E73B2" w:rsidP="004E73B2">
      <w:pPr>
        <w:pStyle w:val="zCode"/>
        <w:rPr>
          <w:noProof/>
        </w:rPr>
      </w:pPr>
      <w:r>
        <w:rPr>
          <w:noProof/>
        </w:rPr>
        <w:t xml:space="preserve">      "Weight of whole part (g/1 piece)": "Бүтэн хэсгийн жин (г/1ш)",</w:t>
      </w:r>
    </w:p>
    <w:p w14:paraId="26363BF6" w14:textId="77777777" w:rsidR="004E73B2" w:rsidRDefault="004E73B2" w:rsidP="004E73B2">
      <w:pPr>
        <w:pStyle w:val="zCode"/>
        <w:rPr>
          <w:noProof/>
        </w:rPr>
      </w:pPr>
      <w:r>
        <w:rPr>
          <w:noProof/>
        </w:rPr>
        <w:t xml:space="preserve">      "Weight of edible part (g/1 piece)": "Идэх хэсгийн жин (г/1ш)",</w:t>
      </w:r>
    </w:p>
    <w:p w14:paraId="09A71F9E" w14:textId="77777777" w:rsidR="004E73B2" w:rsidRDefault="004E73B2" w:rsidP="004E73B2">
      <w:pPr>
        <w:pStyle w:val="zCode"/>
        <w:rPr>
          <w:noProof/>
        </w:rPr>
      </w:pPr>
      <w:r>
        <w:rPr>
          <w:noProof/>
        </w:rPr>
        <w:t xml:space="preserve">      "Inedible part (discarded part)": "Идэхгүй хэсэг",</w:t>
      </w:r>
    </w:p>
    <w:p w14:paraId="6B749C4E" w14:textId="77777777" w:rsidR="004E73B2" w:rsidRDefault="004E73B2" w:rsidP="004E73B2">
      <w:pPr>
        <w:pStyle w:val="zCode"/>
        <w:rPr>
          <w:noProof/>
        </w:rPr>
      </w:pPr>
      <w:r>
        <w:rPr>
          <w:noProof/>
        </w:rPr>
        <w:t xml:space="preserve">      "Weight of inedible part (g/1 piece)": "Идэхгүй хэсгийн жин (г/1ш)",</w:t>
      </w:r>
    </w:p>
    <w:p w14:paraId="739D471B" w14:textId="77777777" w:rsidR="004E73B2" w:rsidRDefault="004E73B2" w:rsidP="004E73B2">
      <w:pPr>
        <w:pStyle w:val="zCode"/>
        <w:rPr>
          <w:noProof/>
        </w:rPr>
      </w:pPr>
    </w:p>
    <w:p w14:paraId="73BDD0DD" w14:textId="77777777" w:rsidR="004E73B2" w:rsidRDefault="004E73B2" w:rsidP="004E73B2">
      <w:pPr>
        <w:pStyle w:val="zCode"/>
        <w:rPr>
          <w:noProof/>
        </w:rPr>
      </w:pPr>
      <w:r>
        <w:rPr>
          <w:noProof/>
        </w:rPr>
        <w:t xml:space="preserve">      "Cooking (processing) method": "Боловсруулах арга",</w:t>
      </w:r>
    </w:p>
    <w:p w14:paraId="5402AA71" w14:textId="77777777" w:rsidR="004E73B2" w:rsidRDefault="004E73B2" w:rsidP="004E73B2">
      <w:pPr>
        <w:pStyle w:val="zCode"/>
        <w:rPr>
          <w:noProof/>
        </w:rPr>
      </w:pPr>
      <w:r>
        <w:rPr>
          <w:noProof/>
        </w:rPr>
        <w:t xml:space="preserve">      "Other cooking (processing) conditions": "Бусад боловсруулах нөхцөл",</w:t>
      </w:r>
    </w:p>
    <w:p w14:paraId="05518A25" w14:textId="77777777" w:rsidR="004E73B2" w:rsidRDefault="004E73B2" w:rsidP="004E73B2">
      <w:pPr>
        <w:pStyle w:val="zCode"/>
        <w:rPr>
          <w:noProof/>
        </w:rPr>
      </w:pPr>
      <w:r>
        <w:rPr>
          <w:noProof/>
        </w:rPr>
        <w:t xml:space="preserve">      "Reference for condition setting": "Нөхцөл тогтоосон үндэслэл",</w:t>
      </w:r>
    </w:p>
    <w:p w14:paraId="242D5FCC" w14:textId="77777777" w:rsidR="004E73B2" w:rsidRDefault="004E73B2" w:rsidP="004E73B2">
      <w:pPr>
        <w:pStyle w:val="zCode"/>
        <w:rPr>
          <w:noProof/>
        </w:rPr>
      </w:pPr>
      <w:r>
        <w:rPr>
          <w:noProof/>
        </w:rPr>
        <w:t xml:space="preserve">    },</w:t>
      </w:r>
    </w:p>
    <w:p w14:paraId="7BC0CAFB" w14:textId="77777777" w:rsidR="004E73B2" w:rsidRDefault="004E73B2" w:rsidP="004E73B2">
      <w:pPr>
        <w:pStyle w:val="zCode"/>
        <w:rPr>
          <w:noProof/>
        </w:rPr>
      </w:pPr>
      <w:r>
        <w:rPr>
          <w:noProof/>
        </w:rPr>
        <w:t xml:space="preserve">    nutrients: {</w:t>
      </w:r>
    </w:p>
    <w:p w14:paraId="2E37F007" w14:textId="77777777" w:rsidR="004E73B2" w:rsidRDefault="004E73B2" w:rsidP="004E73B2">
      <w:pPr>
        <w:pStyle w:val="zCode"/>
        <w:rPr>
          <w:noProof/>
        </w:rPr>
      </w:pPr>
      <w:r>
        <w:rPr>
          <w:noProof/>
        </w:rPr>
        <w:t xml:space="preserve">      "Energy (kcal)": "Илчлэг (ккал)",</w:t>
      </w:r>
    </w:p>
    <w:p w14:paraId="3300054D" w14:textId="77777777" w:rsidR="004E73B2" w:rsidRDefault="004E73B2" w:rsidP="004E73B2">
      <w:pPr>
        <w:pStyle w:val="zCode"/>
        <w:rPr>
          <w:noProof/>
        </w:rPr>
      </w:pPr>
      <w:r>
        <w:rPr>
          <w:noProof/>
        </w:rPr>
        <w:t xml:space="preserve">      "Water (g)": "Ус (г)",</w:t>
      </w:r>
    </w:p>
    <w:p w14:paraId="22D81CC3" w14:textId="77777777" w:rsidR="004E73B2" w:rsidRDefault="004E73B2" w:rsidP="004E73B2">
      <w:pPr>
        <w:pStyle w:val="zCode"/>
        <w:rPr>
          <w:noProof/>
        </w:rPr>
      </w:pPr>
      <w:r>
        <w:rPr>
          <w:noProof/>
        </w:rPr>
        <w:t xml:space="preserve">      "Protein (g)": "Уураг (г)",</w:t>
      </w:r>
    </w:p>
    <w:p w14:paraId="57D42ABF" w14:textId="77777777" w:rsidR="004E73B2" w:rsidRDefault="004E73B2" w:rsidP="004E73B2">
      <w:pPr>
        <w:pStyle w:val="zCode"/>
        <w:rPr>
          <w:noProof/>
        </w:rPr>
      </w:pPr>
      <w:r>
        <w:rPr>
          <w:noProof/>
        </w:rPr>
        <w:t xml:space="preserve">      "Fat (g)": "Өөх тос (г)",</w:t>
      </w:r>
    </w:p>
    <w:p w14:paraId="0178CD4A" w14:textId="77777777" w:rsidR="004E73B2" w:rsidRDefault="004E73B2" w:rsidP="004E73B2">
      <w:pPr>
        <w:pStyle w:val="zCode"/>
        <w:rPr>
          <w:noProof/>
        </w:rPr>
      </w:pPr>
      <w:r>
        <w:rPr>
          <w:noProof/>
        </w:rPr>
        <w:t xml:space="preserve">      "Ash (g)": "Үнс (г)",</w:t>
      </w:r>
    </w:p>
    <w:p w14:paraId="12683294" w14:textId="77777777" w:rsidR="004E73B2" w:rsidRDefault="004E73B2" w:rsidP="004E73B2">
      <w:pPr>
        <w:pStyle w:val="zCode"/>
        <w:rPr>
          <w:noProof/>
        </w:rPr>
      </w:pPr>
      <w:r>
        <w:rPr>
          <w:noProof/>
        </w:rPr>
        <w:t xml:space="preserve">      "Carbohydrate (g)": "Нүүрс ус (г)",</w:t>
      </w:r>
    </w:p>
    <w:p w14:paraId="42690F10" w14:textId="77777777" w:rsidR="004E73B2" w:rsidRDefault="004E73B2" w:rsidP="004E73B2">
      <w:pPr>
        <w:pStyle w:val="zCode"/>
        <w:rPr>
          <w:noProof/>
        </w:rPr>
      </w:pPr>
    </w:p>
    <w:p w14:paraId="5373C01A" w14:textId="77777777" w:rsidR="004E73B2" w:rsidRDefault="004E73B2" w:rsidP="004E73B2">
      <w:pPr>
        <w:pStyle w:val="zCode"/>
        <w:rPr>
          <w:noProof/>
        </w:rPr>
      </w:pPr>
      <w:r>
        <w:rPr>
          <w:noProof/>
        </w:rPr>
        <w:t xml:space="preserve">      "Calcium (mg)": "Кальци (мг)",</w:t>
      </w:r>
    </w:p>
    <w:p w14:paraId="1A9D7B2A" w14:textId="77777777" w:rsidR="004E73B2" w:rsidRDefault="004E73B2" w:rsidP="004E73B2">
      <w:pPr>
        <w:pStyle w:val="zCode"/>
        <w:rPr>
          <w:noProof/>
        </w:rPr>
      </w:pPr>
      <w:r>
        <w:rPr>
          <w:noProof/>
        </w:rPr>
        <w:t xml:space="preserve">      "Iron (mg)": "Төмөр (мг)",</w:t>
      </w:r>
    </w:p>
    <w:p w14:paraId="268ACC4E" w14:textId="77777777" w:rsidR="004E73B2" w:rsidRDefault="004E73B2" w:rsidP="004E73B2">
      <w:pPr>
        <w:pStyle w:val="zCode"/>
        <w:rPr>
          <w:noProof/>
        </w:rPr>
      </w:pPr>
      <w:r>
        <w:rPr>
          <w:noProof/>
        </w:rPr>
        <w:t xml:space="preserve">      "Phosphorus (mg)": "Фосфор (мг)",</w:t>
      </w:r>
    </w:p>
    <w:p w14:paraId="35CCA234" w14:textId="77777777" w:rsidR="004E73B2" w:rsidRDefault="004E73B2" w:rsidP="004E73B2">
      <w:pPr>
        <w:pStyle w:val="zCode"/>
        <w:rPr>
          <w:noProof/>
        </w:rPr>
      </w:pPr>
      <w:r>
        <w:rPr>
          <w:noProof/>
        </w:rPr>
        <w:t xml:space="preserve">      "Potassium (mg)": "Кали (мг)",</w:t>
      </w:r>
    </w:p>
    <w:p w14:paraId="067784E1" w14:textId="77777777" w:rsidR="004E73B2" w:rsidRDefault="004E73B2" w:rsidP="004E73B2">
      <w:pPr>
        <w:pStyle w:val="zCode"/>
        <w:rPr>
          <w:noProof/>
        </w:rPr>
      </w:pPr>
      <w:r>
        <w:rPr>
          <w:noProof/>
        </w:rPr>
        <w:t xml:space="preserve">      "Sodium (mg)": "Натри (мг)",</w:t>
      </w:r>
    </w:p>
    <w:p w14:paraId="32315300" w14:textId="77777777" w:rsidR="004E73B2" w:rsidRDefault="004E73B2" w:rsidP="004E73B2">
      <w:pPr>
        <w:pStyle w:val="zCode"/>
        <w:rPr>
          <w:noProof/>
        </w:rPr>
      </w:pPr>
    </w:p>
    <w:p w14:paraId="294A07BC" w14:textId="77777777" w:rsidR="004E73B2" w:rsidRDefault="004E73B2" w:rsidP="004E73B2">
      <w:pPr>
        <w:pStyle w:val="zCode"/>
        <w:rPr>
          <w:noProof/>
        </w:rPr>
      </w:pPr>
      <w:r>
        <w:rPr>
          <w:noProof/>
        </w:rPr>
        <w:t xml:space="preserve">      "Vitamin A (μg)": "А витамин (μг)",</w:t>
      </w:r>
    </w:p>
    <w:p w14:paraId="18177DE2" w14:textId="77777777" w:rsidR="004E73B2" w:rsidRDefault="004E73B2" w:rsidP="004E73B2">
      <w:pPr>
        <w:pStyle w:val="zCode"/>
        <w:rPr>
          <w:noProof/>
        </w:rPr>
      </w:pPr>
      <w:r>
        <w:rPr>
          <w:noProof/>
        </w:rPr>
        <w:t xml:space="preserve">      "Thiamin (mg)": "Тиамин (мг)",</w:t>
      </w:r>
    </w:p>
    <w:p w14:paraId="5844FE9F" w14:textId="77777777" w:rsidR="004E73B2" w:rsidRDefault="004E73B2" w:rsidP="004E73B2">
      <w:pPr>
        <w:pStyle w:val="zCode"/>
        <w:rPr>
          <w:noProof/>
        </w:rPr>
      </w:pPr>
      <w:r>
        <w:rPr>
          <w:noProof/>
        </w:rPr>
        <w:t xml:space="preserve">      "Riboflavin (mg)": "Рибофлавин (мг)",</w:t>
      </w:r>
    </w:p>
    <w:p w14:paraId="69E90A74" w14:textId="77777777" w:rsidR="004E73B2" w:rsidRDefault="004E73B2" w:rsidP="004E73B2">
      <w:pPr>
        <w:pStyle w:val="zCode"/>
        <w:rPr>
          <w:noProof/>
        </w:rPr>
      </w:pPr>
      <w:r>
        <w:rPr>
          <w:noProof/>
        </w:rPr>
        <w:t xml:space="preserve">      "Vitamin C (mg)": "С витамин (мг)",</w:t>
      </w:r>
    </w:p>
    <w:p w14:paraId="2C42E52D" w14:textId="77777777" w:rsidR="004E73B2" w:rsidRDefault="004E73B2" w:rsidP="004E73B2">
      <w:pPr>
        <w:pStyle w:val="zCode"/>
        <w:rPr>
          <w:noProof/>
        </w:rPr>
      </w:pPr>
      <w:r>
        <w:rPr>
          <w:noProof/>
        </w:rPr>
        <w:lastRenderedPageBreak/>
        <w:t xml:space="preserve">      "Refuse (%)": "Хаягдал (%)",</w:t>
      </w:r>
    </w:p>
    <w:p w14:paraId="1D5EAB71" w14:textId="77777777" w:rsidR="004E73B2" w:rsidRDefault="004E73B2" w:rsidP="004E73B2">
      <w:pPr>
        <w:pStyle w:val="zCode"/>
        <w:rPr>
          <w:noProof/>
        </w:rPr>
      </w:pPr>
      <w:r>
        <w:rPr>
          <w:noProof/>
        </w:rPr>
        <w:t xml:space="preserve">    },</w:t>
      </w:r>
    </w:p>
    <w:p w14:paraId="53E3DB73" w14:textId="77777777" w:rsidR="004E73B2" w:rsidRDefault="004E73B2" w:rsidP="004E73B2">
      <w:pPr>
        <w:pStyle w:val="zCode"/>
        <w:rPr>
          <w:noProof/>
        </w:rPr>
      </w:pPr>
      <w:r>
        <w:rPr>
          <w:noProof/>
        </w:rPr>
        <w:t xml:space="preserve">    notification: {</w:t>
      </w:r>
    </w:p>
    <w:p w14:paraId="6766BCF7" w14:textId="77777777" w:rsidR="004E73B2" w:rsidRDefault="004E73B2" w:rsidP="004E73B2">
      <w:pPr>
        <w:pStyle w:val="zCode"/>
        <w:rPr>
          <w:noProof/>
        </w:rPr>
      </w:pPr>
      <w:r>
        <w:rPr>
          <w:noProof/>
        </w:rPr>
        <w:t xml:space="preserve">      noMatchFound: "Илэрц олдсонгүй.",</w:t>
      </w:r>
    </w:p>
    <w:p w14:paraId="6B6C4909" w14:textId="77777777" w:rsidR="004E73B2" w:rsidRDefault="004E73B2" w:rsidP="004E73B2">
      <w:pPr>
        <w:pStyle w:val="zCode"/>
        <w:rPr>
          <w:noProof/>
        </w:rPr>
      </w:pPr>
      <w:r>
        <w:rPr>
          <w:noProof/>
        </w:rPr>
        <w:t xml:space="preserve">      selectAtLeastOneCategory: "Ядаж нэг шим тэжээлийн ангилал сонгоно уу.",</w:t>
      </w:r>
    </w:p>
    <w:p w14:paraId="343AE165" w14:textId="77777777" w:rsidR="004E73B2" w:rsidRDefault="004E73B2" w:rsidP="004E73B2">
      <w:pPr>
        <w:pStyle w:val="zCode"/>
        <w:rPr>
          <w:noProof/>
        </w:rPr>
      </w:pPr>
      <w:r>
        <w:rPr>
          <w:noProof/>
        </w:rPr>
        <w:t xml:space="preserve">      enterFoodName: "Хүнсний нэр оруулна уу",</w:t>
      </w:r>
    </w:p>
    <w:p w14:paraId="51E5B4BC" w14:textId="77777777" w:rsidR="004E73B2" w:rsidRDefault="004E73B2" w:rsidP="004E73B2">
      <w:pPr>
        <w:pStyle w:val="zCode"/>
        <w:rPr>
          <w:noProof/>
        </w:rPr>
      </w:pPr>
      <w:r>
        <w:rPr>
          <w:noProof/>
        </w:rPr>
        <w:t xml:space="preserve">      loadingData: "Өгөгдөл ачаалж байна...",</w:t>
      </w:r>
    </w:p>
    <w:p w14:paraId="7453705A" w14:textId="77777777" w:rsidR="004E73B2" w:rsidRDefault="004E73B2" w:rsidP="004E73B2">
      <w:pPr>
        <w:pStyle w:val="zCode"/>
        <w:rPr>
          <w:noProof/>
        </w:rPr>
      </w:pPr>
      <w:r>
        <w:rPr>
          <w:noProof/>
        </w:rPr>
        <w:t xml:space="preserve">      failedToLoadNutritionData: "Хүнсний найрлагын өгөгдөл ачаалахад алдаа гарлаа.",</w:t>
      </w:r>
    </w:p>
    <w:p w14:paraId="400A27A7" w14:textId="77777777" w:rsidR="004E73B2" w:rsidRDefault="004E73B2" w:rsidP="004E73B2">
      <w:pPr>
        <w:pStyle w:val="zCode"/>
        <w:rPr>
          <w:noProof/>
        </w:rPr>
      </w:pPr>
      <w:r>
        <w:rPr>
          <w:noProof/>
        </w:rPr>
        <w:t xml:space="preserve">    },</w:t>
      </w:r>
    </w:p>
    <w:p w14:paraId="60A00E5A" w14:textId="77777777" w:rsidR="004E73B2" w:rsidRDefault="004E73B2" w:rsidP="004E73B2">
      <w:pPr>
        <w:pStyle w:val="zCode"/>
        <w:rPr>
          <w:noProof/>
        </w:rPr>
      </w:pPr>
      <w:r>
        <w:rPr>
          <w:noProof/>
        </w:rPr>
        <w:t xml:space="preserve">  },</w:t>
      </w:r>
    </w:p>
    <w:p w14:paraId="775386FB" w14:textId="77777777" w:rsidR="004E73B2" w:rsidRDefault="004E73B2" w:rsidP="004E73B2">
      <w:pPr>
        <w:pStyle w:val="zCode"/>
        <w:rPr>
          <w:noProof/>
        </w:rPr>
      </w:pPr>
      <w:r>
        <w:rPr>
          <w:noProof/>
        </w:rPr>
        <w:t xml:space="preserve">  en: {</w:t>
      </w:r>
    </w:p>
    <w:p w14:paraId="5A6E47CA" w14:textId="77777777" w:rsidR="004E73B2" w:rsidRDefault="004E73B2" w:rsidP="004E73B2">
      <w:pPr>
        <w:pStyle w:val="zCode"/>
        <w:rPr>
          <w:noProof/>
        </w:rPr>
      </w:pPr>
      <w:r>
        <w:rPr>
          <w:noProof/>
        </w:rPr>
        <w:t xml:space="preserve">    nav: {</w:t>
      </w:r>
    </w:p>
    <w:p w14:paraId="53C4ECEB" w14:textId="77777777" w:rsidR="004E73B2" w:rsidRDefault="004E73B2" w:rsidP="004E73B2">
      <w:pPr>
        <w:pStyle w:val="zCode"/>
        <w:rPr>
          <w:noProof/>
        </w:rPr>
      </w:pPr>
      <w:r>
        <w:rPr>
          <w:noProof/>
        </w:rPr>
        <w:t xml:space="preserve">      overview: "Overview",</w:t>
      </w:r>
    </w:p>
    <w:p w14:paraId="44C1D9B9" w14:textId="77777777" w:rsidR="004E73B2" w:rsidRDefault="004E73B2" w:rsidP="004E73B2">
      <w:pPr>
        <w:pStyle w:val="zCode"/>
        <w:rPr>
          <w:noProof/>
        </w:rPr>
      </w:pPr>
      <w:r>
        <w:rPr>
          <w:noProof/>
        </w:rPr>
        <w:t xml:space="preserve">      search: "Search",</w:t>
      </w:r>
    </w:p>
    <w:p w14:paraId="5BCA6CB1" w14:textId="77777777" w:rsidR="004E73B2" w:rsidRDefault="004E73B2" w:rsidP="004E73B2">
      <w:pPr>
        <w:pStyle w:val="zCode"/>
        <w:rPr>
          <w:noProof/>
        </w:rPr>
      </w:pPr>
      <w:r>
        <w:rPr>
          <w:noProof/>
        </w:rPr>
        <w:t xml:space="preserve">      calculation: "Food Calculator",</w:t>
      </w:r>
    </w:p>
    <w:p w14:paraId="7FB89E02" w14:textId="77777777" w:rsidR="004E73B2" w:rsidRDefault="004E73B2" w:rsidP="004E73B2">
      <w:pPr>
        <w:pStyle w:val="zCode"/>
        <w:rPr>
          <w:noProof/>
        </w:rPr>
      </w:pPr>
      <w:r>
        <w:rPr>
          <w:noProof/>
        </w:rPr>
        <w:t xml:space="preserve">      books: "Books",</w:t>
      </w:r>
    </w:p>
    <w:p w14:paraId="6892BF84" w14:textId="77777777" w:rsidR="004E73B2" w:rsidRDefault="004E73B2" w:rsidP="004E73B2">
      <w:pPr>
        <w:pStyle w:val="zCode"/>
        <w:rPr>
          <w:noProof/>
        </w:rPr>
      </w:pPr>
      <w:r>
        <w:rPr>
          <w:noProof/>
        </w:rPr>
        <w:t xml:space="preserve">      contact: "Contact us",</w:t>
      </w:r>
    </w:p>
    <w:p w14:paraId="60CA107B" w14:textId="77777777" w:rsidR="004E73B2" w:rsidRDefault="004E73B2" w:rsidP="004E73B2">
      <w:pPr>
        <w:pStyle w:val="zCode"/>
        <w:rPr>
          <w:noProof/>
        </w:rPr>
      </w:pPr>
      <w:r>
        <w:rPr>
          <w:noProof/>
        </w:rPr>
        <w:t xml:space="preserve">      language: "MN",</w:t>
      </w:r>
    </w:p>
    <w:p w14:paraId="42E71D3E" w14:textId="77777777" w:rsidR="004E73B2" w:rsidRDefault="004E73B2" w:rsidP="004E73B2">
      <w:pPr>
        <w:pStyle w:val="zCode"/>
        <w:rPr>
          <w:noProof/>
        </w:rPr>
      </w:pPr>
      <w:r>
        <w:rPr>
          <w:noProof/>
        </w:rPr>
        <w:t xml:space="preserve">      brandSpan: "Mongolian",</w:t>
      </w:r>
    </w:p>
    <w:p w14:paraId="3759B634" w14:textId="77777777" w:rsidR="004E73B2" w:rsidRDefault="004E73B2" w:rsidP="004E73B2">
      <w:pPr>
        <w:pStyle w:val="zCode"/>
        <w:rPr>
          <w:noProof/>
        </w:rPr>
      </w:pPr>
      <w:r>
        <w:rPr>
          <w:noProof/>
        </w:rPr>
        <w:t xml:space="preserve">      brand: "Food Composition Database",</w:t>
      </w:r>
    </w:p>
    <w:p w14:paraId="07AFCB33" w14:textId="77777777" w:rsidR="004E73B2" w:rsidRDefault="004E73B2" w:rsidP="004E73B2">
      <w:pPr>
        <w:pStyle w:val="zCode"/>
        <w:rPr>
          <w:noProof/>
        </w:rPr>
      </w:pPr>
      <w:r>
        <w:rPr>
          <w:noProof/>
        </w:rPr>
        <w:t xml:space="preserve">    },</w:t>
      </w:r>
    </w:p>
    <w:p w14:paraId="7E1322FD" w14:textId="77777777" w:rsidR="004E73B2" w:rsidRDefault="004E73B2" w:rsidP="004E73B2">
      <w:pPr>
        <w:pStyle w:val="zCode"/>
        <w:rPr>
          <w:noProof/>
        </w:rPr>
      </w:pPr>
      <w:r>
        <w:rPr>
          <w:noProof/>
        </w:rPr>
        <w:t xml:space="preserve">    overview: {</w:t>
      </w:r>
    </w:p>
    <w:p w14:paraId="3F323E58" w14:textId="77777777" w:rsidR="004E73B2" w:rsidRDefault="004E73B2" w:rsidP="004E73B2">
      <w:pPr>
        <w:pStyle w:val="zCode"/>
        <w:rPr>
          <w:noProof/>
        </w:rPr>
      </w:pPr>
      <w:r>
        <w:rPr>
          <w:noProof/>
        </w:rPr>
        <w:t xml:space="preserve">      title: "Overview",</w:t>
      </w:r>
    </w:p>
    <w:p w14:paraId="058E8852" w14:textId="77777777" w:rsidR="004E73B2" w:rsidRDefault="004E73B2" w:rsidP="004E73B2">
      <w:pPr>
        <w:pStyle w:val="zCode"/>
        <w:rPr>
          <w:noProof/>
        </w:rPr>
      </w:pPr>
      <w:r>
        <w:rPr>
          <w:noProof/>
        </w:rPr>
        <w:t xml:space="preserve">      welcome: "Welcome to the overview page.",</w:t>
      </w:r>
    </w:p>
    <w:p w14:paraId="481056CE" w14:textId="77777777" w:rsidR="004E73B2" w:rsidRDefault="004E73B2" w:rsidP="004E73B2">
      <w:pPr>
        <w:pStyle w:val="zCode"/>
        <w:rPr>
          <w:noProof/>
        </w:rPr>
      </w:pPr>
      <w:r>
        <w:rPr>
          <w:noProof/>
        </w:rPr>
        <w:t xml:space="preserve">    },</w:t>
      </w:r>
    </w:p>
    <w:p w14:paraId="35DEEC56" w14:textId="77777777" w:rsidR="004E73B2" w:rsidRDefault="004E73B2" w:rsidP="004E73B2">
      <w:pPr>
        <w:pStyle w:val="zCode"/>
        <w:rPr>
          <w:noProof/>
        </w:rPr>
      </w:pPr>
      <w:r>
        <w:rPr>
          <w:noProof/>
        </w:rPr>
        <w:t xml:space="preserve">    searchPage: {</w:t>
      </w:r>
    </w:p>
    <w:p w14:paraId="441D6E5E" w14:textId="77777777" w:rsidR="004E73B2" w:rsidRDefault="004E73B2" w:rsidP="004E73B2">
      <w:pPr>
        <w:pStyle w:val="zCode"/>
        <w:rPr>
          <w:noProof/>
        </w:rPr>
      </w:pPr>
      <w:r>
        <w:rPr>
          <w:noProof/>
        </w:rPr>
        <w:t xml:space="preserve">      title: "Food search",</w:t>
      </w:r>
    </w:p>
    <w:p w14:paraId="381FDECC" w14:textId="77777777" w:rsidR="004E73B2" w:rsidRDefault="004E73B2" w:rsidP="004E73B2">
      <w:pPr>
        <w:pStyle w:val="zCode"/>
        <w:rPr>
          <w:noProof/>
        </w:rPr>
      </w:pPr>
      <w:r>
        <w:rPr>
          <w:noProof/>
        </w:rPr>
        <w:t xml:space="preserve">    },</w:t>
      </w:r>
    </w:p>
    <w:p w14:paraId="39B2F8FF" w14:textId="77777777" w:rsidR="004E73B2" w:rsidRDefault="004E73B2" w:rsidP="004E73B2">
      <w:pPr>
        <w:pStyle w:val="zCode"/>
        <w:rPr>
          <w:noProof/>
        </w:rPr>
      </w:pPr>
      <w:r>
        <w:rPr>
          <w:noProof/>
        </w:rPr>
        <w:t xml:space="preserve">    sidebar: {</w:t>
      </w:r>
    </w:p>
    <w:p w14:paraId="22073404" w14:textId="77777777" w:rsidR="004E73B2" w:rsidRDefault="004E73B2" w:rsidP="004E73B2">
      <w:pPr>
        <w:pStyle w:val="zCode"/>
        <w:rPr>
          <w:noProof/>
        </w:rPr>
      </w:pPr>
      <w:r>
        <w:rPr>
          <w:noProof/>
        </w:rPr>
        <w:t xml:space="preserve">      searchByFoodName: "Search by food name",</w:t>
      </w:r>
    </w:p>
    <w:p w14:paraId="09634E14" w14:textId="77777777" w:rsidR="004E73B2" w:rsidRDefault="004E73B2" w:rsidP="004E73B2">
      <w:pPr>
        <w:pStyle w:val="zCode"/>
        <w:rPr>
          <w:noProof/>
        </w:rPr>
      </w:pPr>
      <w:r>
        <w:rPr>
          <w:noProof/>
        </w:rPr>
        <w:t xml:space="preserve">      foodName: "Food name",</w:t>
      </w:r>
    </w:p>
    <w:p w14:paraId="41B719D3" w14:textId="77777777" w:rsidR="004E73B2" w:rsidRDefault="004E73B2" w:rsidP="004E73B2">
      <w:pPr>
        <w:pStyle w:val="zCode"/>
        <w:rPr>
          <w:noProof/>
        </w:rPr>
      </w:pPr>
      <w:r>
        <w:rPr>
          <w:noProof/>
        </w:rPr>
        <w:t xml:space="preserve">      searchButton: "Search",</w:t>
      </w:r>
    </w:p>
    <w:p w14:paraId="28669536" w14:textId="77777777" w:rsidR="004E73B2" w:rsidRDefault="004E73B2" w:rsidP="004E73B2">
      <w:pPr>
        <w:pStyle w:val="zCode"/>
        <w:rPr>
          <w:noProof/>
        </w:rPr>
      </w:pPr>
    </w:p>
    <w:p w14:paraId="0276FF21" w14:textId="77777777" w:rsidR="004E73B2" w:rsidRDefault="004E73B2" w:rsidP="004E73B2">
      <w:pPr>
        <w:pStyle w:val="zCode"/>
        <w:rPr>
          <w:noProof/>
        </w:rPr>
      </w:pPr>
      <w:r>
        <w:rPr>
          <w:noProof/>
        </w:rPr>
        <w:t xml:space="preserve">      searchSettings: "Search settings",</w:t>
      </w:r>
    </w:p>
    <w:p w14:paraId="2A26458B" w14:textId="77777777" w:rsidR="004E73B2" w:rsidRDefault="004E73B2" w:rsidP="004E73B2">
      <w:pPr>
        <w:pStyle w:val="zCode"/>
        <w:rPr>
          <w:noProof/>
        </w:rPr>
      </w:pPr>
      <w:r>
        <w:rPr>
          <w:noProof/>
        </w:rPr>
        <w:t xml:space="preserve">      nutritions: "Nutritions",</w:t>
      </w:r>
    </w:p>
    <w:p w14:paraId="1946B3F3" w14:textId="77777777" w:rsidR="004E73B2" w:rsidRDefault="004E73B2" w:rsidP="004E73B2">
      <w:pPr>
        <w:pStyle w:val="zCode"/>
        <w:rPr>
          <w:noProof/>
        </w:rPr>
      </w:pPr>
      <w:r>
        <w:rPr>
          <w:noProof/>
        </w:rPr>
        <w:t xml:space="preserve">      proximates: "Proximates",</w:t>
      </w:r>
    </w:p>
    <w:p w14:paraId="48724293" w14:textId="77777777" w:rsidR="004E73B2" w:rsidRDefault="004E73B2" w:rsidP="004E73B2">
      <w:pPr>
        <w:pStyle w:val="zCode"/>
        <w:rPr>
          <w:noProof/>
        </w:rPr>
      </w:pPr>
      <w:r>
        <w:rPr>
          <w:noProof/>
        </w:rPr>
        <w:t xml:space="preserve">      minerals: "Minerals",</w:t>
      </w:r>
    </w:p>
    <w:p w14:paraId="6270DE50" w14:textId="77777777" w:rsidR="004E73B2" w:rsidRDefault="004E73B2" w:rsidP="004E73B2">
      <w:pPr>
        <w:pStyle w:val="zCode"/>
        <w:rPr>
          <w:noProof/>
        </w:rPr>
      </w:pPr>
      <w:r>
        <w:rPr>
          <w:noProof/>
        </w:rPr>
        <w:t xml:space="preserve">      vitamins: "Vitamins",</w:t>
      </w:r>
    </w:p>
    <w:p w14:paraId="1F0D85E5" w14:textId="77777777" w:rsidR="004E73B2" w:rsidRDefault="004E73B2" w:rsidP="004E73B2">
      <w:pPr>
        <w:pStyle w:val="zCode"/>
        <w:rPr>
          <w:noProof/>
        </w:rPr>
      </w:pPr>
      <w:r>
        <w:rPr>
          <w:noProof/>
        </w:rPr>
        <w:t xml:space="preserve">      sampleInformations: "Sample informations",</w:t>
      </w:r>
    </w:p>
    <w:p w14:paraId="64D66C12" w14:textId="77777777" w:rsidR="004E73B2" w:rsidRDefault="004E73B2" w:rsidP="004E73B2">
      <w:pPr>
        <w:pStyle w:val="zCode"/>
        <w:rPr>
          <w:noProof/>
        </w:rPr>
      </w:pPr>
      <w:r>
        <w:rPr>
          <w:noProof/>
        </w:rPr>
        <w:t xml:space="preserve">      collection_information: "Collection Information",</w:t>
      </w:r>
    </w:p>
    <w:p w14:paraId="10FCCC21" w14:textId="77777777" w:rsidR="004E73B2" w:rsidRDefault="004E73B2" w:rsidP="004E73B2">
      <w:pPr>
        <w:pStyle w:val="zCode"/>
        <w:rPr>
          <w:noProof/>
        </w:rPr>
      </w:pPr>
      <w:r>
        <w:rPr>
          <w:noProof/>
        </w:rPr>
        <w:t xml:space="preserve">      edible_inedible_part: "Edible Inedible Part",</w:t>
      </w:r>
    </w:p>
    <w:p w14:paraId="4D2FBC71" w14:textId="77777777" w:rsidR="004E73B2" w:rsidRDefault="004E73B2" w:rsidP="004E73B2">
      <w:pPr>
        <w:pStyle w:val="zCode"/>
        <w:rPr>
          <w:noProof/>
        </w:rPr>
      </w:pPr>
      <w:r>
        <w:rPr>
          <w:noProof/>
        </w:rPr>
        <w:t xml:space="preserve">      pretreatment_conditions: "Pretreatment Conditions",</w:t>
      </w:r>
    </w:p>
    <w:p w14:paraId="3B5D2C91" w14:textId="77777777" w:rsidR="004E73B2" w:rsidRDefault="004E73B2" w:rsidP="004E73B2">
      <w:pPr>
        <w:pStyle w:val="zCode"/>
        <w:rPr>
          <w:noProof/>
        </w:rPr>
      </w:pPr>
      <w:r>
        <w:rPr>
          <w:noProof/>
        </w:rPr>
        <w:t xml:space="preserve">      description: "Description",</w:t>
      </w:r>
    </w:p>
    <w:p w14:paraId="008397A3" w14:textId="77777777" w:rsidR="004E73B2" w:rsidRDefault="004E73B2" w:rsidP="004E73B2">
      <w:pPr>
        <w:pStyle w:val="zCode"/>
        <w:rPr>
          <w:noProof/>
        </w:rPr>
      </w:pPr>
      <w:r>
        <w:rPr>
          <w:noProof/>
        </w:rPr>
        <w:t xml:space="preserve">      images: "Images",</w:t>
      </w:r>
    </w:p>
    <w:p w14:paraId="535CFD57" w14:textId="77777777" w:rsidR="004E73B2" w:rsidRDefault="004E73B2" w:rsidP="004E73B2">
      <w:pPr>
        <w:pStyle w:val="zCode"/>
        <w:rPr>
          <w:noProof/>
        </w:rPr>
      </w:pPr>
    </w:p>
    <w:p w14:paraId="316FC421" w14:textId="77777777" w:rsidR="004E73B2" w:rsidRDefault="004E73B2" w:rsidP="004E73B2">
      <w:pPr>
        <w:pStyle w:val="zCode"/>
        <w:rPr>
          <w:noProof/>
        </w:rPr>
      </w:pPr>
      <w:r>
        <w:rPr>
          <w:noProof/>
        </w:rPr>
        <w:t xml:space="preserve">      searchByFoodGroups: "Search by food groups",</w:t>
      </w:r>
    </w:p>
    <w:p w14:paraId="27C3FCE8" w14:textId="77777777" w:rsidR="004E73B2" w:rsidRDefault="004E73B2" w:rsidP="004E73B2">
      <w:pPr>
        <w:pStyle w:val="zCode"/>
        <w:rPr>
          <w:noProof/>
        </w:rPr>
      </w:pPr>
      <w:r>
        <w:rPr>
          <w:noProof/>
        </w:rPr>
        <w:t xml:space="preserve">    },</w:t>
      </w:r>
    </w:p>
    <w:p w14:paraId="24CA1EBC" w14:textId="77777777" w:rsidR="004E73B2" w:rsidRDefault="004E73B2" w:rsidP="004E73B2">
      <w:pPr>
        <w:pStyle w:val="zCode"/>
        <w:rPr>
          <w:noProof/>
        </w:rPr>
      </w:pPr>
      <w:r>
        <w:rPr>
          <w:noProof/>
        </w:rPr>
        <w:t xml:space="preserve">    table: {</w:t>
      </w:r>
    </w:p>
    <w:p w14:paraId="7909CC97" w14:textId="77777777" w:rsidR="004E73B2" w:rsidRDefault="004E73B2" w:rsidP="004E73B2">
      <w:pPr>
        <w:pStyle w:val="zCode"/>
        <w:rPr>
          <w:noProof/>
        </w:rPr>
      </w:pPr>
      <w:r>
        <w:rPr>
          <w:noProof/>
        </w:rPr>
        <w:t xml:space="preserve">      foodName: "Food name",</w:t>
      </w:r>
    </w:p>
    <w:p w14:paraId="07FAA2D6" w14:textId="77777777" w:rsidR="004E73B2" w:rsidRDefault="004E73B2" w:rsidP="004E73B2">
      <w:pPr>
        <w:pStyle w:val="zCode"/>
        <w:rPr>
          <w:noProof/>
        </w:rPr>
      </w:pPr>
      <w:r>
        <w:rPr>
          <w:noProof/>
        </w:rPr>
        <w:t xml:space="preserve">      foodGroup: "Food group",</w:t>
      </w:r>
    </w:p>
    <w:p w14:paraId="3545A776" w14:textId="77777777" w:rsidR="004E73B2" w:rsidRDefault="004E73B2" w:rsidP="004E73B2">
      <w:pPr>
        <w:pStyle w:val="zCode"/>
        <w:rPr>
          <w:noProof/>
        </w:rPr>
      </w:pPr>
      <w:r>
        <w:rPr>
          <w:noProof/>
        </w:rPr>
        <w:t xml:space="preserve">      scientificName: "Scientific name",</w:t>
      </w:r>
    </w:p>
    <w:p w14:paraId="4C362ACA" w14:textId="77777777" w:rsidR="004E73B2" w:rsidRDefault="004E73B2" w:rsidP="004E73B2">
      <w:pPr>
        <w:pStyle w:val="zCode"/>
        <w:rPr>
          <w:noProof/>
        </w:rPr>
      </w:pPr>
      <w:r>
        <w:rPr>
          <w:noProof/>
        </w:rPr>
        <w:t xml:space="preserve">      nativeName: "Native name",</w:t>
      </w:r>
    </w:p>
    <w:p w14:paraId="551467D1" w14:textId="77777777" w:rsidR="004E73B2" w:rsidRDefault="004E73B2" w:rsidP="004E73B2">
      <w:pPr>
        <w:pStyle w:val="zCode"/>
        <w:rPr>
          <w:noProof/>
        </w:rPr>
      </w:pPr>
      <w:r>
        <w:rPr>
          <w:noProof/>
        </w:rPr>
        <w:lastRenderedPageBreak/>
        <w:t xml:space="preserve">      province: "Province",</w:t>
      </w:r>
    </w:p>
    <w:p w14:paraId="0ADF8E00" w14:textId="77777777" w:rsidR="004E73B2" w:rsidRDefault="004E73B2" w:rsidP="004E73B2">
      <w:pPr>
        <w:pStyle w:val="zCode"/>
        <w:rPr>
          <w:noProof/>
        </w:rPr>
      </w:pPr>
      <w:r>
        <w:rPr>
          <w:noProof/>
        </w:rPr>
        <w:t xml:space="preserve">      description: "Description",</w:t>
      </w:r>
    </w:p>
    <w:p w14:paraId="3D575E02" w14:textId="77777777" w:rsidR="004E73B2" w:rsidRDefault="004E73B2" w:rsidP="004E73B2">
      <w:pPr>
        <w:pStyle w:val="zCode"/>
        <w:rPr>
          <w:noProof/>
        </w:rPr>
      </w:pPr>
      <w:r>
        <w:rPr>
          <w:noProof/>
        </w:rPr>
        <w:t xml:space="preserve">      images: "Images",</w:t>
      </w:r>
    </w:p>
    <w:p w14:paraId="5BBE3B8E" w14:textId="77777777" w:rsidR="004E73B2" w:rsidRDefault="004E73B2" w:rsidP="004E73B2">
      <w:pPr>
        <w:pStyle w:val="zCode"/>
        <w:rPr>
          <w:noProof/>
        </w:rPr>
      </w:pPr>
      <w:r>
        <w:rPr>
          <w:noProof/>
        </w:rPr>
        <w:t xml:space="preserve">      numberOfImages: "Number of Images",</w:t>
      </w:r>
    </w:p>
    <w:p w14:paraId="2BFFA5B5" w14:textId="77777777" w:rsidR="004E73B2" w:rsidRDefault="004E73B2" w:rsidP="004E73B2">
      <w:pPr>
        <w:pStyle w:val="zCode"/>
        <w:rPr>
          <w:noProof/>
        </w:rPr>
      </w:pPr>
    </w:p>
    <w:p w14:paraId="0984D28B" w14:textId="77777777" w:rsidR="004E73B2" w:rsidRDefault="004E73B2" w:rsidP="004E73B2">
      <w:pPr>
        <w:pStyle w:val="zCode"/>
        <w:rPr>
          <w:noProof/>
        </w:rPr>
      </w:pPr>
      <w:r>
        <w:rPr>
          <w:noProof/>
        </w:rPr>
        <w:t xml:space="preserve">      "Collection area": "Collection area",</w:t>
      </w:r>
    </w:p>
    <w:p w14:paraId="478DE467" w14:textId="77777777" w:rsidR="004E73B2" w:rsidRDefault="004E73B2" w:rsidP="004E73B2">
      <w:pPr>
        <w:pStyle w:val="zCode"/>
        <w:rPr>
          <w:noProof/>
        </w:rPr>
      </w:pPr>
      <w:r>
        <w:rPr>
          <w:noProof/>
        </w:rPr>
        <w:t xml:space="preserve">      "Collection date": "Collection date",</w:t>
      </w:r>
    </w:p>
    <w:p w14:paraId="29802F51" w14:textId="77777777" w:rsidR="004E73B2" w:rsidRDefault="004E73B2" w:rsidP="004E73B2">
      <w:pPr>
        <w:pStyle w:val="zCode"/>
        <w:rPr>
          <w:noProof/>
        </w:rPr>
      </w:pPr>
      <w:r>
        <w:rPr>
          <w:noProof/>
        </w:rPr>
        <w:t xml:space="preserve">      "Basis of sample selection": "Basis of sample selection",</w:t>
      </w:r>
    </w:p>
    <w:p w14:paraId="35A3FF7B" w14:textId="77777777" w:rsidR="004E73B2" w:rsidRDefault="004E73B2" w:rsidP="004E73B2">
      <w:pPr>
        <w:pStyle w:val="zCode"/>
        <w:rPr>
          <w:noProof/>
        </w:rPr>
      </w:pPr>
      <w:r>
        <w:rPr>
          <w:noProof/>
        </w:rPr>
        <w:t xml:space="preserve">      "Additional collection information": "Additional collection information",</w:t>
      </w:r>
    </w:p>
    <w:p w14:paraId="6F8CEF57" w14:textId="77777777" w:rsidR="004E73B2" w:rsidRDefault="004E73B2" w:rsidP="004E73B2">
      <w:pPr>
        <w:pStyle w:val="zCode"/>
        <w:rPr>
          <w:noProof/>
        </w:rPr>
      </w:pPr>
    </w:p>
    <w:p w14:paraId="0CC6DEC2" w14:textId="77777777" w:rsidR="004E73B2" w:rsidRDefault="004E73B2" w:rsidP="004E73B2">
      <w:pPr>
        <w:pStyle w:val="zCode"/>
        <w:rPr>
          <w:noProof/>
        </w:rPr>
      </w:pPr>
      <w:r>
        <w:rPr>
          <w:noProof/>
        </w:rPr>
        <w:t xml:space="preserve">      "Weight of whole part (g/1 piece)": "Weight of whole part (g/1 piece)",</w:t>
      </w:r>
    </w:p>
    <w:p w14:paraId="445C7F95" w14:textId="77777777" w:rsidR="004E73B2" w:rsidRDefault="004E73B2" w:rsidP="004E73B2">
      <w:pPr>
        <w:pStyle w:val="zCode"/>
        <w:rPr>
          <w:noProof/>
        </w:rPr>
      </w:pPr>
      <w:r>
        <w:rPr>
          <w:noProof/>
        </w:rPr>
        <w:t xml:space="preserve">      "Weight of edible part (g/1 piece)": "Weight of edible part (g/1 piece)",</w:t>
      </w:r>
    </w:p>
    <w:p w14:paraId="2B975F6E" w14:textId="77777777" w:rsidR="004E73B2" w:rsidRDefault="004E73B2" w:rsidP="004E73B2">
      <w:pPr>
        <w:pStyle w:val="zCode"/>
        <w:rPr>
          <w:noProof/>
        </w:rPr>
      </w:pPr>
      <w:r>
        <w:rPr>
          <w:noProof/>
        </w:rPr>
        <w:t xml:space="preserve">      "Inedible part (discarded part)": "Inedible part (discarded part)",</w:t>
      </w:r>
    </w:p>
    <w:p w14:paraId="6934D2CE" w14:textId="77777777" w:rsidR="004E73B2" w:rsidRDefault="004E73B2" w:rsidP="004E73B2">
      <w:pPr>
        <w:pStyle w:val="zCode"/>
        <w:rPr>
          <w:noProof/>
        </w:rPr>
      </w:pPr>
      <w:r>
        <w:rPr>
          <w:noProof/>
        </w:rPr>
        <w:t xml:space="preserve">      "Weight of inedible part (g/1 piece)": "Weight of inedible part (g/1 piece)",</w:t>
      </w:r>
    </w:p>
    <w:p w14:paraId="2A880C7E" w14:textId="77777777" w:rsidR="004E73B2" w:rsidRDefault="004E73B2" w:rsidP="004E73B2">
      <w:pPr>
        <w:pStyle w:val="zCode"/>
        <w:rPr>
          <w:noProof/>
        </w:rPr>
      </w:pPr>
    </w:p>
    <w:p w14:paraId="40540794" w14:textId="77777777" w:rsidR="004E73B2" w:rsidRDefault="004E73B2" w:rsidP="004E73B2">
      <w:pPr>
        <w:pStyle w:val="zCode"/>
        <w:rPr>
          <w:noProof/>
        </w:rPr>
      </w:pPr>
      <w:r>
        <w:rPr>
          <w:noProof/>
        </w:rPr>
        <w:t xml:space="preserve">      "Cooking (processing) method": "Cooking (processing) method",</w:t>
      </w:r>
    </w:p>
    <w:p w14:paraId="72B38F61" w14:textId="77777777" w:rsidR="004E73B2" w:rsidRDefault="004E73B2" w:rsidP="004E73B2">
      <w:pPr>
        <w:pStyle w:val="zCode"/>
        <w:rPr>
          <w:noProof/>
        </w:rPr>
      </w:pPr>
      <w:r>
        <w:rPr>
          <w:noProof/>
        </w:rPr>
        <w:t xml:space="preserve">      "Other cooking (processing) conditions": "Other cooking (processing) conditions",</w:t>
      </w:r>
    </w:p>
    <w:p w14:paraId="6D907B8A" w14:textId="77777777" w:rsidR="004E73B2" w:rsidRDefault="004E73B2" w:rsidP="004E73B2">
      <w:pPr>
        <w:pStyle w:val="zCode"/>
        <w:rPr>
          <w:noProof/>
        </w:rPr>
      </w:pPr>
      <w:r>
        <w:rPr>
          <w:noProof/>
        </w:rPr>
        <w:t xml:space="preserve">      "Reference for condition setting": "Reference for condition setting",</w:t>
      </w:r>
    </w:p>
    <w:p w14:paraId="5AE04E59" w14:textId="77777777" w:rsidR="004E73B2" w:rsidRDefault="004E73B2" w:rsidP="004E73B2">
      <w:pPr>
        <w:pStyle w:val="zCode"/>
        <w:rPr>
          <w:noProof/>
        </w:rPr>
      </w:pPr>
      <w:r>
        <w:rPr>
          <w:noProof/>
        </w:rPr>
        <w:t xml:space="preserve">    },</w:t>
      </w:r>
    </w:p>
    <w:p w14:paraId="6A2A97DA" w14:textId="77777777" w:rsidR="004E73B2" w:rsidRDefault="004E73B2" w:rsidP="004E73B2">
      <w:pPr>
        <w:pStyle w:val="zCode"/>
        <w:rPr>
          <w:noProof/>
        </w:rPr>
      </w:pPr>
      <w:r>
        <w:rPr>
          <w:noProof/>
        </w:rPr>
        <w:t xml:space="preserve">    nutrients: {</w:t>
      </w:r>
    </w:p>
    <w:p w14:paraId="7F107922" w14:textId="77777777" w:rsidR="004E73B2" w:rsidRDefault="004E73B2" w:rsidP="004E73B2">
      <w:pPr>
        <w:pStyle w:val="zCode"/>
        <w:rPr>
          <w:noProof/>
        </w:rPr>
      </w:pPr>
      <w:r>
        <w:rPr>
          <w:noProof/>
        </w:rPr>
        <w:t xml:space="preserve">      "Energy (kcal)": "Energy (kcal)",</w:t>
      </w:r>
    </w:p>
    <w:p w14:paraId="3603FF9E" w14:textId="77777777" w:rsidR="004E73B2" w:rsidRDefault="004E73B2" w:rsidP="004E73B2">
      <w:pPr>
        <w:pStyle w:val="zCode"/>
        <w:rPr>
          <w:noProof/>
        </w:rPr>
      </w:pPr>
      <w:r>
        <w:rPr>
          <w:noProof/>
        </w:rPr>
        <w:t xml:space="preserve">      "Water (g)": "Water (g)",</w:t>
      </w:r>
    </w:p>
    <w:p w14:paraId="52722A63" w14:textId="77777777" w:rsidR="004E73B2" w:rsidRDefault="004E73B2" w:rsidP="004E73B2">
      <w:pPr>
        <w:pStyle w:val="zCode"/>
        <w:rPr>
          <w:noProof/>
        </w:rPr>
      </w:pPr>
      <w:r>
        <w:rPr>
          <w:noProof/>
        </w:rPr>
        <w:t xml:space="preserve">      "Protein (g)": "Protein (g)",</w:t>
      </w:r>
    </w:p>
    <w:p w14:paraId="00D0F794" w14:textId="77777777" w:rsidR="004E73B2" w:rsidRDefault="004E73B2" w:rsidP="004E73B2">
      <w:pPr>
        <w:pStyle w:val="zCode"/>
        <w:rPr>
          <w:noProof/>
        </w:rPr>
      </w:pPr>
      <w:r>
        <w:rPr>
          <w:noProof/>
        </w:rPr>
        <w:t xml:space="preserve">      "Fat (g)": "Fat (g)",</w:t>
      </w:r>
    </w:p>
    <w:p w14:paraId="6BB6938C" w14:textId="77777777" w:rsidR="004E73B2" w:rsidRDefault="004E73B2" w:rsidP="004E73B2">
      <w:pPr>
        <w:pStyle w:val="zCode"/>
        <w:rPr>
          <w:noProof/>
        </w:rPr>
      </w:pPr>
      <w:r>
        <w:rPr>
          <w:noProof/>
        </w:rPr>
        <w:t xml:space="preserve">      "Ash (g)": "Ash (g)",</w:t>
      </w:r>
    </w:p>
    <w:p w14:paraId="56475732" w14:textId="77777777" w:rsidR="004E73B2" w:rsidRDefault="004E73B2" w:rsidP="004E73B2">
      <w:pPr>
        <w:pStyle w:val="zCode"/>
        <w:rPr>
          <w:noProof/>
        </w:rPr>
      </w:pPr>
      <w:r>
        <w:rPr>
          <w:noProof/>
        </w:rPr>
        <w:t xml:space="preserve">      "Carbohydrate (g)": "Carbohydrate (g)",</w:t>
      </w:r>
    </w:p>
    <w:p w14:paraId="09E90FC7" w14:textId="77777777" w:rsidR="004E73B2" w:rsidRDefault="004E73B2" w:rsidP="004E73B2">
      <w:pPr>
        <w:pStyle w:val="zCode"/>
        <w:rPr>
          <w:noProof/>
        </w:rPr>
      </w:pPr>
    </w:p>
    <w:p w14:paraId="4D0F0D60" w14:textId="77777777" w:rsidR="004E73B2" w:rsidRDefault="004E73B2" w:rsidP="004E73B2">
      <w:pPr>
        <w:pStyle w:val="zCode"/>
        <w:rPr>
          <w:noProof/>
        </w:rPr>
      </w:pPr>
      <w:r>
        <w:rPr>
          <w:noProof/>
        </w:rPr>
        <w:t xml:space="preserve">      "Calcium (mg)": "Calcium (mg)",</w:t>
      </w:r>
    </w:p>
    <w:p w14:paraId="5580EBAC" w14:textId="77777777" w:rsidR="004E73B2" w:rsidRDefault="004E73B2" w:rsidP="004E73B2">
      <w:pPr>
        <w:pStyle w:val="zCode"/>
        <w:rPr>
          <w:noProof/>
        </w:rPr>
      </w:pPr>
      <w:r>
        <w:rPr>
          <w:noProof/>
        </w:rPr>
        <w:t xml:space="preserve">      "Iron (mg)": "Iron (mg)",</w:t>
      </w:r>
    </w:p>
    <w:p w14:paraId="4DDE107B" w14:textId="77777777" w:rsidR="004E73B2" w:rsidRDefault="004E73B2" w:rsidP="004E73B2">
      <w:pPr>
        <w:pStyle w:val="zCode"/>
        <w:rPr>
          <w:noProof/>
        </w:rPr>
      </w:pPr>
      <w:r>
        <w:rPr>
          <w:noProof/>
        </w:rPr>
        <w:t xml:space="preserve">      "Phosphorus (mg)": "Phosphorus (mg)",</w:t>
      </w:r>
    </w:p>
    <w:p w14:paraId="5B2B2735" w14:textId="77777777" w:rsidR="004E73B2" w:rsidRDefault="004E73B2" w:rsidP="004E73B2">
      <w:pPr>
        <w:pStyle w:val="zCode"/>
        <w:rPr>
          <w:noProof/>
        </w:rPr>
      </w:pPr>
      <w:r>
        <w:rPr>
          <w:noProof/>
        </w:rPr>
        <w:t xml:space="preserve">      "Potassium (mg)": "Potassium (mg)",</w:t>
      </w:r>
    </w:p>
    <w:p w14:paraId="218C0501" w14:textId="77777777" w:rsidR="004E73B2" w:rsidRDefault="004E73B2" w:rsidP="004E73B2">
      <w:pPr>
        <w:pStyle w:val="zCode"/>
        <w:rPr>
          <w:noProof/>
        </w:rPr>
      </w:pPr>
      <w:r>
        <w:rPr>
          <w:noProof/>
        </w:rPr>
        <w:t xml:space="preserve">      "Sodium (mg)": "Sodium (mg)",</w:t>
      </w:r>
    </w:p>
    <w:p w14:paraId="13A8CEA8" w14:textId="77777777" w:rsidR="004E73B2" w:rsidRDefault="004E73B2" w:rsidP="004E73B2">
      <w:pPr>
        <w:pStyle w:val="zCode"/>
        <w:rPr>
          <w:noProof/>
        </w:rPr>
      </w:pPr>
    </w:p>
    <w:p w14:paraId="4E0CCDF6" w14:textId="77777777" w:rsidR="004E73B2" w:rsidRDefault="004E73B2" w:rsidP="004E73B2">
      <w:pPr>
        <w:pStyle w:val="zCode"/>
        <w:rPr>
          <w:noProof/>
        </w:rPr>
      </w:pPr>
      <w:r>
        <w:rPr>
          <w:noProof/>
        </w:rPr>
        <w:t xml:space="preserve">      "Vitamin A (μg)": "Vitamin A (μg)",</w:t>
      </w:r>
    </w:p>
    <w:p w14:paraId="5C46226B" w14:textId="77777777" w:rsidR="004E73B2" w:rsidRDefault="004E73B2" w:rsidP="004E73B2">
      <w:pPr>
        <w:pStyle w:val="zCode"/>
        <w:rPr>
          <w:noProof/>
        </w:rPr>
      </w:pPr>
      <w:r>
        <w:rPr>
          <w:noProof/>
        </w:rPr>
        <w:t xml:space="preserve">      "Thiamin (mg)": "Thiamin (mg)",</w:t>
      </w:r>
    </w:p>
    <w:p w14:paraId="09A34ABA" w14:textId="77777777" w:rsidR="004E73B2" w:rsidRDefault="004E73B2" w:rsidP="004E73B2">
      <w:pPr>
        <w:pStyle w:val="zCode"/>
        <w:rPr>
          <w:noProof/>
        </w:rPr>
      </w:pPr>
      <w:r>
        <w:rPr>
          <w:noProof/>
        </w:rPr>
        <w:t xml:space="preserve">      "Riboflavin (mg)": "Riboflavin (mg)",</w:t>
      </w:r>
    </w:p>
    <w:p w14:paraId="58766B9B" w14:textId="77777777" w:rsidR="004E73B2" w:rsidRDefault="004E73B2" w:rsidP="004E73B2">
      <w:pPr>
        <w:pStyle w:val="zCode"/>
        <w:rPr>
          <w:noProof/>
        </w:rPr>
      </w:pPr>
      <w:r>
        <w:rPr>
          <w:noProof/>
        </w:rPr>
        <w:t xml:space="preserve">      "Vitamin C (mg)": "Vitamin C (mg)",</w:t>
      </w:r>
    </w:p>
    <w:p w14:paraId="520AEF53" w14:textId="77777777" w:rsidR="004E73B2" w:rsidRDefault="004E73B2" w:rsidP="004E73B2">
      <w:pPr>
        <w:pStyle w:val="zCode"/>
        <w:rPr>
          <w:noProof/>
        </w:rPr>
      </w:pPr>
      <w:r>
        <w:rPr>
          <w:noProof/>
        </w:rPr>
        <w:t xml:space="preserve">      "Refuse (%)": "Refuse (%)",</w:t>
      </w:r>
    </w:p>
    <w:p w14:paraId="088C3113" w14:textId="77777777" w:rsidR="004E73B2" w:rsidRDefault="004E73B2" w:rsidP="004E73B2">
      <w:pPr>
        <w:pStyle w:val="zCode"/>
        <w:rPr>
          <w:noProof/>
        </w:rPr>
      </w:pPr>
      <w:r>
        <w:rPr>
          <w:noProof/>
        </w:rPr>
        <w:t xml:space="preserve">    },</w:t>
      </w:r>
    </w:p>
    <w:p w14:paraId="05436B4A" w14:textId="77777777" w:rsidR="004E73B2" w:rsidRDefault="004E73B2" w:rsidP="004E73B2">
      <w:pPr>
        <w:pStyle w:val="zCode"/>
        <w:rPr>
          <w:noProof/>
        </w:rPr>
      </w:pPr>
      <w:r>
        <w:rPr>
          <w:noProof/>
        </w:rPr>
        <w:t xml:space="preserve">    notification: {</w:t>
      </w:r>
    </w:p>
    <w:p w14:paraId="0677B101" w14:textId="77777777" w:rsidR="004E73B2" w:rsidRDefault="004E73B2" w:rsidP="004E73B2">
      <w:pPr>
        <w:pStyle w:val="zCode"/>
        <w:rPr>
          <w:noProof/>
        </w:rPr>
      </w:pPr>
      <w:r>
        <w:rPr>
          <w:noProof/>
        </w:rPr>
        <w:t xml:space="preserve">      noMatchFound: "No match found.",</w:t>
      </w:r>
    </w:p>
    <w:p w14:paraId="38CE32E7" w14:textId="77777777" w:rsidR="004E73B2" w:rsidRDefault="004E73B2" w:rsidP="004E73B2">
      <w:pPr>
        <w:pStyle w:val="zCode"/>
        <w:rPr>
          <w:noProof/>
        </w:rPr>
      </w:pPr>
      <w:r>
        <w:rPr>
          <w:noProof/>
        </w:rPr>
        <w:t xml:space="preserve">      selectAtLeastOneCategory: "Please select at least one nutrition category.",</w:t>
      </w:r>
    </w:p>
    <w:p w14:paraId="5983A2F4" w14:textId="77777777" w:rsidR="004E73B2" w:rsidRDefault="004E73B2" w:rsidP="004E73B2">
      <w:pPr>
        <w:pStyle w:val="zCode"/>
        <w:rPr>
          <w:noProof/>
        </w:rPr>
      </w:pPr>
      <w:r>
        <w:rPr>
          <w:noProof/>
        </w:rPr>
        <w:t xml:space="preserve">      enterFoodName: "Please enter a food name.",</w:t>
      </w:r>
    </w:p>
    <w:p w14:paraId="2A0F5F15" w14:textId="77777777" w:rsidR="004E73B2" w:rsidRDefault="004E73B2" w:rsidP="004E73B2">
      <w:pPr>
        <w:pStyle w:val="zCode"/>
        <w:rPr>
          <w:noProof/>
        </w:rPr>
      </w:pPr>
      <w:r>
        <w:rPr>
          <w:noProof/>
        </w:rPr>
        <w:t xml:space="preserve">      loadingData: "Loading data...",</w:t>
      </w:r>
    </w:p>
    <w:p w14:paraId="2ABF6672" w14:textId="77777777" w:rsidR="004E73B2" w:rsidRDefault="004E73B2" w:rsidP="004E73B2">
      <w:pPr>
        <w:pStyle w:val="zCode"/>
        <w:rPr>
          <w:noProof/>
        </w:rPr>
      </w:pPr>
      <w:r>
        <w:rPr>
          <w:noProof/>
        </w:rPr>
        <w:t xml:space="preserve">      failedToLoadNutritionData: "Failed to load nutrition data.",</w:t>
      </w:r>
    </w:p>
    <w:p w14:paraId="0BC9F7A3" w14:textId="77777777" w:rsidR="004E73B2" w:rsidRDefault="004E73B2" w:rsidP="004E73B2">
      <w:pPr>
        <w:pStyle w:val="zCode"/>
        <w:rPr>
          <w:noProof/>
        </w:rPr>
      </w:pPr>
      <w:r>
        <w:rPr>
          <w:noProof/>
        </w:rPr>
        <w:t xml:space="preserve">    },</w:t>
      </w:r>
    </w:p>
    <w:p w14:paraId="5E2DE1FC" w14:textId="77777777" w:rsidR="004E73B2" w:rsidRDefault="004E73B2" w:rsidP="004E73B2">
      <w:pPr>
        <w:pStyle w:val="zCode"/>
        <w:rPr>
          <w:noProof/>
        </w:rPr>
      </w:pPr>
      <w:r>
        <w:rPr>
          <w:noProof/>
        </w:rPr>
        <w:t xml:space="preserve">  },</w:t>
      </w:r>
    </w:p>
    <w:p w14:paraId="3B851899" w14:textId="21435C1D" w:rsidR="004E73B2" w:rsidRDefault="004E73B2" w:rsidP="004E73B2">
      <w:pPr>
        <w:pStyle w:val="zCode"/>
        <w:rPr>
          <w:noProof/>
        </w:rPr>
      </w:pPr>
      <w:r>
        <w:rPr>
          <w:noProof/>
        </w:rPr>
        <w:t>};</w:t>
      </w:r>
    </w:p>
    <w:p w14:paraId="1584EB60" w14:textId="6A8D4F6F" w:rsidR="00F81198" w:rsidRDefault="009A3361" w:rsidP="009B607B">
      <w:pPr>
        <w:pStyle w:val="C2nd"/>
        <w:rPr>
          <w:noProof/>
        </w:rPr>
      </w:pPr>
      <w:bookmarkStart w:id="104" w:name="_Toc231258340"/>
      <w:r>
        <w:rPr>
          <w:noProof/>
        </w:rPr>
        <w:lastRenderedPageBreak/>
        <w:t>src/js/i18n/i18n.js</w:t>
      </w:r>
      <w:bookmarkEnd w:id="104"/>
    </w:p>
    <w:p w14:paraId="56839EAF" w14:textId="667D0C5C" w:rsidR="00F81198" w:rsidRDefault="009A3361" w:rsidP="00A40264">
      <w:pPr>
        <w:pStyle w:val="zCode"/>
        <w:rPr>
          <w:noProof/>
        </w:rPr>
      </w:pPr>
      <w:r>
        <w:rPr>
          <w:noProof/>
        </w:rPr>
        <w:drawing>
          <wp:inline distT="0" distB="0" distL="0" distR="0" wp14:anchorId="4FF50BA6" wp14:editId="7D19EBEE">
            <wp:extent cx="5940425" cy="2658007"/>
            <wp:effectExtent l="0" t="0" r="3175" b="9525"/>
            <wp:docPr id="135844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41328" name=""/>
                    <pic:cNvPicPr/>
                  </pic:nvPicPr>
                  <pic:blipFill rotWithShape="1">
                    <a:blip r:embed="rId151"/>
                    <a:srcRect b="28981"/>
                    <a:stretch>
                      <a:fillRect/>
                    </a:stretch>
                  </pic:blipFill>
                  <pic:spPr bwMode="auto">
                    <a:xfrm>
                      <a:off x="0" y="0"/>
                      <a:ext cx="5940425" cy="2658007"/>
                    </a:xfrm>
                    <a:prstGeom prst="rect">
                      <a:avLst/>
                    </a:prstGeom>
                    <a:ln>
                      <a:noFill/>
                    </a:ln>
                    <a:extLst>
                      <a:ext uri="{53640926-AAD7-44D8-BBD7-CCE9431645EC}">
                        <a14:shadowObscured xmlns:a14="http://schemas.microsoft.com/office/drawing/2010/main"/>
                      </a:ext>
                    </a:extLst>
                  </pic:spPr>
                </pic:pic>
              </a:graphicData>
            </a:graphic>
          </wp:inline>
        </w:drawing>
      </w:r>
    </w:p>
    <w:p w14:paraId="1C3A3230" w14:textId="77777777" w:rsidR="004E73B2" w:rsidRDefault="004E73B2" w:rsidP="004E73B2">
      <w:pPr>
        <w:pStyle w:val="zCode"/>
        <w:rPr>
          <w:noProof/>
        </w:rPr>
      </w:pPr>
      <w:r>
        <w:rPr>
          <w:noProof/>
        </w:rPr>
        <w:t xml:space="preserve">import { </w:t>
      </w:r>
      <w:r w:rsidRPr="00692C1D">
        <w:rPr>
          <w:noProof/>
          <w:highlight w:val="green"/>
        </w:rPr>
        <w:t>translations</w:t>
      </w:r>
      <w:r>
        <w:rPr>
          <w:noProof/>
        </w:rPr>
        <w:t xml:space="preserve"> } from "./translations.js";</w:t>
      </w:r>
    </w:p>
    <w:p w14:paraId="7FA40B2A" w14:textId="77777777" w:rsidR="004E73B2" w:rsidRDefault="004E73B2" w:rsidP="004E73B2">
      <w:pPr>
        <w:pStyle w:val="zCode"/>
        <w:rPr>
          <w:noProof/>
        </w:rPr>
      </w:pPr>
    </w:p>
    <w:p w14:paraId="534D3F25"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Апп эхлэхэд ашиглах үндсэн хэл. </w:t>
      </w:r>
    </w:p>
    <w:p w14:paraId="557C5611"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localStorage-д хэл хадгалагдаагүй бол энэ хэл ашиглагдана. */</w:t>
      </w:r>
    </w:p>
    <w:p w14:paraId="1DFEAC09" w14:textId="77777777" w:rsidR="004E73B2" w:rsidRDefault="004E73B2" w:rsidP="004E73B2">
      <w:pPr>
        <w:pStyle w:val="zCode"/>
        <w:rPr>
          <w:noProof/>
        </w:rPr>
      </w:pPr>
      <w:r>
        <w:rPr>
          <w:noProof/>
        </w:rPr>
        <w:t>const DEFAULT_LANGUAGE = "mn";</w:t>
      </w:r>
    </w:p>
    <w:p w14:paraId="4E1A9149" w14:textId="77777777" w:rsidR="004E73B2" w:rsidRDefault="004E73B2" w:rsidP="004E73B2">
      <w:pPr>
        <w:pStyle w:val="zCode"/>
        <w:rPr>
          <w:noProof/>
        </w:rPr>
      </w:pPr>
    </w:p>
    <w:p w14:paraId="6C448A50" w14:textId="77777777" w:rsidR="004E73B2" w:rsidRPr="00692C1D" w:rsidRDefault="004E73B2" w:rsidP="004E73B2">
      <w:pPr>
        <w:pStyle w:val="zCode"/>
        <w:rPr>
          <w:noProof/>
          <w:color w:val="538135" w:themeColor="accent6" w:themeShade="BF"/>
        </w:rPr>
      </w:pPr>
      <w:r w:rsidRPr="00692C1D">
        <w:rPr>
          <w:noProof/>
          <w:color w:val="538135" w:themeColor="accent6" w:themeShade="BF"/>
        </w:rPr>
        <w:t>/* Одоогоор сонгогдсон хэлийг авна.</w:t>
      </w:r>
    </w:p>
    <w:p w14:paraId="1C7B1560"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localStorage-д хадгалсан хэл байвал тэрийг, байхгүй бол DEFAULT_LANGUAGE буцаана.</w:t>
      </w:r>
    </w:p>
    <w:p w14:paraId="38EFD686"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Жишээ:</w:t>
      </w:r>
    </w:p>
    <w:p w14:paraId="64059391"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localStorage -&gt; "en"  =&gt; "en"</w:t>
      </w:r>
    </w:p>
    <w:p w14:paraId="44FB070E"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localStorage хоосон =&gt; "mn"</w:t>
      </w:r>
    </w:p>
    <w:p w14:paraId="6D4A74B5" w14:textId="77777777" w:rsidR="004E73B2" w:rsidRPr="00692C1D" w:rsidRDefault="004E73B2" w:rsidP="004E73B2">
      <w:pPr>
        <w:pStyle w:val="zCode"/>
        <w:rPr>
          <w:noProof/>
          <w:color w:val="538135" w:themeColor="accent6" w:themeShade="BF"/>
        </w:rPr>
      </w:pPr>
      <w:r w:rsidRPr="00692C1D">
        <w:rPr>
          <w:noProof/>
          <w:color w:val="538135" w:themeColor="accent6" w:themeShade="BF"/>
        </w:rPr>
        <w:t>*/</w:t>
      </w:r>
    </w:p>
    <w:p w14:paraId="5C6C2EAD" w14:textId="77777777" w:rsidR="004E73B2" w:rsidRDefault="004E73B2" w:rsidP="004E73B2">
      <w:pPr>
        <w:pStyle w:val="zCode"/>
        <w:rPr>
          <w:noProof/>
        </w:rPr>
      </w:pPr>
      <w:r>
        <w:rPr>
          <w:noProof/>
        </w:rPr>
        <w:t xml:space="preserve">export function </w:t>
      </w:r>
      <w:r w:rsidRPr="00692C1D">
        <w:rPr>
          <w:noProof/>
          <w:highlight w:val="yellow"/>
        </w:rPr>
        <w:t>getCurrentLanguage</w:t>
      </w:r>
      <w:r>
        <w:rPr>
          <w:noProof/>
        </w:rPr>
        <w:t>() {</w:t>
      </w:r>
    </w:p>
    <w:p w14:paraId="3D47847B" w14:textId="77777777" w:rsidR="004E73B2" w:rsidRDefault="004E73B2" w:rsidP="004E73B2">
      <w:pPr>
        <w:pStyle w:val="zCode"/>
        <w:rPr>
          <w:noProof/>
        </w:rPr>
      </w:pPr>
      <w:r>
        <w:rPr>
          <w:noProof/>
        </w:rPr>
        <w:t xml:space="preserve">  return localStorage.getItem("language") || DEFAULT_LANGUAGE;</w:t>
      </w:r>
    </w:p>
    <w:p w14:paraId="7BB23028" w14:textId="77777777" w:rsidR="004E73B2" w:rsidRDefault="004E73B2" w:rsidP="004E73B2">
      <w:pPr>
        <w:pStyle w:val="zCode"/>
        <w:rPr>
          <w:noProof/>
        </w:rPr>
      </w:pPr>
      <w:r>
        <w:rPr>
          <w:noProof/>
        </w:rPr>
        <w:t>}</w:t>
      </w:r>
    </w:p>
    <w:p w14:paraId="7DEE67B0" w14:textId="77777777" w:rsidR="004E73B2" w:rsidRDefault="004E73B2" w:rsidP="004E73B2">
      <w:pPr>
        <w:pStyle w:val="zCode"/>
        <w:rPr>
          <w:noProof/>
        </w:rPr>
      </w:pPr>
    </w:p>
    <w:p w14:paraId="3E0CC033" w14:textId="77777777" w:rsidR="004E73B2" w:rsidRPr="00692C1D" w:rsidRDefault="004E73B2" w:rsidP="004E73B2">
      <w:pPr>
        <w:pStyle w:val="zCode"/>
        <w:rPr>
          <w:noProof/>
          <w:color w:val="538135" w:themeColor="accent6" w:themeShade="BF"/>
        </w:rPr>
      </w:pPr>
      <w:r w:rsidRPr="00692C1D">
        <w:rPr>
          <w:noProof/>
          <w:color w:val="538135" w:themeColor="accent6" w:themeShade="BF"/>
        </w:rPr>
        <w:t>/* Хэрэглэгчийн сонгосон хэлийг localStorage-д хадгална.</w:t>
      </w:r>
    </w:p>
    <w:p w14:paraId="0A3648B6"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Жишээ: setLanguage("en")</w:t>
      </w:r>
    </w:p>
    <w:p w14:paraId="5F901BF9" w14:textId="77777777" w:rsidR="004E73B2" w:rsidRPr="00692C1D" w:rsidRDefault="004E73B2" w:rsidP="004E73B2">
      <w:pPr>
        <w:pStyle w:val="zCode"/>
        <w:rPr>
          <w:noProof/>
          <w:color w:val="538135" w:themeColor="accent6" w:themeShade="BF"/>
        </w:rPr>
      </w:pPr>
      <w:r w:rsidRPr="00692C1D">
        <w:rPr>
          <w:noProof/>
          <w:color w:val="538135" w:themeColor="accent6" w:themeShade="BF"/>
        </w:rPr>
        <w:t>*/</w:t>
      </w:r>
    </w:p>
    <w:p w14:paraId="368DFF97" w14:textId="77777777" w:rsidR="004E73B2" w:rsidRDefault="004E73B2" w:rsidP="004E73B2">
      <w:pPr>
        <w:pStyle w:val="zCode"/>
        <w:rPr>
          <w:noProof/>
        </w:rPr>
      </w:pPr>
      <w:r>
        <w:rPr>
          <w:noProof/>
        </w:rPr>
        <w:t xml:space="preserve">export function </w:t>
      </w:r>
      <w:r w:rsidRPr="00692C1D">
        <w:rPr>
          <w:noProof/>
          <w:highlight w:val="yellow"/>
        </w:rPr>
        <w:t>setLanguage</w:t>
      </w:r>
      <w:r>
        <w:rPr>
          <w:noProof/>
        </w:rPr>
        <w:t>(language) {</w:t>
      </w:r>
    </w:p>
    <w:p w14:paraId="00931F6C" w14:textId="77777777" w:rsidR="004E73B2" w:rsidRDefault="004E73B2" w:rsidP="004E73B2">
      <w:pPr>
        <w:pStyle w:val="zCode"/>
        <w:rPr>
          <w:noProof/>
        </w:rPr>
      </w:pPr>
      <w:r>
        <w:rPr>
          <w:noProof/>
        </w:rPr>
        <w:t xml:space="preserve">  localStorage.setItem("language", language);</w:t>
      </w:r>
    </w:p>
    <w:p w14:paraId="2729245D" w14:textId="77777777" w:rsidR="004E73B2" w:rsidRDefault="004E73B2" w:rsidP="004E73B2">
      <w:pPr>
        <w:pStyle w:val="zCode"/>
        <w:rPr>
          <w:noProof/>
        </w:rPr>
      </w:pPr>
      <w:r>
        <w:rPr>
          <w:noProof/>
        </w:rPr>
        <w:t>}</w:t>
      </w:r>
    </w:p>
    <w:p w14:paraId="7064CB1E" w14:textId="77777777" w:rsidR="004E73B2" w:rsidRDefault="004E73B2" w:rsidP="004E73B2">
      <w:pPr>
        <w:pStyle w:val="zCode"/>
        <w:rPr>
          <w:noProof/>
        </w:rPr>
      </w:pPr>
    </w:p>
    <w:p w14:paraId="65D1203D" w14:textId="77777777" w:rsidR="004E73B2" w:rsidRPr="00692C1D" w:rsidRDefault="004E73B2" w:rsidP="004E73B2">
      <w:pPr>
        <w:pStyle w:val="zCode"/>
        <w:rPr>
          <w:noProof/>
          <w:color w:val="538135" w:themeColor="accent6" w:themeShade="BF"/>
        </w:rPr>
      </w:pPr>
      <w:r w:rsidRPr="00692C1D">
        <w:rPr>
          <w:noProof/>
          <w:color w:val="538135" w:themeColor="accent6" w:themeShade="BF"/>
        </w:rPr>
        <w:t>/* translation объект дотроос текст хайж авна.</w:t>
      </w:r>
    </w:p>
    <w:p w14:paraId="22CEC0C5" w14:textId="77777777" w:rsidR="004E73B2" w:rsidRPr="00692C1D" w:rsidRDefault="004E73B2" w:rsidP="004E73B2">
      <w:pPr>
        <w:pStyle w:val="zCode"/>
        <w:rPr>
          <w:noProof/>
          <w:color w:val="538135" w:themeColor="accent6" w:themeShade="BF"/>
        </w:rPr>
      </w:pPr>
    </w:p>
    <w:p w14:paraId="70C5FBA9"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path:</w:t>
      </w:r>
    </w:p>
    <w:p w14:paraId="76548823"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"nav.search"</w:t>
      </w:r>
    </w:p>
    <w:p w14:paraId="23F7AFC3"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"overview.title"</w:t>
      </w:r>
    </w:p>
    <w:p w14:paraId="701E87DB" w14:textId="77777777" w:rsidR="004E73B2" w:rsidRPr="00692C1D" w:rsidRDefault="004E73B2" w:rsidP="004E73B2">
      <w:pPr>
        <w:pStyle w:val="zCode"/>
        <w:rPr>
          <w:noProof/>
          <w:color w:val="538135" w:themeColor="accent6" w:themeShade="BF"/>
        </w:rPr>
      </w:pPr>
    </w:p>
    <w:p w14:paraId="5E4EC95A"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Ажиллах зарчим:</w:t>
      </w:r>
    </w:p>
    <w:p w14:paraId="0F8F7803"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translations["mn"]["nav"]["search"]</w:t>
      </w:r>
    </w:p>
    <w:p w14:paraId="0DFBB74D" w14:textId="77777777" w:rsidR="004E73B2" w:rsidRPr="00692C1D" w:rsidRDefault="004E73B2" w:rsidP="004E73B2">
      <w:pPr>
        <w:pStyle w:val="zCode"/>
        <w:rPr>
          <w:noProof/>
          <w:color w:val="538135" w:themeColor="accent6" w:themeShade="BF"/>
        </w:rPr>
      </w:pPr>
    </w:p>
    <w:p w14:paraId="0CB3BEE5"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Жишээ:</w:t>
      </w:r>
    </w:p>
    <w:p w14:paraId="66AF1A53"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t("nav.search")</w:t>
      </w:r>
    </w:p>
    <w:p w14:paraId="6691D8C3" w14:textId="77777777" w:rsidR="004E73B2" w:rsidRPr="00692C1D" w:rsidRDefault="004E73B2" w:rsidP="004E73B2">
      <w:pPr>
        <w:pStyle w:val="zCode"/>
        <w:rPr>
          <w:noProof/>
          <w:color w:val="538135" w:themeColor="accent6" w:themeShade="BF"/>
        </w:rPr>
      </w:pPr>
      <w:r w:rsidRPr="00692C1D">
        <w:rPr>
          <w:noProof/>
          <w:color w:val="538135" w:themeColor="accent6" w:themeShade="BF"/>
        </w:rPr>
        <w:lastRenderedPageBreak/>
        <w:t xml:space="preserve">   =&gt; "Хайлт"</w:t>
      </w:r>
    </w:p>
    <w:p w14:paraId="04359F4A" w14:textId="77777777" w:rsidR="004E73B2" w:rsidRPr="00692C1D" w:rsidRDefault="004E73B2" w:rsidP="004E73B2">
      <w:pPr>
        <w:pStyle w:val="zCode"/>
        <w:rPr>
          <w:noProof/>
          <w:color w:val="538135" w:themeColor="accent6" w:themeShade="BF"/>
        </w:rPr>
      </w:pPr>
    </w:p>
    <w:p w14:paraId="182C8352"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Хэрэв translation байхгүй бол path өөрийг нь буцаана.</w:t>
      </w:r>
    </w:p>
    <w:p w14:paraId="7EB6A56B"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Жишээ:</w:t>
      </w:r>
    </w:p>
    <w:p w14:paraId="3FF508C2"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t("abc.xyz")</w:t>
      </w:r>
    </w:p>
    <w:p w14:paraId="365DE34D"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=&gt; "abc.xyz"</w:t>
      </w:r>
    </w:p>
    <w:p w14:paraId="4AE5DF3B" w14:textId="77777777" w:rsidR="004E73B2" w:rsidRPr="00692C1D" w:rsidRDefault="004E73B2" w:rsidP="004E73B2">
      <w:pPr>
        <w:pStyle w:val="zCode"/>
        <w:rPr>
          <w:noProof/>
          <w:color w:val="538135" w:themeColor="accent6" w:themeShade="BF"/>
        </w:rPr>
      </w:pPr>
      <w:r w:rsidRPr="00692C1D">
        <w:rPr>
          <w:noProof/>
          <w:color w:val="538135" w:themeColor="accent6" w:themeShade="BF"/>
        </w:rPr>
        <w:t>*/</w:t>
      </w:r>
    </w:p>
    <w:p w14:paraId="6FB1C79A" w14:textId="77777777" w:rsidR="004E73B2" w:rsidRDefault="004E73B2" w:rsidP="004E73B2">
      <w:pPr>
        <w:pStyle w:val="zCode"/>
        <w:rPr>
          <w:noProof/>
        </w:rPr>
      </w:pPr>
      <w:r>
        <w:rPr>
          <w:noProof/>
        </w:rPr>
        <w:t xml:space="preserve">export function </w:t>
      </w:r>
      <w:r w:rsidRPr="00692C1D">
        <w:rPr>
          <w:noProof/>
          <w:highlight w:val="yellow"/>
        </w:rPr>
        <w:t>t(path)</w:t>
      </w:r>
      <w:r>
        <w:rPr>
          <w:noProof/>
        </w:rPr>
        <w:t xml:space="preserve"> {</w:t>
      </w:r>
    </w:p>
    <w:p w14:paraId="124351BD" w14:textId="77777777" w:rsidR="004E73B2" w:rsidRDefault="004E73B2" w:rsidP="004E73B2">
      <w:pPr>
        <w:pStyle w:val="zCode"/>
        <w:rPr>
          <w:noProof/>
        </w:rPr>
      </w:pPr>
      <w:r>
        <w:rPr>
          <w:noProof/>
        </w:rPr>
        <w:t xml:space="preserve">  const language = getCurrentLanguage();</w:t>
      </w:r>
    </w:p>
    <w:p w14:paraId="3BA37DA0" w14:textId="77777777" w:rsidR="004E73B2" w:rsidRDefault="004E73B2" w:rsidP="004E73B2">
      <w:pPr>
        <w:pStyle w:val="zCode"/>
        <w:rPr>
          <w:noProof/>
        </w:rPr>
      </w:pPr>
      <w:r>
        <w:rPr>
          <w:noProof/>
        </w:rPr>
        <w:t xml:space="preserve">  const keys = path.split(".");</w:t>
      </w:r>
    </w:p>
    <w:p w14:paraId="0A174549" w14:textId="77777777" w:rsidR="004E73B2" w:rsidRDefault="004E73B2" w:rsidP="004E73B2">
      <w:pPr>
        <w:pStyle w:val="zCode"/>
        <w:rPr>
          <w:noProof/>
        </w:rPr>
      </w:pPr>
    </w:p>
    <w:p w14:paraId="39C9B30C" w14:textId="77777777" w:rsidR="004E73B2" w:rsidRDefault="004E73B2" w:rsidP="004E73B2">
      <w:pPr>
        <w:pStyle w:val="zCode"/>
        <w:rPr>
          <w:noProof/>
        </w:rPr>
      </w:pPr>
      <w:r>
        <w:rPr>
          <w:noProof/>
        </w:rPr>
        <w:t xml:space="preserve">  let value = </w:t>
      </w:r>
      <w:r w:rsidRPr="00692C1D">
        <w:rPr>
          <w:noProof/>
          <w:highlight w:val="green"/>
        </w:rPr>
        <w:t>translations</w:t>
      </w:r>
      <w:r>
        <w:rPr>
          <w:noProof/>
        </w:rPr>
        <w:t>[language];</w:t>
      </w:r>
    </w:p>
    <w:p w14:paraId="09E6AFAD" w14:textId="77777777" w:rsidR="004E73B2" w:rsidRDefault="004E73B2" w:rsidP="004E73B2">
      <w:pPr>
        <w:pStyle w:val="zCode"/>
        <w:rPr>
          <w:noProof/>
        </w:rPr>
      </w:pPr>
    </w:p>
    <w:p w14:paraId="71EE2AEE" w14:textId="77777777" w:rsidR="004E73B2" w:rsidRDefault="004E73B2" w:rsidP="004E73B2">
      <w:pPr>
        <w:pStyle w:val="zCode"/>
        <w:rPr>
          <w:noProof/>
        </w:rPr>
      </w:pPr>
      <w:r>
        <w:rPr>
          <w:noProof/>
        </w:rPr>
        <w:t xml:space="preserve">  for (const key of keys) {</w:t>
      </w:r>
    </w:p>
    <w:p w14:paraId="58F1D74F" w14:textId="77777777" w:rsidR="004E73B2" w:rsidRDefault="004E73B2" w:rsidP="004E73B2">
      <w:pPr>
        <w:pStyle w:val="zCode"/>
        <w:rPr>
          <w:noProof/>
        </w:rPr>
      </w:pPr>
      <w:r>
        <w:rPr>
          <w:noProof/>
        </w:rPr>
        <w:t xml:space="preserve">    value = value?.[key];</w:t>
      </w:r>
    </w:p>
    <w:p w14:paraId="50DDCC70" w14:textId="77777777" w:rsidR="004E73B2" w:rsidRDefault="004E73B2" w:rsidP="004E73B2">
      <w:pPr>
        <w:pStyle w:val="zCode"/>
        <w:rPr>
          <w:noProof/>
        </w:rPr>
      </w:pPr>
      <w:r>
        <w:rPr>
          <w:noProof/>
        </w:rPr>
        <w:t xml:space="preserve">  }</w:t>
      </w:r>
    </w:p>
    <w:p w14:paraId="67F8BD40" w14:textId="77777777" w:rsidR="004E73B2" w:rsidRDefault="004E73B2" w:rsidP="004E73B2">
      <w:pPr>
        <w:pStyle w:val="zCode"/>
        <w:rPr>
          <w:noProof/>
        </w:rPr>
      </w:pPr>
    </w:p>
    <w:p w14:paraId="4C8134EA" w14:textId="77777777" w:rsidR="004E73B2" w:rsidRDefault="004E73B2" w:rsidP="004E73B2">
      <w:pPr>
        <w:pStyle w:val="zCode"/>
        <w:rPr>
          <w:noProof/>
        </w:rPr>
      </w:pPr>
      <w:r>
        <w:rPr>
          <w:noProof/>
        </w:rPr>
        <w:t xml:space="preserve">  return value ?? path;</w:t>
      </w:r>
    </w:p>
    <w:p w14:paraId="13D7C7BB" w14:textId="77777777" w:rsidR="004E73B2" w:rsidRDefault="004E73B2" w:rsidP="004E73B2">
      <w:pPr>
        <w:pStyle w:val="zCode"/>
        <w:rPr>
          <w:noProof/>
        </w:rPr>
      </w:pPr>
      <w:r>
        <w:rPr>
          <w:noProof/>
        </w:rPr>
        <w:t>}</w:t>
      </w:r>
    </w:p>
    <w:p w14:paraId="581618CA" w14:textId="77777777" w:rsidR="004E73B2" w:rsidRDefault="004E73B2" w:rsidP="004E73B2">
      <w:pPr>
        <w:pStyle w:val="zCode"/>
        <w:rPr>
          <w:noProof/>
        </w:rPr>
      </w:pPr>
    </w:p>
    <w:p w14:paraId="62C1DEA3" w14:textId="77777777" w:rsidR="004E73B2" w:rsidRPr="00692C1D" w:rsidRDefault="004E73B2" w:rsidP="004E73B2">
      <w:pPr>
        <w:pStyle w:val="zCode"/>
        <w:rPr>
          <w:noProof/>
          <w:color w:val="538135" w:themeColor="accent6" w:themeShade="BF"/>
        </w:rPr>
      </w:pPr>
      <w:r w:rsidRPr="00692C1D">
        <w:rPr>
          <w:noProof/>
          <w:color w:val="538135" w:themeColor="accent6" w:themeShade="BF"/>
        </w:rPr>
        <w:t>/* Хэлийг MN &lt;-&gt; EN хооронд сольж хадгална.</w:t>
      </w:r>
    </w:p>
    <w:p w14:paraId="42870A93" w14:textId="77777777" w:rsidR="004E73B2" w:rsidRPr="00692C1D" w:rsidRDefault="004E73B2" w:rsidP="004E73B2">
      <w:pPr>
        <w:pStyle w:val="zCode"/>
        <w:rPr>
          <w:noProof/>
          <w:color w:val="538135" w:themeColor="accent6" w:themeShade="BF"/>
        </w:rPr>
      </w:pPr>
    </w:p>
    <w:p w14:paraId="51AD90CD"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mn -&gt; en</w:t>
      </w:r>
    </w:p>
    <w:p w14:paraId="0A98FBCA"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en -&gt; mn</w:t>
      </w:r>
    </w:p>
    <w:p w14:paraId="2A003CC4" w14:textId="77777777" w:rsidR="004E73B2" w:rsidRPr="00692C1D" w:rsidRDefault="004E73B2" w:rsidP="004E73B2">
      <w:pPr>
        <w:pStyle w:val="zCode"/>
        <w:rPr>
          <w:noProof/>
          <w:color w:val="538135" w:themeColor="accent6" w:themeShade="BF"/>
        </w:rPr>
      </w:pPr>
    </w:p>
    <w:p w14:paraId="6627F083"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Жишээ: toggleLanguage()</w:t>
      </w:r>
    </w:p>
    <w:p w14:paraId="2542AC1B"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"mn" байсан бол "en"</w:t>
      </w:r>
    </w:p>
    <w:p w14:paraId="09D14B79"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"en" байсан бол "mn"</w:t>
      </w:r>
    </w:p>
    <w:p w14:paraId="3D491542" w14:textId="77777777" w:rsidR="004E73B2" w:rsidRPr="00692C1D" w:rsidRDefault="004E73B2" w:rsidP="004E73B2">
      <w:pPr>
        <w:pStyle w:val="zCode"/>
        <w:rPr>
          <w:noProof/>
          <w:color w:val="538135" w:themeColor="accent6" w:themeShade="BF"/>
        </w:rPr>
      </w:pPr>
      <w:r w:rsidRPr="00692C1D">
        <w:rPr>
          <w:noProof/>
          <w:color w:val="538135" w:themeColor="accent6" w:themeShade="BF"/>
        </w:rPr>
        <w:t>*/</w:t>
      </w:r>
    </w:p>
    <w:p w14:paraId="37C15693" w14:textId="77777777" w:rsidR="004E73B2" w:rsidRDefault="004E73B2" w:rsidP="004E73B2">
      <w:pPr>
        <w:pStyle w:val="zCode"/>
        <w:rPr>
          <w:noProof/>
        </w:rPr>
      </w:pPr>
      <w:r>
        <w:rPr>
          <w:noProof/>
        </w:rPr>
        <w:t xml:space="preserve">export function </w:t>
      </w:r>
      <w:r w:rsidRPr="00692C1D">
        <w:rPr>
          <w:noProof/>
          <w:highlight w:val="yellow"/>
        </w:rPr>
        <w:t>toggleLanguage</w:t>
      </w:r>
      <w:r>
        <w:rPr>
          <w:noProof/>
        </w:rPr>
        <w:t>() {</w:t>
      </w:r>
    </w:p>
    <w:p w14:paraId="0F2317D4" w14:textId="77777777" w:rsidR="004E73B2" w:rsidRDefault="004E73B2" w:rsidP="004E73B2">
      <w:pPr>
        <w:pStyle w:val="zCode"/>
        <w:rPr>
          <w:noProof/>
        </w:rPr>
      </w:pPr>
      <w:r>
        <w:rPr>
          <w:noProof/>
        </w:rPr>
        <w:t xml:space="preserve">  const current = getCurrentLanguage();</w:t>
      </w:r>
    </w:p>
    <w:p w14:paraId="5055CBFF" w14:textId="77777777" w:rsidR="004E73B2" w:rsidRDefault="004E73B2" w:rsidP="004E73B2">
      <w:pPr>
        <w:pStyle w:val="zCode"/>
        <w:rPr>
          <w:noProof/>
        </w:rPr>
      </w:pPr>
      <w:r>
        <w:rPr>
          <w:noProof/>
        </w:rPr>
        <w:t xml:space="preserve">  const next = current === "mn" ? "en" : "mn";</w:t>
      </w:r>
    </w:p>
    <w:p w14:paraId="067FE762" w14:textId="77777777" w:rsidR="004E73B2" w:rsidRDefault="004E73B2" w:rsidP="004E73B2">
      <w:pPr>
        <w:pStyle w:val="zCode"/>
        <w:rPr>
          <w:noProof/>
        </w:rPr>
      </w:pPr>
      <w:r>
        <w:rPr>
          <w:noProof/>
        </w:rPr>
        <w:t xml:space="preserve">  setLanguage(next);</w:t>
      </w:r>
    </w:p>
    <w:p w14:paraId="73DC43BC" w14:textId="77777777" w:rsidR="004E73B2" w:rsidRDefault="004E73B2" w:rsidP="004E73B2">
      <w:pPr>
        <w:pStyle w:val="zCode"/>
        <w:rPr>
          <w:noProof/>
        </w:rPr>
      </w:pPr>
      <w:r>
        <w:rPr>
          <w:noProof/>
        </w:rPr>
        <w:t xml:space="preserve">  return next;</w:t>
      </w:r>
    </w:p>
    <w:p w14:paraId="641F78C8" w14:textId="77777777" w:rsidR="004E73B2" w:rsidRDefault="004E73B2" w:rsidP="004E73B2">
      <w:pPr>
        <w:pStyle w:val="zCode"/>
        <w:rPr>
          <w:noProof/>
        </w:rPr>
      </w:pPr>
      <w:r>
        <w:rPr>
          <w:noProof/>
        </w:rPr>
        <w:t>}</w:t>
      </w:r>
    </w:p>
    <w:p w14:paraId="266989AB" w14:textId="77777777" w:rsidR="004E73B2" w:rsidRDefault="004E73B2" w:rsidP="004E73B2">
      <w:pPr>
        <w:pStyle w:val="zCode"/>
        <w:rPr>
          <w:noProof/>
        </w:rPr>
      </w:pPr>
    </w:p>
    <w:p w14:paraId="39D32602" w14:textId="77777777" w:rsidR="004E73B2" w:rsidRPr="00692C1D" w:rsidRDefault="004E73B2" w:rsidP="004E73B2">
      <w:pPr>
        <w:pStyle w:val="zCode"/>
        <w:rPr>
          <w:noProof/>
          <w:color w:val="538135" w:themeColor="accent6" w:themeShade="BF"/>
        </w:rPr>
      </w:pPr>
      <w:r w:rsidRPr="00692C1D">
        <w:rPr>
          <w:noProof/>
          <w:color w:val="538135" w:themeColor="accent6" w:themeShade="BF"/>
        </w:rPr>
        <w:t>/* { en, mn } бүтэцтэй өгөгдлөөс</w:t>
      </w:r>
    </w:p>
    <w:p w14:paraId="7466001A"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одоогийн хэлний утгыг автоматаар авах helper function.</w:t>
      </w:r>
    </w:p>
    <w:p w14:paraId="081EDC6F" w14:textId="77777777" w:rsidR="004E73B2" w:rsidRPr="00692C1D" w:rsidRDefault="004E73B2" w:rsidP="004E73B2">
      <w:pPr>
        <w:pStyle w:val="zCode"/>
        <w:rPr>
          <w:noProof/>
          <w:color w:val="538135" w:themeColor="accent6" w:themeShade="BF"/>
        </w:rPr>
      </w:pPr>
    </w:p>
    <w:p w14:paraId="22FB52E3"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Хуучин бүтэц болон шинэ бүтэц хоёуланг дэмжинэ.</w:t>
      </w:r>
    </w:p>
    <w:p w14:paraId="1EA789A9" w14:textId="77777777" w:rsidR="004E73B2" w:rsidRPr="00692C1D" w:rsidRDefault="004E73B2" w:rsidP="004E73B2">
      <w:pPr>
        <w:pStyle w:val="zCode"/>
        <w:rPr>
          <w:noProof/>
          <w:color w:val="538135" w:themeColor="accent6" w:themeShade="BF"/>
        </w:rPr>
      </w:pPr>
    </w:p>
    <w:p w14:paraId="1C58DEE8"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Шинэ бүтэц:</w:t>
      </w:r>
    </w:p>
    <w:p w14:paraId="186C1AD6"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w:t>
      </w:r>
    </w:p>
    <w:p w14:paraId="064E5232"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en:"Barley flour",</w:t>
      </w:r>
    </w:p>
    <w:p w14:paraId="05B40276"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mn:"Арвайн гурил"</w:t>
      </w:r>
    </w:p>
    <w:p w14:paraId="65CF287B"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w:t>
      </w:r>
    </w:p>
    <w:p w14:paraId="5750D8B0" w14:textId="77777777" w:rsidR="004E73B2" w:rsidRPr="00692C1D" w:rsidRDefault="004E73B2" w:rsidP="004E73B2">
      <w:pPr>
        <w:pStyle w:val="zCode"/>
        <w:rPr>
          <w:noProof/>
          <w:color w:val="538135" w:themeColor="accent6" w:themeShade="BF"/>
        </w:rPr>
      </w:pPr>
    </w:p>
    <w:p w14:paraId="5395C841"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Хуучин бүтэц:</w:t>
      </w:r>
    </w:p>
    <w:p w14:paraId="34304A2B"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"Barley flour"</w:t>
      </w:r>
    </w:p>
    <w:p w14:paraId="3B9A2452" w14:textId="77777777" w:rsidR="004E73B2" w:rsidRPr="00692C1D" w:rsidRDefault="004E73B2" w:rsidP="004E73B2">
      <w:pPr>
        <w:pStyle w:val="zCode"/>
        <w:rPr>
          <w:noProof/>
          <w:color w:val="538135" w:themeColor="accent6" w:themeShade="BF"/>
        </w:rPr>
      </w:pPr>
    </w:p>
    <w:p w14:paraId="23702952"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fallback:</w:t>
      </w:r>
    </w:p>
    <w:p w14:paraId="20EDE5DD"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утга байхгүй үед буцаах нөөц утга.</w:t>
      </w:r>
    </w:p>
    <w:p w14:paraId="6198162A" w14:textId="77777777" w:rsidR="004E73B2" w:rsidRPr="00692C1D" w:rsidRDefault="004E73B2" w:rsidP="004E73B2">
      <w:pPr>
        <w:pStyle w:val="zCode"/>
        <w:rPr>
          <w:noProof/>
          <w:color w:val="538135" w:themeColor="accent6" w:themeShade="BF"/>
        </w:rPr>
      </w:pPr>
      <w:r w:rsidRPr="00692C1D">
        <w:rPr>
          <w:noProof/>
          <w:color w:val="538135" w:themeColor="accent6" w:themeShade="BF"/>
        </w:rPr>
        <w:lastRenderedPageBreak/>
        <w:t>*/</w:t>
      </w:r>
    </w:p>
    <w:p w14:paraId="22974305" w14:textId="77777777" w:rsidR="004E73B2" w:rsidRDefault="004E73B2" w:rsidP="004E73B2">
      <w:pPr>
        <w:pStyle w:val="zCode"/>
        <w:rPr>
          <w:noProof/>
        </w:rPr>
      </w:pPr>
      <w:r>
        <w:rPr>
          <w:noProof/>
        </w:rPr>
        <w:t xml:space="preserve">export function </w:t>
      </w:r>
      <w:r w:rsidRPr="00692C1D">
        <w:rPr>
          <w:noProof/>
          <w:highlight w:val="yellow"/>
        </w:rPr>
        <w:t>getLocalizedValue</w:t>
      </w:r>
      <w:r>
        <w:rPr>
          <w:noProof/>
        </w:rPr>
        <w:t>(value, fallback = "") {</w:t>
      </w:r>
    </w:p>
    <w:p w14:paraId="1FF2D0AA" w14:textId="77777777" w:rsidR="004E73B2" w:rsidRDefault="004E73B2" w:rsidP="004E73B2">
      <w:pPr>
        <w:pStyle w:val="zCode"/>
        <w:rPr>
          <w:noProof/>
        </w:rPr>
      </w:pPr>
      <w:r>
        <w:rPr>
          <w:noProof/>
        </w:rPr>
        <w:t xml:space="preserve">  const language = getCurrentLanguage();</w:t>
      </w:r>
    </w:p>
    <w:p w14:paraId="413BC5ED" w14:textId="77777777" w:rsidR="004E73B2" w:rsidRDefault="004E73B2" w:rsidP="004E73B2">
      <w:pPr>
        <w:pStyle w:val="zCode"/>
        <w:rPr>
          <w:noProof/>
        </w:rPr>
      </w:pPr>
    </w:p>
    <w:p w14:paraId="2D24E978" w14:textId="77777777" w:rsidR="004E73B2" w:rsidRDefault="004E73B2" w:rsidP="004E73B2">
      <w:pPr>
        <w:pStyle w:val="zCode"/>
        <w:rPr>
          <w:noProof/>
        </w:rPr>
      </w:pPr>
      <w:r>
        <w:rPr>
          <w:noProof/>
        </w:rPr>
        <w:t xml:space="preserve">  if (value == null) return fallback;</w:t>
      </w:r>
    </w:p>
    <w:p w14:paraId="7C1D684C" w14:textId="77777777" w:rsidR="004E73B2" w:rsidRDefault="004E73B2" w:rsidP="004E73B2">
      <w:pPr>
        <w:pStyle w:val="zCode"/>
        <w:rPr>
          <w:noProof/>
        </w:rPr>
      </w:pPr>
    </w:p>
    <w:p w14:paraId="0F37254C" w14:textId="77777777" w:rsidR="004E73B2" w:rsidRDefault="004E73B2" w:rsidP="004E73B2">
      <w:pPr>
        <w:pStyle w:val="zCode"/>
        <w:rPr>
          <w:noProof/>
        </w:rPr>
      </w:pPr>
      <w:r>
        <w:rPr>
          <w:noProof/>
        </w:rPr>
        <w:t xml:space="preserve">  if (typeof value === "object" &amp;&amp; !Array.isArray(value)) {</w:t>
      </w:r>
    </w:p>
    <w:p w14:paraId="519E877C" w14:textId="77777777" w:rsidR="004E73B2" w:rsidRPr="00692C1D" w:rsidRDefault="004E73B2" w:rsidP="004E73B2">
      <w:pPr>
        <w:pStyle w:val="zCode"/>
        <w:rPr>
          <w:noProof/>
          <w:color w:val="538135" w:themeColor="accent6" w:themeShade="BF"/>
        </w:rPr>
      </w:pPr>
      <w:r w:rsidRPr="00692C1D">
        <w:rPr>
          <w:noProof/>
          <w:color w:val="538135" w:themeColor="accent6" w:themeShade="BF"/>
        </w:rPr>
        <w:t xml:space="preserve">    // {en,mn} бүтэц</w:t>
      </w:r>
    </w:p>
    <w:p w14:paraId="49C086B3" w14:textId="77777777" w:rsidR="004E73B2" w:rsidRDefault="004E73B2" w:rsidP="004E73B2">
      <w:pPr>
        <w:pStyle w:val="zCode"/>
        <w:rPr>
          <w:noProof/>
        </w:rPr>
      </w:pPr>
      <w:r>
        <w:rPr>
          <w:noProof/>
        </w:rPr>
        <w:t xml:space="preserve">    if ("en" in value || "mn" in value) {</w:t>
      </w:r>
    </w:p>
    <w:p w14:paraId="79FC5505" w14:textId="77777777" w:rsidR="004E73B2" w:rsidRDefault="004E73B2" w:rsidP="004E73B2">
      <w:pPr>
        <w:pStyle w:val="zCode"/>
        <w:rPr>
          <w:noProof/>
        </w:rPr>
      </w:pPr>
      <w:r>
        <w:rPr>
          <w:noProof/>
        </w:rPr>
        <w:t xml:space="preserve">      return value[language] || value.en || value.mn || fallback;</w:t>
      </w:r>
    </w:p>
    <w:p w14:paraId="60569268" w14:textId="77777777" w:rsidR="004E73B2" w:rsidRDefault="004E73B2" w:rsidP="004E73B2">
      <w:pPr>
        <w:pStyle w:val="zCode"/>
        <w:rPr>
          <w:noProof/>
        </w:rPr>
      </w:pPr>
      <w:r>
        <w:rPr>
          <w:noProof/>
        </w:rPr>
        <w:t xml:space="preserve">    }</w:t>
      </w:r>
    </w:p>
    <w:p w14:paraId="743B87B4" w14:textId="77777777" w:rsidR="004E73B2" w:rsidRDefault="004E73B2" w:rsidP="004E73B2">
      <w:pPr>
        <w:pStyle w:val="zCode"/>
        <w:rPr>
          <w:noProof/>
        </w:rPr>
      </w:pPr>
    </w:p>
    <w:p w14:paraId="2AD2021F" w14:textId="77777777" w:rsidR="004E73B2" w:rsidRDefault="004E73B2" w:rsidP="004E73B2">
      <w:pPr>
        <w:pStyle w:val="zCode"/>
        <w:rPr>
          <w:noProof/>
        </w:rPr>
      </w:pPr>
      <w:r>
        <w:rPr>
          <w:noProof/>
        </w:rPr>
        <w:t xml:space="preserve">    </w:t>
      </w:r>
      <w:r w:rsidRPr="00692C1D">
        <w:rPr>
          <w:noProof/>
          <w:color w:val="538135" w:themeColor="accent6" w:themeShade="BF"/>
        </w:rPr>
        <w:t>// Энгийн object бол бүх value-г давтаж хөрвүүлэх</w:t>
      </w:r>
    </w:p>
    <w:p w14:paraId="55A8314F" w14:textId="77777777" w:rsidR="004E73B2" w:rsidRDefault="004E73B2" w:rsidP="004E73B2">
      <w:pPr>
        <w:pStyle w:val="zCode"/>
        <w:rPr>
          <w:noProof/>
        </w:rPr>
      </w:pPr>
      <w:r>
        <w:rPr>
          <w:noProof/>
        </w:rPr>
        <w:t xml:space="preserve">    return Object.fromEntries(Object.entries(value).map(([key, val]) =&gt; [key, getLocalizedValue(val, fallback)]));</w:t>
      </w:r>
    </w:p>
    <w:p w14:paraId="30787991" w14:textId="77777777" w:rsidR="004E73B2" w:rsidRDefault="004E73B2" w:rsidP="004E73B2">
      <w:pPr>
        <w:pStyle w:val="zCode"/>
        <w:rPr>
          <w:noProof/>
        </w:rPr>
      </w:pPr>
      <w:r>
        <w:rPr>
          <w:noProof/>
        </w:rPr>
        <w:t xml:space="preserve">  }</w:t>
      </w:r>
    </w:p>
    <w:p w14:paraId="18DC8FA9" w14:textId="77777777" w:rsidR="004E73B2" w:rsidRDefault="004E73B2" w:rsidP="004E73B2">
      <w:pPr>
        <w:pStyle w:val="zCode"/>
        <w:rPr>
          <w:noProof/>
        </w:rPr>
      </w:pPr>
    </w:p>
    <w:p w14:paraId="60801405" w14:textId="77777777" w:rsidR="004E73B2" w:rsidRDefault="004E73B2" w:rsidP="004E73B2">
      <w:pPr>
        <w:pStyle w:val="zCode"/>
        <w:rPr>
          <w:noProof/>
        </w:rPr>
      </w:pPr>
      <w:r>
        <w:rPr>
          <w:noProof/>
        </w:rPr>
        <w:t xml:space="preserve">  return value;</w:t>
      </w:r>
    </w:p>
    <w:p w14:paraId="2C8CE48D" w14:textId="77777777" w:rsidR="004E73B2" w:rsidRDefault="004E73B2" w:rsidP="004E73B2">
      <w:pPr>
        <w:pStyle w:val="zCode"/>
        <w:rPr>
          <w:noProof/>
        </w:rPr>
      </w:pPr>
      <w:r>
        <w:rPr>
          <w:noProof/>
        </w:rPr>
        <w:t>}</w:t>
      </w:r>
    </w:p>
    <w:p w14:paraId="3428BBCE" w14:textId="77777777" w:rsidR="004E73B2" w:rsidRDefault="004E73B2" w:rsidP="004E73B2">
      <w:pPr>
        <w:pStyle w:val="zCode"/>
        <w:rPr>
          <w:noProof/>
        </w:rPr>
      </w:pPr>
    </w:p>
    <w:p w14:paraId="19B9ABB9" w14:textId="77777777" w:rsidR="004E73B2" w:rsidRPr="004E73B2" w:rsidRDefault="004E73B2" w:rsidP="004E73B2">
      <w:pPr>
        <w:pStyle w:val="zCode"/>
        <w:rPr>
          <w:noProof/>
          <w:color w:val="538135" w:themeColor="accent6" w:themeShade="BF"/>
        </w:rPr>
      </w:pPr>
      <w:r w:rsidRPr="004E73B2">
        <w:rPr>
          <w:noProof/>
          <w:color w:val="538135" w:themeColor="accent6" w:themeShade="BF"/>
        </w:rPr>
        <w:t xml:space="preserve">/* formatDate() </w:t>
      </w:r>
    </w:p>
    <w:p w14:paraId="02FDA28A" w14:textId="77777777" w:rsidR="004E73B2" w:rsidRPr="004E73B2" w:rsidRDefault="004E73B2" w:rsidP="004E73B2">
      <w:pPr>
        <w:pStyle w:val="zCode"/>
        <w:rPr>
          <w:noProof/>
          <w:color w:val="538135" w:themeColor="accent6" w:themeShade="BF"/>
        </w:rPr>
      </w:pPr>
      <w:r w:rsidRPr="004E73B2">
        <w:rPr>
          <w:noProof/>
          <w:color w:val="538135" w:themeColor="accent6" w:themeShade="BF"/>
        </w:rPr>
        <w:t>25.11.2021</w:t>
      </w:r>
    </w:p>
    <w:p w14:paraId="575142CD" w14:textId="77777777" w:rsidR="004E73B2" w:rsidRPr="004E73B2" w:rsidRDefault="004E73B2" w:rsidP="004E73B2">
      <w:pPr>
        <w:pStyle w:val="zCode"/>
        <w:rPr>
          <w:noProof/>
          <w:color w:val="538135" w:themeColor="accent6" w:themeShade="BF"/>
        </w:rPr>
      </w:pPr>
      <w:r w:rsidRPr="004E73B2">
        <w:rPr>
          <w:noProof/>
          <w:color w:val="538135" w:themeColor="accent6" w:themeShade="BF"/>
        </w:rPr>
        <w:t>2021.11.25</w:t>
      </w:r>
    </w:p>
    <w:p w14:paraId="637C94EE" w14:textId="77777777" w:rsidR="004E73B2" w:rsidRPr="004E73B2" w:rsidRDefault="004E73B2" w:rsidP="004E73B2">
      <w:pPr>
        <w:pStyle w:val="zCode"/>
        <w:rPr>
          <w:noProof/>
          <w:color w:val="538135" w:themeColor="accent6" w:themeShade="BF"/>
        </w:rPr>
      </w:pPr>
      <w:r w:rsidRPr="004E73B2">
        <w:rPr>
          <w:noProof/>
          <w:color w:val="538135" w:themeColor="accent6" w:themeShade="BF"/>
        </w:rPr>
        <w:t>05.10.2021</w:t>
      </w:r>
    </w:p>
    <w:p w14:paraId="3D6A52DE" w14:textId="77777777" w:rsidR="004E73B2" w:rsidRPr="004E73B2" w:rsidRDefault="004E73B2" w:rsidP="004E73B2">
      <w:pPr>
        <w:pStyle w:val="zCode"/>
        <w:rPr>
          <w:noProof/>
          <w:color w:val="538135" w:themeColor="accent6" w:themeShade="BF"/>
        </w:rPr>
      </w:pPr>
      <w:r w:rsidRPr="004E73B2">
        <w:rPr>
          <w:noProof/>
          <w:color w:val="538135" w:themeColor="accent6" w:themeShade="BF"/>
        </w:rPr>
        <w:t>2021-11-25</w:t>
      </w:r>
    </w:p>
    <w:p w14:paraId="32F9D169" w14:textId="77777777" w:rsidR="004E73B2" w:rsidRPr="004E73B2" w:rsidRDefault="004E73B2" w:rsidP="004E73B2">
      <w:pPr>
        <w:pStyle w:val="zCode"/>
        <w:rPr>
          <w:noProof/>
          <w:color w:val="538135" w:themeColor="accent6" w:themeShade="BF"/>
        </w:rPr>
      </w:pPr>
      <w:r w:rsidRPr="004E73B2">
        <w:rPr>
          <w:noProof/>
          <w:color w:val="538135" w:themeColor="accent6" w:themeShade="BF"/>
        </w:rPr>
        <w:t>аль алийг нь таньдаг. */</w:t>
      </w:r>
    </w:p>
    <w:p w14:paraId="34E37CEA" w14:textId="77777777" w:rsidR="004E73B2" w:rsidRDefault="004E73B2" w:rsidP="004E73B2">
      <w:pPr>
        <w:pStyle w:val="zCode"/>
        <w:rPr>
          <w:noProof/>
        </w:rPr>
      </w:pPr>
      <w:r>
        <w:rPr>
          <w:noProof/>
        </w:rPr>
        <w:t xml:space="preserve">export function </w:t>
      </w:r>
      <w:r w:rsidRPr="00692C1D">
        <w:rPr>
          <w:noProof/>
          <w:highlight w:val="yellow"/>
        </w:rPr>
        <w:t>formatDate</w:t>
      </w:r>
      <w:r>
        <w:rPr>
          <w:noProof/>
        </w:rPr>
        <w:t>(dateString) {</w:t>
      </w:r>
    </w:p>
    <w:p w14:paraId="163BF9B2" w14:textId="77777777" w:rsidR="004E73B2" w:rsidRDefault="004E73B2" w:rsidP="004E73B2">
      <w:pPr>
        <w:pStyle w:val="zCode"/>
        <w:rPr>
          <w:noProof/>
        </w:rPr>
      </w:pPr>
      <w:r>
        <w:rPr>
          <w:noProof/>
        </w:rPr>
        <w:t xml:space="preserve">  if (!dateString) return "";</w:t>
      </w:r>
    </w:p>
    <w:p w14:paraId="15E6EF98" w14:textId="77777777" w:rsidR="004E73B2" w:rsidRDefault="004E73B2" w:rsidP="004E73B2">
      <w:pPr>
        <w:pStyle w:val="zCode"/>
        <w:rPr>
          <w:noProof/>
        </w:rPr>
      </w:pPr>
    </w:p>
    <w:p w14:paraId="57824A19" w14:textId="77777777" w:rsidR="004E73B2" w:rsidRDefault="004E73B2" w:rsidP="004E73B2">
      <w:pPr>
        <w:pStyle w:val="zCode"/>
        <w:rPr>
          <w:noProof/>
        </w:rPr>
      </w:pPr>
      <w:r>
        <w:rPr>
          <w:noProof/>
        </w:rPr>
        <w:t xml:space="preserve">  const language = getCurrentLanguage();</w:t>
      </w:r>
    </w:p>
    <w:p w14:paraId="3C617D8B" w14:textId="77777777" w:rsidR="004E73B2" w:rsidRDefault="004E73B2" w:rsidP="004E73B2">
      <w:pPr>
        <w:pStyle w:val="zCode"/>
        <w:rPr>
          <w:noProof/>
        </w:rPr>
      </w:pPr>
    </w:p>
    <w:p w14:paraId="031A1CE2" w14:textId="77777777" w:rsidR="004E73B2" w:rsidRDefault="004E73B2" w:rsidP="004E73B2">
      <w:pPr>
        <w:pStyle w:val="zCode"/>
        <w:rPr>
          <w:noProof/>
        </w:rPr>
      </w:pPr>
      <w:r>
        <w:rPr>
          <w:noProof/>
        </w:rPr>
        <w:t xml:space="preserve">  let day, month, year;</w:t>
      </w:r>
    </w:p>
    <w:p w14:paraId="1BD2C659" w14:textId="77777777" w:rsidR="004E73B2" w:rsidRDefault="004E73B2" w:rsidP="004E73B2">
      <w:pPr>
        <w:pStyle w:val="zCode"/>
        <w:rPr>
          <w:noProof/>
        </w:rPr>
      </w:pPr>
    </w:p>
    <w:p w14:paraId="000FF950" w14:textId="77777777" w:rsidR="004E73B2" w:rsidRDefault="004E73B2" w:rsidP="004E73B2">
      <w:pPr>
        <w:pStyle w:val="zCode"/>
        <w:rPr>
          <w:noProof/>
        </w:rPr>
      </w:pPr>
      <w:r>
        <w:rPr>
          <w:noProof/>
        </w:rPr>
        <w:t xml:space="preserve">  const parts = dateString.split(/[.-]/);</w:t>
      </w:r>
    </w:p>
    <w:p w14:paraId="7FDC2649" w14:textId="77777777" w:rsidR="004E73B2" w:rsidRDefault="004E73B2" w:rsidP="004E73B2">
      <w:pPr>
        <w:pStyle w:val="zCode"/>
        <w:rPr>
          <w:noProof/>
        </w:rPr>
      </w:pPr>
    </w:p>
    <w:p w14:paraId="3BB5AF83" w14:textId="77777777" w:rsidR="004E73B2" w:rsidRDefault="004E73B2" w:rsidP="004E73B2">
      <w:pPr>
        <w:pStyle w:val="zCode"/>
        <w:rPr>
          <w:noProof/>
        </w:rPr>
      </w:pPr>
      <w:r>
        <w:rPr>
          <w:noProof/>
        </w:rPr>
        <w:t xml:space="preserve">  if (parts.length !== 3) {</w:t>
      </w:r>
    </w:p>
    <w:p w14:paraId="441B18EB" w14:textId="77777777" w:rsidR="004E73B2" w:rsidRDefault="004E73B2" w:rsidP="004E73B2">
      <w:pPr>
        <w:pStyle w:val="zCode"/>
        <w:rPr>
          <w:noProof/>
        </w:rPr>
      </w:pPr>
      <w:r>
        <w:rPr>
          <w:noProof/>
        </w:rPr>
        <w:t xml:space="preserve">    return dateString;</w:t>
      </w:r>
    </w:p>
    <w:p w14:paraId="5E97D187" w14:textId="77777777" w:rsidR="004E73B2" w:rsidRDefault="004E73B2" w:rsidP="004E73B2">
      <w:pPr>
        <w:pStyle w:val="zCode"/>
        <w:rPr>
          <w:noProof/>
        </w:rPr>
      </w:pPr>
      <w:r>
        <w:rPr>
          <w:noProof/>
        </w:rPr>
        <w:t xml:space="preserve">  }</w:t>
      </w:r>
    </w:p>
    <w:p w14:paraId="014DFFF0" w14:textId="77777777" w:rsidR="004E73B2" w:rsidRDefault="004E73B2" w:rsidP="004E73B2">
      <w:pPr>
        <w:pStyle w:val="zCode"/>
        <w:rPr>
          <w:noProof/>
        </w:rPr>
      </w:pPr>
    </w:p>
    <w:p w14:paraId="28605023" w14:textId="77777777" w:rsidR="004E73B2" w:rsidRDefault="004E73B2" w:rsidP="004E73B2">
      <w:pPr>
        <w:pStyle w:val="zCode"/>
        <w:rPr>
          <w:noProof/>
        </w:rPr>
      </w:pPr>
      <w:r>
        <w:rPr>
          <w:noProof/>
        </w:rPr>
        <w:t xml:space="preserve">  </w:t>
      </w:r>
      <w:r w:rsidRPr="004E73B2">
        <w:rPr>
          <w:noProof/>
          <w:color w:val="538135" w:themeColor="accent6" w:themeShade="BF"/>
        </w:rPr>
        <w:t>// yyyy.mm.dd</w:t>
      </w:r>
    </w:p>
    <w:p w14:paraId="11EF202B" w14:textId="77777777" w:rsidR="004E73B2" w:rsidRDefault="004E73B2" w:rsidP="004E73B2">
      <w:pPr>
        <w:pStyle w:val="zCode"/>
        <w:rPr>
          <w:noProof/>
        </w:rPr>
      </w:pPr>
      <w:r>
        <w:rPr>
          <w:noProof/>
        </w:rPr>
        <w:t xml:space="preserve">  if (parts[0].length === 4) {</w:t>
      </w:r>
    </w:p>
    <w:p w14:paraId="1DB1BB3F" w14:textId="77777777" w:rsidR="004E73B2" w:rsidRDefault="004E73B2" w:rsidP="004E73B2">
      <w:pPr>
        <w:pStyle w:val="zCode"/>
        <w:rPr>
          <w:noProof/>
        </w:rPr>
      </w:pPr>
      <w:r>
        <w:rPr>
          <w:noProof/>
        </w:rPr>
        <w:t xml:space="preserve">    [year, month, day] = parts;</w:t>
      </w:r>
    </w:p>
    <w:p w14:paraId="466922C3" w14:textId="77777777" w:rsidR="004E73B2" w:rsidRDefault="004E73B2" w:rsidP="004E73B2">
      <w:pPr>
        <w:pStyle w:val="zCode"/>
        <w:rPr>
          <w:noProof/>
        </w:rPr>
      </w:pPr>
      <w:r>
        <w:rPr>
          <w:noProof/>
        </w:rPr>
        <w:t xml:space="preserve">  }</w:t>
      </w:r>
    </w:p>
    <w:p w14:paraId="4A675DE1" w14:textId="77777777" w:rsidR="004E73B2" w:rsidRDefault="004E73B2" w:rsidP="004E73B2">
      <w:pPr>
        <w:pStyle w:val="zCode"/>
        <w:rPr>
          <w:noProof/>
        </w:rPr>
      </w:pPr>
    </w:p>
    <w:p w14:paraId="7A896A62" w14:textId="77777777" w:rsidR="004E73B2" w:rsidRPr="004E73B2" w:rsidRDefault="004E73B2" w:rsidP="004E73B2">
      <w:pPr>
        <w:pStyle w:val="zCode"/>
        <w:rPr>
          <w:noProof/>
          <w:color w:val="538135" w:themeColor="accent6" w:themeShade="BF"/>
        </w:rPr>
      </w:pPr>
      <w:r w:rsidRPr="004E73B2">
        <w:rPr>
          <w:noProof/>
          <w:color w:val="538135" w:themeColor="accent6" w:themeShade="BF"/>
        </w:rPr>
        <w:t xml:space="preserve">  // dd.mm.yyyy</w:t>
      </w:r>
    </w:p>
    <w:p w14:paraId="04C33627" w14:textId="77777777" w:rsidR="004E73B2" w:rsidRDefault="004E73B2" w:rsidP="004E73B2">
      <w:pPr>
        <w:pStyle w:val="zCode"/>
        <w:rPr>
          <w:noProof/>
        </w:rPr>
      </w:pPr>
      <w:r>
        <w:rPr>
          <w:noProof/>
        </w:rPr>
        <w:t xml:space="preserve">  else if (parts[2].length === 4) {</w:t>
      </w:r>
    </w:p>
    <w:p w14:paraId="50013615" w14:textId="77777777" w:rsidR="004E73B2" w:rsidRDefault="004E73B2" w:rsidP="004E73B2">
      <w:pPr>
        <w:pStyle w:val="zCode"/>
        <w:rPr>
          <w:noProof/>
        </w:rPr>
      </w:pPr>
      <w:r>
        <w:rPr>
          <w:noProof/>
        </w:rPr>
        <w:t xml:space="preserve">    [day, month, year] = parts;</w:t>
      </w:r>
    </w:p>
    <w:p w14:paraId="59849B25" w14:textId="77777777" w:rsidR="004E73B2" w:rsidRDefault="004E73B2" w:rsidP="004E73B2">
      <w:pPr>
        <w:pStyle w:val="zCode"/>
        <w:rPr>
          <w:noProof/>
        </w:rPr>
      </w:pPr>
      <w:r>
        <w:rPr>
          <w:noProof/>
        </w:rPr>
        <w:t xml:space="preserve">  } else {</w:t>
      </w:r>
    </w:p>
    <w:p w14:paraId="4F40BA46" w14:textId="77777777" w:rsidR="004E73B2" w:rsidRDefault="004E73B2" w:rsidP="004E73B2">
      <w:pPr>
        <w:pStyle w:val="zCode"/>
        <w:rPr>
          <w:noProof/>
        </w:rPr>
      </w:pPr>
      <w:r>
        <w:rPr>
          <w:noProof/>
        </w:rPr>
        <w:t xml:space="preserve">    return dateString;</w:t>
      </w:r>
    </w:p>
    <w:p w14:paraId="0136F57C" w14:textId="77777777" w:rsidR="004E73B2" w:rsidRDefault="004E73B2" w:rsidP="004E73B2">
      <w:pPr>
        <w:pStyle w:val="zCode"/>
        <w:rPr>
          <w:noProof/>
        </w:rPr>
      </w:pPr>
      <w:r>
        <w:rPr>
          <w:noProof/>
        </w:rPr>
        <w:t xml:space="preserve">  }</w:t>
      </w:r>
    </w:p>
    <w:p w14:paraId="347458A9" w14:textId="77777777" w:rsidR="004E73B2" w:rsidRDefault="004E73B2" w:rsidP="004E73B2">
      <w:pPr>
        <w:pStyle w:val="zCode"/>
        <w:rPr>
          <w:noProof/>
        </w:rPr>
      </w:pPr>
    </w:p>
    <w:p w14:paraId="6E7A113A" w14:textId="77777777" w:rsidR="004E73B2" w:rsidRPr="004E73B2" w:rsidRDefault="004E73B2" w:rsidP="004E73B2">
      <w:pPr>
        <w:pStyle w:val="zCode"/>
        <w:rPr>
          <w:noProof/>
          <w:color w:val="538135" w:themeColor="accent6" w:themeShade="BF"/>
        </w:rPr>
      </w:pPr>
      <w:r w:rsidRPr="004E73B2">
        <w:rPr>
          <w:noProof/>
          <w:color w:val="538135" w:themeColor="accent6" w:themeShade="BF"/>
        </w:rPr>
        <w:t xml:space="preserve">  // 01 padding</w:t>
      </w:r>
    </w:p>
    <w:p w14:paraId="5BF3CE80" w14:textId="77777777" w:rsidR="004E73B2" w:rsidRDefault="004E73B2" w:rsidP="004E73B2">
      <w:pPr>
        <w:pStyle w:val="zCode"/>
        <w:rPr>
          <w:noProof/>
        </w:rPr>
      </w:pPr>
      <w:r>
        <w:rPr>
          <w:noProof/>
        </w:rPr>
        <w:t xml:space="preserve">  day = String(day).padStart(2, "0");</w:t>
      </w:r>
    </w:p>
    <w:p w14:paraId="3345E070" w14:textId="77777777" w:rsidR="004E73B2" w:rsidRDefault="004E73B2" w:rsidP="004E73B2">
      <w:pPr>
        <w:pStyle w:val="zCode"/>
        <w:rPr>
          <w:noProof/>
        </w:rPr>
      </w:pPr>
      <w:r>
        <w:rPr>
          <w:noProof/>
        </w:rPr>
        <w:lastRenderedPageBreak/>
        <w:t xml:space="preserve">  month = String(month).padStart(2, "0");</w:t>
      </w:r>
    </w:p>
    <w:p w14:paraId="1ABFFDA9" w14:textId="77777777" w:rsidR="004E73B2" w:rsidRDefault="004E73B2" w:rsidP="004E73B2">
      <w:pPr>
        <w:pStyle w:val="zCode"/>
        <w:rPr>
          <w:noProof/>
        </w:rPr>
      </w:pPr>
    </w:p>
    <w:p w14:paraId="5272EF1F" w14:textId="77777777" w:rsidR="004E73B2" w:rsidRPr="004E73B2" w:rsidRDefault="004E73B2" w:rsidP="004E73B2">
      <w:pPr>
        <w:pStyle w:val="zCode"/>
        <w:rPr>
          <w:noProof/>
          <w:color w:val="538135" w:themeColor="accent6" w:themeShade="BF"/>
        </w:rPr>
      </w:pPr>
      <w:r w:rsidRPr="004E73B2">
        <w:rPr>
          <w:noProof/>
          <w:color w:val="538135" w:themeColor="accent6" w:themeShade="BF"/>
        </w:rPr>
        <w:t xml:space="preserve">  // Монгол формат</w:t>
      </w:r>
    </w:p>
    <w:p w14:paraId="1E4C50FB" w14:textId="77777777" w:rsidR="004E73B2" w:rsidRDefault="004E73B2" w:rsidP="004E73B2">
      <w:pPr>
        <w:pStyle w:val="zCode"/>
        <w:rPr>
          <w:noProof/>
        </w:rPr>
      </w:pPr>
      <w:r>
        <w:rPr>
          <w:noProof/>
        </w:rPr>
        <w:t xml:space="preserve">  if (language === "mn") {</w:t>
      </w:r>
    </w:p>
    <w:p w14:paraId="70CB630E" w14:textId="77777777" w:rsidR="004E73B2" w:rsidRDefault="004E73B2" w:rsidP="004E73B2">
      <w:pPr>
        <w:pStyle w:val="zCode"/>
        <w:rPr>
          <w:noProof/>
        </w:rPr>
      </w:pPr>
      <w:r>
        <w:rPr>
          <w:noProof/>
        </w:rPr>
        <w:t xml:space="preserve">    return `${year}.${month}.${day}`;</w:t>
      </w:r>
    </w:p>
    <w:p w14:paraId="45A400EE" w14:textId="77777777" w:rsidR="004E73B2" w:rsidRDefault="004E73B2" w:rsidP="004E73B2">
      <w:pPr>
        <w:pStyle w:val="zCode"/>
        <w:rPr>
          <w:noProof/>
        </w:rPr>
      </w:pPr>
      <w:r>
        <w:rPr>
          <w:noProof/>
        </w:rPr>
        <w:t xml:space="preserve">  }</w:t>
      </w:r>
    </w:p>
    <w:p w14:paraId="3FC47337" w14:textId="77777777" w:rsidR="004E73B2" w:rsidRDefault="004E73B2" w:rsidP="004E73B2">
      <w:pPr>
        <w:pStyle w:val="zCode"/>
        <w:rPr>
          <w:noProof/>
        </w:rPr>
      </w:pPr>
    </w:p>
    <w:p w14:paraId="6E84ED21" w14:textId="77777777" w:rsidR="004E73B2" w:rsidRDefault="004E73B2" w:rsidP="004E73B2">
      <w:pPr>
        <w:pStyle w:val="zCode"/>
        <w:rPr>
          <w:noProof/>
        </w:rPr>
      </w:pPr>
      <w:r>
        <w:rPr>
          <w:noProof/>
        </w:rPr>
        <w:t xml:space="preserve">  </w:t>
      </w:r>
      <w:r w:rsidRPr="004E73B2">
        <w:rPr>
          <w:noProof/>
          <w:color w:val="538135" w:themeColor="accent6" w:themeShade="BF"/>
        </w:rPr>
        <w:t>// Англи формат</w:t>
      </w:r>
    </w:p>
    <w:p w14:paraId="7C89F742" w14:textId="77777777" w:rsidR="004E73B2" w:rsidRDefault="004E73B2" w:rsidP="004E73B2">
      <w:pPr>
        <w:pStyle w:val="zCode"/>
        <w:rPr>
          <w:noProof/>
        </w:rPr>
      </w:pPr>
      <w:r>
        <w:rPr>
          <w:noProof/>
        </w:rPr>
        <w:t xml:space="preserve">  const date = new Date(year, month - 1, day);</w:t>
      </w:r>
    </w:p>
    <w:p w14:paraId="53DF8AF3" w14:textId="77777777" w:rsidR="004E73B2" w:rsidRDefault="004E73B2" w:rsidP="004E73B2">
      <w:pPr>
        <w:pStyle w:val="zCode"/>
        <w:rPr>
          <w:noProof/>
        </w:rPr>
      </w:pPr>
    </w:p>
    <w:p w14:paraId="41E25C60" w14:textId="77777777" w:rsidR="004E73B2" w:rsidRDefault="004E73B2" w:rsidP="004E73B2">
      <w:pPr>
        <w:pStyle w:val="zCode"/>
        <w:rPr>
          <w:noProof/>
        </w:rPr>
      </w:pPr>
      <w:r>
        <w:rPr>
          <w:noProof/>
        </w:rPr>
        <w:t xml:space="preserve">  return new Intl.DateTimeFormat("en-US", {</w:t>
      </w:r>
    </w:p>
    <w:p w14:paraId="23FEAF62" w14:textId="77777777" w:rsidR="004E73B2" w:rsidRDefault="004E73B2" w:rsidP="004E73B2">
      <w:pPr>
        <w:pStyle w:val="zCode"/>
        <w:rPr>
          <w:noProof/>
        </w:rPr>
      </w:pPr>
      <w:r>
        <w:rPr>
          <w:noProof/>
        </w:rPr>
        <w:t xml:space="preserve">    year: "numeric",</w:t>
      </w:r>
    </w:p>
    <w:p w14:paraId="7C9B1AA4" w14:textId="77777777" w:rsidR="004E73B2" w:rsidRDefault="004E73B2" w:rsidP="004E73B2">
      <w:pPr>
        <w:pStyle w:val="zCode"/>
        <w:rPr>
          <w:noProof/>
        </w:rPr>
      </w:pPr>
      <w:r>
        <w:rPr>
          <w:noProof/>
        </w:rPr>
        <w:t xml:space="preserve">    month: "long",</w:t>
      </w:r>
    </w:p>
    <w:p w14:paraId="6559EFD3" w14:textId="77777777" w:rsidR="004E73B2" w:rsidRDefault="004E73B2" w:rsidP="004E73B2">
      <w:pPr>
        <w:pStyle w:val="zCode"/>
        <w:rPr>
          <w:noProof/>
        </w:rPr>
      </w:pPr>
      <w:r>
        <w:rPr>
          <w:noProof/>
        </w:rPr>
        <w:t xml:space="preserve">    day: "numeric",</w:t>
      </w:r>
    </w:p>
    <w:p w14:paraId="4652615F" w14:textId="77777777" w:rsidR="004E73B2" w:rsidRDefault="004E73B2" w:rsidP="004E73B2">
      <w:pPr>
        <w:pStyle w:val="zCode"/>
        <w:rPr>
          <w:noProof/>
        </w:rPr>
      </w:pPr>
      <w:r>
        <w:rPr>
          <w:noProof/>
        </w:rPr>
        <w:t xml:space="preserve">  }).format(date);</w:t>
      </w:r>
    </w:p>
    <w:p w14:paraId="46FEAB8D" w14:textId="616E4CAE" w:rsidR="004E73B2" w:rsidRDefault="004E73B2" w:rsidP="004E73B2">
      <w:pPr>
        <w:pStyle w:val="zCode"/>
        <w:rPr>
          <w:noProof/>
        </w:rPr>
      </w:pPr>
      <w:r>
        <w:rPr>
          <w:noProof/>
        </w:rPr>
        <w:t>}</w:t>
      </w:r>
    </w:p>
    <w:p w14:paraId="3E3A2148" w14:textId="050DD693" w:rsidR="009B607B" w:rsidRDefault="009B607B" w:rsidP="000F6E44">
      <w:pPr>
        <w:pStyle w:val="C2nd"/>
        <w:rPr>
          <w:noProof/>
        </w:rPr>
      </w:pPr>
      <w:bookmarkStart w:id="105" w:name="_Toc231258341"/>
      <w:r>
        <w:rPr>
          <w:noProof/>
        </w:rPr>
        <w:t>src/js/</w:t>
      </w:r>
      <w:r w:rsidRPr="009B607B">
        <w:rPr>
          <w:noProof/>
          <w:lang w:val="en-US"/>
        </w:rPr>
        <w:t>components/searchFoodNameSidebar</w:t>
      </w:r>
      <w:r>
        <w:rPr>
          <w:noProof/>
        </w:rPr>
        <w:t>.js</w:t>
      </w:r>
      <w:bookmarkEnd w:id="105"/>
    </w:p>
    <w:p w14:paraId="6C9D2E7A" w14:textId="4CFB3BC4" w:rsidR="00683DA7" w:rsidRPr="00683DA7" w:rsidRDefault="00683DA7" w:rsidP="00683DA7">
      <w:pPr>
        <w:pStyle w:val="zCode"/>
      </w:pPr>
      <w:r>
        <w:rPr>
          <w:noProof/>
        </w:rPr>
        <w:drawing>
          <wp:inline distT="0" distB="0" distL="0" distR="0" wp14:anchorId="23313879" wp14:editId="3DE35949">
            <wp:extent cx="5937250" cy="2275268"/>
            <wp:effectExtent l="19050" t="19050" r="25400" b="10795"/>
            <wp:docPr id="114040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2" cstate="print">
                      <a:extLst>
                        <a:ext uri="{28A0092B-C50C-407E-A947-70E740481C1C}">
                          <a14:useLocalDpi xmlns:a14="http://schemas.microsoft.com/office/drawing/2010/main" val="0"/>
                        </a:ext>
                      </a:extLst>
                    </a:blip>
                    <a:srcRect b="28381"/>
                    <a:stretch>
                      <a:fillRect/>
                    </a:stretch>
                  </pic:blipFill>
                  <pic:spPr bwMode="auto">
                    <a:xfrm>
                      <a:off x="0" y="0"/>
                      <a:ext cx="5937250" cy="2275268"/>
                    </a:xfrm>
                    <a:prstGeom prst="rect">
                      <a:avLst/>
                    </a:prstGeom>
                    <a:noFill/>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450FAAB0" w14:textId="2EB03F67" w:rsidR="009B607B" w:rsidRDefault="009B607B" w:rsidP="00A40264">
      <w:pPr>
        <w:pStyle w:val="zCode"/>
        <w:rPr>
          <w:noProof/>
        </w:rPr>
      </w:pPr>
      <w:r>
        <w:rPr>
          <w:noProof/>
        </w:rPr>
        <w:drawing>
          <wp:inline distT="0" distB="0" distL="0" distR="0" wp14:anchorId="049CE1EB" wp14:editId="278EDC90">
            <wp:extent cx="5940425" cy="2618704"/>
            <wp:effectExtent l="0" t="0" r="3175" b="0"/>
            <wp:docPr id="123477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76062" name=""/>
                    <pic:cNvPicPr/>
                  </pic:nvPicPr>
                  <pic:blipFill rotWithShape="1">
                    <a:blip r:embed="rId153"/>
                    <a:srcRect b="23982"/>
                    <a:stretch>
                      <a:fillRect/>
                    </a:stretch>
                  </pic:blipFill>
                  <pic:spPr bwMode="auto">
                    <a:xfrm>
                      <a:off x="0" y="0"/>
                      <a:ext cx="5940425" cy="2618704"/>
                    </a:xfrm>
                    <a:prstGeom prst="rect">
                      <a:avLst/>
                    </a:prstGeom>
                    <a:ln>
                      <a:noFill/>
                    </a:ln>
                    <a:extLst>
                      <a:ext uri="{53640926-AAD7-44D8-BBD7-CCE9431645EC}">
                        <a14:shadowObscured xmlns:a14="http://schemas.microsoft.com/office/drawing/2010/main"/>
                      </a:ext>
                    </a:extLst>
                  </pic:spPr>
                </pic:pic>
              </a:graphicData>
            </a:graphic>
          </wp:inline>
        </w:drawing>
      </w:r>
    </w:p>
    <w:p w14:paraId="31715E08" w14:textId="77777777" w:rsidR="009B607B" w:rsidRDefault="009B607B" w:rsidP="009B607B">
      <w:pPr>
        <w:pStyle w:val="zCode"/>
        <w:rPr>
          <w:noProof/>
        </w:rPr>
      </w:pPr>
      <w:r>
        <w:rPr>
          <w:noProof/>
        </w:rPr>
        <w:t xml:space="preserve">import </w:t>
      </w:r>
      <w:r w:rsidRPr="00683DA7">
        <w:rPr>
          <w:noProof/>
          <w:highlight w:val="yellow"/>
        </w:rPr>
        <w:t>{ t }</w:t>
      </w:r>
      <w:r>
        <w:rPr>
          <w:noProof/>
        </w:rPr>
        <w:t xml:space="preserve"> from "../i18n/i18n.js";</w:t>
      </w:r>
    </w:p>
    <w:p w14:paraId="653125EE" w14:textId="77777777" w:rsidR="009B607B" w:rsidRDefault="009B607B" w:rsidP="009B607B">
      <w:pPr>
        <w:pStyle w:val="zCode"/>
        <w:rPr>
          <w:noProof/>
        </w:rPr>
      </w:pPr>
      <w:r w:rsidRPr="00683DA7">
        <w:rPr>
          <w:noProof/>
          <w:color w:val="538135" w:themeColor="accent6" w:themeShade="BF"/>
        </w:rPr>
        <w:t>//  Үг бичиж хайх</w:t>
      </w:r>
    </w:p>
    <w:p w14:paraId="2989112D" w14:textId="77777777" w:rsidR="009B607B" w:rsidRDefault="009B607B" w:rsidP="009B607B">
      <w:pPr>
        <w:pStyle w:val="zCode"/>
        <w:rPr>
          <w:noProof/>
        </w:rPr>
      </w:pPr>
      <w:r>
        <w:rPr>
          <w:noProof/>
        </w:rPr>
        <w:t>export function renderSearchFoodName() {</w:t>
      </w:r>
    </w:p>
    <w:p w14:paraId="0A64AC8A" w14:textId="77777777" w:rsidR="009B607B" w:rsidRDefault="009B607B" w:rsidP="009B607B">
      <w:pPr>
        <w:pStyle w:val="zCode"/>
        <w:rPr>
          <w:noProof/>
        </w:rPr>
      </w:pPr>
      <w:r>
        <w:rPr>
          <w:noProof/>
        </w:rPr>
        <w:t xml:space="preserve">  return `    </w:t>
      </w:r>
    </w:p>
    <w:p w14:paraId="533BDEA8" w14:textId="77777777" w:rsidR="009B607B" w:rsidRPr="00683DA7" w:rsidRDefault="009B607B" w:rsidP="009B607B">
      <w:pPr>
        <w:pStyle w:val="zCode"/>
        <w:rPr>
          <w:noProof/>
          <w:color w:val="538135" w:themeColor="accent6" w:themeShade="BF"/>
        </w:rPr>
      </w:pPr>
      <w:r>
        <w:rPr>
          <w:noProof/>
        </w:rPr>
        <w:lastRenderedPageBreak/>
        <w:t xml:space="preserve">    </w:t>
      </w:r>
      <w:r w:rsidRPr="00683DA7">
        <w:rPr>
          <w:noProof/>
          <w:color w:val="538135" w:themeColor="accent6" w:themeShade="BF"/>
        </w:rPr>
        <w:t>&lt;!-- Үг бичиж хайх --&gt;</w:t>
      </w:r>
    </w:p>
    <w:p w14:paraId="3AD9B989" w14:textId="77777777" w:rsidR="009B607B" w:rsidRDefault="009B607B" w:rsidP="009B607B">
      <w:pPr>
        <w:pStyle w:val="zCode"/>
        <w:rPr>
          <w:noProof/>
        </w:rPr>
      </w:pPr>
      <w:r>
        <w:rPr>
          <w:noProof/>
        </w:rPr>
        <w:t xml:space="preserve">    &lt;p class="menu-label app-menu-label"&gt;</w:t>
      </w:r>
      <w:r>
        <w:rPr>
          <w:rFonts w:ascii="Segoe UI Emoji" w:hAnsi="Segoe UI Emoji" w:cs="Segoe UI Emoji"/>
          <w:noProof/>
        </w:rPr>
        <w:t>🔍</w:t>
      </w:r>
      <w:r>
        <w:rPr>
          <w:noProof/>
        </w:rPr>
        <w:t xml:space="preserve">︎ </w:t>
      </w:r>
      <w:r w:rsidRPr="009B607B">
        <w:rPr>
          <w:noProof/>
          <w:highlight w:val="yellow"/>
        </w:rPr>
        <w:t>${t("sidebar.searchByFoodName")}</w:t>
      </w:r>
      <w:r>
        <w:rPr>
          <w:noProof/>
        </w:rPr>
        <w:t>:&lt;/p&gt;</w:t>
      </w:r>
    </w:p>
    <w:p w14:paraId="4DAF82D4" w14:textId="77777777" w:rsidR="009B607B" w:rsidRDefault="009B607B" w:rsidP="009B607B">
      <w:pPr>
        <w:pStyle w:val="zCode"/>
        <w:rPr>
          <w:noProof/>
        </w:rPr>
      </w:pPr>
    </w:p>
    <w:p w14:paraId="613AD27C" w14:textId="77777777" w:rsidR="009B607B" w:rsidRDefault="009B607B" w:rsidP="009B607B">
      <w:pPr>
        <w:pStyle w:val="zCode"/>
        <w:rPr>
          <w:noProof/>
        </w:rPr>
      </w:pPr>
      <w:r>
        <w:rPr>
          <w:noProof/>
        </w:rPr>
        <w:t xml:space="preserve">    &lt;div class="field"&gt;</w:t>
      </w:r>
    </w:p>
    <w:p w14:paraId="28A9C63A" w14:textId="77777777" w:rsidR="009B607B" w:rsidRDefault="009B607B" w:rsidP="009B607B">
      <w:pPr>
        <w:pStyle w:val="zCode"/>
        <w:rPr>
          <w:noProof/>
        </w:rPr>
      </w:pPr>
      <w:r>
        <w:rPr>
          <w:noProof/>
        </w:rPr>
        <w:t xml:space="preserve">      &lt;p class="control has-icons-left"&gt;</w:t>
      </w:r>
    </w:p>
    <w:p w14:paraId="1426571F" w14:textId="77777777" w:rsidR="009B607B" w:rsidRDefault="009B607B" w:rsidP="009B607B">
      <w:pPr>
        <w:pStyle w:val="zCode"/>
        <w:rPr>
          <w:noProof/>
        </w:rPr>
      </w:pPr>
      <w:r>
        <w:rPr>
          <w:noProof/>
        </w:rPr>
        <w:t xml:space="preserve">        &lt;input class="input is-primary" type="text" placeholder="</w:t>
      </w:r>
      <w:r w:rsidRPr="00683DA7">
        <w:rPr>
          <w:noProof/>
          <w:highlight w:val="yellow"/>
        </w:rPr>
        <w:t>${t("sidebar.foodName")}</w:t>
      </w:r>
      <w:r>
        <w:rPr>
          <w:noProof/>
        </w:rPr>
        <w:t>" id="searchTxt"/&gt;</w:t>
      </w:r>
    </w:p>
    <w:p w14:paraId="1DE8EEA5" w14:textId="77777777" w:rsidR="009B607B" w:rsidRDefault="009B607B" w:rsidP="009B607B">
      <w:pPr>
        <w:pStyle w:val="zCode"/>
        <w:rPr>
          <w:noProof/>
        </w:rPr>
      </w:pPr>
      <w:r>
        <w:rPr>
          <w:noProof/>
        </w:rPr>
        <w:t xml:space="preserve">        &lt;span class="icon is-small is-left"&gt;</w:t>
      </w:r>
    </w:p>
    <w:p w14:paraId="0C17F421" w14:textId="77777777" w:rsidR="009B607B" w:rsidRDefault="009B607B" w:rsidP="009B607B">
      <w:pPr>
        <w:pStyle w:val="zCode"/>
        <w:rPr>
          <w:noProof/>
        </w:rPr>
      </w:pPr>
      <w:r>
        <w:rPr>
          <w:noProof/>
        </w:rPr>
        <w:t xml:space="preserve">          &lt;i class="fa-solid fa-bowl-rice"&gt;&lt;/i&gt;</w:t>
      </w:r>
    </w:p>
    <w:p w14:paraId="0DFD54B5" w14:textId="77777777" w:rsidR="009B607B" w:rsidRDefault="009B607B" w:rsidP="009B607B">
      <w:pPr>
        <w:pStyle w:val="zCode"/>
        <w:rPr>
          <w:noProof/>
        </w:rPr>
      </w:pPr>
      <w:r>
        <w:rPr>
          <w:noProof/>
        </w:rPr>
        <w:t xml:space="preserve">        &lt;/span&gt;</w:t>
      </w:r>
    </w:p>
    <w:p w14:paraId="4AA75881" w14:textId="77777777" w:rsidR="009B607B" w:rsidRDefault="009B607B" w:rsidP="009B607B">
      <w:pPr>
        <w:pStyle w:val="zCode"/>
        <w:rPr>
          <w:noProof/>
        </w:rPr>
      </w:pPr>
      <w:r>
        <w:rPr>
          <w:noProof/>
        </w:rPr>
        <w:t xml:space="preserve">      &lt;/p&gt;</w:t>
      </w:r>
    </w:p>
    <w:p w14:paraId="10FB21E9" w14:textId="77777777" w:rsidR="009B607B" w:rsidRDefault="009B607B" w:rsidP="009B607B">
      <w:pPr>
        <w:pStyle w:val="zCode"/>
        <w:rPr>
          <w:noProof/>
        </w:rPr>
      </w:pPr>
      <w:r>
        <w:rPr>
          <w:noProof/>
        </w:rPr>
        <w:t xml:space="preserve">    &lt;/div&gt;</w:t>
      </w:r>
    </w:p>
    <w:p w14:paraId="0D50A158" w14:textId="77777777" w:rsidR="009B607B" w:rsidRDefault="009B607B" w:rsidP="009B607B">
      <w:pPr>
        <w:pStyle w:val="zCode"/>
        <w:rPr>
          <w:noProof/>
        </w:rPr>
      </w:pPr>
    </w:p>
    <w:p w14:paraId="694A5B33" w14:textId="77777777" w:rsidR="009B607B" w:rsidRDefault="009B607B" w:rsidP="009B607B">
      <w:pPr>
        <w:pStyle w:val="zCode"/>
        <w:rPr>
          <w:noProof/>
        </w:rPr>
      </w:pPr>
      <w:r>
        <w:rPr>
          <w:noProof/>
        </w:rPr>
        <w:t xml:space="preserve">    &lt;div class="field"&gt;</w:t>
      </w:r>
    </w:p>
    <w:p w14:paraId="64999023" w14:textId="77777777" w:rsidR="009B607B" w:rsidRDefault="009B607B" w:rsidP="009B607B">
      <w:pPr>
        <w:pStyle w:val="zCode"/>
        <w:rPr>
          <w:noProof/>
        </w:rPr>
      </w:pPr>
      <w:r>
        <w:rPr>
          <w:noProof/>
        </w:rPr>
        <w:t xml:space="preserve">      &lt;p class="control"&gt;</w:t>
      </w:r>
    </w:p>
    <w:p w14:paraId="723B7C08" w14:textId="77777777" w:rsidR="009B607B" w:rsidRDefault="009B607B" w:rsidP="009B607B">
      <w:pPr>
        <w:pStyle w:val="zCode"/>
        <w:rPr>
          <w:noProof/>
        </w:rPr>
      </w:pPr>
      <w:r>
        <w:rPr>
          <w:noProof/>
        </w:rPr>
        <w:t xml:space="preserve">        &lt;button class="button is-primary is-fullwidth" type="button" id="searchBtn"&gt;</w:t>
      </w:r>
    </w:p>
    <w:p w14:paraId="6F123FA1" w14:textId="77777777" w:rsidR="009B607B" w:rsidRDefault="009B607B" w:rsidP="009B607B">
      <w:pPr>
        <w:pStyle w:val="zCode"/>
        <w:rPr>
          <w:noProof/>
        </w:rPr>
      </w:pPr>
      <w:r>
        <w:rPr>
          <w:noProof/>
        </w:rPr>
        <w:t xml:space="preserve">          </w:t>
      </w:r>
      <w:r w:rsidRPr="00683DA7">
        <w:rPr>
          <w:noProof/>
          <w:highlight w:val="yellow"/>
        </w:rPr>
        <w:t>${t("sidebar.searchButton")}</w:t>
      </w:r>
    </w:p>
    <w:p w14:paraId="2A200617" w14:textId="77777777" w:rsidR="009B607B" w:rsidRDefault="009B607B" w:rsidP="009B607B">
      <w:pPr>
        <w:pStyle w:val="zCode"/>
        <w:rPr>
          <w:noProof/>
        </w:rPr>
      </w:pPr>
      <w:r>
        <w:rPr>
          <w:noProof/>
        </w:rPr>
        <w:t xml:space="preserve">        &lt;/button&gt;</w:t>
      </w:r>
    </w:p>
    <w:p w14:paraId="29966AE9" w14:textId="77777777" w:rsidR="009B607B" w:rsidRDefault="009B607B" w:rsidP="009B607B">
      <w:pPr>
        <w:pStyle w:val="zCode"/>
        <w:rPr>
          <w:noProof/>
        </w:rPr>
      </w:pPr>
      <w:r>
        <w:rPr>
          <w:noProof/>
        </w:rPr>
        <w:t xml:space="preserve">      &lt;/p&gt;</w:t>
      </w:r>
    </w:p>
    <w:p w14:paraId="0A903C39" w14:textId="77777777" w:rsidR="009B607B" w:rsidRDefault="009B607B" w:rsidP="009B607B">
      <w:pPr>
        <w:pStyle w:val="zCode"/>
        <w:rPr>
          <w:noProof/>
        </w:rPr>
      </w:pPr>
      <w:r>
        <w:rPr>
          <w:noProof/>
        </w:rPr>
        <w:t xml:space="preserve">    &lt;/div&gt;   </w:t>
      </w:r>
    </w:p>
    <w:p w14:paraId="5A63066F" w14:textId="77777777" w:rsidR="009B607B" w:rsidRDefault="009B607B" w:rsidP="009B607B">
      <w:pPr>
        <w:pStyle w:val="zCode"/>
        <w:rPr>
          <w:noProof/>
        </w:rPr>
      </w:pPr>
      <w:r>
        <w:rPr>
          <w:noProof/>
        </w:rPr>
        <w:t xml:space="preserve">  `;</w:t>
      </w:r>
    </w:p>
    <w:p w14:paraId="7E72A553" w14:textId="23FAC537" w:rsidR="009A3361" w:rsidRDefault="009B607B" w:rsidP="009B607B">
      <w:pPr>
        <w:pStyle w:val="zCode"/>
        <w:rPr>
          <w:noProof/>
        </w:rPr>
      </w:pPr>
      <w:r>
        <w:rPr>
          <w:noProof/>
        </w:rPr>
        <w:t>}</w:t>
      </w:r>
    </w:p>
    <w:p w14:paraId="408A94B5" w14:textId="79C547D1" w:rsidR="009A3361" w:rsidRDefault="00683DA7" w:rsidP="00423F69">
      <w:pPr>
        <w:pStyle w:val="C2nd"/>
        <w:rPr>
          <w:noProof/>
        </w:rPr>
      </w:pPr>
      <w:bookmarkStart w:id="106" w:name="_Toc231258342"/>
      <w:r>
        <w:rPr>
          <w:noProof/>
        </w:rPr>
        <w:t>src/js/</w:t>
      </w:r>
      <w:r w:rsidRPr="00683DA7">
        <w:rPr>
          <w:noProof/>
          <w:lang w:val="en-US"/>
        </w:rPr>
        <w:t>components/</w:t>
      </w:r>
      <w:r w:rsidRPr="00683DA7">
        <w:t>search</w:t>
      </w:r>
      <w:r>
        <w:t>Settings</w:t>
      </w:r>
      <w:r w:rsidRPr="00683DA7">
        <w:t>Sidebar</w:t>
      </w:r>
      <w:r>
        <w:rPr>
          <w:noProof/>
        </w:rPr>
        <w:t>.js</w:t>
      </w:r>
      <w:bookmarkEnd w:id="106"/>
    </w:p>
    <w:p w14:paraId="4FBDA161" w14:textId="7C146CD9" w:rsidR="00683DA7" w:rsidRPr="00683DA7" w:rsidRDefault="00683DA7" w:rsidP="00683DA7">
      <w:pPr>
        <w:pStyle w:val="zCode"/>
      </w:pPr>
      <w:r>
        <w:rPr>
          <w:noProof/>
        </w:rPr>
        <w:drawing>
          <wp:inline distT="0" distB="0" distL="0" distR="0" wp14:anchorId="6C6CA818" wp14:editId="18B39EE4">
            <wp:extent cx="5937250" cy="2288147"/>
            <wp:effectExtent l="19050" t="19050" r="25400" b="17145"/>
            <wp:docPr id="1135578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4" cstate="print">
                      <a:extLst>
                        <a:ext uri="{28A0092B-C50C-407E-A947-70E740481C1C}">
                          <a14:useLocalDpi xmlns:a14="http://schemas.microsoft.com/office/drawing/2010/main" val="0"/>
                        </a:ext>
                      </a:extLst>
                    </a:blip>
                    <a:srcRect b="27976"/>
                    <a:stretch>
                      <a:fillRect/>
                    </a:stretch>
                  </pic:blipFill>
                  <pic:spPr bwMode="auto">
                    <a:xfrm>
                      <a:off x="0" y="0"/>
                      <a:ext cx="5937250" cy="2288147"/>
                    </a:xfrm>
                    <a:prstGeom prst="rect">
                      <a:avLst/>
                    </a:prstGeom>
                    <a:noFill/>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40DE4084" w14:textId="29BA8C68" w:rsidR="00F81198" w:rsidRDefault="00683DA7" w:rsidP="00A40264">
      <w:pPr>
        <w:pStyle w:val="zCode"/>
        <w:rPr>
          <w:noProof/>
        </w:rPr>
      </w:pPr>
      <w:r>
        <w:rPr>
          <w:noProof/>
        </w:rPr>
        <w:drawing>
          <wp:inline distT="0" distB="0" distL="0" distR="0" wp14:anchorId="2C397F56" wp14:editId="56A24193">
            <wp:extent cx="5940310" cy="1678547"/>
            <wp:effectExtent l="0" t="0" r="3810" b="0"/>
            <wp:docPr id="43985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52579" name=""/>
                    <pic:cNvPicPr/>
                  </pic:nvPicPr>
                  <pic:blipFill rotWithShape="1">
                    <a:blip r:embed="rId155"/>
                    <a:srcRect b="51273"/>
                    <a:stretch>
                      <a:fillRect/>
                    </a:stretch>
                  </pic:blipFill>
                  <pic:spPr bwMode="auto">
                    <a:xfrm>
                      <a:off x="0" y="0"/>
                      <a:ext cx="5940425" cy="1678580"/>
                    </a:xfrm>
                    <a:prstGeom prst="rect">
                      <a:avLst/>
                    </a:prstGeom>
                    <a:ln>
                      <a:noFill/>
                    </a:ln>
                    <a:extLst>
                      <a:ext uri="{53640926-AAD7-44D8-BBD7-CCE9431645EC}">
                        <a14:shadowObscured xmlns:a14="http://schemas.microsoft.com/office/drawing/2010/main"/>
                      </a:ext>
                    </a:extLst>
                  </pic:spPr>
                </pic:pic>
              </a:graphicData>
            </a:graphic>
          </wp:inline>
        </w:drawing>
      </w:r>
    </w:p>
    <w:p w14:paraId="6EB7828C" w14:textId="77777777" w:rsidR="009F3242" w:rsidRDefault="009F3242" w:rsidP="009F3242">
      <w:pPr>
        <w:pStyle w:val="zCode"/>
        <w:rPr>
          <w:noProof/>
        </w:rPr>
      </w:pPr>
      <w:r>
        <w:rPr>
          <w:noProof/>
        </w:rPr>
        <w:t>import { escapeHtml } from "../fn/format.js";</w:t>
      </w:r>
    </w:p>
    <w:p w14:paraId="1118160B" w14:textId="77777777" w:rsidR="009F3242" w:rsidRDefault="009F3242" w:rsidP="009F3242">
      <w:pPr>
        <w:pStyle w:val="zCode"/>
        <w:rPr>
          <w:noProof/>
        </w:rPr>
      </w:pPr>
      <w:r w:rsidRPr="009F3242">
        <w:rPr>
          <w:noProof/>
          <w:highlight w:val="yellow"/>
        </w:rPr>
        <w:t>import { t } from "../i18n/i18n.js";</w:t>
      </w:r>
    </w:p>
    <w:p w14:paraId="64126E19" w14:textId="77777777" w:rsidR="009F3242" w:rsidRDefault="009F3242" w:rsidP="009F3242">
      <w:pPr>
        <w:pStyle w:val="zCode"/>
        <w:rPr>
          <w:noProof/>
        </w:rPr>
      </w:pPr>
    </w:p>
    <w:p w14:paraId="3216A793" w14:textId="77777777" w:rsidR="009F3242" w:rsidRDefault="009F3242" w:rsidP="009F3242">
      <w:pPr>
        <w:pStyle w:val="zCode"/>
        <w:rPr>
          <w:noProof/>
        </w:rPr>
      </w:pPr>
      <w:r>
        <w:rPr>
          <w:noProof/>
        </w:rPr>
        <w:t xml:space="preserve">export const </w:t>
      </w:r>
      <w:r w:rsidRPr="009F3242">
        <w:rPr>
          <w:noProof/>
          <w:highlight w:val="yellow"/>
        </w:rPr>
        <w:t>nutritionGroups</w:t>
      </w:r>
      <w:r>
        <w:rPr>
          <w:noProof/>
        </w:rPr>
        <w:t xml:space="preserve"> = [</w:t>
      </w:r>
    </w:p>
    <w:p w14:paraId="2A277ADC" w14:textId="77777777" w:rsidR="009F3242" w:rsidRDefault="009F3242" w:rsidP="009F3242">
      <w:pPr>
        <w:pStyle w:val="zCode"/>
        <w:rPr>
          <w:noProof/>
        </w:rPr>
      </w:pPr>
      <w:r>
        <w:rPr>
          <w:noProof/>
        </w:rPr>
        <w:lastRenderedPageBreak/>
        <w:t xml:space="preserve">  {</w:t>
      </w:r>
    </w:p>
    <w:p w14:paraId="47A11633" w14:textId="77777777" w:rsidR="009F3242" w:rsidRDefault="009F3242" w:rsidP="009F3242">
      <w:pPr>
        <w:pStyle w:val="zCode"/>
        <w:rPr>
          <w:noProof/>
        </w:rPr>
      </w:pPr>
      <w:r>
        <w:rPr>
          <w:noProof/>
        </w:rPr>
        <w:t xml:space="preserve">    groupName: </w:t>
      </w:r>
      <w:r w:rsidRPr="009F3242">
        <w:rPr>
          <w:noProof/>
          <w:highlight w:val="yellow"/>
        </w:rPr>
        <w:t>"sidebar.nutritions</w:t>
      </w:r>
      <w:r>
        <w:rPr>
          <w:noProof/>
        </w:rPr>
        <w:t>",</w:t>
      </w:r>
    </w:p>
    <w:p w14:paraId="09DD78EC" w14:textId="77777777" w:rsidR="009F3242" w:rsidRDefault="009F3242" w:rsidP="009F3242">
      <w:pPr>
        <w:pStyle w:val="zCode"/>
        <w:rPr>
          <w:noProof/>
        </w:rPr>
      </w:pPr>
      <w:r>
        <w:rPr>
          <w:noProof/>
        </w:rPr>
        <w:t xml:space="preserve">    items: [</w:t>
      </w:r>
    </w:p>
    <w:p w14:paraId="1074B9C6" w14:textId="77777777" w:rsidR="009F3242" w:rsidRDefault="009F3242" w:rsidP="009F3242">
      <w:pPr>
        <w:pStyle w:val="zCode"/>
        <w:rPr>
          <w:noProof/>
        </w:rPr>
      </w:pPr>
      <w:r>
        <w:rPr>
          <w:noProof/>
        </w:rPr>
        <w:t xml:space="preserve">      { value: "proximates", label: "</w:t>
      </w:r>
      <w:r w:rsidRPr="009F3242">
        <w:rPr>
          <w:noProof/>
          <w:highlight w:val="yellow"/>
        </w:rPr>
        <w:t>sidebar.proximates</w:t>
      </w:r>
      <w:r>
        <w:rPr>
          <w:noProof/>
        </w:rPr>
        <w:t>", checked: true },</w:t>
      </w:r>
    </w:p>
    <w:p w14:paraId="690791B5" w14:textId="77777777" w:rsidR="009F3242" w:rsidRDefault="009F3242" w:rsidP="009F3242">
      <w:pPr>
        <w:pStyle w:val="zCode"/>
        <w:rPr>
          <w:noProof/>
        </w:rPr>
      </w:pPr>
      <w:r>
        <w:rPr>
          <w:noProof/>
        </w:rPr>
        <w:t xml:space="preserve">      { value: "minerals", label: "</w:t>
      </w:r>
      <w:r w:rsidRPr="009F3242">
        <w:rPr>
          <w:noProof/>
          <w:highlight w:val="yellow"/>
        </w:rPr>
        <w:t>sidebar.minerals</w:t>
      </w:r>
      <w:r>
        <w:rPr>
          <w:noProof/>
        </w:rPr>
        <w:t>", checked: true },</w:t>
      </w:r>
    </w:p>
    <w:p w14:paraId="626DB01B" w14:textId="77777777" w:rsidR="009F3242" w:rsidRDefault="009F3242" w:rsidP="009F3242">
      <w:pPr>
        <w:pStyle w:val="zCode"/>
        <w:rPr>
          <w:noProof/>
        </w:rPr>
      </w:pPr>
      <w:r>
        <w:rPr>
          <w:noProof/>
        </w:rPr>
        <w:t xml:space="preserve">      { value: "vitamins", label: "</w:t>
      </w:r>
      <w:r w:rsidRPr="009F3242">
        <w:rPr>
          <w:noProof/>
          <w:highlight w:val="yellow"/>
        </w:rPr>
        <w:t>sidebar.vitamins</w:t>
      </w:r>
      <w:r>
        <w:rPr>
          <w:noProof/>
        </w:rPr>
        <w:t>", checked: true },</w:t>
      </w:r>
    </w:p>
    <w:p w14:paraId="2509F678" w14:textId="77777777" w:rsidR="009F3242" w:rsidRDefault="009F3242" w:rsidP="009F3242">
      <w:pPr>
        <w:pStyle w:val="zCode"/>
        <w:rPr>
          <w:noProof/>
        </w:rPr>
      </w:pPr>
      <w:r>
        <w:rPr>
          <w:noProof/>
        </w:rPr>
        <w:t xml:space="preserve">    ],</w:t>
      </w:r>
    </w:p>
    <w:p w14:paraId="0A411A56" w14:textId="77777777" w:rsidR="009F3242" w:rsidRDefault="009F3242" w:rsidP="009F3242">
      <w:pPr>
        <w:pStyle w:val="zCode"/>
        <w:rPr>
          <w:noProof/>
        </w:rPr>
      </w:pPr>
      <w:r>
        <w:rPr>
          <w:noProof/>
        </w:rPr>
        <w:t xml:space="preserve">  },</w:t>
      </w:r>
    </w:p>
    <w:p w14:paraId="7E9C0651" w14:textId="77777777" w:rsidR="009F3242" w:rsidRDefault="009F3242" w:rsidP="009F3242">
      <w:pPr>
        <w:pStyle w:val="zCode"/>
        <w:rPr>
          <w:noProof/>
        </w:rPr>
      </w:pPr>
      <w:r>
        <w:rPr>
          <w:noProof/>
        </w:rPr>
        <w:t xml:space="preserve">  {</w:t>
      </w:r>
    </w:p>
    <w:p w14:paraId="42AB50A7" w14:textId="77777777" w:rsidR="009F3242" w:rsidRDefault="009F3242" w:rsidP="009F3242">
      <w:pPr>
        <w:pStyle w:val="zCode"/>
        <w:rPr>
          <w:noProof/>
        </w:rPr>
      </w:pPr>
      <w:r>
        <w:rPr>
          <w:noProof/>
        </w:rPr>
        <w:t xml:space="preserve">    groupName: "</w:t>
      </w:r>
      <w:r w:rsidRPr="009F3242">
        <w:rPr>
          <w:noProof/>
          <w:highlight w:val="yellow"/>
        </w:rPr>
        <w:t>sidebar.sampleInformations</w:t>
      </w:r>
      <w:r>
        <w:rPr>
          <w:noProof/>
        </w:rPr>
        <w:t>",</w:t>
      </w:r>
    </w:p>
    <w:p w14:paraId="414200FE" w14:textId="77777777" w:rsidR="009F3242" w:rsidRDefault="009F3242" w:rsidP="009F3242">
      <w:pPr>
        <w:pStyle w:val="zCode"/>
        <w:rPr>
          <w:noProof/>
        </w:rPr>
      </w:pPr>
      <w:r>
        <w:rPr>
          <w:noProof/>
        </w:rPr>
        <w:t xml:space="preserve">    items: [</w:t>
      </w:r>
    </w:p>
    <w:p w14:paraId="1C2CE073" w14:textId="77777777" w:rsidR="009F3242" w:rsidRDefault="009F3242" w:rsidP="009F3242">
      <w:pPr>
        <w:pStyle w:val="zCode"/>
        <w:rPr>
          <w:noProof/>
        </w:rPr>
      </w:pPr>
      <w:r>
        <w:rPr>
          <w:noProof/>
        </w:rPr>
        <w:t xml:space="preserve">      { value: "collection_information", label: "</w:t>
      </w:r>
      <w:r w:rsidRPr="009F3242">
        <w:rPr>
          <w:noProof/>
          <w:highlight w:val="yellow"/>
        </w:rPr>
        <w:t>sidebar.collection_information</w:t>
      </w:r>
      <w:r>
        <w:rPr>
          <w:noProof/>
        </w:rPr>
        <w:t>", checked: false },</w:t>
      </w:r>
    </w:p>
    <w:p w14:paraId="00AB5CE5" w14:textId="77777777" w:rsidR="009F3242" w:rsidRDefault="009F3242" w:rsidP="009F3242">
      <w:pPr>
        <w:pStyle w:val="zCode"/>
        <w:rPr>
          <w:noProof/>
        </w:rPr>
      </w:pPr>
      <w:r>
        <w:rPr>
          <w:noProof/>
        </w:rPr>
        <w:t xml:space="preserve">      { value: "edible_inedible_part", label: "sidebar.edible_inedible_part", checked: false },</w:t>
      </w:r>
    </w:p>
    <w:p w14:paraId="49176ABF" w14:textId="77777777" w:rsidR="009F3242" w:rsidRDefault="009F3242" w:rsidP="009F3242">
      <w:pPr>
        <w:pStyle w:val="zCode"/>
        <w:rPr>
          <w:noProof/>
        </w:rPr>
      </w:pPr>
      <w:r>
        <w:rPr>
          <w:noProof/>
        </w:rPr>
        <w:t xml:space="preserve">      { value: "pretreatment_conditions", label: "sidebar.pretreatment_conditions", checked: false },</w:t>
      </w:r>
    </w:p>
    <w:p w14:paraId="22670C03" w14:textId="77777777" w:rsidR="009F3242" w:rsidRDefault="009F3242" w:rsidP="009F3242">
      <w:pPr>
        <w:pStyle w:val="zCode"/>
        <w:rPr>
          <w:noProof/>
        </w:rPr>
      </w:pPr>
      <w:r>
        <w:rPr>
          <w:noProof/>
        </w:rPr>
        <w:t xml:space="preserve">      { value: "description", label: "sidebar.description", checked: false },</w:t>
      </w:r>
    </w:p>
    <w:p w14:paraId="6644A03C" w14:textId="77777777" w:rsidR="009F3242" w:rsidRDefault="009F3242" w:rsidP="009F3242">
      <w:pPr>
        <w:pStyle w:val="zCode"/>
        <w:rPr>
          <w:noProof/>
        </w:rPr>
      </w:pPr>
      <w:r>
        <w:rPr>
          <w:noProof/>
        </w:rPr>
        <w:t xml:space="preserve">      { value: "images", label: "sidebar.images", checked: false },</w:t>
      </w:r>
    </w:p>
    <w:p w14:paraId="71C41322" w14:textId="77777777" w:rsidR="009F3242" w:rsidRDefault="009F3242" w:rsidP="009F3242">
      <w:pPr>
        <w:pStyle w:val="zCode"/>
        <w:rPr>
          <w:noProof/>
        </w:rPr>
      </w:pPr>
      <w:r>
        <w:rPr>
          <w:noProof/>
        </w:rPr>
        <w:t xml:space="preserve">    ],</w:t>
      </w:r>
    </w:p>
    <w:p w14:paraId="0A1EEA6D" w14:textId="77777777" w:rsidR="009F3242" w:rsidRDefault="009F3242" w:rsidP="009F3242">
      <w:pPr>
        <w:pStyle w:val="zCode"/>
        <w:rPr>
          <w:noProof/>
        </w:rPr>
      </w:pPr>
      <w:r>
        <w:rPr>
          <w:noProof/>
        </w:rPr>
        <w:t xml:space="preserve">  },</w:t>
      </w:r>
    </w:p>
    <w:p w14:paraId="5F1420CD" w14:textId="77777777" w:rsidR="009F3242" w:rsidRDefault="009F3242" w:rsidP="009F3242">
      <w:pPr>
        <w:pStyle w:val="zCode"/>
        <w:rPr>
          <w:noProof/>
        </w:rPr>
      </w:pPr>
      <w:r>
        <w:rPr>
          <w:noProof/>
        </w:rPr>
        <w:t>];</w:t>
      </w:r>
    </w:p>
    <w:p w14:paraId="223B4412" w14:textId="77777777" w:rsidR="009F3242" w:rsidRDefault="009F3242" w:rsidP="009F3242">
      <w:pPr>
        <w:pStyle w:val="zCode"/>
        <w:rPr>
          <w:noProof/>
        </w:rPr>
      </w:pPr>
    </w:p>
    <w:p w14:paraId="56AF3A15" w14:textId="77777777" w:rsidR="009F3242" w:rsidRDefault="009F3242" w:rsidP="009F3242">
      <w:pPr>
        <w:pStyle w:val="zCode"/>
        <w:rPr>
          <w:noProof/>
        </w:rPr>
      </w:pPr>
      <w:r>
        <w:rPr>
          <w:noProof/>
        </w:rPr>
        <w:t xml:space="preserve">function </w:t>
      </w:r>
      <w:r w:rsidRPr="009F3242">
        <w:rPr>
          <w:noProof/>
          <w:highlight w:val="yellow"/>
        </w:rPr>
        <w:t>renderNutritionGroup</w:t>
      </w:r>
      <w:r>
        <w:rPr>
          <w:noProof/>
        </w:rPr>
        <w:t>(group) {</w:t>
      </w:r>
    </w:p>
    <w:p w14:paraId="1B5425C7" w14:textId="77777777" w:rsidR="009F3242" w:rsidRDefault="009F3242" w:rsidP="009F3242">
      <w:pPr>
        <w:pStyle w:val="zCode"/>
        <w:rPr>
          <w:noProof/>
        </w:rPr>
      </w:pPr>
      <w:r>
        <w:rPr>
          <w:noProof/>
        </w:rPr>
        <w:t xml:space="preserve">  return `</w:t>
      </w:r>
    </w:p>
    <w:p w14:paraId="0639F739" w14:textId="77777777" w:rsidR="009F3242" w:rsidRDefault="009F3242" w:rsidP="009F3242">
      <w:pPr>
        <w:pStyle w:val="zCode"/>
        <w:rPr>
          <w:noProof/>
        </w:rPr>
      </w:pPr>
      <w:r>
        <w:rPr>
          <w:noProof/>
        </w:rPr>
        <w:t xml:space="preserve">    &lt;li&gt;</w:t>
      </w:r>
    </w:p>
    <w:p w14:paraId="78CDF476" w14:textId="77777777" w:rsidR="009F3242" w:rsidRDefault="009F3242" w:rsidP="009F3242">
      <w:pPr>
        <w:pStyle w:val="zCode"/>
        <w:rPr>
          <w:noProof/>
        </w:rPr>
      </w:pPr>
      <w:r>
        <w:rPr>
          <w:noProof/>
        </w:rPr>
        <w:t xml:space="preserve">      &lt;a class="app-toggle-sublist" href="#" role="button"&gt;</w:t>
      </w:r>
    </w:p>
    <w:p w14:paraId="102839E6" w14:textId="77777777" w:rsidR="009F3242" w:rsidRDefault="009F3242" w:rsidP="009F3242">
      <w:pPr>
        <w:pStyle w:val="zCode"/>
        <w:rPr>
          <w:noProof/>
        </w:rPr>
      </w:pPr>
      <w:r>
        <w:rPr>
          <w:noProof/>
        </w:rPr>
        <w:t xml:space="preserve">        &lt;span&gt;${escapeHtml(</w:t>
      </w:r>
      <w:r w:rsidRPr="009F3242">
        <w:rPr>
          <w:noProof/>
          <w:highlight w:val="yellow"/>
        </w:rPr>
        <w:t>t(group.groupName)</w:t>
      </w:r>
      <w:r>
        <w:rPr>
          <w:noProof/>
        </w:rPr>
        <w:t>)}&lt;/span&gt;</w:t>
      </w:r>
    </w:p>
    <w:p w14:paraId="7241D6BD" w14:textId="77777777" w:rsidR="009F3242" w:rsidRDefault="009F3242" w:rsidP="009F3242">
      <w:pPr>
        <w:pStyle w:val="zCode"/>
        <w:rPr>
          <w:noProof/>
        </w:rPr>
      </w:pPr>
      <w:r>
        <w:rPr>
          <w:noProof/>
        </w:rPr>
        <w:t xml:space="preserve">      &lt;/a&gt;</w:t>
      </w:r>
    </w:p>
    <w:p w14:paraId="62D7F49D" w14:textId="77777777" w:rsidR="009F3242" w:rsidRDefault="009F3242" w:rsidP="009F3242">
      <w:pPr>
        <w:pStyle w:val="zCode"/>
        <w:rPr>
          <w:noProof/>
        </w:rPr>
      </w:pPr>
    </w:p>
    <w:p w14:paraId="11D010DE" w14:textId="77777777" w:rsidR="009F3242" w:rsidRDefault="009F3242" w:rsidP="009F3242">
      <w:pPr>
        <w:pStyle w:val="zCode"/>
        <w:rPr>
          <w:noProof/>
        </w:rPr>
      </w:pPr>
      <w:r>
        <w:rPr>
          <w:noProof/>
        </w:rPr>
        <w:t xml:space="preserve">      &lt;ul class="app-sublist is-hidden"&gt;</w:t>
      </w:r>
    </w:p>
    <w:p w14:paraId="7623C25A" w14:textId="77777777" w:rsidR="009F3242" w:rsidRDefault="009F3242" w:rsidP="009F3242">
      <w:pPr>
        <w:pStyle w:val="zCode"/>
        <w:rPr>
          <w:noProof/>
        </w:rPr>
      </w:pPr>
      <w:r>
        <w:rPr>
          <w:noProof/>
        </w:rPr>
        <w:t xml:space="preserve">        ${group.items</w:t>
      </w:r>
    </w:p>
    <w:p w14:paraId="54E3EF41" w14:textId="77777777" w:rsidR="009F3242" w:rsidRDefault="009F3242" w:rsidP="009F3242">
      <w:pPr>
        <w:pStyle w:val="zCode"/>
        <w:rPr>
          <w:noProof/>
        </w:rPr>
      </w:pPr>
      <w:r>
        <w:rPr>
          <w:noProof/>
        </w:rPr>
        <w:t xml:space="preserve">          .map(</w:t>
      </w:r>
    </w:p>
    <w:p w14:paraId="475E747E" w14:textId="77777777" w:rsidR="009F3242" w:rsidRDefault="009F3242" w:rsidP="009F3242">
      <w:pPr>
        <w:pStyle w:val="zCode"/>
        <w:rPr>
          <w:noProof/>
        </w:rPr>
      </w:pPr>
      <w:r>
        <w:rPr>
          <w:noProof/>
        </w:rPr>
        <w:t xml:space="preserve">            (item) =&gt; `</w:t>
      </w:r>
    </w:p>
    <w:p w14:paraId="0DA7E47C" w14:textId="77777777" w:rsidR="009F3242" w:rsidRDefault="009F3242" w:rsidP="009F3242">
      <w:pPr>
        <w:pStyle w:val="zCode"/>
        <w:rPr>
          <w:noProof/>
        </w:rPr>
      </w:pPr>
      <w:r>
        <w:rPr>
          <w:noProof/>
        </w:rPr>
        <w:t xml:space="preserve">              &lt;li&gt;</w:t>
      </w:r>
    </w:p>
    <w:p w14:paraId="7CF5334C" w14:textId="77777777" w:rsidR="009F3242" w:rsidRDefault="009F3242" w:rsidP="009F3242">
      <w:pPr>
        <w:pStyle w:val="zCode"/>
        <w:rPr>
          <w:noProof/>
        </w:rPr>
      </w:pPr>
      <w:r>
        <w:rPr>
          <w:noProof/>
        </w:rPr>
        <w:t xml:space="preserve">                &lt;label class="app-sublist-item"&gt;</w:t>
      </w:r>
    </w:p>
    <w:p w14:paraId="65BDEB09" w14:textId="77777777" w:rsidR="009F3242" w:rsidRPr="009F3242" w:rsidRDefault="009F3242" w:rsidP="009F3242">
      <w:pPr>
        <w:pStyle w:val="zCode"/>
        <w:rPr>
          <w:noProof/>
          <w:sz w:val="18"/>
          <w:szCs w:val="18"/>
        </w:rPr>
      </w:pPr>
      <w:r w:rsidRPr="009F3242">
        <w:rPr>
          <w:noProof/>
          <w:sz w:val="18"/>
          <w:szCs w:val="18"/>
        </w:rPr>
        <w:t xml:space="preserve">                  &lt;input type="checkbox" name="nutrition" value="${escapeHtml(item.value)}" ${item.checked ? "checked" : ""}&gt;</w:t>
      </w:r>
    </w:p>
    <w:p w14:paraId="41EE9EFF" w14:textId="77777777" w:rsidR="009F3242" w:rsidRDefault="009F3242" w:rsidP="009F3242">
      <w:pPr>
        <w:pStyle w:val="zCode"/>
        <w:rPr>
          <w:noProof/>
        </w:rPr>
      </w:pPr>
      <w:r>
        <w:rPr>
          <w:noProof/>
        </w:rPr>
        <w:t xml:space="preserve">                  &lt;span&gt;${escapeHtml(t(item.label))}&lt;/span&gt;</w:t>
      </w:r>
    </w:p>
    <w:p w14:paraId="7A567799" w14:textId="77777777" w:rsidR="009F3242" w:rsidRDefault="009F3242" w:rsidP="009F3242">
      <w:pPr>
        <w:pStyle w:val="zCode"/>
        <w:rPr>
          <w:noProof/>
        </w:rPr>
      </w:pPr>
      <w:r>
        <w:rPr>
          <w:noProof/>
        </w:rPr>
        <w:t xml:space="preserve">                &lt;/label&gt;</w:t>
      </w:r>
    </w:p>
    <w:p w14:paraId="6237160D" w14:textId="77777777" w:rsidR="009F3242" w:rsidRDefault="009F3242" w:rsidP="009F3242">
      <w:pPr>
        <w:pStyle w:val="zCode"/>
        <w:rPr>
          <w:noProof/>
        </w:rPr>
      </w:pPr>
      <w:r>
        <w:rPr>
          <w:noProof/>
        </w:rPr>
        <w:t xml:space="preserve">              &lt;/li&gt;</w:t>
      </w:r>
    </w:p>
    <w:p w14:paraId="7655D918" w14:textId="77777777" w:rsidR="009F3242" w:rsidRDefault="009F3242" w:rsidP="009F3242">
      <w:pPr>
        <w:pStyle w:val="zCode"/>
        <w:rPr>
          <w:noProof/>
        </w:rPr>
      </w:pPr>
      <w:r>
        <w:rPr>
          <w:noProof/>
        </w:rPr>
        <w:t xml:space="preserve">            `,</w:t>
      </w:r>
    </w:p>
    <w:p w14:paraId="56766EE5" w14:textId="77777777" w:rsidR="009F3242" w:rsidRDefault="009F3242" w:rsidP="009F3242">
      <w:pPr>
        <w:pStyle w:val="zCode"/>
        <w:rPr>
          <w:noProof/>
        </w:rPr>
      </w:pPr>
      <w:r>
        <w:rPr>
          <w:noProof/>
        </w:rPr>
        <w:t xml:space="preserve">          )</w:t>
      </w:r>
    </w:p>
    <w:p w14:paraId="188926BA" w14:textId="77777777" w:rsidR="009F3242" w:rsidRDefault="009F3242" w:rsidP="009F3242">
      <w:pPr>
        <w:pStyle w:val="zCode"/>
        <w:rPr>
          <w:noProof/>
        </w:rPr>
      </w:pPr>
      <w:r>
        <w:rPr>
          <w:noProof/>
        </w:rPr>
        <w:t xml:space="preserve">          .join("")}</w:t>
      </w:r>
    </w:p>
    <w:p w14:paraId="609F77BF" w14:textId="77777777" w:rsidR="009F3242" w:rsidRDefault="009F3242" w:rsidP="009F3242">
      <w:pPr>
        <w:pStyle w:val="zCode"/>
        <w:rPr>
          <w:noProof/>
        </w:rPr>
      </w:pPr>
      <w:r>
        <w:rPr>
          <w:noProof/>
        </w:rPr>
        <w:t xml:space="preserve">      &lt;/ul&gt;</w:t>
      </w:r>
    </w:p>
    <w:p w14:paraId="60C1D3D8" w14:textId="77777777" w:rsidR="009F3242" w:rsidRDefault="009F3242" w:rsidP="009F3242">
      <w:pPr>
        <w:pStyle w:val="zCode"/>
        <w:rPr>
          <w:noProof/>
        </w:rPr>
      </w:pPr>
      <w:r>
        <w:rPr>
          <w:noProof/>
        </w:rPr>
        <w:t xml:space="preserve">    &lt;/li&gt;</w:t>
      </w:r>
    </w:p>
    <w:p w14:paraId="06E8F02C" w14:textId="77777777" w:rsidR="009F3242" w:rsidRDefault="009F3242" w:rsidP="009F3242">
      <w:pPr>
        <w:pStyle w:val="zCode"/>
        <w:rPr>
          <w:noProof/>
        </w:rPr>
      </w:pPr>
      <w:r>
        <w:rPr>
          <w:noProof/>
        </w:rPr>
        <w:t xml:space="preserve">  `;</w:t>
      </w:r>
    </w:p>
    <w:p w14:paraId="31526E46" w14:textId="77777777" w:rsidR="009F3242" w:rsidRDefault="009F3242" w:rsidP="009F3242">
      <w:pPr>
        <w:pStyle w:val="zCode"/>
        <w:rPr>
          <w:noProof/>
        </w:rPr>
      </w:pPr>
      <w:r>
        <w:rPr>
          <w:noProof/>
        </w:rPr>
        <w:t>}</w:t>
      </w:r>
    </w:p>
    <w:p w14:paraId="425D464D" w14:textId="77777777" w:rsidR="009F3242" w:rsidRDefault="009F3242" w:rsidP="009F3242">
      <w:pPr>
        <w:pStyle w:val="zCode"/>
        <w:rPr>
          <w:noProof/>
        </w:rPr>
      </w:pPr>
    </w:p>
    <w:p w14:paraId="0F5ECDC5" w14:textId="77777777" w:rsidR="009F3242" w:rsidRDefault="009F3242" w:rsidP="009F3242">
      <w:pPr>
        <w:pStyle w:val="zCode"/>
        <w:rPr>
          <w:noProof/>
        </w:rPr>
      </w:pPr>
      <w:r>
        <w:rPr>
          <w:noProof/>
        </w:rPr>
        <w:t xml:space="preserve">export function </w:t>
      </w:r>
      <w:r w:rsidRPr="007016A5">
        <w:rPr>
          <w:noProof/>
          <w:highlight w:val="yellow"/>
        </w:rPr>
        <w:t>renderSearchSettings</w:t>
      </w:r>
      <w:r>
        <w:rPr>
          <w:noProof/>
        </w:rPr>
        <w:t>() {</w:t>
      </w:r>
    </w:p>
    <w:p w14:paraId="4308B138" w14:textId="77777777" w:rsidR="009F3242" w:rsidRDefault="009F3242" w:rsidP="009F3242">
      <w:pPr>
        <w:pStyle w:val="zCode"/>
        <w:rPr>
          <w:noProof/>
        </w:rPr>
      </w:pPr>
      <w:r>
        <w:rPr>
          <w:noProof/>
        </w:rPr>
        <w:t xml:space="preserve">  return `</w:t>
      </w:r>
    </w:p>
    <w:p w14:paraId="3F838317" w14:textId="77777777" w:rsidR="009F3242" w:rsidRDefault="009F3242" w:rsidP="009F3242">
      <w:pPr>
        <w:pStyle w:val="zCode"/>
        <w:rPr>
          <w:noProof/>
        </w:rPr>
      </w:pPr>
      <w:r>
        <w:rPr>
          <w:noProof/>
        </w:rPr>
        <w:t xml:space="preserve">    &lt;p class="menu-label app-menu-label"&gt;</w:t>
      </w:r>
      <w:r>
        <w:rPr>
          <w:rFonts w:ascii="Segoe UI Symbol" w:hAnsi="Segoe UI Symbol" w:cs="Segoe UI Symbol"/>
          <w:noProof/>
        </w:rPr>
        <w:t>🛠</w:t>
      </w:r>
      <w:r>
        <w:rPr>
          <w:noProof/>
        </w:rPr>
        <w:t xml:space="preserve"> </w:t>
      </w:r>
      <w:r w:rsidRPr="007016A5">
        <w:rPr>
          <w:noProof/>
          <w:highlight w:val="yellow"/>
        </w:rPr>
        <w:t>${t("sidebar.searchSettings")</w:t>
      </w:r>
      <w:r>
        <w:rPr>
          <w:noProof/>
        </w:rPr>
        <w:t>}:&lt;/p&gt;</w:t>
      </w:r>
    </w:p>
    <w:p w14:paraId="3348E9B7" w14:textId="77777777" w:rsidR="009F3242" w:rsidRDefault="009F3242" w:rsidP="009F3242">
      <w:pPr>
        <w:pStyle w:val="zCode"/>
        <w:rPr>
          <w:noProof/>
        </w:rPr>
      </w:pPr>
    </w:p>
    <w:p w14:paraId="0F3ADB96" w14:textId="77777777" w:rsidR="009F3242" w:rsidRDefault="009F3242" w:rsidP="009F3242">
      <w:pPr>
        <w:pStyle w:val="zCode"/>
        <w:rPr>
          <w:noProof/>
        </w:rPr>
      </w:pPr>
      <w:r>
        <w:rPr>
          <w:noProof/>
        </w:rPr>
        <w:t xml:space="preserve">    &lt;ul class="menu-list"&gt;</w:t>
      </w:r>
    </w:p>
    <w:p w14:paraId="6006D59E" w14:textId="77777777" w:rsidR="009F3242" w:rsidRDefault="009F3242" w:rsidP="009F3242">
      <w:pPr>
        <w:pStyle w:val="zCode"/>
        <w:rPr>
          <w:noProof/>
        </w:rPr>
      </w:pPr>
      <w:r>
        <w:rPr>
          <w:noProof/>
        </w:rPr>
        <w:t xml:space="preserve">      ${nutritionGroups.map(renderNutritionGroup).join("")}</w:t>
      </w:r>
    </w:p>
    <w:p w14:paraId="013DFD39" w14:textId="77777777" w:rsidR="009F3242" w:rsidRDefault="009F3242" w:rsidP="009F3242">
      <w:pPr>
        <w:pStyle w:val="zCode"/>
        <w:rPr>
          <w:noProof/>
        </w:rPr>
      </w:pPr>
      <w:r>
        <w:rPr>
          <w:noProof/>
        </w:rPr>
        <w:lastRenderedPageBreak/>
        <w:t xml:space="preserve">    &lt;/ul&gt;</w:t>
      </w:r>
    </w:p>
    <w:p w14:paraId="4228199F" w14:textId="77777777" w:rsidR="009F3242" w:rsidRDefault="009F3242" w:rsidP="009F3242">
      <w:pPr>
        <w:pStyle w:val="zCode"/>
        <w:rPr>
          <w:noProof/>
        </w:rPr>
      </w:pPr>
      <w:r>
        <w:rPr>
          <w:noProof/>
        </w:rPr>
        <w:t xml:space="preserve">  `;</w:t>
      </w:r>
    </w:p>
    <w:p w14:paraId="4EABA2F2" w14:textId="176BBF28" w:rsidR="009F3242" w:rsidRDefault="009F3242" w:rsidP="009F3242">
      <w:pPr>
        <w:pStyle w:val="zCode"/>
        <w:rPr>
          <w:noProof/>
        </w:rPr>
      </w:pPr>
      <w:r>
        <w:rPr>
          <w:noProof/>
        </w:rPr>
        <w:t>}</w:t>
      </w:r>
    </w:p>
    <w:p w14:paraId="1E7B2806" w14:textId="2A1D2E28" w:rsidR="004128FA" w:rsidRDefault="004128FA" w:rsidP="004128FA">
      <w:pPr>
        <w:pStyle w:val="C2nd"/>
        <w:rPr>
          <w:noProof/>
        </w:rPr>
      </w:pPr>
      <w:bookmarkStart w:id="107" w:name="_Toc231258343"/>
      <w:r>
        <w:rPr>
          <w:noProof/>
        </w:rPr>
        <w:t>src/js/</w:t>
      </w:r>
      <w:r w:rsidRPr="00683DA7">
        <w:rPr>
          <w:noProof/>
          <w:lang w:val="en-US"/>
        </w:rPr>
        <w:t>components/</w:t>
      </w:r>
      <w:r w:rsidRPr="00683DA7">
        <w:t>search</w:t>
      </w:r>
      <w:r>
        <w:t>FoodGroupList</w:t>
      </w:r>
      <w:r w:rsidRPr="00683DA7">
        <w:t>Sidebar</w:t>
      </w:r>
      <w:r>
        <w:rPr>
          <w:noProof/>
        </w:rPr>
        <w:t>.js</w:t>
      </w:r>
      <w:bookmarkEnd w:id="107"/>
    </w:p>
    <w:p w14:paraId="1D4C5275" w14:textId="20D3E897" w:rsidR="00692C1D" w:rsidRPr="00692C1D" w:rsidRDefault="00692C1D" w:rsidP="00692C1D">
      <w:pPr>
        <w:pStyle w:val="zCode"/>
      </w:pPr>
      <w:r>
        <w:rPr>
          <w:noProof/>
        </w:rPr>
        <w:drawing>
          <wp:inline distT="0" distB="0" distL="0" distR="0" wp14:anchorId="4BF17D26" wp14:editId="26F96DC3">
            <wp:extent cx="5939790" cy="3176270"/>
            <wp:effectExtent l="19050" t="19050" r="22860" b="24130"/>
            <wp:docPr id="6096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939790" cy="3176270"/>
                    </a:xfrm>
                    <a:prstGeom prst="rect">
                      <a:avLst/>
                    </a:prstGeom>
                    <a:noFill/>
                    <a:ln>
                      <a:solidFill>
                        <a:schemeClr val="bg1">
                          <a:lumMod val="50000"/>
                        </a:schemeClr>
                      </a:solidFill>
                    </a:ln>
                  </pic:spPr>
                </pic:pic>
              </a:graphicData>
            </a:graphic>
          </wp:inline>
        </w:drawing>
      </w:r>
    </w:p>
    <w:p w14:paraId="3AD4B6DF" w14:textId="7B7AB6CA" w:rsidR="00F81198" w:rsidRDefault="004128FA" w:rsidP="00A40264">
      <w:pPr>
        <w:pStyle w:val="zCode"/>
        <w:rPr>
          <w:noProof/>
        </w:rPr>
      </w:pPr>
      <w:r>
        <w:rPr>
          <w:noProof/>
        </w:rPr>
        <w:drawing>
          <wp:inline distT="0" distB="0" distL="0" distR="0" wp14:anchorId="7CB3B370" wp14:editId="3A020B5D">
            <wp:extent cx="5940425" cy="2494547"/>
            <wp:effectExtent l="0" t="0" r="3175" b="1270"/>
            <wp:docPr id="31633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37757" name=""/>
                    <pic:cNvPicPr/>
                  </pic:nvPicPr>
                  <pic:blipFill rotWithShape="1">
                    <a:blip r:embed="rId157"/>
                    <a:srcRect b="27587"/>
                    <a:stretch>
                      <a:fillRect/>
                    </a:stretch>
                  </pic:blipFill>
                  <pic:spPr bwMode="auto">
                    <a:xfrm>
                      <a:off x="0" y="0"/>
                      <a:ext cx="5940425" cy="2494547"/>
                    </a:xfrm>
                    <a:prstGeom prst="rect">
                      <a:avLst/>
                    </a:prstGeom>
                    <a:ln>
                      <a:noFill/>
                    </a:ln>
                    <a:extLst>
                      <a:ext uri="{53640926-AAD7-44D8-BBD7-CCE9431645EC}">
                        <a14:shadowObscured xmlns:a14="http://schemas.microsoft.com/office/drawing/2010/main"/>
                      </a:ext>
                    </a:extLst>
                  </pic:spPr>
                </pic:pic>
              </a:graphicData>
            </a:graphic>
          </wp:inline>
        </w:drawing>
      </w:r>
    </w:p>
    <w:p w14:paraId="6F775165" w14:textId="77777777" w:rsidR="004128FA" w:rsidRDefault="004128FA" w:rsidP="004128FA">
      <w:pPr>
        <w:pStyle w:val="zCode"/>
        <w:rPr>
          <w:noProof/>
        </w:rPr>
      </w:pPr>
      <w:r>
        <w:rPr>
          <w:noProof/>
        </w:rPr>
        <w:t>import { escapeHtml } from "../fn/format.js";</w:t>
      </w:r>
    </w:p>
    <w:p w14:paraId="4F7A7FEF" w14:textId="77777777" w:rsidR="004128FA" w:rsidRDefault="004128FA" w:rsidP="004128FA">
      <w:pPr>
        <w:pStyle w:val="zCode"/>
        <w:rPr>
          <w:noProof/>
        </w:rPr>
      </w:pPr>
      <w:r>
        <w:rPr>
          <w:noProof/>
        </w:rPr>
        <w:t xml:space="preserve">import { </w:t>
      </w:r>
      <w:r w:rsidRPr="004128FA">
        <w:rPr>
          <w:noProof/>
          <w:highlight w:val="yellow"/>
        </w:rPr>
        <w:t>getLocalizedValue</w:t>
      </w:r>
      <w:r>
        <w:rPr>
          <w:noProof/>
        </w:rPr>
        <w:t xml:space="preserve">, </w:t>
      </w:r>
      <w:r w:rsidRPr="004128FA">
        <w:rPr>
          <w:noProof/>
          <w:highlight w:val="yellow"/>
        </w:rPr>
        <w:t>t</w:t>
      </w:r>
      <w:r>
        <w:rPr>
          <w:noProof/>
        </w:rPr>
        <w:t xml:space="preserve"> } from "../i18n/i18n.js";</w:t>
      </w:r>
    </w:p>
    <w:p w14:paraId="298AD190" w14:textId="77777777" w:rsidR="004128FA" w:rsidRDefault="004128FA" w:rsidP="004128FA">
      <w:pPr>
        <w:pStyle w:val="zCode"/>
        <w:rPr>
          <w:noProof/>
        </w:rPr>
      </w:pPr>
    </w:p>
    <w:p w14:paraId="4D963DB4" w14:textId="77777777" w:rsidR="004128FA" w:rsidRDefault="004128FA" w:rsidP="004128FA">
      <w:pPr>
        <w:pStyle w:val="zCode"/>
        <w:rPr>
          <w:noProof/>
        </w:rPr>
      </w:pPr>
      <w:r>
        <w:rPr>
          <w:noProof/>
        </w:rPr>
        <w:t xml:space="preserve">function </w:t>
      </w:r>
      <w:r w:rsidRPr="004128FA">
        <w:rPr>
          <w:noProof/>
          <w:highlight w:val="green"/>
        </w:rPr>
        <w:t>renderFoodGroup</w:t>
      </w:r>
      <w:r>
        <w:rPr>
          <w:noProof/>
        </w:rPr>
        <w:t>(group) {</w:t>
      </w:r>
    </w:p>
    <w:p w14:paraId="17CA0BAB" w14:textId="77777777" w:rsidR="004128FA" w:rsidRDefault="004128FA" w:rsidP="004128FA">
      <w:pPr>
        <w:pStyle w:val="zCode"/>
        <w:rPr>
          <w:noProof/>
        </w:rPr>
      </w:pPr>
      <w:r>
        <w:rPr>
          <w:noProof/>
        </w:rPr>
        <w:t xml:space="preserve">  return `</w:t>
      </w:r>
    </w:p>
    <w:p w14:paraId="3D2E5A77" w14:textId="77777777" w:rsidR="004128FA" w:rsidRDefault="004128FA" w:rsidP="004128FA">
      <w:pPr>
        <w:pStyle w:val="zCode"/>
        <w:rPr>
          <w:noProof/>
        </w:rPr>
      </w:pPr>
      <w:r>
        <w:rPr>
          <w:noProof/>
        </w:rPr>
        <w:t xml:space="preserve">    &lt;li&gt;</w:t>
      </w:r>
    </w:p>
    <w:p w14:paraId="36515BAD" w14:textId="77777777" w:rsidR="004128FA" w:rsidRDefault="004128FA" w:rsidP="004128FA">
      <w:pPr>
        <w:pStyle w:val="zCode"/>
        <w:rPr>
          <w:noProof/>
        </w:rPr>
      </w:pPr>
      <w:r>
        <w:rPr>
          <w:noProof/>
        </w:rPr>
        <w:t xml:space="preserve">      &lt;a class="app-toggle-sublist" href="#" role="button"&gt;</w:t>
      </w:r>
    </w:p>
    <w:p w14:paraId="6A36CA85" w14:textId="77777777" w:rsidR="004128FA" w:rsidRDefault="004128FA" w:rsidP="004128FA">
      <w:pPr>
        <w:pStyle w:val="zCode"/>
        <w:rPr>
          <w:noProof/>
        </w:rPr>
      </w:pPr>
      <w:r>
        <w:rPr>
          <w:noProof/>
        </w:rPr>
        <w:t xml:space="preserve">        &lt;span&gt;${escapeHtml(</w:t>
      </w:r>
      <w:r w:rsidRPr="004128FA">
        <w:rPr>
          <w:noProof/>
          <w:highlight w:val="yellow"/>
        </w:rPr>
        <w:t>getLocalizedValue</w:t>
      </w:r>
      <w:r>
        <w:rPr>
          <w:noProof/>
        </w:rPr>
        <w:t>(group.groupName))}&lt;/span&gt;</w:t>
      </w:r>
    </w:p>
    <w:p w14:paraId="530445E1" w14:textId="77777777" w:rsidR="004128FA" w:rsidRDefault="004128FA" w:rsidP="004128FA">
      <w:pPr>
        <w:pStyle w:val="zCode"/>
        <w:rPr>
          <w:noProof/>
        </w:rPr>
      </w:pPr>
      <w:r>
        <w:rPr>
          <w:noProof/>
        </w:rPr>
        <w:t xml:space="preserve">      &lt;/a&gt;</w:t>
      </w:r>
    </w:p>
    <w:p w14:paraId="65F9A25A" w14:textId="77777777" w:rsidR="004128FA" w:rsidRDefault="004128FA" w:rsidP="004128FA">
      <w:pPr>
        <w:pStyle w:val="zCode"/>
        <w:rPr>
          <w:noProof/>
        </w:rPr>
      </w:pPr>
    </w:p>
    <w:p w14:paraId="34D639D4" w14:textId="77777777" w:rsidR="004128FA" w:rsidRDefault="004128FA" w:rsidP="004128FA">
      <w:pPr>
        <w:pStyle w:val="zCode"/>
        <w:rPr>
          <w:noProof/>
        </w:rPr>
      </w:pPr>
      <w:r>
        <w:rPr>
          <w:noProof/>
        </w:rPr>
        <w:t xml:space="preserve">      &lt;ul class="app-sublist is-hidden"&gt;</w:t>
      </w:r>
    </w:p>
    <w:p w14:paraId="19753968" w14:textId="77777777" w:rsidR="004128FA" w:rsidRDefault="004128FA" w:rsidP="004128FA">
      <w:pPr>
        <w:pStyle w:val="zCode"/>
        <w:rPr>
          <w:noProof/>
        </w:rPr>
      </w:pPr>
      <w:r>
        <w:rPr>
          <w:noProof/>
        </w:rPr>
        <w:t xml:space="preserve">        ${group.items</w:t>
      </w:r>
    </w:p>
    <w:p w14:paraId="412817E2" w14:textId="77777777" w:rsidR="004128FA" w:rsidRDefault="004128FA" w:rsidP="004128FA">
      <w:pPr>
        <w:pStyle w:val="zCode"/>
        <w:rPr>
          <w:noProof/>
        </w:rPr>
      </w:pPr>
      <w:r>
        <w:rPr>
          <w:noProof/>
        </w:rPr>
        <w:lastRenderedPageBreak/>
        <w:t xml:space="preserve">          .map(</w:t>
      </w:r>
    </w:p>
    <w:p w14:paraId="3A290F6B" w14:textId="77777777" w:rsidR="004128FA" w:rsidRDefault="004128FA" w:rsidP="004128FA">
      <w:pPr>
        <w:pStyle w:val="zCode"/>
        <w:rPr>
          <w:noProof/>
        </w:rPr>
      </w:pPr>
      <w:r>
        <w:rPr>
          <w:noProof/>
        </w:rPr>
        <w:t xml:space="preserve">            (item) =&gt; `</w:t>
      </w:r>
    </w:p>
    <w:p w14:paraId="54415F4D" w14:textId="77777777" w:rsidR="004128FA" w:rsidRDefault="004128FA" w:rsidP="004128FA">
      <w:pPr>
        <w:pStyle w:val="zCode"/>
        <w:rPr>
          <w:noProof/>
        </w:rPr>
      </w:pPr>
      <w:r>
        <w:rPr>
          <w:noProof/>
        </w:rPr>
        <w:t xml:space="preserve">              &lt;li&gt;</w:t>
      </w:r>
    </w:p>
    <w:p w14:paraId="6AF1E83C" w14:textId="77777777" w:rsidR="004128FA" w:rsidRDefault="004128FA" w:rsidP="004128FA">
      <w:pPr>
        <w:pStyle w:val="zCode"/>
        <w:rPr>
          <w:noProof/>
        </w:rPr>
      </w:pPr>
      <w:r>
        <w:rPr>
          <w:noProof/>
        </w:rPr>
        <w:t xml:space="preserve">                &lt;label class="app-sublist-item"&gt;</w:t>
      </w:r>
    </w:p>
    <w:p w14:paraId="5D6728C7" w14:textId="77777777" w:rsidR="004128FA" w:rsidRDefault="004128FA" w:rsidP="004128FA">
      <w:pPr>
        <w:pStyle w:val="zCode"/>
        <w:rPr>
          <w:noProof/>
        </w:rPr>
      </w:pPr>
      <w:r>
        <w:rPr>
          <w:noProof/>
        </w:rPr>
        <w:t xml:space="preserve">                  &lt;input type="checkbox" name="foodcode" value="${escapeHtml(item.food_code)}"&gt;</w:t>
      </w:r>
    </w:p>
    <w:p w14:paraId="5994322F" w14:textId="77777777" w:rsidR="004128FA" w:rsidRDefault="004128FA" w:rsidP="004128FA">
      <w:pPr>
        <w:pStyle w:val="zCode"/>
        <w:rPr>
          <w:noProof/>
        </w:rPr>
      </w:pPr>
      <w:r>
        <w:rPr>
          <w:noProof/>
        </w:rPr>
        <w:t xml:space="preserve">                  &lt;span&gt;${escapeHtml(</w:t>
      </w:r>
      <w:r w:rsidRPr="004128FA">
        <w:rPr>
          <w:noProof/>
          <w:highlight w:val="yellow"/>
        </w:rPr>
        <w:t>getLocalizedValue</w:t>
      </w:r>
      <w:r>
        <w:rPr>
          <w:noProof/>
        </w:rPr>
        <w:t>(item.food_name))}&lt;/span&gt;</w:t>
      </w:r>
    </w:p>
    <w:p w14:paraId="25561163" w14:textId="77777777" w:rsidR="004128FA" w:rsidRDefault="004128FA" w:rsidP="004128FA">
      <w:pPr>
        <w:pStyle w:val="zCode"/>
        <w:rPr>
          <w:noProof/>
        </w:rPr>
      </w:pPr>
      <w:r>
        <w:rPr>
          <w:noProof/>
        </w:rPr>
        <w:t xml:space="preserve">                &lt;/label&gt;</w:t>
      </w:r>
    </w:p>
    <w:p w14:paraId="71E5D469" w14:textId="77777777" w:rsidR="004128FA" w:rsidRDefault="004128FA" w:rsidP="004128FA">
      <w:pPr>
        <w:pStyle w:val="zCode"/>
        <w:rPr>
          <w:noProof/>
        </w:rPr>
      </w:pPr>
      <w:r>
        <w:rPr>
          <w:noProof/>
        </w:rPr>
        <w:t xml:space="preserve">              &lt;/li&gt;</w:t>
      </w:r>
    </w:p>
    <w:p w14:paraId="1912AAFF" w14:textId="77777777" w:rsidR="004128FA" w:rsidRDefault="004128FA" w:rsidP="004128FA">
      <w:pPr>
        <w:pStyle w:val="zCode"/>
        <w:rPr>
          <w:noProof/>
        </w:rPr>
      </w:pPr>
      <w:r>
        <w:rPr>
          <w:noProof/>
        </w:rPr>
        <w:t xml:space="preserve">            `,</w:t>
      </w:r>
    </w:p>
    <w:p w14:paraId="7C36AD02" w14:textId="77777777" w:rsidR="004128FA" w:rsidRDefault="004128FA" w:rsidP="004128FA">
      <w:pPr>
        <w:pStyle w:val="zCode"/>
        <w:rPr>
          <w:noProof/>
        </w:rPr>
      </w:pPr>
      <w:r>
        <w:rPr>
          <w:noProof/>
        </w:rPr>
        <w:t xml:space="preserve">          )</w:t>
      </w:r>
    </w:p>
    <w:p w14:paraId="589824A7" w14:textId="77777777" w:rsidR="004128FA" w:rsidRDefault="004128FA" w:rsidP="004128FA">
      <w:pPr>
        <w:pStyle w:val="zCode"/>
        <w:rPr>
          <w:noProof/>
        </w:rPr>
      </w:pPr>
      <w:r>
        <w:rPr>
          <w:noProof/>
        </w:rPr>
        <w:t xml:space="preserve">          .join("")}</w:t>
      </w:r>
    </w:p>
    <w:p w14:paraId="5FC30F7B" w14:textId="77777777" w:rsidR="004128FA" w:rsidRDefault="004128FA" w:rsidP="004128FA">
      <w:pPr>
        <w:pStyle w:val="zCode"/>
        <w:rPr>
          <w:noProof/>
        </w:rPr>
      </w:pPr>
      <w:r>
        <w:rPr>
          <w:noProof/>
        </w:rPr>
        <w:t xml:space="preserve">      &lt;/ul&gt;</w:t>
      </w:r>
    </w:p>
    <w:p w14:paraId="5935C257" w14:textId="77777777" w:rsidR="004128FA" w:rsidRDefault="004128FA" w:rsidP="004128FA">
      <w:pPr>
        <w:pStyle w:val="zCode"/>
        <w:rPr>
          <w:noProof/>
        </w:rPr>
      </w:pPr>
      <w:r>
        <w:rPr>
          <w:noProof/>
        </w:rPr>
        <w:t xml:space="preserve">    &lt;/li&gt;</w:t>
      </w:r>
    </w:p>
    <w:p w14:paraId="7E6D6994" w14:textId="77777777" w:rsidR="004128FA" w:rsidRDefault="004128FA" w:rsidP="004128FA">
      <w:pPr>
        <w:pStyle w:val="zCode"/>
        <w:rPr>
          <w:noProof/>
        </w:rPr>
      </w:pPr>
      <w:r>
        <w:rPr>
          <w:noProof/>
        </w:rPr>
        <w:t xml:space="preserve">  `;</w:t>
      </w:r>
    </w:p>
    <w:p w14:paraId="46785B23" w14:textId="77777777" w:rsidR="004128FA" w:rsidRDefault="004128FA" w:rsidP="004128FA">
      <w:pPr>
        <w:pStyle w:val="zCode"/>
        <w:rPr>
          <w:noProof/>
        </w:rPr>
      </w:pPr>
      <w:r>
        <w:rPr>
          <w:noProof/>
        </w:rPr>
        <w:t>}</w:t>
      </w:r>
    </w:p>
    <w:p w14:paraId="124D17AC" w14:textId="77777777" w:rsidR="004128FA" w:rsidRDefault="004128FA" w:rsidP="004128FA">
      <w:pPr>
        <w:pStyle w:val="zCode"/>
        <w:rPr>
          <w:noProof/>
        </w:rPr>
      </w:pPr>
    </w:p>
    <w:p w14:paraId="3291DFAD" w14:textId="77777777" w:rsidR="004128FA" w:rsidRDefault="004128FA" w:rsidP="004128FA">
      <w:pPr>
        <w:pStyle w:val="zCode"/>
        <w:rPr>
          <w:noProof/>
        </w:rPr>
      </w:pPr>
      <w:r>
        <w:rPr>
          <w:noProof/>
        </w:rPr>
        <w:t xml:space="preserve">export function </w:t>
      </w:r>
      <w:r w:rsidRPr="004128FA">
        <w:rPr>
          <w:noProof/>
          <w:highlight w:val="cyan"/>
        </w:rPr>
        <w:t>renderFoodGroupList</w:t>
      </w:r>
      <w:r>
        <w:rPr>
          <w:noProof/>
        </w:rPr>
        <w:t>(</w:t>
      </w:r>
      <w:r w:rsidRPr="004128FA">
        <w:rPr>
          <w:noProof/>
          <w:highlight w:val="lightGray"/>
        </w:rPr>
        <w:t>foodGroups</w:t>
      </w:r>
      <w:r>
        <w:rPr>
          <w:noProof/>
        </w:rPr>
        <w:t xml:space="preserve"> = []) {</w:t>
      </w:r>
    </w:p>
    <w:p w14:paraId="213EC08C" w14:textId="77777777" w:rsidR="004128FA" w:rsidRDefault="004128FA" w:rsidP="004128FA">
      <w:pPr>
        <w:pStyle w:val="zCode"/>
        <w:rPr>
          <w:noProof/>
        </w:rPr>
      </w:pPr>
      <w:r>
        <w:rPr>
          <w:noProof/>
        </w:rPr>
        <w:t xml:space="preserve">  return `</w:t>
      </w:r>
    </w:p>
    <w:p w14:paraId="7F6D8662" w14:textId="77777777" w:rsidR="004128FA" w:rsidRDefault="004128FA" w:rsidP="004128FA">
      <w:pPr>
        <w:pStyle w:val="zCode"/>
        <w:rPr>
          <w:noProof/>
        </w:rPr>
      </w:pPr>
      <w:r>
        <w:rPr>
          <w:noProof/>
        </w:rPr>
        <w:t xml:space="preserve">    &lt;p class="menu-label app-menu-label"&gt;</w:t>
      </w:r>
      <w:r>
        <w:rPr>
          <w:rFonts w:ascii="Segoe UI Emoji" w:hAnsi="Segoe UI Emoji" w:cs="Segoe UI Emoji"/>
          <w:noProof/>
        </w:rPr>
        <w:t>🔍</w:t>
      </w:r>
      <w:r>
        <w:rPr>
          <w:noProof/>
        </w:rPr>
        <w:t xml:space="preserve">︎ </w:t>
      </w:r>
      <w:r w:rsidRPr="004128FA">
        <w:rPr>
          <w:noProof/>
          <w:highlight w:val="yellow"/>
        </w:rPr>
        <w:t>${t("sidebar.searchByFoodGroups")}</w:t>
      </w:r>
      <w:r>
        <w:rPr>
          <w:noProof/>
        </w:rPr>
        <w:t>:&lt;/p&gt;</w:t>
      </w:r>
    </w:p>
    <w:p w14:paraId="27C96167" w14:textId="77777777" w:rsidR="004128FA" w:rsidRDefault="004128FA" w:rsidP="004128FA">
      <w:pPr>
        <w:pStyle w:val="zCode"/>
        <w:rPr>
          <w:noProof/>
        </w:rPr>
      </w:pPr>
    </w:p>
    <w:p w14:paraId="73AA735F" w14:textId="77777777" w:rsidR="004128FA" w:rsidRDefault="004128FA" w:rsidP="004128FA">
      <w:pPr>
        <w:pStyle w:val="zCode"/>
        <w:rPr>
          <w:noProof/>
        </w:rPr>
      </w:pPr>
      <w:r>
        <w:rPr>
          <w:noProof/>
        </w:rPr>
        <w:t xml:space="preserve">    &lt;ul class="menu-list"&gt;</w:t>
      </w:r>
    </w:p>
    <w:p w14:paraId="6D19043C" w14:textId="77777777" w:rsidR="004128FA" w:rsidRDefault="004128FA" w:rsidP="004128FA">
      <w:pPr>
        <w:pStyle w:val="zCode"/>
        <w:rPr>
          <w:noProof/>
        </w:rPr>
      </w:pPr>
      <w:r>
        <w:rPr>
          <w:noProof/>
        </w:rPr>
        <w:t xml:space="preserve">      ${</w:t>
      </w:r>
      <w:r w:rsidRPr="004128FA">
        <w:rPr>
          <w:noProof/>
          <w:highlight w:val="lightGray"/>
        </w:rPr>
        <w:t>foodGroups</w:t>
      </w:r>
      <w:r>
        <w:rPr>
          <w:noProof/>
        </w:rPr>
        <w:t>.map(</w:t>
      </w:r>
      <w:r w:rsidRPr="004128FA">
        <w:rPr>
          <w:noProof/>
          <w:highlight w:val="green"/>
        </w:rPr>
        <w:t>renderFoodGroup</w:t>
      </w:r>
      <w:r>
        <w:rPr>
          <w:noProof/>
        </w:rPr>
        <w:t>).join("")}</w:t>
      </w:r>
    </w:p>
    <w:p w14:paraId="73C47465" w14:textId="77777777" w:rsidR="004128FA" w:rsidRDefault="004128FA" w:rsidP="004128FA">
      <w:pPr>
        <w:pStyle w:val="zCode"/>
        <w:rPr>
          <w:noProof/>
        </w:rPr>
      </w:pPr>
      <w:r>
        <w:rPr>
          <w:noProof/>
        </w:rPr>
        <w:t xml:space="preserve">    &lt;/ul&gt;</w:t>
      </w:r>
    </w:p>
    <w:p w14:paraId="52B2379C" w14:textId="77777777" w:rsidR="004128FA" w:rsidRDefault="004128FA" w:rsidP="004128FA">
      <w:pPr>
        <w:pStyle w:val="zCode"/>
        <w:rPr>
          <w:noProof/>
        </w:rPr>
      </w:pPr>
      <w:r>
        <w:rPr>
          <w:noProof/>
        </w:rPr>
        <w:t xml:space="preserve">  `;</w:t>
      </w:r>
    </w:p>
    <w:p w14:paraId="5B55FAD2" w14:textId="1A0C2B53" w:rsidR="00F81198" w:rsidRDefault="004128FA" w:rsidP="004128FA">
      <w:pPr>
        <w:pStyle w:val="zCode"/>
        <w:rPr>
          <w:noProof/>
        </w:rPr>
      </w:pPr>
      <w:r>
        <w:rPr>
          <w:noProof/>
        </w:rPr>
        <w:t>}</w:t>
      </w:r>
    </w:p>
    <w:p w14:paraId="7FA20D7B" w14:textId="03871ABD" w:rsidR="009F3242" w:rsidRDefault="009F3242" w:rsidP="009F3242">
      <w:pPr>
        <w:pStyle w:val="C2nd"/>
        <w:rPr>
          <w:noProof/>
        </w:rPr>
      </w:pPr>
      <w:bookmarkStart w:id="108" w:name="_Toc231258344"/>
      <w:r>
        <w:rPr>
          <w:noProof/>
        </w:rPr>
        <w:t>src/js/config.js</w:t>
      </w:r>
      <w:bookmarkEnd w:id="108"/>
    </w:p>
    <w:p w14:paraId="62A4ED5D" w14:textId="1ACF76DF" w:rsidR="009F3242" w:rsidRDefault="009F3242" w:rsidP="004128FA">
      <w:pPr>
        <w:pStyle w:val="zCode"/>
        <w:rPr>
          <w:noProof/>
        </w:rPr>
      </w:pPr>
      <w:r>
        <w:rPr>
          <w:noProof/>
        </w:rPr>
        <w:drawing>
          <wp:inline distT="0" distB="0" distL="0" distR="0" wp14:anchorId="19E7A45C" wp14:editId="6050E78A">
            <wp:extent cx="5940425" cy="1751798"/>
            <wp:effectExtent l="0" t="0" r="3175" b="1270"/>
            <wp:docPr id="210056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64876" name=""/>
                    <pic:cNvPicPr/>
                  </pic:nvPicPr>
                  <pic:blipFill rotWithShape="1">
                    <a:blip r:embed="rId158"/>
                    <a:srcRect b="49148"/>
                    <a:stretch>
                      <a:fillRect/>
                    </a:stretch>
                  </pic:blipFill>
                  <pic:spPr bwMode="auto">
                    <a:xfrm>
                      <a:off x="0" y="0"/>
                      <a:ext cx="5940425" cy="1751798"/>
                    </a:xfrm>
                    <a:prstGeom prst="rect">
                      <a:avLst/>
                    </a:prstGeom>
                    <a:ln>
                      <a:noFill/>
                    </a:ln>
                    <a:extLst>
                      <a:ext uri="{53640926-AAD7-44D8-BBD7-CCE9431645EC}">
                        <a14:shadowObscured xmlns:a14="http://schemas.microsoft.com/office/drawing/2010/main"/>
                      </a:ext>
                    </a:extLst>
                  </pic:spPr>
                </pic:pic>
              </a:graphicData>
            </a:graphic>
          </wp:inline>
        </w:drawing>
      </w:r>
    </w:p>
    <w:p w14:paraId="27113399" w14:textId="77777777" w:rsidR="009F3242" w:rsidRDefault="009F3242" w:rsidP="009F3242">
      <w:pPr>
        <w:pStyle w:val="zCode"/>
        <w:rPr>
          <w:noProof/>
        </w:rPr>
      </w:pPr>
      <w:r>
        <w:rPr>
          <w:noProof/>
        </w:rPr>
        <w:t>export const DATA_MODE = "local"; // Дараа нь api болгож солино.</w:t>
      </w:r>
    </w:p>
    <w:p w14:paraId="59F530D3" w14:textId="77777777" w:rsidR="009F3242" w:rsidRDefault="009F3242" w:rsidP="009F3242">
      <w:pPr>
        <w:pStyle w:val="zCode"/>
        <w:rPr>
          <w:noProof/>
        </w:rPr>
      </w:pPr>
      <w:r>
        <w:rPr>
          <w:noProof/>
        </w:rPr>
        <w:t>export const LOCAL_NUTRITIONS_URL = "./data/</w:t>
      </w:r>
      <w:r w:rsidRPr="009F3242">
        <w:rPr>
          <w:noProof/>
          <w:highlight w:val="yellow"/>
        </w:rPr>
        <w:t>nutritionsEnMn</w:t>
      </w:r>
      <w:r>
        <w:rPr>
          <w:noProof/>
        </w:rPr>
        <w:t>.json";</w:t>
      </w:r>
    </w:p>
    <w:p w14:paraId="2E5EE9FE" w14:textId="77777777" w:rsidR="009F3242" w:rsidRDefault="009F3242" w:rsidP="009F3242">
      <w:pPr>
        <w:pStyle w:val="zCode"/>
        <w:rPr>
          <w:noProof/>
        </w:rPr>
      </w:pPr>
    </w:p>
    <w:p w14:paraId="0A4378DD" w14:textId="77777777" w:rsidR="009F3242" w:rsidRDefault="009F3242" w:rsidP="009F3242">
      <w:pPr>
        <w:pStyle w:val="zCode"/>
        <w:rPr>
          <w:noProof/>
        </w:rPr>
      </w:pPr>
      <w:r>
        <w:rPr>
          <w:noProof/>
        </w:rPr>
        <w:t>export const API_BASE_URL = "https://example.com/api";</w:t>
      </w:r>
    </w:p>
    <w:p w14:paraId="7BBED128" w14:textId="5980639E" w:rsidR="009F3242" w:rsidRDefault="009F3242" w:rsidP="009F3242">
      <w:pPr>
        <w:pStyle w:val="zCode"/>
        <w:rPr>
          <w:noProof/>
        </w:rPr>
      </w:pPr>
      <w:r>
        <w:rPr>
          <w:noProof/>
        </w:rPr>
        <w:t>export const API_NUTRITIONS_URL = `${API_BASE_URL}/nutritions`;</w:t>
      </w:r>
    </w:p>
    <w:p w14:paraId="1AF41724" w14:textId="0E918245" w:rsidR="00692C1D" w:rsidRDefault="00692C1D" w:rsidP="00B01C63">
      <w:pPr>
        <w:pStyle w:val="C2nd"/>
        <w:rPr>
          <w:noProof/>
        </w:rPr>
      </w:pPr>
      <w:bookmarkStart w:id="109" w:name="_Toc231258345"/>
      <w:r>
        <w:rPr>
          <w:noProof/>
        </w:rPr>
        <w:lastRenderedPageBreak/>
        <w:t>src/js/</w:t>
      </w:r>
      <w:r>
        <w:rPr>
          <w:noProof/>
          <w:lang w:val="en-US"/>
        </w:rPr>
        <w:t>fn</w:t>
      </w:r>
      <w:r w:rsidRPr="00692C1D">
        <w:rPr>
          <w:noProof/>
          <w:lang w:val="en-US"/>
        </w:rPr>
        <w:t>/</w:t>
      </w:r>
      <w:r>
        <w:t>f</w:t>
      </w:r>
      <w:r w:rsidRPr="00692C1D">
        <w:t>ood</w:t>
      </w:r>
      <w:r>
        <w:t>SearchEvents</w:t>
      </w:r>
      <w:r>
        <w:rPr>
          <w:noProof/>
        </w:rPr>
        <w:t>.js</w:t>
      </w:r>
      <w:bookmarkEnd w:id="109"/>
    </w:p>
    <w:p w14:paraId="78ED5E8B" w14:textId="602C34D7" w:rsidR="00692C1D" w:rsidRDefault="00692C1D" w:rsidP="00A40264">
      <w:pPr>
        <w:pStyle w:val="zCode"/>
        <w:rPr>
          <w:noProof/>
          <w:lang w:val="en-US"/>
        </w:rPr>
      </w:pPr>
      <w:r>
        <w:rPr>
          <w:noProof/>
        </w:rPr>
        <w:drawing>
          <wp:inline distT="0" distB="0" distL="0" distR="0" wp14:anchorId="6A7F089D" wp14:editId="06009A4D">
            <wp:extent cx="5940425" cy="2261937"/>
            <wp:effectExtent l="0" t="0" r="3175" b="5080"/>
            <wp:docPr id="55008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7662" name=""/>
                    <pic:cNvPicPr/>
                  </pic:nvPicPr>
                  <pic:blipFill rotWithShape="1">
                    <a:blip r:embed="rId159"/>
                    <a:srcRect b="34339"/>
                    <a:stretch>
                      <a:fillRect/>
                    </a:stretch>
                  </pic:blipFill>
                  <pic:spPr bwMode="auto">
                    <a:xfrm>
                      <a:off x="0" y="0"/>
                      <a:ext cx="5940425" cy="2261937"/>
                    </a:xfrm>
                    <a:prstGeom prst="rect">
                      <a:avLst/>
                    </a:prstGeom>
                    <a:ln>
                      <a:noFill/>
                    </a:ln>
                    <a:extLst>
                      <a:ext uri="{53640926-AAD7-44D8-BBD7-CCE9431645EC}">
                        <a14:shadowObscured xmlns:a14="http://schemas.microsoft.com/office/drawing/2010/main"/>
                      </a:ext>
                    </a:extLst>
                  </pic:spPr>
                </pic:pic>
              </a:graphicData>
            </a:graphic>
          </wp:inline>
        </w:drawing>
      </w:r>
    </w:p>
    <w:p w14:paraId="3F281BCB" w14:textId="77777777" w:rsidR="00692C1D" w:rsidRPr="00692C1D" w:rsidRDefault="00692C1D" w:rsidP="00692C1D">
      <w:pPr>
        <w:pStyle w:val="zCode"/>
        <w:rPr>
          <w:noProof/>
          <w:lang w:val="en-US"/>
        </w:rPr>
      </w:pPr>
      <w:r w:rsidRPr="00692C1D">
        <w:rPr>
          <w:noProof/>
          <w:lang w:val="en-US"/>
        </w:rPr>
        <w:t>import { renderNotification } from "../layouts/notificationLayout.js";</w:t>
      </w:r>
    </w:p>
    <w:p w14:paraId="00BF0BE6" w14:textId="77777777" w:rsidR="00692C1D" w:rsidRPr="00692C1D" w:rsidRDefault="00692C1D" w:rsidP="00692C1D">
      <w:pPr>
        <w:pStyle w:val="zCode"/>
        <w:rPr>
          <w:noProof/>
          <w:lang w:val="en-US"/>
        </w:rPr>
      </w:pPr>
      <w:r w:rsidRPr="00692C1D">
        <w:rPr>
          <w:noProof/>
          <w:lang w:val="en-US"/>
        </w:rPr>
        <w:t>import { renderNutritionTables } from "../components/nutritionTables.js";</w:t>
      </w:r>
    </w:p>
    <w:p w14:paraId="3C381F2B" w14:textId="77777777" w:rsidR="00692C1D" w:rsidRPr="00692C1D" w:rsidRDefault="00692C1D" w:rsidP="00692C1D">
      <w:pPr>
        <w:pStyle w:val="zCode"/>
        <w:rPr>
          <w:noProof/>
          <w:lang w:val="en-US"/>
        </w:rPr>
      </w:pPr>
      <w:r w:rsidRPr="00692C1D">
        <w:rPr>
          <w:noProof/>
          <w:lang w:val="en-US"/>
        </w:rPr>
        <w:t>import { nutritionGroups } from "../components/searchSettingsSidebar.js";</w:t>
      </w:r>
    </w:p>
    <w:p w14:paraId="50107955" w14:textId="77777777" w:rsidR="00692C1D" w:rsidRPr="00692C1D" w:rsidRDefault="00692C1D" w:rsidP="00692C1D">
      <w:pPr>
        <w:pStyle w:val="zCode"/>
        <w:rPr>
          <w:noProof/>
          <w:lang w:val="en-US"/>
        </w:rPr>
      </w:pPr>
      <w:r w:rsidRPr="00692C1D">
        <w:rPr>
          <w:noProof/>
          <w:highlight w:val="yellow"/>
          <w:lang w:val="en-US"/>
        </w:rPr>
        <w:t>import { getLocalizedValue, t } from "../i18n/i18n.js";</w:t>
      </w:r>
    </w:p>
    <w:p w14:paraId="230B867A" w14:textId="77777777" w:rsidR="00692C1D" w:rsidRPr="00692C1D" w:rsidRDefault="00692C1D" w:rsidP="00692C1D">
      <w:pPr>
        <w:pStyle w:val="zCode"/>
        <w:rPr>
          <w:noProof/>
          <w:lang w:val="en-US"/>
        </w:rPr>
      </w:pPr>
    </w:p>
    <w:p w14:paraId="0C32AC92" w14:textId="77777777" w:rsidR="00692C1D" w:rsidRPr="00692C1D" w:rsidRDefault="00692C1D" w:rsidP="00692C1D">
      <w:pPr>
        <w:pStyle w:val="zCode"/>
        <w:rPr>
          <w:noProof/>
          <w:color w:val="538135" w:themeColor="accent6" w:themeShade="BF"/>
          <w:lang w:val="en-US"/>
        </w:rPr>
      </w:pPr>
      <w:r w:rsidRPr="00692C1D">
        <w:rPr>
          <w:noProof/>
          <w:color w:val="538135" w:themeColor="accent6" w:themeShade="BF"/>
          <w:lang w:val="en-US"/>
        </w:rPr>
        <w:t>// food_group бүрээр бүлэглэсэн food_code, food_name авна. Жишээ нь: "Cereals and Cereal products" → [{ food_code: "01_0106", food_name: "Barley flour, whole grain" }, ...]</w:t>
      </w:r>
    </w:p>
    <w:p w14:paraId="0F132400" w14:textId="77777777" w:rsidR="00692C1D" w:rsidRPr="00692C1D" w:rsidRDefault="00692C1D" w:rsidP="00692C1D">
      <w:pPr>
        <w:pStyle w:val="zCode"/>
        <w:rPr>
          <w:noProof/>
          <w:lang w:val="en-US"/>
        </w:rPr>
      </w:pPr>
      <w:r w:rsidRPr="00692C1D">
        <w:rPr>
          <w:noProof/>
          <w:lang w:val="en-US"/>
        </w:rPr>
        <w:t xml:space="preserve">export function </w:t>
      </w:r>
      <w:r w:rsidRPr="00692C1D">
        <w:rPr>
          <w:noProof/>
          <w:highlight w:val="yellow"/>
          <w:lang w:val="en-US"/>
        </w:rPr>
        <w:t>buildFoodGroups</w:t>
      </w:r>
      <w:r w:rsidRPr="00692C1D">
        <w:rPr>
          <w:noProof/>
          <w:lang w:val="en-US"/>
        </w:rPr>
        <w:t>(data) {</w:t>
      </w:r>
    </w:p>
    <w:p w14:paraId="6C58C7FF" w14:textId="77777777" w:rsidR="00692C1D" w:rsidRPr="00692C1D" w:rsidRDefault="00692C1D" w:rsidP="00692C1D">
      <w:pPr>
        <w:pStyle w:val="zCode"/>
        <w:rPr>
          <w:noProof/>
          <w:color w:val="538135" w:themeColor="accent6" w:themeShade="BF"/>
          <w:sz w:val="16"/>
          <w:szCs w:val="16"/>
          <w:lang w:val="en-US"/>
        </w:rPr>
      </w:pPr>
      <w:r w:rsidRPr="00692C1D">
        <w:rPr>
          <w:noProof/>
          <w:lang w:val="en-US"/>
        </w:rPr>
        <w:t xml:space="preserve">  const grouped = new Map(); </w:t>
      </w:r>
      <w:r w:rsidRPr="00692C1D">
        <w:rPr>
          <w:noProof/>
          <w:color w:val="538135" w:themeColor="accent6" w:themeShade="BF"/>
          <w:sz w:val="16"/>
          <w:szCs w:val="16"/>
          <w:lang w:val="en-US"/>
        </w:rPr>
        <w:t>// Map бол (key → value) хэлбэрээр өгөгдөл хадгалах бүтэц юм. grouped объект үүсгэв.</w:t>
      </w:r>
    </w:p>
    <w:p w14:paraId="24FD8417" w14:textId="77777777" w:rsidR="00692C1D" w:rsidRPr="00692C1D" w:rsidRDefault="00692C1D" w:rsidP="00692C1D">
      <w:pPr>
        <w:pStyle w:val="zCode"/>
        <w:rPr>
          <w:noProof/>
          <w:lang w:val="en-US"/>
        </w:rPr>
      </w:pPr>
    </w:p>
    <w:p w14:paraId="2CC122F9" w14:textId="77777777" w:rsidR="00692C1D" w:rsidRPr="00692C1D" w:rsidRDefault="00692C1D" w:rsidP="00692C1D">
      <w:pPr>
        <w:pStyle w:val="zCode"/>
        <w:rPr>
          <w:noProof/>
          <w:lang w:val="en-US"/>
        </w:rPr>
      </w:pPr>
      <w:r w:rsidRPr="00692C1D">
        <w:rPr>
          <w:noProof/>
          <w:lang w:val="en-US"/>
        </w:rPr>
        <w:t xml:space="preserve">  for (const item of data) {</w:t>
      </w:r>
    </w:p>
    <w:p w14:paraId="08678247" w14:textId="77777777" w:rsidR="00692C1D" w:rsidRPr="00692C1D" w:rsidRDefault="00692C1D" w:rsidP="00692C1D">
      <w:pPr>
        <w:pStyle w:val="zCode"/>
        <w:rPr>
          <w:noProof/>
          <w:lang w:val="en-US"/>
        </w:rPr>
      </w:pPr>
      <w:r w:rsidRPr="00692C1D">
        <w:rPr>
          <w:noProof/>
          <w:lang w:val="en-US"/>
        </w:rPr>
        <w:t xml:space="preserve">    const groupKey = item.food_group?.en || "Other";</w:t>
      </w:r>
    </w:p>
    <w:p w14:paraId="05FD8CC7" w14:textId="77777777" w:rsidR="00692C1D" w:rsidRPr="00692C1D" w:rsidRDefault="00692C1D" w:rsidP="00692C1D">
      <w:pPr>
        <w:pStyle w:val="zCode"/>
        <w:rPr>
          <w:noProof/>
          <w:lang w:val="en-US"/>
        </w:rPr>
      </w:pPr>
    </w:p>
    <w:p w14:paraId="6B0E5D7F" w14:textId="77777777" w:rsidR="00692C1D" w:rsidRPr="00692C1D" w:rsidRDefault="00692C1D" w:rsidP="00692C1D">
      <w:pPr>
        <w:pStyle w:val="zCode"/>
        <w:rPr>
          <w:noProof/>
          <w:lang w:val="en-US"/>
        </w:rPr>
      </w:pPr>
      <w:r w:rsidRPr="00692C1D">
        <w:rPr>
          <w:noProof/>
          <w:lang w:val="en-US"/>
        </w:rPr>
        <w:t xml:space="preserve">    if (!grouped.has(groupKey)) {</w:t>
      </w:r>
    </w:p>
    <w:p w14:paraId="2125BB9D" w14:textId="77777777" w:rsidR="00692C1D" w:rsidRPr="00692C1D" w:rsidRDefault="00692C1D" w:rsidP="00692C1D">
      <w:pPr>
        <w:pStyle w:val="zCode"/>
        <w:rPr>
          <w:noProof/>
          <w:lang w:val="en-US"/>
        </w:rPr>
      </w:pPr>
      <w:r w:rsidRPr="00692C1D">
        <w:rPr>
          <w:noProof/>
          <w:lang w:val="en-US"/>
        </w:rPr>
        <w:t xml:space="preserve">      grouped.set(groupKey, {</w:t>
      </w:r>
    </w:p>
    <w:p w14:paraId="3F9B2DDB" w14:textId="77777777" w:rsidR="00692C1D" w:rsidRPr="00692C1D" w:rsidRDefault="00692C1D" w:rsidP="00692C1D">
      <w:pPr>
        <w:pStyle w:val="zCode"/>
        <w:rPr>
          <w:noProof/>
          <w:lang w:val="en-US"/>
        </w:rPr>
      </w:pPr>
      <w:r w:rsidRPr="00692C1D">
        <w:rPr>
          <w:noProof/>
          <w:lang w:val="en-US"/>
        </w:rPr>
        <w:t xml:space="preserve">        groupName: item.food_group,</w:t>
      </w:r>
    </w:p>
    <w:p w14:paraId="3F3B10C3" w14:textId="77777777" w:rsidR="00692C1D" w:rsidRPr="00692C1D" w:rsidRDefault="00692C1D" w:rsidP="00692C1D">
      <w:pPr>
        <w:pStyle w:val="zCode"/>
        <w:rPr>
          <w:noProof/>
          <w:lang w:val="en-US"/>
        </w:rPr>
      </w:pPr>
      <w:r w:rsidRPr="00692C1D">
        <w:rPr>
          <w:noProof/>
          <w:lang w:val="en-US"/>
        </w:rPr>
        <w:t xml:space="preserve">        items: new Map(),</w:t>
      </w:r>
    </w:p>
    <w:p w14:paraId="57FED963" w14:textId="77777777" w:rsidR="00692C1D" w:rsidRPr="00692C1D" w:rsidRDefault="00692C1D" w:rsidP="00692C1D">
      <w:pPr>
        <w:pStyle w:val="zCode"/>
        <w:rPr>
          <w:noProof/>
          <w:lang w:val="en-US"/>
        </w:rPr>
      </w:pPr>
      <w:r w:rsidRPr="00692C1D">
        <w:rPr>
          <w:noProof/>
          <w:lang w:val="en-US"/>
        </w:rPr>
        <w:t xml:space="preserve">      });</w:t>
      </w:r>
    </w:p>
    <w:p w14:paraId="66E68EEB" w14:textId="77777777" w:rsidR="00692C1D" w:rsidRPr="00692C1D" w:rsidRDefault="00692C1D" w:rsidP="00692C1D">
      <w:pPr>
        <w:pStyle w:val="zCode"/>
        <w:rPr>
          <w:noProof/>
          <w:lang w:val="en-US"/>
        </w:rPr>
      </w:pPr>
      <w:r w:rsidRPr="00692C1D">
        <w:rPr>
          <w:noProof/>
          <w:lang w:val="en-US"/>
        </w:rPr>
        <w:t xml:space="preserve">    }</w:t>
      </w:r>
    </w:p>
    <w:p w14:paraId="3605B30D" w14:textId="77777777" w:rsidR="00692C1D" w:rsidRPr="00692C1D" w:rsidRDefault="00692C1D" w:rsidP="00692C1D">
      <w:pPr>
        <w:pStyle w:val="zCode"/>
        <w:rPr>
          <w:noProof/>
          <w:lang w:val="en-US"/>
        </w:rPr>
      </w:pPr>
    </w:p>
    <w:p w14:paraId="13B2BFDC" w14:textId="77777777" w:rsidR="00692C1D" w:rsidRPr="00692C1D" w:rsidRDefault="00692C1D" w:rsidP="00692C1D">
      <w:pPr>
        <w:pStyle w:val="zCode"/>
        <w:rPr>
          <w:noProof/>
          <w:lang w:val="en-US"/>
        </w:rPr>
      </w:pPr>
      <w:r w:rsidRPr="00692C1D">
        <w:rPr>
          <w:noProof/>
          <w:lang w:val="en-US"/>
        </w:rPr>
        <w:t xml:space="preserve">    const groupData = grouped.get(groupKey);</w:t>
      </w:r>
    </w:p>
    <w:p w14:paraId="4B770EFF" w14:textId="77777777" w:rsidR="00692C1D" w:rsidRPr="00692C1D" w:rsidRDefault="00692C1D" w:rsidP="00692C1D">
      <w:pPr>
        <w:pStyle w:val="zCode"/>
        <w:rPr>
          <w:noProof/>
          <w:lang w:val="en-US"/>
        </w:rPr>
      </w:pPr>
    </w:p>
    <w:p w14:paraId="31872FB1" w14:textId="77777777" w:rsidR="00692C1D" w:rsidRPr="00692C1D" w:rsidRDefault="00692C1D" w:rsidP="00692C1D">
      <w:pPr>
        <w:pStyle w:val="zCode"/>
        <w:rPr>
          <w:noProof/>
          <w:lang w:val="en-US"/>
        </w:rPr>
      </w:pPr>
      <w:r w:rsidRPr="00692C1D">
        <w:rPr>
          <w:noProof/>
          <w:lang w:val="en-US"/>
        </w:rPr>
        <w:t xml:space="preserve">    groupData.items.set(item.food_code, {</w:t>
      </w:r>
    </w:p>
    <w:p w14:paraId="2A3D7816" w14:textId="77777777" w:rsidR="00692C1D" w:rsidRPr="00692C1D" w:rsidRDefault="00692C1D" w:rsidP="00692C1D">
      <w:pPr>
        <w:pStyle w:val="zCode"/>
        <w:rPr>
          <w:noProof/>
          <w:lang w:val="en-US"/>
        </w:rPr>
      </w:pPr>
      <w:r w:rsidRPr="00692C1D">
        <w:rPr>
          <w:noProof/>
          <w:lang w:val="en-US"/>
        </w:rPr>
        <w:t xml:space="preserve">      food_code: item.food_code,</w:t>
      </w:r>
    </w:p>
    <w:p w14:paraId="1334B538" w14:textId="77777777" w:rsidR="00692C1D" w:rsidRPr="00692C1D" w:rsidRDefault="00692C1D" w:rsidP="00692C1D">
      <w:pPr>
        <w:pStyle w:val="zCode"/>
        <w:rPr>
          <w:noProof/>
          <w:lang w:val="en-US"/>
        </w:rPr>
      </w:pPr>
      <w:r w:rsidRPr="00692C1D">
        <w:rPr>
          <w:noProof/>
          <w:lang w:val="en-US"/>
        </w:rPr>
        <w:t xml:space="preserve">      food_name: item.food_name,</w:t>
      </w:r>
    </w:p>
    <w:p w14:paraId="6818D4EC" w14:textId="77777777" w:rsidR="00692C1D" w:rsidRPr="00692C1D" w:rsidRDefault="00692C1D" w:rsidP="00692C1D">
      <w:pPr>
        <w:pStyle w:val="zCode"/>
        <w:rPr>
          <w:noProof/>
          <w:lang w:val="en-US"/>
        </w:rPr>
      </w:pPr>
      <w:r w:rsidRPr="00692C1D">
        <w:rPr>
          <w:noProof/>
          <w:lang w:val="en-US"/>
        </w:rPr>
        <w:t xml:space="preserve">    });</w:t>
      </w:r>
    </w:p>
    <w:p w14:paraId="1BAD48B0" w14:textId="77777777" w:rsidR="00692C1D" w:rsidRPr="00692C1D" w:rsidRDefault="00692C1D" w:rsidP="00692C1D">
      <w:pPr>
        <w:pStyle w:val="zCode"/>
        <w:rPr>
          <w:noProof/>
          <w:lang w:val="en-US"/>
        </w:rPr>
      </w:pPr>
      <w:r w:rsidRPr="00692C1D">
        <w:rPr>
          <w:noProof/>
          <w:lang w:val="en-US"/>
        </w:rPr>
        <w:t xml:space="preserve">  }</w:t>
      </w:r>
    </w:p>
    <w:p w14:paraId="61CA5171" w14:textId="77777777" w:rsidR="00692C1D" w:rsidRPr="00692C1D" w:rsidRDefault="00692C1D" w:rsidP="00692C1D">
      <w:pPr>
        <w:pStyle w:val="zCode"/>
        <w:rPr>
          <w:noProof/>
          <w:lang w:val="en-US"/>
        </w:rPr>
      </w:pPr>
    </w:p>
    <w:p w14:paraId="29A33D29" w14:textId="77777777" w:rsidR="00692C1D" w:rsidRPr="00692C1D" w:rsidRDefault="00692C1D" w:rsidP="00692C1D">
      <w:pPr>
        <w:pStyle w:val="zCode"/>
        <w:rPr>
          <w:noProof/>
          <w:lang w:val="en-US"/>
        </w:rPr>
      </w:pPr>
      <w:r w:rsidRPr="00692C1D">
        <w:rPr>
          <w:noProof/>
          <w:lang w:val="en-US"/>
        </w:rPr>
        <w:t xml:space="preserve">  return Array.from(grouped.values()).map((group) =&gt; ({</w:t>
      </w:r>
    </w:p>
    <w:p w14:paraId="766E10F4" w14:textId="77777777" w:rsidR="00692C1D" w:rsidRPr="00692C1D" w:rsidRDefault="00692C1D" w:rsidP="00692C1D">
      <w:pPr>
        <w:pStyle w:val="zCode"/>
        <w:rPr>
          <w:noProof/>
          <w:lang w:val="en-US"/>
        </w:rPr>
      </w:pPr>
      <w:r w:rsidRPr="00692C1D">
        <w:rPr>
          <w:noProof/>
          <w:lang w:val="en-US"/>
        </w:rPr>
        <w:t xml:space="preserve">    groupName: group.groupName,</w:t>
      </w:r>
    </w:p>
    <w:p w14:paraId="778D5048" w14:textId="77777777" w:rsidR="00692C1D" w:rsidRPr="00692C1D" w:rsidRDefault="00692C1D" w:rsidP="00692C1D">
      <w:pPr>
        <w:pStyle w:val="zCode"/>
        <w:rPr>
          <w:noProof/>
          <w:lang w:val="en-US"/>
        </w:rPr>
      </w:pPr>
    </w:p>
    <w:p w14:paraId="034DCCE0" w14:textId="77777777" w:rsidR="00692C1D" w:rsidRPr="00692C1D" w:rsidRDefault="00692C1D" w:rsidP="00692C1D">
      <w:pPr>
        <w:pStyle w:val="zCode"/>
        <w:rPr>
          <w:noProof/>
          <w:lang w:val="en-US"/>
        </w:rPr>
      </w:pPr>
      <w:r w:rsidRPr="00692C1D">
        <w:rPr>
          <w:noProof/>
          <w:lang w:val="en-US"/>
        </w:rPr>
        <w:t xml:space="preserve">    items: Array.from(group.items.values()).sort((a, b) =&gt; </w:t>
      </w:r>
      <w:r w:rsidRPr="00501AF0">
        <w:rPr>
          <w:noProof/>
          <w:highlight w:val="yellow"/>
          <w:lang w:val="en-US"/>
        </w:rPr>
        <w:t>getLocalizedValue</w:t>
      </w:r>
      <w:r w:rsidRPr="00692C1D">
        <w:rPr>
          <w:noProof/>
          <w:lang w:val="en-US"/>
        </w:rPr>
        <w:t>(a.food_name).localeCompare(</w:t>
      </w:r>
      <w:r w:rsidRPr="00501AF0">
        <w:rPr>
          <w:noProof/>
          <w:highlight w:val="yellow"/>
          <w:lang w:val="en-US"/>
        </w:rPr>
        <w:t>getLocalizedValue</w:t>
      </w:r>
      <w:r w:rsidRPr="00692C1D">
        <w:rPr>
          <w:noProof/>
          <w:lang w:val="en-US"/>
        </w:rPr>
        <w:t>(b.food_name))),</w:t>
      </w:r>
    </w:p>
    <w:p w14:paraId="5AB96472" w14:textId="77777777" w:rsidR="00692C1D" w:rsidRPr="00692C1D" w:rsidRDefault="00692C1D" w:rsidP="00692C1D">
      <w:pPr>
        <w:pStyle w:val="zCode"/>
        <w:rPr>
          <w:noProof/>
          <w:lang w:val="en-US"/>
        </w:rPr>
      </w:pPr>
      <w:r w:rsidRPr="00692C1D">
        <w:rPr>
          <w:noProof/>
          <w:lang w:val="en-US"/>
        </w:rPr>
        <w:t xml:space="preserve">  }));</w:t>
      </w:r>
    </w:p>
    <w:p w14:paraId="154F56AA" w14:textId="77777777" w:rsidR="00692C1D" w:rsidRDefault="00692C1D" w:rsidP="00692C1D">
      <w:pPr>
        <w:pStyle w:val="zCode"/>
        <w:rPr>
          <w:noProof/>
          <w:lang w:val="en-US"/>
        </w:rPr>
      </w:pPr>
      <w:r w:rsidRPr="00692C1D">
        <w:rPr>
          <w:noProof/>
          <w:lang w:val="en-US"/>
        </w:rPr>
        <w:t>}</w:t>
      </w:r>
    </w:p>
    <w:p w14:paraId="105ED9D2" w14:textId="77777777" w:rsidR="00501AF0" w:rsidRPr="00692C1D" w:rsidRDefault="00501AF0" w:rsidP="00692C1D">
      <w:pPr>
        <w:pStyle w:val="zCode"/>
        <w:rPr>
          <w:noProof/>
          <w:lang w:val="en-US"/>
        </w:rPr>
      </w:pPr>
    </w:p>
    <w:p w14:paraId="1FBC7BCC"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lastRenderedPageBreak/>
        <w:t>/* Оролтын өгөгдөл:</w:t>
      </w:r>
    </w:p>
    <w:p w14:paraId="1CE5F1E4"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const data = [</w:t>
      </w:r>
    </w:p>
    <w:p w14:paraId="3C7D74D2"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33F77096"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food_group: "Cereals and Cereal products",</w:t>
      </w:r>
    </w:p>
    <w:p w14:paraId="36A6EB3B"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food_code: "01_0106",</w:t>
      </w:r>
    </w:p>
    <w:p w14:paraId="3C9B0DE0"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food_name: "Barley flour, whole grain",</w:t>
      </w:r>
    </w:p>
    <w:p w14:paraId="2370233E"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2004C556"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7213367A"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food_group: "Cereals and Cereal products",</w:t>
      </w:r>
    </w:p>
    <w:p w14:paraId="661DD609"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food_code: "01_0101",</w:t>
      </w:r>
    </w:p>
    <w:p w14:paraId="21A910E1"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food_name: "Rice",</w:t>
      </w:r>
    </w:p>
    <w:p w14:paraId="6DF95A02"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11FEE981"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7B50A731"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food_group: "Vegetables",</w:t>
      </w:r>
    </w:p>
    <w:p w14:paraId="602AFEE1"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food_code: "02_0001",</w:t>
      </w:r>
    </w:p>
    <w:p w14:paraId="6C80F625"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food_name: "Carrot",</w:t>
      </w:r>
    </w:p>
    <w:p w14:paraId="2A6FE5AD"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21CAD79F"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7DBEA3F5"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food_group: "Vegetables",</w:t>
      </w:r>
    </w:p>
    <w:p w14:paraId="15A4ECDC"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food_code: "02_0002",</w:t>
      </w:r>
    </w:p>
    <w:p w14:paraId="731F7B53"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food_name: "Potato",</w:t>
      </w:r>
    </w:p>
    <w:p w14:paraId="19CB2354"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211710E1"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0CEF4688" w14:textId="77777777" w:rsidR="00692C1D" w:rsidRPr="00501AF0" w:rsidRDefault="00692C1D" w:rsidP="00692C1D">
      <w:pPr>
        <w:pStyle w:val="zCode"/>
        <w:rPr>
          <w:noProof/>
          <w:color w:val="538135" w:themeColor="accent6" w:themeShade="BF"/>
          <w:lang w:val="en-US"/>
        </w:rPr>
      </w:pPr>
    </w:p>
    <w:p w14:paraId="52718B20"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Функц food_group-ээр бүлэглэнэ. Гаралтын өгөгдөл:</w:t>
      </w:r>
    </w:p>
    <w:p w14:paraId="68F31B8C"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w:t>
      </w:r>
    </w:p>
    <w:p w14:paraId="5174AA4B"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03B5D053"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groupName: "Cereals and Cereal products",</w:t>
      </w:r>
    </w:p>
    <w:p w14:paraId="7105A1CB"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items: [</w:t>
      </w:r>
    </w:p>
    <w:p w14:paraId="001CD7F2"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6D95014E"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food_code: "01_0106",</w:t>
      </w:r>
    </w:p>
    <w:p w14:paraId="085FF57E"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food_name: "Barley flour, whole grain",</w:t>
      </w:r>
    </w:p>
    <w:p w14:paraId="645990B4"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5B11307E"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3D7E2937"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food_code: "01_0101",</w:t>
      </w:r>
    </w:p>
    <w:p w14:paraId="2BFFFBD9"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food_name: "Rice",</w:t>
      </w:r>
    </w:p>
    <w:p w14:paraId="166D77A5"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0093B72F"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3DE72911"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681F4458"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128DE11A"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groupName: "Vegetables",</w:t>
      </w:r>
    </w:p>
    <w:p w14:paraId="680162F5"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items: [</w:t>
      </w:r>
    </w:p>
    <w:p w14:paraId="183E39E8"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26403826"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food_code: "02_0001",</w:t>
      </w:r>
    </w:p>
    <w:p w14:paraId="08B6CC7F"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food_name: "Carrot",</w:t>
      </w:r>
    </w:p>
    <w:p w14:paraId="67CFCA93"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299B4A36"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457AC72B"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food_code: "02_0002",</w:t>
      </w:r>
    </w:p>
    <w:p w14:paraId="12379663"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food_name: "Potato",</w:t>
      </w:r>
    </w:p>
    <w:p w14:paraId="79911EAA"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4F5263A2"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26C50BB4"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w:t>
      </w:r>
    </w:p>
    <w:p w14:paraId="705EC7AA"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lastRenderedPageBreak/>
        <w:t>];</w:t>
      </w:r>
    </w:p>
    <w:p w14:paraId="7F1EA556"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w:t>
      </w:r>
    </w:p>
    <w:p w14:paraId="55B9D9B0" w14:textId="77777777" w:rsidR="00692C1D" w:rsidRPr="00692C1D" w:rsidRDefault="00692C1D" w:rsidP="00692C1D">
      <w:pPr>
        <w:pStyle w:val="zCode"/>
        <w:rPr>
          <w:noProof/>
          <w:lang w:val="en-US"/>
        </w:rPr>
      </w:pPr>
    </w:p>
    <w:p w14:paraId="55E1221B" w14:textId="77777777" w:rsidR="00692C1D" w:rsidRPr="00692C1D" w:rsidRDefault="00692C1D" w:rsidP="00692C1D">
      <w:pPr>
        <w:pStyle w:val="zCode"/>
        <w:rPr>
          <w:noProof/>
          <w:lang w:val="en-US"/>
        </w:rPr>
      </w:pPr>
      <w:r w:rsidRPr="00692C1D">
        <w:rPr>
          <w:noProof/>
          <w:lang w:val="en-US"/>
        </w:rPr>
        <w:t>let nutritionData = [];</w:t>
      </w:r>
    </w:p>
    <w:p w14:paraId="38E65899" w14:textId="77777777" w:rsidR="00692C1D" w:rsidRPr="00692C1D" w:rsidRDefault="00692C1D" w:rsidP="00692C1D">
      <w:pPr>
        <w:pStyle w:val="zCode"/>
        <w:rPr>
          <w:noProof/>
          <w:lang w:val="en-US"/>
        </w:rPr>
      </w:pPr>
    </w:p>
    <w:p w14:paraId="77E1C9E8" w14:textId="77777777" w:rsidR="00692C1D" w:rsidRPr="00692C1D" w:rsidRDefault="00692C1D" w:rsidP="00692C1D">
      <w:pPr>
        <w:pStyle w:val="zCode"/>
        <w:rPr>
          <w:noProof/>
          <w:lang w:val="en-US"/>
        </w:rPr>
      </w:pPr>
      <w:r w:rsidRPr="00692C1D">
        <w:rPr>
          <w:noProof/>
          <w:lang w:val="en-US"/>
        </w:rPr>
        <w:t xml:space="preserve">export function </w:t>
      </w:r>
      <w:r w:rsidRPr="00501AF0">
        <w:rPr>
          <w:noProof/>
          <w:highlight w:val="yellow"/>
          <w:lang w:val="en-US"/>
        </w:rPr>
        <w:t>initNutritionData</w:t>
      </w:r>
      <w:r w:rsidRPr="00692C1D">
        <w:rPr>
          <w:noProof/>
          <w:lang w:val="en-US"/>
        </w:rPr>
        <w:t>(data) {</w:t>
      </w:r>
    </w:p>
    <w:p w14:paraId="2C0BD1CD" w14:textId="77777777" w:rsidR="00692C1D" w:rsidRPr="00692C1D" w:rsidRDefault="00692C1D" w:rsidP="00692C1D">
      <w:pPr>
        <w:pStyle w:val="zCode"/>
        <w:rPr>
          <w:noProof/>
          <w:lang w:val="en-US"/>
        </w:rPr>
      </w:pPr>
      <w:r w:rsidRPr="00692C1D">
        <w:rPr>
          <w:noProof/>
          <w:lang w:val="en-US"/>
        </w:rPr>
        <w:t xml:space="preserve">  nutritionData = data;</w:t>
      </w:r>
    </w:p>
    <w:p w14:paraId="5C7C7D83" w14:textId="77777777" w:rsidR="00692C1D" w:rsidRPr="00692C1D" w:rsidRDefault="00692C1D" w:rsidP="00692C1D">
      <w:pPr>
        <w:pStyle w:val="zCode"/>
        <w:rPr>
          <w:noProof/>
          <w:lang w:val="en-US"/>
        </w:rPr>
      </w:pPr>
      <w:r w:rsidRPr="00692C1D">
        <w:rPr>
          <w:noProof/>
          <w:lang w:val="en-US"/>
        </w:rPr>
        <w:t>}</w:t>
      </w:r>
    </w:p>
    <w:p w14:paraId="2EE7F4D7" w14:textId="77777777" w:rsidR="00692C1D" w:rsidRPr="00692C1D" w:rsidRDefault="00692C1D" w:rsidP="00692C1D">
      <w:pPr>
        <w:pStyle w:val="zCode"/>
        <w:rPr>
          <w:noProof/>
          <w:lang w:val="en-US"/>
        </w:rPr>
      </w:pPr>
    </w:p>
    <w:p w14:paraId="13A8A550"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const DEFAULT_TYPES = ["proximates", "minerals", "vitamins"];</w:t>
      </w:r>
    </w:p>
    <w:p w14:paraId="47DAB34C" w14:textId="77777777" w:rsidR="00692C1D" w:rsidRPr="00692C1D" w:rsidRDefault="00692C1D" w:rsidP="00692C1D">
      <w:pPr>
        <w:pStyle w:val="zCode"/>
        <w:rPr>
          <w:noProof/>
          <w:lang w:val="en-US"/>
        </w:rPr>
      </w:pPr>
      <w:r w:rsidRPr="00692C1D">
        <w:rPr>
          <w:noProof/>
          <w:lang w:val="en-US"/>
        </w:rPr>
        <w:t>const DEFAULT_TYPES = nutritionGroups</w:t>
      </w:r>
    </w:p>
    <w:p w14:paraId="2C1D3E28" w14:textId="77777777" w:rsidR="00692C1D" w:rsidRPr="00692C1D" w:rsidRDefault="00692C1D" w:rsidP="00692C1D">
      <w:pPr>
        <w:pStyle w:val="zCode"/>
        <w:rPr>
          <w:noProof/>
          <w:lang w:val="en-US"/>
        </w:rPr>
      </w:pPr>
      <w:r w:rsidRPr="00692C1D">
        <w:rPr>
          <w:noProof/>
          <w:lang w:val="en-US"/>
        </w:rPr>
        <w:t xml:space="preserve">  .flatMap((group) =&gt; group.items)</w:t>
      </w:r>
    </w:p>
    <w:p w14:paraId="78E64C4F" w14:textId="77777777" w:rsidR="00692C1D" w:rsidRPr="00692C1D" w:rsidRDefault="00692C1D" w:rsidP="00692C1D">
      <w:pPr>
        <w:pStyle w:val="zCode"/>
        <w:rPr>
          <w:noProof/>
          <w:lang w:val="en-US"/>
        </w:rPr>
      </w:pPr>
      <w:r w:rsidRPr="00692C1D">
        <w:rPr>
          <w:noProof/>
          <w:lang w:val="en-US"/>
        </w:rPr>
        <w:t xml:space="preserve">  .filter((item) =&gt; item.checked)</w:t>
      </w:r>
    </w:p>
    <w:p w14:paraId="360A735A" w14:textId="77777777" w:rsidR="00692C1D" w:rsidRPr="00692C1D" w:rsidRDefault="00692C1D" w:rsidP="00692C1D">
      <w:pPr>
        <w:pStyle w:val="zCode"/>
        <w:rPr>
          <w:noProof/>
          <w:lang w:val="en-US"/>
        </w:rPr>
      </w:pPr>
      <w:r w:rsidRPr="00692C1D">
        <w:rPr>
          <w:noProof/>
          <w:lang w:val="en-US"/>
        </w:rPr>
        <w:t xml:space="preserve">  .map((item) =&gt; item.value);</w:t>
      </w:r>
    </w:p>
    <w:p w14:paraId="49F818E3" w14:textId="77777777" w:rsidR="00692C1D" w:rsidRPr="00692C1D" w:rsidRDefault="00692C1D" w:rsidP="00692C1D">
      <w:pPr>
        <w:pStyle w:val="zCode"/>
        <w:rPr>
          <w:noProof/>
          <w:lang w:val="en-US"/>
        </w:rPr>
      </w:pPr>
    </w:p>
    <w:p w14:paraId="4DDFAA76" w14:textId="77777777" w:rsidR="00692C1D" w:rsidRPr="00692C1D" w:rsidRDefault="00692C1D" w:rsidP="00692C1D">
      <w:pPr>
        <w:pStyle w:val="zCode"/>
        <w:rPr>
          <w:noProof/>
          <w:lang w:val="en-US"/>
        </w:rPr>
      </w:pPr>
      <w:r w:rsidRPr="00692C1D">
        <w:rPr>
          <w:noProof/>
          <w:lang w:val="en-US"/>
        </w:rPr>
        <w:t>const DEFAULT_ITEM_COUNT = 3;</w:t>
      </w:r>
    </w:p>
    <w:p w14:paraId="189B3D39" w14:textId="77777777" w:rsidR="00692C1D" w:rsidRPr="00692C1D" w:rsidRDefault="00692C1D" w:rsidP="00692C1D">
      <w:pPr>
        <w:pStyle w:val="zCode"/>
        <w:rPr>
          <w:noProof/>
          <w:lang w:val="en-US"/>
        </w:rPr>
      </w:pPr>
    </w:p>
    <w:p w14:paraId="16886AB5"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UI дээрх бүх event (click, change, keydown)-уудыг холбож өгдөг функц</w:t>
      </w:r>
    </w:p>
    <w:p w14:paraId="0A7261AC" w14:textId="77777777" w:rsidR="00692C1D" w:rsidRPr="00692C1D" w:rsidRDefault="00692C1D" w:rsidP="00692C1D">
      <w:pPr>
        <w:pStyle w:val="zCode"/>
        <w:rPr>
          <w:noProof/>
          <w:lang w:val="en-US"/>
        </w:rPr>
      </w:pPr>
      <w:r w:rsidRPr="00692C1D">
        <w:rPr>
          <w:noProof/>
          <w:lang w:val="en-US"/>
        </w:rPr>
        <w:t xml:space="preserve">export function </w:t>
      </w:r>
      <w:r w:rsidRPr="00501AF0">
        <w:rPr>
          <w:noProof/>
          <w:highlight w:val="yellow"/>
          <w:lang w:val="en-US"/>
        </w:rPr>
        <w:t>bindSearchEvents</w:t>
      </w:r>
      <w:r w:rsidRPr="00692C1D">
        <w:rPr>
          <w:noProof/>
          <w:lang w:val="en-US"/>
        </w:rPr>
        <w:t>() {</w:t>
      </w:r>
    </w:p>
    <w:p w14:paraId="6119B4A3" w14:textId="77777777" w:rsidR="00692C1D" w:rsidRPr="00692C1D" w:rsidRDefault="00692C1D" w:rsidP="00692C1D">
      <w:pPr>
        <w:pStyle w:val="zCode"/>
        <w:rPr>
          <w:noProof/>
          <w:lang w:val="en-US"/>
        </w:rPr>
      </w:pPr>
      <w:r w:rsidRPr="00692C1D">
        <w:rPr>
          <w:noProof/>
          <w:lang w:val="en-US"/>
        </w:rPr>
        <w:t xml:space="preserve">  const searchRoot = document;</w:t>
      </w:r>
    </w:p>
    <w:p w14:paraId="3233B10D" w14:textId="77777777" w:rsidR="00692C1D" w:rsidRPr="00692C1D" w:rsidRDefault="00692C1D" w:rsidP="00692C1D">
      <w:pPr>
        <w:pStyle w:val="zCode"/>
        <w:rPr>
          <w:noProof/>
          <w:lang w:val="en-US"/>
        </w:rPr>
      </w:pPr>
      <w:r w:rsidRPr="00692C1D">
        <w:rPr>
          <w:noProof/>
          <w:lang w:val="en-US"/>
        </w:rPr>
        <w:t xml:space="preserve">  const searchBtn = document.getElementById("searchBtn");</w:t>
      </w:r>
    </w:p>
    <w:p w14:paraId="041BFF6A" w14:textId="77777777" w:rsidR="00692C1D" w:rsidRPr="00692C1D" w:rsidRDefault="00692C1D" w:rsidP="00692C1D">
      <w:pPr>
        <w:pStyle w:val="zCode"/>
        <w:rPr>
          <w:noProof/>
          <w:lang w:val="en-US"/>
        </w:rPr>
      </w:pPr>
      <w:r w:rsidRPr="00692C1D">
        <w:rPr>
          <w:noProof/>
          <w:lang w:val="en-US"/>
        </w:rPr>
        <w:t xml:space="preserve">  const searchTxt = document.getElementById("searchTxt");</w:t>
      </w:r>
    </w:p>
    <w:p w14:paraId="4122481F" w14:textId="77777777" w:rsidR="00692C1D" w:rsidRPr="00692C1D" w:rsidRDefault="00692C1D" w:rsidP="00692C1D">
      <w:pPr>
        <w:pStyle w:val="zCode"/>
        <w:rPr>
          <w:noProof/>
          <w:lang w:val="en-US"/>
        </w:rPr>
      </w:pPr>
    </w:p>
    <w:p w14:paraId="5B359318" w14:textId="77777777" w:rsidR="00692C1D" w:rsidRPr="00692C1D" w:rsidRDefault="00692C1D" w:rsidP="00692C1D">
      <w:pPr>
        <w:pStyle w:val="zCode"/>
        <w:rPr>
          <w:noProof/>
          <w:lang w:val="en-US"/>
        </w:rPr>
      </w:pPr>
      <w:r w:rsidRPr="00692C1D">
        <w:rPr>
          <w:noProof/>
          <w:lang w:val="en-US"/>
        </w:rPr>
        <w:t xml:space="preserve">  if (!searchRoot) return;</w:t>
      </w:r>
    </w:p>
    <w:p w14:paraId="3158E4A6" w14:textId="77777777" w:rsidR="00692C1D" w:rsidRPr="00692C1D" w:rsidRDefault="00692C1D" w:rsidP="00692C1D">
      <w:pPr>
        <w:pStyle w:val="zCode"/>
        <w:rPr>
          <w:noProof/>
          <w:lang w:val="en-US"/>
        </w:rPr>
      </w:pPr>
    </w:p>
    <w:p w14:paraId="3A48817B"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 button дээр товшиж food_name-ээр хайна.</w:t>
      </w:r>
    </w:p>
    <w:p w14:paraId="0A9C28F9" w14:textId="77777777" w:rsidR="00692C1D" w:rsidRPr="00692C1D" w:rsidRDefault="00692C1D" w:rsidP="00692C1D">
      <w:pPr>
        <w:pStyle w:val="zCode"/>
        <w:rPr>
          <w:noProof/>
          <w:lang w:val="en-US"/>
        </w:rPr>
      </w:pPr>
      <w:r w:rsidRPr="00692C1D">
        <w:rPr>
          <w:noProof/>
          <w:lang w:val="en-US"/>
        </w:rPr>
        <w:t xml:space="preserve">  searchBtn?.addEventListener("click", handleTextSearch);</w:t>
      </w:r>
    </w:p>
    <w:p w14:paraId="23DC9168" w14:textId="77777777" w:rsidR="00692C1D" w:rsidRPr="00692C1D" w:rsidRDefault="00692C1D" w:rsidP="00692C1D">
      <w:pPr>
        <w:pStyle w:val="zCode"/>
        <w:rPr>
          <w:noProof/>
          <w:lang w:val="en-US"/>
        </w:rPr>
      </w:pPr>
    </w:p>
    <w:p w14:paraId="5FC2F80E"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 Текст бичээд Enter товч дарж food_name-ээр хайна.</w:t>
      </w:r>
    </w:p>
    <w:p w14:paraId="55B3108B" w14:textId="77777777" w:rsidR="00692C1D" w:rsidRPr="00692C1D" w:rsidRDefault="00692C1D" w:rsidP="00692C1D">
      <w:pPr>
        <w:pStyle w:val="zCode"/>
        <w:rPr>
          <w:noProof/>
          <w:lang w:val="en-US"/>
        </w:rPr>
      </w:pPr>
      <w:r w:rsidRPr="00692C1D">
        <w:rPr>
          <w:noProof/>
          <w:lang w:val="en-US"/>
        </w:rPr>
        <w:t xml:space="preserve">  searchTxt?.addEventListener("keydown", (event) =&gt; {</w:t>
      </w:r>
    </w:p>
    <w:p w14:paraId="518E8E12" w14:textId="77777777" w:rsidR="00692C1D" w:rsidRPr="00692C1D" w:rsidRDefault="00692C1D" w:rsidP="00692C1D">
      <w:pPr>
        <w:pStyle w:val="zCode"/>
        <w:rPr>
          <w:noProof/>
          <w:lang w:val="en-US"/>
        </w:rPr>
      </w:pPr>
      <w:r w:rsidRPr="00692C1D">
        <w:rPr>
          <w:noProof/>
          <w:lang w:val="en-US"/>
        </w:rPr>
        <w:t xml:space="preserve">    if (event.key === "Enter") {</w:t>
      </w:r>
    </w:p>
    <w:p w14:paraId="64ED1FC1" w14:textId="77777777" w:rsidR="00692C1D" w:rsidRPr="00692C1D" w:rsidRDefault="00692C1D" w:rsidP="00692C1D">
      <w:pPr>
        <w:pStyle w:val="zCode"/>
        <w:rPr>
          <w:noProof/>
          <w:lang w:val="en-US"/>
        </w:rPr>
      </w:pPr>
      <w:r w:rsidRPr="00692C1D">
        <w:rPr>
          <w:noProof/>
          <w:lang w:val="en-US"/>
        </w:rPr>
        <w:t xml:space="preserve">      event.preventDefault();</w:t>
      </w:r>
    </w:p>
    <w:p w14:paraId="77E8196F" w14:textId="77777777" w:rsidR="00692C1D" w:rsidRPr="00692C1D" w:rsidRDefault="00692C1D" w:rsidP="00692C1D">
      <w:pPr>
        <w:pStyle w:val="zCode"/>
        <w:rPr>
          <w:noProof/>
          <w:lang w:val="en-US"/>
        </w:rPr>
      </w:pPr>
      <w:r w:rsidRPr="00692C1D">
        <w:rPr>
          <w:noProof/>
          <w:lang w:val="en-US"/>
        </w:rPr>
        <w:t xml:space="preserve">      handleTextSearch();</w:t>
      </w:r>
    </w:p>
    <w:p w14:paraId="1E24ADDD" w14:textId="77777777" w:rsidR="00692C1D" w:rsidRPr="00692C1D" w:rsidRDefault="00692C1D" w:rsidP="00692C1D">
      <w:pPr>
        <w:pStyle w:val="zCode"/>
        <w:rPr>
          <w:noProof/>
          <w:lang w:val="en-US"/>
        </w:rPr>
      </w:pPr>
      <w:r w:rsidRPr="00692C1D">
        <w:rPr>
          <w:noProof/>
          <w:lang w:val="en-US"/>
        </w:rPr>
        <w:t xml:space="preserve">    }</w:t>
      </w:r>
    </w:p>
    <w:p w14:paraId="002EB88D" w14:textId="77777777" w:rsidR="00692C1D" w:rsidRPr="00692C1D" w:rsidRDefault="00692C1D" w:rsidP="00692C1D">
      <w:pPr>
        <w:pStyle w:val="zCode"/>
        <w:rPr>
          <w:noProof/>
          <w:lang w:val="en-US"/>
        </w:rPr>
      </w:pPr>
      <w:r w:rsidRPr="00692C1D">
        <w:rPr>
          <w:noProof/>
          <w:lang w:val="en-US"/>
        </w:rPr>
        <w:t xml:space="preserve">  });</w:t>
      </w:r>
    </w:p>
    <w:p w14:paraId="1B6AB4B8" w14:textId="77777777" w:rsidR="00692C1D" w:rsidRPr="00692C1D" w:rsidRDefault="00692C1D" w:rsidP="00692C1D">
      <w:pPr>
        <w:pStyle w:val="zCode"/>
        <w:rPr>
          <w:noProof/>
          <w:lang w:val="en-US"/>
        </w:rPr>
      </w:pPr>
    </w:p>
    <w:p w14:paraId="67A3B2DC" w14:textId="77777777" w:rsidR="00692C1D" w:rsidRPr="00501AF0" w:rsidRDefault="00692C1D" w:rsidP="00692C1D">
      <w:pPr>
        <w:pStyle w:val="zCode"/>
        <w:rPr>
          <w:noProof/>
          <w:color w:val="538135" w:themeColor="accent6" w:themeShade="BF"/>
          <w:lang w:val="en-US"/>
        </w:rPr>
      </w:pPr>
      <w:r w:rsidRPr="00692C1D">
        <w:rPr>
          <w:noProof/>
          <w:lang w:val="en-US"/>
        </w:rPr>
        <w:t xml:space="preserve">  </w:t>
      </w:r>
      <w:r w:rsidRPr="00501AF0">
        <w:rPr>
          <w:noProof/>
          <w:color w:val="538135" w:themeColor="accent6" w:themeShade="BF"/>
          <w:lang w:val="en-US"/>
        </w:rPr>
        <w:t>// foodcode, nutrition checkbox-уудын event</w:t>
      </w:r>
    </w:p>
    <w:p w14:paraId="0E119D1B" w14:textId="77777777" w:rsidR="00692C1D" w:rsidRPr="00692C1D" w:rsidRDefault="00692C1D" w:rsidP="00692C1D">
      <w:pPr>
        <w:pStyle w:val="zCode"/>
        <w:rPr>
          <w:noProof/>
          <w:lang w:val="en-US"/>
        </w:rPr>
      </w:pPr>
      <w:r w:rsidRPr="00692C1D">
        <w:rPr>
          <w:noProof/>
          <w:lang w:val="en-US"/>
        </w:rPr>
        <w:t xml:space="preserve">  searchRoot.addEventListener("change", (event) =&gt; {</w:t>
      </w:r>
    </w:p>
    <w:p w14:paraId="54C4DFF6" w14:textId="77777777" w:rsidR="00692C1D" w:rsidRPr="00692C1D" w:rsidRDefault="00692C1D" w:rsidP="00692C1D">
      <w:pPr>
        <w:pStyle w:val="zCode"/>
        <w:rPr>
          <w:noProof/>
          <w:lang w:val="en-US"/>
        </w:rPr>
      </w:pPr>
      <w:r w:rsidRPr="00692C1D">
        <w:rPr>
          <w:noProof/>
          <w:lang w:val="en-US"/>
        </w:rPr>
        <w:t xml:space="preserve">    const target = event.target;</w:t>
      </w:r>
    </w:p>
    <w:p w14:paraId="1FD0C154" w14:textId="77777777" w:rsidR="00692C1D" w:rsidRPr="00692C1D" w:rsidRDefault="00692C1D" w:rsidP="00692C1D">
      <w:pPr>
        <w:pStyle w:val="zCode"/>
        <w:rPr>
          <w:noProof/>
          <w:lang w:val="en-US"/>
        </w:rPr>
      </w:pPr>
      <w:r w:rsidRPr="00692C1D">
        <w:rPr>
          <w:noProof/>
          <w:lang w:val="en-US"/>
        </w:rPr>
        <w:t xml:space="preserve">    if (!(target instanceof HTMLElement)) return;</w:t>
      </w:r>
    </w:p>
    <w:p w14:paraId="269568A4" w14:textId="77777777" w:rsidR="00692C1D" w:rsidRPr="00692C1D" w:rsidRDefault="00692C1D" w:rsidP="00692C1D">
      <w:pPr>
        <w:pStyle w:val="zCode"/>
        <w:rPr>
          <w:noProof/>
          <w:lang w:val="en-US"/>
        </w:rPr>
      </w:pPr>
    </w:p>
    <w:p w14:paraId="4CDC2D1A" w14:textId="77777777" w:rsidR="00692C1D" w:rsidRPr="00692C1D" w:rsidRDefault="00692C1D" w:rsidP="00692C1D">
      <w:pPr>
        <w:pStyle w:val="zCode"/>
        <w:rPr>
          <w:noProof/>
          <w:lang w:val="en-US"/>
        </w:rPr>
      </w:pPr>
      <w:r w:rsidRPr="00692C1D">
        <w:rPr>
          <w:noProof/>
          <w:lang w:val="en-US"/>
        </w:rPr>
        <w:t xml:space="preserve">    if (target.matches('input[name="foodcode"]')) {</w:t>
      </w:r>
    </w:p>
    <w:p w14:paraId="35BB09E6" w14:textId="77777777" w:rsidR="00692C1D" w:rsidRPr="00692C1D" w:rsidRDefault="00692C1D" w:rsidP="00692C1D">
      <w:pPr>
        <w:pStyle w:val="zCode"/>
        <w:rPr>
          <w:noProof/>
          <w:lang w:val="en-US"/>
        </w:rPr>
      </w:pPr>
      <w:r w:rsidRPr="00692C1D">
        <w:rPr>
          <w:noProof/>
          <w:lang w:val="en-US"/>
        </w:rPr>
        <w:t xml:space="preserve">      handleFoodCodeSearch();</w:t>
      </w:r>
    </w:p>
    <w:p w14:paraId="63779305" w14:textId="77777777" w:rsidR="00692C1D" w:rsidRPr="00692C1D" w:rsidRDefault="00692C1D" w:rsidP="00692C1D">
      <w:pPr>
        <w:pStyle w:val="zCode"/>
        <w:rPr>
          <w:noProof/>
          <w:lang w:val="en-US"/>
        </w:rPr>
      </w:pPr>
      <w:r w:rsidRPr="00692C1D">
        <w:rPr>
          <w:noProof/>
          <w:lang w:val="en-US"/>
        </w:rPr>
        <w:t xml:space="preserve">      return;</w:t>
      </w:r>
    </w:p>
    <w:p w14:paraId="7D50182E" w14:textId="77777777" w:rsidR="00692C1D" w:rsidRPr="00692C1D" w:rsidRDefault="00692C1D" w:rsidP="00692C1D">
      <w:pPr>
        <w:pStyle w:val="zCode"/>
        <w:rPr>
          <w:noProof/>
          <w:lang w:val="en-US"/>
        </w:rPr>
      </w:pPr>
      <w:r w:rsidRPr="00692C1D">
        <w:rPr>
          <w:noProof/>
          <w:lang w:val="en-US"/>
        </w:rPr>
        <w:t xml:space="preserve">    }</w:t>
      </w:r>
    </w:p>
    <w:p w14:paraId="04BC9619" w14:textId="77777777" w:rsidR="00692C1D" w:rsidRPr="00692C1D" w:rsidRDefault="00692C1D" w:rsidP="00692C1D">
      <w:pPr>
        <w:pStyle w:val="zCode"/>
        <w:rPr>
          <w:noProof/>
          <w:lang w:val="en-US"/>
        </w:rPr>
      </w:pPr>
    </w:p>
    <w:p w14:paraId="51D6FA73" w14:textId="77777777" w:rsidR="00692C1D" w:rsidRPr="00692C1D" w:rsidRDefault="00692C1D" w:rsidP="00692C1D">
      <w:pPr>
        <w:pStyle w:val="zCode"/>
        <w:rPr>
          <w:noProof/>
          <w:lang w:val="en-US"/>
        </w:rPr>
      </w:pPr>
      <w:r w:rsidRPr="00692C1D">
        <w:rPr>
          <w:noProof/>
          <w:lang w:val="en-US"/>
        </w:rPr>
        <w:t xml:space="preserve">    if (target.matches('input[name="nutrition"]')) {</w:t>
      </w:r>
    </w:p>
    <w:p w14:paraId="3F52DE8D" w14:textId="77777777" w:rsidR="00692C1D" w:rsidRPr="00692C1D" w:rsidRDefault="00692C1D" w:rsidP="00692C1D">
      <w:pPr>
        <w:pStyle w:val="zCode"/>
        <w:rPr>
          <w:noProof/>
          <w:lang w:val="en-US"/>
        </w:rPr>
      </w:pPr>
      <w:r w:rsidRPr="00692C1D">
        <w:rPr>
          <w:noProof/>
          <w:lang w:val="en-US"/>
        </w:rPr>
        <w:t xml:space="preserve">      rerenderCurrentSelection();</w:t>
      </w:r>
    </w:p>
    <w:p w14:paraId="693099B7" w14:textId="77777777" w:rsidR="00692C1D" w:rsidRPr="00692C1D" w:rsidRDefault="00692C1D" w:rsidP="00692C1D">
      <w:pPr>
        <w:pStyle w:val="zCode"/>
        <w:rPr>
          <w:noProof/>
          <w:lang w:val="en-US"/>
        </w:rPr>
      </w:pPr>
      <w:r w:rsidRPr="00692C1D">
        <w:rPr>
          <w:noProof/>
          <w:lang w:val="en-US"/>
        </w:rPr>
        <w:t xml:space="preserve">    }</w:t>
      </w:r>
    </w:p>
    <w:p w14:paraId="08860129" w14:textId="77777777" w:rsidR="00692C1D" w:rsidRPr="00692C1D" w:rsidRDefault="00692C1D" w:rsidP="00692C1D">
      <w:pPr>
        <w:pStyle w:val="zCode"/>
        <w:rPr>
          <w:noProof/>
          <w:lang w:val="en-US"/>
        </w:rPr>
      </w:pPr>
      <w:r w:rsidRPr="00692C1D">
        <w:rPr>
          <w:noProof/>
          <w:lang w:val="en-US"/>
        </w:rPr>
        <w:t xml:space="preserve">  });</w:t>
      </w:r>
    </w:p>
    <w:p w14:paraId="17E74927" w14:textId="77777777" w:rsidR="00692C1D" w:rsidRPr="00692C1D" w:rsidRDefault="00692C1D" w:rsidP="00692C1D">
      <w:pPr>
        <w:pStyle w:val="zCode"/>
        <w:rPr>
          <w:noProof/>
          <w:lang w:val="en-US"/>
        </w:rPr>
      </w:pPr>
      <w:r w:rsidRPr="00692C1D">
        <w:rPr>
          <w:noProof/>
          <w:lang w:val="en-US"/>
        </w:rPr>
        <w:t>}</w:t>
      </w:r>
    </w:p>
    <w:p w14:paraId="1EEE2D0B" w14:textId="77777777" w:rsidR="00692C1D" w:rsidRPr="00501AF0" w:rsidRDefault="00692C1D" w:rsidP="00692C1D">
      <w:pPr>
        <w:pStyle w:val="zCode"/>
        <w:rPr>
          <w:noProof/>
          <w:color w:val="538135" w:themeColor="accent6" w:themeShade="BF"/>
          <w:lang w:val="en-US"/>
        </w:rPr>
      </w:pPr>
    </w:p>
    <w:p w14:paraId="3242CA9A"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lastRenderedPageBreak/>
        <w:t>// Текст бичиж food_name-ээр хайх функц</w:t>
      </w:r>
    </w:p>
    <w:p w14:paraId="476333FC" w14:textId="77777777" w:rsidR="00692C1D" w:rsidRPr="00692C1D" w:rsidRDefault="00692C1D" w:rsidP="00692C1D">
      <w:pPr>
        <w:pStyle w:val="zCode"/>
        <w:rPr>
          <w:noProof/>
          <w:lang w:val="en-US"/>
        </w:rPr>
      </w:pPr>
      <w:r w:rsidRPr="00692C1D">
        <w:rPr>
          <w:noProof/>
          <w:lang w:val="en-US"/>
        </w:rPr>
        <w:t>function handleTextSearch() {</w:t>
      </w:r>
    </w:p>
    <w:p w14:paraId="43CE33AC" w14:textId="77777777" w:rsidR="00692C1D" w:rsidRPr="00692C1D" w:rsidRDefault="00692C1D" w:rsidP="00692C1D">
      <w:pPr>
        <w:pStyle w:val="zCode"/>
        <w:rPr>
          <w:noProof/>
          <w:lang w:val="en-US"/>
        </w:rPr>
      </w:pPr>
      <w:r w:rsidRPr="00692C1D">
        <w:rPr>
          <w:noProof/>
          <w:lang w:val="en-US"/>
        </w:rPr>
        <w:t xml:space="preserve">  clearCheckedFoodCodes();</w:t>
      </w:r>
      <w:r w:rsidRPr="00501AF0">
        <w:rPr>
          <w:noProof/>
          <w:color w:val="538135" w:themeColor="accent6" w:themeShade="BF"/>
          <w:lang w:val="en-US"/>
        </w:rPr>
        <w:t xml:space="preserve"> // Хүнсний жагсаалтаас сонгож хайх checkbox-уудыг бүгдийг нь uncheck болгов.</w:t>
      </w:r>
    </w:p>
    <w:p w14:paraId="58A12141" w14:textId="77777777" w:rsidR="00692C1D" w:rsidRPr="00692C1D" w:rsidRDefault="00692C1D" w:rsidP="00692C1D">
      <w:pPr>
        <w:pStyle w:val="zCode"/>
        <w:rPr>
          <w:noProof/>
          <w:lang w:val="en-US"/>
        </w:rPr>
      </w:pPr>
    </w:p>
    <w:p w14:paraId="3885974D" w14:textId="77777777" w:rsidR="00692C1D" w:rsidRPr="00692C1D" w:rsidRDefault="00692C1D" w:rsidP="00692C1D">
      <w:pPr>
        <w:pStyle w:val="zCode"/>
        <w:rPr>
          <w:noProof/>
          <w:lang w:val="en-US"/>
        </w:rPr>
      </w:pPr>
      <w:r w:rsidRPr="00692C1D">
        <w:rPr>
          <w:noProof/>
          <w:lang w:val="en-US"/>
        </w:rPr>
        <w:t xml:space="preserve">  const keyword = getSearchKeyword(); </w:t>
      </w:r>
      <w:r w:rsidRPr="00501AF0">
        <w:rPr>
          <w:noProof/>
          <w:color w:val="538135" w:themeColor="accent6" w:themeShade="BF"/>
          <w:lang w:val="en-US"/>
        </w:rPr>
        <w:t>// input-ээс хайх текстийг авна.</w:t>
      </w:r>
    </w:p>
    <w:p w14:paraId="780A32E5" w14:textId="77777777" w:rsidR="00692C1D" w:rsidRPr="00692C1D" w:rsidRDefault="00692C1D" w:rsidP="00692C1D">
      <w:pPr>
        <w:pStyle w:val="zCode"/>
        <w:rPr>
          <w:noProof/>
          <w:lang w:val="en-US"/>
        </w:rPr>
      </w:pPr>
    </w:p>
    <w:p w14:paraId="3A4F77CC"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 Хайх үг хоосон бол анхааруулах мессеж харуулна.</w:t>
      </w:r>
    </w:p>
    <w:p w14:paraId="15B3A9A6" w14:textId="77777777" w:rsidR="00692C1D" w:rsidRPr="00692C1D" w:rsidRDefault="00692C1D" w:rsidP="00692C1D">
      <w:pPr>
        <w:pStyle w:val="zCode"/>
        <w:rPr>
          <w:noProof/>
          <w:lang w:val="en-US"/>
        </w:rPr>
      </w:pPr>
      <w:r w:rsidRPr="00692C1D">
        <w:rPr>
          <w:noProof/>
          <w:lang w:val="en-US"/>
        </w:rPr>
        <w:t xml:space="preserve">  if (!keyword) {</w:t>
      </w:r>
    </w:p>
    <w:p w14:paraId="2880054C" w14:textId="77777777" w:rsidR="00692C1D" w:rsidRPr="00692C1D" w:rsidRDefault="00692C1D" w:rsidP="00692C1D">
      <w:pPr>
        <w:pStyle w:val="zCode"/>
        <w:rPr>
          <w:noProof/>
          <w:lang w:val="en-US"/>
        </w:rPr>
      </w:pPr>
      <w:r w:rsidRPr="00692C1D">
        <w:rPr>
          <w:noProof/>
          <w:lang w:val="en-US"/>
        </w:rPr>
        <w:t xml:space="preserve">    setResultHtml(renderNotification(t("notification.enterFoodName")));</w:t>
      </w:r>
    </w:p>
    <w:p w14:paraId="5257ECBB" w14:textId="77777777" w:rsidR="00692C1D" w:rsidRPr="00692C1D" w:rsidRDefault="00692C1D" w:rsidP="00692C1D">
      <w:pPr>
        <w:pStyle w:val="zCode"/>
        <w:rPr>
          <w:noProof/>
          <w:lang w:val="en-US"/>
        </w:rPr>
      </w:pPr>
      <w:r w:rsidRPr="00692C1D">
        <w:rPr>
          <w:noProof/>
          <w:lang w:val="en-US"/>
        </w:rPr>
        <w:t xml:space="preserve">    return;</w:t>
      </w:r>
    </w:p>
    <w:p w14:paraId="12219DA6" w14:textId="77777777" w:rsidR="00692C1D" w:rsidRPr="00692C1D" w:rsidRDefault="00692C1D" w:rsidP="00692C1D">
      <w:pPr>
        <w:pStyle w:val="zCode"/>
        <w:rPr>
          <w:noProof/>
          <w:lang w:val="en-US"/>
        </w:rPr>
      </w:pPr>
      <w:r w:rsidRPr="00692C1D">
        <w:rPr>
          <w:noProof/>
          <w:lang w:val="en-US"/>
        </w:rPr>
        <w:t xml:space="preserve">  }</w:t>
      </w:r>
    </w:p>
    <w:p w14:paraId="2EA9A95F" w14:textId="77777777" w:rsidR="00692C1D" w:rsidRPr="00692C1D" w:rsidRDefault="00692C1D" w:rsidP="00692C1D">
      <w:pPr>
        <w:pStyle w:val="zCode"/>
        <w:rPr>
          <w:noProof/>
          <w:lang w:val="en-US"/>
        </w:rPr>
      </w:pPr>
      <w:r w:rsidRPr="00692C1D">
        <w:rPr>
          <w:noProof/>
          <w:lang w:val="en-US"/>
        </w:rPr>
        <w:t xml:space="preserve">  renderCurrentResults();</w:t>
      </w:r>
    </w:p>
    <w:p w14:paraId="3DD3609A" w14:textId="77777777" w:rsidR="00692C1D" w:rsidRPr="00692C1D" w:rsidRDefault="00692C1D" w:rsidP="00692C1D">
      <w:pPr>
        <w:pStyle w:val="zCode"/>
        <w:rPr>
          <w:noProof/>
          <w:lang w:val="en-US"/>
        </w:rPr>
      </w:pPr>
      <w:r w:rsidRPr="00692C1D">
        <w:rPr>
          <w:noProof/>
          <w:lang w:val="en-US"/>
        </w:rPr>
        <w:t>}</w:t>
      </w:r>
    </w:p>
    <w:p w14:paraId="712DCB89" w14:textId="77777777" w:rsidR="00692C1D" w:rsidRPr="00692C1D" w:rsidRDefault="00692C1D" w:rsidP="00692C1D">
      <w:pPr>
        <w:pStyle w:val="zCode"/>
        <w:rPr>
          <w:noProof/>
          <w:lang w:val="en-US"/>
        </w:rPr>
      </w:pPr>
    </w:p>
    <w:p w14:paraId="04E62D93"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Хүнсний жагсаалтаас сонгож food_code-оор хайх функц</w:t>
      </w:r>
    </w:p>
    <w:p w14:paraId="0D6F1BF9" w14:textId="77777777" w:rsidR="00692C1D" w:rsidRPr="00692C1D" w:rsidRDefault="00692C1D" w:rsidP="00692C1D">
      <w:pPr>
        <w:pStyle w:val="zCode"/>
        <w:rPr>
          <w:noProof/>
          <w:lang w:val="en-US"/>
        </w:rPr>
      </w:pPr>
      <w:r w:rsidRPr="00692C1D">
        <w:rPr>
          <w:noProof/>
          <w:lang w:val="en-US"/>
        </w:rPr>
        <w:t>function handleFoodCodeSearch() {</w:t>
      </w:r>
    </w:p>
    <w:p w14:paraId="7A90E271" w14:textId="77777777" w:rsidR="00692C1D" w:rsidRPr="00692C1D" w:rsidRDefault="00692C1D" w:rsidP="00692C1D">
      <w:pPr>
        <w:pStyle w:val="zCode"/>
        <w:rPr>
          <w:noProof/>
          <w:lang w:val="en-US"/>
        </w:rPr>
      </w:pPr>
      <w:r w:rsidRPr="00692C1D">
        <w:rPr>
          <w:noProof/>
          <w:lang w:val="en-US"/>
        </w:rPr>
        <w:t xml:space="preserve">  const searchTxt = document.getElementById("searchTxt");</w:t>
      </w:r>
    </w:p>
    <w:p w14:paraId="234BF1BA" w14:textId="77777777" w:rsidR="00692C1D" w:rsidRPr="00692C1D" w:rsidRDefault="00692C1D" w:rsidP="00692C1D">
      <w:pPr>
        <w:pStyle w:val="zCode"/>
        <w:rPr>
          <w:noProof/>
          <w:lang w:val="en-US"/>
        </w:rPr>
      </w:pPr>
      <w:r w:rsidRPr="00692C1D">
        <w:rPr>
          <w:noProof/>
          <w:lang w:val="en-US"/>
        </w:rPr>
        <w:t xml:space="preserve">  if (searchTxt) {</w:t>
      </w:r>
    </w:p>
    <w:p w14:paraId="33853CF8" w14:textId="77777777" w:rsidR="00692C1D" w:rsidRPr="00692C1D" w:rsidRDefault="00692C1D" w:rsidP="00692C1D">
      <w:pPr>
        <w:pStyle w:val="zCode"/>
        <w:rPr>
          <w:noProof/>
          <w:lang w:val="en-US"/>
        </w:rPr>
      </w:pPr>
      <w:r w:rsidRPr="00692C1D">
        <w:rPr>
          <w:noProof/>
          <w:lang w:val="en-US"/>
        </w:rPr>
        <w:t xml:space="preserve">    searchTxt.value = "";</w:t>
      </w:r>
    </w:p>
    <w:p w14:paraId="1980CC1D" w14:textId="77777777" w:rsidR="00692C1D" w:rsidRPr="00692C1D" w:rsidRDefault="00692C1D" w:rsidP="00692C1D">
      <w:pPr>
        <w:pStyle w:val="zCode"/>
        <w:rPr>
          <w:noProof/>
          <w:lang w:val="en-US"/>
        </w:rPr>
      </w:pPr>
      <w:r w:rsidRPr="00692C1D">
        <w:rPr>
          <w:noProof/>
          <w:lang w:val="en-US"/>
        </w:rPr>
        <w:t xml:space="preserve">  }</w:t>
      </w:r>
    </w:p>
    <w:p w14:paraId="7D233C17" w14:textId="77777777" w:rsidR="00692C1D" w:rsidRPr="00692C1D" w:rsidRDefault="00692C1D" w:rsidP="00692C1D">
      <w:pPr>
        <w:pStyle w:val="zCode"/>
        <w:rPr>
          <w:noProof/>
          <w:lang w:val="en-US"/>
        </w:rPr>
      </w:pPr>
    </w:p>
    <w:p w14:paraId="4BC52A1A" w14:textId="77777777" w:rsidR="00692C1D" w:rsidRPr="00692C1D" w:rsidRDefault="00692C1D" w:rsidP="00692C1D">
      <w:pPr>
        <w:pStyle w:val="zCode"/>
        <w:rPr>
          <w:noProof/>
          <w:lang w:val="en-US"/>
        </w:rPr>
      </w:pPr>
      <w:r w:rsidRPr="00692C1D">
        <w:rPr>
          <w:noProof/>
          <w:lang w:val="en-US"/>
        </w:rPr>
        <w:t xml:space="preserve">  const selectedCodes = getSelectedFoodCodes();</w:t>
      </w:r>
    </w:p>
    <w:p w14:paraId="65ED0913" w14:textId="77777777" w:rsidR="00692C1D" w:rsidRPr="00692C1D" w:rsidRDefault="00692C1D" w:rsidP="00692C1D">
      <w:pPr>
        <w:pStyle w:val="zCode"/>
        <w:rPr>
          <w:noProof/>
          <w:lang w:val="en-US"/>
        </w:rPr>
      </w:pPr>
    </w:p>
    <w:p w14:paraId="518211BE" w14:textId="77777777" w:rsidR="00692C1D" w:rsidRPr="00692C1D" w:rsidRDefault="00692C1D" w:rsidP="00692C1D">
      <w:pPr>
        <w:pStyle w:val="zCode"/>
        <w:rPr>
          <w:noProof/>
          <w:lang w:val="en-US"/>
        </w:rPr>
      </w:pPr>
      <w:r w:rsidRPr="00692C1D">
        <w:rPr>
          <w:noProof/>
          <w:lang w:val="en-US"/>
        </w:rPr>
        <w:t xml:space="preserve">  if (!selectedCodes.length) {</w:t>
      </w:r>
    </w:p>
    <w:p w14:paraId="05EF78D3" w14:textId="77777777" w:rsidR="00692C1D" w:rsidRPr="00692C1D" w:rsidRDefault="00692C1D" w:rsidP="00692C1D">
      <w:pPr>
        <w:pStyle w:val="zCode"/>
        <w:rPr>
          <w:noProof/>
          <w:lang w:val="en-US"/>
        </w:rPr>
      </w:pPr>
      <w:r w:rsidRPr="00692C1D">
        <w:rPr>
          <w:noProof/>
          <w:lang w:val="en-US"/>
        </w:rPr>
        <w:t xml:space="preserve">    setResultHtml(renderDefaultTables(nutritionData));</w:t>
      </w:r>
    </w:p>
    <w:p w14:paraId="4EFADF1D" w14:textId="77777777" w:rsidR="00692C1D" w:rsidRPr="00692C1D" w:rsidRDefault="00692C1D" w:rsidP="00692C1D">
      <w:pPr>
        <w:pStyle w:val="zCode"/>
        <w:rPr>
          <w:noProof/>
          <w:lang w:val="en-US"/>
        </w:rPr>
      </w:pPr>
      <w:r w:rsidRPr="00692C1D">
        <w:rPr>
          <w:noProof/>
          <w:lang w:val="en-US"/>
        </w:rPr>
        <w:t xml:space="preserve">    return;</w:t>
      </w:r>
    </w:p>
    <w:p w14:paraId="094E38AD" w14:textId="77777777" w:rsidR="00692C1D" w:rsidRPr="00692C1D" w:rsidRDefault="00692C1D" w:rsidP="00692C1D">
      <w:pPr>
        <w:pStyle w:val="zCode"/>
        <w:rPr>
          <w:noProof/>
          <w:lang w:val="en-US"/>
        </w:rPr>
      </w:pPr>
      <w:r w:rsidRPr="00692C1D">
        <w:rPr>
          <w:noProof/>
          <w:lang w:val="en-US"/>
        </w:rPr>
        <w:t xml:space="preserve">  }</w:t>
      </w:r>
    </w:p>
    <w:p w14:paraId="18E0EFDC" w14:textId="77777777" w:rsidR="00692C1D" w:rsidRPr="00692C1D" w:rsidRDefault="00692C1D" w:rsidP="00692C1D">
      <w:pPr>
        <w:pStyle w:val="zCode"/>
        <w:rPr>
          <w:noProof/>
          <w:lang w:val="en-US"/>
        </w:rPr>
      </w:pPr>
    </w:p>
    <w:p w14:paraId="085E8871" w14:textId="77777777" w:rsidR="00692C1D" w:rsidRPr="00692C1D" w:rsidRDefault="00692C1D" w:rsidP="00692C1D">
      <w:pPr>
        <w:pStyle w:val="zCode"/>
        <w:rPr>
          <w:noProof/>
          <w:lang w:val="en-US"/>
        </w:rPr>
      </w:pPr>
      <w:r w:rsidRPr="00692C1D">
        <w:rPr>
          <w:noProof/>
          <w:lang w:val="en-US"/>
        </w:rPr>
        <w:t xml:space="preserve">  renderCurrentResults();</w:t>
      </w:r>
    </w:p>
    <w:p w14:paraId="2DA50F66" w14:textId="77777777" w:rsidR="00692C1D" w:rsidRPr="00692C1D" w:rsidRDefault="00692C1D" w:rsidP="00692C1D">
      <w:pPr>
        <w:pStyle w:val="zCode"/>
        <w:rPr>
          <w:noProof/>
          <w:lang w:val="en-US"/>
        </w:rPr>
      </w:pPr>
      <w:r w:rsidRPr="00692C1D">
        <w:rPr>
          <w:noProof/>
          <w:lang w:val="en-US"/>
        </w:rPr>
        <w:t>}</w:t>
      </w:r>
    </w:p>
    <w:p w14:paraId="304C864F" w14:textId="77777777" w:rsidR="00692C1D" w:rsidRPr="00692C1D" w:rsidRDefault="00692C1D" w:rsidP="00692C1D">
      <w:pPr>
        <w:pStyle w:val="zCode"/>
        <w:rPr>
          <w:noProof/>
          <w:lang w:val="en-US"/>
        </w:rPr>
      </w:pPr>
    </w:p>
    <w:p w14:paraId="02C95EC4" w14:textId="77777777" w:rsidR="00692C1D" w:rsidRPr="00692C1D" w:rsidRDefault="00692C1D" w:rsidP="00692C1D">
      <w:pPr>
        <w:pStyle w:val="zCode"/>
        <w:rPr>
          <w:noProof/>
          <w:lang w:val="en-US"/>
        </w:rPr>
      </w:pPr>
      <w:r w:rsidRPr="00692C1D">
        <w:rPr>
          <w:noProof/>
          <w:lang w:val="en-US"/>
        </w:rPr>
        <w:t>function rerenderCurrentSelection() {</w:t>
      </w:r>
    </w:p>
    <w:p w14:paraId="0245456C" w14:textId="77777777" w:rsidR="00692C1D" w:rsidRPr="00692C1D" w:rsidRDefault="00692C1D" w:rsidP="00692C1D">
      <w:pPr>
        <w:pStyle w:val="zCode"/>
        <w:rPr>
          <w:noProof/>
          <w:lang w:val="en-US"/>
        </w:rPr>
      </w:pPr>
      <w:r w:rsidRPr="00692C1D">
        <w:rPr>
          <w:noProof/>
          <w:lang w:val="en-US"/>
        </w:rPr>
        <w:t xml:space="preserve">  renderCurrentResults();</w:t>
      </w:r>
    </w:p>
    <w:p w14:paraId="3684E6E7" w14:textId="77777777" w:rsidR="00692C1D" w:rsidRPr="00692C1D" w:rsidRDefault="00692C1D" w:rsidP="00692C1D">
      <w:pPr>
        <w:pStyle w:val="zCode"/>
        <w:rPr>
          <w:noProof/>
          <w:lang w:val="en-US"/>
        </w:rPr>
      </w:pPr>
      <w:r w:rsidRPr="00692C1D">
        <w:rPr>
          <w:noProof/>
          <w:lang w:val="en-US"/>
        </w:rPr>
        <w:t>}</w:t>
      </w:r>
    </w:p>
    <w:p w14:paraId="239AEBE7" w14:textId="77777777" w:rsidR="00692C1D" w:rsidRPr="00692C1D" w:rsidRDefault="00692C1D" w:rsidP="00692C1D">
      <w:pPr>
        <w:pStyle w:val="zCode"/>
        <w:rPr>
          <w:noProof/>
          <w:lang w:val="en-US"/>
        </w:rPr>
      </w:pPr>
    </w:p>
    <w:p w14:paraId="0958D3C3"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Хүнсний жагсаалтаас сонгосон checkbox-уудын food_code болон input-ээс авсан keyword хоёроор nutritionData-ыг шүүж харуулна. Хэрэв хоёулаа хоосон бол эхний 4 элементийг харуулна.</w:t>
      </w:r>
    </w:p>
    <w:p w14:paraId="2FC0A753" w14:textId="77777777" w:rsidR="00692C1D" w:rsidRPr="00692C1D" w:rsidRDefault="00692C1D" w:rsidP="00692C1D">
      <w:pPr>
        <w:pStyle w:val="zCode"/>
        <w:rPr>
          <w:noProof/>
          <w:lang w:val="en-US"/>
        </w:rPr>
      </w:pPr>
      <w:r w:rsidRPr="00692C1D">
        <w:rPr>
          <w:noProof/>
          <w:lang w:val="en-US"/>
        </w:rPr>
        <w:t>function renderCurrentResults() {</w:t>
      </w:r>
    </w:p>
    <w:p w14:paraId="0CDFD992" w14:textId="77777777" w:rsidR="00692C1D" w:rsidRPr="00692C1D" w:rsidRDefault="00692C1D" w:rsidP="00692C1D">
      <w:pPr>
        <w:pStyle w:val="zCode"/>
        <w:rPr>
          <w:noProof/>
          <w:lang w:val="en-US"/>
        </w:rPr>
      </w:pPr>
      <w:r w:rsidRPr="00692C1D">
        <w:rPr>
          <w:noProof/>
          <w:lang w:val="en-US"/>
        </w:rPr>
        <w:t xml:space="preserve">  const matched = getMatchedItems();</w:t>
      </w:r>
    </w:p>
    <w:p w14:paraId="02AA7548" w14:textId="77777777" w:rsidR="00692C1D" w:rsidRPr="00692C1D" w:rsidRDefault="00692C1D" w:rsidP="00692C1D">
      <w:pPr>
        <w:pStyle w:val="zCode"/>
        <w:rPr>
          <w:noProof/>
          <w:lang w:val="en-US"/>
        </w:rPr>
      </w:pPr>
      <w:r w:rsidRPr="00692C1D">
        <w:rPr>
          <w:noProof/>
          <w:lang w:val="en-US"/>
        </w:rPr>
        <w:t xml:space="preserve">  const selectedTypes = getSelectedNutritionTypes();</w:t>
      </w:r>
    </w:p>
    <w:p w14:paraId="60620A52" w14:textId="77777777" w:rsidR="00692C1D" w:rsidRPr="00692C1D" w:rsidRDefault="00692C1D" w:rsidP="00692C1D">
      <w:pPr>
        <w:pStyle w:val="zCode"/>
        <w:rPr>
          <w:noProof/>
          <w:lang w:val="en-US"/>
        </w:rPr>
      </w:pPr>
      <w:r w:rsidRPr="00692C1D">
        <w:rPr>
          <w:noProof/>
          <w:lang w:val="en-US"/>
        </w:rPr>
        <w:t xml:space="preserve">  setResultHtml(renderNutritionTables(matched, selectedTypes));</w:t>
      </w:r>
    </w:p>
    <w:p w14:paraId="2C32CA5A" w14:textId="77777777" w:rsidR="00692C1D" w:rsidRPr="00692C1D" w:rsidRDefault="00692C1D" w:rsidP="00692C1D">
      <w:pPr>
        <w:pStyle w:val="zCode"/>
        <w:rPr>
          <w:noProof/>
          <w:lang w:val="en-US"/>
        </w:rPr>
      </w:pPr>
      <w:r w:rsidRPr="00692C1D">
        <w:rPr>
          <w:noProof/>
          <w:lang w:val="en-US"/>
        </w:rPr>
        <w:t>}</w:t>
      </w:r>
    </w:p>
    <w:p w14:paraId="3389B204" w14:textId="77777777" w:rsidR="00692C1D" w:rsidRPr="00692C1D" w:rsidRDefault="00692C1D" w:rsidP="00692C1D">
      <w:pPr>
        <w:pStyle w:val="zCode"/>
        <w:rPr>
          <w:noProof/>
          <w:lang w:val="en-US"/>
        </w:rPr>
      </w:pPr>
    </w:p>
    <w:p w14:paraId="447F1CB1"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Хүнсний жагсаалтаас сонгосон checkbox-уудын food_code болон input-ээс авсан keyword хоёроор nutritionData-ыг шүүж харуулна. Хэрэв хоёулаа хоосон бол эхний 4 элементийг харуулна.</w:t>
      </w:r>
    </w:p>
    <w:p w14:paraId="5B7C98F4" w14:textId="77777777" w:rsidR="00692C1D" w:rsidRPr="00692C1D" w:rsidRDefault="00692C1D" w:rsidP="00692C1D">
      <w:pPr>
        <w:pStyle w:val="zCode"/>
        <w:rPr>
          <w:noProof/>
          <w:lang w:val="en-US"/>
        </w:rPr>
      </w:pPr>
      <w:r w:rsidRPr="00692C1D">
        <w:rPr>
          <w:noProof/>
          <w:lang w:val="en-US"/>
        </w:rPr>
        <w:t xml:space="preserve">function </w:t>
      </w:r>
      <w:r w:rsidRPr="00501AF0">
        <w:rPr>
          <w:noProof/>
          <w:highlight w:val="yellow"/>
          <w:lang w:val="en-US"/>
        </w:rPr>
        <w:t>getMatchedItems</w:t>
      </w:r>
      <w:r w:rsidRPr="00692C1D">
        <w:rPr>
          <w:noProof/>
          <w:lang w:val="en-US"/>
        </w:rPr>
        <w:t>() {</w:t>
      </w:r>
    </w:p>
    <w:p w14:paraId="56049CA2" w14:textId="77777777" w:rsidR="00692C1D" w:rsidRPr="00692C1D" w:rsidRDefault="00692C1D" w:rsidP="00692C1D">
      <w:pPr>
        <w:pStyle w:val="zCode"/>
        <w:rPr>
          <w:noProof/>
          <w:lang w:val="en-US"/>
        </w:rPr>
      </w:pPr>
      <w:r w:rsidRPr="00692C1D">
        <w:rPr>
          <w:noProof/>
          <w:lang w:val="en-US"/>
        </w:rPr>
        <w:t xml:space="preserve">  const selectedCodes = getSelectedFoodCodes();</w:t>
      </w:r>
    </w:p>
    <w:p w14:paraId="09F9E472" w14:textId="77777777" w:rsidR="00692C1D" w:rsidRPr="00692C1D" w:rsidRDefault="00692C1D" w:rsidP="00692C1D">
      <w:pPr>
        <w:pStyle w:val="zCode"/>
        <w:rPr>
          <w:noProof/>
          <w:lang w:val="en-US"/>
        </w:rPr>
      </w:pPr>
      <w:r w:rsidRPr="00692C1D">
        <w:rPr>
          <w:noProof/>
          <w:lang w:val="en-US"/>
        </w:rPr>
        <w:t xml:space="preserve">  const keyword = getSearchKeyword();</w:t>
      </w:r>
    </w:p>
    <w:p w14:paraId="52BDAAFA" w14:textId="77777777" w:rsidR="00692C1D" w:rsidRPr="00692C1D" w:rsidRDefault="00692C1D" w:rsidP="00692C1D">
      <w:pPr>
        <w:pStyle w:val="zCode"/>
        <w:rPr>
          <w:noProof/>
          <w:lang w:val="en-US"/>
        </w:rPr>
      </w:pPr>
    </w:p>
    <w:p w14:paraId="51551030" w14:textId="77777777" w:rsidR="00692C1D" w:rsidRPr="00692C1D" w:rsidRDefault="00692C1D" w:rsidP="00692C1D">
      <w:pPr>
        <w:pStyle w:val="zCode"/>
        <w:rPr>
          <w:noProof/>
          <w:lang w:val="en-US"/>
        </w:rPr>
      </w:pPr>
      <w:r w:rsidRPr="00692C1D">
        <w:rPr>
          <w:noProof/>
          <w:lang w:val="en-US"/>
        </w:rPr>
        <w:t xml:space="preserve">  if (selectedCodes.length) {</w:t>
      </w:r>
    </w:p>
    <w:p w14:paraId="475AD356" w14:textId="77777777" w:rsidR="00692C1D" w:rsidRPr="00692C1D" w:rsidRDefault="00692C1D" w:rsidP="00692C1D">
      <w:pPr>
        <w:pStyle w:val="zCode"/>
        <w:rPr>
          <w:noProof/>
          <w:lang w:val="en-US"/>
        </w:rPr>
      </w:pPr>
      <w:r w:rsidRPr="00692C1D">
        <w:rPr>
          <w:noProof/>
          <w:lang w:val="en-US"/>
        </w:rPr>
        <w:t xml:space="preserve">    return nutritionData.filter((item) =&gt; selectedCodes.includes(item.food_code));</w:t>
      </w:r>
    </w:p>
    <w:p w14:paraId="026A522D" w14:textId="77777777" w:rsidR="00692C1D" w:rsidRPr="00692C1D" w:rsidRDefault="00692C1D" w:rsidP="00692C1D">
      <w:pPr>
        <w:pStyle w:val="zCode"/>
        <w:rPr>
          <w:noProof/>
          <w:lang w:val="en-US"/>
        </w:rPr>
      </w:pPr>
      <w:r w:rsidRPr="00692C1D">
        <w:rPr>
          <w:noProof/>
          <w:lang w:val="en-US"/>
        </w:rPr>
        <w:t xml:space="preserve">  }</w:t>
      </w:r>
    </w:p>
    <w:p w14:paraId="43DF4A36" w14:textId="77777777" w:rsidR="00692C1D" w:rsidRPr="00692C1D" w:rsidRDefault="00692C1D" w:rsidP="00692C1D">
      <w:pPr>
        <w:pStyle w:val="zCode"/>
        <w:rPr>
          <w:noProof/>
          <w:lang w:val="en-US"/>
        </w:rPr>
      </w:pPr>
    </w:p>
    <w:p w14:paraId="682EC67E" w14:textId="77777777" w:rsidR="00692C1D" w:rsidRPr="00692C1D" w:rsidRDefault="00692C1D" w:rsidP="00692C1D">
      <w:pPr>
        <w:pStyle w:val="zCode"/>
        <w:rPr>
          <w:noProof/>
          <w:lang w:val="en-US"/>
        </w:rPr>
      </w:pPr>
      <w:r w:rsidRPr="00692C1D">
        <w:rPr>
          <w:noProof/>
          <w:lang w:val="en-US"/>
        </w:rPr>
        <w:t xml:space="preserve">  if (keyword) {</w:t>
      </w:r>
    </w:p>
    <w:p w14:paraId="6581CE8D" w14:textId="77777777" w:rsidR="00692C1D" w:rsidRPr="00692C1D" w:rsidRDefault="00692C1D" w:rsidP="00692C1D">
      <w:pPr>
        <w:pStyle w:val="zCode"/>
        <w:rPr>
          <w:noProof/>
          <w:lang w:val="en-US"/>
        </w:rPr>
      </w:pPr>
      <w:r w:rsidRPr="00501AF0">
        <w:rPr>
          <w:noProof/>
          <w:color w:val="538135" w:themeColor="accent6" w:themeShade="BF"/>
          <w:lang w:val="en-US"/>
        </w:rPr>
        <w:t xml:space="preserve">    // 2-оос бага тэмдэгт бол хайхгүй</w:t>
      </w:r>
    </w:p>
    <w:p w14:paraId="3FDDDDF3" w14:textId="77777777" w:rsidR="00692C1D" w:rsidRPr="00692C1D" w:rsidRDefault="00692C1D" w:rsidP="00692C1D">
      <w:pPr>
        <w:pStyle w:val="zCode"/>
        <w:rPr>
          <w:noProof/>
          <w:lang w:val="en-US"/>
        </w:rPr>
      </w:pPr>
      <w:r w:rsidRPr="00692C1D">
        <w:rPr>
          <w:noProof/>
          <w:lang w:val="en-US"/>
        </w:rPr>
        <w:t xml:space="preserve">    if (keyword.length &lt; 2) {</w:t>
      </w:r>
    </w:p>
    <w:p w14:paraId="3D988E3E" w14:textId="77777777" w:rsidR="00692C1D" w:rsidRPr="00692C1D" w:rsidRDefault="00692C1D" w:rsidP="00692C1D">
      <w:pPr>
        <w:pStyle w:val="zCode"/>
        <w:rPr>
          <w:noProof/>
          <w:lang w:val="en-US"/>
        </w:rPr>
      </w:pPr>
      <w:r w:rsidRPr="00692C1D">
        <w:rPr>
          <w:noProof/>
          <w:lang w:val="en-US"/>
        </w:rPr>
        <w:t xml:space="preserve">      return [];</w:t>
      </w:r>
    </w:p>
    <w:p w14:paraId="2095A7A2" w14:textId="77777777" w:rsidR="00692C1D" w:rsidRPr="00692C1D" w:rsidRDefault="00692C1D" w:rsidP="00692C1D">
      <w:pPr>
        <w:pStyle w:val="zCode"/>
        <w:rPr>
          <w:noProof/>
          <w:lang w:val="en-US"/>
        </w:rPr>
      </w:pPr>
      <w:r w:rsidRPr="00692C1D">
        <w:rPr>
          <w:noProof/>
          <w:lang w:val="en-US"/>
        </w:rPr>
        <w:t xml:space="preserve">    }</w:t>
      </w:r>
    </w:p>
    <w:p w14:paraId="284CB3CA" w14:textId="77777777" w:rsidR="00692C1D" w:rsidRPr="00692C1D" w:rsidRDefault="00692C1D" w:rsidP="00692C1D">
      <w:pPr>
        <w:pStyle w:val="zCode"/>
        <w:rPr>
          <w:noProof/>
          <w:lang w:val="en-US"/>
        </w:rPr>
      </w:pPr>
    </w:p>
    <w:p w14:paraId="219A203B" w14:textId="77777777" w:rsidR="00692C1D" w:rsidRPr="00692C1D" w:rsidRDefault="00692C1D" w:rsidP="00692C1D">
      <w:pPr>
        <w:pStyle w:val="zCode"/>
        <w:rPr>
          <w:noProof/>
          <w:lang w:val="en-US"/>
        </w:rPr>
      </w:pPr>
      <w:r w:rsidRPr="00692C1D">
        <w:rPr>
          <w:noProof/>
          <w:lang w:val="en-US"/>
        </w:rPr>
        <w:t xml:space="preserve">    return nutritionData.filter((item) =&gt; {</w:t>
      </w:r>
    </w:p>
    <w:p w14:paraId="30D334BA" w14:textId="77777777" w:rsidR="00692C1D" w:rsidRPr="00692C1D" w:rsidRDefault="00692C1D" w:rsidP="00692C1D">
      <w:pPr>
        <w:pStyle w:val="zCode"/>
        <w:rPr>
          <w:noProof/>
          <w:lang w:val="en-US"/>
        </w:rPr>
      </w:pPr>
      <w:r w:rsidRPr="00692C1D">
        <w:rPr>
          <w:noProof/>
          <w:lang w:val="en-US"/>
        </w:rPr>
        <w:t xml:space="preserve">      const foodName = getLocalizedValue(item.food_name).toLowerCase();</w:t>
      </w:r>
    </w:p>
    <w:p w14:paraId="319A8D60" w14:textId="77777777" w:rsidR="00692C1D" w:rsidRPr="00692C1D" w:rsidRDefault="00692C1D" w:rsidP="00692C1D">
      <w:pPr>
        <w:pStyle w:val="zCode"/>
        <w:rPr>
          <w:noProof/>
          <w:lang w:val="en-US"/>
        </w:rPr>
      </w:pPr>
    </w:p>
    <w:p w14:paraId="112E727F"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xml:space="preserve">      // Үгээр хайх</w:t>
      </w:r>
    </w:p>
    <w:p w14:paraId="3DEB24B7" w14:textId="77777777" w:rsidR="00692C1D" w:rsidRPr="00692C1D" w:rsidRDefault="00692C1D" w:rsidP="00692C1D">
      <w:pPr>
        <w:pStyle w:val="zCode"/>
        <w:rPr>
          <w:noProof/>
          <w:lang w:val="en-US"/>
        </w:rPr>
      </w:pPr>
      <w:r w:rsidRPr="00692C1D">
        <w:rPr>
          <w:noProof/>
          <w:lang w:val="en-US"/>
        </w:rPr>
        <w:t xml:space="preserve">      const words = foodName.split(/\s+/);</w:t>
      </w:r>
    </w:p>
    <w:p w14:paraId="00EC4B43" w14:textId="77777777" w:rsidR="00692C1D" w:rsidRPr="00692C1D" w:rsidRDefault="00692C1D" w:rsidP="00692C1D">
      <w:pPr>
        <w:pStyle w:val="zCode"/>
        <w:rPr>
          <w:noProof/>
          <w:lang w:val="en-US"/>
        </w:rPr>
      </w:pPr>
    </w:p>
    <w:p w14:paraId="04100776" w14:textId="77777777" w:rsidR="00692C1D" w:rsidRPr="00692C1D" w:rsidRDefault="00692C1D" w:rsidP="00692C1D">
      <w:pPr>
        <w:pStyle w:val="zCode"/>
        <w:rPr>
          <w:noProof/>
          <w:lang w:val="en-US"/>
        </w:rPr>
      </w:pPr>
      <w:r w:rsidRPr="00692C1D">
        <w:rPr>
          <w:noProof/>
          <w:lang w:val="en-US"/>
        </w:rPr>
        <w:t xml:space="preserve">      return words.some((word) =&gt; word.startsWith(keyword));</w:t>
      </w:r>
    </w:p>
    <w:p w14:paraId="75FADD3B" w14:textId="77777777" w:rsidR="00692C1D" w:rsidRPr="00692C1D" w:rsidRDefault="00692C1D" w:rsidP="00692C1D">
      <w:pPr>
        <w:pStyle w:val="zCode"/>
        <w:rPr>
          <w:noProof/>
          <w:lang w:val="en-US"/>
        </w:rPr>
      </w:pPr>
      <w:r w:rsidRPr="00692C1D">
        <w:rPr>
          <w:noProof/>
          <w:lang w:val="en-US"/>
        </w:rPr>
        <w:t xml:space="preserve">    });</w:t>
      </w:r>
    </w:p>
    <w:p w14:paraId="340621F2" w14:textId="77777777" w:rsidR="00692C1D" w:rsidRPr="00692C1D" w:rsidRDefault="00692C1D" w:rsidP="00692C1D">
      <w:pPr>
        <w:pStyle w:val="zCode"/>
        <w:rPr>
          <w:noProof/>
          <w:lang w:val="en-US"/>
        </w:rPr>
      </w:pPr>
      <w:r w:rsidRPr="00692C1D">
        <w:rPr>
          <w:noProof/>
          <w:lang w:val="en-US"/>
        </w:rPr>
        <w:t xml:space="preserve">  }</w:t>
      </w:r>
    </w:p>
    <w:p w14:paraId="6A50FEBA" w14:textId="77777777" w:rsidR="00692C1D" w:rsidRPr="00692C1D" w:rsidRDefault="00692C1D" w:rsidP="00692C1D">
      <w:pPr>
        <w:pStyle w:val="zCode"/>
        <w:rPr>
          <w:noProof/>
          <w:lang w:val="en-US"/>
        </w:rPr>
      </w:pPr>
    </w:p>
    <w:p w14:paraId="40492027" w14:textId="77777777" w:rsidR="00692C1D" w:rsidRPr="00692C1D" w:rsidRDefault="00692C1D" w:rsidP="00692C1D">
      <w:pPr>
        <w:pStyle w:val="zCode"/>
        <w:rPr>
          <w:noProof/>
          <w:lang w:val="en-US"/>
        </w:rPr>
      </w:pPr>
      <w:r w:rsidRPr="00692C1D">
        <w:rPr>
          <w:noProof/>
          <w:lang w:val="en-US"/>
        </w:rPr>
        <w:t xml:space="preserve">  return nutritionData.slice(0, DEFAULT_ITEM_COUNT);</w:t>
      </w:r>
    </w:p>
    <w:p w14:paraId="5063584D" w14:textId="77777777" w:rsidR="00692C1D" w:rsidRPr="00692C1D" w:rsidRDefault="00692C1D" w:rsidP="00692C1D">
      <w:pPr>
        <w:pStyle w:val="zCode"/>
        <w:rPr>
          <w:noProof/>
          <w:lang w:val="en-US"/>
        </w:rPr>
      </w:pPr>
      <w:r w:rsidRPr="00692C1D">
        <w:rPr>
          <w:noProof/>
          <w:lang w:val="en-US"/>
        </w:rPr>
        <w:t>}</w:t>
      </w:r>
    </w:p>
    <w:p w14:paraId="0E3F5D8A" w14:textId="77777777" w:rsidR="00692C1D" w:rsidRPr="00692C1D" w:rsidRDefault="00692C1D" w:rsidP="00692C1D">
      <w:pPr>
        <w:pStyle w:val="zCode"/>
        <w:rPr>
          <w:noProof/>
          <w:lang w:val="en-US"/>
        </w:rPr>
      </w:pPr>
    </w:p>
    <w:p w14:paraId="2FF42943"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Хайх үгийг авна. Хэрэв хоосон бол "" гэж авна.</w:t>
      </w:r>
    </w:p>
    <w:p w14:paraId="44DFB6AC" w14:textId="77777777" w:rsidR="00692C1D" w:rsidRPr="00692C1D" w:rsidRDefault="00692C1D" w:rsidP="00692C1D">
      <w:pPr>
        <w:pStyle w:val="zCode"/>
        <w:rPr>
          <w:noProof/>
          <w:lang w:val="en-US"/>
        </w:rPr>
      </w:pPr>
      <w:r w:rsidRPr="00692C1D">
        <w:rPr>
          <w:noProof/>
          <w:lang w:val="en-US"/>
        </w:rPr>
        <w:t>function getSearchKeyword() {</w:t>
      </w:r>
    </w:p>
    <w:p w14:paraId="556FBB53" w14:textId="77777777" w:rsidR="00692C1D" w:rsidRPr="00692C1D" w:rsidRDefault="00692C1D" w:rsidP="00692C1D">
      <w:pPr>
        <w:pStyle w:val="zCode"/>
        <w:rPr>
          <w:noProof/>
          <w:lang w:val="en-US"/>
        </w:rPr>
      </w:pPr>
      <w:r w:rsidRPr="00692C1D">
        <w:rPr>
          <w:noProof/>
          <w:lang w:val="en-US"/>
        </w:rPr>
        <w:t xml:space="preserve">  return document.getElementById("searchTxt")?.value.trim().toLowerCase() || "";</w:t>
      </w:r>
    </w:p>
    <w:p w14:paraId="3A724CFF" w14:textId="77777777" w:rsidR="00692C1D" w:rsidRPr="00692C1D" w:rsidRDefault="00692C1D" w:rsidP="00692C1D">
      <w:pPr>
        <w:pStyle w:val="zCode"/>
        <w:rPr>
          <w:noProof/>
          <w:lang w:val="en-US"/>
        </w:rPr>
      </w:pPr>
      <w:r w:rsidRPr="00692C1D">
        <w:rPr>
          <w:noProof/>
          <w:lang w:val="en-US"/>
        </w:rPr>
        <w:t>}</w:t>
      </w:r>
    </w:p>
    <w:p w14:paraId="4E00B76A" w14:textId="77777777" w:rsidR="00692C1D" w:rsidRPr="00692C1D" w:rsidRDefault="00692C1D" w:rsidP="00692C1D">
      <w:pPr>
        <w:pStyle w:val="zCode"/>
        <w:rPr>
          <w:noProof/>
          <w:lang w:val="en-US"/>
        </w:rPr>
      </w:pPr>
    </w:p>
    <w:p w14:paraId="0C89431D" w14:textId="77777777" w:rsidR="00692C1D" w:rsidRPr="00501AF0" w:rsidRDefault="00692C1D" w:rsidP="00692C1D">
      <w:pPr>
        <w:pStyle w:val="zCode"/>
        <w:rPr>
          <w:noProof/>
          <w:color w:val="538135" w:themeColor="accent6" w:themeShade="BF"/>
          <w:sz w:val="16"/>
          <w:szCs w:val="16"/>
          <w:lang w:val="en-US"/>
        </w:rPr>
      </w:pPr>
      <w:r w:rsidRPr="00501AF0">
        <w:rPr>
          <w:noProof/>
          <w:color w:val="538135" w:themeColor="accent6" w:themeShade="BF"/>
          <w:sz w:val="16"/>
          <w:szCs w:val="16"/>
          <w:lang w:val="en-US"/>
        </w:rPr>
        <w:t>// Хүнсний жагсаалтаас сонгосон checkbox-уудын food_code утгуудыг массив хэлбэрээр авна. Жишээ нь: ["01_0106", "01_0107", ...]</w:t>
      </w:r>
    </w:p>
    <w:p w14:paraId="08E06EB4" w14:textId="77777777" w:rsidR="00692C1D" w:rsidRPr="00692C1D" w:rsidRDefault="00692C1D" w:rsidP="00692C1D">
      <w:pPr>
        <w:pStyle w:val="zCode"/>
        <w:rPr>
          <w:noProof/>
          <w:lang w:val="en-US"/>
        </w:rPr>
      </w:pPr>
      <w:r w:rsidRPr="00692C1D">
        <w:rPr>
          <w:noProof/>
          <w:lang w:val="en-US"/>
        </w:rPr>
        <w:t>function getSelectedFoodCodes() {</w:t>
      </w:r>
    </w:p>
    <w:p w14:paraId="2503A797" w14:textId="77777777" w:rsidR="00692C1D" w:rsidRPr="00692C1D" w:rsidRDefault="00692C1D" w:rsidP="00692C1D">
      <w:pPr>
        <w:pStyle w:val="zCode"/>
        <w:rPr>
          <w:noProof/>
          <w:lang w:val="en-US"/>
        </w:rPr>
      </w:pPr>
      <w:r w:rsidRPr="00692C1D">
        <w:rPr>
          <w:noProof/>
          <w:lang w:val="en-US"/>
        </w:rPr>
        <w:t xml:space="preserve">  return Array.from(document.querySelectorAll('input[name="foodcode"]:checked')).map((checkbox) =&gt; checkbox.value);</w:t>
      </w:r>
    </w:p>
    <w:p w14:paraId="1841082D" w14:textId="77777777" w:rsidR="00692C1D" w:rsidRPr="00692C1D" w:rsidRDefault="00692C1D" w:rsidP="00692C1D">
      <w:pPr>
        <w:pStyle w:val="zCode"/>
        <w:rPr>
          <w:noProof/>
          <w:lang w:val="en-US"/>
        </w:rPr>
      </w:pPr>
      <w:r w:rsidRPr="00692C1D">
        <w:rPr>
          <w:noProof/>
          <w:lang w:val="en-US"/>
        </w:rPr>
        <w:t>}</w:t>
      </w:r>
    </w:p>
    <w:p w14:paraId="11E3624B" w14:textId="77777777" w:rsidR="00692C1D" w:rsidRPr="00692C1D" w:rsidRDefault="00692C1D" w:rsidP="00692C1D">
      <w:pPr>
        <w:pStyle w:val="zCode"/>
        <w:rPr>
          <w:noProof/>
          <w:lang w:val="en-US"/>
        </w:rPr>
      </w:pPr>
    </w:p>
    <w:p w14:paraId="5B3E96B6" w14:textId="77777777" w:rsidR="00692C1D" w:rsidRPr="00501AF0" w:rsidRDefault="00692C1D" w:rsidP="00692C1D">
      <w:pPr>
        <w:pStyle w:val="zCode"/>
        <w:rPr>
          <w:noProof/>
          <w:color w:val="538135" w:themeColor="accent6" w:themeShade="BF"/>
          <w:sz w:val="16"/>
          <w:szCs w:val="16"/>
          <w:lang w:val="en-US"/>
        </w:rPr>
      </w:pPr>
      <w:r w:rsidRPr="00501AF0">
        <w:rPr>
          <w:noProof/>
          <w:color w:val="538135" w:themeColor="accent6" w:themeShade="BF"/>
          <w:sz w:val="16"/>
          <w:szCs w:val="16"/>
          <w:lang w:val="en-US"/>
        </w:rPr>
        <w:t>// nutrition category-ээс сонгосон бүх checkbox-уудын утгыг авна. Жишээ нь: proximates, minerals, vitamins гэх мэт.</w:t>
      </w:r>
    </w:p>
    <w:p w14:paraId="0B289831" w14:textId="77777777" w:rsidR="00692C1D" w:rsidRPr="00692C1D" w:rsidRDefault="00692C1D" w:rsidP="00692C1D">
      <w:pPr>
        <w:pStyle w:val="zCode"/>
        <w:rPr>
          <w:noProof/>
          <w:lang w:val="en-US"/>
        </w:rPr>
      </w:pPr>
      <w:r w:rsidRPr="00692C1D">
        <w:rPr>
          <w:noProof/>
          <w:lang w:val="en-US"/>
        </w:rPr>
        <w:t>function getSelectedNutritionTypes() {</w:t>
      </w:r>
    </w:p>
    <w:p w14:paraId="2F633BA3" w14:textId="77777777" w:rsidR="00692C1D" w:rsidRPr="00692C1D" w:rsidRDefault="00692C1D" w:rsidP="00692C1D">
      <w:pPr>
        <w:pStyle w:val="zCode"/>
        <w:rPr>
          <w:noProof/>
          <w:lang w:val="en-US"/>
        </w:rPr>
      </w:pPr>
      <w:r w:rsidRPr="00692C1D">
        <w:rPr>
          <w:noProof/>
          <w:lang w:val="en-US"/>
        </w:rPr>
        <w:t xml:space="preserve">  return Array.from(document.querySelectorAll('input[name="nutrition"]:checked')).map((checkbox) =&gt; checkbox.value);</w:t>
      </w:r>
    </w:p>
    <w:p w14:paraId="0CF399A9" w14:textId="77777777" w:rsidR="00692C1D" w:rsidRPr="00692C1D" w:rsidRDefault="00692C1D" w:rsidP="00692C1D">
      <w:pPr>
        <w:pStyle w:val="zCode"/>
        <w:rPr>
          <w:noProof/>
          <w:lang w:val="en-US"/>
        </w:rPr>
      </w:pPr>
      <w:r w:rsidRPr="00692C1D">
        <w:rPr>
          <w:noProof/>
          <w:lang w:val="en-US"/>
        </w:rPr>
        <w:t>}</w:t>
      </w:r>
    </w:p>
    <w:p w14:paraId="785A99C5" w14:textId="77777777" w:rsidR="00692C1D" w:rsidRPr="00692C1D" w:rsidRDefault="00692C1D" w:rsidP="00692C1D">
      <w:pPr>
        <w:pStyle w:val="zCode"/>
        <w:rPr>
          <w:noProof/>
          <w:lang w:val="en-US"/>
        </w:rPr>
      </w:pPr>
    </w:p>
    <w:p w14:paraId="46CA0F4E"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Хүнсний жагсаалтаас сонгож хайх checkbox-уудыг бүгдийг нь uncheck болгох функц.</w:t>
      </w:r>
    </w:p>
    <w:p w14:paraId="50B9FD2D" w14:textId="77777777" w:rsidR="00692C1D" w:rsidRPr="00692C1D" w:rsidRDefault="00692C1D" w:rsidP="00692C1D">
      <w:pPr>
        <w:pStyle w:val="zCode"/>
        <w:rPr>
          <w:noProof/>
          <w:lang w:val="en-US"/>
        </w:rPr>
      </w:pPr>
      <w:r w:rsidRPr="00692C1D">
        <w:rPr>
          <w:noProof/>
          <w:lang w:val="en-US"/>
        </w:rPr>
        <w:t>function clearCheckedFoodCodes() {</w:t>
      </w:r>
    </w:p>
    <w:p w14:paraId="0A327906" w14:textId="77777777" w:rsidR="00692C1D" w:rsidRPr="00692C1D" w:rsidRDefault="00692C1D" w:rsidP="00692C1D">
      <w:pPr>
        <w:pStyle w:val="zCode"/>
        <w:rPr>
          <w:noProof/>
          <w:lang w:val="en-US"/>
        </w:rPr>
      </w:pPr>
      <w:r w:rsidRPr="00692C1D">
        <w:rPr>
          <w:noProof/>
          <w:lang w:val="en-US"/>
        </w:rPr>
        <w:t xml:space="preserve">  document.querySelectorAll('input[name="foodcode"]:checked').forEach((checkbox) =&gt; {</w:t>
      </w:r>
    </w:p>
    <w:p w14:paraId="4D598E35" w14:textId="77777777" w:rsidR="00692C1D" w:rsidRPr="00692C1D" w:rsidRDefault="00692C1D" w:rsidP="00692C1D">
      <w:pPr>
        <w:pStyle w:val="zCode"/>
        <w:rPr>
          <w:noProof/>
          <w:lang w:val="en-US"/>
        </w:rPr>
      </w:pPr>
      <w:r w:rsidRPr="00692C1D">
        <w:rPr>
          <w:noProof/>
          <w:lang w:val="en-US"/>
        </w:rPr>
        <w:t xml:space="preserve">    checkbox.checked = false;</w:t>
      </w:r>
    </w:p>
    <w:p w14:paraId="7FB1557A" w14:textId="77777777" w:rsidR="00692C1D" w:rsidRPr="00692C1D" w:rsidRDefault="00692C1D" w:rsidP="00692C1D">
      <w:pPr>
        <w:pStyle w:val="zCode"/>
        <w:rPr>
          <w:noProof/>
          <w:lang w:val="en-US"/>
        </w:rPr>
      </w:pPr>
      <w:r w:rsidRPr="00692C1D">
        <w:rPr>
          <w:noProof/>
          <w:lang w:val="en-US"/>
        </w:rPr>
        <w:t xml:space="preserve">  });</w:t>
      </w:r>
    </w:p>
    <w:p w14:paraId="51291B6F" w14:textId="77777777" w:rsidR="00692C1D" w:rsidRPr="00692C1D" w:rsidRDefault="00692C1D" w:rsidP="00692C1D">
      <w:pPr>
        <w:pStyle w:val="zCode"/>
        <w:rPr>
          <w:noProof/>
          <w:lang w:val="en-US"/>
        </w:rPr>
      </w:pPr>
      <w:r w:rsidRPr="00692C1D">
        <w:rPr>
          <w:noProof/>
          <w:lang w:val="en-US"/>
        </w:rPr>
        <w:t>}</w:t>
      </w:r>
    </w:p>
    <w:p w14:paraId="310E63BE" w14:textId="77777777" w:rsidR="00692C1D" w:rsidRPr="00692C1D" w:rsidRDefault="00692C1D" w:rsidP="00692C1D">
      <w:pPr>
        <w:pStyle w:val="zCode"/>
        <w:rPr>
          <w:noProof/>
          <w:lang w:val="en-US"/>
        </w:rPr>
      </w:pPr>
    </w:p>
    <w:p w14:paraId="10153184" w14:textId="77777777" w:rsidR="00692C1D" w:rsidRPr="00501AF0" w:rsidRDefault="00692C1D" w:rsidP="00692C1D">
      <w:pPr>
        <w:pStyle w:val="zCode"/>
        <w:rPr>
          <w:noProof/>
          <w:color w:val="538135" w:themeColor="accent6" w:themeShade="BF"/>
          <w:lang w:val="en-US"/>
        </w:rPr>
      </w:pPr>
      <w:r w:rsidRPr="00501AF0">
        <w:rPr>
          <w:noProof/>
          <w:color w:val="538135" w:themeColor="accent6" w:themeShade="BF"/>
          <w:lang w:val="en-US"/>
        </w:rPr>
        <w:t>// // Үр дүн харуулах хэсэг рүү HTML-ийг гаргана.</w:t>
      </w:r>
    </w:p>
    <w:p w14:paraId="18193EFE" w14:textId="77777777" w:rsidR="00692C1D" w:rsidRPr="00692C1D" w:rsidRDefault="00692C1D" w:rsidP="00692C1D">
      <w:pPr>
        <w:pStyle w:val="zCode"/>
        <w:rPr>
          <w:noProof/>
          <w:lang w:val="en-US"/>
        </w:rPr>
      </w:pPr>
      <w:r w:rsidRPr="00692C1D">
        <w:rPr>
          <w:noProof/>
          <w:lang w:val="en-US"/>
        </w:rPr>
        <w:t>function setResultHtml(html) {</w:t>
      </w:r>
    </w:p>
    <w:p w14:paraId="1B9245EE" w14:textId="77777777" w:rsidR="00692C1D" w:rsidRPr="00692C1D" w:rsidRDefault="00692C1D" w:rsidP="00692C1D">
      <w:pPr>
        <w:pStyle w:val="zCode"/>
        <w:rPr>
          <w:noProof/>
          <w:lang w:val="en-US"/>
        </w:rPr>
      </w:pPr>
      <w:r w:rsidRPr="00692C1D">
        <w:rPr>
          <w:noProof/>
          <w:lang w:val="en-US"/>
        </w:rPr>
        <w:t xml:space="preserve">  const resultTbl = document.getElementById("resultTbl");</w:t>
      </w:r>
    </w:p>
    <w:p w14:paraId="55918304" w14:textId="77777777" w:rsidR="00692C1D" w:rsidRPr="00692C1D" w:rsidRDefault="00692C1D" w:rsidP="00692C1D">
      <w:pPr>
        <w:pStyle w:val="zCode"/>
        <w:rPr>
          <w:noProof/>
          <w:lang w:val="en-US"/>
        </w:rPr>
      </w:pPr>
      <w:r w:rsidRPr="00692C1D">
        <w:rPr>
          <w:noProof/>
          <w:lang w:val="en-US"/>
        </w:rPr>
        <w:t xml:space="preserve">  if (resultTbl) {</w:t>
      </w:r>
    </w:p>
    <w:p w14:paraId="4A5C1C33" w14:textId="77777777" w:rsidR="00692C1D" w:rsidRPr="00692C1D" w:rsidRDefault="00692C1D" w:rsidP="00692C1D">
      <w:pPr>
        <w:pStyle w:val="zCode"/>
        <w:rPr>
          <w:noProof/>
          <w:lang w:val="en-US"/>
        </w:rPr>
      </w:pPr>
      <w:r w:rsidRPr="00692C1D">
        <w:rPr>
          <w:noProof/>
          <w:lang w:val="en-US"/>
        </w:rPr>
        <w:t xml:space="preserve">    resultTbl.innerHTML = html;</w:t>
      </w:r>
    </w:p>
    <w:p w14:paraId="4AB2B202" w14:textId="77777777" w:rsidR="00692C1D" w:rsidRPr="00692C1D" w:rsidRDefault="00692C1D" w:rsidP="00692C1D">
      <w:pPr>
        <w:pStyle w:val="zCode"/>
        <w:rPr>
          <w:noProof/>
          <w:lang w:val="en-US"/>
        </w:rPr>
      </w:pPr>
      <w:r w:rsidRPr="00692C1D">
        <w:rPr>
          <w:noProof/>
          <w:lang w:val="en-US"/>
        </w:rPr>
        <w:t xml:space="preserve">  }</w:t>
      </w:r>
    </w:p>
    <w:p w14:paraId="4463DCA1" w14:textId="77777777" w:rsidR="00692C1D" w:rsidRPr="00692C1D" w:rsidRDefault="00692C1D" w:rsidP="00692C1D">
      <w:pPr>
        <w:pStyle w:val="zCode"/>
        <w:rPr>
          <w:noProof/>
          <w:lang w:val="en-US"/>
        </w:rPr>
      </w:pPr>
      <w:r w:rsidRPr="00692C1D">
        <w:rPr>
          <w:noProof/>
          <w:lang w:val="en-US"/>
        </w:rPr>
        <w:t>}</w:t>
      </w:r>
    </w:p>
    <w:p w14:paraId="4613E787" w14:textId="77777777" w:rsidR="00692C1D" w:rsidRPr="00692C1D" w:rsidRDefault="00692C1D" w:rsidP="00692C1D">
      <w:pPr>
        <w:pStyle w:val="zCode"/>
        <w:rPr>
          <w:noProof/>
          <w:lang w:val="en-US"/>
        </w:rPr>
      </w:pPr>
    </w:p>
    <w:p w14:paraId="04A5F41F" w14:textId="77777777" w:rsidR="00692C1D" w:rsidRPr="00501AF0" w:rsidRDefault="00692C1D" w:rsidP="00692C1D">
      <w:pPr>
        <w:pStyle w:val="zCode"/>
        <w:rPr>
          <w:noProof/>
          <w:color w:val="538135" w:themeColor="accent6" w:themeShade="BF"/>
          <w:sz w:val="16"/>
          <w:szCs w:val="16"/>
          <w:lang w:val="en-US"/>
        </w:rPr>
      </w:pPr>
      <w:r w:rsidRPr="00501AF0">
        <w:rPr>
          <w:noProof/>
          <w:color w:val="538135" w:themeColor="accent6" w:themeShade="BF"/>
          <w:sz w:val="16"/>
          <w:szCs w:val="16"/>
          <w:lang w:val="en-US"/>
        </w:rPr>
        <w:lastRenderedPageBreak/>
        <w:t>// Эхний 4 элементийг харуулж байна. DEFAULT_ITEM_COUNT = 4. DEFAULT_TYPES = ["proximates", "minerals", "vitamins"] гэсэн nutrition category-үүдийг харуулж байна.</w:t>
      </w:r>
    </w:p>
    <w:p w14:paraId="6D930713" w14:textId="77777777" w:rsidR="00692C1D" w:rsidRPr="00692C1D" w:rsidRDefault="00692C1D" w:rsidP="00692C1D">
      <w:pPr>
        <w:pStyle w:val="zCode"/>
        <w:rPr>
          <w:noProof/>
          <w:lang w:val="en-US"/>
        </w:rPr>
      </w:pPr>
      <w:r w:rsidRPr="00692C1D">
        <w:rPr>
          <w:noProof/>
          <w:lang w:val="en-US"/>
        </w:rPr>
        <w:t xml:space="preserve">export function </w:t>
      </w:r>
      <w:r w:rsidRPr="00501AF0">
        <w:rPr>
          <w:noProof/>
          <w:highlight w:val="yellow"/>
          <w:lang w:val="en-US"/>
        </w:rPr>
        <w:t>renderDefaultTables</w:t>
      </w:r>
      <w:r w:rsidRPr="00692C1D">
        <w:rPr>
          <w:noProof/>
          <w:lang w:val="en-US"/>
        </w:rPr>
        <w:t>(data) {</w:t>
      </w:r>
    </w:p>
    <w:p w14:paraId="3C835E7C" w14:textId="77777777" w:rsidR="00692C1D" w:rsidRPr="00692C1D" w:rsidRDefault="00692C1D" w:rsidP="00692C1D">
      <w:pPr>
        <w:pStyle w:val="zCode"/>
        <w:rPr>
          <w:noProof/>
          <w:lang w:val="en-US"/>
        </w:rPr>
      </w:pPr>
      <w:r w:rsidRPr="00692C1D">
        <w:rPr>
          <w:noProof/>
          <w:lang w:val="en-US"/>
        </w:rPr>
        <w:t xml:space="preserve">  const defaultItems = data.slice(0, DEFAULT_ITEM_COUNT);</w:t>
      </w:r>
    </w:p>
    <w:p w14:paraId="16CC9B2F" w14:textId="77777777" w:rsidR="00692C1D" w:rsidRPr="00692C1D" w:rsidRDefault="00692C1D" w:rsidP="00692C1D">
      <w:pPr>
        <w:pStyle w:val="zCode"/>
        <w:rPr>
          <w:noProof/>
          <w:lang w:val="en-US"/>
        </w:rPr>
      </w:pPr>
      <w:r w:rsidRPr="00692C1D">
        <w:rPr>
          <w:noProof/>
          <w:lang w:val="en-US"/>
        </w:rPr>
        <w:t xml:space="preserve">  return renderNutritionTables(defaultItems, DEFAULT_TYPES);</w:t>
      </w:r>
    </w:p>
    <w:p w14:paraId="426A0F46" w14:textId="77777777" w:rsidR="00692C1D" w:rsidRPr="00692C1D" w:rsidRDefault="00692C1D" w:rsidP="00692C1D">
      <w:pPr>
        <w:pStyle w:val="zCode"/>
        <w:rPr>
          <w:noProof/>
          <w:lang w:val="en-US"/>
        </w:rPr>
      </w:pPr>
      <w:r w:rsidRPr="00692C1D">
        <w:rPr>
          <w:noProof/>
          <w:lang w:val="en-US"/>
        </w:rPr>
        <w:t>}</w:t>
      </w:r>
    </w:p>
    <w:p w14:paraId="0E014C21" w14:textId="7BD921D1" w:rsidR="00EA791C" w:rsidRDefault="00EA791C" w:rsidP="00EA791C">
      <w:pPr>
        <w:pStyle w:val="C2nd"/>
        <w:rPr>
          <w:noProof/>
        </w:rPr>
      </w:pPr>
      <w:bookmarkStart w:id="110" w:name="_Toc231258346"/>
      <w:r>
        <w:rPr>
          <w:noProof/>
        </w:rPr>
        <w:t>src/js/</w:t>
      </w:r>
      <w:r w:rsidRPr="00683DA7">
        <w:rPr>
          <w:noProof/>
          <w:lang w:val="en-US"/>
        </w:rPr>
        <w:t>components/</w:t>
      </w:r>
      <w:r>
        <w:t>nutritionTables</w:t>
      </w:r>
      <w:r>
        <w:rPr>
          <w:noProof/>
        </w:rPr>
        <w:t>.js</w:t>
      </w:r>
      <w:bookmarkEnd w:id="110"/>
    </w:p>
    <w:p w14:paraId="009A3FB3" w14:textId="5825FDEC" w:rsidR="00B33081" w:rsidRDefault="00B33081" w:rsidP="00B33081">
      <w:pPr>
        <w:pStyle w:val="zCode"/>
      </w:pPr>
      <w:r>
        <w:rPr>
          <w:noProof/>
        </w:rPr>
        <w:drawing>
          <wp:inline distT="0" distB="0" distL="0" distR="0" wp14:anchorId="7779036E" wp14:editId="2B337922">
            <wp:extent cx="5939790" cy="2720139"/>
            <wp:effectExtent l="19050" t="19050" r="22860" b="23495"/>
            <wp:docPr id="1241736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0" cstate="print">
                      <a:extLst>
                        <a:ext uri="{28A0092B-C50C-407E-A947-70E740481C1C}">
                          <a14:useLocalDpi xmlns:a14="http://schemas.microsoft.com/office/drawing/2010/main" val="0"/>
                        </a:ext>
                      </a:extLst>
                    </a:blip>
                    <a:srcRect b="14360"/>
                    <a:stretch>
                      <a:fillRect/>
                    </a:stretch>
                  </pic:blipFill>
                  <pic:spPr bwMode="auto">
                    <a:xfrm>
                      <a:off x="0" y="0"/>
                      <a:ext cx="5939790" cy="2720139"/>
                    </a:xfrm>
                    <a:prstGeom prst="rect">
                      <a:avLst/>
                    </a:prstGeom>
                    <a:noFill/>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13BCA8" w14:textId="33F2812C" w:rsidR="00EA791C" w:rsidRPr="00692C1D" w:rsidRDefault="00EA791C" w:rsidP="00692C1D">
      <w:pPr>
        <w:pStyle w:val="zCode"/>
        <w:rPr>
          <w:noProof/>
          <w:lang w:val="en-US"/>
        </w:rPr>
      </w:pPr>
      <w:r>
        <w:rPr>
          <w:noProof/>
        </w:rPr>
        <w:drawing>
          <wp:inline distT="0" distB="0" distL="0" distR="0" wp14:anchorId="716A6939" wp14:editId="2C00C0D5">
            <wp:extent cx="5940425" cy="2474495"/>
            <wp:effectExtent l="0" t="0" r="3175" b="2540"/>
            <wp:docPr id="142130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01661" name=""/>
                    <pic:cNvPicPr/>
                  </pic:nvPicPr>
                  <pic:blipFill rotWithShape="1">
                    <a:blip r:embed="rId161"/>
                    <a:srcRect b="28169"/>
                    <a:stretch>
                      <a:fillRect/>
                    </a:stretch>
                  </pic:blipFill>
                  <pic:spPr bwMode="auto">
                    <a:xfrm>
                      <a:off x="0" y="0"/>
                      <a:ext cx="5940425" cy="2474495"/>
                    </a:xfrm>
                    <a:prstGeom prst="rect">
                      <a:avLst/>
                    </a:prstGeom>
                    <a:ln>
                      <a:noFill/>
                    </a:ln>
                    <a:extLst>
                      <a:ext uri="{53640926-AAD7-44D8-BBD7-CCE9431645EC}">
                        <a14:shadowObscured xmlns:a14="http://schemas.microsoft.com/office/drawing/2010/main"/>
                      </a:ext>
                    </a:extLst>
                  </pic:spPr>
                </pic:pic>
              </a:graphicData>
            </a:graphic>
          </wp:inline>
        </w:drawing>
      </w:r>
    </w:p>
    <w:p w14:paraId="42141DCC" w14:textId="77777777" w:rsidR="00EA791C" w:rsidRPr="00EA791C" w:rsidRDefault="00EA791C" w:rsidP="00EA791C">
      <w:pPr>
        <w:pStyle w:val="zCode"/>
        <w:rPr>
          <w:noProof/>
          <w:lang w:val="en-US"/>
        </w:rPr>
      </w:pPr>
      <w:r w:rsidRPr="00EA791C">
        <w:rPr>
          <w:noProof/>
          <w:lang w:val="en-US"/>
        </w:rPr>
        <w:t>import { titleFromKey, escapeHtml } from "../fn/format.js";</w:t>
      </w:r>
    </w:p>
    <w:p w14:paraId="18C7EFDB" w14:textId="77777777" w:rsidR="00EA791C" w:rsidRPr="00EA791C" w:rsidRDefault="00EA791C" w:rsidP="00EA791C">
      <w:pPr>
        <w:pStyle w:val="zCode"/>
        <w:rPr>
          <w:noProof/>
          <w:lang w:val="en-US"/>
        </w:rPr>
      </w:pPr>
      <w:r w:rsidRPr="00EA791C">
        <w:rPr>
          <w:noProof/>
          <w:lang w:val="en-US"/>
        </w:rPr>
        <w:t>import { renderTable } from "../layouts/tableLayout.js";</w:t>
      </w:r>
    </w:p>
    <w:p w14:paraId="494968BE" w14:textId="77777777" w:rsidR="00EA791C" w:rsidRPr="00EA791C" w:rsidRDefault="00EA791C" w:rsidP="00EA791C">
      <w:pPr>
        <w:pStyle w:val="zCode"/>
        <w:rPr>
          <w:noProof/>
          <w:lang w:val="en-US"/>
        </w:rPr>
      </w:pPr>
      <w:r w:rsidRPr="00EA791C">
        <w:rPr>
          <w:noProof/>
          <w:lang w:val="en-US"/>
        </w:rPr>
        <w:t>import { renderNotification } from "../layouts/notificationLayout.js";</w:t>
      </w:r>
    </w:p>
    <w:p w14:paraId="2044261B" w14:textId="77777777" w:rsidR="00EA791C" w:rsidRPr="00EA791C" w:rsidRDefault="00EA791C" w:rsidP="00EA791C">
      <w:pPr>
        <w:pStyle w:val="zCode"/>
        <w:rPr>
          <w:noProof/>
          <w:lang w:val="en-US"/>
        </w:rPr>
      </w:pPr>
      <w:r w:rsidRPr="00EA791C">
        <w:rPr>
          <w:noProof/>
          <w:lang w:val="en-US"/>
        </w:rPr>
        <w:t>import { getImagesByFoodCode } from "../services/imageService.js";</w:t>
      </w:r>
    </w:p>
    <w:p w14:paraId="71768E8E" w14:textId="77777777" w:rsidR="00EA791C" w:rsidRPr="00EA791C" w:rsidRDefault="00EA791C" w:rsidP="00EA791C">
      <w:pPr>
        <w:pStyle w:val="zCode"/>
        <w:rPr>
          <w:noProof/>
          <w:lang w:val="en-US"/>
        </w:rPr>
      </w:pPr>
      <w:r w:rsidRPr="00EA791C">
        <w:rPr>
          <w:noProof/>
          <w:lang w:val="en-US"/>
        </w:rPr>
        <w:t xml:space="preserve">import { </w:t>
      </w:r>
      <w:r w:rsidRPr="00EA791C">
        <w:rPr>
          <w:noProof/>
          <w:highlight w:val="yellow"/>
          <w:lang w:val="en-US"/>
        </w:rPr>
        <w:t>getLocalizedValue, formatDate, t</w:t>
      </w:r>
      <w:r w:rsidRPr="00EA791C">
        <w:rPr>
          <w:noProof/>
          <w:lang w:val="en-US"/>
        </w:rPr>
        <w:t xml:space="preserve"> } from "../i18n/i18n.js";</w:t>
      </w:r>
    </w:p>
    <w:p w14:paraId="6C47D8FE" w14:textId="77777777" w:rsidR="00EA791C" w:rsidRPr="00EA791C" w:rsidRDefault="00EA791C" w:rsidP="00EA791C">
      <w:pPr>
        <w:pStyle w:val="zCode"/>
        <w:rPr>
          <w:noProof/>
          <w:lang w:val="en-US"/>
        </w:rPr>
      </w:pPr>
    </w:p>
    <w:p w14:paraId="1B5C6869"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Хайлтын үр дүнгийн хүснэгтийг харуулах хэсэг</w:t>
      </w:r>
    </w:p>
    <w:p w14:paraId="431E396B"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items = хайгаад олсон хүнсний найрлагын json өгөгдөл</w:t>
      </w:r>
    </w:p>
    <w:p w14:paraId="798D9D54"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selectedTypes = ["proximates", "minerals", "vitamins" ...] */</w:t>
      </w:r>
    </w:p>
    <w:p w14:paraId="48D98917" w14:textId="77777777" w:rsidR="00EA791C" w:rsidRPr="00EA791C" w:rsidRDefault="00EA791C" w:rsidP="00EA791C">
      <w:pPr>
        <w:pStyle w:val="zCode"/>
        <w:rPr>
          <w:noProof/>
          <w:lang w:val="en-US"/>
        </w:rPr>
      </w:pPr>
      <w:r w:rsidRPr="00EA791C">
        <w:rPr>
          <w:noProof/>
          <w:lang w:val="en-US"/>
        </w:rPr>
        <w:t xml:space="preserve">export function </w:t>
      </w:r>
      <w:r w:rsidRPr="00EA791C">
        <w:rPr>
          <w:noProof/>
          <w:highlight w:val="yellow"/>
          <w:lang w:val="en-US"/>
        </w:rPr>
        <w:t>renderNutritionTables</w:t>
      </w:r>
      <w:r w:rsidRPr="00EA791C">
        <w:rPr>
          <w:noProof/>
          <w:lang w:val="en-US"/>
        </w:rPr>
        <w:t>(items, selectedTypes) {</w:t>
      </w:r>
    </w:p>
    <w:p w14:paraId="5C6D0EA5" w14:textId="77777777" w:rsidR="00EA791C" w:rsidRPr="00EA791C" w:rsidRDefault="00EA791C" w:rsidP="00EA791C">
      <w:pPr>
        <w:pStyle w:val="zCode"/>
        <w:rPr>
          <w:noProof/>
          <w:color w:val="538135" w:themeColor="accent6" w:themeShade="BF"/>
          <w:lang w:val="en-US"/>
        </w:rPr>
      </w:pPr>
      <w:r w:rsidRPr="00EA791C">
        <w:rPr>
          <w:noProof/>
          <w:lang w:val="en-US"/>
        </w:rPr>
        <w:t xml:space="preserve">  </w:t>
      </w:r>
      <w:r w:rsidRPr="00EA791C">
        <w:rPr>
          <w:noProof/>
          <w:color w:val="538135" w:themeColor="accent6" w:themeShade="BF"/>
          <w:lang w:val="en-US"/>
        </w:rPr>
        <w:t>// Хайлтын үр дүн олдохгүй бол анхааруулах мессеж харуулна.</w:t>
      </w:r>
    </w:p>
    <w:p w14:paraId="5ED7C13B" w14:textId="77777777" w:rsidR="00EA791C" w:rsidRPr="00EA791C" w:rsidRDefault="00EA791C" w:rsidP="00EA791C">
      <w:pPr>
        <w:pStyle w:val="zCode"/>
        <w:rPr>
          <w:noProof/>
          <w:lang w:val="en-US"/>
        </w:rPr>
      </w:pPr>
      <w:r w:rsidRPr="00EA791C">
        <w:rPr>
          <w:noProof/>
          <w:lang w:val="en-US"/>
        </w:rPr>
        <w:t xml:space="preserve">  if (!items.length) {</w:t>
      </w:r>
    </w:p>
    <w:p w14:paraId="161CE6DA" w14:textId="77777777" w:rsidR="00EA791C" w:rsidRPr="00EA791C" w:rsidRDefault="00EA791C" w:rsidP="00EA791C">
      <w:pPr>
        <w:pStyle w:val="zCode"/>
        <w:rPr>
          <w:noProof/>
          <w:lang w:val="en-US"/>
        </w:rPr>
      </w:pPr>
      <w:r w:rsidRPr="00EA791C">
        <w:rPr>
          <w:noProof/>
          <w:lang w:val="en-US"/>
        </w:rPr>
        <w:t xml:space="preserve">    return renderNotification(t("notification.noMatchFound"));</w:t>
      </w:r>
    </w:p>
    <w:p w14:paraId="6DD0FAAE" w14:textId="77777777" w:rsidR="00EA791C" w:rsidRPr="00EA791C" w:rsidRDefault="00EA791C" w:rsidP="00EA791C">
      <w:pPr>
        <w:pStyle w:val="zCode"/>
        <w:rPr>
          <w:noProof/>
          <w:lang w:val="en-US"/>
        </w:rPr>
      </w:pPr>
      <w:r w:rsidRPr="00EA791C">
        <w:rPr>
          <w:noProof/>
          <w:lang w:val="en-US"/>
        </w:rPr>
        <w:lastRenderedPageBreak/>
        <w:t xml:space="preserve">  }</w:t>
      </w:r>
    </w:p>
    <w:p w14:paraId="052DDBFA" w14:textId="77777777" w:rsidR="00EA791C" w:rsidRPr="00EA791C" w:rsidRDefault="00EA791C" w:rsidP="00EA791C">
      <w:pPr>
        <w:pStyle w:val="zCode"/>
        <w:rPr>
          <w:noProof/>
          <w:lang w:val="en-US"/>
        </w:rPr>
      </w:pPr>
    </w:p>
    <w:p w14:paraId="4B5CB58D" w14:textId="77777777" w:rsidR="00EA791C" w:rsidRPr="00EA791C" w:rsidRDefault="00EA791C" w:rsidP="00EA791C">
      <w:pPr>
        <w:pStyle w:val="zCode"/>
        <w:rPr>
          <w:noProof/>
          <w:lang w:val="en-US"/>
        </w:rPr>
      </w:pPr>
      <w:r w:rsidRPr="00EA791C">
        <w:rPr>
          <w:noProof/>
          <w:color w:val="538135" w:themeColor="accent6" w:themeShade="BF"/>
          <w:lang w:val="en-US"/>
        </w:rPr>
        <w:t xml:space="preserve">  // Ямар нэгэн шим тэжээлийн төрлийг сонгоогүй бол анхааруулах мессеж харуулна.</w:t>
      </w:r>
    </w:p>
    <w:p w14:paraId="3EADB0BF" w14:textId="77777777" w:rsidR="00EA791C" w:rsidRPr="00EA791C" w:rsidRDefault="00EA791C" w:rsidP="00EA791C">
      <w:pPr>
        <w:pStyle w:val="zCode"/>
        <w:rPr>
          <w:noProof/>
          <w:lang w:val="en-US"/>
        </w:rPr>
      </w:pPr>
      <w:r w:rsidRPr="00EA791C">
        <w:rPr>
          <w:noProof/>
          <w:lang w:val="en-US"/>
        </w:rPr>
        <w:t xml:space="preserve">  if (!selectedTypes.length) {</w:t>
      </w:r>
    </w:p>
    <w:p w14:paraId="28627704" w14:textId="77777777" w:rsidR="00EA791C" w:rsidRPr="00EA791C" w:rsidRDefault="00EA791C" w:rsidP="00EA791C">
      <w:pPr>
        <w:pStyle w:val="zCode"/>
        <w:rPr>
          <w:noProof/>
          <w:lang w:val="en-US"/>
        </w:rPr>
      </w:pPr>
      <w:r w:rsidRPr="00EA791C">
        <w:rPr>
          <w:noProof/>
          <w:lang w:val="en-US"/>
        </w:rPr>
        <w:t xml:space="preserve">    return renderNotification(</w:t>
      </w:r>
      <w:r w:rsidRPr="007016A5">
        <w:rPr>
          <w:noProof/>
          <w:highlight w:val="yellow"/>
          <w:lang w:val="en-US"/>
        </w:rPr>
        <w:t>t("notification.selectAtLeastOneCategory"</w:t>
      </w:r>
      <w:r w:rsidRPr="00EA791C">
        <w:rPr>
          <w:noProof/>
          <w:lang w:val="en-US"/>
        </w:rPr>
        <w:t>));</w:t>
      </w:r>
    </w:p>
    <w:p w14:paraId="647C8FF2" w14:textId="77777777" w:rsidR="00EA791C" w:rsidRPr="00EA791C" w:rsidRDefault="00EA791C" w:rsidP="00EA791C">
      <w:pPr>
        <w:pStyle w:val="zCode"/>
        <w:rPr>
          <w:noProof/>
          <w:lang w:val="en-US"/>
        </w:rPr>
      </w:pPr>
      <w:r w:rsidRPr="00EA791C">
        <w:rPr>
          <w:noProof/>
          <w:lang w:val="en-US"/>
        </w:rPr>
        <w:t xml:space="preserve">  }</w:t>
      </w:r>
    </w:p>
    <w:p w14:paraId="19AB194C" w14:textId="77777777" w:rsidR="00EA791C" w:rsidRPr="00EA791C" w:rsidRDefault="00EA791C" w:rsidP="00EA791C">
      <w:pPr>
        <w:pStyle w:val="zCode"/>
        <w:rPr>
          <w:noProof/>
          <w:lang w:val="en-US"/>
        </w:rPr>
      </w:pPr>
    </w:p>
    <w:p w14:paraId="53F63F0B" w14:textId="77777777" w:rsidR="00EA791C" w:rsidRPr="00EA791C" w:rsidRDefault="00EA791C" w:rsidP="00EA791C">
      <w:pPr>
        <w:pStyle w:val="zCode"/>
        <w:rPr>
          <w:noProof/>
          <w:color w:val="538135" w:themeColor="accent6" w:themeShade="BF"/>
          <w:lang w:val="en-US"/>
        </w:rPr>
      </w:pPr>
      <w:r w:rsidRPr="00EA791C">
        <w:rPr>
          <w:noProof/>
          <w:color w:val="538135" w:themeColor="accent6" w:themeShade="BF"/>
          <w:lang w:val="en-US"/>
        </w:rPr>
        <w:t xml:space="preserve">  // Сонгосон шим тэжээлийн төрлүүдээр хүснэгт үүсгэнэ. proximates, minerals, vitamins ...</w:t>
      </w:r>
    </w:p>
    <w:p w14:paraId="28DD58F2" w14:textId="77777777" w:rsidR="00EA791C" w:rsidRPr="00EA791C" w:rsidRDefault="00EA791C" w:rsidP="00EA791C">
      <w:pPr>
        <w:pStyle w:val="zCode"/>
        <w:rPr>
          <w:noProof/>
          <w:lang w:val="en-US"/>
        </w:rPr>
      </w:pPr>
      <w:r w:rsidRPr="00EA791C">
        <w:rPr>
          <w:noProof/>
          <w:lang w:val="en-US"/>
        </w:rPr>
        <w:t xml:space="preserve">  return selectedTypes.map((type) =&gt; </w:t>
      </w:r>
      <w:r w:rsidRPr="004605FF">
        <w:rPr>
          <w:noProof/>
          <w:highlight w:val="yellow"/>
          <w:lang w:val="en-US"/>
        </w:rPr>
        <w:t>renderTableByType</w:t>
      </w:r>
      <w:r w:rsidRPr="00EA791C">
        <w:rPr>
          <w:noProof/>
          <w:lang w:val="en-US"/>
        </w:rPr>
        <w:t>(type, items)).join("");</w:t>
      </w:r>
    </w:p>
    <w:p w14:paraId="4EAA0E7C" w14:textId="77777777" w:rsidR="00EA791C" w:rsidRPr="00EA791C" w:rsidRDefault="00EA791C" w:rsidP="00EA791C">
      <w:pPr>
        <w:pStyle w:val="zCode"/>
        <w:rPr>
          <w:noProof/>
          <w:lang w:val="en-US"/>
        </w:rPr>
      </w:pPr>
      <w:r w:rsidRPr="00EA791C">
        <w:rPr>
          <w:noProof/>
          <w:lang w:val="en-US"/>
        </w:rPr>
        <w:t>}</w:t>
      </w:r>
    </w:p>
    <w:p w14:paraId="6CFA8B54" w14:textId="77777777" w:rsidR="00EA791C" w:rsidRPr="00EA791C" w:rsidRDefault="00EA791C" w:rsidP="00EA791C">
      <w:pPr>
        <w:pStyle w:val="zCode"/>
        <w:rPr>
          <w:noProof/>
          <w:lang w:val="en-US"/>
        </w:rPr>
      </w:pPr>
    </w:p>
    <w:p w14:paraId="62BFFF03"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items = хайгаад олсон хүнсний найрлагын (json) өгөгдлүүдийг</w:t>
      </w:r>
    </w:p>
    <w:p w14:paraId="7AA70CB3"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type = Сонгосон шим тэжээлийн төрлүүдээр (proximates, minerals, vitamins ...) хүснэгт үүсгэнэ. */</w:t>
      </w:r>
    </w:p>
    <w:p w14:paraId="759F1D78" w14:textId="77777777" w:rsidR="00EA791C" w:rsidRPr="00EA791C" w:rsidRDefault="00EA791C" w:rsidP="00EA791C">
      <w:pPr>
        <w:pStyle w:val="zCode"/>
        <w:rPr>
          <w:noProof/>
          <w:lang w:val="en-US"/>
        </w:rPr>
      </w:pPr>
      <w:r w:rsidRPr="00EA791C">
        <w:rPr>
          <w:noProof/>
          <w:lang w:val="en-US"/>
        </w:rPr>
        <w:t xml:space="preserve">function </w:t>
      </w:r>
      <w:r w:rsidRPr="004605FF">
        <w:rPr>
          <w:noProof/>
          <w:highlight w:val="yellow"/>
          <w:lang w:val="en-US"/>
        </w:rPr>
        <w:t>renderTableByType</w:t>
      </w:r>
      <w:r w:rsidRPr="00EA791C">
        <w:rPr>
          <w:noProof/>
          <w:lang w:val="en-US"/>
        </w:rPr>
        <w:t>(type, items) {</w:t>
      </w:r>
    </w:p>
    <w:p w14:paraId="743A7AE7" w14:textId="77777777" w:rsidR="00EA791C" w:rsidRPr="004605FF" w:rsidRDefault="00EA791C" w:rsidP="00EA791C">
      <w:pPr>
        <w:pStyle w:val="zCode"/>
        <w:rPr>
          <w:noProof/>
          <w:color w:val="538135" w:themeColor="accent6" w:themeShade="BF"/>
          <w:lang w:val="en-US"/>
        </w:rPr>
      </w:pPr>
      <w:r w:rsidRPr="004605FF">
        <w:rPr>
          <w:noProof/>
          <w:color w:val="538135" w:themeColor="accent6" w:themeShade="BF"/>
          <w:lang w:val="en-US"/>
        </w:rPr>
        <w:t xml:space="preserve">  // description сонгосон бол тайлбар харуулах хүснэгт үүсгэнэ. Учир нь талбарууд өөр.</w:t>
      </w:r>
    </w:p>
    <w:p w14:paraId="0289E8EE" w14:textId="77777777" w:rsidR="00EA791C" w:rsidRPr="00EA791C" w:rsidRDefault="00EA791C" w:rsidP="00EA791C">
      <w:pPr>
        <w:pStyle w:val="zCode"/>
        <w:rPr>
          <w:noProof/>
          <w:lang w:val="en-US"/>
        </w:rPr>
      </w:pPr>
      <w:r w:rsidRPr="00EA791C">
        <w:rPr>
          <w:noProof/>
          <w:lang w:val="en-US"/>
        </w:rPr>
        <w:t xml:space="preserve">  if (type === "description") {</w:t>
      </w:r>
    </w:p>
    <w:p w14:paraId="7FB9B36C" w14:textId="77777777" w:rsidR="00EA791C" w:rsidRPr="00EA791C" w:rsidRDefault="00EA791C" w:rsidP="00EA791C">
      <w:pPr>
        <w:pStyle w:val="zCode"/>
        <w:rPr>
          <w:noProof/>
          <w:lang w:val="en-US"/>
        </w:rPr>
      </w:pPr>
      <w:r w:rsidRPr="00EA791C">
        <w:rPr>
          <w:noProof/>
          <w:lang w:val="en-US"/>
        </w:rPr>
        <w:t xml:space="preserve">    return renderTable({</w:t>
      </w:r>
    </w:p>
    <w:p w14:paraId="12252296" w14:textId="77777777" w:rsidR="00EA791C" w:rsidRPr="00EA791C" w:rsidRDefault="00EA791C" w:rsidP="00EA791C">
      <w:pPr>
        <w:pStyle w:val="zCode"/>
        <w:rPr>
          <w:noProof/>
          <w:lang w:val="en-US"/>
        </w:rPr>
      </w:pPr>
      <w:r w:rsidRPr="00EA791C">
        <w:rPr>
          <w:noProof/>
          <w:lang w:val="en-US"/>
        </w:rPr>
        <w:t xml:space="preserve">      title: t("table.description"),</w:t>
      </w:r>
    </w:p>
    <w:p w14:paraId="35AC91B6" w14:textId="77777777" w:rsidR="00EA791C" w:rsidRPr="00EA791C" w:rsidRDefault="00EA791C" w:rsidP="00EA791C">
      <w:pPr>
        <w:pStyle w:val="zCode"/>
        <w:rPr>
          <w:noProof/>
          <w:lang w:val="en-US"/>
        </w:rPr>
      </w:pPr>
      <w:r w:rsidRPr="00EA791C">
        <w:rPr>
          <w:noProof/>
          <w:lang w:val="en-US"/>
        </w:rPr>
        <w:t xml:space="preserve">      columns: [</w:t>
      </w:r>
    </w:p>
    <w:p w14:paraId="385EB5F4" w14:textId="77777777" w:rsidR="00EA791C" w:rsidRPr="00EA791C" w:rsidRDefault="00EA791C" w:rsidP="00EA791C">
      <w:pPr>
        <w:pStyle w:val="zCode"/>
        <w:rPr>
          <w:noProof/>
          <w:lang w:val="en-US"/>
        </w:rPr>
      </w:pPr>
      <w:r w:rsidRPr="00EA791C">
        <w:rPr>
          <w:noProof/>
          <w:lang w:val="en-US"/>
        </w:rPr>
        <w:t xml:space="preserve">        { key: "food_name", label: </w:t>
      </w:r>
      <w:r w:rsidRPr="007016A5">
        <w:rPr>
          <w:noProof/>
          <w:highlight w:val="yellow"/>
          <w:lang w:val="en-US"/>
        </w:rPr>
        <w:t>t("table.foodName")</w:t>
      </w:r>
      <w:r w:rsidRPr="00EA791C">
        <w:rPr>
          <w:noProof/>
          <w:lang w:val="en-US"/>
        </w:rPr>
        <w:t xml:space="preserve"> },</w:t>
      </w:r>
    </w:p>
    <w:p w14:paraId="24772C61" w14:textId="77777777" w:rsidR="00EA791C" w:rsidRPr="00EA791C" w:rsidRDefault="00EA791C" w:rsidP="00EA791C">
      <w:pPr>
        <w:pStyle w:val="zCode"/>
        <w:rPr>
          <w:noProof/>
          <w:lang w:val="en-US"/>
        </w:rPr>
      </w:pPr>
      <w:r w:rsidRPr="00EA791C">
        <w:rPr>
          <w:noProof/>
          <w:lang w:val="en-US"/>
        </w:rPr>
        <w:t xml:space="preserve">        { key: "food_group", label</w:t>
      </w:r>
      <w:r w:rsidRPr="007016A5">
        <w:rPr>
          <w:noProof/>
          <w:highlight w:val="yellow"/>
          <w:lang w:val="en-US"/>
        </w:rPr>
        <w:t>: t("table.foodGroup")</w:t>
      </w:r>
      <w:r w:rsidRPr="00EA791C">
        <w:rPr>
          <w:noProof/>
          <w:lang w:val="en-US"/>
        </w:rPr>
        <w:t xml:space="preserve"> },</w:t>
      </w:r>
    </w:p>
    <w:p w14:paraId="0AEE5DCF" w14:textId="77777777" w:rsidR="00EA791C" w:rsidRPr="00EA791C" w:rsidRDefault="00EA791C" w:rsidP="00EA791C">
      <w:pPr>
        <w:pStyle w:val="zCode"/>
        <w:rPr>
          <w:noProof/>
          <w:lang w:val="en-US"/>
        </w:rPr>
      </w:pPr>
      <w:r w:rsidRPr="00EA791C">
        <w:rPr>
          <w:noProof/>
          <w:lang w:val="en-US"/>
        </w:rPr>
        <w:t xml:space="preserve">        { key: "scientific_name", label: </w:t>
      </w:r>
      <w:r w:rsidRPr="007016A5">
        <w:rPr>
          <w:noProof/>
          <w:highlight w:val="yellow"/>
          <w:lang w:val="en-US"/>
        </w:rPr>
        <w:t>t("table.scientificName")</w:t>
      </w:r>
      <w:r w:rsidRPr="00EA791C">
        <w:rPr>
          <w:noProof/>
          <w:lang w:val="en-US"/>
        </w:rPr>
        <w:t xml:space="preserve"> },</w:t>
      </w:r>
    </w:p>
    <w:p w14:paraId="75917622" w14:textId="77777777" w:rsidR="00EA791C" w:rsidRPr="00EA791C" w:rsidRDefault="00EA791C" w:rsidP="00EA791C">
      <w:pPr>
        <w:pStyle w:val="zCode"/>
        <w:rPr>
          <w:noProof/>
          <w:lang w:val="en-US"/>
        </w:rPr>
      </w:pPr>
      <w:r w:rsidRPr="00EA791C">
        <w:rPr>
          <w:noProof/>
          <w:lang w:val="en-US"/>
        </w:rPr>
        <w:t xml:space="preserve">        { key: "province", label: </w:t>
      </w:r>
      <w:r w:rsidRPr="007016A5">
        <w:rPr>
          <w:noProof/>
          <w:highlight w:val="yellow"/>
          <w:lang w:val="en-US"/>
        </w:rPr>
        <w:t>t("table.province")</w:t>
      </w:r>
      <w:r w:rsidRPr="00EA791C">
        <w:rPr>
          <w:noProof/>
          <w:lang w:val="en-US"/>
        </w:rPr>
        <w:t xml:space="preserve"> },</w:t>
      </w:r>
    </w:p>
    <w:p w14:paraId="686DEF6F" w14:textId="77777777" w:rsidR="00EA791C" w:rsidRPr="00EA791C" w:rsidRDefault="00EA791C" w:rsidP="00EA791C">
      <w:pPr>
        <w:pStyle w:val="zCode"/>
        <w:rPr>
          <w:noProof/>
          <w:lang w:val="en-US"/>
        </w:rPr>
      </w:pPr>
      <w:r w:rsidRPr="00EA791C">
        <w:rPr>
          <w:noProof/>
          <w:lang w:val="en-US"/>
        </w:rPr>
        <w:t xml:space="preserve">      ],</w:t>
      </w:r>
    </w:p>
    <w:p w14:paraId="5C87638B" w14:textId="77777777" w:rsidR="00EA791C" w:rsidRPr="00EA791C" w:rsidRDefault="00EA791C" w:rsidP="00EA791C">
      <w:pPr>
        <w:pStyle w:val="zCode"/>
        <w:rPr>
          <w:noProof/>
          <w:lang w:val="en-US"/>
        </w:rPr>
      </w:pPr>
      <w:r w:rsidRPr="00EA791C">
        <w:rPr>
          <w:noProof/>
          <w:lang w:val="en-US"/>
        </w:rPr>
        <w:t xml:space="preserve">      rows: items.map((item) =&gt; ({</w:t>
      </w:r>
    </w:p>
    <w:p w14:paraId="5102ACC1" w14:textId="77777777" w:rsidR="00EA791C" w:rsidRPr="00EA791C" w:rsidRDefault="00EA791C" w:rsidP="00EA791C">
      <w:pPr>
        <w:pStyle w:val="zCode"/>
        <w:rPr>
          <w:noProof/>
          <w:lang w:val="en-US"/>
        </w:rPr>
      </w:pPr>
      <w:r w:rsidRPr="00EA791C">
        <w:rPr>
          <w:noProof/>
          <w:lang w:val="en-US"/>
        </w:rPr>
        <w:t xml:space="preserve">        ...item,</w:t>
      </w:r>
    </w:p>
    <w:p w14:paraId="6EAA391C" w14:textId="77777777" w:rsidR="00EA791C" w:rsidRPr="00EA791C" w:rsidRDefault="00EA791C" w:rsidP="00EA791C">
      <w:pPr>
        <w:pStyle w:val="zCode"/>
        <w:rPr>
          <w:noProof/>
          <w:lang w:val="en-US"/>
        </w:rPr>
      </w:pPr>
      <w:r w:rsidRPr="00EA791C">
        <w:rPr>
          <w:noProof/>
          <w:lang w:val="en-US"/>
        </w:rPr>
        <w:t xml:space="preserve">        food_name: </w:t>
      </w:r>
      <w:r w:rsidRPr="007016A5">
        <w:rPr>
          <w:noProof/>
          <w:highlight w:val="yellow"/>
          <w:lang w:val="en-US"/>
        </w:rPr>
        <w:t>getLocalizedValue</w:t>
      </w:r>
      <w:r w:rsidRPr="00EA791C">
        <w:rPr>
          <w:noProof/>
          <w:lang w:val="en-US"/>
        </w:rPr>
        <w:t>(item.food_name),</w:t>
      </w:r>
    </w:p>
    <w:p w14:paraId="135DCE93" w14:textId="77777777" w:rsidR="00EA791C" w:rsidRPr="00EA791C" w:rsidRDefault="00EA791C" w:rsidP="00EA791C">
      <w:pPr>
        <w:pStyle w:val="zCode"/>
        <w:rPr>
          <w:noProof/>
          <w:lang w:val="en-US"/>
        </w:rPr>
      </w:pPr>
      <w:r w:rsidRPr="00EA791C">
        <w:rPr>
          <w:noProof/>
          <w:lang w:val="en-US"/>
        </w:rPr>
        <w:t xml:space="preserve">        food_group: </w:t>
      </w:r>
      <w:r w:rsidRPr="007016A5">
        <w:rPr>
          <w:noProof/>
          <w:highlight w:val="yellow"/>
          <w:lang w:val="en-US"/>
        </w:rPr>
        <w:t>getLocalizedValue</w:t>
      </w:r>
      <w:r w:rsidRPr="00EA791C">
        <w:rPr>
          <w:noProof/>
          <w:lang w:val="en-US"/>
        </w:rPr>
        <w:t>(item.food_group),</w:t>
      </w:r>
    </w:p>
    <w:p w14:paraId="10CAAA5B" w14:textId="77777777" w:rsidR="00EA791C" w:rsidRPr="00EA791C" w:rsidRDefault="00EA791C" w:rsidP="00EA791C">
      <w:pPr>
        <w:pStyle w:val="zCode"/>
        <w:rPr>
          <w:noProof/>
          <w:lang w:val="en-US"/>
        </w:rPr>
      </w:pPr>
      <w:r w:rsidRPr="00EA791C">
        <w:rPr>
          <w:noProof/>
          <w:lang w:val="en-US"/>
        </w:rPr>
        <w:t xml:space="preserve">        province: </w:t>
      </w:r>
      <w:r w:rsidRPr="007016A5">
        <w:rPr>
          <w:noProof/>
          <w:highlight w:val="yellow"/>
          <w:lang w:val="en-US"/>
        </w:rPr>
        <w:t>getLocalizedValue</w:t>
      </w:r>
      <w:r w:rsidRPr="00EA791C">
        <w:rPr>
          <w:noProof/>
          <w:lang w:val="en-US"/>
        </w:rPr>
        <w:t>(item.province),</w:t>
      </w:r>
    </w:p>
    <w:p w14:paraId="49F62D70" w14:textId="77777777" w:rsidR="00EA791C" w:rsidRPr="00EA791C" w:rsidRDefault="00EA791C" w:rsidP="00EA791C">
      <w:pPr>
        <w:pStyle w:val="zCode"/>
        <w:rPr>
          <w:noProof/>
          <w:lang w:val="en-US"/>
        </w:rPr>
      </w:pPr>
      <w:r w:rsidRPr="00EA791C">
        <w:rPr>
          <w:noProof/>
          <w:lang w:val="en-US"/>
        </w:rPr>
        <w:t xml:space="preserve">      })),</w:t>
      </w:r>
    </w:p>
    <w:p w14:paraId="043A0D5D" w14:textId="77777777" w:rsidR="00EA791C" w:rsidRPr="00EA791C" w:rsidRDefault="00EA791C" w:rsidP="00EA791C">
      <w:pPr>
        <w:pStyle w:val="zCode"/>
        <w:rPr>
          <w:noProof/>
          <w:lang w:val="en-US"/>
        </w:rPr>
      </w:pPr>
      <w:r w:rsidRPr="00EA791C">
        <w:rPr>
          <w:noProof/>
          <w:lang w:val="en-US"/>
        </w:rPr>
        <w:t xml:space="preserve">    });</w:t>
      </w:r>
    </w:p>
    <w:p w14:paraId="421F5CEF" w14:textId="77777777" w:rsidR="00EA791C" w:rsidRPr="00EA791C" w:rsidRDefault="00EA791C" w:rsidP="00EA791C">
      <w:pPr>
        <w:pStyle w:val="zCode"/>
        <w:rPr>
          <w:noProof/>
          <w:lang w:val="en-US"/>
        </w:rPr>
      </w:pPr>
      <w:r w:rsidRPr="00EA791C">
        <w:rPr>
          <w:noProof/>
          <w:lang w:val="en-US"/>
        </w:rPr>
        <w:t xml:space="preserve">  }</w:t>
      </w:r>
    </w:p>
    <w:p w14:paraId="483D26D9" w14:textId="77777777" w:rsidR="00EA791C" w:rsidRPr="00EA791C" w:rsidRDefault="00EA791C" w:rsidP="00EA791C">
      <w:pPr>
        <w:pStyle w:val="zCode"/>
        <w:rPr>
          <w:noProof/>
          <w:lang w:val="en-US"/>
        </w:rPr>
      </w:pPr>
    </w:p>
    <w:p w14:paraId="6D082D7E" w14:textId="77777777" w:rsidR="00EA791C" w:rsidRPr="00522C38" w:rsidRDefault="00EA791C" w:rsidP="00EA791C">
      <w:pPr>
        <w:pStyle w:val="zCode"/>
        <w:rPr>
          <w:noProof/>
          <w:color w:val="538135" w:themeColor="accent6" w:themeShade="BF"/>
          <w:sz w:val="14"/>
          <w:szCs w:val="14"/>
          <w:lang w:val="en-US"/>
        </w:rPr>
      </w:pPr>
      <w:r w:rsidRPr="00522C38">
        <w:rPr>
          <w:noProof/>
          <w:color w:val="538135" w:themeColor="accent6" w:themeShade="BF"/>
          <w:sz w:val="14"/>
          <w:szCs w:val="14"/>
          <w:lang w:val="en-US"/>
        </w:rPr>
        <w:t xml:space="preserve">  // images сонгосон бол зураг харуулах хүснэгт үүсгэнэ. Учир нь талбарууд өөр. Food name:"Barley flour, whole grain", Number of Images: "4"</w:t>
      </w:r>
    </w:p>
    <w:p w14:paraId="6DC632BB" w14:textId="77777777" w:rsidR="00EA791C" w:rsidRPr="00EA791C" w:rsidRDefault="00EA791C" w:rsidP="00EA791C">
      <w:pPr>
        <w:pStyle w:val="zCode"/>
        <w:rPr>
          <w:noProof/>
          <w:lang w:val="en-US"/>
        </w:rPr>
      </w:pPr>
      <w:r w:rsidRPr="00EA791C">
        <w:rPr>
          <w:noProof/>
          <w:lang w:val="en-US"/>
        </w:rPr>
        <w:t xml:space="preserve">  if (type === "images") {</w:t>
      </w:r>
    </w:p>
    <w:p w14:paraId="679528CA" w14:textId="77777777" w:rsidR="00EA791C" w:rsidRPr="00EA791C" w:rsidRDefault="00EA791C" w:rsidP="00EA791C">
      <w:pPr>
        <w:pStyle w:val="zCode"/>
        <w:rPr>
          <w:noProof/>
          <w:lang w:val="en-US"/>
        </w:rPr>
      </w:pPr>
      <w:r w:rsidRPr="00EA791C">
        <w:rPr>
          <w:noProof/>
          <w:lang w:val="en-US"/>
        </w:rPr>
        <w:t xml:space="preserve">    return </w:t>
      </w:r>
      <w:r w:rsidRPr="007016A5">
        <w:rPr>
          <w:noProof/>
          <w:highlight w:val="yellow"/>
          <w:lang w:val="en-US"/>
        </w:rPr>
        <w:t>renderTable</w:t>
      </w:r>
      <w:r w:rsidRPr="00EA791C">
        <w:rPr>
          <w:noProof/>
          <w:lang w:val="en-US"/>
        </w:rPr>
        <w:t>({</w:t>
      </w:r>
    </w:p>
    <w:p w14:paraId="604ACD22" w14:textId="77777777" w:rsidR="00EA791C" w:rsidRPr="00EA791C" w:rsidRDefault="00EA791C" w:rsidP="00EA791C">
      <w:pPr>
        <w:pStyle w:val="zCode"/>
        <w:rPr>
          <w:noProof/>
          <w:lang w:val="en-US"/>
        </w:rPr>
      </w:pPr>
      <w:r w:rsidRPr="00EA791C">
        <w:rPr>
          <w:noProof/>
          <w:lang w:val="en-US"/>
        </w:rPr>
        <w:t xml:space="preserve">      title: </w:t>
      </w:r>
      <w:r w:rsidRPr="007016A5">
        <w:rPr>
          <w:noProof/>
          <w:highlight w:val="yellow"/>
          <w:lang w:val="en-US"/>
        </w:rPr>
        <w:t>t("table.images")</w:t>
      </w:r>
      <w:r w:rsidRPr="00EA791C">
        <w:rPr>
          <w:noProof/>
          <w:lang w:val="en-US"/>
        </w:rPr>
        <w:t>,</w:t>
      </w:r>
    </w:p>
    <w:p w14:paraId="30AC85F1" w14:textId="77777777" w:rsidR="00EA791C" w:rsidRPr="00EA791C" w:rsidRDefault="00EA791C" w:rsidP="00EA791C">
      <w:pPr>
        <w:pStyle w:val="zCode"/>
        <w:rPr>
          <w:noProof/>
          <w:lang w:val="en-US"/>
        </w:rPr>
      </w:pPr>
      <w:r w:rsidRPr="00EA791C">
        <w:rPr>
          <w:noProof/>
          <w:lang w:val="en-US"/>
        </w:rPr>
        <w:t xml:space="preserve">      columns: [</w:t>
      </w:r>
    </w:p>
    <w:p w14:paraId="659B3A4D" w14:textId="77777777" w:rsidR="00EA791C" w:rsidRPr="00EA791C" w:rsidRDefault="00EA791C" w:rsidP="00EA791C">
      <w:pPr>
        <w:pStyle w:val="zCode"/>
        <w:rPr>
          <w:noProof/>
          <w:lang w:val="en-US"/>
        </w:rPr>
      </w:pPr>
      <w:r w:rsidRPr="00EA791C">
        <w:rPr>
          <w:noProof/>
          <w:lang w:val="en-US"/>
        </w:rPr>
        <w:t xml:space="preserve">        {</w:t>
      </w:r>
    </w:p>
    <w:p w14:paraId="0F188E51" w14:textId="77777777" w:rsidR="00EA791C" w:rsidRPr="00EA791C" w:rsidRDefault="00EA791C" w:rsidP="00EA791C">
      <w:pPr>
        <w:pStyle w:val="zCode"/>
        <w:rPr>
          <w:noProof/>
          <w:lang w:val="en-US"/>
        </w:rPr>
      </w:pPr>
      <w:r w:rsidRPr="00EA791C">
        <w:rPr>
          <w:noProof/>
          <w:lang w:val="en-US"/>
        </w:rPr>
        <w:t xml:space="preserve">          key: "food_name",</w:t>
      </w:r>
    </w:p>
    <w:p w14:paraId="3C1873F2" w14:textId="77777777" w:rsidR="00EA791C" w:rsidRPr="00EA791C" w:rsidRDefault="00EA791C" w:rsidP="00EA791C">
      <w:pPr>
        <w:pStyle w:val="zCode"/>
        <w:rPr>
          <w:noProof/>
          <w:lang w:val="en-US"/>
        </w:rPr>
      </w:pPr>
      <w:r w:rsidRPr="00EA791C">
        <w:rPr>
          <w:noProof/>
          <w:lang w:val="en-US"/>
        </w:rPr>
        <w:t xml:space="preserve">          label</w:t>
      </w:r>
      <w:r w:rsidRPr="007016A5">
        <w:rPr>
          <w:noProof/>
          <w:highlight w:val="yellow"/>
          <w:lang w:val="en-US"/>
        </w:rPr>
        <w:t>: t("table.foodName"</w:t>
      </w:r>
      <w:r w:rsidRPr="00EA791C">
        <w:rPr>
          <w:noProof/>
          <w:lang w:val="en-US"/>
        </w:rPr>
        <w:t>),</w:t>
      </w:r>
    </w:p>
    <w:p w14:paraId="1124DF70" w14:textId="77777777" w:rsidR="00EA791C" w:rsidRPr="00EA791C" w:rsidRDefault="00EA791C" w:rsidP="00EA791C">
      <w:pPr>
        <w:pStyle w:val="zCode"/>
        <w:rPr>
          <w:noProof/>
          <w:lang w:val="en-US"/>
        </w:rPr>
      </w:pPr>
      <w:r w:rsidRPr="00EA791C">
        <w:rPr>
          <w:noProof/>
          <w:lang w:val="en-US"/>
        </w:rPr>
        <w:t xml:space="preserve">        },</w:t>
      </w:r>
    </w:p>
    <w:p w14:paraId="4E9C7AF7" w14:textId="77777777" w:rsidR="00EA791C" w:rsidRPr="00EA791C" w:rsidRDefault="00EA791C" w:rsidP="00EA791C">
      <w:pPr>
        <w:pStyle w:val="zCode"/>
        <w:rPr>
          <w:noProof/>
          <w:lang w:val="en-US"/>
        </w:rPr>
      </w:pPr>
      <w:r w:rsidRPr="00EA791C">
        <w:rPr>
          <w:noProof/>
          <w:lang w:val="en-US"/>
        </w:rPr>
        <w:t xml:space="preserve">        {</w:t>
      </w:r>
    </w:p>
    <w:p w14:paraId="6426472C" w14:textId="77777777" w:rsidR="00EA791C" w:rsidRPr="00EA791C" w:rsidRDefault="00EA791C" w:rsidP="00EA791C">
      <w:pPr>
        <w:pStyle w:val="zCode"/>
        <w:rPr>
          <w:noProof/>
          <w:lang w:val="en-US"/>
        </w:rPr>
      </w:pPr>
      <w:r w:rsidRPr="00EA791C">
        <w:rPr>
          <w:noProof/>
          <w:lang w:val="en-US"/>
        </w:rPr>
        <w:t xml:space="preserve">          key: "number_of_images",</w:t>
      </w:r>
    </w:p>
    <w:p w14:paraId="2B853CFA" w14:textId="77777777" w:rsidR="00EA791C" w:rsidRPr="00EA791C" w:rsidRDefault="00EA791C" w:rsidP="00EA791C">
      <w:pPr>
        <w:pStyle w:val="zCode"/>
        <w:rPr>
          <w:noProof/>
          <w:lang w:val="en-US"/>
        </w:rPr>
      </w:pPr>
      <w:r w:rsidRPr="00EA791C">
        <w:rPr>
          <w:noProof/>
          <w:lang w:val="en-US"/>
        </w:rPr>
        <w:t xml:space="preserve">          label: </w:t>
      </w:r>
      <w:r w:rsidRPr="007016A5">
        <w:rPr>
          <w:noProof/>
          <w:highlight w:val="yellow"/>
          <w:lang w:val="en-US"/>
        </w:rPr>
        <w:t>t("table.numberOfImages"),</w:t>
      </w:r>
    </w:p>
    <w:p w14:paraId="3180FC11" w14:textId="77777777" w:rsidR="00EA791C" w:rsidRPr="00EA791C" w:rsidRDefault="00EA791C" w:rsidP="00EA791C">
      <w:pPr>
        <w:pStyle w:val="zCode"/>
        <w:rPr>
          <w:noProof/>
          <w:lang w:val="en-US"/>
        </w:rPr>
      </w:pPr>
      <w:r w:rsidRPr="00EA791C">
        <w:rPr>
          <w:noProof/>
          <w:lang w:val="en-US"/>
        </w:rPr>
        <w:t xml:space="preserve">          render: (item) =&gt; {</w:t>
      </w:r>
    </w:p>
    <w:p w14:paraId="3C52E953" w14:textId="77777777" w:rsidR="00EA791C" w:rsidRPr="00EA791C" w:rsidRDefault="00EA791C" w:rsidP="00EA791C">
      <w:pPr>
        <w:pStyle w:val="zCode"/>
        <w:rPr>
          <w:noProof/>
          <w:lang w:val="en-US"/>
        </w:rPr>
      </w:pPr>
      <w:r w:rsidRPr="00EA791C">
        <w:rPr>
          <w:noProof/>
          <w:lang w:val="en-US"/>
        </w:rPr>
        <w:t xml:space="preserve">            const images = getImagesByFoodCode(item.food_code);</w:t>
      </w:r>
    </w:p>
    <w:p w14:paraId="53CDE420" w14:textId="77777777" w:rsidR="00EA791C" w:rsidRPr="00EA791C" w:rsidRDefault="00EA791C" w:rsidP="00EA791C">
      <w:pPr>
        <w:pStyle w:val="zCode"/>
        <w:rPr>
          <w:noProof/>
          <w:lang w:val="en-US"/>
        </w:rPr>
      </w:pPr>
      <w:r w:rsidRPr="00EA791C">
        <w:rPr>
          <w:noProof/>
          <w:lang w:val="en-US"/>
        </w:rPr>
        <w:t xml:space="preserve">            const count = images.length;</w:t>
      </w:r>
    </w:p>
    <w:p w14:paraId="1CB58AB3" w14:textId="77777777" w:rsidR="00EA791C" w:rsidRPr="00EA791C" w:rsidRDefault="00EA791C" w:rsidP="00EA791C">
      <w:pPr>
        <w:pStyle w:val="zCode"/>
        <w:rPr>
          <w:noProof/>
          <w:lang w:val="en-US"/>
        </w:rPr>
      </w:pPr>
    </w:p>
    <w:p w14:paraId="7B96BE27" w14:textId="77777777" w:rsidR="00EA791C" w:rsidRPr="00EA791C" w:rsidRDefault="00EA791C" w:rsidP="00EA791C">
      <w:pPr>
        <w:pStyle w:val="zCode"/>
        <w:rPr>
          <w:noProof/>
          <w:lang w:val="en-US"/>
        </w:rPr>
      </w:pPr>
      <w:r w:rsidRPr="00EA791C">
        <w:rPr>
          <w:noProof/>
          <w:lang w:val="en-US"/>
        </w:rPr>
        <w:t xml:space="preserve">            return count &gt; 0</w:t>
      </w:r>
    </w:p>
    <w:p w14:paraId="6109E929" w14:textId="77777777" w:rsidR="00EA791C" w:rsidRPr="00EA791C" w:rsidRDefault="00EA791C" w:rsidP="00EA791C">
      <w:pPr>
        <w:pStyle w:val="zCode"/>
        <w:rPr>
          <w:noProof/>
          <w:lang w:val="en-US"/>
        </w:rPr>
      </w:pPr>
      <w:r w:rsidRPr="00EA791C">
        <w:rPr>
          <w:noProof/>
          <w:lang w:val="en-US"/>
        </w:rPr>
        <w:t xml:space="preserve">              ? `</w:t>
      </w:r>
    </w:p>
    <w:p w14:paraId="5442A1A2" w14:textId="77777777" w:rsidR="00EA791C" w:rsidRPr="00EA791C" w:rsidRDefault="00EA791C" w:rsidP="00EA791C">
      <w:pPr>
        <w:pStyle w:val="zCode"/>
        <w:rPr>
          <w:noProof/>
          <w:lang w:val="en-US"/>
        </w:rPr>
      </w:pPr>
      <w:r w:rsidRPr="00EA791C">
        <w:rPr>
          <w:noProof/>
          <w:lang w:val="en-US"/>
        </w:rPr>
        <w:t xml:space="preserve">                &lt;span</w:t>
      </w:r>
    </w:p>
    <w:p w14:paraId="1B3FB898" w14:textId="77777777" w:rsidR="00EA791C" w:rsidRPr="00EA791C" w:rsidRDefault="00EA791C" w:rsidP="00EA791C">
      <w:pPr>
        <w:pStyle w:val="zCode"/>
        <w:rPr>
          <w:noProof/>
          <w:lang w:val="en-US"/>
        </w:rPr>
      </w:pPr>
      <w:r w:rsidRPr="00EA791C">
        <w:rPr>
          <w:noProof/>
          <w:lang w:val="en-US"/>
        </w:rPr>
        <w:lastRenderedPageBreak/>
        <w:t xml:space="preserve">                  class="tag is-primary image-count-tag open-image-btn"</w:t>
      </w:r>
    </w:p>
    <w:p w14:paraId="7699528B" w14:textId="77777777" w:rsidR="00EA791C" w:rsidRPr="00EA791C" w:rsidRDefault="00EA791C" w:rsidP="00EA791C">
      <w:pPr>
        <w:pStyle w:val="zCode"/>
        <w:rPr>
          <w:noProof/>
          <w:lang w:val="en-US"/>
        </w:rPr>
      </w:pPr>
      <w:r w:rsidRPr="00EA791C">
        <w:rPr>
          <w:noProof/>
          <w:lang w:val="en-US"/>
        </w:rPr>
        <w:t xml:space="preserve">                  data-foodcode="${escapeHtml(item.food_code)}"</w:t>
      </w:r>
    </w:p>
    <w:p w14:paraId="73008897" w14:textId="77777777" w:rsidR="00EA791C" w:rsidRPr="00EA791C" w:rsidRDefault="00EA791C" w:rsidP="00EA791C">
      <w:pPr>
        <w:pStyle w:val="zCode"/>
        <w:rPr>
          <w:noProof/>
          <w:lang w:val="en-US"/>
        </w:rPr>
      </w:pPr>
      <w:r w:rsidRPr="00EA791C">
        <w:rPr>
          <w:noProof/>
          <w:lang w:val="en-US"/>
        </w:rPr>
        <w:t xml:space="preserve">                  data-foodname="${escapeHtml(</w:t>
      </w:r>
      <w:r w:rsidRPr="007016A5">
        <w:rPr>
          <w:noProof/>
          <w:highlight w:val="yellow"/>
          <w:lang w:val="en-US"/>
        </w:rPr>
        <w:t>getLocalizedValue</w:t>
      </w:r>
      <w:r w:rsidRPr="00EA791C">
        <w:rPr>
          <w:noProof/>
          <w:lang w:val="en-US"/>
        </w:rPr>
        <w:t>(item.food_name))}"</w:t>
      </w:r>
    </w:p>
    <w:p w14:paraId="768510D9" w14:textId="77777777" w:rsidR="00EA791C" w:rsidRPr="00EA791C" w:rsidRDefault="00EA791C" w:rsidP="00EA791C">
      <w:pPr>
        <w:pStyle w:val="zCode"/>
        <w:rPr>
          <w:noProof/>
          <w:lang w:val="en-US"/>
        </w:rPr>
      </w:pPr>
      <w:r w:rsidRPr="00EA791C">
        <w:rPr>
          <w:noProof/>
          <w:lang w:val="en-US"/>
        </w:rPr>
        <w:t xml:space="preserve">                &gt;</w:t>
      </w:r>
    </w:p>
    <w:p w14:paraId="69E448BE" w14:textId="77777777" w:rsidR="00EA791C" w:rsidRPr="00EA791C" w:rsidRDefault="00EA791C" w:rsidP="00EA791C">
      <w:pPr>
        <w:pStyle w:val="zCode"/>
        <w:rPr>
          <w:noProof/>
          <w:lang w:val="en-US"/>
        </w:rPr>
      </w:pPr>
      <w:r w:rsidRPr="00EA791C">
        <w:rPr>
          <w:noProof/>
          <w:lang w:val="en-US"/>
        </w:rPr>
        <w:t xml:space="preserve">                  ${count}</w:t>
      </w:r>
    </w:p>
    <w:p w14:paraId="75C7A139" w14:textId="77777777" w:rsidR="00EA791C" w:rsidRPr="00EA791C" w:rsidRDefault="00EA791C" w:rsidP="00EA791C">
      <w:pPr>
        <w:pStyle w:val="zCode"/>
        <w:rPr>
          <w:noProof/>
          <w:lang w:val="en-US"/>
        </w:rPr>
      </w:pPr>
      <w:r w:rsidRPr="00EA791C">
        <w:rPr>
          <w:noProof/>
          <w:lang w:val="en-US"/>
        </w:rPr>
        <w:t xml:space="preserve">                &lt;/span&gt;</w:t>
      </w:r>
    </w:p>
    <w:p w14:paraId="0680FFBF" w14:textId="77777777" w:rsidR="00EA791C" w:rsidRPr="00EA791C" w:rsidRDefault="00EA791C" w:rsidP="00EA791C">
      <w:pPr>
        <w:pStyle w:val="zCode"/>
        <w:rPr>
          <w:noProof/>
          <w:lang w:val="en-US"/>
        </w:rPr>
      </w:pPr>
      <w:r w:rsidRPr="00EA791C">
        <w:rPr>
          <w:noProof/>
          <w:lang w:val="en-US"/>
        </w:rPr>
        <w:t xml:space="preserve">              `</w:t>
      </w:r>
    </w:p>
    <w:p w14:paraId="1DDFF591" w14:textId="77777777" w:rsidR="00EA791C" w:rsidRPr="00EA791C" w:rsidRDefault="00EA791C" w:rsidP="00EA791C">
      <w:pPr>
        <w:pStyle w:val="zCode"/>
        <w:rPr>
          <w:noProof/>
          <w:lang w:val="en-US"/>
        </w:rPr>
      </w:pPr>
      <w:r w:rsidRPr="00EA791C">
        <w:rPr>
          <w:noProof/>
          <w:lang w:val="en-US"/>
        </w:rPr>
        <w:t xml:space="preserve">              : "-";</w:t>
      </w:r>
    </w:p>
    <w:p w14:paraId="33DC717A" w14:textId="77777777" w:rsidR="00EA791C" w:rsidRPr="00EA791C" w:rsidRDefault="00EA791C" w:rsidP="00EA791C">
      <w:pPr>
        <w:pStyle w:val="zCode"/>
        <w:rPr>
          <w:noProof/>
          <w:lang w:val="en-US"/>
        </w:rPr>
      </w:pPr>
      <w:r w:rsidRPr="00EA791C">
        <w:rPr>
          <w:noProof/>
          <w:lang w:val="en-US"/>
        </w:rPr>
        <w:t xml:space="preserve">          },</w:t>
      </w:r>
    </w:p>
    <w:p w14:paraId="2AFA18D5" w14:textId="77777777" w:rsidR="00EA791C" w:rsidRPr="00EA791C" w:rsidRDefault="00EA791C" w:rsidP="00EA791C">
      <w:pPr>
        <w:pStyle w:val="zCode"/>
        <w:rPr>
          <w:noProof/>
          <w:lang w:val="en-US"/>
        </w:rPr>
      </w:pPr>
      <w:r w:rsidRPr="00EA791C">
        <w:rPr>
          <w:noProof/>
          <w:lang w:val="en-US"/>
        </w:rPr>
        <w:t xml:space="preserve">        },</w:t>
      </w:r>
    </w:p>
    <w:p w14:paraId="5797701B" w14:textId="77777777" w:rsidR="00EA791C" w:rsidRPr="00EA791C" w:rsidRDefault="00EA791C" w:rsidP="00EA791C">
      <w:pPr>
        <w:pStyle w:val="zCode"/>
        <w:rPr>
          <w:noProof/>
          <w:lang w:val="en-US"/>
        </w:rPr>
      </w:pPr>
      <w:r w:rsidRPr="00EA791C">
        <w:rPr>
          <w:noProof/>
          <w:lang w:val="en-US"/>
        </w:rPr>
        <w:t xml:space="preserve">      ],</w:t>
      </w:r>
    </w:p>
    <w:p w14:paraId="67B495A5" w14:textId="77777777" w:rsidR="00EA791C" w:rsidRPr="00EA791C" w:rsidRDefault="00EA791C" w:rsidP="00EA791C">
      <w:pPr>
        <w:pStyle w:val="zCode"/>
        <w:rPr>
          <w:noProof/>
          <w:lang w:val="en-US"/>
        </w:rPr>
      </w:pPr>
      <w:r w:rsidRPr="00EA791C">
        <w:rPr>
          <w:noProof/>
          <w:lang w:val="en-US"/>
        </w:rPr>
        <w:t xml:space="preserve">      rows: items.map((item) =&gt; ({</w:t>
      </w:r>
    </w:p>
    <w:p w14:paraId="15DDD2FB" w14:textId="77777777" w:rsidR="00EA791C" w:rsidRPr="00EA791C" w:rsidRDefault="00EA791C" w:rsidP="00EA791C">
      <w:pPr>
        <w:pStyle w:val="zCode"/>
        <w:rPr>
          <w:noProof/>
          <w:lang w:val="en-US"/>
        </w:rPr>
      </w:pPr>
      <w:r w:rsidRPr="00EA791C">
        <w:rPr>
          <w:noProof/>
          <w:lang w:val="en-US"/>
        </w:rPr>
        <w:t xml:space="preserve">        ...item,</w:t>
      </w:r>
    </w:p>
    <w:p w14:paraId="79F39A35" w14:textId="77777777" w:rsidR="00EA791C" w:rsidRPr="00EA791C" w:rsidRDefault="00EA791C" w:rsidP="00EA791C">
      <w:pPr>
        <w:pStyle w:val="zCode"/>
        <w:rPr>
          <w:noProof/>
          <w:lang w:val="en-US"/>
        </w:rPr>
      </w:pPr>
      <w:r w:rsidRPr="00EA791C">
        <w:rPr>
          <w:noProof/>
          <w:lang w:val="en-US"/>
        </w:rPr>
        <w:t xml:space="preserve">        food_name: </w:t>
      </w:r>
      <w:r w:rsidRPr="007016A5">
        <w:rPr>
          <w:noProof/>
          <w:highlight w:val="yellow"/>
          <w:lang w:val="en-US"/>
        </w:rPr>
        <w:t>getLocalizedValue</w:t>
      </w:r>
      <w:r w:rsidRPr="00EA791C">
        <w:rPr>
          <w:noProof/>
          <w:lang w:val="en-US"/>
        </w:rPr>
        <w:t>(item.food_name),</w:t>
      </w:r>
    </w:p>
    <w:p w14:paraId="116FD7D8" w14:textId="77777777" w:rsidR="00EA791C" w:rsidRPr="00EA791C" w:rsidRDefault="00EA791C" w:rsidP="00EA791C">
      <w:pPr>
        <w:pStyle w:val="zCode"/>
        <w:rPr>
          <w:noProof/>
          <w:lang w:val="en-US"/>
        </w:rPr>
      </w:pPr>
      <w:r w:rsidRPr="00EA791C">
        <w:rPr>
          <w:noProof/>
          <w:lang w:val="en-US"/>
        </w:rPr>
        <w:t xml:space="preserve">      })),</w:t>
      </w:r>
    </w:p>
    <w:p w14:paraId="0AB8453A" w14:textId="77777777" w:rsidR="00EA791C" w:rsidRPr="00EA791C" w:rsidRDefault="00EA791C" w:rsidP="00EA791C">
      <w:pPr>
        <w:pStyle w:val="zCode"/>
        <w:rPr>
          <w:noProof/>
          <w:lang w:val="en-US"/>
        </w:rPr>
      </w:pPr>
      <w:r w:rsidRPr="00EA791C">
        <w:rPr>
          <w:noProof/>
          <w:lang w:val="en-US"/>
        </w:rPr>
        <w:t xml:space="preserve">    });</w:t>
      </w:r>
    </w:p>
    <w:p w14:paraId="5A4467AF" w14:textId="77777777" w:rsidR="00EA791C" w:rsidRPr="00EA791C" w:rsidRDefault="00EA791C" w:rsidP="00EA791C">
      <w:pPr>
        <w:pStyle w:val="zCode"/>
        <w:rPr>
          <w:noProof/>
          <w:lang w:val="en-US"/>
        </w:rPr>
      </w:pPr>
      <w:r w:rsidRPr="00EA791C">
        <w:rPr>
          <w:noProof/>
          <w:lang w:val="en-US"/>
        </w:rPr>
        <w:t xml:space="preserve">  }</w:t>
      </w:r>
    </w:p>
    <w:p w14:paraId="0D4A8576" w14:textId="77777777" w:rsidR="00EA791C" w:rsidRPr="00EA791C" w:rsidRDefault="00EA791C" w:rsidP="00EA791C">
      <w:pPr>
        <w:pStyle w:val="zCode"/>
        <w:rPr>
          <w:noProof/>
          <w:lang w:val="en-US"/>
        </w:rPr>
      </w:pPr>
    </w:p>
    <w:p w14:paraId="7EEEAE05"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 items дотор байгаа JSON өгөгдлөөс</w:t>
      </w:r>
    </w:p>
    <w:p w14:paraId="2596F1D3"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1. тухайн type (proximates, minerals, vitamins гэх мэт)-ийн бүх key-үүдийг цуглуулах,</w:t>
      </w:r>
    </w:p>
    <w:p w14:paraId="2AC7F6CF"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2. түүгээр хүснэгтийн columns үүсгэх, </w:t>
      </w:r>
    </w:p>
    <w:p w14:paraId="54541DCB"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3. дараа нь мөр (rows) үүсгэх */</w:t>
      </w:r>
    </w:p>
    <w:p w14:paraId="3A07D03C" w14:textId="77777777" w:rsidR="00EA791C" w:rsidRPr="00522C38" w:rsidRDefault="00EA791C" w:rsidP="00EA791C">
      <w:pPr>
        <w:pStyle w:val="zCode"/>
        <w:rPr>
          <w:noProof/>
          <w:color w:val="538135" w:themeColor="accent6" w:themeShade="BF"/>
          <w:sz w:val="16"/>
          <w:szCs w:val="16"/>
          <w:lang w:val="en-US"/>
        </w:rPr>
      </w:pPr>
    </w:p>
    <w:p w14:paraId="58CC5F51"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 1. Бүх item дотор байгаа nutrients-ийн бүх key-үүдийг давхардалгүйгээр цуглуулж байна. Үүнд:</w:t>
      </w:r>
    </w:p>
    <w:p w14:paraId="3371983E"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items.flatMap(...) бол бүх item-ийн key-үүдийг нэг array болгоно. new Set(...) бол давхардлыг арилгана. </w:t>
      </w:r>
    </w:p>
    <w:p w14:paraId="27EA58FE"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type = "vitamins" бол ["Vitamin A (μg)", "Thiamin (mg)", "Riboflavin (mg)", "Vitamin C (mg)", "Refuse (%)"] */</w:t>
      </w:r>
    </w:p>
    <w:p w14:paraId="6464D346" w14:textId="77777777" w:rsidR="00EA791C" w:rsidRPr="00EA791C" w:rsidRDefault="00EA791C" w:rsidP="00EA791C">
      <w:pPr>
        <w:pStyle w:val="zCode"/>
        <w:rPr>
          <w:noProof/>
          <w:lang w:val="en-US"/>
        </w:rPr>
      </w:pPr>
    </w:p>
    <w:p w14:paraId="0B0A1DD1" w14:textId="77777777" w:rsidR="00EA791C" w:rsidRPr="00EA791C" w:rsidRDefault="00EA791C" w:rsidP="00EA791C">
      <w:pPr>
        <w:pStyle w:val="zCode"/>
        <w:rPr>
          <w:noProof/>
          <w:lang w:val="en-US"/>
        </w:rPr>
      </w:pPr>
      <w:r w:rsidRPr="00EA791C">
        <w:rPr>
          <w:noProof/>
          <w:lang w:val="en-US"/>
        </w:rPr>
        <w:t xml:space="preserve">  const nutrientKeys = Array.from(</w:t>
      </w:r>
    </w:p>
    <w:p w14:paraId="1E26984B" w14:textId="77777777" w:rsidR="00EA791C" w:rsidRPr="00EA791C" w:rsidRDefault="00EA791C" w:rsidP="00EA791C">
      <w:pPr>
        <w:pStyle w:val="zCode"/>
        <w:rPr>
          <w:noProof/>
          <w:lang w:val="en-US"/>
        </w:rPr>
      </w:pPr>
      <w:r w:rsidRPr="00EA791C">
        <w:rPr>
          <w:noProof/>
          <w:lang w:val="en-US"/>
        </w:rPr>
        <w:t xml:space="preserve">    new Set(</w:t>
      </w:r>
    </w:p>
    <w:p w14:paraId="49AD4605" w14:textId="77777777" w:rsidR="00EA791C" w:rsidRPr="00EA791C" w:rsidRDefault="00EA791C" w:rsidP="00EA791C">
      <w:pPr>
        <w:pStyle w:val="zCode"/>
        <w:rPr>
          <w:noProof/>
          <w:lang w:val="en-US"/>
        </w:rPr>
      </w:pPr>
      <w:r w:rsidRPr="00EA791C">
        <w:rPr>
          <w:noProof/>
          <w:lang w:val="en-US"/>
        </w:rPr>
        <w:t xml:space="preserve">      items.flatMap((item) =&gt; {</w:t>
      </w:r>
    </w:p>
    <w:p w14:paraId="17640051" w14:textId="77777777" w:rsidR="00EA791C" w:rsidRPr="007016A5" w:rsidRDefault="00EA791C" w:rsidP="00EA791C">
      <w:pPr>
        <w:pStyle w:val="zCode"/>
        <w:rPr>
          <w:noProof/>
          <w:color w:val="538135" w:themeColor="accent6" w:themeShade="BF"/>
          <w:sz w:val="16"/>
          <w:szCs w:val="16"/>
          <w:lang w:val="en-US"/>
        </w:rPr>
      </w:pPr>
      <w:r w:rsidRPr="00EA791C">
        <w:rPr>
          <w:noProof/>
          <w:lang w:val="en-US"/>
        </w:rPr>
        <w:t xml:space="preserve">        const data = item?.[type]; </w:t>
      </w:r>
      <w:r w:rsidRPr="007016A5">
        <w:rPr>
          <w:noProof/>
          <w:color w:val="538135" w:themeColor="accent6" w:themeShade="BF"/>
          <w:sz w:val="16"/>
          <w:szCs w:val="16"/>
          <w:lang w:val="en-US"/>
        </w:rPr>
        <w:t>// type = "vitamins" бол item["vitamins"] болно. {"Vitamin A (μg)": 1, "Thiamin (mg)": 0.28, "Riboflavin (mg)": 0.11, "Vitamin C (mg)": 22.95, "Refuse (%)": 0.0}</w:t>
      </w:r>
    </w:p>
    <w:p w14:paraId="726CD660" w14:textId="77777777" w:rsidR="00EA791C" w:rsidRPr="00EA791C" w:rsidRDefault="00EA791C" w:rsidP="00EA791C">
      <w:pPr>
        <w:pStyle w:val="zCode"/>
        <w:rPr>
          <w:noProof/>
          <w:lang w:val="en-US"/>
        </w:rPr>
      </w:pPr>
    </w:p>
    <w:p w14:paraId="54690E7F" w14:textId="77777777" w:rsidR="00EA791C" w:rsidRPr="00EA791C" w:rsidRDefault="00EA791C" w:rsidP="00EA791C">
      <w:pPr>
        <w:pStyle w:val="zCode"/>
        <w:rPr>
          <w:noProof/>
          <w:lang w:val="en-US"/>
        </w:rPr>
      </w:pPr>
      <w:r w:rsidRPr="00EA791C">
        <w:rPr>
          <w:noProof/>
          <w:lang w:val="en-US"/>
        </w:rPr>
        <w:t xml:space="preserve">        return data &amp;&amp; typeof data === "object" &amp;&amp; !Array.isArray(data) ? Object.keys(data) : []; // Object.keys(data) бол key-үүдийг array болгож авна. ["Vitamin A (μg)", "Thiamin (mg)", "Riboflavin (mg)", "Vitamin C (mg)", "Refuse (%)"]</w:t>
      </w:r>
    </w:p>
    <w:p w14:paraId="5D5DEE15" w14:textId="77777777" w:rsidR="00EA791C" w:rsidRPr="00EA791C" w:rsidRDefault="00EA791C" w:rsidP="00EA791C">
      <w:pPr>
        <w:pStyle w:val="zCode"/>
        <w:rPr>
          <w:noProof/>
          <w:lang w:val="en-US"/>
        </w:rPr>
      </w:pPr>
      <w:r w:rsidRPr="00EA791C">
        <w:rPr>
          <w:noProof/>
          <w:lang w:val="en-US"/>
        </w:rPr>
        <w:t xml:space="preserve">      }),</w:t>
      </w:r>
    </w:p>
    <w:p w14:paraId="7783948F" w14:textId="77777777" w:rsidR="00EA791C" w:rsidRPr="00EA791C" w:rsidRDefault="00EA791C" w:rsidP="00EA791C">
      <w:pPr>
        <w:pStyle w:val="zCode"/>
        <w:rPr>
          <w:noProof/>
          <w:lang w:val="en-US"/>
        </w:rPr>
      </w:pPr>
      <w:r w:rsidRPr="00EA791C">
        <w:rPr>
          <w:noProof/>
          <w:lang w:val="en-US"/>
        </w:rPr>
        <w:t xml:space="preserve">    ),</w:t>
      </w:r>
    </w:p>
    <w:p w14:paraId="0DE73899" w14:textId="77777777" w:rsidR="00EA791C" w:rsidRPr="00EA791C" w:rsidRDefault="00EA791C" w:rsidP="00EA791C">
      <w:pPr>
        <w:pStyle w:val="zCode"/>
        <w:rPr>
          <w:noProof/>
          <w:lang w:val="en-US"/>
        </w:rPr>
      </w:pPr>
      <w:r w:rsidRPr="00EA791C">
        <w:rPr>
          <w:noProof/>
          <w:lang w:val="en-US"/>
        </w:rPr>
        <w:t xml:space="preserve">  );</w:t>
      </w:r>
    </w:p>
    <w:p w14:paraId="7A7308CA" w14:textId="77777777" w:rsidR="00EA791C" w:rsidRPr="00EA791C" w:rsidRDefault="00EA791C" w:rsidP="00EA791C">
      <w:pPr>
        <w:pStyle w:val="zCode"/>
        <w:rPr>
          <w:noProof/>
          <w:lang w:val="en-US"/>
        </w:rPr>
      </w:pPr>
    </w:p>
    <w:p w14:paraId="2A252AF7"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 2. Тухайн type-ийн бүх key-үүдээр хүснэгтийн columns үүсгэх талбарууд. Үүнд:</w:t>
      </w:r>
    </w:p>
    <w:p w14:paraId="6EEE09B0"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3CF69B79"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 key: "food_name", label: "Food name" },</w:t>
      </w:r>
    </w:p>
    <w:p w14:paraId="5BB75895" w14:textId="77777777" w:rsidR="00EA791C" w:rsidRPr="00522C38" w:rsidRDefault="00EA791C" w:rsidP="00EA791C">
      <w:pPr>
        <w:pStyle w:val="zCode"/>
        <w:rPr>
          <w:noProof/>
          <w:color w:val="538135" w:themeColor="accent6" w:themeShade="BF"/>
          <w:sz w:val="16"/>
          <w:szCs w:val="16"/>
          <w:lang w:val="en-US"/>
        </w:rPr>
      </w:pPr>
    </w:p>
    <w:p w14:paraId="23CE2DFD"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 key: "Vitamin A (μg)", label: "Vitamin A (μg)" },</w:t>
      </w:r>
    </w:p>
    <w:p w14:paraId="37C6FEEE"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 key: "Thiamin (mg)", label: "Thiamin (mg)" },</w:t>
      </w:r>
    </w:p>
    <w:p w14:paraId="682EB6E4"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 */</w:t>
      </w:r>
    </w:p>
    <w:p w14:paraId="632B3F23" w14:textId="77777777" w:rsidR="00EA791C" w:rsidRPr="00EA791C" w:rsidRDefault="00EA791C" w:rsidP="00EA791C">
      <w:pPr>
        <w:pStyle w:val="zCode"/>
        <w:rPr>
          <w:noProof/>
          <w:lang w:val="en-US"/>
        </w:rPr>
      </w:pPr>
    </w:p>
    <w:p w14:paraId="0D221AA7" w14:textId="77777777" w:rsidR="00EA791C" w:rsidRPr="00EA791C" w:rsidRDefault="00EA791C" w:rsidP="00EA791C">
      <w:pPr>
        <w:pStyle w:val="zCode"/>
        <w:rPr>
          <w:noProof/>
          <w:lang w:val="en-US"/>
        </w:rPr>
      </w:pPr>
      <w:r w:rsidRPr="00EA791C">
        <w:rPr>
          <w:noProof/>
          <w:lang w:val="en-US"/>
        </w:rPr>
        <w:t xml:space="preserve">  const columns = [</w:t>
      </w:r>
    </w:p>
    <w:p w14:paraId="70653296" w14:textId="77777777" w:rsidR="00EA791C" w:rsidRPr="00EA791C" w:rsidRDefault="00EA791C" w:rsidP="00EA791C">
      <w:pPr>
        <w:pStyle w:val="zCode"/>
        <w:rPr>
          <w:noProof/>
          <w:lang w:val="en-US"/>
        </w:rPr>
      </w:pPr>
      <w:r w:rsidRPr="00EA791C">
        <w:rPr>
          <w:noProof/>
          <w:lang w:val="en-US"/>
        </w:rPr>
        <w:t xml:space="preserve">    { key: "food_name", label</w:t>
      </w:r>
      <w:r w:rsidRPr="007016A5">
        <w:rPr>
          <w:noProof/>
          <w:highlight w:val="yellow"/>
          <w:lang w:val="en-US"/>
        </w:rPr>
        <w:t>: t("table.foodName")</w:t>
      </w:r>
      <w:r w:rsidRPr="00EA791C">
        <w:rPr>
          <w:noProof/>
          <w:lang w:val="en-US"/>
        </w:rPr>
        <w:t xml:space="preserve"> },</w:t>
      </w:r>
    </w:p>
    <w:p w14:paraId="75528DFD" w14:textId="77777777" w:rsidR="00EA791C" w:rsidRPr="00EA791C" w:rsidRDefault="00EA791C" w:rsidP="00EA791C">
      <w:pPr>
        <w:pStyle w:val="zCode"/>
        <w:rPr>
          <w:noProof/>
          <w:lang w:val="en-US"/>
        </w:rPr>
      </w:pPr>
    </w:p>
    <w:p w14:paraId="7B1E1985" w14:textId="77777777" w:rsidR="00EA791C" w:rsidRPr="00EA791C" w:rsidRDefault="00EA791C" w:rsidP="00EA791C">
      <w:pPr>
        <w:pStyle w:val="zCode"/>
        <w:rPr>
          <w:noProof/>
          <w:lang w:val="en-US"/>
        </w:rPr>
      </w:pPr>
      <w:r w:rsidRPr="00EA791C">
        <w:rPr>
          <w:noProof/>
          <w:lang w:val="en-US"/>
        </w:rPr>
        <w:t xml:space="preserve">    ...nutrientKeys.map((key) =&gt; ({</w:t>
      </w:r>
    </w:p>
    <w:p w14:paraId="4CC5F1D6" w14:textId="77777777" w:rsidR="00EA791C" w:rsidRPr="00EA791C" w:rsidRDefault="00EA791C" w:rsidP="00EA791C">
      <w:pPr>
        <w:pStyle w:val="zCode"/>
        <w:rPr>
          <w:noProof/>
          <w:lang w:val="en-US"/>
        </w:rPr>
      </w:pPr>
      <w:r w:rsidRPr="00EA791C">
        <w:rPr>
          <w:noProof/>
          <w:lang w:val="en-US"/>
        </w:rPr>
        <w:t xml:space="preserve">      key,</w:t>
      </w:r>
    </w:p>
    <w:p w14:paraId="60DB7595" w14:textId="77777777" w:rsidR="00EA791C" w:rsidRPr="00EA791C" w:rsidRDefault="00EA791C" w:rsidP="00EA791C">
      <w:pPr>
        <w:pStyle w:val="zCode"/>
        <w:rPr>
          <w:noProof/>
          <w:lang w:val="en-US"/>
        </w:rPr>
      </w:pPr>
      <w:r w:rsidRPr="00EA791C">
        <w:rPr>
          <w:noProof/>
          <w:lang w:val="en-US"/>
        </w:rPr>
        <w:t xml:space="preserve">      label:</w:t>
      </w:r>
    </w:p>
    <w:p w14:paraId="5E3AC2F9" w14:textId="77777777" w:rsidR="00EA791C" w:rsidRPr="00EA791C" w:rsidRDefault="00EA791C" w:rsidP="00EA791C">
      <w:pPr>
        <w:pStyle w:val="zCode"/>
        <w:rPr>
          <w:noProof/>
          <w:lang w:val="en-US"/>
        </w:rPr>
      </w:pPr>
      <w:r w:rsidRPr="00EA791C">
        <w:rPr>
          <w:noProof/>
          <w:lang w:val="en-US"/>
        </w:rPr>
        <w:t xml:space="preserve">        t(`table.${key}`) !== `table.${key}`</w:t>
      </w:r>
    </w:p>
    <w:p w14:paraId="0F56AF3D" w14:textId="77777777" w:rsidR="00EA791C" w:rsidRPr="00EA791C" w:rsidRDefault="00EA791C" w:rsidP="00EA791C">
      <w:pPr>
        <w:pStyle w:val="zCode"/>
        <w:rPr>
          <w:noProof/>
          <w:lang w:val="en-US"/>
        </w:rPr>
      </w:pPr>
      <w:r w:rsidRPr="00EA791C">
        <w:rPr>
          <w:noProof/>
          <w:lang w:val="en-US"/>
        </w:rPr>
        <w:lastRenderedPageBreak/>
        <w:t xml:space="preserve">          ? t(`table.${key}`)</w:t>
      </w:r>
    </w:p>
    <w:p w14:paraId="0B8D7667" w14:textId="77777777" w:rsidR="00EA791C" w:rsidRPr="00EA791C" w:rsidRDefault="00EA791C" w:rsidP="00EA791C">
      <w:pPr>
        <w:pStyle w:val="zCode"/>
        <w:rPr>
          <w:noProof/>
          <w:lang w:val="en-US"/>
        </w:rPr>
      </w:pPr>
      <w:r w:rsidRPr="00EA791C">
        <w:rPr>
          <w:noProof/>
          <w:lang w:val="en-US"/>
        </w:rPr>
        <w:t xml:space="preserve">          : t(`nutrients.${key}`) !== `nutrients.${key}`</w:t>
      </w:r>
    </w:p>
    <w:p w14:paraId="4D040C95" w14:textId="77777777" w:rsidR="00EA791C" w:rsidRPr="00EA791C" w:rsidRDefault="00EA791C" w:rsidP="00EA791C">
      <w:pPr>
        <w:pStyle w:val="zCode"/>
        <w:rPr>
          <w:noProof/>
          <w:lang w:val="en-US"/>
        </w:rPr>
      </w:pPr>
      <w:r w:rsidRPr="00EA791C">
        <w:rPr>
          <w:noProof/>
          <w:lang w:val="en-US"/>
        </w:rPr>
        <w:t xml:space="preserve">            ? t(`nutrients.${key}`)</w:t>
      </w:r>
    </w:p>
    <w:p w14:paraId="2F638EB1" w14:textId="77777777" w:rsidR="00EA791C" w:rsidRPr="00EA791C" w:rsidRDefault="00EA791C" w:rsidP="00EA791C">
      <w:pPr>
        <w:pStyle w:val="zCode"/>
        <w:rPr>
          <w:noProof/>
          <w:lang w:val="en-US"/>
        </w:rPr>
      </w:pPr>
      <w:r w:rsidRPr="00EA791C">
        <w:rPr>
          <w:noProof/>
          <w:lang w:val="en-US"/>
        </w:rPr>
        <w:t xml:space="preserve">            : key,</w:t>
      </w:r>
    </w:p>
    <w:p w14:paraId="1965D89F" w14:textId="77777777" w:rsidR="00EA791C" w:rsidRPr="00EA791C" w:rsidRDefault="00EA791C" w:rsidP="00EA791C">
      <w:pPr>
        <w:pStyle w:val="zCode"/>
        <w:rPr>
          <w:noProof/>
          <w:lang w:val="en-US"/>
        </w:rPr>
      </w:pPr>
      <w:r w:rsidRPr="00EA791C">
        <w:rPr>
          <w:noProof/>
          <w:lang w:val="en-US"/>
        </w:rPr>
        <w:t xml:space="preserve">    })),</w:t>
      </w:r>
    </w:p>
    <w:p w14:paraId="733407B4" w14:textId="77777777" w:rsidR="00EA791C" w:rsidRPr="00EA791C" w:rsidRDefault="00EA791C" w:rsidP="00EA791C">
      <w:pPr>
        <w:pStyle w:val="zCode"/>
        <w:rPr>
          <w:noProof/>
          <w:lang w:val="en-US"/>
        </w:rPr>
      </w:pPr>
      <w:r w:rsidRPr="00EA791C">
        <w:rPr>
          <w:noProof/>
          <w:lang w:val="en-US"/>
        </w:rPr>
        <w:t xml:space="preserve">  ];</w:t>
      </w:r>
    </w:p>
    <w:p w14:paraId="2E186A38" w14:textId="77777777" w:rsidR="00EA791C" w:rsidRPr="00EA791C" w:rsidRDefault="00EA791C" w:rsidP="00EA791C">
      <w:pPr>
        <w:pStyle w:val="zCode"/>
        <w:rPr>
          <w:noProof/>
          <w:lang w:val="en-US"/>
        </w:rPr>
      </w:pPr>
    </w:p>
    <w:p w14:paraId="79AFBA7C"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 3. Мөр (rows) үүсгэх өгөгдөл Үүнд:</w:t>
      </w:r>
    </w:p>
    <w:p w14:paraId="65922693"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32DEB53D"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24DBA4DA"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food_name: "Barley flour, whole grain",</w:t>
      </w:r>
    </w:p>
    <w:p w14:paraId="195001CF"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"Vitamin A (μg)": 1,</w:t>
      </w:r>
    </w:p>
    <w:p w14:paraId="2D622809"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"Thiamin (mg)": 0.28,</w:t>
      </w:r>
    </w:p>
    <w:p w14:paraId="29A69FD6"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784EA1EA"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7BA691A7"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food_name: "Barley flour, whole grain, pearled",</w:t>
      </w:r>
    </w:p>
    <w:p w14:paraId="402EB96A"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"Vitamin A (μg)": 1,</w:t>
      </w:r>
    </w:p>
    <w:p w14:paraId="5B8BFA30"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"Thiamin (mg)": 0.421,</w:t>
      </w:r>
    </w:p>
    <w:p w14:paraId="2409E5BF"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2ABF8FDA"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11FE7245"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69726CE6" w14:textId="77777777" w:rsidR="00EA791C" w:rsidRPr="00EA791C" w:rsidRDefault="00EA791C" w:rsidP="00EA791C">
      <w:pPr>
        <w:pStyle w:val="zCode"/>
        <w:rPr>
          <w:noProof/>
          <w:lang w:val="en-US"/>
        </w:rPr>
      </w:pPr>
    </w:p>
    <w:p w14:paraId="65C8975B" w14:textId="77777777" w:rsidR="00EA791C" w:rsidRPr="00EA791C" w:rsidRDefault="00EA791C" w:rsidP="00EA791C">
      <w:pPr>
        <w:pStyle w:val="zCode"/>
        <w:rPr>
          <w:noProof/>
          <w:lang w:val="en-US"/>
        </w:rPr>
      </w:pPr>
      <w:r w:rsidRPr="00EA791C">
        <w:rPr>
          <w:noProof/>
          <w:lang w:val="en-US"/>
        </w:rPr>
        <w:t xml:space="preserve">  const rows = items.map((item) =&gt; {</w:t>
      </w:r>
    </w:p>
    <w:p w14:paraId="5B637C29" w14:textId="77777777" w:rsidR="00EA791C" w:rsidRPr="00EA791C" w:rsidRDefault="00EA791C" w:rsidP="00EA791C">
      <w:pPr>
        <w:pStyle w:val="zCode"/>
        <w:rPr>
          <w:noProof/>
          <w:lang w:val="en-US"/>
        </w:rPr>
      </w:pPr>
      <w:r w:rsidRPr="00EA791C">
        <w:rPr>
          <w:noProof/>
          <w:lang w:val="en-US"/>
        </w:rPr>
        <w:t xml:space="preserve">    const rowData = getLocalizedValue(item?.[type] &amp;&amp; typeof item[type] === "object" ? item[type] : {});</w:t>
      </w:r>
    </w:p>
    <w:p w14:paraId="129F25A3" w14:textId="77777777" w:rsidR="00EA791C" w:rsidRPr="00EA791C" w:rsidRDefault="00EA791C" w:rsidP="00EA791C">
      <w:pPr>
        <w:pStyle w:val="zCode"/>
        <w:rPr>
          <w:noProof/>
          <w:lang w:val="en-US"/>
        </w:rPr>
      </w:pPr>
    </w:p>
    <w:p w14:paraId="7E73918A" w14:textId="77777777" w:rsidR="00EA791C" w:rsidRPr="00EA791C" w:rsidRDefault="00EA791C" w:rsidP="00EA791C">
      <w:pPr>
        <w:pStyle w:val="zCode"/>
        <w:rPr>
          <w:noProof/>
          <w:lang w:val="en-US"/>
        </w:rPr>
      </w:pPr>
      <w:r w:rsidRPr="00EA791C">
        <w:rPr>
          <w:noProof/>
          <w:lang w:val="en-US"/>
        </w:rPr>
        <w:t xml:space="preserve">    if (rowData["Collection date"]) {</w:t>
      </w:r>
    </w:p>
    <w:p w14:paraId="32A3453B" w14:textId="77777777" w:rsidR="00EA791C" w:rsidRPr="00EA791C" w:rsidRDefault="00EA791C" w:rsidP="00EA791C">
      <w:pPr>
        <w:pStyle w:val="zCode"/>
        <w:rPr>
          <w:noProof/>
          <w:lang w:val="en-US"/>
        </w:rPr>
      </w:pPr>
      <w:r w:rsidRPr="00EA791C">
        <w:rPr>
          <w:noProof/>
          <w:lang w:val="en-US"/>
        </w:rPr>
        <w:t xml:space="preserve">      rowData["Collection date"] = formatDate(rowData["Collection date"]);</w:t>
      </w:r>
    </w:p>
    <w:p w14:paraId="3CA3CA11" w14:textId="77777777" w:rsidR="00EA791C" w:rsidRPr="00EA791C" w:rsidRDefault="00EA791C" w:rsidP="00EA791C">
      <w:pPr>
        <w:pStyle w:val="zCode"/>
        <w:rPr>
          <w:noProof/>
          <w:lang w:val="en-US"/>
        </w:rPr>
      </w:pPr>
      <w:r w:rsidRPr="00EA791C">
        <w:rPr>
          <w:noProof/>
          <w:lang w:val="en-US"/>
        </w:rPr>
        <w:t xml:space="preserve">    }</w:t>
      </w:r>
    </w:p>
    <w:p w14:paraId="728BBBA6" w14:textId="77777777" w:rsidR="00EA791C" w:rsidRPr="00EA791C" w:rsidRDefault="00EA791C" w:rsidP="00EA791C">
      <w:pPr>
        <w:pStyle w:val="zCode"/>
        <w:rPr>
          <w:noProof/>
          <w:lang w:val="en-US"/>
        </w:rPr>
      </w:pPr>
    </w:p>
    <w:p w14:paraId="75AAC876" w14:textId="77777777" w:rsidR="00EA791C" w:rsidRPr="00EA791C" w:rsidRDefault="00EA791C" w:rsidP="00EA791C">
      <w:pPr>
        <w:pStyle w:val="zCode"/>
        <w:rPr>
          <w:noProof/>
          <w:lang w:val="en-US"/>
        </w:rPr>
      </w:pPr>
      <w:r w:rsidRPr="00EA791C">
        <w:rPr>
          <w:noProof/>
          <w:lang w:val="en-US"/>
        </w:rPr>
        <w:t xml:space="preserve">    return {</w:t>
      </w:r>
    </w:p>
    <w:p w14:paraId="33D94C22" w14:textId="77777777" w:rsidR="00EA791C" w:rsidRPr="00EA791C" w:rsidRDefault="00EA791C" w:rsidP="00EA791C">
      <w:pPr>
        <w:pStyle w:val="zCode"/>
        <w:rPr>
          <w:noProof/>
          <w:lang w:val="en-US"/>
        </w:rPr>
      </w:pPr>
      <w:r w:rsidRPr="00EA791C">
        <w:rPr>
          <w:noProof/>
          <w:lang w:val="en-US"/>
        </w:rPr>
        <w:t xml:space="preserve">      food_name: getLocalizedValue(item.food_name),</w:t>
      </w:r>
    </w:p>
    <w:p w14:paraId="324A722B" w14:textId="77777777" w:rsidR="00EA791C" w:rsidRPr="00EA791C" w:rsidRDefault="00EA791C" w:rsidP="00EA791C">
      <w:pPr>
        <w:pStyle w:val="zCode"/>
        <w:rPr>
          <w:noProof/>
          <w:lang w:val="en-US"/>
        </w:rPr>
      </w:pPr>
      <w:r w:rsidRPr="00EA791C">
        <w:rPr>
          <w:noProof/>
          <w:lang w:val="en-US"/>
        </w:rPr>
        <w:t xml:space="preserve">      ...rowData,</w:t>
      </w:r>
    </w:p>
    <w:p w14:paraId="6D0AAFD7" w14:textId="77777777" w:rsidR="00EA791C" w:rsidRPr="00EA791C" w:rsidRDefault="00EA791C" w:rsidP="00EA791C">
      <w:pPr>
        <w:pStyle w:val="zCode"/>
        <w:rPr>
          <w:noProof/>
          <w:lang w:val="en-US"/>
        </w:rPr>
      </w:pPr>
      <w:r w:rsidRPr="00EA791C">
        <w:rPr>
          <w:noProof/>
          <w:lang w:val="en-US"/>
        </w:rPr>
        <w:t xml:space="preserve">    };</w:t>
      </w:r>
    </w:p>
    <w:p w14:paraId="4E08AB3D" w14:textId="77777777" w:rsidR="00EA791C" w:rsidRPr="00EA791C" w:rsidRDefault="00EA791C" w:rsidP="00EA791C">
      <w:pPr>
        <w:pStyle w:val="zCode"/>
        <w:rPr>
          <w:noProof/>
          <w:lang w:val="en-US"/>
        </w:rPr>
      </w:pPr>
      <w:r w:rsidRPr="00EA791C">
        <w:rPr>
          <w:noProof/>
          <w:lang w:val="en-US"/>
        </w:rPr>
        <w:t xml:space="preserve">  });</w:t>
      </w:r>
    </w:p>
    <w:p w14:paraId="3D9E1ECC" w14:textId="77777777" w:rsidR="00EA791C" w:rsidRPr="00EA791C" w:rsidRDefault="00EA791C" w:rsidP="00EA791C">
      <w:pPr>
        <w:pStyle w:val="zCode"/>
        <w:rPr>
          <w:noProof/>
          <w:lang w:val="en-US"/>
        </w:rPr>
      </w:pPr>
    </w:p>
    <w:p w14:paraId="76105791" w14:textId="77777777" w:rsidR="00EA791C" w:rsidRPr="00EA791C" w:rsidRDefault="00EA791C" w:rsidP="00EA791C">
      <w:pPr>
        <w:pStyle w:val="zCode"/>
        <w:rPr>
          <w:noProof/>
          <w:lang w:val="en-US"/>
        </w:rPr>
      </w:pPr>
      <w:r w:rsidRPr="00EA791C">
        <w:rPr>
          <w:noProof/>
          <w:lang w:val="en-US"/>
        </w:rPr>
        <w:t xml:space="preserve">  return </w:t>
      </w:r>
      <w:r w:rsidRPr="00522C38">
        <w:rPr>
          <w:noProof/>
          <w:highlight w:val="yellow"/>
          <w:lang w:val="en-US"/>
        </w:rPr>
        <w:t>renderTable</w:t>
      </w:r>
      <w:r w:rsidRPr="00EA791C">
        <w:rPr>
          <w:noProof/>
          <w:lang w:val="en-US"/>
        </w:rPr>
        <w:t>({</w:t>
      </w:r>
    </w:p>
    <w:p w14:paraId="6BFC3F3F" w14:textId="77777777" w:rsidR="00EA791C" w:rsidRPr="00EA791C" w:rsidRDefault="00EA791C" w:rsidP="00EA791C">
      <w:pPr>
        <w:pStyle w:val="zCode"/>
        <w:rPr>
          <w:noProof/>
          <w:lang w:val="en-US"/>
        </w:rPr>
      </w:pPr>
      <w:r w:rsidRPr="00EA791C">
        <w:rPr>
          <w:noProof/>
          <w:lang w:val="en-US"/>
        </w:rPr>
        <w:t xml:space="preserve">    title: t(`sidebar.${type}`) !== `sidebar.${type}` ? t(`sidebar.${type}`) : titleFromKey(type),</w:t>
      </w:r>
    </w:p>
    <w:p w14:paraId="4713518B" w14:textId="77777777" w:rsidR="00EA791C" w:rsidRPr="00EA791C" w:rsidRDefault="00EA791C" w:rsidP="00EA791C">
      <w:pPr>
        <w:pStyle w:val="zCode"/>
        <w:rPr>
          <w:noProof/>
          <w:lang w:val="en-US"/>
        </w:rPr>
      </w:pPr>
      <w:r w:rsidRPr="00EA791C">
        <w:rPr>
          <w:noProof/>
          <w:lang w:val="en-US"/>
        </w:rPr>
        <w:t xml:space="preserve">    columns,</w:t>
      </w:r>
    </w:p>
    <w:p w14:paraId="4B2C0C80" w14:textId="77777777" w:rsidR="00EA791C" w:rsidRPr="00EA791C" w:rsidRDefault="00EA791C" w:rsidP="00EA791C">
      <w:pPr>
        <w:pStyle w:val="zCode"/>
        <w:rPr>
          <w:noProof/>
          <w:lang w:val="en-US"/>
        </w:rPr>
      </w:pPr>
      <w:r w:rsidRPr="00EA791C">
        <w:rPr>
          <w:noProof/>
          <w:lang w:val="en-US"/>
        </w:rPr>
        <w:t xml:space="preserve">    rows,</w:t>
      </w:r>
    </w:p>
    <w:p w14:paraId="73E85D85" w14:textId="77777777" w:rsidR="00EA791C" w:rsidRPr="00EA791C" w:rsidRDefault="00EA791C" w:rsidP="00EA791C">
      <w:pPr>
        <w:pStyle w:val="zCode"/>
        <w:rPr>
          <w:noProof/>
          <w:lang w:val="en-US"/>
        </w:rPr>
      </w:pPr>
      <w:r w:rsidRPr="00EA791C">
        <w:rPr>
          <w:noProof/>
          <w:lang w:val="en-US"/>
        </w:rPr>
        <w:t xml:space="preserve">  });</w:t>
      </w:r>
    </w:p>
    <w:p w14:paraId="34589B0C" w14:textId="77777777" w:rsidR="00EA791C" w:rsidRDefault="00EA791C" w:rsidP="00EA791C">
      <w:pPr>
        <w:pStyle w:val="zCode"/>
        <w:rPr>
          <w:noProof/>
          <w:lang w:val="en-US"/>
        </w:rPr>
      </w:pPr>
      <w:r w:rsidRPr="00EA791C">
        <w:rPr>
          <w:noProof/>
          <w:lang w:val="en-US"/>
        </w:rPr>
        <w:t>}</w:t>
      </w:r>
    </w:p>
    <w:p w14:paraId="5DE51E00" w14:textId="77777777" w:rsidR="00522C38" w:rsidRPr="00EA791C" w:rsidRDefault="00522C38" w:rsidP="00EA791C">
      <w:pPr>
        <w:pStyle w:val="zCode"/>
        <w:rPr>
          <w:noProof/>
          <w:lang w:val="en-US"/>
        </w:rPr>
      </w:pPr>
    </w:p>
    <w:p w14:paraId="4640EC35"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renderTable({</w:t>
      </w:r>
    </w:p>
    <w:p w14:paraId="43B286B8"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title: "Vitamins",</w:t>
      </w:r>
    </w:p>
    <w:p w14:paraId="32E7160A" w14:textId="77777777" w:rsidR="00EA791C" w:rsidRPr="00522C38" w:rsidRDefault="00EA791C" w:rsidP="00EA791C">
      <w:pPr>
        <w:pStyle w:val="zCode"/>
        <w:rPr>
          <w:noProof/>
          <w:color w:val="538135" w:themeColor="accent6" w:themeShade="BF"/>
          <w:sz w:val="16"/>
          <w:szCs w:val="16"/>
          <w:lang w:val="en-US"/>
        </w:rPr>
      </w:pPr>
    </w:p>
    <w:p w14:paraId="66454543"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columns: [</w:t>
      </w:r>
    </w:p>
    <w:p w14:paraId="0A7F0E0F"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 key: "food_name", label: "Food name" },</w:t>
      </w:r>
    </w:p>
    <w:p w14:paraId="474B0C72"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252957B1"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 key: "Vitamin A (μg)", label: "Vitamin A (μg)" },</w:t>
      </w:r>
    </w:p>
    <w:p w14:paraId="3E15F8D1"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 key: "Thiamin (mg)", label: "Thiamin (mg)" },</w:t>
      </w:r>
    </w:p>
    <w:p w14:paraId="6BF749C2"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08D57D88" w14:textId="77777777" w:rsidR="00EA791C" w:rsidRPr="00522C38" w:rsidRDefault="00EA791C" w:rsidP="00EA791C">
      <w:pPr>
        <w:pStyle w:val="zCode"/>
        <w:rPr>
          <w:noProof/>
          <w:color w:val="538135" w:themeColor="accent6" w:themeShade="BF"/>
          <w:sz w:val="16"/>
          <w:szCs w:val="16"/>
          <w:lang w:val="en-US"/>
        </w:rPr>
      </w:pPr>
    </w:p>
    <w:p w14:paraId="013D8D2C"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rows: [</w:t>
      </w:r>
    </w:p>
    <w:p w14:paraId="315D7E64"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6AC69F03"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food_name: "Barley flour, whole grain",</w:t>
      </w:r>
    </w:p>
    <w:p w14:paraId="60CF35E1"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"Vitamin A (μg)": 1,</w:t>
      </w:r>
    </w:p>
    <w:p w14:paraId="0852DDAC"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"Thiamin (mg)": 0.28,</w:t>
      </w:r>
    </w:p>
    <w:p w14:paraId="6E0EB64B"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45745EE5"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lastRenderedPageBreak/>
        <w:t xml:space="preserve">    {</w:t>
      </w:r>
    </w:p>
    <w:p w14:paraId="1C695694"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food_name: "Barley flour, whole grain, pearled",</w:t>
      </w:r>
    </w:p>
    <w:p w14:paraId="102B2803"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"Vitamin A (μg)": 1,</w:t>
      </w:r>
    </w:p>
    <w:p w14:paraId="62AAB010"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"Thiamin (mg)": 0.421,</w:t>
      </w:r>
    </w:p>
    <w:p w14:paraId="49313FC3"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0167EF8A" w14:textId="77777777" w:rsidR="00EA791C"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xml:space="preserve">  ],</w:t>
      </w:r>
    </w:p>
    <w:p w14:paraId="7AF90257" w14:textId="0B5D307E" w:rsidR="00BB3618" w:rsidRPr="00522C38" w:rsidRDefault="00EA791C" w:rsidP="00EA791C">
      <w:pPr>
        <w:pStyle w:val="zCode"/>
        <w:rPr>
          <w:noProof/>
          <w:color w:val="538135" w:themeColor="accent6" w:themeShade="BF"/>
          <w:sz w:val="16"/>
          <w:szCs w:val="16"/>
          <w:lang w:val="en-US"/>
        </w:rPr>
      </w:pPr>
      <w:r w:rsidRPr="00522C38">
        <w:rPr>
          <w:noProof/>
          <w:color w:val="538135" w:themeColor="accent6" w:themeShade="BF"/>
          <w:sz w:val="16"/>
          <w:szCs w:val="16"/>
          <w:lang w:val="en-US"/>
        </w:rPr>
        <w:t>}); */</w:t>
      </w:r>
    </w:p>
    <w:p w14:paraId="69C080B7" w14:textId="50F91095" w:rsidR="007016A5" w:rsidRDefault="007016A5" w:rsidP="007016A5">
      <w:pPr>
        <w:pStyle w:val="C2nd"/>
        <w:rPr>
          <w:noProof/>
        </w:rPr>
      </w:pPr>
      <w:bookmarkStart w:id="111" w:name="_Toc231258347"/>
      <w:r>
        <w:rPr>
          <w:noProof/>
        </w:rPr>
        <w:t>src/js/pages/searchPage.js</w:t>
      </w:r>
      <w:bookmarkEnd w:id="111"/>
    </w:p>
    <w:p w14:paraId="7CDCF7B1" w14:textId="7DFE0AB4" w:rsidR="00BB3618" w:rsidRDefault="007016A5" w:rsidP="00A40264">
      <w:pPr>
        <w:pStyle w:val="zCode"/>
        <w:rPr>
          <w:noProof/>
          <w:lang w:val="en-US"/>
        </w:rPr>
      </w:pPr>
      <w:r>
        <w:rPr>
          <w:noProof/>
        </w:rPr>
        <w:drawing>
          <wp:inline distT="0" distB="0" distL="0" distR="0" wp14:anchorId="456B8A94" wp14:editId="39A39462">
            <wp:extent cx="5940425" cy="4701540"/>
            <wp:effectExtent l="0" t="0" r="3175" b="3810"/>
            <wp:docPr id="18351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955" name=""/>
                    <pic:cNvPicPr/>
                  </pic:nvPicPr>
                  <pic:blipFill>
                    <a:blip r:embed="rId162"/>
                    <a:stretch>
                      <a:fillRect/>
                    </a:stretch>
                  </pic:blipFill>
                  <pic:spPr>
                    <a:xfrm>
                      <a:off x="0" y="0"/>
                      <a:ext cx="5940425" cy="4701540"/>
                    </a:xfrm>
                    <a:prstGeom prst="rect">
                      <a:avLst/>
                    </a:prstGeom>
                  </pic:spPr>
                </pic:pic>
              </a:graphicData>
            </a:graphic>
          </wp:inline>
        </w:drawing>
      </w:r>
    </w:p>
    <w:p w14:paraId="5ED7F09F" w14:textId="77777777" w:rsidR="007016A5" w:rsidRPr="007016A5" w:rsidRDefault="007016A5" w:rsidP="007016A5">
      <w:pPr>
        <w:pStyle w:val="zCode"/>
        <w:rPr>
          <w:noProof/>
          <w:lang w:val="en-US"/>
        </w:rPr>
      </w:pPr>
      <w:r w:rsidRPr="007016A5">
        <w:rPr>
          <w:noProof/>
          <w:lang w:val="en-US"/>
        </w:rPr>
        <w:t>import { getNutritions } from "../services/nutritionService.js"; // Хоолны шим тэжээлийн өгөгдлийг авна.</w:t>
      </w:r>
    </w:p>
    <w:p w14:paraId="1D36FFB2" w14:textId="77777777" w:rsidR="007016A5" w:rsidRPr="007016A5" w:rsidRDefault="007016A5" w:rsidP="007016A5">
      <w:pPr>
        <w:pStyle w:val="zCode"/>
        <w:rPr>
          <w:noProof/>
          <w:lang w:val="en-US"/>
        </w:rPr>
      </w:pPr>
      <w:r w:rsidRPr="007016A5">
        <w:rPr>
          <w:noProof/>
          <w:lang w:val="en-US"/>
        </w:rPr>
        <w:t>import { buildFoodGroups, bindSearchEvents, renderDefaultTables, initNutritionData } from "../fn/foodSearchEvents.js"; // food_group бүрээр багцалсан food_code, food_name-үүдийг авна. Жишээ нь: "Cereals and Cereal products" → [{ food_code: "01_0106", food_name: "Barley flour, whole grain" }, ...]</w:t>
      </w:r>
    </w:p>
    <w:p w14:paraId="61FC13C6" w14:textId="77777777" w:rsidR="007016A5" w:rsidRPr="007016A5" w:rsidRDefault="007016A5" w:rsidP="007016A5">
      <w:pPr>
        <w:pStyle w:val="zCode"/>
        <w:rPr>
          <w:noProof/>
          <w:lang w:val="en-US"/>
        </w:rPr>
      </w:pPr>
    </w:p>
    <w:p w14:paraId="1E8F710B" w14:textId="77777777" w:rsidR="007016A5" w:rsidRPr="007016A5" w:rsidRDefault="007016A5" w:rsidP="007016A5">
      <w:pPr>
        <w:pStyle w:val="zCode"/>
        <w:rPr>
          <w:noProof/>
          <w:lang w:val="en-US"/>
        </w:rPr>
      </w:pPr>
      <w:r w:rsidRPr="007016A5">
        <w:rPr>
          <w:noProof/>
          <w:lang w:val="en-US"/>
        </w:rPr>
        <w:t>import { renderSidebarPageLayout } from "../layouts/sidebarPageLayout.js"; // Sidebar-тай хуудасны layout-г үүсгэх</w:t>
      </w:r>
    </w:p>
    <w:p w14:paraId="7FF06BDD" w14:textId="77777777" w:rsidR="007016A5" w:rsidRPr="007016A5" w:rsidRDefault="007016A5" w:rsidP="007016A5">
      <w:pPr>
        <w:pStyle w:val="zCode"/>
        <w:rPr>
          <w:noProof/>
          <w:lang w:val="en-US"/>
        </w:rPr>
      </w:pPr>
      <w:r w:rsidRPr="007016A5">
        <w:rPr>
          <w:noProof/>
          <w:lang w:val="en-US"/>
        </w:rPr>
        <w:t>import { bindSidebar, bindMenuListToggle } from "../fn/sidebarEvents.js";</w:t>
      </w:r>
    </w:p>
    <w:p w14:paraId="4566F851" w14:textId="77777777" w:rsidR="007016A5" w:rsidRPr="007016A5" w:rsidRDefault="007016A5" w:rsidP="007016A5">
      <w:pPr>
        <w:pStyle w:val="zCode"/>
        <w:rPr>
          <w:noProof/>
          <w:lang w:val="en-US"/>
        </w:rPr>
      </w:pPr>
    </w:p>
    <w:p w14:paraId="1A511F28" w14:textId="77777777" w:rsidR="007016A5" w:rsidRPr="007016A5" w:rsidRDefault="007016A5" w:rsidP="007016A5">
      <w:pPr>
        <w:pStyle w:val="zCode"/>
        <w:rPr>
          <w:noProof/>
          <w:lang w:val="en-US"/>
        </w:rPr>
      </w:pPr>
      <w:r w:rsidRPr="007016A5">
        <w:rPr>
          <w:noProof/>
          <w:lang w:val="en-US"/>
        </w:rPr>
        <w:t>import { renderPageLayout } from "../layouts/pageLayout.js";</w:t>
      </w:r>
    </w:p>
    <w:p w14:paraId="3525124E" w14:textId="77777777" w:rsidR="007016A5" w:rsidRPr="007016A5" w:rsidRDefault="007016A5" w:rsidP="007016A5">
      <w:pPr>
        <w:pStyle w:val="zCode"/>
        <w:rPr>
          <w:noProof/>
          <w:lang w:val="en-US"/>
        </w:rPr>
      </w:pPr>
      <w:r w:rsidRPr="007016A5">
        <w:rPr>
          <w:noProof/>
          <w:lang w:val="en-US"/>
        </w:rPr>
        <w:t>import { renderNotification } from "../layouts/notificationLayout.js";</w:t>
      </w:r>
    </w:p>
    <w:p w14:paraId="6A3C0CD4" w14:textId="77777777" w:rsidR="007016A5" w:rsidRPr="007016A5" w:rsidRDefault="007016A5" w:rsidP="007016A5">
      <w:pPr>
        <w:pStyle w:val="zCode"/>
        <w:rPr>
          <w:noProof/>
          <w:lang w:val="en-US"/>
        </w:rPr>
      </w:pPr>
    </w:p>
    <w:p w14:paraId="1CC520B2" w14:textId="77777777" w:rsidR="007016A5" w:rsidRPr="007016A5" w:rsidRDefault="007016A5" w:rsidP="007016A5">
      <w:pPr>
        <w:pStyle w:val="zCode"/>
        <w:rPr>
          <w:noProof/>
          <w:lang w:val="en-US"/>
        </w:rPr>
      </w:pPr>
      <w:r w:rsidRPr="007016A5">
        <w:rPr>
          <w:noProof/>
          <w:lang w:val="en-US"/>
        </w:rPr>
        <w:t>import { renderSearchFoodName } from "../components/searchFoodNameSidebar.js";</w:t>
      </w:r>
    </w:p>
    <w:p w14:paraId="518413EC" w14:textId="77777777" w:rsidR="007016A5" w:rsidRPr="007016A5" w:rsidRDefault="007016A5" w:rsidP="007016A5">
      <w:pPr>
        <w:pStyle w:val="zCode"/>
        <w:rPr>
          <w:noProof/>
          <w:lang w:val="en-US"/>
        </w:rPr>
      </w:pPr>
      <w:r w:rsidRPr="007016A5">
        <w:rPr>
          <w:noProof/>
          <w:lang w:val="en-US"/>
        </w:rPr>
        <w:t>import { renderSearchSettings } from "../components/searchSettingsSidebar.js";</w:t>
      </w:r>
    </w:p>
    <w:p w14:paraId="52FD149B" w14:textId="77777777" w:rsidR="007016A5" w:rsidRPr="007016A5" w:rsidRDefault="007016A5" w:rsidP="007016A5">
      <w:pPr>
        <w:pStyle w:val="zCode"/>
        <w:rPr>
          <w:noProof/>
          <w:lang w:val="en-US"/>
        </w:rPr>
      </w:pPr>
      <w:r w:rsidRPr="007016A5">
        <w:rPr>
          <w:noProof/>
          <w:lang w:val="en-US"/>
        </w:rPr>
        <w:t>import { renderFoodGroupList } from "../components/searchFoodGroupListSidebar.js";</w:t>
      </w:r>
    </w:p>
    <w:p w14:paraId="520C7046" w14:textId="77777777" w:rsidR="007016A5" w:rsidRPr="007016A5" w:rsidRDefault="007016A5" w:rsidP="007016A5">
      <w:pPr>
        <w:pStyle w:val="zCode"/>
        <w:rPr>
          <w:noProof/>
          <w:lang w:val="en-US"/>
        </w:rPr>
      </w:pPr>
    </w:p>
    <w:p w14:paraId="423C11D5" w14:textId="77777777" w:rsidR="007016A5" w:rsidRPr="007016A5" w:rsidRDefault="007016A5" w:rsidP="007016A5">
      <w:pPr>
        <w:pStyle w:val="zCode"/>
        <w:rPr>
          <w:noProof/>
          <w:lang w:val="en-US"/>
        </w:rPr>
      </w:pPr>
      <w:r w:rsidRPr="007016A5">
        <w:rPr>
          <w:noProof/>
          <w:lang w:val="en-US"/>
        </w:rPr>
        <w:t>import { loadImages } from "../services/imageService.js";</w:t>
      </w:r>
    </w:p>
    <w:p w14:paraId="15850182" w14:textId="77777777" w:rsidR="007016A5" w:rsidRPr="007016A5" w:rsidRDefault="007016A5" w:rsidP="007016A5">
      <w:pPr>
        <w:pStyle w:val="zCode"/>
        <w:rPr>
          <w:noProof/>
          <w:lang w:val="en-US"/>
        </w:rPr>
      </w:pPr>
      <w:r w:rsidRPr="007016A5">
        <w:rPr>
          <w:noProof/>
          <w:lang w:val="en-US"/>
        </w:rPr>
        <w:t>import { renderImageModal, bindImageModalEvents } from "../components/imageModal.js";</w:t>
      </w:r>
    </w:p>
    <w:p w14:paraId="2A9785A2" w14:textId="77777777" w:rsidR="007016A5" w:rsidRPr="007016A5" w:rsidRDefault="007016A5" w:rsidP="007016A5">
      <w:pPr>
        <w:pStyle w:val="zCode"/>
        <w:rPr>
          <w:noProof/>
          <w:lang w:val="en-US"/>
        </w:rPr>
      </w:pPr>
    </w:p>
    <w:p w14:paraId="11EE748A" w14:textId="77777777" w:rsidR="007016A5" w:rsidRPr="007016A5" w:rsidRDefault="007016A5" w:rsidP="007016A5">
      <w:pPr>
        <w:pStyle w:val="zCode"/>
        <w:rPr>
          <w:noProof/>
          <w:lang w:val="en-US"/>
        </w:rPr>
      </w:pPr>
      <w:r w:rsidRPr="007016A5">
        <w:rPr>
          <w:noProof/>
          <w:highlight w:val="yellow"/>
          <w:lang w:val="en-US"/>
        </w:rPr>
        <w:t>import { t } from "../i18n/i18n.js";</w:t>
      </w:r>
    </w:p>
    <w:p w14:paraId="03F9A010" w14:textId="77777777" w:rsidR="007016A5" w:rsidRPr="007016A5" w:rsidRDefault="007016A5" w:rsidP="007016A5">
      <w:pPr>
        <w:pStyle w:val="zCode"/>
        <w:rPr>
          <w:noProof/>
          <w:lang w:val="en-US"/>
        </w:rPr>
      </w:pPr>
    </w:p>
    <w:p w14:paraId="1A7E35B2" w14:textId="77777777" w:rsidR="007016A5" w:rsidRPr="007016A5" w:rsidRDefault="007016A5" w:rsidP="007016A5">
      <w:pPr>
        <w:pStyle w:val="zCode"/>
        <w:rPr>
          <w:noProof/>
          <w:lang w:val="en-US"/>
        </w:rPr>
      </w:pPr>
      <w:r w:rsidRPr="007016A5">
        <w:rPr>
          <w:noProof/>
          <w:lang w:val="en-US"/>
        </w:rPr>
        <w:t>let imageModalBound = false;</w:t>
      </w:r>
    </w:p>
    <w:p w14:paraId="76DEA3C2" w14:textId="77777777" w:rsidR="007016A5" w:rsidRPr="007016A5" w:rsidRDefault="007016A5" w:rsidP="007016A5">
      <w:pPr>
        <w:pStyle w:val="zCode"/>
        <w:rPr>
          <w:noProof/>
          <w:lang w:val="en-US"/>
        </w:rPr>
      </w:pPr>
    </w:p>
    <w:p w14:paraId="563D4F39" w14:textId="77777777" w:rsidR="007016A5" w:rsidRPr="007016A5" w:rsidRDefault="007016A5" w:rsidP="007016A5">
      <w:pPr>
        <w:pStyle w:val="zCode"/>
        <w:rPr>
          <w:noProof/>
          <w:lang w:val="en-US"/>
        </w:rPr>
      </w:pPr>
      <w:r w:rsidRPr="007016A5">
        <w:rPr>
          <w:noProof/>
          <w:lang w:val="en-US"/>
        </w:rPr>
        <w:t>export async function renderSearchPage() {</w:t>
      </w:r>
    </w:p>
    <w:p w14:paraId="09152064" w14:textId="77777777" w:rsidR="007016A5" w:rsidRPr="007016A5" w:rsidRDefault="007016A5" w:rsidP="007016A5">
      <w:pPr>
        <w:pStyle w:val="zCode"/>
        <w:rPr>
          <w:noProof/>
          <w:lang w:val="en-US"/>
        </w:rPr>
      </w:pPr>
      <w:r w:rsidRPr="007016A5">
        <w:rPr>
          <w:noProof/>
          <w:lang w:val="en-US"/>
        </w:rPr>
        <w:t xml:space="preserve">  const app = document.getElementById("app");</w:t>
      </w:r>
    </w:p>
    <w:p w14:paraId="0A885846" w14:textId="77777777" w:rsidR="007016A5" w:rsidRPr="007016A5" w:rsidRDefault="007016A5" w:rsidP="007016A5">
      <w:pPr>
        <w:pStyle w:val="zCode"/>
        <w:rPr>
          <w:noProof/>
          <w:lang w:val="en-US"/>
        </w:rPr>
      </w:pPr>
    </w:p>
    <w:p w14:paraId="2BAF34E5" w14:textId="77777777" w:rsidR="007016A5" w:rsidRPr="007016A5" w:rsidRDefault="007016A5" w:rsidP="007016A5">
      <w:pPr>
        <w:pStyle w:val="zCode"/>
        <w:rPr>
          <w:noProof/>
          <w:lang w:val="en-US"/>
        </w:rPr>
      </w:pPr>
      <w:r w:rsidRPr="007016A5">
        <w:rPr>
          <w:noProof/>
          <w:lang w:val="en-US"/>
        </w:rPr>
        <w:t xml:space="preserve">  app.innerHTML = renderPageLayout({</w:t>
      </w:r>
    </w:p>
    <w:p w14:paraId="7B8D0942" w14:textId="77777777" w:rsidR="007016A5" w:rsidRPr="007016A5" w:rsidRDefault="007016A5" w:rsidP="007016A5">
      <w:pPr>
        <w:pStyle w:val="zCode"/>
        <w:rPr>
          <w:noProof/>
          <w:lang w:val="en-US"/>
        </w:rPr>
      </w:pPr>
      <w:r w:rsidRPr="007016A5">
        <w:rPr>
          <w:noProof/>
          <w:lang w:val="en-US"/>
        </w:rPr>
        <w:t xml:space="preserve">    content: renderNotification(t("notification.loadingData")),</w:t>
      </w:r>
    </w:p>
    <w:p w14:paraId="6CA92189" w14:textId="77777777" w:rsidR="007016A5" w:rsidRPr="007016A5" w:rsidRDefault="007016A5" w:rsidP="007016A5">
      <w:pPr>
        <w:pStyle w:val="zCode"/>
        <w:rPr>
          <w:noProof/>
          <w:lang w:val="en-US"/>
        </w:rPr>
      </w:pPr>
      <w:r w:rsidRPr="007016A5">
        <w:rPr>
          <w:noProof/>
          <w:lang w:val="en-US"/>
        </w:rPr>
        <w:t xml:space="preserve">  });</w:t>
      </w:r>
    </w:p>
    <w:p w14:paraId="2F7868A6" w14:textId="77777777" w:rsidR="007016A5" w:rsidRPr="007016A5" w:rsidRDefault="007016A5" w:rsidP="007016A5">
      <w:pPr>
        <w:pStyle w:val="zCode"/>
        <w:rPr>
          <w:noProof/>
          <w:lang w:val="en-US"/>
        </w:rPr>
      </w:pPr>
    </w:p>
    <w:p w14:paraId="39538717" w14:textId="77777777" w:rsidR="007016A5" w:rsidRPr="007016A5" w:rsidRDefault="007016A5" w:rsidP="007016A5">
      <w:pPr>
        <w:pStyle w:val="zCode"/>
        <w:rPr>
          <w:noProof/>
          <w:lang w:val="en-US"/>
        </w:rPr>
      </w:pPr>
      <w:r w:rsidRPr="007016A5">
        <w:rPr>
          <w:noProof/>
          <w:lang w:val="en-US"/>
        </w:rPr>
        <w:t xml:space="preserve">  try {</w:t>
      </w:r>
    </w:p>
    <w:p w14:paraId="54724E94" w14:textId="77777777" w:rsidR="007016A5" w:rsidRPr="007016A5" w:rsidRDefault="007016A5" w:rsidP="007016A5">
      <w:pPr>
        <w:pStyle w:val="zCode"/>
        <w:rPr>
          <w:noProof/>
          <w:lang w:val="en-US"/>
        </w:rPr>
      </w:pPr>
      <w:r w:rsidRPr="007016A5">
        <w:rPr>
          <w:noProof/>
          <w:lang w:val="en-US"/>
        </w:rPr>
        <w:t xml:space="preserve">    const nutritionData = await getNutritions(); // Хүнсний найрлагын JSON өгөгдүүдлийг авна.</w:t>
      </w:r>
    </w:p>
    <w:p w14:paraId="403D59B5" w14:textId="77777777" w:rsidR="007016A5" w:rsidRPr="007016A5" w:rsidRDefault="007016A5" w:rsidP="007016A5">
      <w:pPr>
        <w:pStyle w:val="zCode"/>
        <w:rPr>
          <w:noProof/>
          <w:lang w:val="en-US"/>
        </w:rPr>
      </w:pPr>
      <w:r w:rsidRPr="007016A5">
        <w:rPr>
          <w:noProof/>
          <w:lang w:val="en-US"/>
        </w:rPr>
        <w:t xml:space="preserve">    await loadImages(); // Зургийн JSON өгөгдлийг ачаална.</w:t>
      </w:r>
    </w:p>
    <w:p w14:paraId="0CA75BB5" w14:textId="77777777" w:rsidR="007016A5" w:rsidRPr="007016A5" w:rsidRDefault="007016A5" w:rsidP="007016A5">
      <w:pPr>
        <w:pStyle w:val="zCode"/>
        <w:rPr>
          <w:noProof/>
          <w:lang w:val="en-US"/>
        </w:rPr>
      </w:pPr>
      <w:r w:rsidRPr="007016A5">
        <w:rPr>
          <w:noProof/>
          <w:lang w:val="en-US"/>
        </w:rPr>
        <w:t xml:space="preserve">    initNutritionData(nutritionData);</w:t>
      </w:r>
    </w:p>
    <w:p w14:paraId="0B75F843" w14:textId="77777777" w:rsidR="007016A5" w:rsidRPr="007016A5" w:rsidRDefault="007016A5" w:rsidP="007016A5">
      <w:pPr>
        <w:pStyle w:val="zCode"/>
        <w:rPr>
          <w:noProof/>
          <w:lang w:val="en-US"/>
        </w:rPr>
      </w:pPr>
      <w:r w:rsidRPr="007016A5">
        <w:rPr>
          <w:noProof/>
          <w:lang w:val="en-US"/>
        </w:rPr>
        <w:t xml:space="preserve">    const groupedFoods = buildFoodGroups(nutritionData);</w:t>
      </w:r>
      <w:r w:rsidRPr="007016A5">
        <w:rPr>
          <w:noProof/>
          <w:color w:val="538135" w:themeColor="accent6" w:themeShade="BF"/>
          <w:sz w:val="16"/>
          <w:szCs w:val="16"/>
          <w:lang w:val="en-US"/>
        </w:rPr>
        <w:t xml:space="preserve"> // food_group бүрээр багцалсан food_code, food_name-үүдийг авна. Жишээ нь: "Cereals and Cereal products" → [{ food_code: "01_0106", food_name: "Barley flour, whole grain" }, ...]</w:t>
      </w:r>
    </w:p>
    <w:p w14:paraId="47C1DD15" w14:textId="77777777" w:rsidR="007016A5" w:rsidRPr="007016A5" w:rsidRDefault="007016A5" w:rsidP="007016A5">
      <w:pPr>
        <w:pStyle w:val="zCode"/>
        <w:rPr>
          <w:noProof/>
          <w:lang w:val="en-US"/>
        </w:rPr>
      </w:pPr>
    </w:p>
    <w:p w14:paraId="734B580D" w14:textId="77777777" w:rsidR="007016A5" w:rsidRPr="007016A5" w:rsidRDefault="007016A5" w:rsidP="007016A5">
      <w:pPr>
        <w:pStyle w:val="zCode"/>
        <w:rPr>
          <w:noProof/>
          <w:lang w:val="en-US"/>
        </w:rPr>
      </w:pPr>
      <w:r w:rsidRPr="007016A5">
        <w:rPr>
          <w:noProof/>
          <w:lang w:val="en-US"/>
        </w:rPr>
        <w:t xml:space="preserve">    app.innerHTML =</w:t>
      </w:r>
    </w:p>
    <w:p w14:paraId="2C7DDA5E" w14:textId="77777777" w:rsidR="007016A5" w:rsidRPr="007016A5" w:rsidRDefault="007016A5" w:rsidP="007016A5">
      <w:pPr>
        <w:pStyle w:val="zCode"/>
        <w:rPr>
          <w:noProof/>
          <w:lang w:val="en-US"/>
        </w:rPr>
      </w:pPr>
      <w:r w:rsidRPr="007016A5">
        <w:rPr>
          <w:noProof/>
          <w:lang w:val="en-US"/>
        </w:rPr>
        <w:t xml:space="preserve">      renderSidebarPageLayout({</w:t>
      </w:r>
    </w:p>
    <w:p w14:paraId="732F147F" w14:textId="77777777" w:rsidR="007016A5" w:rsidRPr="007016A5" w:rsidRDefault="007016A5" w:rsidP="007016A5">
      <w:pPr>
        <w:pStyle w:val="zCode"/>
        <w:rPr>
          <w:noProof/>
          <w:sz w:val="18"/>
          <w:szCs w:val="18"/>
          <w:lang w:val="en-US"/>
        </w:rPr>
      </w:pPr>
      <w:r w:rsidRPr="007016A5">
        <w:rPr>
          <w:noProof/>
          <w:sz w:val="18"/>
          <w:szCs w:val="18"/>
          <w:lang w:val="en-US"/>
        </w:rPr>
        <w:t xml:space="preserve">        sidebarContent: `${renderSearchFoodName()} ${renderSearchSettings()} ${renderFoodGroupList(groupedFoods)}`,</w:t>
      </w:r>
    </w:p>
    <w:p w14:paraId="70324FDC" w14:textId="77777777" w:rsidR="007016A5" w:rsidRPr="007016A5" w:rsidRDefault="007016A5" w:rsidP="007016A5">
      <w:pPr>
        <w:pStyle w:val="zCode"/>
        <w:rPr>
          <w:noProof/>
          <w:lang w:val="en-US"/>
        </w:rPr>
      </w:pPr>
      <w:r w:rsidRPr="007016A5">
        <w:rPr>
          <w:noProof/>
          <w:lang w:val="en-US"/>
        </w:rPr>
        <w:t xml:space="preserve">        pageId: "search",</w:t>
      </w:r>
    </w:p>
    <w:p w14:paraId="552E9159" w14:textId="77777777" w:rsidR="007016A5" w:rsidRPr="007016A5" w:rsidRDefault="007016A5" w:rsidP="007016A5">
      <w:pPr>
        <w:pStyle w:val="zCode"/>
        <w:rPr>
          <w:noProof/>
          <w:lang w:val="en-US"/>
        </w:rPr>
      </w:pPr>
      <w:r w:rsidRPr="007016A5">
        <w:rPr>
          <w:noProof/>
          <w:lang w:val="en-US"/>
        </w:rPr>
        <w:t xml:space="preserve">        pageTitle: </w:t>
      </w:r>
      <w:r w:rsidRPr="007016A5">
        <w:rPr>
          <w:noProof/>
          <w:highlight w:val="yellow"/>
          <w:lang w:val="en-US"/>
        </w:rPr>
        <w:t>t("searchPage.title"),</w:t>
      </w:r>
    </w:p>
    <w:p w14:paraId="768AE8DB" w14:textId="77777777" w:rsidR="007016A5" w:rsidRPr="007016A5" w:rsidRDefault="007016A5" w:rsidP="007016A5">
      <w:pPr>
        <w:pStyle w:val="zCode"/>
        <w:rPr>
          <w:noProof/>
          <w:lang w:val="en-US"/>
        </w:rPr>
      </w:pPr>
      <w:r w:rsidRPr="007016A5">
        <w:rPr>
          <w:noProof/>
          <w:lang w:val="en-US"/>
        </w:rPr>
        <w:t xml:space="preserve">        mainContent: `</w:t>
      </w:r>
    </w:p>
    <w:p w14:paraId="4A141E7B" w14:textId="77777777" w:rsidR="007016A5" w:rsidRPr="007016A5" w:rsidRDefault="007016A5" w:rsidP="007016A5">
      <w:pPr>
        <w:pStyle w:val="zCode"/>
        <w:rPr>
          <w:noProof/>
          <w:lang w:val="en-US"/>
        </w:rPr>
      </w:pPr>
      <w:r w:rsidRPr="007016A5">
        <w:rPr>
          <w:noProof/>
          <w:lang w:val="en-US"/>
        </w:rPr>
        <w:t xml:space="preserve">      &lt;div id="resultTbl"&gt;</w:t>
      </w:r>
    </w:p>
    <w:p w14:paraId="00E23785" w14:textId="77777777" w:rsidR="007016A5" w:rsidRPr="007016A5" w:rsidRDefault="007016A5" w:rsidP="007016A5">
      <w:pPr>
        <w:pStyle w:val="zCode"/>
        <w:rPr>
          <w:noProof/>
          <w:lang w:val="en-US"/>
        </w:rPr>
      </w:pPr>
      <w:r w:rsidRPr="007016A5">
        <w:rPr>
          <w:noProof/>
          <w:lang w:val="en-US"/>
        </w:rPr>
        <w:t xml:space="preserve">        ${renderDefaultTables(nutritionData)}</w:t>
      </w:r>
    </w:p>
    <w:p w14:paraId="01788CD6" w14:textId="77777777" w:rsidR="007016A5" w:rsidRPr="007016A5" w:rsidRDefault="007016A5" w:rsidP="007016A5">
      <w:pPr>
        <w:pStyle w:val="zCode"/>
        <w:rPr>
          <w:noProof/>
          <w:lang w:val="en-US"/>
        </w:rPr>
      </w:pPr>
      <w:r w:rsidRPr="007016A5">
        <w:rPr>
          <w:noProof/>
          <w:lang w:val="en-US"/>
        </w:rPr>
        <w:t xml:space="preserve">      &lt;/div&gt;</w:t>
      </w:r>
    </w:p>
    <w:p w14:paraId="08BFA4F8" w14:textId="77777777" w:rsidR="007016A5" w:rsidRPr="007016A5" w:rsidRDefault="007016A5" w:rsidP="007016A5">
      <w:pPr>
        <w:pStyle w:val="zCode"/>
        <w:rPr>
          <w:noProof/>
          <w:lang w:val="en-US"/>
        </w:rPr>
      </w:pPr>
      <w:r w:rsidRPr="007016A5">
        <w:rPr>
          <w:noProof/>
          <w:lang w:val="en-US"/>
        </w:rPr>
        <w:t xml:space="preserve">    `,</w:t>
      </w:r>
    </w:p>
    <w:p w14:paraId="3B28780D" w14:textId="77777777" w:rsidR="007016A5" w:rsidRPr="007016A5" w:rsidRDefault="007016A5" w:rsidP="007016A5">
      <w:pPr>
        <w:pStyle w:val="zCode"/>
        <w:rPr>
          <w:noProof/>
          <w:lang w:val="en-US"/>
        </w:rPr>
      </w:pPr>
      <w:r w:rsidRPr="007016A5">
        <w:rPr>
          <w:noProof/>
          <w:lang w:val="en-US"/>
        </w:rPr>
        <w:t xml:space="preserve">      }) + renderImageModal();</w:t>
      </w:r>
    </w:p>
    <w:p w14:paraId="1A924D89" w14:textId="77777777" w:rsidR="007016A5" w:rsidRPr="007016A5" w:rsidRDefault="007016A5" w:rsidP="007016A5">
      <w:pPr>
        <w:pStyle w:val="zCode"/>
        <w:rPr>
          <w:noProof/>
          <w:lang w:val="en-US"/>
        </w:rPr>
      </w:pPr>
    </w:p>
    <w:p w14:paraId="79B52DB9" w14:textId="77777777" w:rsidR="007016A5" w:rsidRPr="007016A5" w:rsidRDefault="007016A5" w:rsidP="007016A5">
      <w:pPr>
        <w:pStyle w:val="zCode"/>
        <w:rPr>
          <w:noProof/>
          <w:lang w:val="en-US"/>
        </w:rPr>
      </w:pPr>
      <w:r w:rsidRPr="007016A5">
        <w:rPr>
          <w:noProof/>
          <w:lang w:val="en-US"/>
        </w:rPr>
        <w:t xml:space="preserve">    bindSidebar();</w:t>
      </w:r>
    </w:p>
    <w:p w14:paraId="36A811D0" w14:textId="77777777" w:rsidR="007016A5" w:rsidRPr="007016A5" w:rsidRDefault="007016A5" w:rsidP="007016A5">
      <w:pPr>
        <w:pStyle w:val="zCode"/>
        <w:rPr>
          <w:noProof/>
          <w:lang w:val="en-US"/>
        </w:rPr>
      </w:pPr>
      <w:r w:rsidRPr="007016A5">
        <w:rPr>
          <w:noProof/>
          <w:lang w:val="en-US"/>
        </w:rPr>
        <w:t xml:space="preserve">    bindMenuListToggle();</w:t>
      </w:r>
    </w:p>
    <w:p w14:paraId="68C018EC" w14:textId="77777777" w:rsidR="007016A5" w:rsidRPr="007016A5" w:rsidRDefault="007016A5" w:rsidP="007016A5">
      <w:pPr>
        <w:pStyle w:val="zCode"/>
        <w:rPr>
          <w:noProof/>
          <w:lang w:val="en-US"/>
        </w:rPr>
      </w:pPr>
      <w:r w:rsidRPr="007016A5">
        <w:rPr>
          <w:noProof/>
          <w:lang w:val="en-US"/>
        </w:rPr>
        <w:t xml:space="preserve">    bindSearchEvents();</w:t>
      </w:r>
    </w:p>
    <w:p w14:paraId="2C891710" w14:textId="77777777" w:rsidR="007016A5" w:rsidRPr="007016A5" w:rsidRDefault="007016A5" w:rsidP="007016A5">
      <w:pPr>
        <w:pStyle w:val="zCode"/>
        <w:rPr>
          <w:noProof/>
          <w:lang w:val="en-US"/>
        </w:rPr>
      </w:pPr>
    </w:p>
    <w:p w14:paraId="224687EC" w14:textId="77777777" w:rsidR="007016A5" w:rsidRPr="007016A5" w:rsidRDefault="007016A5" w:rsidP="007016A5">
      <w:pPr>
        <w:pStyle w:val="zCode"/>
        <w:rPr>
          <w:noProof/>
          <w:lang w:val="en-US"/>
        </w:rPr>
      </w:pPr>
      <w:r w:rsidRPr="007016A5">
        <w:rPr>
          <w:noProof/>
          <w:lang w:val="en-US"/>
        </w:rPr>
        <w:t xml:space="preserve">    if (!imageModalBound) {</w:t>
      </w:r>
    </w:p>
    <w:p w14:paraId="06D92AAD" w14:textId="77777777" w:rsidR="007016A5" w:rsidRPr="007016A5" w:rsidRDefault="007016A5" w:rsidP="007016A5">
      <w:pPr>
        <w:pStyle w:val="zCode"/>
        <w:rPr>
          <w:noProof/>
          <w:lang w:val="en-US"/>
        </w:rPr>
      </w:pPr>
      <w:r w:rsidRPr="007016A5">
        <w:rPr>
          <w:noProof/>
          <w:lang w:val="en-US"/>
        </w:rPr>
        <w:t xml:space="preserve">      bindImageModalEvents();</w:t>
      </w:r>
    </w:p>
    <w:p w14:paraId="5446DC54" w14:textId="77777777" w:rsidR="007016A5" w:rsidRPr="007016A5" w:rsidRDefault="007016A5" w:rsidP="007016A5">
      <w:pPr>
        <w:pStyle w:val="zCode"/>
        <w:rPr>
          <w:noProof/>
          <w:lang w:val="en-US"/>
        </w:rPr>
      </w:pPr>
      <w:r w:rsidRPr="007016A5">
        <w:rPr>
          <w:noProof/>
          <w:lang w:val="en-US"/>
        </w:rPr>
        <w:t xml:space="preserve">      imageModalBound = true;</w:t>
      </w:r>
    </w:p>
    <w:p w14:paraId="3D7F662C" w14:textId="77777777" w:rsidR="007016A5" w:rsidRPr="007016A5" w:rsidRDefault="007016A5" w:rsidP="007016A5">
      <w:pPr>
        <w:pStyle w:val="zCode"/>
        <w:rPr>
          <w:noProof/>
          <w:lang w:val="en-US"/>
        </w:rPr>
      </w:pPr>
      <w:r w:rsidRPr="007016A5">
        <w:rPr>
          <w:noProof/>
          <w:lang w:val="en-US"/>
        </w:rPr>
        <w:t xml:space="preserve">    }</w:t>
      </w:r>
    </w:p>
    <w:p w14:paraId="5B7F6FCA" w14:textId="77777777" w:rsidR="007016A5" w:rsidRPr="007016A5" w:rsidRDefault="007016A5" w:rsidP="007016A5">
      <w:pPr>
        <w:pStyle w:val="zCode"/>
        <w:rPr>
          <w:noProof/>
          <w:lang w:val="en-US"/>
        </w:rPr>
      </w:pPr>
      <w:r w:rsidRPr="007016A5">
        <w:rPr>
          <w:noProof/>
          <w:lang w:val="en-US"/>
        </w:rPr>
        <w:t xml:space="preserve">  } catch (error) {</w:t>
      </w:r>
    </w:p>
    <w:p w14:paraId="42F06F00" w14:textId="77777777" w:rsidR="007016A5" w:rsidRPr="007016A5" w:rsidRDefault="007016A5" w:rsidP="007016A5">
      <w:pPr>
        <w:pStyle w:val="zCode"/>
        <w:rPr>
          <w:noProof/>
          <w:lang w:val="en-US"/>
        </w:rPr>
      </w:pPr>
      <w:r w:rsidRPr="007016A5">
        <w:rPr>
          <w:noProof/>
          <w:lang w:val="en-US"/>
        </w:rPr>
        <w:t xml:space="preserve">    app.innerHTML = renderPageLayout({</w:t>
      </w:r>
    </w:p>
    <w:p w14:paraId="1CDF2BF1" w14:textId="77777777" w:rsidR="007016A5" w:rsidRPr="007016A5" w:rsidRDefault="007016A5" w:rsidP="007016A5">
      <w:pPr>
        <w:pStyle w:val="zCode"/>
        <w:rPr>
          <w:noProof/>
          <w:lang w:val="en-US"/>
        </w:rPr>
      </w:pPr>
      <w:r w:rsidRPr="007016A5">
        <w:rPr>
          <w:noProof/>
          <w:lang w:val="en-US"/>
        </w:rPr>
        <w:t xml:space="preserve">      content: renderNotification(</w:t>
      </w:r>
      <w:r w:rsidRPr="007016A5">
        <w:rPr>
          <w:noProof/>
          <w:highlight w:val="yellow"/>
          <w:lang w:val="en-US"/>
        </w:rPr>
        <w:t>t("notification.failedToLoadNutritionData")</w:t>
      </w:r>
      <w:r w:rsidRPr="007016A5">
        <w:rPr>
          <w:noProof/>
          <w:lang w:val="en-US"/>
        </w:rPr>
        <w:t>, "danger"),</w:t>
      </w:r>
    </w:p>
    <w:p w14:paraId="38A58754" w14:textId="77777777" w:rsidR="007016A5" w:rsidRPr="007016A5" w:rsidRDefault="007016A5" w:rsidP="007016A5">
      <w:pPr>
        <w:pStyle w:val="zCode"/>
        <w:rPr>
          <w:noProof/>
          <w:lang w:val="en-US"/>
        </w:rPr>
      </w:pPr>
      <w:r w:rsidRPr="007016A5">
        <w:rPr>
          <w:noProof/>
          <w:lang w:val="en-US"/>
        </w:rPr>
        <w:t xml:space="preserve">    });</w:t>
      </w:r>
    </w:p>
    <w:p w14:paraId="414585FF" w14:textId="77777777" w:rsidR="007016A5" w:rsidRPr="007016A5" w:rsidRDefault="007016A5" w:rsidP="007016A5">
      <w:pPr>
        <w:pStyle w:val="zCode"/>
        <w:rPr>
          <w:noProof/>
          <w:lang w:val="en-US"/>
        </w:rPr>
      </w:pPr>
      <w:r w:rsidRPr="007016A5">
        <w:rPr>
          <w:noProof/>
          <w:lang w:val="en-US"/>
        </w:rPr>
        <w:t xml:space="preserve">    console.error("Failed to load nutrition data:", error);</w:t>
      </w:r>
    </w:p>
    <w:p w14:paraId="2332515E" w14:textId="77777777" w:rsidR="007016A5" w:rsidRPr="007016A5" w:rsidRDefault="007016A5" w:rsidP="007016A5">
      <w:pPr>
        <w:pStyle w:val="zCode"/>
        <w:rPr>
          <w:noProof/>
          <w:lang w:val="en-US"/>
        </w:rPr>
      </w:pPr>
      <w:r w:rsidRPr="007016A5">
        <w:rPr>
          <w:noProof/>
          <w:lang w:val="en-US"/>
        </w:rPr>
        <w:t xml:space="preserve">  }</w:t>
      </w:r>
    </w:p>
    <w:p w14:paraId="54E288E8" w14:textId="5C6852CC" w:rsidR="00BB3618" w:rsidRDefault="007016A5" w:rsidP="007016A5">
      <w:pPr>
        <w:pStyle w:val="zCode"/>
        <w:rPr>
          <w:noProof/>
          <w:lang w:val="en-US"/>
        </w:rPr>
      </w:pPr>
      <w:r w:rsidRPr="007016A5">
        <w:rPr>
          <w:noProof/>
          <w:lang w:val="en-US"/>
        </w:rPr>
        <w:t>}</w:t>
      </w:r>
    </w:p>
    <w:p w14:paraId="07AA6728" w14:textId="77777777" w:rsidR="007016A5" w:rsidRDefault="007016A5" w:rsidP="00A40264">
      <w:pPr>
        <w:pStyle w:val="zCode"/>
        <w:rPr>
          <w:noProof/>
        </w:rPr>
      </w:pPr>
    </w:p>
    <w:p w14:paraId="6ACAD31F" w14:textId="09B22E47" w:rsidR="007016A5" w:rsidRDefault="007016A5" w:rsidP="00A40264">
      <w:pPr>
        <w:pStyle w:val="zCode"/>
        <w:rPr>
          <w:noProof/>
        </w:rPr>
      </w:pPr>
      <w:r>
        <w:rPr>
          <w:noProof/>
        </w:rPr>
        <w:lastRenderedPageBreak/>
        <w:drawing>
          <wp:inline distT="0" distB="0" distL="0" distR="0" wp14:anchorId="726FD9F4" wp14:editId="65446E70">
            <wp:extent cx="5940425" cy="1997353"/>
            <wp:effectExtent l="19050" t="19050" r="22225" b="22225"/>
            <wp:docPr id="103886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66771" name=""/>
                    <pic:cNvPicPr/>
                  </pic:nvPicPr>
                  <pic:blipFill rotWithShape="1">
                    <a:blip r:embed="rId163"/>
                    <a:srcRect b="37116"/>
                    <a:stretch>
                      <a:fillRect/>
                    </a:stretch>
                  </pic:blipFill>
                  <pic:spPr bwMode="auto">
                    <a:xfrm>
                      <a:off x="0" y="0"/>
                      <a:ext cx="5940425" cy="1997353"/>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F24350E" w14:textId="57DE1DB2" w:rsidR="007016A5" w:rsidRDefault="007016A5" w:rsidP="00A40264">
      <w:pPr>
        <w:pStyle w:val="zCode"/>
        <w:rPr>
          <w:noProof/>
        </w:rPr>
      </w:pPr>
      <w:r>
        <w:rPr>
          <w:noProof/>
        </w:rPr>
        <w:drawing>
          <wp:inline distT="0" distB="0" distL="0" distR="0" wp14:anchorId="77DF3D80" wp14:editId="12EF8446">
            <wp:extent cx="5940425" cy="2119554"/>
            <wp:effectExtent l="19050" t="19050" r="22225" b="14605"/>
            <wp:docPr id="141789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93276" name=""/>
                    <pic:cNvPicPr/>
                  </pic:nvPicPr>
                  <pic:blipFill rotWithShape="1">
                    <a:blip r:embed="rId164"/>
                    <a:srcRect b="33269"/>
                    <a:stretch>
                      <a:fillRect/>
                    </a:stretch>
                  </pic:blipFill>
                  <pic:spPr bwMode="auto">
                    <a:xfrm>
                      <a:off x="0" y="0"/>
                      <a:ext cx="5940425" cy="2119554"/>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257D82CA" w14:textId="5B0F4883" w:rsidR="006466CA" w:rsidRDefault="007016A5" w:rsidP="00A40264">
      <w:pPr>
        <w:pStyle w:val="zCode"/>
        <w:rPr>
          <w:noProof/>
        </w:rPr>
      </w:pPr>
      <w:r>
        <w:rPr>
          <w:noProof/>
        </w:rPr>
        <w:drawing>
          <wp:inline distT="0" distB="0" distL="0" distR="0" wp14:anchorId="5971A1EA" wp14:editId="4EF99536">
            <wp:extent cx="5940425" cy="1188299"/>
            <wp:effectExtent l="19050" t="19050" r="22225" b="12065"/>
            <wp:docPr id="199281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18478" name=""/>
                    <pic:cNvPicPr/>
                  </pic:nvPicPr>
                  <pic:blipFill rotWithShape="1">
                    <a:blip r:embed="rId165"/>
                    <a:srcRect b="62588"/>
                    <a:stretch>
                      <a:fillRect/>
                    </a:stretch>
                  </pic:blipFill>
                  <pic:spPr bwMode="auto">
                    <a:xfrm>
                      <a:off x="0" y="0"/>
                      <a:ext cx="5940425" cy="1188299"/>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B7C0050" w14:textId="5D912D23" w:rsidR="00BB3618" w:rsidRDefault="006466CA" w:rsidP="00A40264">
      <w:pPr>
        <w:pStyle w:val="zCode"/>
        <w:rPr>
          <w:noProof/>
          <w:lang w:val="en-US"/>
        </w:rPr>
      </w:pPr>
      <w:r>
        <w:rPr>
          <w:noProof/>
        </w:rPr>
        <w:drawing>
          <wp:inline distT="0" distB="0" distL="0" distR="0" wp14:anchorId="186D18B8" wp14:editId="48F17202">
            <wp:extent cx="5940425" cy="1146160"/>
            <wp:effectExtent l="19050" t="19050" r="22225" b="16510"/>
            <wp:docPr id="7658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7254" name=""/>
                    <pic:cNvPicPr/>
                  </pic:nvPicPr>
                  <pic:blipFill rotWithShape="1">
                    <a:blip r:embed="rId166"/>
                    <a:srcRect b="63915"/>
                    <a:stretch>
                      <a:fillRect/>
                    </a:stretch>
                  </pic:blipFill>
                  <pic:spPr bwMode="auto">
                    <a:xfrm>
                      <a:off x="0" y="0"/>
                      <a:ext cx="5940425" cy="114616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D42DA58" w14:textId="0056C0A1" w:rsidR="006466CA" w:rsidRDefault="006466CA" w:rsidP="00A40264">
      <w:pPr>
        <w:pStyle w:val="zCode"/>
        <w:rPr>
          <w:noProof/>
          <w:lang w:val="en-US"/>
        </w:rPr>
      </w:pPr>
      <w:r>
        <w:rPr>
          <w:noProof/>
          <w:lang w:val="en-US"/>
        </w:rPr>
        <w:lastRenderedPageBreak/>
        <w:drawing>
          <wp:inline distT="0" distB="0" distL="0" distR="0" wp14:anchorId="62B35B5C" wp14:editId="7EA19DD3">
            <wp:extent cx="5937250" cy="2460874"/>
            <wp:effectExtent l="19050" t="19050" r="25400" b="15875"/>
            <wp:docPr id="687768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7" cstate="print">
                      <a:extLst>
                        <a:ext uri="{28A0092B-C50C-407E-A947-70E740481C1C}">
                          <a14:useLocalDpi xmlns:a14="http://schemas.microsoft.com/office/drawing/2010/main" val="0"/>
                        </a:ext>
                      </a:extLst>
                    </a:blip>
                    <a:srcRect b="22554"/>
                    <a:stretch>
                      <a:fillRect/>
                    </a:stretch>
                  </pic:blipFill>
                  <pic:spPr bwMode="auto">
                    <a:xfrm>
                      <a:off x="0" y="0"/>
                      <a:ext cx="5937250" cy="2460874"/>
                    </a:xfrm>
                    <a:prstGeom prst="rect">
                      <a:avLst/>
                    </a:prstGeom>
                    <a:noFill/>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59BD7F0" w14:textId="7D56FD5D" w:rsidR="00BB3618" w:rsidRDefault="006466CA" w:rsidP="00A40264">
      <w:pPr>
        <w:pStyle w:val="zCode"/>
        <w:rPr>
          <w:noProof/>
          <w:lang w:val="en-US"/>
        </w:rPr>
      </w:pPr>
      <w:r>
        <w:rPr>
          <w:noProof/>
          <w:lang w:val="en-US"/>
        </w:rPr>
        <w:drawing>
          <wp:inline distT="0" distB="0" distL="0" distR="0" wp14:anchorId="46CADF43" wp14:editId="1B289324">
            <wp:extent cx="5937250" cy="2414521"/>
            <wp:effectExtent l="19050" t="19050" r="25400" b="24130"/>
            <wp:docPr id="1594269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8" cstate="print">
                      <a:extLst>
                        <a:ext uri="{28A0092B-C50C-407E-A947-70E740481C1C}">
                          <a14:useLocalDpi xmlns:a14="http://schemas.microsoft.com/office/drawing/2010/main" val="0"/>
                        </a:ext>
                      </a:extLst>
                    </a:blip>
                    <a:srcRect b="24013"/>
                    <a:stretch>
                      <a:fillRect/>
                    </a:stretch>
                  </pic:blipFill>
                  <pic:spPr bwMode="auto">
                    <a:xfrm>
                      <a:off x="0" y="0"/>
                      <a:ext cx="5937250" cy="2414521"/>
                    </a:xfrm>
                    <a:prstGeom prst="rect">
                      <a:avLst/>
                    </a:prstGeom>
                    <a:noFill/>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1B0CFF6E" w14:textId="7EC6CC5B" w:rsidR="009E074A" w:rsidRDefault="009E074A" w:rsidP="009E074A">
      <w:pPr>
        <w:pStyle w:val="C2nd"/>
        <w:rPr>
          <w:noProof/>
        </w:rPr>
      </w:pPr>
      <w:bookmarkStart w:id="112" w:name="_Toc231258348"/>
      <w:r>
        <w:rPr>
          <w:noProof/>
        </w:rPr>
        <w:t>src/scss/layouts/</w:t>
      </w:r>
      <w:r w:rsidRPr="009E074A">
        <w:rPr>
          <w:noProof/>
        </w:rPr>
        <w:t>_pageTableContentsLayout</w:t>
      </w:r>
      <w:r>
        <w:rPr>
          <w:noProof/>
        </w:rPr>
        <w:t>.scss</w:t>
      </w:r>
      <w:bookmarkEnd w:id="112"/>
    </w:p>
    <w:p w14:paraId="611779A0" w14:textId="352A296A" w:rsidR="009E074A" w:rsidRDefault="009E074A" w:rsidP="00A40264">
      <w:pPr>
        <w:pStyle w:val="zCode"/>
        <w:rPr>
          <w:noProof/>
          <w:lang w:val="en-US"/>
        </w:rPr>
      </w:pPr>
      <w:r>
        <w:rPr>
          <w:noProof/>
        </w:rPr>
        <w:drawing>
          <wp:inline distT="0" distB="0" distL="0" distR="0" wp14:anchorId="71B6D83F" wp14:editId="762F7DA7">
            <wp:extent cx="5939189" cy="2957581"/>
            <wp:effectExtent l="0" t="0" r="4445" b="0"/>
            <wp:docPr id="138087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78778" name=""/>
                    <pic:cNvPicPr/>
                  </pic:nvPicPr>
                  <pic:blipFill rotWithShape="1">
                    <a:blip r:embed="rId169"/>
                    <a:srcRect t="10511" b="40311"/>
                    <a:stretch>
                      <a:fillRect/>
                    </a:stretch>
                  </pic:blipFill>
                  <pic:spPr bwMode="auto">
                    <a:xfrm>
                      <a:off x="0" y="0"/>
                      <a:ext cx="5940425" cy="2958196"/>
                    </a:xfrm>
                    <a:prstGeom prst="rect">
                      <a:avLst/>
                    </a:prstGeom>
                    <a:ln>
                      <a:noFill/>
                    </a:ln>
                    <a:extLst>
                      <a:ext uri="{53640926-AAD7-44D8-BBD7-CCE9431645EC}">
                        <a14:shadowObscured xmlns:a14="http://schemas.microsoft.com/office/drawing/2010/main"/>
                      </a:ext>
                    </a:extLst>
                  </pic:spPr>
                </pic:pic>
              </a:graphicData>
            </a:graphic>
          </wp:inline>
        </w:drawing>
      </w:r>
    </w:p>
    <w:p w14:paraId="03239099" w14:textId="77777777" w:rsidR="009E074A" w:rsidRPr="009E074A" w:rsidRDefault="009E074A" w:rsidP="009E074A">
      <w:pPr>
        <w:pStyle w:val="zCode"/>
        <w:rPr>
          <w:noProof/>
          <w:color w:val="538135" w:themeColor="accent6" w:themeShade="BF"/>
          <w:lang w:val="en-US"/>
        </w:rPr>
      </w:pPr>
      <w:r w:rsidRPr="009E074A">
        <w:rPr>
          <w:noProof/>
          <w:color w:val="538135" w:themeColor="accent6" w:themeShade="BF"/>
          <w:lang w:val="en-US"/>
        </w:rPr>
        <w:t>// pageLayout.js-д .app-title, .app-line ашигласан.</w:t>
      </w:r>
    </w:p>
    <w:p w14:paraId="066EF170" w14:textId="77777777" w:rsidR="009E074A" w:rsidRPr="009E074A" w:rsidRDefault="009E074A" w:rsidP="009E074A">
      <w:pPr>
        <w:pStyle w:val="zCode"/>
        <w:rPr>
          <w:noProof/>
          <w:color w:val="EE0000"/>
          <w:lang w:val="en-US"/>
        </w:rPr>
      </w:pPr>
      <w:r w:rsidRPr="009E074A">
        <w:rPr>
          <w:noProof/>
          <w:color w:val="EE0000"/>
          <w:lang w:val="en-US"/>
        </w:rPr>
        <w:t>.app-title {</w:t>
      </w:r>
    </w:p>
    <w:p w14:paraId="6930FD79" w14:textId="77777777" w:rsidR="009E074A" w:rsidRPr="009E074A" w:rsidRDefault="009E074A" w:rsidP="009E074A">
      <w:pPr>
        <w:pStyle w:val="zCode"/>
        <w:rPr>
          <w:noProof/>
          <w:color w:val="EE0000"/>
          <w:lang w:val="en-US"/>
        </w:rPr>
      </w:pPr>
      <w:r w:rsidRPr="009E074A">
        <w:rPr>
          <w:noProof/>
          <w:color w:val="EE0000"/>
          <w:lang w:val="en-US"/>
        </w:rPr>
        <w:lastRenderedPageBreak/>
        <w:t xml:space="preserve">  font-size: clamp(1.6rem, 3.2vw, 2.25rem);</w:t>
      </w:r>
    </w:p>
    <w:p w14:paraId="17790D1A" w14:textId="77777777" w:rsidR="009E074A" w:rsidRPr="009E074A" w:rsidRDefault="009E074A" w:rsidP="009E074A">
      <w:pPr>
        <w:pStyle w:val="zCode"/>
        <w:rPr>
          <w:noProof/>
          <w:color w:val="EE0000"/>
          <w:lang w:val="en-US"/>
        </w:rPr>
      </w:pPr>
      <w:r w:rsidRPr="009E074A">
        <w:rPr>
          <w:noProof/>
          <w:color w:val="EE0000"/>
          <w:lang w:val="en-US"/>
        </w:rPr>
        <w:t xml:space="preserve">  line-height: 1.12;</w:t>
      </w:r>
    </w:p>
    <w:p w14:paraId="19F85632" w14:textId="77777777" w:rsidR="009E074A" w:rsidRPr="009E074A" w:rsidRDefault="009E074A" w:rsidP="009E074A">
      <w:pPr>
        <w:pStyle w:val="zCode"/>
        <w:rPr>
          <w:noProof/>
          <w:color w:val="EE0000"/>
          <w:lang w:val="en-US"/>
        </w:rPr>
      </w:pPr>
      <w:r w:rsidRPr="009E074A">
        <w:rPr>
          <w:noProof/>
          <w:color w:val="EE0000"/>
          <w:lang w:val="en-US"/>
        </w:rPr>
        <w:t xml:space="preserve">  letter-spacing: -0.035em;</w:t>
      </w:r>
    </w:p>
    <w:p w14:paraId="670F7508" w14:textId="77777777" w:rsidR="009E074A" w:rsidRPr="009E074A" w:rsidRDefault="009E074A" w:rsidP="009E074A">
      <w:pPr>
        <w:pStyle w:val="zCode"/>
        <w:rPr>
          <w:noProof/>
          <w:color w:val="EE0000"/>
          <w:lang w:val="en-US"/>
        </w:rPr>
      </w:pPr>
      <w:r w:rsidRPr="009E074A">
        <w:rPr>
          <w:noProof/>
          <w:color w:val="EE0000"/>
          <w:lang w:val="en-US"/>
        </w:rPr>
        <w:t xml:space="preserve">  font-weight: 800;</w:t>
      </w:r>
    </w:p>
    <w:p w14:paraId="5709AEF0" w14:textId="77777777" w:rsidR="009E074A" w:rsidRPr="009E074A" w:rsidRDefault="009E074A" w:rsidP="009E074A">
      <w:pPr>
        <w:pStyle w:val="zCode"/>
        <w:rPr>
          <w:noProof/>
          <w:color w:val="EE0000"/>
          <w:lang w:val="en-US"/>
        </w:rPr>
      </w:pPr>
      <w:r w:rsidRPr="009E074A">
        <w:rPr>
          <w:noProof/>
          <w:color w:val="EE0000"/>
          <w:lang w:val="en-US"/>
        </w:rPr>
        <w:t xml:space="preserve">  max-width: 760px;</w:t>
      </w:r>
    </w:p>
    <w:p w14:paraId="298910C5" w14:textId="77777777" w:rsidR="009E074A" w:rsidRPr="009E074A" w:rsidRDefault="009E074A" w:rsidP="009E074A">
      <w:pPr>
        <w:pStyle w:val="zCode"/>
        <w:rPr>
          <w:noProof/>
          <w:color w:val="EE0000"/>
          <w:lang w:val="en-US"/>
        </w:rPr>
      </w:pPr>
      <w:r w:rsidRPr="009E074A">
        <w:rPr>
          <w:noProof/>
          <w:color w:val="EE0000"/>
          <w:lang w:val="en-US"/>
        </w:rPr>
        <w:t xml:space="preserve">  margin-bottom: 0.5rem;</w:t>
      </w:r>
    </w:p>
    <w:p w14:paraId="0A551868" w14:textId="77777777" w:rsidR="009E074A" w:rsidRPr="009E074A" w:rsidRDefault="009E074A" w:rsidP="009E074A">
      <w:pPr>
        <w:pStyle w:val="zCode"/>
        <w:rPr>
          <w:noProof/>
          <w:color w:val="EE0000"/>
          <w:lang w:val="en-US"/>
        </w:rPr>
      </w:pPr>
      <w:r w:rsidRPr="009E074A">
        <w:rPr>
          <w:noProof/>
          <w:color w:val="EE0000"/>
          <w:lang w:val="en-US"/>
        </w:rPr>
        <w:t>}</w:t>
      </w:r>
    </w:p>
    <w:p w14:paraId="7D960227" w14:textId="77777777" w:rsidR="009E074A" w:rsidRPr="009E074A" w:rsidRDefault="009E074A" w:rsidP="009E074A">
      <w:pPr>
        <w:pStyle w:val="zCode"/>
        <w:rPr>
          <w:noProof/>
          <w:lang w:val="en-US"/>
        </w:rPr>
      </w:pPr>
    </w:p>
    <w:p w14:paraId="7EDD9118" w14:textId="77777777" w:rsidR="009E074A" w:rsidRPr="009E074A" w:rsidRDefault="009E074A" w:rsidP="009E074A">
      <w:pPr>
        <w:pStyle w:val="zCode"/>
        <w:rPr>
          <w:noProof/>
          <w:lang w:val="en-US"/>
        </w:rPr>
      </w:pPr>
      <w:r w:rsidRPr="009E074A">
        <w:rPr>
          <w:noProof/>
          <w:lang w:val="en-US"/>
        </w:rPr>
        <w:t>.app-line {</w:t>
      </w:r>
    </w:p>
    <w:p w14:paraId="15143A89" w14:textId="77777777" w:rsidR="009E074A" w:rsidRPr="009E074A" w:rsidRDefault="009E074A" w:rsidP="009E074A">
      <w:pPr>
        <w:pStyle w:val="zCode"/>
        <w:rPr>
          <w:noProof/>
          <w:lang w:val="en-US"/>
        </w:rPr>
      </w:pPr>
      <w:r w:rsidRPr="009E074A">
        <w:rPr>
          <w:noProof/>
          <w:lang w:val="en-US"/>
        </w:rPr>
        <w:t xml:space="preserve">  width</w:t>
      </w:r>
      <w:r w:rsidRPr="009E074A">
        <w:rPr>
          <w:noProof/>
          <w:color w:val="EE0000"/>
          <w:lang w:val="en-US"/>
        </w:rPr>
        <w:t>: 76px;</w:t>
      </w:r>
    </w:p>
    <w:p w14:paraId="44165424" w14:textId="77777777" w:rsidR="009E074A" w:rsidRPr="009E074A" w:rsidRDefault="009E074A" w:rsidP="009E074A">
      <w:pPr>
        <w:pStyle w:val="zCode"/>
        <w:rPr>
          <w:noProof/>
          <w:lang w:val="en-US"/>
        </w:rPr>
      </w:pPr>
      <w:r w:rsidRPr="009E074A">
        <w:rPr>
          <w:noProof/>
          <w:lang w:val="en-US"/>
        </w:rPr>
        <w:t xml:space="preserve">  height: 3px;</w:t>
      </w:r>
    </w:p>
    <w:p w14:paraId="27A6AFAA" w14:textId="77777777" w:rsidR="009E074A" w:rsidRPr="009E074A" w:rsidRDefault="009E074A" w:rsidP="009E074A">
      <w:pPr>
        <w:pStyle w:val="zCode"/>
        <w:rPr>
          <w:noProof/>
          <w:lang w:val="en-US"/>
        </w:rPr>
      </w:pPr>
      <w:r w:rsidRPr="009E074A">
        <w:rPr>
          <w:noProof/>
          <w:lang w:val="en-US"/>
        </w:rPr>
        <w:t xml:space="preserve">  border-radius: 999px;</w:t>
      </w:r>
    </w:p>
    <w:p w14:paraId="40ADC448" w14:textId="77777777" w:rsidR="009E074A" w:rsidRPr="009E074A" w:rsidRDefault="009E074A" w:rsidP="009E074A">
      <w:pPr>
        <w:pStyle w:val="zCode"/>
        <w:rPr>
          <w:noProof/>
          <w:lang w:val="en-US"/>
        </w:rPr>
      </w:pPr>
      <w:r w:rsidRPr="009E074A">
        <w:rPr>
          <w:noProof/>
          <w:lang w:val="en-US"/>
        </w:rPr>
        <w:t xml:space="preserve">  background: var(--orange);</w:t>
      </w:r>
    </w:p>
    <w:p w14:paraId="654FC87C" w14:textId="77777777" w:rsidR="009E074A" w:rsidRPr="009E074A" w:rsidRDefault="009E074A" w:rsidP="009E074A">
      <w:pPr>
        <w:pStyle w:val="zCode"/>
        <w:rPr>
          <w:noProof/>
          <w:lang w:val="en-US"/>
        </w:rPr>
      </w:pPr>
      <w:r w:rsidRPr="009E074A">
        <w:rPr>
          <w:noProof/>
          <w:lang w:val="en-US"/>
        </w:rPr>
        <w:t xml:space="preserve">  margin-bottom: 1.5rem;</w:t>
      </w:r>
    </w:p>
    <w:p w14:paraId="40CB1E14" w14:textId="77777777" w:rsidR="009E074A" w:rsidRPr="009E074A" w:rsidRDefault="009E074A" w:rsidP="009E074A">
      <w:pPr>
        <w:pStyle w:val="zCode"/>
        <w:rPr>
          <w:noProof/>
          <w:lang w:val="en-US"/>
        </w:rPr>
      </w:pPr>
      <w:r w:rsidRPr="009E074A">
        <w:rPr>
          <w:noProof/>
          <w:lang w:val="en-US"/>
        </w:rPr>
        <w:t>}</w:t>
      </w:r>
    </w:p>
    <w:p w14:paraId="4B4DC7B9" w14:textId="77777777" w:rsidR="009E074A" w:rsidRPr="009E074A" w:rsidRDefault="009E074A" w:rsidP="009E074A">
      <w:pPr>
        <w:pStyle w:val="zCode"/>
        <w:rPr>
          <w:noProof/>
          <w:lang w:val="en-US"/>
        </w:rPr>
      </w:pPr>
    </w:p>
    <w:p w14:paraId="01F3D19D" w14:textId="77777777" w:rsidR="009E074A" w:rsidRPr="009E074A" w:rsidRDefault="009E074A" w:rsidP="009E074A">
      <w:pPr>
        <w:pStyle w:val="zCode"/>
        <w:rPr>
          <w:noProof/>
          <w:color w:val="538135" w:themeColor="accent6" w:themeShade="BF"/>
          <w:lang w:val="en-US"/>
        </w:rPr>
      </w:pPr>
      <w:r w:rsidRPr="009E074A">
        <w:rPr>
          <w:noProof/>
          <w:color w:val="538135" w:themeColor="accent6" w:themeShade="BF"/>
          <w:lang w:val="en-US"/>
        </w:rPr>
        <w:t>// tableLayout.js-д .app-subtitle ашигласан.</w:t>
      </w:r>
    </w:p>
    <w:p w14:paraId="01BD1981" w14:textId="77777777" w:rsidR="009E074A" w:rsidRPr="009E074A" w:rsidRDefault="009E074A" w:rsidP="009E074A">
      <w:pPr>
        <w:pStyle w:val="zCode"/>
        <w:rPr>
          <w:noProof/>
          <w:lang w:val="en-US"/>
        </w:rPr>
      </w:pPr>
      <w:r w:rsidRPr="009E074A">
        <w:rPr>
          <w:noProof/>
          <w:lang w:val="en-US"/>
        </w:rPr>
        <w:t>.app-subtitle {</w:t>
      </w:r>
    </w:p>
    <w:p w14:paraId="4E881673" w14:textId="77777777" w:rsidR="009E074A" w:rsidRPr="009E074A" w:rsidRDefault="009E074A" w:rsidP="009E074A">
      <w:pPr>
        <w:pStyle w:val="zCode"/>
        <w:rPr>
          <w:noProof/>
          <w:lang w:val="en-US"/>
        </w:rPr>
      </w:pPr>
      <w:r w:rsidRPr="009E074A">
        <w:rPr>
          <w:noProof/>
          <w:lang w:val="en-US"/>
        </w:rPr>
        <w:t xml:space="preserve">  color: #607089;</w:t>
      </w:r>
    </w:p>
    <w:p w14:paraId="55D2072C" w14:textId="77777777" w:rsidR="009E074A" w:rsidRPr="009E074A" w:rsidRDefault="009E074A" w:rsidP="009E074A">
      <w:pPr>
        <w:pStyle w:val="zCode"/>
        <w:rPr>
          <w:noProof/>
          <w:lang w:val="en-US"/>
        </w:rPr>
      </w:pPr>
      <w:r w:rsidRPr="009E074A">
        <w:rPr>
          <w:noProof/>
          <w:lang w:val="en-US"/>
        </w:rPr>
        <w:t xml:space="preserve">  font-size: clamp(1rem, 2vw, 1.35rem);</w:t>
      </w:r>
    </w:p>
    <w:p w14:paraId="756A0D88" w14:textId="77777777" w:rsidR="009E074A" w:rsidRPr="009E074A" w:rsidRDefault="009E074A" w:rsidP="009E074A">
      <w:pPr>
        <w:pStyle w:val="zCode"/>
        <w:rPr>
          <w:noProof/>
          <w:lang w:val="en-US"/>
        </w:rPr>
      </w:pPr>
      <w:r w:rsidRPr="009E074A">
        <w:rPr>
          <w:noProof/>
          <w:lang w:val="en-US"/>
        </w:rPr>
        <w:t xml:space="preserve">  // text-align: center;</w:t>
      </w:r>
    </w:p>
    <w:p w14:paraId="0095FF7D" w14:textId="77777777" w:rsidR="009E074A" w:rsidRPr="009E074A" w:rsidRDefault="009E074A" w:rsidP="009E074A">
      <w:pPr>
        <w:pStyle w:val="zCode"/>
        <w:rPr>
          <w:noProof/>
          <w:lang w:val="en-US"/>
        </w:rPr>
      </w:pPr>
      <w:r w:rsidRPr="009E074A">
        <w:rPr>
          <w:noProof/>
          <w:lang w:val="en-US"/>
        </w:rPr>
        <w:t xml:space="preserve">  font-weight: bold;</w:t>
      </w:r>
    </w:p>
    <w:p w14:paraId="1577133D" w14:textId="77777777" w:rsidR="009E074A" w:rsidRPr="009E074A" w:rsidRDefault="009E074A" w:rsidP="009E074A">
      <w:pPr>
        <w:pStyle w:val="zCode"/>
        <w:rPr>
          <w:noProof/>
          <w:lang w:val="en-US"/>
        </w:rPr>
      </w:pPr>
      <w:r w:rsidRPr="009E074A">
        <w:rPr>
          <w:noProof/>
          <w:lang w:val="en-US"/>
        </w:rPr>
        <w:t xml:space="preserve">  line-height: 1.6;</w:t>
      </w:r>
    </w:p>
    <w:p w14:paraId="1429C0D0" w14:textId="77777777" w:rsidR="009E074A" w:rsidRPr="009E074A" w:rsidRDefault="009E074A" w:rsidP="009E074A">
      <w:pPr>
        <w:pStyle w:val="zCode"/>
        <w:rPr>
          <w:noProof/>
          <w:lang w:val="en-US"/>
        </w:rPr>
      </w:pPr>
      <w:r w:rsidRPr="009E074A">
        <w:rPr>
          <w:noProof/>
          <w:lang w:val="en-US"/>
        </w:rPr>
        <w:t xml:space="preserve">  max-width: 760px;</w:t>
      </w:r>
    </w:p>
    <w:p w14:paraId="20D6ACA4" w14:textId="77777777" w:rsidR="009E074A" w:rsidRPr="009E074A" w:rsidRDefault="009E074A" w:rsidP="009E074A">
      <w:pPr>
        <w:pStyle w:val="zCode"/>
        <w:rPr>
          <w:noProof/>
          <w:lang w:val="en-US"/>
        </w:rPr>
      </w:pPr>
      <w:r w:rsidRPr="009E074A">
        <w:rPr>
          <w:noProof/>
          <w:lang w:val="en-US"/>
        </w:rPr>
        <w:t xml:space="preserve">  margin-bottom: 2.5rem;</w:t>
      </w:r>
    </w:p>
    <w:p w14:paraId="4611D89E" w14:textId="66A9CCD4" w:rsidR="009E074A" w:rsidRDefault="009E074A" w:rsidP="009E074A">
      <w:pPr>
        <w:pStyle w:val="zCode"/>
        <w:rPr>
          <w:noProof/>
          <w:lang w:val="en-US"/>
        </w:rPr>
      </w:pPr>
      <w:r w:rsidRPr="009E074A">
        <w:rPr>
          <w:noProof/>
          <w:lang w:val="en-US"/>
        </w:rPr>
        <w:t>}</w:t>
      </w:r>
    </w:p>
    <w:p w14:paraId="45D7D808" w14:textId="182397BC" w:rsidR="00F43663" w:rsidRDefault="00F43663" w:rsidP="00F43663">
      <w:pPr>
        <w:pStyle w:val="C2nd"/>
        <w:rPr>
          <w:noProof/>
        </w:rPr>
      </w:pPr>
      <w:bookmarkStart w:id="113" w:name="_Toc231258349"/>
      <w:r>
        <w:rPr>
          <w:noProof/>
        </w:rPr>
        <w:t>src/scss/main.scss</w:t>
      </w:r>
      <w:bookmarkEnd w:id="113"/>
    </w:p>
    <w:p w14:paraId="6D9B4ED3" w14:textId="6BB5A595" w:rsidR="00F43663" w:rsidRDefault="00F43663" w:rsidP="00A40264">
      <w:pPr>
        <w:pStyle w:val="zCode"/>
        <w:rPr>
          <w:noProof/>
          <w:lang w:val="en-US"/>
        </w:rPr>
      </w:pPr>
      <w:r>
        <w:rPr>
          <w:noProof/>
        </w:rPr>
        <w:drawing>
          <wp:inline distT="0" distB="0" distL="0" distR="0" wp14:anchorId="1AA97571" wp14:editId="5F5C1C46">
            <wp:extent cx="5939632" cy="3333136"/>
            <wp:effectExtent l="0" t="0" r="4445" b="635"/>
            <wp:docPr id="45477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70560" name=""/>
                    <pic:cNvPicPr/>
                  </pic:nvPicPr>
                  <pic:blipFill rotWithShape="1">
                    <a:blip r:embed="rId170"/>
                    <a:srcRect b="39783"/>
                    <a:stretch>
                      <a:fillRect/>
                    </a:stretch>
                  </pic:blipFill>
                  <pic:spPr bwMode="auto">
                    <a:xfrm>
                      <a:off x="0" y="0"/>
                      <a:ext cx="5940425" cy="3333581"/>
                    </a:xfrm>
                    <a:prstGeom prst="rect">
                      <a:avLst/>
                    </a:prstGeom>
                    <a:ln>
                      <a:noFill/>
                    </a:ln>
                    <a:extLst>
                      <a:ext uri="{53640926-AAD7-44D8-BBD7-CCE9431645EC}">
                        <a14:shadowObscured xmlns:a14="http://schemas.microsoft.com/office/drawing/2010/main"/>
                      </a:ext>
                    </a:extLst>
                  </pic:spPr>
                </pic:pic>
              </a:graphicData>
            </a:graphic>
          </wp:inline>
        </w:drawing>
      </w:r>
    </w:p>
    <w:p w14:paraId="717429E1" w14:textId="77777777" w:rsidR="00F43663" w:rsidRPr="00F43663" w:rsidRDefault="00F43663" w:rsidP="00F43663">
      <w:pPr>
        <w:pStyle w:val="zCode"/>
        <w:rPr>
          <w:noProof/>
        </w:rPr>
      </w:pPr>
      <w:r w:rsidRPr="00F43663">
        <w:rPr>
          <w:noProof/>
        </w:rPr>
        <w:t>@use "sass:color";</w:t>
      </w:r>
    </w:p>
    <w:p w14:paraId="107780D9" w14:textId="77777777" w:rsidR="00F43663" w:rsidRPr="00F43663" w:rsidRDefault="00F43663" w:rsidP="00F43663">
      <w:pPr>
        <w:pStyle w:val="zCode"/>
        <w:rPr>
          <w:noProof/>
        </w:rPr>
      </w:pPr>
    </w:p>
    <w:p w14:paraId="5396ABB8" w14:textId="77777777" w:rsidR="00F43663" w:rsidRPr="00F43663" w:rsidRDefault="00F43663" w:rsidP="00F43663">
      <w:pPr>
        <w:pStyle w:val="zCode"/>
        <w:rPr>
          <w:noProof/>
        </w:rPr>
      </w:pPr>
      <w:r w:rsidRPr="00F43663">
        <w:rPr>
          <w:noProof/>
        </w:rPr>
        <w:t>// variables</w:t>
      </w:r>
    </w:p>
    <w:p w14:paraId="56469619" w14:textId="77777777" w:rsidR="00F43663" w:rsidRPr="00F43663" w:rsidRDefault="00F43663" w:rsidP="00F43663">
      <w:pPr>
        <w:pStyle w:val="zCode"/>
        <w:rPr>
          <w:noProof/>
        </w:rPr>
      </w:pPr>
      <w:r w:rsidRPr="00F43663">
        <w:rPr>
          <w:noProof/>
        </w:rPr>
        <w:lastRenderedPageBreak/>
        <w:t>$primaryColor: #2bac73;</w:t>
      </w:r>
    </w:p>
    <w:p w14:paraId="6CF91844" w14:textId="77777777" w:rsidR="00F43663" w:rsidRPr="00F43663" w:rsidRDefault="00F43663" w:rsidP="00F43663">
      <w:pPr>
        <w:pStyle w:val="zCode"/>
        <w:rPr>
          <w:noProof/>
        </w:rPr>
      </w:pPr>
      <w:r w:rsidRPr="00F43663">
        <w:rPr>
          <w:noProof/>
        </w:rPr>
        <w:t>$primaryColorDark: color.scale($primaryColor, $lightness: -15%);</w:t>
      </w:r>
    </w:p>
    <w:p w14:paraId="2B24EB14" w14:textId="77777777" w:rsidR="00F43663" w:rsidRPr="00F43663" w:rsidRDefault="00F43663" w:rsidP="00F43663">
      <w:pPr>
        <w:pStyle w:val="zCode"/>
        <w:rPr>
          <w:noProof/>
        </w:rPr>
      </w:pPr>
    </w:p>
    <w:p w14:paraId="425B3A34" w14:textId="77777777" w:rsidR="00F43663" w:rsidRPr="00F43663" w:rsidRDefault="00F43663" w:rsidP="00F43663">
      <w:pPr>
        <w:pStyle w:val="zCode"/>
        <w:rPr>
          <w:noProof/>
        </w:rPr>
      </w:pPr>
      <w:r w:rsidRPr="00F43663">
        <w:rPr>
          <w:noProof/>
        </w:rPr>
        <w:t>$secondaryColor: #ff914d;</w:t>
      </w:r>
    </w:p>
    <w:p w14:paraId="40D4B1DC" w14:textId="77777777" w:rsidR="00F43663" w:rsidRPr="00F43663" w:rsidRDefault="00F43663" w:rsidP="00F43663">
      <w:pPr>
        <w:pStyle w:val="zCode"/>
        <w:rPr>
          <w:noProof/>
        </w:rPr>
      </w:pPr>
      <w:r w:rsidRPr="00F43663">
        <w:rPr>
          <w:noProof/>
        </w:rPr>
        <w:t>$secondaryColorDark: color.scale($secondaryColor, $lightness: -15%);</w:t>
      </w:r>
    </w:p>
    <w:p w14:paraId="3AB81E03" w14:textId="77777777" w:rsidR="00F43663" w:rsidRPr="00F43663" w:rsidRDefault="00F43663" w:rsidP="00F43663">
      <w:pPr>
        <w:pStyle w:val="zCode"/>
        <w:rPr>
          <w:noProof/>
        </w:rPr>
      </w:pPr>
    </w:p>
    <w:p w14:paraId="446431CE" w14:textId="77777777" w:rsidR="00F43663" w:rsidRPr="00F43663" w:rsidRDefault="00F43663" w:rsidP="00F43663">
      <w:pPr>
        <w:pStyle w:val="zCode"/>
        <w:rPr>
          <w:noProof/>
        </w:rPr>
      </w:pPr>
      <w:r w:rsidRPr="00F43663">
        <w:rPr>
          <w:noProof/>
        </w:rPr>
        <w:t>:root {</w:t>
      </w:r>
    </w:p>
    <w:p w14:paraId="52D78812" w14:textId="77777777" w:rsidR="00F43663" w:rsidRPr="00F43663" w:rsidRDefault="00F43663" w:rsidP="00F43663">
      <w:pPr>
        <w:pStyle w:val="zCode"/>
        <w:rPr>
          <w:noProof/>
        </w:rPr>
      </w:pPr>
      <w:r w:rsidRPr="00F43663">
        <w:rPr>
          <w:noProof/>
        </w:rPr>
        <w:t>  --border: #ececf2;</w:t>
      </w:r>
    </w:p>
    <w:p w14:paraId="318C0B62" w14:textId="77777777" w:rsidR="00F43663" w:rsidRPr="00F43663" w:rsidRDefault="00F43663" w:rsidP="00F43663">
      <w:pPr>
        <w:pStyle w:val="zCode"/>
        <w:rPr>
          <w:noProof/>
        </w:rPr>
      </w:pPr>
      <w:r w:rsidRPr="00F43663">
        <w:rPr>
          <w:noProof/>
        </w:rPr>
        <w:t>  --sidebar-width: clamp(280px, 22vw, 340px); // Sidebar-ийн өргөн (280px-340px хооронд, дэлгэцийн 22%-ийг эзэлнэ)</w:t>
      </w:r>
    </w:p>
    <w:p w14:paraId="649D7735" w14:textId="77777777" w:rsidR="00F43663" w:rsidRPr="00F43663" w:rsidRDefault="00F43663" w:rsidP="00F43663">
      <w:pPr>
        <w:pStyle w:val="zCode"/>
        <w:rPr>
          <w:noProof/>
        </w:rPr>
      </w:pPr>
      <w:r w:rsidRPr="00F43663">
        <w:rPr>
          <w:noProof/>
        </w:rPr>
        <w:t>  --sidebar-bg: #ffffff;</w:t>
      </w:r>
    </w:p>
    <w:p w14:paraId="07F30679" w14:textId="77777777" w:rsidR="00F43663" w:rsidRPr="00F43663" w:rsidRDefault="00F43663" w:rsidP="00F43663">
      <w:pPr>
        <w:pStyle w:val="zCode"/>
        <w:rPr>
          <w:noProof/>
        </w:rPr>
      </w:pPr>
      <w:r w:rsidRPr="00F43663">
        <w:rPr>
          <w:noProof/>
        </w:rPr>
        <w:t>  --page-bg: #ffffff;</w:t>
      </w:r>
    </w:p>
    <w:p w14:paraId="114BF7BF" w14:textId="77777777" w:rsidR="00F43663" w:rsidRPr="00F43663" w:rsidRDefault="00F43663" w:rsidP="00F43663">
      <w:pPr>
        <w:pStyle w:val="zCode"/>
        <w:rPr>
          <w:noProof/>
        </w:rPr>
      </w:pPr>
      <w:r w:rsidRPr="00F43663">
        <w:rPr>
          <w:noProof/>
        </w:rPr>
        <w:t>  --text-main: #23262f;</w:t>
      </w:r>
    </w:p>
    <w:p w14:paraId="2A6C1F2C" w14:textId="77777777" w:rsidR="00F43663" w:rsidRPr="00F43663" w:rsidRDefault="00F43663" w:rsidP="00F43663">
      <w:pPr>
        <w:pStyle w:val="zCode"/>
        <w:rPr>
          <w:noProof/>
        </w:rPr>
      </w:pPr>
      <w:r w:rsidRPr="00F43663">
        <w:rPr>
          <w:noProof/>
        </w:rPr>
        <w:t>  --text-soft: #6b7280;</w:t>
      </w:r>
    </w:p>
    <w:p w14:paraId="10F4AB16" w14:textId="77777777" w:rsidR="00F43663" w:rsidRPr="00F43663" w:rsidRDefault="00F43663" w:rsidP="00F43663">
      <w:pPr>
        <w:pStyle w:val="zCode"/>
        <w:rPr>
          <w:noProof/>
        </w:rPr>
      </w:pPr>
      <w:r w:rsidRPr="00F43663">
        <w:rPr>
          <w:noProof/>
        </w:rPr>
        <w:t>  --pink: #ff6f91;</w:t>
      </w:r>
    </w:p>
    <w:p w14:paraId="15542524" w14:textId="77777777" w:rsidR="00F43663" w:rsidRPr="00F43663" w:rsidRDefault="00F43663" w:rsidP="00F43663">
      <w:pPr>
        <w:pStyle w:val="zCode"/>
        <w:rPr>
          <w:noProof/>
        </w:rPr>
      </w:pPr>
      <w:r w:rsidRPr="00F43663">
        <w:rPr>
          <w:noProof/>
        </w:rPr>
        <w:t>  --green: #2bac73;</w:t>
      </w:r>
    </w:p>
    <w:p w14:paraId="582187C1" w14:textId="77777777" w:rsidR="00F43663" w:rsidRPr="00F43663" w:rsidRDefault="00F43663" w:rsidP="00F43663">
      <w:pPr>
        <w:pStyle w:val="zCode"/>
        <w:rPr>
          <w:noProof/>
        </w:rPr>
      </w:pPr>
      <w:r w:rsidRPr="00F43663">
        <w:rPr>
          <w:noProof/>
        </w:rPr>
        <w:t>  --orange: #ff914d;</w:t>
      </w:r>
    </w:p>
    <w:p w14:paraId="1961E15D" w14:textId="77777777" w:rsidR="00F43663" w:rsidRPr="00F43663" w:rsidRDefault="00F43663" w:rsidP="00F43663">
      <w:pPr>
        <w:pStyle w:val="zCode"/>
        <w:rPr>
          <w:noProof/>
        </w:rPr>
      </w:pPr>
      <w:r w:rsidRPr="00F43663">
        <w:rPr>
          <w:noProof/>
        </w:rPr>
        <w:t>  --active-bg: #fff2e8;</w:t>
      </w:r>
    </w:p>
    <w:p w14:paraId="5B0F75FD" w14:textId="77777777" w:rsidR="00F43663" w:rsidRPr="00F43663" w:rsidRDefault="00F43663" w:rsidP="00F43663">
      <w:pPr>
        <w:pStyle w:val="zCode"/>
        <w:rPr>
          <w:noProof/>
        </w:rPr>
      </w:pPr>
      <w:r w:rsidRPr="00F43663">
        <w:rPr>
          <w:noProof/>
        </w:rPr>
        <w:t>  --hover-bg: #f7f7fa;</w:t>
      </w:r>
    </w:p>
    <w:p w14:paraId="7B2E5681" w14:textId="77777777" w:rsidR="00F43663" w:rsidRPr="00F43663" w:rsidRDefault="00F43663" w:rsidP="00F43663">
      <w:pPr>
        <w:pStyle w:val="zCode"/>
        <w:rPr>
          <w:noProof/>
        </w:rPr>
      </w:pPr>
      <w:r w:rsidRPr="00F43663">
        <w:rPr>
          <w:noProof/>
        </w:rPr>
        <w:t>  --overlay: rgba(15, 23, 42, 0.55);</w:t>
      </w:r>
    </w:p>
    <w:p w14:paraId="3BB98CC6" w14:textId="77777777" w:rsidR="00F43663" w:rsidRPr="00F43663" w:rsidRDefault="00F43663" w:rsidP="00F43663">
      <w:pPr>
        <w:pStyle w:val="zCode"/>
        <w:rPr>
          <w:noProof/>
        </w:rPr>
      </w:pPr>
      <w:r w:rsidRPr="00F43663">
        <w:rPr>
          <w:noProof/>
        </w:rPr>
        <w:t>}</w:t>
      </w:r>
    </w:p>
    <w:p w14:paraId="585A4FC9" w14:textId="77777777" w:rsidR="00F43663" w:rsidRPr="00F43663" w:rsidRDefault="00F43663" w:rsidP="00F43663">
      <w:pPr>
        <w:pStyle w:val="zCode"/>
        <w:rPr>
          <w:noProof/>
        </w:rPr>
      </w:pPr>
    </w:p>
    <w:p w14:paraId="1BB3B347" w14:textId="77777777" w:rsidR="00F43663" w:rsidRPr="00F43663" w:rsidRDefault="00F43663" w:rsidP="00F43663">
      <w:pPr>
        <w:pStyle w:val="zCode"/>
        <w:rPr>
          <w:noProof/>
        </w:rPr>
      </w:pPr>
      <w:r w:rsidRPr="00F43663">
        <w:rPr>
          <w:noProof/>
        </w:rPr>
        <w:t>@import "../../node_modules/bulma/bulma";</w:t>
      </w:r>
    </w:p>
    <w:p w14:paraId="57F17BCA" w14:textId="77777777" w:rsidR="00F43663" w:rsidRPr="00F43663" w:rsidRDefault="00F43663" w:rsidP="00F43663">
      <w:pPr>
        <w:pStyle w:val="zCode"/>
        <w:rPr>
          <w:noProof/>
        </w:rPr>
      </w:pPr>
    </w:p>
    <w:p w14:paraId="6626DBC8" w14:textId="77777777" w:rsidR="00F43663" w:rsidRPr="00F43663" w:rsidRDefault="00F43663" w:rsidP="00F43663">
      <w:pPr>
        <w:pStyle w:val="zCode"/>
        <w:rPr>
          <w:noProof/>
        </w:rPr>
      </w:pPr>
      <w:r w:rsidRPr="00F43663">
        <w:rPr>
          <w:noProof/>
        </w:rPr>
        <w:t>@import "./components/buttons";</w:t>
      </w:r>
    </w:p>
    <w:p w14:paraId="7BCA7AF8" w14:textId="77777777" w:rsidR="00F43663" w:rsidRPr="00F43663" w:rsidRDefault="00F43663" w:rsidP="00F43663">
      <w:pPr>
        <w:pStyle w:val="zCode"/>
        <w:rPr>
          <w:noProof/>
        </w:rPr>
      </w:pPr>
      <w:r w:rsidRPr="00F43663">
        <w:rPr>
          <w:noProof/>
        </w:rPr>
        <w:t>@import "./components/navbar";</w:t>
      </w:r>
    </w:p>
    <w:p w14:paraId="21DC6AD7" w14:textId="77777777" w:rsidR="00F43663" w:rsidRPr="00F43663" w:rsidRDefault="00F43663" w:rsidP="00F43663">
      <w:pPr>
        <w:pStyle w:val="zCode"/>
        <w:rPr>
          <w:noProof/>
        </w:rPr>
      </w:pPr>
      <w:r w:rsidRPr="00F43663">
        <w:rPr>
          <w:noProof/>
        </w:rPr>
        <w:t>@import "./layouts/sidebarPageLayout";</w:t>
      </w:r>
    </w:p>
    <w:p w14:paraId="1FFB7F91" w14:textId="77777777" w:rsidR="00F43663" w:rsidRPr="00F43663" w:rsidRDefault="00F43663" w:rsidP="00F43663">
      <w:pPr>
        <w:pStyle w:val="zCode"/>
        <w:rPr>
          <w:noProof/>
        </w:rPr>
      </w:pPr>
      <w:r w:rsidRPr="00F43663">
        <w:rPr>
          <w:noProof/>
        </w:rPr>
        <w:t>@import "./components/sidebarMenuList";</w:t>
      </w:r>
    </w:p>
    <w:p w14:paraId="0E599FC4" w14:textId="77777777" w:rsidR="00F43663" w:rsidRPr="00F43663" w:rsidRDefault="00F43663" w:rsidP="00F43663">
      <w:pPr>
        <w:pStyle w:val="zCode"/>
        <w:rPr>
          <w:noProof/>
        </w:rPr>
      </w:pPr>
      <w:r w:rsidRPr="00F43663">
        <w:rPr>
          <w:noProof/>
        </w:rPr>
        <w:t>@import "./layouts/pageTableContentsLayout";</w:t>
      </w:r>
    </w:p>
    <w:p w14:paraId="1F52DDA0" w14:textId="77777777" w:rsidR="00F43663" w:rsidRPr="00F43663" w:rsidRDefault="00F43663" w:rsidP="00F43663">
      <w:pPr>
        <w:pStyle w:val="zCode"/>
        <w:rPr>
          <w:noProof/>
        </w:rPr>
      </w:pPr>
      <w:r w:rsidRPr="00F43663">
        <w:rPr>
          <w:noProof/>
        </w:rPr>
        <w:t>@import "./components/imageModal";</w:t>
      </w:r>
    </w:p>
    <w:p w14:paraId="490CF82D" w14:textId="77777777" w:rsidR="00F43663" w:rsidRPr="00F43663" w:rsidRDefault="00F43663" w:rsidP="00F43663">
      <w:pPr>
        <w:pStyle w:val="zCode"/>
        <w:rPr>
          <w:noProof/>
        </w:rPr>
      </w:pPr>
    </w:p>
    <w:p w14:paraId="1199A0E8" w14:textId="77777777" w:rsidR="00F43663" w:rsidRPr="00F43663" w:rsidRDefault="00F43663" w:rsidP="00F43663">
      <w:pPr>
        <w:pStyle w:val="zCode"/>
        <w:rPr>
          <w:noProof/>
        </w:rPr>
      </w:pPr>
      <w:r w:rsidRPr="00F43663">
        <w:rPr>
          <w:noProof/>
        </w:rPr>
        <w:t>// Mobile (&lt;768px) → Sidebar = slide menu (hidden → open)</w:t>
      </w:r>
    </w:p>
    <w:p w14:paraId="4DBE8D7E" w14:textId="77777777" w:rsidR="00F43663" w:rsidRPr="00F43663" w:rsidRDefault="00F43663" w:rsidP="00F43663">
      <w:pPr>
        <w:pStyle w:val="zCode"/>
        <w:rPr>
          <w:noProof/>
        </w:rPr>
      </w:pPr>
      <w:r w:rsidRPr="00F43663">
        <w:rPr>
          <w:noProof/>
        </w:rPr>
        <w:t>// Tablet (≤1023px) → зөвхөн хэмжээ багасгана</w:t>
      </w:r>
    </w:p>
    <w:p w14:paraId="2246F0DE" w14:textId="77777777" w:rsidR="00F43663" w:rsidRPr="00F43663" w:rsidRDefault="00F43663" w:rsidP="00F43663">
      <w:pPr>
        <w:pStyle w:val="zCode"/>
        <w:rPr>
          <w:noProof/>
        </w:rPr>
      </w:pPr>
      <w:r w:rsidRPr="00F43663">
        <w:rPr>
          <w:noProof/>
        </w:rPr>
        <w:t>// Desktop (≥769px) → Sidebar = байнга харагдана (static)</w:t>
      </w:r>
    </w:p>
    <w:p w14:paraId="1693432D" w14:textId="77777777" w:rsidR="00F43663" w:rsidRPr="00F43663" w:rsidRDefault="00F43663" w:rsidP="00F43663">
      <w:pPr>
        <w:pStyle w:val="zCode"/>
        <w:rPr>
          <w:noProof/>
        </w:rPr>
      </w:pPr>
    </w:p>
    <w:p w14:paraId="2A84D69D" w14:textId="77777777" w:rsidR="00F43663" w:rsidRPr="00F43663" w:rsidRDefault="00F43663" w:rsidP="00F43663">
      <w:pPr>
        <w:pStyle w:val="zCode"/>
        <w:rPr>
          <w:noProof/>
        </w:rPr>
      </w:pPr>
      <w:r w:rsidRPr="00F43663">
        <w:rPr>
          <w:noProof/>
        </w:rPr>
        <w:t>/* =========================</w:t>
      </w:r>
    </w:p>
    <w:p w14:paraId="452A0087" w14:textId="77777777" w:rsidR="00F43663" w:rsidRPr="00F43663" w:rsidRDefault="00F43663" w:rsidP="00F43663">
      <w:pPr>
        <w:pStyle w:val="zCode"/>
        <w:rPr>
          <w:noProof/>
        </w:rPr>
      </w:pPr>
      <w:r w:rsidRPr="00F43663">
        <w:rPr>
          <w:noProof/>
        </w:rPr>
        <w:t>   DESKTOP (&gt;=769px)</w:t>
      </w:r>
    </w:p>
    <w:p w14:paraId="77631D6C" w14:textId="77777777" w:rsidR="00F43663" w:rsidRPr="00F43663" w:rsidRDefault="00F43663" w:rsidP="00F43663">
      <w:pPr>
        <w:pStyle w:val="zCode"/>
        <w:rPr>
          <w:noProof/>
        </w:rPr>
      </w:pPr>
      <w:r w:rsidRPr="00F43663">
        <w:rPr>
          <w:noProof/>
        </w:rPr>
        <w:t>========================= */</w:t>
      </w:r>
    </w:p>
    <w:p w14:paraId="306CA508" w14:textId="77777777" w:rsidR="00F43663" w:rsidRPr="00F43663" w:rsidRDefault="00F43663" w:rsidP="00F43663">
      <w:pPr>
        <w:pStyle w:val="zCode"/>
        <w:rPr>
          <w:noProof/>
        </w:rPr>
      </w:pPr>
      <w:r w:rsidRPr="00F43663">
        <w:rPr>
          <w:noProof/>
        </w:rPr>
        <w:t>@media screen and (min-width: 769px) {</w:t>
      </w:r>
    </w:p>
    <w:p w14:paraId="5303F3DB" w14:textId="77777777" w:rsidR="00F43663" w:rsidRPr="00F43663" w:rsidRDefault="00F43663" w:rsidP="00F43663">
      <w:pPr>
        <w:pStyle w:val="zCode"/>
        <w:rPr>
          <w:noProof/>
        </w:rPr>
      </w:pPr>
      <w:r w:rsidRPr="00F43663">
        <w:rPr>
          <w:noProof/>
        </w:rPr>
        <w:t>  .app-mobile-sidebar,</w:t>
      </w:r>
    </w:p>
    <w:p w14:paraId="59AEEB21" w14:textId="77777777" w:rsidR="00F43663" w:rsidRPr="00F43663" w:rsidRDefault="00F43663" w:rsidP="00F43663">
      <w:pPr>
        <w:pStyle w:val="zCode"/>
        <w:rPr>
          <w:noProof/>
        </w:rPr>
      </w:pPr>
      <w:r w:rsidRPr="00F43663">
        <w:rPr>
          <w:noProof/>
        </w:rPr>
        <w:t>  .app-sidebar-mobile-head {</w:t>
      </w:r>
    </w:p>
    <w:p w14:paraId="267F3146" w14:textId="77777777" w:rsidR="00F43663" w:rsidRPr="00F43663" w:rsidRDefault="00F43663" w:rsidP="00F43663">
      <w:pPr>
        <w:pStyle w:val="zCode"/>
        <w:rPr>
          <w:noProof/>
        </w:rPr>
      </w:pPr>
      <w:r w:rsidRPr="00F43663">
        <w:rPr>
          <w:noProof/>
        </w:rPr>
        <w:t>    /* Mobile-д зориулсан элементүүдийг нуух */</w:t>
      </w:r>
    </w:p>
    <w:p w14:paraId="78920D90" w14:textId="77777777" w:rsidR="00F43663" w:rsidRPr="00F43663" w:rsidRDefault="00F43663" w:rsidP="00F43663">
      <w:pPr>
        <w:pStyle w:val="zCode"/>
        <w:rPr>
          <w:noProof/>
        </w:rPr>
      </w:pPr>
      <w:r w:rsidRPr="00F43663">
        <w:rPr>
          <w:noProof/>
        </w:rPr>
        <w:t>    display: none;</w:t>
      </w:r>
    </w:p>
    <w:p w14:paraId="161F43ED" w14:textId="77777777" w:rsidR="00F43663" w:rsidRPr="00F43663" w:rsidRDefault="00F43663" w:rsidP="00F43663">
      <w:pPr>
        <w:pStyle w:val="zCode"/>
        <w:rPr>
          <w:noProof/>
        </w:rPr>
      </w:pPr>
      <w:r w:rsidRPr="00F43663">
        <w:rPr>
          <w:noProof/>
        </w:rPr>
        <w:t>  }</w:t>
      </w:r>
    </w:p>
    <w:p w14:paraId="487DA341" w14:textId="77777777" w:rsidR="00F43663" w:rsidRPr="00F43663" w:rsidRDefault="00F43663" w:rsidP="00F43663">
      <w:pPr>
        <w:pStyle w:val="zCode"/>
        <w:rPr>
          <w:noProof/>
        </w:rPr>
      </w:pPr>
    </w:p>
    <w:p w14:paraId="16ECCB62" w14:textId="77777777" w:rsidR="00F43663" w:rsidRPr="00F43663" w:rsidRDefault="00F43663" w:rsidP="00F43663">
      <w:pPr>
        <w:pStyle w:val="zCode"/>
        <w:rPr>
          <w:noProof/>
        </w:rPr>
      </w:pPr>
      <w:r w:rsidRPr="00F43663">
        <w:rPr>
          <w:noProof/>
        </w:rPr>
        <w:t>  .app-sidebar {</w:t>
      </w:r>
    </w:p>
    <w:p w14:paraId="15432F1E" w14:textId="77777777" w:rsidR="00F43663" w:rsidRPr="00F43663" w:rsidRDefault="00F43663" w:rsidP="00F43663">
      <w:pPr>
        <w:pStyle w:val="zCode"/>
        <w:rPr>
          <w:noProof/>
        </w:rPr>
      </w:pPr>
      <w:r w:rsidRPr="00F43663">
        <w:rPr>
          <w:noProof/>
        </w:rPr>
        <w:t>    /* Sidebar-г буцааж хэвийн layout-д оруулна */</w:t>
      </w:r>
    </w:p>
    <w:p w14:paraId="4D73546F" w14:textId="77777777" w:rsidR="00F43663" w:rsidRPr="00F43663" w:rsidRDefault="00F43663" w:rsidP="00F43663">
      <w:pPr>
        <w:pStyle w:val="zCode"/>
        <w:rPr>
          <w:noProof/>
        </w:rPr>
      </w:pPr>
      <w:r w:rsidRPr="00F43663">
        <w:rPr>
          <w:noProof/>
        </w:rPr>
        <w:t>    position: static;</w:t>
      </w:r>
    </w:p>
    <w:p w14:paraId="5C7B0B8D" w14:textId="77777777" w:rsidR="00F43663" w:rsidRPr="00F43663" w:rsidRDefault="00F43663" w:rsidP="00F43663">
      <w:pPr>
        <w:pStyle w:val="zCode"/>
        <w:rPr>
          <w:noProof/>
        </w:rPr>
      </w:pPr>
    </w:p>
    <w:p w14:paraId="77770945" w14:textId="77777777" w:rsidR="00F43663" w:rsidRPr="00F43663" w:rsidRDefault="00F43663" w:rsidP="00F43663">
      <w:pPr>
        <w:pStyle w:val="zCode"/>
        <w:rPr>
          <w:noProof/>
        </w:rPr>
      </w:pPr>
      <w:r w:rsidRPr="00F43663">
        <w:rPr>
          <w:noProof/>
        </w:rPr>
        <w:t>    /* translate animation-г устгана */</w:t>
      </w:r>
    </w:p>
    <w:p w14:paraId="2CAB8F3C" w14:textId="77777777" w:rsidR="00F43663" w:rsidRPr="00F43663" w:rsidRDefault="00F43663" w:rsidP="00F43663">
      <w:pPr>
        <w:pStyle w:val="zCode"/>
        <w:rPr>
          <w:noProof/>
        </w:rPr>
      </w:pPr>
      <w:r w:rsidRPr="00F43663">
        <w:rPr>
          <w:noProof/>
        </w:rPr>
        <w:t>    transform: none;</w:t>
      </w:r>
    </w:p>
    <w:p w14:paraId="4CA2AB51" w14:textId="77777777" w:rsidR="00F43663" w:rsidRPr="00F43663" w:rsidRDefault="00F43663" w:rsidP="00F43663">
      <w:pPr>
        <w:pStyle w:val="zCode"/>
        <w:rPr>
          <w:noProof/>
        </w:rPr>
      </w:pPr>
    </w:p>
    <w:p w14:paraId="179316F3" w14:textId="77777777" w:rsidR="00F43663" w:rsidRPr="00F43663" w:rsidRDefault="00F43663" w:rsidP="00F43663">
      <w:pPr>
        <w:pStyle w:val="zCode"/>
        <w:rPr>
          <w:noProof/>
        </w:rPr>
      </w:pPr>
      <w:r w:rsidRPr="00F43663">
        <w:rPr>
          <w:noProof/>
        </w:rPr>
        <w:lastRenderedPageBreak/>
        <w:t>    height: auto;</w:t>
      </w:r>
    </w:p>
    <w:p w14:paraId="00E41790" w14:textId="77777777" w:rsidR="00F43663" w:rsidRPr="00F43663" w:rsidRDefault="00F43663" w:rsidP="00F43663">
      <w:pPr>
        <w:pStyle w:val="zCode"/>
        <w:rPr>
          <w:noProof/>
        </w:rPr>
      </w:pPr>
    </w:p>
    <w:p w14:paraId="49689407" w14:textId="77777777" w:rsidR="00F43663" w:rsidRPr="00F43663" w:rsidRDefault="00F43663" w:rsidP="00F43663">
      <w:pPr>
        <w:pStyle w:val="zCode"/>
        <w:rPr>
          <w:noProof/>
        </w:rPr>
      </w:pPr>
      <w:r w:rsidRPr="00F43663">
        <w:rPr>
          <w:noProof/>
        </w:rPr>
        <w:t>    /* Mobile shadow-г арилгана */</w:t>
      </w:r>
    </w:p>
    <w:p w14:paraId="4C03AA88" w14:textId="77777777" w:rsidR="00F43663" w:rsidRPr="00F43663" w:rsidRDefault="00F43663" w:rsidP="00F43663">
      <w:pPr>
        <w:pStyle w:val="zCode"/>
        <w:rPr>
          <w:noProof/>
        </w:rPr>
      </w:pPr>
      <w:r w:rsidRPr="00F43663">
        <w:rPr>
          <w:noProof/>
        </w:rPr>
        <w:t>    box-shadow: none;</w:t>
      </w:r>
    </w:p>
    <w:p w14:paraId="43B20E7B" w14:textId="77777777" w:rsidR="00F43663" w:rsidRPr="00F43663" w:rsidRDefault="00F43663" w:rsidP="00F43663">
      <w:pPr>
        <w:pStyle w:val="zCode"/>
        <w:rPr>
          <w:noProof/>
        </w:rPr>
      </w:pPr>
      <w:r w:rsidRPr="00F43663">
        <w:rPr>
          <w:noProof/>
        </w:rPr>
        <w:t>  }</w:t>
      </w:r>
    </w:p>
    <w:p w14:paraId="20E24DD1" w14:textId="77777777" w:rsidR="00F43663" w:rsidRPr="00F43663" w:rsidRDefault="00F43663" w:rsidP="00F43663">
      <w:pPr>
        <w:pStyle w:val="zCode"/>
        <w:rPr>
          <w:noProof/>
        </w:rPr>
      </w:pPr>
      <w:r w:rsidRPr="00F43663">
        <w:rPr>
          <w:noProof/>
        </w:rPr>
        <w:t>}</w:t>
      </w:r>
    </w:p>
    <w:p w14:paraId="24D00931" w14:textId="77777777" w:rsidR="00F43663" w:rsidRPr="00F43663" w:rsidRDefault="00F43663" w:rsidP="00F43663">
      <w:pPr>
        <w:pStyle w:val="zCode"/>
        <w:rPr>
          <w:noProof/>
        </w:rPr>
      </w:pPr>
    </w:p>
    <w:p w14:paraId="5BFD7477" w14:textId="77777777" w:rsidR="00F43663" w:rsidRPr="00F43663" w:rsidRDefault="00F43663" w:rsidP="00F43663">
      <w:pPr>
        <w:pStyle w:val="zCode"/>
        <w:rPr>
          <w:noProof/>
        </w:rPr>
      </w:pPr>
      <w:r w:rsidRPr="00F43663">
        <w:rPr>
          <w:noProof/>
        </w:rPr>
        <w:t>/* =========================</w:t>
      </w:r>
    </w:p>
    <w:p w14:paraId="2569E701" w14:textId="77777777" w:rsidR="00F43663" w:rsidRPr="00F43663" w:rsidRDefault="00F43663" w:rsidP="00F43663">
      <w:pPr>
        <w:pStyle w:val="zCode"/>
        <w:rPr>
          <w:noProof/>
        </w:rPr>
      </w:pPr>
      <w:r w:rsidRPr="00F43663">
        <w:rPr>
          <w:noProof/>
        </w:rPr>
        <w:t>   TABLET (&lt;=1024px)</w:t>
      </w:r>
    </w:p>
    <w:p w14:paraId="6ACFC8CF" w14:textId="77777777" w:rsidR="00F43663" w:rsidRPr="00F43663" w:rsidRDefault="00F43663" w:rsidP="00F43663">
      <w:pPr>
        <w:pStyle w:val="zCode"/>
        <w:rPr>
          <w:noProof/>
        </w:rPr>
      </w:pPr>
      <w:r w:rsidRPr="00F43663">
        <w:rPr>
          <w:noProof/>
        </w:rPr>
        <w:t>========================= */</w:t>
      </w:r>
    </w:p>
    <w:p w14:paraId="405796EC" w14:textId="77777777" w:rsidR="00F43663" w:rsidRPr="00F43663" w:rsidRDefault="00F43663" w:rsidP="00F43663">
      <w:pPr>
        <w:pStyle w:val="zCode"/>
        <w:rPr>
          <w:noProof/>
        </w:rPr>
      </w:pPr>
      <w:r w:rsidRPr="00F43663">
        <w:rPr>
          <w:noProof/>
        </w:rPr>
        <w:t>@media screen and (max-width: 1023px) {</w:t>
      </w:r>
    </w:p>
    <w:p w14:paraId="7B45C0F6" w14:textId="77777777" w:rsidR="00F43663" w:rsidRPr="00F43663" w:rsidRDefault="00F43663" w:rsidP="00F43663">
      <w:pPr>
        <w:pStyle w:val="zCode"/>
        <w:rPr>
          <w:noProof/>
        </w:rPr>
      </w:pPr>
      <w:r w:rsidRPr="00F43663">
        <w:rPr>
          <w:noProof/>
        </w:rPr>
        <w:t>  // .app-main-content {</w:t>
      </w:r>
    </w:p>
    <w:p w14:paraId="3E08866B" w14:textId="77777777" w:rsidR="00F43663" w:rsidRPr="00F43663" w:rsidRDefault="00F43663" w:rsidP="00F43663">
      <w:pPr>
        <w:pStyle w:val="zCode"/>
        <w:rPr>
          <w:noProof/>
        </w:rPr>
      </w:pPr>
      <w:r w:rsidRPr="00F43663">
        <w:rPr>
          <w:noProof/>
        </w:rPr>
        <w:t>  //   padding: 2rem 2rem 2.5rem; /* Desktop-оос арай бага padding */</w:t>
      </w:r>
    </w:p>
    <w:p w14:paraId="681983D2" w14:textId="77777777" w:rsidR="00F43663" w:rsidRPr="00F43663" w:rsidRDefault="00F43663" w:rsidP="00F43663">
      <w:pPr>
        <w:pStyle w:val="zCode"/>
        <w:rPr>
          <w:noProof/>
        </w:rPr>
      </w:pPr>
      <w:r w:rsidRPr="00F43663">
        <w:rPr>
          <w:noProof/>
        </w:rPr>
        <w:t>  // }</w:t>
      </w:r>
    </w:p>
    <w:p w14:paraId="35E2FE09" w14:textId="77777777" w:rsidR="00F43663" w:rsidRPr="00F43663" w:rsidRDefault="00F43663" w:rsidP="00F43663">
      <w:pPr>
        <w:pStyle w:val="zCode"/>
        <w:rPr>
          <w:noProof/>
        </w:rPr>
      </w:pPr>
    </w:p>
    <w:p w14:paraId="60386494" w14:textId="77777777" w:rsidR="00F43663" w:rsidRPr="00F43663" w:rsidRDefault="00F43663" w:rsidP="00F43663">
      <w:pPr>
        <w:pStyle w:val="zCode"/>
        <w:rPr>
          <w:noProof/>
        </w:rPr>
      </w:pPr>
      <w:r w:rsidRPr="00F43663">
        <w:rPr>
          <w:noProof/>
        </w:rPr>
        <w:t>  .app-title {</w:t>
      </w:r>
    </w:p>
    <w:p w14:paraId="6E775C47" w14:textId="77777777" w:rsidR="00F43663" w:rsidRPr="00F43663" w:rsidRDefault="00F43663" w:rsidP="00F43663">
      <w:pPr>
        <w:pStyle w:val="zCode"/>
        <w:rPr>
          <w:noProof/>
        </w:rPr>
      </w:pPr>
      <w:r w:rsidRPr="00F43663">
        <w:rPr>
          <w:noProof/>
        </w:rPr>
        <w:t>    line-height: 1.1;</w:t>
      </w:r>
    </w:p>
    <w:p w14:paraId="741BF9D0" w14:textId="77777777" w:rsidR="00F43663" w:rsidRPr="00F43663" w:rsidRDefault="00F43663" w:rsidP="00F43663">
      <w:pPr>
        <w:pStyle w:val="zCode"/>
        <w:rPr>
          <w:noProof/>
        </w:rPr>
      </w:pPr>
      <w:r w:rsidRPr="00F43663">
        <w:rPr>
          <w:noProof/>
        </w:rPr>
        <w:t>    margin-bottom: 0.9rem;</w:t>
      </w:r>
    </w:p>
    <w:p w14:paraId="704BA1A9" w14:textId="77777777" w:rsidR="00F43663" w:rsidRPr="00F43663" w:rsidRDefault="00F43663" w:rsidP="00F43663">
      <w:pPr>
        <w:pStyle w:val="zCode"/>
        <w:rPr>
          <w:noProof/>
        </w:rPr>
      </w:pPr>
      <w:r w:rsidRPr="00F43663">
        <w:rPr>
          <w:noProof/>
        </w:rPr>
        <w:t>  }</w:t>
      </w:r>
    </w:p>
    <w:p w14:paraId="2085CF66" w14:textId="77777777" w:rsidR="00F43663" w:rsidRPr="00F43663" w:rsidRDefault="00F43663" w:rsidP="00F43663">
      <w:pPr>
        <w:pStyle w:val="zCode"/>
        <w:rPr>
          <w:noProof/>
        </w:rPr>
      </w:pPr>
    </w:p>
    <w:p w14:paraId="48725166" w14:textId="77777777" w:rsidR="00F43663" w:rsidRPr="00F43663" w:rsidRDefault="00F43663" w:rsidP="00F43663">
      <w:pPr>
        <w:pStyle w:val="zCode"/>
        <w:rPr>
          <w:noProof/>
        </w:rPr>
      </w:pPr>
      <w:r w:rsidRPr="00F43663">
        <w:rPr>
          <w:noProof/>
        </w:rPr>
        <w:t>  .app-subtitle {</w:t>
      </w:r>
    </w:p>
    <w:p w14:paraId="64A98B9F" w14:textId="77777777" w:rsidR="00F43663" w:rsidRPr="00F43663" w:rsidRDefault="00F43663" w:rsidP="00F43663">
      <w:pPr>
        <w:pStyle w:val="zCode"/>
        <w:rPr>
          <w:noProof/>
        </w:rPr>
      </w:pPr>
      <w:r w:rsidRPr="00F43663">
        <w:rPr>
          <w:noProof/>
        </w:rPr>
        <w:t>    margin-bottom: 2rem;</w:t>
      </w:r>
    </w:p>
    <w:p w14:paraId="575E3D3C" w14:textId="77777777" w:rsidR="00F43663" w:rsidRPr="00F43663" w:rsidRDefault="00F43663" w:rsidP="00F43663">
      <w:pPr>
        <w:pStyle w:val="zCode"/>
        <w:rPr>
          <w:noProof/>
        </w:rPr>
      </w:pPr>
      <w:r w:rsidRPr="00F43663">
        <w:rPr>
          <w:noProof/>
        </w:rPr>
        <w:t>  }</w:t>
      </w:r>
    </w:p>
    <w:p w14:paraId="556004E8" w14:textId="77777777" w:rsidR="00F43663" w:rsidRPr="00F43663" w:rsidRDefault="00F43663" w:rsidP="00F43663">
      <w:pPr>
        <w:pStyle w:val="zCode"/>
        <w:rPr>
          <w:noProof/>
        </w:rPr>
      </w:pPr>
    </w:p>
    <w:p w14:paraId="5FA91783" w14:textId="77777777" w:rsidR="00F43663" w:rsidRPr="00F43663" w:rsidRDefault="00F43663" w:rsidP="00F43663">
      <w:pPr>
        <w:pStyle w:val="zCode"/>
        <w:rPr>
          <w:noProof/>
        </w:rPr>
      </w:pPr>
      <w:r w:rsidRPr="00F43663">
        <w:rPr>
          <w:noProof/>
        </w:rPr>
        <w:t>  .app-tbl {</w:t>
      </w:r>
    </w:p>
    <w:p w14:paraId="74F7F79F" w14:textId="77777777" w:rsidR="00F43663" w:rsidRPr="00F43663" w:rsidRDefault="00F43663" w:rsidP="00F43663">
      <w:pPr>
        <w:pStyle w:val="zCode"/>
        <w:rPr>
          <w:noProof/>
        </w:rPr>
      </w:pPr>
      <w:r w:rsidRPr="00F43663">
        <w:rPr>
          <w:noProof/>
        </w:rPr>
        <w:t>    font-size: 0.9rem;</w:t>
      </w:r>
    </w:p>
    <w:p w14:paraId="67E37257" w14:textId="77777777" w:rsidR="00F43663" w:rsidRPr="00F43663" w:rsidRDefault="00F43663" w:rsidP="00F43663">
      <w:pPr>
        <w:pStyle w:val="zCode"/>
        <w:rPr>
          <w:noProof/>
        </w:rPr>
      </w:pPr>
      <w:r w:rsidRPr="00F43663">
        <w:rPr>
          <w:noProof/>
        </w:rPr>
        <w:t>  }</w:t>
      </w:r>
    </w:p>
    <w:p w14:paraId="1BA65CE2" w14:textId="77777777" w:rsidR="00F43663" w:rsidRPr="00F43663" w:rsidRDefault="00F43663" w:rsidP="00F43663">
      <w:pPr>
        <w:pStyle w:val="zCode"/>
        <w:rPr>
          <w:noProof/>
        </w:rPr>
      </w:pPr>
      <w:r w:rsidRPr="00F43663">
        <w:rPr>
          <w:noProof/>
        </w:rPr>
        <w:t>}</w:t>
      </w:r>
    </w:p>
    <w:p w14:paraId="58460572" w14:textId="77777777" w:rsidR="00F43663" w:rsidRPr="00F43663" w:rsidRDefault="00F43663" w:rsidP="00F43663">
      <w:pPr>
        <w:pStyle w:val="zCode"/>
        <w:rPr>
          <w:noProof/>
        </w:rPr>
      </w:pPr>
    </w:p>
    <w:p w14:paraId="114BBADD" w14:textId="77777777" w:rsidR="00F43663" w:rsidRPr="00F43663" w:rsidRDefault="00F43663" w:rsidP="00F43663">
      <w:pPr>
        <w:pStyle w:val="zCode"/>
        <w:rPr>
          <w:noProof/>
        </w:rPr>
      </w:pPr>
      <w:r w:rsidRPr="00F43663">
        <w:rPr>
          <w:noProof/>
        </w:rPr>
        <w:t>/* =========================</w:t>
      </w:r>
    </w:p>
    <w:p w14:paraId="214C5899" w14:textId="77777777" w:rsidR="00F43663" w:rsidRPr="00F43663" w:rsidRDefault="00F43663" w:rsidP="00F43663">
      <w:pPr>
        <w:pStyle w:val="zCode"/>
        <w:rPr>
          <w:noProof/>
        </w:rPr>
      </w:pPr>
      <w:r w:rsidRPr="00F43663">
        <w:rPr>
          <w:noProof/>
        </w:rPr>
        <w:t>   MOBILE (&lt;=768px)</w:t>
      </w:r>
    </w:p>
    <w:p w14:paraId="08EFB4C9" w14:textId="77777777" w:rsidR="00F43663" w:rsidRPr="00F43663" w:rsidRDefault="00F43663" w:rsidP="00F43663">
      <w:pPr>
        <w:pStyle w:val="zCode"/>
        <w:rPr>
          <w:noProof/>
        </w:rPr>
      </w:pPr>
      <w:r w:rsidRPr="00F43663">
        <w:rPr>
          <w:noProof/>
        </w:rPr>
        <w:t>========================= */</w:t>
      </w:r>
    </w:p>
    <w:p w14:paraId="6EF73645" w14:textId="77777777" w:rsidR="00F43663" w:rsidRPr="00F43663" w:rsidRDefault="00F43663" w:rsidP="00F43663">
      <w:pPr>
        <w:pStyle w:val="zCode"/>
        <w:rPr>
          <w:noProof/>
        </w:rPr>
      </w:pPr>
      <w:r w:rsidRPr="00F43663">
        <w:rPr>
          <w:noProof/>
        </w:rPr>
        <w:t>@media screen and (max-width: 768px) {</w:t>
      </w:r>
    </w:p>
    <w:p w14:paraId="1CE9D833" w14:textId="77777777" w:rsidR="00F43663" w:rsidRPr="00F43663" w:rsidRDefault="00F43663" w:rsidP="00F43663">
      <w:pPr>
        <w:pStyle w:val="zCode"/>
        <w:rPr>
          <w:noProof/>
        </w:rPr>
      </w:pPr>
      <w:r w:rsidRPr="00F43663">
        <w:rPr>
          <w:noProof/>
        </w:rPr>
        <w:t>  .app-shell {</w:t>
      </w:r>
    </w:p>
    <w:p w14:paraId="5217DBFE" w14:textId="77777777" w:rsidR="00F43663" w:rsidRPr="00F43663" w:rsidRDefault="00F43663" w:rsidP="00F43663">
      <w:pPr>
        <w:pStyle w:val="zCode"/>
        <w:rPr>
          <w:noProof/>
        </w:rPr>
      </w:pPr>
      <w:r w:rsidRPr="00F43663">
        <w:rPr>
          <w:noProof/>
        </w:rPr>
        <w:t>    display: block; /* Sidebar + main layout-ийг stack болгоно */</w:t>
      </w:r>
    </w:p>
    <w:p w14:paraId="785F7357" w14:textId="77777777" w:rsidR="00F43663" w:rsidRPr="00F43663" w:rsidRDefault="00F43663" w:rsidP="00F43663">
      <w:pPr>
        <w:pStyle w:val="zCode"/>
        <w:rPr>
          <w:noProof/>
        </w:rPr>
      </w:pPr>
      <w:r w:rsidRPr="00F43663">
        <w:rPr>
          <w:noProof/>
        </w:rPr>
        <w:t>  }</w:t>
      </w:r>
    </w:p>
    <w:p w14:paraId="00D8C92B" w14:textId="77777777" w:rsidR="00F43663" w:rsidRPr="00F43663" w:rsidRDefault="00F43663" w:rsidP="00F43663">
      <w:pPr>
        <w:pStyle w:val="zCode"/>
        <w:rPr>
          <w:noProof/>
        </w:rPr>
      </w:pPr>
    </w:p>
    <w:p w14:paraId="17AA3424" w14:textId="77777777" w:rsidR="00F43663" w:rsidRPr="00F43663" w:rsidRDefault="00F43663" w:rsidP="00F43663">
      <w:pPr>
        <w:pStyle w:val="zCode"/>
        <w:rPr>
          <w:noProof/>
        </w:rPr>
      </w:pPr>
      <w:r w:rsidRPr="00F43663">
        <w:rPr>
          <w:noProof/>
        </w:rPr>
        <w:t>  .app-mobile-sidebar {</w:t>
      </w:r>
    </w:p>
    <w:p w14:paraId="779F016C" w14:textId="77777777" w:rsidR="00F43663" w:rsidRPr="00F43663" w:rsidRDefault="00F43663" w:rsidP="00F43663">
      <w:pPr>
        <w:pStyle w:val="zCode"/>
        <w:rPr>
          <w:noProof/>
        </w:rPr>
      </w:pPr>
      <w:r w:rsidRPr="00F43663">
        <w:rPr>
          <w:noProof/>
        </w:rPr>
        <w:t xml:space="preserve">    display: block; /* Mobile дээр гарч ирэх </w:t>
      </w:r>
      <w:r w:rsidRPr="00F43663">
        <w:rPr>
          <w:rFonts w:ascii="Cambria Math" w:hAnsi="Cambria Math" w:cs="Cambria Math"/>
          <w:noProof/>
        </w:rPr>
        <w:t>↪</w:t>
      </w:r>
      <w:r w:rsidRPr="00F43663">
        <w:rPr>
          <w:noProof/>
        </w:rPr>
        <w:t xml:space="preserve"> button */</w:t>
      </w:r>
    </w:p>
    <w:p w14:paraId="2A06885B" w14:textId="77777777" w:rsidR="00F43663" w:rsidRPr="00F43663" w:rsidRDefault="00F43663" w:rsidP="00F43663">
      <w:pPr>
        <w:pStyle w:val="zCode"/>
        <w:rPr>
          <w:noProof/>
        </w:rPr>
      </w:pPr>
      <w:r w:rsidRPr="00F43663">
        <w:rPr>
          <w:noProof/>
        </w:rPr>
        <w:t>  }</w:t>
      </w:r>
    </w:p>
    <w:p w14:paraId="57A9CD85" w14:textId="77777777" w:rsidR="00F43663" w:rsidRPr="00F43663" w:rsidRDefault="00F43663" w:rsidP="00F43663">
      <w:pPr>
        <w:pStyle w:val="zCode"/>
        <w:rPr>
          <w:noProof/>
        </w:rPr>
      </w:pPr>
    </w:p>
    <w:p w14:paraId="283E4594" w14:textId="77777777" w:rsidR="00F43663" w:rsidRPr="00F43663" w:rsidRDefault="00F43663" w:rsidP="00F43663">
      <w:pPr>
        <w:pStyle w:val="zCode"/>
        <w:rPr>
          <w:noProof/>
        </w:rPr>
      </w:pPr>
      <w:r w:rsidRPr="00F43663">
        <w:rPr>
          <w:noProof/>
        </w:rPr>
        <w:t>  .app-sidebar {</w:t>
      </w:r>
    </w:p>
    <w:p w14:paraId="78000592" w14:textId="77777777" w:rsidR="00F43663" w:rsidRPr="00F43663" w:rsidRDefault="00F43663" w:rsidP="00F43663">
      <w:pPr>
        <w:pStyle w:val="zCode"/>
        <w:rPr>
          <w:noProof/>
        </w:rPr>
      </w:pPr>
      <w:r w:rsidRPr="00F43663">
        <w:rPr>
          <w:noProof/>
        </w:rPr>
        <w:t>    display: block;</w:t>
      </w:r>
    </w:p>
    <w:p w14:paraId="33E2A4D5" w14:textId="77777777" w:rsidR="00F43663" w:rsidRPr="00F43663" w:rsidRDefault="00F43663" w:rsidP="00F43663">
      <w:pPr>
        <w:pStyle w:val="zCode"/>
        <w:rPr>
          <w:noProof/>
        </w:rPr>
      </w:pPr>
      <w:r w:rsidRPr="00F43663">
        <w:rPr>
          <w:noProof/>
        </w:rPr>
        <w:t>    position: fixed; /* Sidebar-г fixed болгож slide menu болгоно */</w:t>
      </w:r>
    </w:p>
    <w:p w14:paraId="18DA3D59" w14:textId="77777777" w:rsidR="00F43663" w:rsidRPr="00F43663" w:rsidRDefault="00F43663" w:rsidP="00F43663">
      <w:pPr>
        <w:pStyle w:val="zCode"/>
        <w:rPr>
          <w:noProof/>
        </w:rPr>
      </w:pPr>
      <w:r w:rsidRPr="00F43663">
        <w:rPr>
          <w:noProof/>
        </w:rPr>
        <w:t>    top: 0;</w:t>
      </w:r>
    </w:p>
    <w:p w14:paraId="07703B21" w14:textId="77777777" w:rsidR="00F43663" w:rsidRPr="00F43663" w:rsidRDefault="00F43663" w:rsidP="00F43663">
      <w:pPr>
        <w:pStyle w:val="zCode"/>
        <w:rPr>
          <w:noProof/>
        </w:rPr>
      </w:pPr>
      <w:r w:rsidRPr="00F43663">
        <w:rPr>
          <w:noProof/>
        </w:rPr>
        <w:t>    left: 0;</w:t>
      </w:r>
    </w:p>
    <w:p w14:paraId="77991283" w14:textId="77777777" w:rsidR="00F43663" w:rsidRPr="00F43663" w:rsidRDefault="00F43663" w:rsidP="00F43663">
      <w:pPr>
        <w:pStyle w:val="zCode"/>
        <w:rPr>
          <w:noProof/>
        </w:rPr>
      </w:pPr>
      <w:r w:rsidRPr="00F43663">
        <w:rPr>
          <w:noProof/>
        </w:rPr>
        <w:t>    width: 320px;</w:t>
      </w:r>
    </w:p>
    <w:p w14:paraId="46682E44" w14:textId="77777777" w:rsidR="00F43663" w:rsidRPr="00F43663" w:rsidRDefault="00F43663" w:rsidP="00F43663">
      <w:pPr>
        <w:pStyle w:val="zCode"/>
        <w:rPr>
          <w:noProof/>
        </w:rPr>
      </w:pPr>
      <w:r w:rsidRPr="00F43663">
        <w:rPr>
          <w:noProof/>
        </w:rPr>
        <w:t>    max-width: 85vw;</w:t>
      </w:r>
    </w:p>
    <w:p w14:paraId="25C3B827" w14:textId="77777777" w:rsidR="00F43663" w:rsidRPr="00F43663" w:rsidRDefault="00F43663" w:rsidP="00F43663">
      <w:pPr>
        <w:pStyle w:val="zCode"/>
        <w:rPr>
          <w:noProof/>
        </w:rPr>
      </w:pPr>
      <w:r w:rsidRPr="00F43663">
        <w:rPr>
          <w:noProof/>
        </w:rPr>
        <w:t>    min-width: unset;</w:t>
      </w:r>
    </w:p>
    <w:p w14:paraId="607C74A7" w14:textId="77777777" w:rsidR="00F43663" w:rsidRPr="00F43663" w:rsidRDefault="00F43663" w:rsidP="00F43663">
      <w:pPr>
        <w:pStyle w:val="zCode"/>
        <w:rPr>
          <w:noProof/>
        </w:rPr>
      </w:pPr>
      <w:r w:rsidRPr="00F43663">
        <w:rPr>
          <w:noProof/>
        </w:rPr>
        <w:t>    height: 100vh;</w:t>
      </w:r>
    </w:p>
    <w:p w14:paraId="21940542" w14:textId="77777777" w:rsidR="00F43663" w:rsidRPr="00F43663" w:rsidRDefault="00F43663" w:rsidP="00F43663">
      <w:pPr>
        <w:pStyle w:val="zCode"/>
        <w:rPr>
          <w:noProof/>
        </w:rPr>
      </w:pPr>
      <w:r w:rsidRPr="00F43663">
        <w:rPr>
          <w:noProof/>
        </w:rPr>
        <w:t>    z-index: 40;</w:t>
      </w:r>
    </w:p>
    <w:p w14:paraId="469A7F9B" w14:textId="77777777" w:rsidR="00F43663" w:rsidRPr="00F43663" w:rsidRDefault="00F43663" w:rsidP="00F43663">
      <w:pPr>
        <w:pStyle w:val="zCode"/>
        <w:rPr>
          <w:noProof/>
        </w:rPr>
      </w:pPr>
      <w:r w:rsidRPr="00F43663">
        <w:rPr>
          <w:noProof/>
        </w:rPr>
        <w:t>    background: #fff;</w:t>
      </w:r>
    </w:p>
    <w:p w14:paraId="301E33DA" w14:textId="77777777" w:rsidR="00F43663" w:rsidRPr="00F43663" w:rsidRDefault="00F43663" w:rsidP="00F43663">
      <w:pPr>
        <w:pStyle w:val="zCode"/>
        <w:rPr>
          <w:noProof/>
        </w:rPr>
      </w:pPr>
      <w:r w:rsidRPr="00F43663">
        <w:rPr>
          <w:noProof/>
        </w:rPr>
        <w:lastRenderedPageBreak/>
        <w:t>    border-right: 1px solid var(--border);</w:t>
      </w:r>
    </w:p>
    <w:p w14:paraId="11B8042C" w14:textId="77777777" w:rsidR="00F43663" w:rsidRPr="00F43663" w:rsidRDefault="00F43663" w:rsidP="00F43663">
      <w:pPr>
        <w:pStyle w:val="zCode"/>
        <w:rPr>
          <w:noProof/>
        </w:rPr>
      </w:pPr>
      <w:r w:rsidRPr="00F43663">
        <w:rPr>
          <w:noProof/>
        </w:rPr>
        <w:t>    border-bottom: 0;</w:t>
      </w:r>
    </w:p>
    <w:p w14:paraId="5B84B485" w14:textId="77777777" w:rsidR="00F43663" w:rsidRPr="00F43663" w:rsidRDefault="00F43663" w:rsidP="00F43663">
      <w:pPr>
        <w:pStyle w:val="zCode"/>
        <w:rPr>
          <w:noProof/>
        </w:rPr>
      </w:pPr>
      <w:r w:rsidRPr="00F43663">
        <w:rPr>
          <w:noProof/>
        </w:rPr>
        <w:t>    padding: 1rem 1rem 2rem;</w:t>
      </w:r>
    </w:p>
    <w:p w14:paraId="0D0E366D" w14:textId="77777777" w:rsidR="00F43663" w:rsidRPr="00F43663" w:rsidRDefault="00F43663" w:rsidP="00F43663">
      <w:pPr>
        <w:pStyle w:val="zCode"/>
        <w:rPr>
          <w:noProof/>
        </w:rPr>
      </w:pPr>
      <w:r w:rsidRPr="00F43663">
        <w:rPr>
          <w:noProof/>
        </w:rPr>
        <w:t>    overflow-y: auto;</w:t>
      </w:r>
    </w:p>
    <w:p w14:paraId="754A9A7C" w14:textId="77777777" w:rsidR="00F43663" w:rsidRPr="00F43663" w:rsidRDefault="00F43663" w:rsidP="00F43663">
      <w:pPr>
        <w:pStyle w:val="zCode"/>
        <w:rPr>
          <w:noProof/>
        </w:rPr>
      </w:pPr>
      <w:r w:rsidRPr="00F43663">
        <w:rPr>
          <w:noProof/>
        </w:rPr>
        <w:t>    /* Sidebar-г default үед нуух (зүүн тийш гаргана) */</w:t>
      </w:r>
    </w:p>
    <w:p w14:paraId="4A156B4D" w14:textId="77777777" w:rsidR="00F43663" w:rsidRPr="00F43663" w:rsidRDefault="00F43663" w:rsidP="00F43663">
      <w:pPr>
        <w:pStyle w:val="zCode"/>
        <w:rPr>
          <w:noProof/>
        </w:rPr>
      </w:pPr>
      <w:r w:rsidRPr="00F43663">
        <w:rPr>
          <w:noProof/>
        </w:rPr>
        <w:t>    transform: translateX(-100%);</w:t>
      </w:r>
    </w:p>
    <w:p w14:paraId="32C24450" w14:textId="77777777" w:rsidR="00F43663" w:rsidRPr="00F43663" w:rsidRDefault="00F43663" w:rsidP="00F43663">
      <w:pPr>
        <w:pStyle w:val="zCode"/>
        <w:rPr>
          <w:noProof/>
        </w:rPr>
      </w:pPr>
      <w:r w:rsidRPr="00F43663">
        <w:rPr>
          <w:noProof/>
        </w:rPr>
        <w:t>    transition: transform 0.28s ease;</w:t>
      </w:r>
    </w:p>
    <w:p w14:paraId="61C374A5" w14:textId="77777777" w:rsidR="00F43663" w:rsidRPr="00F43663" w:rsidRDefault="00F43663" w:rsidP="00F43663">
      <w:pPr>
        <w:pStyle w:val="zCode"/>
        <w:rPr>
          <w:noProof/>
        </w:rPr>
      </w:pPr>
      <w:r w:rsidRPr="00F43663">
        <w:rPr>
          <w:noProof/>
        </w:rPr>
        <w:t>    box-shadow: 10px 0 30px rgba(0, 0, 0, 0.14);</w:t>
      </w:r>
    </w:p>
    <w:p w14:paraId="225ED800" w14:textId="77777777" w:rsidR="00F43663" w:rsidRPr="00F43663" w:rsidRDefault="00F43663" w:rsidP="00F43663">
      <w:pPr>
        <w:pStyle w:val="zCode"/>
        <w:rPr>
          <w:noProof/>
        </w:rPr>
      </w:pPr>
      <w:r w:rsidRPr="00F43663">
        <w:rPr>
          <w:noProof/>
        </w:rPr>
        <w:t>  }</w:t>
      </w:r>
    </w:p>
    <w:p w14:paraId="2B914DB8" w14:textId="77777777" w:rsidR="00F43663" w:rsidRPr="00F43663" w:rsidRDefault="00F43663" w:rsidP="00F43663">
      <w:pPr>
        <w:pStyle w:val="zCode"/>
        <w:rPr>
          <w:noProof/>
        </w:rPr>
      </w:pPr>
    </w:p>
    <w:p w14:paraId="005F5DE5" w14:textId="77777777" w:rsidR="00F43663" w:rsidRPr="00F43663" w:rsidRDefault="00F43663" w:rsidP="00F43663">
      <w:pPr>
        <w:pStyle w:val="zCode"/>
        <w:rPr>
          <w:noProof/>
        </w:rPr>
      </w:pPr>
      <w:r w:rsidRPr="00F43663">
        <w:rPr>
          <w:noProof/>
        </w:rPr>
        <w:t>  .app-sidebar.is-open {</w:t>
      </w:r>
    </w:p>
    <w:p w14:paraId="65A1C9B2" w14:textId="77777777" w:rsidR="00F43663" w:rsidRPr="00F43663" w:rsidRDefault="00F43663" w:rsidP="00F43663">
      <w:pPr>
        <w:pStyle w:val="zCode"/>
        <w:rPr>
          <w:noProof/>
        </w:rPr>
      </w:pPr>
      <w:r w:rsidRPr="00F43663">
        <w:rPr>
          <w:noProof/>
        </w:rPr>
        <w:t>    transform: translateX(0); /* Нээгдэх үед буцааж харуулна */</w:t>
      </w:r>
    </w:p>
    <w:p w14:paraId="0AC391A7" w14:textId="77777777" w:rsidR="00F43663" w:rsidRPr="00F43663" w:rsidRDefault="00F43663" w:rsidP="00F43663">
      <w:pPr>
        <w:pStyle w:val="zCode"/>
        <w:rPr>
          <w:noProof/>
        </w:rPr>
      </w:pPr>
      <w:r w:rsidRPr="00F43663">
        <w:rPr>
          <w:noProof/>
        </w:rPr>
        <w:t>  }</w:t>
      </w:r>
    </w:p>
    <w:p w14:paraId="0BB76952" w14:textId="77777777" w:rsidR="00F43663" w:rsidRPr="00F43663" w:rsidRDefault="00F43663" w:rsidP="00F43663">
      <w:pPr>
        <w:pStyle w:val="zCode"/>
        <w:rPr>
          <w:noProof/>
        </w:rPr>
      </w:pPr>
    </w:p>
    <w:p w14:paraId="1650245E" w14:textId="77777777" w:rsidR="00F43663" w:rsidRPr="00F43663" w:rsidRDefault="00F43663" w:rsidP="00F43663">
      <w:pPr>
        <w:pStyle w:val="zCode"/>
        <w:rPr>
          <w:noProof/>
        </w:rPr>
      </w:pPr>
      <w:r w:rsidRPr="00F43663">
        <w:rPr>
          <w:noProof/>
        </w:rPr>
        <w:t>  .app-sidebar-mobile-head {</w:t>
      </w:r>
    </w:p>
    <w:p w14:paraId="1B8FD8C2" w14:textId="77777777" w:rsidR="00F43663" w:rsidRPr="00F43663" w:rsidRDefault="00F43663" w:rsidP="00F43663">
      <w:pPr>
        <w:pStyle w:val="zCode"/>
        <w:rPr>
          <w:noProof/>
        </w:rPr>
      </w:pPr>
      <w:r w:rsidRPr="00F43663">
        <w:rPr>
          <w:noProof/>
        </w:rPr>
        <w:t>    /* Close button байрлах хэсэг */</w:t>
      </w:r>
    </w:p>
    <w:p w14:paraId="787B3D33" w14:textId="77777777" w:rsidR="00F43663" w:rsidRPr="00F43663" w:rsidRDefault="00F43663" w:rsidP="00F43663">
      <w:pPr>
        <w:pStyle w:val="zCode"/>
        <w:rPr>
          <w:noProof/>
        </w:rPr>
      </w:pPr>
      <w:r w:rsidRPr="00F43663">
        <w:rPr>
          <w:noProof/>
        </w:rPr>
        <w:t>    display: flex;</w:t>
      </w:r>
    </w:p>
    <w:p w14:paraId="2AE7CC9B" w14:textId="77777777" w:rsidR="00F43663" w:rsidRPr="00F43663" w:rsidRDefault="00F43663" w:rsidP="00F43663">
      <w:pPr>
        <w:pStyle w:val="zCode"/>
        <w:rPr>
          <w:noProof/>
        </w:rPr>
      </w:pPr>
      <w:r w:rsidRPr="00F43663">
        <w:rPr>
          <w:noProof/>
        </w:rPr>
        <w:t>    justify-content: flex-end;</w:t>
      </w:r>
    </w:p>
    <w:p w14:paraId="19A1328C" w14:textId="77777777" w:rsidR="00F43663" w:rsidRPr="00F43663" w:rsidRDefault="00F43663" w:rsidP="00F43663">
      <w:pPr>
        <w:pStyle w:val="zCode"/>
        <w:rPr>
          <w:noProof/>
        </w:rPr>
      </w:pPr>
      <w:r w:rsidRPr="00F43663">
        <w:rPr>
          <w:noProof/>
        </w:rPr>
        <w:t>    margin-bottom: 0.75rem;</w:t>
      </w:r>
    </w:p>
    <w:p w14:paraId="581CEF56" w14:textId="77777777" w:rsidR="00F43663" w:rsidRPr="00F43663" w:rsidRDefault="00F43663" w:rsidP="00F43663">
      <w:pPr>
        <w:pStyle w:val="zCode"/>
        <w:rPr>
          <w:noProof/>
        </w:rPr>
      </w:pPr>
      <w:r w:rsidRPr="00F43663">
        <w:rPr>
          <w:noProof/>
        </w:rPr>
        <w:t>  }</w:t>
      </w:r>
    </w:p>
    <w:p w14:paraId="6916A535" w14:textId="77777777" w:rsidR="00F43663" w:rsidRPr="00F43663" w:rsidRDefault="00F43663" w:rsidP="00F43663">
      <w:pPr>
        <w:pStyle w:val="zCode"/>
        <w:rPr>
          <w:noProof/>
        </w:rPr>
      </w:pPr>
    </w:p>
    <w:p w14:paraId="24CCE2D5" w14:textId="77777777" w:rsidR="00F43663" w:rsidRPr="00F43663" w:rsidRDefault="00F43663" w:rsidP="00F43663">
      <w:pPr>
        <w:pStyle w:val="zCode"/>
        <w:rPr>
          <w:noProof/>
          <w:color w:val="538135" w:themeColor="accent6" w:themeShade="BF"/>
        </w:rPr>
      </w:pPr>
      <w:r w:rsidRPr="00F43663">
        <w:rPr>
          <w:noProof/>
          <w:color w:val="538135" w:themeColor="accent6" w:themeShade="BF"/>
        </w:rPr>
        <w:t>  // .app-main-content {</w:t>
      </w:r>
    </w:p>
    <w:p w14:paraId="6326D387" w14:textId="77777777" w:rsidR="00F43663" w:rsidRPr="00F43663" w:rsidRDefault="00F43663" w:rsidP="00F43663">
      <w:pPr>
        <w:pStyle w:val="zCode"/>
        <w:rPr>
          <w:noProof/>
          <w:color w:val="538135" w:themeColor="accent6" w:themeShade="BF"/>
        </w:rPr>
      </w:pPr>
      <w:r w:rsidRPr="00F43663">
        <w:rPr>
          <w:noProof/>
          <w:color w:val="538135" w:themeColor="accent6" w:themeShade="BF"/>
        </w:rPr>
        <w:t>  //   /* Mobile дээр padding багасгана */</w:t>
      </w:r>
    </w:p>
    <w:p w14:paraId="638DCD30" w14:textId="77777777" w:rsidR="00F43663" w:rsidRPr="00F43663" w:rsidRDefault="00F43663" w:rsidP="00F43663">
      <w:pPr>
        <w:pStyle w:val="zCode"/>
        <w:rPr>
          <w:noProof/>
          <w:color w:val="538135" w:themeColor="accent6" w:themeShade="BF"/>
        </w:rPr>
      </w:pPr>
      <w:r w:rsidRPr="00F43663">
        <w:rPr>
          <w:noProof/>
          <w:color w:val="538135" w:themeColor="accent6" w:themeShade="BF"/>
        </w:rPr>
        <w:t>  //   padding: 1.25rem 1rem 2rem;</w:t>
      </w:r>
    </w:p>
    <w:p w14:paraId="5205A0E6" w14:textId="77777777" w:rsidR="00F43663" w:rsidRPr="00F43663" w:rsidRDefault="00F43663" w:rsidP="00F43663">
      <w:pPr>
        <w:pStyle w:val="zCode"/>
        <w:rPr>
          <w:noProof/>
          <w:color w:val="538135" w:themeColor="accent6" w:themeShade="BF"/>
        </w:rPr>
      </w:pPr>
      <w:r w:rsidRPr="00F43663">
        <w:rPr>
          <w:noProof/>
          <w:color w:val="538135" w:themeColor="accent6" w:themeShade="BF"/>
        </w:rPr>
        <w:t>  // }</w:t>
      </w:r>
    </w:p>
    <w:p w14:paraId="3CFA7810" w14:textId="77777777" w:rsidR="00F43663" w:rsidRPr="00F43663" w:rsidRDefault="00F43663" w:rsidP="00F43663">
      <w:pPr>
        <w:pStyle w:val="zCode"/>
        <w:rPr>
          <w:noProof/>
        </w:rPr>
      </w:pPr>
    </w:p>
    <w:p w14:paraId="6FDCD5DA" w14:textId="77777777" w:rsidR="00F43663" w:rsidRPr="00F43663" w:rsidRDefault="00F43663" w:rsidP="00F43663">
      <w:pPr>
        <w:pStyle w:val="zCode"/>
        <w:rPr>
          <w:noProof/>
          <w:color w:val="EE0000"/>
        </w:rPr>
      </w:pPr>
      <w:r w:rsidRPr="00F43663">
        <w:rPr>
          <w:noProof/>
          <w:color w:val="EE0000"/>
        </w:rPr>
        <w:t>  .app-title {</w:t>
      </w:r>
    </w:p>
    <w:p w14:paraId="0604F673" w14:textId="77777777" w:rsidR="00F43663" w:rsidRPr="00F43663" w:rsidRDefault="00F43663" w:rsidP="00F43663">
      <w:pPr>
        <w:pStyle w:val="zCode"/>
        <w:rPr>
          <w:noProof/>
          <w:color w:val="EE0000"/>
        </w:rPr>
      </w:pPr>
      <w:r w:rsidRPr="00F43663">
        <w:rPr>
          <w:noProof/>
          <w:color w:val="EE0000"/>
        </w:rPr>
        <w:t>    font-size: 1.65rem;</w:t>
      </w:r>
    </w:p>
    <w:p w14:paraId="076F3CC6" w14:textId="77777777" w:rsidR="00F43663" w:rsidRPr="00F43663" w:rsidRDefault="00F43663" w:rsidP="00F43663">
      <w:pPr>
        <w:pStyle w:val="zCode"/>
        <w:rPr>
          <w:noProof/>
          <w:color w:val="EE0000"/>
        </w:rPr>
      </w:pPr>
      <w:r w:rsidRPr="00F43663">
        <w:rPr>
          <w:noProof/>
          <w:color w:val="EE0000"/>
        </w:rPr>
        <w:t>    line-height: 1.15;</w:t>
      </w:r>
    </w:p>
    <w:p w14:paraId="517B24BC" w14:textId="77777777" w:rsidR="00F43663" w:rsidRPr="00F43663" w:rsidRDefault="00F43663" w:rsidP="00F43663">
      <w:pPr>
        <w:pStyle w:val="zCode"/>
        <w:rPr>
          <w:noProof/>
          <w:color w:val="EE0000"/>
        </w:rPr>
      </w:pPr>
      <w:r w:rsidRPr="00F43663">
        <w:rPr>
          <w:noProof/>
          <w:color w:val="EE0000"/>
        </w:rPr>
        <w:t>  }</w:t>
      </w:r>
    </w:p>
    <w:p w14:paraId="7C3D31F6" w14:textId="77777777" w:rsidR="00F43663" w:rsidRPr="00F43663" w:rsidRDefault="00F43663" w:rsidP="00F43663">
      <w:pPr>
        <w:pStyle w:val="zCode"/>
        <w:rPr>
          <w:noProof/>
        </w:rPr>
      </w:pPr>
    </w:p>
    <w:p w14:paraId="52B29943" w14:textId="77777777" w:rsidR="00F43663" w:rsidRPr="00F43663" w:rsidRDefault="00F43663" w:rsidP="00F43663">
      <w:pPr>
        <w:pStyle w:val="zCode"/>
        <w:rPr>
          <w:noProof/>
        </w:rPr>
      </w:pPr>
      <w:r w:rsidRPr="00F43663">
        <w:rPr>
          <w:noProof/>
        </w:rPr>
        <w:t>  .app-subtitle {</w:t>
      </w:r>
    </w:p>
    <w:p w14:paraId="28AE7296" w14:textId="77777777" w:rsidR="00F43663" w:rsidRPr="00F43663" w:rsidRDefault="00F43663" w:rsidP="00F43663">
      <w:pPr>
        <w:pStyle w:val="zCode"/>
        <w:rPr>
          <w:noProof/>
        </w:rPr>
      </w:pPr>
      <w:r w:rsidRPr="00F43663">
        <w:rPr>
          <w:noProof/>
        </w:rPr>
        <w:t>    font-size: 1rem;</w:t>
      </w:r>
    </w:p>
    <w:p w14:paraId="476EB6C3" w14:textId="77777777" w:rsidR="00F43663" w:rsidRPr="00F43663" w:rsidRDefault="00F43663" w:rsidP="00F43663">
      <w:pPr>
        <w:pStyle w:val="zCode"/>
        <w:rPr>
          <w:noProof/>
        </w:rPr>
      </w:pPr>
      <w:r w:rsidRPr="00F43663">
        <w:rPr>
          <w:noProof/>
        </w:rPr>
        <w:t>    line-height: 1.5;</w:t>
      </w:r>
    </w:p>
    <w:p w14:paraId="7D66419C" w14:textId="77777777" w:rsidR="00F43663" w:rsidRPr="00F43663" w:rsidRDefault="00F43663" w:rsidP="00F43663">
      <w:pPr>
        <w:pStyle w:val="zCode"/>
        <w:rPr>
          <w:noProof/>
        </w:rPr>
      </w:pPr>
      <w:r w:rsidRPr="00F43663">
        <w:rPr>
          <w:noProof/>
        </w:rPr>
        <w:t>    margin-bottom: 1.75rem;</w:t>
      </w:r>
    </w:p>
    <w:p w14:paraId="56EFF7A7" w14:textId="77777777" w:rsidR="00F43663" w:rsidRPr="00F43663" w:rsidRDefault="00F43663" w:rsidP="00F43663">
      <w:pPr>
        <w:pStyle w:val="zCode"/>
        <w:rPr>
          <w:noProof/>
        </w:rPr>
      </w:pPr>
      <w:r w:rsidRPr="00F43663">
        <w:rPr>
          <w:noProof/>
        </w:rPr>
        <w:t>  }</w:t>
      </w:r>
    </w:p>
    <w:p w14:paraId="4EFCB6C8" w14:textId="77777777" w:rsidR="00F43663" w:rsidRPr="00F43663" w:rsidRDefault="00F43663" w:rsidP="00F43663">
      <w:pPr>
        <w:pStyle w:val="zCode"/>
        <w:rPr>
          <w:noProof/>
        </w:rPr>
      </w:pPr>
      <w:r w:rsidRPr="00F43663">
        <w:rPr>
          <w:noProof/>
        </w:rPr>
        <w:t>  .app-tbl {</w:t>
      </w:r>
    </w:p>
    <w:p w14:paraId="4FFCECD3" w14:textId="77777777" w:rsidR="00F43663" w:rsidRPr="00F43663" w:rsidRDefault="00F43663" w:rsidP="00F43663">
      <w:pPr>
        <w:pStyle w:val="zCode"/>
        <w:rPr>
          <w:noProof/>
        </w:rPr>
      </w:pPr>
      <w:r w:rsidRPr="00F43663">
        <w:rPr>
          <w:noProof/>
        </w:rPr>
        <w:t>    font-size: 0.7rem;</w:t>
      </w:r>
    </w:p>
    <w:p w14:paraId="35163026" w14:textId="77777777" w:rsidR="00F43663" w:rsidRPr="00F43663" w:rsidRDefault="00F43663" w:rsidP="00F43663">
      <w:pPr>
        <w:pStyle w:val="zCode"/>
        <w:rPr>
          <w:noProof/>
        </w:rPr>
      </w:pPr>
      <w:r w:rsidRPr="00F43663">
        <w:rPr>
          <w:noProof/>
        </w:rPr>
        <w:t>  }</w:t>
      </w:r>
    </w:p>
    <w:p w14:paraId="2F41DEF3" w14:textId="77777777" w:rsidR="00F43663" w:rsidRPr="00F43663" w:rsidRDefault="00F43663" w:rsidP="00F43663">
      <w:pPr>
        <w:pStyle w:val="zCode"/>
        <w:rPr>
          <w:noProof/>
        </w:rPr>
      </w:pPr>
      <w:r w:rsidRPr="00F43663">
        <w:rPr>
          <w:noProof/>
        </w:rPr>
        <w:t>}</w:t>
      </w:r>
    </w:p>
    <w:p w14:paraId="0D12CC26" w14:textId="77777777" w:rsidR="00F43663" w:rsidRPr="00F43663" w:rsidRDefault="00F43663" w:rsidP="00F43663">
      <w:pPr>
        <w:pStyle w:val="zCode"/>
        <w:rPr>
          <w:noProof/>
        </w:rPr>
      </w:pPr>
    </w:p>
    <w:p w14:paraId="252E864D" w14:textId="77777777" w:rsidR="00F43663" w:rsidRPr="00F43663" w:rsidRDefault="00F43663" w:rsidP="00F43663">
      <w:pPr>
        <w:pStyle w:val="zCode"/>
        <w:rPr>
          <w:noProof/>
        </w:rPr>
      </w:pPr>
      <w:r w:rsidRPr="00F43663">
        <w:rPr>
          <w:noProof/>
        </w:rPr>
        <w:t>/* =========================</w:t>
      </w:r>
    </w:p>
    <w:p w14:paraId="04E3102B" w14:textId="77777777" w:rsidR="00F43663" w:rsidRPr="00F43663" w:rsidRDefault="00F43663" w:rsidP="00F43663">
      <w:pPr>
        <w:pStyle w:val="zCode"/>
        <w:rPr>
          <w:noProof/>
        </w:rPr>
      </w:pPr>
      <w:r w:rsidRPr="00F43663">
        <w:rPr>
          <w:noProof/>
        </w:rPr>
        <w:t>   SMALL MOBILE (&lt;=480px)</w:t>
      </w:r>
    </w:p>
    <w:p w14:paraId="15EFED15" w14:textId="77777777" w:rsidR="00F43663" w:rsidRPr="00F43663" w:rsidRDefault="00F43663" w:rsidP="00F43663">
      <w:pPr>
        <w:pStyle w:val="zCode"/>
        <w:rPr>
          <w:noProof/>
        </w:rPr>
      </w:pPr>
      <w:r w:rsidRPr="00F43663">
        <w:rPr>
          <w:noProof/>
        </w:rPr>
        <w:t>========================= */</w:t>
      </w:r>
    </w:p>
    <w:p w14:paraId="3066FF98" w14:textId="77777777" w:rsidR="00F43663" w:rsidRPr="00F43663" w:rsidRDefault="00F43663" w:rsidP="00F43663">
      <w:pPr>
        <w:pStyle w:val="zCode"/>
        <w:rPr>
          <w:noProof/>
        </w:rPr>
      </w:pPr>
      <w:r w:rsidRPr="00F43663">
        <w:rPr>
          <w:noProof/>
        </w:rPr>
        <w:t>@media screen and (max-width: 480px) {</w:t>
      </w:r>
    </w:p>
    <w:p w14:paraId="7A683033" w14:textId="77777777" w:rsidR="00F43663" w:rsidRPr="00F43663" w:rsidRDefault="00F43663" w:rsidP="00F43663">
      <w:pPr>
        <w:pStyle w:val="zCode"/>
        <w:rPr>
          <w:noProof/>
        </w:rPr>
      </w:pPr>
      <w:r w:rsidRPr="00F43663">
        <w:rPr>
          <w:noProof/>
        </w:rPr>
        <w:t>  // .app-main-content {</w:t>
      </w:r>
    </w:p>
    <w:p w14:paraId="0A0E0765" w14:textId="77777777" w:rsidR="00F43663" w:rsidRPr="00F43663" w:rsidRDefault="00F43663" w:rsidP="00F43663">
      <w:pPr>
        <w:pStyle w:val="zCode"/>
        <w:rPr>
          <w:noProof/>
        </w:rPr>
      </w:pPr>
      <w:r w:rsidRPr="00F43663">
        <w:rPr>
          <w:noProof/>
        </w:rPr>
        <w:t>  //   padding: 1rem 0.9rem 1.5rem;</w:t>
      </w:r>
    </w:p>
    <w:p w14:paraId="573E72B3" w14:textId="77777777" w:rsidR="00F43663" w:rsidRPr="00F43663" w:rsidRDefault="00F43663" w:rsidP="00F43663">
      <w:pPr>
        <w:pStyle w:val="zCode"/>
        <w:rPr>
          <w:noProof/>
        </w:rPr>
      </w:pPr>
      <w:r w:rsidRPr="00F43663">
        <w:rPr>
          <w:noProof/>
        </w:rPr>
        <w:t>  // }</w:t>
      </w:r>
    </w:p>
    <w:p w14:paraId="11C32209" w14:textId="77777777" w:rsidR="00F43663" w:rsidRPr="00F43663" w:rsidRDefault="00F43663" w:rsidP="00F43663">
      <w:pPr>
        <w:pStyle w:val="zCode"/>
        <w:rPr>
          <w:noProof/>
        </w:rPr>
      </w:pPr>
    </w:p>
    <w:p w14:paraId="05FD610E" w14:textId="77777777" w:rsidR="00F43663" w:rsidRPr="00F43663" w:rsidRDefault="00F43663" w:rsidP="00F43663">
      <w:pPr>
        <w:pStyle w:val="zCode"/>
        <w:rPr>
          <w:noProof/>
          <w:color w:val="EE0000"/>
        </w:rPr>
      </w:pPr>
      <w:r w:rsidRPr="00F43663">
        <w:rPr>
          <w:noProof/>
          <w:color w:val="EE0000"/>
        </w:rPr>
        <w:t>  .app-title {</w:t>
      </w:r>
    </w:p>
    <w:p w14:paraId="648108E3" w14:textId="77777777" w:rsidR="00F43663" w:rsidRPr="00F43663" w:rsidRDefault="00F43663" w:rsidP="00F43663">
      <w:pPr>
        <w:pStyle w:val="zCode"/>
        <w:rPr>
          <w:noProof/>
          <w:color w:val="EE0000"/>
        </w:rPr>
      </w:pPr>
      <w:r w:rsidRPr="00F43663">
        <w:rPr>
          <w:noProof/>
          <w:color w:val="EE0000"/>
        </w:rPr>
        <w:t>    font-size: 1.45rem;</w:t>
      </w:r>
    </w:p>
    <w:p w14:paraId="453ECC26" w14:textId="77777777" w:rsidR="00F43663" w:rsidRPr="00F43663" w:rsidRDefault="00F43663" w:rsidP="00F43663">
      <w:pPr>
        <w:pStyle w:val="zCode"/>
        <w:rPr>
          <w:noProof/>
          <w:color w:val="EE0000"/>
        </w:rPr>
      </w:pPr>
      <w:r w:rsidRPr="00F43663">
        <w:rPr>
          <w:noProof/>
          <w:color w:val="EE0000"/>
        </w:rPr>
        <w:t>  }</w:t>
      </w:r>
    </w:p>
    <w:p w14:paraId="152AA5EC" w14:textId="77777777" w:rsidR="00F43663" w:rsidRPr="00F43663" w:rsidRDefault="00F43663" w:rsidP="00F43663">
      <w:pPr>
        <w:pStyle w:val="zCode"/>
        <w:rPr>
          <w:noProof/>
        </w:rPr>
      </w:pPr>
    </w:p>
    <w:p w14:paraId="202C1997" w14:textId="77777777" w:rsidR="00F43663" w:rsidRPr="00F43663" w:rsidRDefault="00F43663" w:rsidP="00F43663">
      <w:pPr>
        <w:pStyle w:val="zCode"/>
        <w:rPr>
          <w:noProof/>
        </w:rPr>
      </w:pPr>
      <w:r w:rsidRPr="00F43663">
        <w:rPr>
          <w:noProof/>
        </w:rPr>
        <w:t>  .app-subtitle {</w:t>
      </w:r>
    </w:p>
    <w:p w14:paraId="56DE7AF0" w14:textId="77777777" w:rsidR="00F43663" w:rsidRPr="00F43663" w:rsidRDefault="00F43663" w:rsidP="00F43663">
      <w:pPr>
        <w:pStyle w:val="zCode"/>
        <w:rPr>
          <w:noProof/>
        </w:rPr>
      </w:pPr>
      <w:r w:rsidRPr="00F43663">
        <w:rPr>
          <w:noProof/>
        </w:rPr>
        <w:t>    font-size: 0.95rem;</w:t>
      </w:r>
    </w:p>
    <w:p w14:paraId="301F3529" w14:textId="77777777" w:rsidR="00F43663" w:rsidRPr="00F43663" w:rsidRDefault="00F43663" w:rsidP="00F43663">
      <w:pPr>
        <w:pStyle w:val="zCode"/>
        <w:rPr>
          <w:noProof/>
        </w:rPr>
      </w:pPr>
      <w:r w:rsidRPr="00F43663">
        <w:rPr>
          <w:noProof/>
        </w:rPr>
        <w:t>  }</w:t>
      </w:r>
    </w:p>
    <w:p w14:paraId="3F085D53" w14:textId="6AE0E598" w:rsidR="00F43663" w:rsidRDefault="00F43663" w:rsidP="00A40264">
      <w:pPr>
        <w:pStyle w:val="zCode"/>
        <w:rPr>
          <w:noProof/>
          <w:lang w:val="en-US"/>
        </w:rPr>
      </w:pPr>
      <w:r w:rsidRPr="00F43663">
        <w:rPr>
          <w:noProof/>
        </w:rPr>
        <w:t>}</w:t>
      </w:r>
    </w:p>
    <w:p w14:paraId="2FDBA244" w14:textId="77777777" w:rsidR="00920D9B" w:rsidRPr="007F1EB0" w:rsidRDefault="00920D9B" w:rsidP="00920D9B">
      <w:pPr>
        <w:pStyle w:val="C2nd"/>
        <w:rPr>
          <w:rFonts w:eastAsia="SimSun"/>
          <w:shd w:val="clear" w:color="auto" w:fill="FFFFFF"/>
        </w:rPr>
      </w:pPr>
      <w:bookmarkStart w:id="114" w:name="_Toc231258350"/>
      <w:r w:rsidRPr="007F1EB0">
        <w:rPr>
          <w:rFonts w:eastAsia="SimSun"/>
          <w:shd w:val="clear" w:color="auto" w:fill="FFFFFF"/>
        </w:rPr>
        <w:t xml:space="preserve">git push </w:t>
      </w:r>
      <w:r w:rsidRPr="00920D9B">
        <w:t>origin</w:t>
      </w:r>
      <w:r w:rsidRPr="007F1EB0">
        <w:rPr>
          <w:rFonts w:eastAsia="SimSun"/>
          <w:shd w:val="clear" w:color="auto" w:fill="FFFFFF"/>
        </w:rPr>
        <w:t xml:space="preserve"> master</w:t>
      </w:r>
      <w:bookmarkEnd w:id="114"/>
    </w:p>
    <w:p w14:paraId="46764ED0" w14:textId="1A742E26" w:rsidR="00BB3618" w:rsidRDefault="00362C05" w:rsidP="00A40264">
      <w:pPr>
        <w:pStyle w:val="zCode"/>
        <w:rPr>
          <w:noProof/>
          <w:lang w:val="en-US"/>
        </w:rPr>
      </w:pPr>
      <w:r>
        <w:rPr>
          <w:noProof/>
          <w:lang w:val="en-US"/>
        </w:rPr>
        <w:drawing>
          <wp:inline distT="0" distB="0" distL="0" distR="0" wp14:anchorId="60FCBCEF" wp14:editId="351FA7C6">
            <wp:extent cx="5940421" cy="4312762"/>
            <wp:effectExtent l="19050" t="19050" r="22860" b="12065"/>
            <wp:docPr id="2021064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1">
                      <a:extLst>
                        <a:ext uri="{28A0092B-C50C-407E-A947-70E740481C1C}">
                          <a14:useLocalDpi xmlns:a14="http://schemas.microsoft.com/office/drawing/2010/main" val="0"/>
                        </a:ext>
                      </a:extLst>
                    </a:blip>
                    <a:srcRect b="12206"/>
                    <a:stretch>
                      <a:fillRect/>
                    </a:stretch>
                  </pic:blipFill>
                  <pic:spPr bwMode="auto">
                    <a:xfrm>
                      <a:off x="0" y="0"/>
                      <a:ext cx="5940425" cy="4312765"/>
                    </a:xfrm>
                    <a:prstGeom prst="rect">
                      <a:avLst/>
                    </a:prstGeom>
                    <a:noFill/>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D0AB52" w14:textId="50357570" w:rsidR="00362C05" w:rsidRDefault="00362C05" w:rsidP="00A40264">
      <w:pPr>
        <w:pStyle w:val="zCode"/>
        <w:rPr>
          <w:noProof/>
          <w:lang w:val="en-US"/>
        </w:rPr>
      </w:pPr>
      <w:r>
        <w:rPr>
          <w:noProof/>
          <w:lang w:val="en-US"/>
        </w:rPr>
        <w:drawing>
          <wp:inline distT="0" distB="0" distL="0" distR="0" wp14:anchorId="662BC452" wp14:editId="03F7B05C">
            <wp:extent cx="5937250" cy="2806408"/>
            <wp:effectExtent l="0" t="0" r="6350" b="0"/>
            <wp:docPr id="388886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2">
                      <a:extLst>
                        <a:ext uri="{28A0092B-C50C-407E-A947-70E740481C1C}">
                          <a14:useLocalDpi xmlns:a14="http://schemas.microsoft.com/office/drawing/2010/main" val="0"/>
                        </a:ext>
                      </a:extLst>
                    </a:blip>
                    <a:srcRect b="13613"/>
                    <a:stretch>
                      <a:fillRect/>
                    </a:stretch>
                  </pic:blipFill>
                  <pic:spPr bwMode="auto">
                    <a:xfrm>
                      <a:off x="0" y="0"/>
                      <a:ext cx="5937250" cy="2806408"/>
                    </a:xfrm>
                    <a:prstGeom prst="rect">
                      <a:avLst/>
                    </a:prstGeom>
                    <a:noFill/>
                    <a:ln>
                      <a:noFill/>
                    </a:ln>
                    <a:extLst>
                      <a:ext uri="{53640926-AAD7-44D8-BBD7-CCE9431645EC}">
                        <a14:shadowObscured xmlns:a14="http://schemas.microsoft.com/office/drawing/2010/main"/>
                      </a:ext>
                    </a:extLst>
                  </pic:spPr>
                </pic:pic>
              </a:graphicData>
            </a:graphic>
          </wp:inline>
        </w:drawing>
      </w:r>
    </w:p>
    <w:p w14:paraId="0E4BF11F" w14:textId="77777777" w:rsidR="00362C05" w:rsidRPr="00362C05" w:rsidRDefault="00362C05" w:rsidP="00362C05">
      <w:pPr>
        <w:pStyle w:val="zCode"/>
        <w:rPr>
          <w:noProof/>
        </w:rPr>
      </w:pPr>
      <w:r w:rsidRPr="00362C05">
        <w:rPr>
          <w:noProof/>
        </w:rPr>
        <w:t>git status</w:t>
      </w:r>
    </w:p>
    <w:p w14:paraId="126DFA7F" w14:textId="77777777" w:rsidR="00362C05" w:rsidRPr="00362C05" w:rsidRDefault="00362C05" w:rsidP="00362C05">
      <w:pPr>
        <w:pStyle w:val="zCode"/>
        <w:rPr>
          <w:noProof/>
        </w:rPr>
      </w:pPr>
      <w:r w:rsidRPr="00362C05">
        <w:rPr>
          <w:noProof/>
        </w:rPr>
        <w:lastRenderedPageBreak/>
        <w:t>git add -A</w:t>
      </w:r>
    </w:p>
    <w:p w14:paraId="202F9183" w14:textId="77777777" w:rsidR="00362C05" w:rsidRPr="00362C05" w:rsidRDefault="00362C05" w:rsidP="00362C05">
      <w:pPr>
        <w:pStyle w:val="zCode"/>
        <w:rPr>
          <w:noProof/>
        </w:rPr>
      </w:pPr>
      <w:r w:rsidRPr="00362C05">
        <w:rPr>
          <w:noProof/>
        </w:rPr>
        <w:t xml:space="preserve">git commit -m </w:t>
      </w:r>
      <w:r w:rsidRPr="00362C05">
        <w:rPr>
          <w:noProof/>
          <w:color w:val="EE0000"/>
        </w:rPr>
        <w:t>‘searchPage.js монгол хэлтэй болгов.</w:t>
      </w:r>
      <w:r w:rsidRPr="00362C05">
        <w:rPr>
          <w:noProof/>
        </w:rPr>
        <w:t>’</w:t>
      </w:r>
    </w:p>
    <w:p w14:paraId="5BEE0AFB" w14:textId="77777777" w:rsidR="00362C05" w:rsidRPr="00362C05" w:rsidRDefault="00362C05" w:rsidP="00362C05">
      <w:pPr>
        <w:pStyle w:val="zCode"/>
        <w:rPr>
          <w:noProof/>
        </w:rPr>
      </w:pPr>
      <w:r w:rsidRPr="00362C05">
        <w:rPr>
          <w:noProof/>
        </w:rPr>
        <w:t>git push origin master</w:t>
      </w:r>
    </w:p>
    <w:p w14:paraId="2295B916" w14:textId="51023378" w:rsidR="008A269A" w:rsidRDefault="001D7584" w:rsidP="002F510E">
      <w:pPr>
        <w:pStyle w:val="C1st"/>
        <w:spacing w:before="240" w:after="120"/>
        <w:rPr>
          <w:noProof/>
        </w:rPr>
      </w:pPr>
      <w:bookmarkStart w:id="115" w:name="_Toc231258351"/>
      <w:bookmarkEnd w:id="100"/>
      <w:r>
        <w:rPr>
          <w:noProof/>
        </w:rPr>
        <w:t>o</w:t>
      </w:r>
      <w:r w:rsidR="002F510E">
        <w:rPr>
          <w:noProof/>
        </w:rPr>
        <w:t>verview</w:t>
      </w:r>
      <w:r>
        <w:rPr>
          <w:noProof/>
        </w:rPr>
        <w:t>P</w:t>
      </w:r>
      <w:r w:rsidR="00800264">
        <w:rPr>
          <w:noProof/>
        </w:rPr>
        <w:t>age</w:t>
      </w:r>
      <w:r>
        <w:rPr>
          <w:noProof/>
        </w:rPr>
        <w:t>.js</w:t>
      </w:r>
      <w:bookmarkEnd w:id="115"/>
    </w:p>
    <w:p w14:paraId="175FCE6A" w14:textId="39279977" w:rsidR="0021326D" w:rsidRDefault="004D5E37" w:rsidP="007D1ADA">
      <w:pPr>
        <w:pStyle w:val="zCode"/>
        <w:rPr>
          <w:noProof/>
        </w:rPr>
      </w:pPr>
      <w:r>
        <w:rPr>
          <w:noProof/>
        </w:rPr>
        <w:drawing>
          <wp:inline distT="0" distB="0" distL="0" distR="0" wp14:anchorId="3F373E73" wp14:editId="76DCBF34">
            <wp:extent cx="5940425" cy="3176270"/>
            <wp:effectExtent l="0" t="0" r="3175" b="5080"/>
            <wp:docPr id="130343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39623" name=""/>
                    <pic:cNvPicPr/>
                  </pic:nvPicPr>
                  <pic:blipFill>
                    <a:blip r:embed="rId173"/>
                    <a:stretch>
                      <a:fillRect/>
                    </a:stretch>
                  </pic:blipFill>
                  <pic:spPr>
                    <a:xfrm>
                      <a:off x="0" y="0"/>
                      <a:ext cx="5940425" cy="3176270"/>
                    </a:xfrm>
                    <a:prstGeom prst="rect">
                      <a:avLst/>
                    </a:prstGeom>
                  </pic:spPr>
                </pic:pic>
              </a:graphicData>
            </a:graphic>
          </wp:inline>
        </w:drawing>
      </w:r>
    </w:p>
    <w:p w14:paraId="559C3A76" w14:textId="4619E743" w:rsidR="004D5E37" w:rsidRDefault="004D5E37" w:rsidP="007D1ADA">
      <w:pPr>
        <w:pStyle w:val="zCode"/>
        <w:rPr>
          <w:noProof/>
        </w:rPr>
      </w:pPr>
      <w:r>
        <w:rPr>
          <w:noProof/>
        </w:rPr>
        <w:drawing>
          <wp:inline distT="0" distB="0" distL="0" distR="0" wp14:anchorId="6AC9BDB8" wp14:editId="0DCB1E13">
            <wp:extent cx="5940425" cy="3176270"/>
            <wp:effectExtent l="0" t="0" r="3175" b="5080"/>
            <wp:docPr id="179377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71847" name=""/>
                    <pic:cNvPicPr/>
                  </pic:nvPicPr>
                  <pic:blipFill>
                    <a:blip r:embed="rId174"/>
                    <a:stretch>
                      <a:fillRect/>
                    </a:stretch>
                  </pic:blipFill>
                  <pic:spPr>
                    <a:xfrm>
                      <a:off x="0" y="0"/>
                      <a:ext cx="5940425" cy="3176270"/>
                    </a:xfrm>
                    <a:prstGeom prst="rect">
                      <a:avLst/>
                    </a:prstGeom>
                  </pic:spPr>
                </pic:pic>
              </a:graphicData>
            </a:graphic>
          </wp:inline>
        </w:drawing>
      </w:r>
    </w:p>
    <w:p w14:paraId="0B73C996" w14:textId="53AE1F52" w:rsidR="00BF01FD" w:rsidRDefault="00BF01FD" w:rsidP="00BF01FD">
      <w:pPr>
        <w:pStyle w:val="C2nd"/>
        <w:rPr>
          <w:noProof/>
        </w:rPr>
      </w:pPr>
      <w:bookmarkStart w:id="116" w:name="_Toc231258352"/>
      <w:r>
        <w:rPr>
          <w:noProof/>
        </w:rPr>
        <w:lastRenderedPageBreak/>
        <w:t>src/img/map.svg</w:t>
      </w:r>
      <w:bookmarkEnd w:id="116"/>
    </w:p>
    <w:p w14:paraId="3582DBC4" w14:textId="6D59B51B" w:rsidR="00E36169" w:rsidRPr="00E36169" w:rsidRDefault="00E36169" w:rsidP="00E36169">
      <w:pPr>
        <w:pStyle w:val="zCode"/>
      </w:pPr>
      <w:r>
        <w:rPr>
          <w:noProof/>
        </w:rPr>
        <w:drawing>
          <wp:inline distT="0" distB="0" distL="0" distR="0" wp14:anchorId="4A06170F" wp14:editId="2585BBA1">
            <wp:extent cx="5937250" cy="2136775"/>
            <wp:effectExtent l="0" t="0" r="6350" b="0"/>
            <wp:docPr id="22815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5937250" cy="2136775"/>
                    </a:xfrm>
                    <a:prstGeom prst="rect">
                      <a:avLst/>
                    </a:prstGeom>
                    <a:noFill/>
                    <a:ln>
                      <a:noFill/>
                    </a:ln>
                  </pic:spPr>
                </pic:pic>
              </a:graphicData>
            </a:graphic>
          </wp:inline>
        </w:drawing>
      </w:r>
    </w:p>
    <w:p w14:paraId="22876827" w14:textId="562A0C06" w:rsidR="00BF01FD" w:rsidRDefault="00BF01FD" w:rsidP="007D1ADA">
      <w:pPr>
        <w:pStyle w:val="zCode"/>
        <w:rPr>
          <w:noProof/>
        </w:rPr>
      </w:pPr>
      <w:r>
        <w:rPr>
          <w:noProof/>
        </w:rPr>
        <w:drawing>
          <wp:inline distT="0" distB="0" distL="0" distR="0" wp14:anchorId="60F080B6" wp14:editId="27F07400">
            <wp:extent cx="5940425" cy="1866900"/>
            <wp:effectExtent l="0" t="0" r="3175" b="0"/>
            <wp:docPr id="1271125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940425" cy="1866900"/>
                    </a:xfrm>
                    <a:prstGeom prst="rect">
                      <a:avLst/>
                    </a:prstGeom>
                    <a:noFill/>
                    <a:ln>
                      <a:noFill/>
                    </a:ln>
                  </pic:spPr>
                </pic:pic>
              </a:graphicData>
            </a:graphic>
          </wp:inline>
        </w:drawing>
      </w:r>
    </w:p>
    <w:p w14:paraId="27C2619E" w14:textId="77777777" w:rsidR="00DA3F3D" w:rsidRPr="00DA3F3D" w:rsidRDefault="00DA3F3D" w:rsidP="00DA3F3D">
      <w:pPr>
        <w:pStyle w:val="zCode"/>
        <w:rPr>
          <w:noProof/>
          <w:sz w:val="16"/>
          <w:szCs w:val="16"/>
          <w:lang w:val="en-US"/>
        </w:rPr>
      </w:pPr>
      <w:r w:rsidRPr="00DA3F3D">
        <w:rPr>
          <w:noProof/>
          <w:sz w:val="16"/>
          <w:szCs w:val="16"/>
          <w:lang w:val="en-US"/>
        </w:rPr>
        <w:t>&lt;svg baseprofile="tiny" fill="#2BAC73" height="481" stroke="#ffffff" stroke-linecap="round" stroke-linejoin="round" stroke-width=".5" version="1.2" viewbox="0 0 1000 481" width="1000" xmlns="http://www.w3.org/2000/svg"&gt;</w:t>
      </w:r>
    </w:p>
    <w:p w14:paraId="6727A956" w14:textId="77777777" w:rsidR="00DA3F3D" w:rsidRPr="00DA3F3D" w:rsidRDefault="00DA3F3D" w:rsidP="00DA3F3D">
      <w:pPr>
        <w:pStyle w:val="zCode"/>
        <w:rPr>
          <w:noProof/>
          <w:sz w:val="16"/>
          <w:szCs w:val="16"/>
          <w:lang w:val="en-US"/>
        </w:rPr>
      </w:pPr>
      <w:r w:rsidRPr="00DA3F3D">
        <w:rPr>
          <w:noProof/>
          <w:sz w:val="16"/>
          <w:szCs w:val="16"/>
          <w:lang w:val="en-US"/>
        </w:rPr>
        <w:t xml:space="preserve">  &lt;defs&gt;</w:t>
      </w:r>
    </w:p>
    <w:p w14:paraId="77983842" w14:textId="77777777" w:rsidR="00DA3F3D" w:rsidRPr="00DA3F3D" w:rsidRDefault="00DA3F3D" w:rsidP="00DA3F3D">
      <w:pPr>
        <w:pStyle w:val="zCode"/>
        <w:rPr>
          <w:noProof/>
          <w:sz w:val="16"/>
          <w:szCs w:val="16"/>
          <w:lang w:val="en-US"/>
        </w:rPr>
      </w:pPr>
      <w:r w:rsidRPr="00DA3F3D">
        <w:rPr>
          <w:noProof/>
          <w:sz w:val="16"/>
          <w:szCs w:val="16"/>
          <w:lang w:val="en-US"/>
        </w:rPr>
        <w:t xml:space="preserve">    &lt;g id="map-pin"&gt;</w:t>
      </w:r>
    </w:p>
    <w:p w14:paraId="25B32B06" w14:textId="77777777" w:rsidR="00DA3F3D" w:rsidRPr="00DA3F3D" w:rsidRDefault="00DA3F3D" w:rsidP="00DA3F3D">
      <w:pPr>
        <w:pStyle w:val="zCode"/>
        <w:rPr>
          <w:noProof/>
          <w:sz w:val="16"/>
          <w:szCs w:val="16"/>
          <w:lang w:val="en-US"/>
        </w:rPr>
      </w:pPr>
      <w:r w:rsidRPr="00DA3F3D">
        <w:rPr>
          <w:noProof/>
          <w:sz w:val="16"/>
          <w:szCs w:val="16"/>
          <w:lang w:val="en-US"/>
        </w:rPr>
        <w:t xml:space="preserve">      &lt;path</w:t>
      </w:r>
    </w:p>
    <w:p w14:paraId="65864025" w14:textId="77777777" w:rsidR="00DA3F3D" w:rsidRPr="00DA3F3D" w:rsidRDefault="00DA3F3D" w:rsidP="00DA3F3D">
      <w:pPr>
        <w:pStyle w:val="zCode"/>
        <w:rPr>
          <w:noProof/>
          <w:sz w:val="16"/>
          <w:szCs w:val="16"/>
          <w:lang w:val="en-US"/>
        </w:rPr>
      </w:pPr>
      <w:r w:rsidRPr="00DA3F3D">
        <w:rPr>
          <w:noProof/>
          <w:sz w:val="16"/>
          <w:szCs w:val="16"/>
          <w:lang w:val="en-US"/>
        </w:rPr>
        <w:t xml:space="preserve">        d="M0,-11</w:t>
      </w:r>
    </w:p>
    <w:p w14:paraId="6A57C9C5" w14:textId="77777777" w:rsidR="00DA3F3D" w:rsidRPr="00DA3F3D" w:rsidRDefault="00DA3F3D" w:rsidP="00DA3F3D">
      <w:pPr>
        <w:pStyle w:val="zCode"/>
        <w:rPr>
          <w:noProof/>
          <w:sz w:val="16"/>
          <w:szCs w:val="16"/>
          <w:lang w:val="en-US"/>
        </w:rPr>
      </w:pPr>
      <w:r w:rsidRPr="00DA3F3D">
        <w:rPr>
          <w:noProof/>
          <w:sz w:val="16"/>
          <w:szCs w:val="16"/>
          <w:lang w:val="en-US"/>
        </w:rPr>
        <w:t xml:space="preserve">          C-5.3,-11 -9,-7.4 -9,-2.9</w:t>
      </w:r>
    </w:p>
    <w:p w14:paraId="44E46DD9" w14:textId="77777777" w:rsidR="00DA3F3D" w:rsidRPr="00DA3F3D" w:rsidRDefault="00DA3F3D" w:rsidP="00DA3F3D">
      <w:pPr>
        <w:pStyle w:val="zCode"/>
        <w:rPr>
          <w:noProof/>
          <w:sz w:val="16"/>
          <w:szCs w:val="16"/>
          <w:lang w:val="en-US"/>
        </w:rPr>
      </w:pPr>
      <w:r w:rsidRPr="00DA3F3D">
        <w:rPr>
          <w:noProof/>
          <w:sz w:val="16"/>
          <w:szCs w:val="16"/>
          <w:lang w:val="en-US"/>
        </w:rPr>
        <w:t xml:space="preserve">          C-9,1.3 -6.7,4.9 -3.9,8.5</w:t>
      </w:r>
    </w:p>
    <w:p w14:paraId="0A56EB29" w14:textId="77777777" w:rsidR="00DA3F3D" w:rsidRPr="00DA3F3D" w:rsidRDefault="00DA3F3D" w:rsidP="00DA3F3D">
      <w:pPr>
        <w:pStyle w:val="zCode"/>
        <w:rPr>
          <w:noProof/>
          <w:sz w:val="16"/>
          <w:szCs w:val="16"/>
          <w:lang w:val="en-US"/>
        </w:rPr>
      </w:pPr>
      <w:r w:rsidRPr="00DA3F3D">
        <w:rPr>
          <w:noProof/>
          <w:sz w:val="16"/>
          <w:szCs w:val="16"/>
          <w:lang w:val="en-US"/>
        </w:rPr>
        <w:t xml:space="preserve">          C-2.4,10.4 -1.4,12.1 -0.3,15.5</w:t>
      </w:r>
    </w:p>
    <w:p w14:paraId="438848C1" w14:textId="77777777" w:rsidR="00DA3F3D" w:rsidRPr="00DA3F3D" w:rsidRDefault="00DA3F3D" w:rsidP="00DA3F3D">
      <w:pPr>
        <w:pStyle w:val="zCode"/>
        <w:rPr>
          <w:noProof/>
          <w:sz w:val="16"/>
          <w:szCs w:val="16"/>
          <w:lang w:val="en-US"/>
        </w:rPr>
      </w:pPr>
      <w:r w:rsidRPr="00DA3F3D">
        <w:rPr>
          <w:noProof/>
          <w:sz w:val="16"/>
          <w:szCs w:val="16"/>
          <w:lang w:val="en-US"/>
        </w:rPr>
        <w:t xml:space="preserve">          C0.6,12.4 1.9,10.7 3.7,8.4</w:t>
      </w:r>
    </w:p>
    <w:p w14:paraId="5E5BEB2E" w14:textId="77777777" w:rsidR="00DA3F3D" w:rsidRPr="00DA3F3D" w:rsidRDefault="00DA3F3D" w:rsidP="00DA3F3D">
      <w:pPr>
        <w:pStyle w:val="zCode"/>
        <w:rPr>
          <w:noProof/>
          <w:sz w:val="16"/>
          <w:szCs w:val="16"/>
          <w:lang w:val="en-US"/>
        </w:rPr>
      </w:pPr>
      <w:r w:rsidRPr="00DA3F3D">
        <w:rPr>
          <w:noProof/>
          <w:sz w:val="16"/>
          <w:szCs w:val="16"/>
          <w:lang w:val="en-US"/>
        </w:rPr>
        <w:t xml:space="preserve">          C6.8,4.5 9,1.1 9,-2.9</w:t>
      </w:r>
    </w:p>
    <w:p w14:paraId="075A201A" w14:textId="77777777" w:rsidR="00DA3F3D" w:rsidRPr="00DA3F3D" w:rsidRDefault="00DA3F3D" w:rsidP="00DA3F3D">
      <w:pPr>
        <w:pStyle w:val="zCode"/>
        <w:rPr>
          <w:noProof/>
          <w:sz w:val="16"/>
          <w:szCs w:val="16"/>
          <w:lang w:val="en-US"/>
        </w:rPr>
      </w:pPr>
      <w:r w:rsidRPr="00DA3F3D">
        <w:rPr>
          <w:noProof/>
          <w:sz w:val="16"/>
          <w:szCs w:val="16"/>
          <w:lang w:val="en-US"/>
        </w:rPr>
        <w:t xml:space="preserve">          C9,-7.4 5.3,-11 0,-11 Z"</w:t>
      </w:r>
    </w:p>
    <w:p w14:paraId="278E3780" w14:textId="77777777" w:rsidR="00DA3F3D" w:rsidRPr="00DA3F3D" w:rsidRDefault="00DA3F3D" w:rsidP="00DA3F3D">
      <w:pPr>
        <w:pStyle w:val="zCode"/>
        <w:rPr>
          <w:noProof/>
          <w:sz w:val="16"/>
          <w:szCs w:val="16"/>
          <w:lang w:val="en-US"/>
        </w:rPr>
      </w:pPr>
      <w:r w:rsidRPr="00DA3F3D">
        <w:rPr>
          <w:noProof/>
          <w:sz w:val="16"/>
          <w:szCs w:val="16"/>
          <w:lang w:val="en-US"/>
        </w:rPr>
        <w:t xml:space="preserve">        fill="#EF6F76"/&gt;</w:t>
      </w:r>
    </w:p>
    <w:p w14:paraId="15F3E9DE" w14:textId="77777777" w:rsidR="00DA3F3D" w:rsidRPr="00DA3F3D" w:rsidRDefault="00DA3F3D" w:rsidP="00DA3F3D">
      <w:pPr>
        <w:pStyle w:val="zCode"/>
        <w:rPr>
          <w:noProof/>
          <w:sz w:val="16"/>
          <w:szCs w:val="16"/>
          <w:lang w:val="en-US"/>
        </w:rPr>
      </w:pPr>
      <w:r w:rsidRPr="00DA3F3D">
        <w:rPr>
          <w:noProof/>
          <w:sz w:val="16"/>
          <w:szCs w:val="16"/>
          <w:lang w:val="en-US"/>
        </w:rPr>
        <w:t xml:space="preserve">      &lt;circle cx="0" cy="-3.2" r="2.5" fill="#fff"/&gt;</w:t>
      </w:r>
    </w:p>
    <w:p w14:paraId="495F9E3F" w14:textId="77777777" w:rsidR="00DA3F3D" w:rsidRPr="00DA3F3D" w:rsidRDefault="00DA3F3D" w:rsidP="00DA3F3D">
      <w:pPr>
        <w:pStyle w:val="zCode"/>
        <w:rPr>
          <w:noProof/>
          <w:sz w:val="16"/>
          <w:szCs w:val="16"/>
          <w:lang w:val="en-US"/>
        </w:rPr>
      </w:pPr>
      <w:r w:rsidRPr="00DA3F3D">
        <w:rPr>
          <w:noProof/>
          <w:sz w:val="16"/>
          <w:szCs w:val="16"/>
          <w:lang w:val="en-US"/>
        </w:rPr>
        <w:t xml:space="preserve">    &lt;/g&gt;</w:t>
      </w:r>
    </w:p>
    <w:p w14:paraId="7446C45B" w14:textId="77777777" w:rsidR="00DA3F3D" w:rsidRPr="00DA3F3D" w:rsidRDefault="00DA3F3D" w:rsidP="00DA3F3D">
      <w:pPr>
        <w:pStyle w:val="zCode"/>
        <w:rPr>
          <w:noProof/>
          <w:sz w:val="16"/>
          <w:szCs w:val="16"/>
          <w:lang w:val="en-US"/>
        </w:rPr>
      </w:pPr>
      <w:r w:rsidRPr="00DA3F3D">
        <w:rPr>
          <w:noProof/>
          <w:sz w:val="16"/>
          <w:szCs w:val="16"/>
          <w:lang w:val="en-US"/>
        </w:rPr>
        <w:t xml:space="preserve">  &lt;/defs&gt;</w:t>
      </w:r>
    </w:p>
    <w:p w14:paraId="59E7BF5C" w14:textId="77777777" w:rsidR="00DA3F3D" w:rsidRPr="00DA3F3D" w:rsidRDefault="00DA3F3D" w:rsidP="00DA3F3D">
      <w:pPr>
        <w:pStyle w:val="zCode"/>
        <w:rPr>
          <w:noProof/>
          <w:sz w:val="16"/>
          <w:szCs w:val="16"/>
          <w:lang w:val="en-US"/>
        </w:rPr>
      </w:pPr>
      <w:r w:rsidRPr="00DA3F3D">
        <w:rPr>
          <w:noProof/>
          <w:sz w:val="16"/>
          <w:szCs w:val="16"/>
          <w:lang w:val="en-US"/>
        </w:rPr>
        <w:t xml:space="preserve">  &lt;g id="features"&gt;</w:t>
      </w:r>
    </w:p>
    <w:p w14:paraId="2AA50045"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d="M860.6 274.6l-2.4-2.8-5.8-9.4-0.4-0.5-0.4-0.4-0.6-0.2-12 0.6-5.3 1.1-13 0.5-2.5 0.7-4.8 2.4-3.4-6.3-1.7-2.5-0.8-0.9-0.9-0.8-0.8-0.6-0.9-0.5-3.1-1.3-0.5-0.3-0.5-0.4-0.3-0.6-0.3-0.8-0.1-1.1 0.1-3.3 0.9-7.6-0.2-1.1-0.4-0.5-0.6-0.5-5-2.7-12.9-10.4-17.1-3.8-5.5-2.6-1.5-0.3-0.8 0-0.8 0.1-1 0.3-4.8 2.6 0.3-5-0.3-3.8-1.2-5.3-1.2-2.5-0.3-0.6-1.5-2.9-0.7-7.2 0.4-2.9 0.7-1.8 0-2.5-0.3-2.4-0.5-1.7-1.7-4.3-5.5-10.3-1.1-2.6-0.5-1.5 0.3-1 0.7-2.1 0-0.8-0.1-1.2-1.1-3.2-0.9-5.8-0.1-2 0.1-0.2 0.1-0.2 0.5-0.4 0.2-0.4 0.1-0.3 0-0.2-0.1-0.3-2.1-3 0-0.1 8.6-3.9 1.2-0.2 3.1 0.3 2.5 1.3 0.8 0.2 0.9 0 1.2-0.4 2.6-1.3 1.7-1.5 0.6-0.5 0.6-0.3 0.6-0.1 1.5-0.1 0.5-0.3 0.3-1 0-1.5 0.1-0.7 0.3-0.8 2-4 0.7-1 0.8-0.9 5.8-4.4 0.7-1.1 0.5-0.4 1.5-1.1 0.5-0.5 1.4-1.2 4.9-2.6 0.6-0.1 1.2 0.2 0.6 0 0.4-0.2 3.4-3.5 0.6-0.4 1.2-0.3 0.6-0.3 1.7-1.8 2.4-1.4 2.4-0.9 1.3 0.2 2.6 1.3 1.4 0.4 5.2-0.8 2.7 0.7 6.9 4 0.5 0.5 0.4 0.6 0.6 1.3 0.4 0.6 4.1 4.6 4.5 3.4 0.5 0.2 1.8-0.1 0.6 0.2 1 0.1 2-0.4 3 0.7 0.9 0 1-0.3 8.5-5 2.4-0.7 2.3 0.1 2.3 0.9 7.8 3.1 1.2 1.1 1 1.5 0.9 1.7-6 13.4-0.4 1.1-6 13.5-5.9 13.4-0.1 0.7 0.4 1.5 0 0.8-0.5 1.3-7 10.9 0.1 1.1 0 0.7 0.6 8.4-0.1 0.9-4.1 2.6-0.1 0.1-1.1 0.7-2.3 1-0.6 0.8 0 0.4 0.4 2.7 0 0.2 0.9 5.4 0.3 0.2 0.1 0.5 0.7 0.9 7.2 7.7 1.7 0.9 1.7-1.1 3.1-4.1 2.8-1.8 1.7-0.6 5.2 1.2 2 0 7.2-1.6 2-0.1 0.8 0.1 3.4 1.5 2.1 0.8 0.7 0.4 6.9 6.5 1.3 0.1 1.1-1.4 0.5-0.9 0.2-0.2 0.9-1.5 0.5-0.4 1.5-1.3 6-8 0.8-0.7 1.3-0.5 4.5 0.3 0.7 0 1.9-0.9 1.6-0.3 1.7 0 0.7 0.2 1.3 0.8 0.8 0.2 5.4 0.4 2 1 1.8 2.2 3 5 1.5 1.6 5.8 2.6 2.5 0.9 0.7 0.5 0.4 0.6 0.2 0.8 0.3 3 0.2 0.7 0.3 0.5 0.3 0.2 0 0.1 0.3 0.1 0.1 0 2.6 1.1 1.1 0.3 0.6 0.4 0.2 0.6-0.2 0.4-0.6 0.9-0.2 0.6 1.1 0.4 4.4 4 0.4 0.5 0.4 0.8 0.2 0.7 0.4 0.5 0.7 0.2 0.1 0.2 0.4-0.1 0.5 0.2 1.2 0.9 2 2.4 0.8 1.2 0.7 1.5 0.2 0.8 0 2.4 0.1 0.5 0.1 0.3 0.1 0.2 0.4 0.6 0.9 1 0.4 0.5 0.2 0.3 0 0.4 0.2 0.3 0.2 0.3 0.3 0.1 0.5 0 0.3 0.1 0.1 0.3-0.1 0.4-0.2 0.3-0.1 0.3 0 0.6 0.1 0.2 0.1 0.1 0.1 0.2 0.2 0 0.1 0.2 0 0.2-0.1 0.3 0 0.3 0 0.9-0.4 1.3 0 0.7 0.1 0.4 0.4 0.7 0.1 0.3 0 0.4-0.2 0.3-0.2 0.3-0.2 0.3-0.1 0.1-0.2 0.5-0.4 0.4-0.7-0.3-1-0.1-0.2 0.6-0.2 0.3-0.5 0.7-0.2 0.2-0.7 0.4-0.4 0.2-0.8 0.8-0.1 0.1-0.3 0-0.6-0.1-1-0.9-0.6-0.1-0.7 0-2.1-0.4-1.4 0.1-2.5 0.6-1.3 0-7.2-2-0.7-0.3-0.7-0.6-0.8-1.7-0.5-0.7-0.6 0.2-0.7 0.8-0.4 0.3-0.5-0.2-0.3-0.5-0.1-0.7-0.2-0.6-0.6-0.3-0.9 0.3-0.7 0.8-0.3 0.6-0.2 0.2 0 0.1-0.4 0.8-0.6 0.1-0.1-0.1-0.1 0.7-0.3 0.1-</w:t>
      </w:r>
      <w:r w:rsidRPr="00DA3F3D">
        <w:rPr>
          <w:noProof/>
          <w:sz w:val="16"/>
          <w:szCs w:val="16"/>
          <w:lang w:val="en-US"/>
        </w:rPr>
        <w:lastRenderedPageBreak/>
        <w:t>1-0.2-1.1-0.6-1-0.4-0.4 0.2-0.8 0.5-0.5 0.2-2.2 0-1.1-0.3-1.8-0.9-1-0.3-0.9-0.1-0.9 0-0.9 0.3-0.9 0.6-1.1 1-0.4 0.1-1.5 0.1-0.5 0.2-2.2 1.7-0.9 0.1-1.4 0.4-0.7 0.3-0.6 0.4-0.3 0.5-0.2 0-0.6 0.9-0.6 0.5-0.1 0-0.1 0.1 0 1-0.4 0.2-1.5 0.2-0.1-0.1-0.1 0.1-1.1 0.1-0.7-0.1-1.2-0.8-0.2-0.2-0.3-0.8-0.5-0.7-0.1-0.1-0.3-0.6-0.4-0.4-0.3 0-1.2 0.9-0.5 0.1-0.1 0-0.5-0.3-2.3 0.6 0.5 1.3 0 0.6-0.2 0.6-1 1.4-0.3 1.1-0.1 2.3-0.7 1.2 0 0.2-1.1 0.3-9.4-0.6-3.6-0.8-0.5 0-0.2 0.1-0.6 0.7-1.8 1.5-0.4 0.2-1.7 0.2-1.2 0.4-0.6 0.5z" id="MN061" name="Dornod"&gt;</w:t>
      </w:r>
    </w:p>
    <w:p w14:paraId="1708145C"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2C01D73A"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d="M109.2 117.5l0.7 0.4 1.5 0.9 0.3 0.3 0.2 0.2 0.2 0.3 0.7 1.9 0.8 2.7 0.3 1.4 0 0.2 0 1.1 0.1 0.3 0.1 0.5 0.1 0.4 1.9 3 0.4 1 0.5 2.1 0.1 0.2 0.2 0.5 0.2 0.4 0.1 0.5 0.2 0.5 0.2 0.2 0.3 0.3 0.7 0.8 5.3 2.6 3 2.5 0.3 0.7 0.2 0.7-0.1 0.5 0 0.2 0 0.4 0.1 0.1 0.1 0.5 0.5 1.1 0.1 0.2 0.1 0.1 0.8 0.4 1.6 0.1 2.8 0.4 0.7 0.1 0.2 0.1 0.2 0.2 0.1 0.5 0.1 1.2 0 0.3 0 0.2-0.1 0.5 0 0.2 0 0.3 0 0.2 0.1 0.4 0.2 0.3 1.8 2.8 0.2 0.3 0.3 0.2 0.1 0.1 0.6 1.9 1.7 3.8 0.4 0.4 0.7 0.5 2.1 0.7 0.4 0.2 0.2 0.2 0.2 0.3 0.6 1.1 0.9 0.9 0.3 0.4 0.1 0.2 0.4 1 1 3.5 0.1 0.4 0.1 0.3 0 0.3-0.1 1.1 0 0.8-1.4 0.1-2.8-0.7-2.9 0.6-8.5 4-3 0.6-0.1 0.5 0.1 0.4 0.2 0.4 0.3 0.3 2 0.9 0.5 0.4 0.4 0.8 1 3.2 0.1 0.9-0.1 0.6-1.1 1.7-0.4 0.9 0 1.1 0.1 1.3 0.3 1.1 0.6 3.7 0.1 1 0.1 0.6 0.2 0.7 0.5 0.5 1.4 1 0.4 0.5 0.9 1 0.3 0.4 0.3 0.7 1.1 4 2.3 7 0.8 1.5 0.6 0.7 0.6 0.8 0.5 1.1 1.9 5.8 0.2 0.9 0 1.1 0 0.8-0.2 0.7-0.2 0.5-0.2 0.6 0.1 0.8 0.7 1.2 3.9 4.8 1.8 2.8-0.1 1.4-1.3 3.4-0.2 0.9-0.1 0.9 0 0.9 0.3 0.9 0.6 1.1 1.3 1.1 0.8 0.6 1.1 0.4 2.3 1.6 2.9 2.7 2 2.9 2.3 1.5 0 1-0.2 0.8-0.7 0.6-0.5 0.3-4.1-0.6-3.5 0.4-0.5-0.2-0.8-0.6-0.6 0.2-0.3 0.3-0.4 0.7-0.5 1.5-0.5 0.6-0.7 0.2-0.9-0.2-0.9-0.6-0.7-0.9-1.1-1.8-0.6-0.6-0.9 0-0.8 0.1-0.9 0-1.8-0.8-2-0.5 0-0.1-0.2-0.7-0.5-1.2-0.4-0.1-0.8-1.4-0.1 0-0.2-0.4-0.3-0.9-0.4-0.6 0.4-1.2-0.1-0.3-0.3-0.7-0.6-0.7-0.1-1.1-0.6-1-0.4-0.3-0.3-0.5-0.6-0.5-0.6-0.4-0.6-0.2-0.7 0.1-0.6-0.2-1.7-2.2-0.6-1-0.8-0.9-0.7-1.3-0.4-1-0.6-0.8-0.1-0.1-2-3.6-0.4-1-0.3-0.3-0.5-0.7 0-0.4 0.4-0.5 0.1-1 0.4-0.6-0.5-0.5-0.5-0.8-0.6-0.5 0-0.1 0.1-1.5 0.4-0.7-0.1-0.9 0-0.2-1-1.2-0.7-0.3-1.4-2.7-0.2-0.3-0.3-0.6 0.2-1.5 0.2-0.2-0.1-0.5-0.6-0.5-0.6-0.3-0.8-0.2-0.2-0.2-0.4-0.1-0.6-0.1-0.7-0.1-1.3-0.6-1.2-0.9-1-1.1-0.4-0.5-0.2-0.6 0.1-1.3 0.4-1-0.6-0.2 0.1-0.3-0.1-0.8-0.4-0.5-1.2 0-1.1-0.4-0.5 0.3-0.2 0.5 0 0.6-0.1 0.5-0.4 0.5-0.9 0.4-3 0.2-0.9-0.2-0.3-0.5-0.3-1.2-0.1-0.4 0-0.1-0.1 0-0.9-0.6-0.2-0.1-0.1-0.1-0.4 0-0.3-0.2-0.3-0.6-0.3-0.7-0.2-0.6-0.4-0.2-0.5-0.1-0.4-0.4-0.2-0.6 0-0.7 0-0.1 0.6-0.6-0.6 0.1-0.1-0.6-0.8-0.5-1.1 0.1-0.8 0.3-1.4 0-0.5 0-1.1-0.7-0.4 0-0.6 0.3-1.4 1.1-0.5 0.5-0.6 0.6-0.8 0.1-1.4-0.3-2.6 0-0.8-0.3 0-0.1-0.1 0-0.3-0.5-0.3-0.6-0.7-0.8-1.9-2.4-0.4-0.4-0.8-0.2-1.6 0.2-0.4 0-0.2-0.1-0.1 0.1-0.9-0.6-1.9-2-0.8-0.3-0.7 0.1-0.5-0.2-0.4-0.3-0.1-0.4-0.2-0.4-1-1.9-0.1-0.9-0.2-0.6 0.4-0.7 0.3-1.1-0.6-0.4-0.1-0.4-1.6-1.9-0.1-0.3-0.1 0.1-0.7-0.3-0.5 0.1-0.6 0.2-0.6-0.1-0.9-0.5 0-0.1-0.1 0-1.2-1.7-0.3-0.8-0.4-0.3-1-0.5-0.2 0-0.6 0-2.4-0.3-0.6-1-0.5-0.5-1.4-0.7-1.4-0.3-1.3-0.9-0.2-0.3-0.3-0.4 0-0.6 0.8-0.9 0.8-0.6 0-0.4-0.2-0.3 1.1-0.8 0.3-0.4-0.1-0.5 0.1-0.1-0.1 0 0-0.5-0.8-0.9-1.6-1.1-0.6-0.2-1.2 0.1-0.3-0.2-1.2-1.5-0.6-0.7-0.4-0.3-0.2-0.3-0.5-0.4-0.1-0.1-0.2-0.3-0.3-0.2-0.6-0.3-0.4-0.4 0-0.6 0.2-0.5 0-0.1 0.1-0.5 0.5-0.8 1.9-0.9 1-0.9 0-1 0.2-0.2-0.2-0.2 0-0.2-0.4-0.5-0.6-0.2-0.1 0 0-1.4 0.2-0.9-0.3-0.6 0.1-0.5 0-1-0.4-1.3-0.1-0.6 0.6 0.3 0.5 0 2.9-0.4 0.5-0.3 0.5-0.7 1-1 2.3-1.4 1-1 0.1-1.1-0.6-1.3-0.3-1.3 0.5-1.3 0.3-0.5 0.5-1.4 0.3-0.6 0.7-0.5 5.1-0.9 0.7 0 1.3 0.5 0.7 0 1.8-0.1 0.6-0.2 1.1-0.8 0.5-0.1 0.5 0 0.4 0.4 0.8 1 0.6 0.6 0.6 0.1 4.3 0.3 0.1-0.2-0.5-1.4 0-1.7 0.1-0.6 0.2-0.5 0.6-0.2 0.6 0.3 0.3 0.5 0.2 0.7 0.3 0.7 0.3 0.4 0.2 0.5 0.2 0.4 0.4 0.3 1.1-0.2 4.1-1.9 1-0.8 0.6-1-0.4-1.1-0.7-1.2 0.3-1.1 0.8-0.5 1 0.2 1.6 1.6 0.8 0.5 1 0 0.7-0.8 0.6-1.1 0.6-0.8 1 0 1.3-0.9 2.7-0.9 1.8-1 0.6-0.5 0.3-0.7-0.3-0.8-0.5-0.3-1.3-0.7-0.3-0.5 0-0.4 0.4-0.5 0-0.5-0.1-0.2-0.5-0.5-0.2-0.3 0-0.5 0.2-1.7 0.1-0.4 0.3-0.3 0.9-0.8 1.5-0.6 4.1-0.1 1.6-0.4 1.4-0.7 0.7-1.1 0-0.5z" id="MN071" name="Bayan-Ulgii"&gt;</w:t>
      </w:r>
    </w:p>
    <w:p w14:paraId="5DAAA2B0"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763012E0"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d="M138.8 258.5l2 0.5 1.8 0.8 0.9 0 0.8-0.1 0.9 0 0.6 0.6 1.1 1.8 0.7 0.9 0.9 0.6 0.9 0.2 0.7-0.2 0.5-0.6 0.5-1.5 0.4-0.7 0.3-0.3 0.6-0.2 0.8 0.6 0.5 0.2 3.5-0.4 4.1 0.6 0.5-0.3 0.7-0.6 0.2-0.8 0-1-2.3-1.5-2-2.9-2.9-2.7-2.3-1.6-1.1-0.4-0.8-0.6-1.3-1.1-0.6-1.1-0.3-0.9 0-0.9 0.1-0.9 0.2-0.9 1.3-3.4 0.1-1.4-1.8-2.8-3.9-4.8-0.7-1.2-0.1-0.8 0.2-0.6 0.2-0.5 0.2-0.7 0-0.8 0-1.1-0.2-0.9-1.9-5.8-0.5-1.1-0.6-0.8-0.6-0.7-0.8-1.5-2.3-7-1.1-4-0.3-0.7-0.3-0.4-0.9-1-0.4-0.5-1.4-1-0.5-0.5-0.2-0.7-0.1-0.6-0.1-1-0.6-3.7-0.3-1.1-0.1-1.3 0-1.1 0.4-0.9 1.1-1.7 0.1-0.6-0.1-0.9-1-3.2-0.4-0.8-0.5-0.4-2-0.9-0.3-0.3-0.2-0.4-0.1-0.4 0.1-0.5 3-0.6 8.5-4 2.9-0.6 2.8 0.7 1.4-0.1 1.3-0.5 1.6-1.4 2.7-3.7 1.8-3 0.9-0.9 2.8-1.7 1.3-0.5 1-0.2 1 0.2 0.7 0.5 0.5 0.5 0.3 0.7 1.9 7.4 0.6 0.4 0.5 0 0.7-0.3 0.5-0.1 0.7 0.1 0.8 0.9 0.6 1.2 1 2.9 0.6 1.2 0.5 0.4 0.7-0.1 1.3-1 0.4-0.2 10.3 2.5 3.1 0.8 1.4-0.6 1.3-1.1 1.2-1.4 1.4-1.1 1.1-0.4 0.9-0.1 1.4 0.3 0.3 0.1 0.2 0.2 0.1 0.1 0.4 0.3 2.3 1.2 0.5 0.6 0.2 0.3 0.1 0.2 0.1 0.3 0 0.2 0.2 1.1 0.2 1.1 0.1 0.5 0.1 0.2 0.2 0.3 0.1 0.2 0.7 0.5 1.8 2 0.6 0.5 2.6 1.4 0.9 0.7 0.3 0.3 0.1 0.2 0 0.3 0 0.2-0.1 0.1-0.1 0.1 0 0.2-0.2 0.4 0 0.3 0 0.4 0 0.8-0.1 0.4-0.1 0.3-0.4 0.9-0.9 1.3-3.4 3.6-1.5 1.3-2 1.3 1.2 3.9 0.6 1.6 0.3 1.5 0.1 1.2 0 1.1 0.3 0.8 3.4 4.7 2.5 4.5 0.1 2.2 0.1 0.7 0.1 0.8 1.2 1.6 2.1 2 5.9 5.4 4 2.6 1.9 0.9 0.4 0.7 0.2 0.8-0.1 1.1 0 1.2 0.4 1.5 0.5 1.6 1.6 2.9 2.6 3.8 1 2.1-0.1 1.5-0.2 0.8-0.8 1.1-1.2 0.9-5.7 2.6-2.6 1.6-3.1 3-1.5 0.5-0.9 0.2-2.9-0.3-0.7-0.2-0.6 0-0.4 0.4 0.1 0.8 0.3 0.8 1.8 3.5 0.4 1.3 0.2 1.4-0.1 1.3-0.4 1.1-3.3 5.8-2.7 6.9-0.1 0.7 0.3 2.1 0 0.7-0.4 0.7-0.7 0.5-0.4 0.5-1 2.3-0.6 0.8-0.7 0.6-3.2 2-0.7 0.7-0.6 0.9-0.2 1.4 0.7 8.9-0.1 4.8-1.5 12.8 0 0.2-0.7 0-0.6-0.1-0.5-0.1-0.6 0-0.3 0.1-1.4-0.5-0.8 0-1.2-0.7-0.4-0.1-0.9 0.2-0.5 0-1.3-0.2-3.2 0.9-1.9 0.1-2.7 0.7-0.5-0.1-1.3-0.5-0.5-0.1-1.3 0.3-0.8-0.3-0.2 0.1-0.8-0.3-0.5 0-1.4 0.4-0.3-0.1-0.4-0.4-1.3-1.4-1.4-0.2-0.6-0.3-0.9-0.2-1-0.1-1 0.1-1.5 0.3-4.9-0.2-0.6 0-1.2 0.4-0.6 0.1-2.8-0.7-0.3 0.1-0.3 0.1-0.1 0-0.6-0.6-0.7-1-0.9-0.9-0.1-0.1-0.5-0.4-0.6 0-0.5 0.4-0.5 0.5-0.4 0.4-0.9-0.5-1 0-1.2-0.2-0.5 0-1.6-0.9-0.4-0.3 0-0.8-0.8-0.5-0.2-0.2-1-0.5-1.2-0.2-1.3-0.1-1 0.2-2 1.1-0.9 0-0.1-0.3 0.8-1.1-0.5-1.9-1.6-0.9-0.3-1-0.3-1.8-0.9-1.8 0.1-0.2-0.8-0.9-0.2-0.2-0.4-0.4-0.6-0.8-0.2-0.1-0.7-1.4 0.4-4.5 1.3-4.7 4.1-7.2 3.2-3 0.1-0.4 0.9-1.9 0.1-1.8 0-0.1 0-0.1-0.8-2.1-0.8-1-0.1-0.9-0.1-0.3-0.5-1-0.5-1.2-0.1-0.3-0.8-1.4 0.7-1.4 1.1-0.7 0.7-2.6 0.7-0.9 0.1-1.5 0.6-0.5 0.6-2.4 0.1-0.1 0-0.4-0.2-0.6-0.2-0.1 0-0.1-0.4-0.6-0.6-0.2 0.9-4.2 0-0.1z" id="MN043" name="Khovd"&gt;</w:t>
      </w:r>
    </w:p>
    <w:p w14:paraId="2D510C85"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195A0896"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d="M750.5 211.9l0.3 3.8-0.3 5 4.8-2.6 1-0.3 0.8-0.1 0.8 0 1.5 0.3 5.5 2.6 17.1 3.8 12.9 10.4 5 2.7 0.6 0.5 0.4 0.5 0.2 1.1-0.9 7.6-0.1 3.3 0.1 1.1 0.3 0.8 0.3 0.6 0.5 0.4 0.5 0.3 3.1 1.3 0.9 0.5 0.8 0.6 0.9 0.8 0.8 0.9 1.7 2.5 3.4 6.3 4.8-2.4 2.5-0.7 13-0.5 5.3-1.1 12-0.6 0.6 0.2 0.4 0.4 0.4 0.5 5.8 9.4 2.4 2.8-0.4 0.3-0.6 1.3 0 0.1-1.3 1.9-0.1 0.1-4 4.1-4 8.1-0.2 1.1 0.4 1.2 0.6 1 0.2 0.9-0.6 1.4-1.7 2.4-0.7 0.6-1.1 0.6-0.8 0.1-0.6 0-0.2 0.1-1-0.1-0.3 0.1-0.6 0.6-1 0.9-0.2 0.2-4.8 4.2-2 2.3-0.6 0.5-7.7 2.3-1.9 0.3-2.9 0-0.5 0-0.1 0-1.6 0.1-0.1-0.1-1.1 0.1-1.4 0.1-1.3 0.3-0.5 0.1-0.7 0-0.6 0.2-0.9 0-0.5-0.1-4.8-1.9-0.1 0-0.4-0.3-0.5 0.1-0.3 0.2-0.6 0.1-2.2 0.9-0.7 0-0.5 0.4-0.4 0.2-0.3 0.2-0.1 0.4-0.2 1.8-0.3 0.9-0.8 1.8-1.6 2.3-5.8 5.6-1.4 0.9-0.4 0.4-0.3 0.4-0.5 1-0.9 1.3-0.9 0.8-0.5 0.3-0.5 0-0.7 0.4-0.7 0.2-1.6 0.1-0.7 0.3-0.3 0.3-0.1 0.1-0.2 0.2-0.9 1-0.3 0.3-0.9 0.3-1.1 0.5-0.3 0.3-1.1 1.4-2.5 2.2-1.6-0.4-1 0-0.5 0-0.5-0.5-0.5-0.2-4.8-0.4-0.4-0.1-0.9 0-4.3-0.4-2.5-1.1-1.2 0-6.4-1.8-3.8-1.7-0.8-0.6-0.6-0.8-1.1-2-2.3-2.3-0.9-0.6-0.9-0.2-7.7 0.2-2.7-0.8-0.4 0-0.4-0.1 0-0.1-0.1-2.3 0-1.8 0.1-2-0.1-0.9-0.2-0.7-0.8-1-0.6-0.5-0.7-0.5-0.6-0.6-0.6-0.8-0.3-2.5-0.3-1-0.9-0.9-0.8-0.4-0.4-0.5-0.2-0.3 0-1.3 0.5-10.7-0.4-2.1-0.6-1.9-2.5-5.5-0.5-1.7-0.3-0.7-0.5-0.6-10.5-4.8-0.1-1.3 0.1-0.5 0.3-0.7 1.8-2.6 0.2-0.7 0.2-0.8-0.1-0.8-0.2-0.9-0.9-3.1-0.3-1.3 0-0.9 0.1-3.2 0.4-1.6 0.7-1.5 2.6-4.6 2-3.9 0.7-2.9 1-7.7 0.3-1.2 0.4-1.1 1-1.7 2.9-3.3 0.8-0.8 1.3-0.8 1.2-0.5 0.4-0.1 0.6 0 3.6 0.7 3.3 0.2-0.5-2.5-0.2-1.9 0-1.3 0.2-2.1 0.1-0.8 0.2-0.7 0.2-0.6 0.3-0.6 0.4-0.6 0.5-0.6 0.6-0.6 1.6-1.1 8.7-3.3 1.5-0.2 0.4-0.1 0.7-0.5 0.2-0.1 2-0.3z" id="MN051" name="Sukhbaatar"&gt;</w:t>
      </w:r>
    </w:p>
    <w:p w14:paraId="2E0813CC"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06EC4085"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d="M709.3 277.4l10.5 4.8 0.5 0.6 0.3 0.7 0.5 1.7 2.5 5.5 0.6 1.9 0.4 2.1-0.5 10.7 0 1.3 0.2 0.3 0.4 0.5 0.8 0.4 0.9 0.9 0.3 1 0.3 2.5 0.6 0.8 0.6 0.6 0.7 0.5 0.6 0.5 0.8 1 0.2 0.7 0.1 0.9-0.1 2 0 1.8 0.1 2.3 0 0.1-0.1 0-0.3 0.1-0.3 0.1-0.3 0.3-1.3 0.9-1.1 0.3-0.5 0.3-1.7 1.2-0.7 0.8-0.6 0.9-5.3 10.9-0.3 1 0 0.6 0.1 1.4 0 0.6-0.2 0.8-0.2 0.5-0.6 0.9-0.7 1.6-0.3 0.4-0.1 0.1-0.7 0.7-0.6 1.1-0.5 1.3-0.3 1.1 0 1.6 0.4 0.8 1.8 1.1 0.5 0.7 0.2 0.7 </w:t>
      </w:r>
      <w:r w:rsidRPr="00DA3F3D">
        <w:rPr>
          <w:noProof/>
          <w:sz w:val="16"/>
          <w:szCs w:val="16"/>
          <w:lang w:val="en-US"/>
        </w:rPr>
        <w:lastRenderedPageBreak/>
        <w:t>0.2 1.5 0.4 1.5 0.7 1.2 2.5 3.6 1 1 3.2 2.1 0.8 0.9 0.8 1 2.6 4.6 0.4 1.4 0.1 1.1-0.1 1.3-0.3 1.1-0.7 0.4-0.4 0.1-1.4 0.6-2-0.1-0.6 0.3-4.4 5.4-0.8 0.9-1 0.4-3 0.3-0.7 0.3-1.8 1.5-6.9 2.7-3.4 2-1.2 1.1-3.8 5.4-3.3 3.5-0.4 0.8-0.7 1.9-1 1.7-1.1 1.3-2.7 2.2-0.6 0.6-0.7 2-0.6 0.7-7.5 3.3-1 0.6-0.3 0.3-0.3 0.3-0.2 0.3-0.4 0.2-0.5 0.1-1.6 0-2.1 0.3-1.1 0.4-0.4 0.1-1.5 0.8-2.2 0.9-1.5 0.6-0.2 0.2-4.3 3.2-0.1 0-0.2 0-0.2 0.1-0.3 0.1-0.4 0.1-0.4 0.3-0.2 0.1-3.5 0.3-1.4 0.4-0.7 0.1-7.4-0.9-0.9 0.1-2.8 1.5-1 0.3-0.8 0.1-7.4-1.4-3.6 0-0.1 0-0.1 0-2.3 0.1-2.4-0.7-1.7-0.2-3.6 0.6-0.9-18.4 0.1-0.9 0.4-1.6 0.4-1.8 0.1-1.8 0-1.5-0.1-1.5-1.4-7.4-0.3-3.6-0.1-4.7-0.2-5.8-5.9-18.1-2.5-5.1-0.3-0.9-0.1-0.7 0-1.2 1.2-5.7 1.5-1.1 0.4-0.7 0.4-1.2 0.8-6.4 0.4-1.6 0.6-0.7 0.7-0.3 2.1-0.2 10-1.3 2.8-1.7 1.3-2.5 0.9-1.4 1-0.8 0.5-0.2 0.5-0.1 1.1 0.1 0.6-0.2 0.2-0.5 0-0.8-0.6-2.2-2.1-13-0.5-8.2 0.1-3.1 0.7-4.1 1.6-4.8-1.1-0.1-3.8 1.4-0.8-0.4-0.8-0.8-1-1.9-0.4-0.5-0.3-0.6-0.3-1.4 0.1-1.2 0.8-6.1 0.1-2.7-0.1-0.9-0.3-1.2-0.7-2-1-1.7-4.5-4.8-0.5-0.7-0.1-0.6 0.3-0.6 0.6-0.8 2.7-2.3 0.3-0.4-1.4-0.2-1.9 0-1.2-0.3-0.9-0.3-0.8-0.8-0.6-0.8-0.4-1.8 1.3-0.7 1.4-0.4 1.8-0.4 2.5 0 4.3 0.8 3.5 0.5 4.5-2.2 2-1.1 1-1 0.4-0.5 1.9-4.8 3.5 1.6 0.5 1.6 0.1 0.6 0.1 0.9-0.1 2.9 0 0.3 0.3 0.3 0.3-0.1 0.2-0.1 1-1.5 0.5-0.5 0.5-0.3 0.5 0.2 0.4 0.6 0.3 1.1 0.1 1.2 0.1 1.1-0.1 0.8-0.2 1.1-0.5 1.3-2.1 4-0.3 0.8-0.2 0.9 0 0.5 0 0.8 0 0.4 0.2 0.7 0.2 0.3 0.9 1.9 2.6 2.6 0.7 1.3 0.9 2.4 0.6 0.9 0.8 0.7 4.2 3 2.8 0.3 7-0.7 1.3-0.5 1.3-0.8 4.5-3.7 0.2-0.4 0.9-2 1.1-3.8 0.1-0.7-0.1-0.8-0.7-3.8 0-1.2 0.3-0.5 1.2-0.2 1.6 0.1 0.7 0.4 0.8 0.8 0.8 1.6 1.6 2.5 4.6 4.8 0.6 0.8 0.5 1.2 0.8 2.5 0.9 1.5 2.4 2.4 5.9 3.7 1.9 0.7 1.6 0 1.9-1.3 5.4-5z" id="MN063" name="Dornogovi"&gt;</w:t>
      </w:r>
    </w:p>
    <w:p w14:paraId="3073E5C4"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69425390"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d="M196.3 326.9l0-0.2 1.5-12.8 0.1-4.8-0.7-8.9 0.2-1.4 0.6-0.9 0.7-0.7 3.2-2 0.7-0.6 0.6-0.8 1-2.3 0.4-0.5 0.7-0.5 0.4-0.7 0-0.7-0.3-2.1 0.1-0.7 2.7-6.9 3.3-5.8 0.4-1.1 0.1-1.3-0.2-1.4-0.4-1.3-1.8-3.5-0.3-0.8-0.1-0.8 0.4-0.4 0.6 0 0.7 0.2 2.9 0.3 0.9-0.2 1.5-0.5 3.1-3 2.6-1.6 5.7-2.6 1.2-0.9 0.8-1.1 0.2-0.8 0.1-1.5-1-2.1-2.6-3.8-1.6-2.9-0.5-1.6-0.4-1.5 0-1.2 0.1-1.1-0.2-0.8-0.4-0.7-1.9-0.9-4-2.6-5.9-5.4-2.1-2-1.2-1.6-0.1-0.8-0.1-0.7-0.1-2.2 6.9-0.8 3.5-1.4 3.7-2 2.7-1.8 0.8-0.2 1 0 1.5 0.3 1.2 0.5 0.7 0.5 0.9 0.8 0.4 0.2 0.3 0.1 2 0.3 3.3 1.1 3.7 0.4 3.3-0.1 0.5-0.1 1-0.4 0.3-0.1 0.9 0.1 0.8-0.1 2.4 0.8 0.9 0.4 0.5 0.6 0.6 0.9 0.5 0.8 0.4 0.8 0.3 0.5 0.3 0.3 0.5 0.5 1 0.1 1.2-0.7 0.8-0.3 7.2 0.4 1.2 0.9 1 0.5 0.9 0.3 0.3 0.1 1.7 1.7 1.9 1.4 10.3 6.6 0.8 0.4 0.4 0.1 1 0.5 0.6 0.7 0.4 0.6 0.6 2.1 0.7 1.5 1.6 2.1 0.6 1.1 0.6 2.9 0.6 1.7 0.4 0.9 0.3 2.5 1 0 7.3-2.3 1 0.2 1 0.6 2.4 1.2 0.3 2.6 0.2 1.1 0.5 1.3 0.8 1.4 2 2.2 0.3 0.7-0.1 1.4 0.1 0.6 0.2 0.4 1.4 0.2 3 0.1 0.2 0 0.5 0.2 0.6 0.4 0.3 0.1 0.4 0 0.7-0.1 0.5-0.1 0.9-0.6 1.5-1.4 0.3-0.3 0.4-0.7 0.1-0.2 0.2-0.1 0.5-0.1 1.2 0 1.4 0.9 2 1.3 2.3 0.6 0.3 2.8-0.2 3.4 0 1 0.2 0.9 0.3 1 0.6 1.8 0.3 0.5 0.4 0.5 1.3 0.7 0.6 0.5 0.4 0.8 0.6 1.9 0.6 0.7 2.4 1.8 0.8 0.8 1.1 1.5 0.6 0.5 0.6 0.4 1.4 0.4 0.9 0.2 0.8 0.2 0.5 0.3 1 1.2 5.4 7.6 0.8 1.7 0.5 2.5 1.6 11.4-0.2 1.6-0.3 2.1-3.3 11.2-0.9 1.8-0.4 0.4-1 1-0.5 0.4-0.4 0.8-0.2 0.9-0.1 1.4 0 1.3 0.5 5.2 0 4.1-0.2 1.2-0.4 1.8-0.5 1.2-0.7 1.1-0.4 0.6-0.6 0.6-1.4 1-3.6 1.9-0.4 0.6-0.2 0.8 0 3.6 1 10.1 0 1.1-1.3 10.8 0.3 3.5-0.1 1.2-0.2 1.3-2.2 7.2-1.4 3-0.2 1.1 0 1.2 1.5 20.2-9.3-1.2-3.6-0.5-5.8-1.1-0.5 0.1-1.2 0.3-0.6 0.2-7.8 0.8-10.1 1.1-2.3 0.4-0.2-0.9 0.1-1.9-0.5-2.5-0.1-2.2-3.2-3.2-1.4-1.2-2.7-2.4-0.9-1.2-1.6-1.5-1.4-1.1-0.9-1.1-1.2-1.6-0.6-0.8-0.1-0.8-0.2-2.4-0.4-1.5-0.1-1-2.6-5.8-0.2-0.4-0.5-1-0.1-0.6-2.4-6-0.3-2.7-0.2-0.5-0.6-1-1.4-3.5-0.6-1-3.1 0-2.4-1.1 0-0.3-0.4-0.3 0-0.4 0.5-0.7 0-0.4 0.2-1.2 0.2-2.4 0.2-0.7 0.1-1 0-0.4 0.3-0.3 1-0.8 0.3-0.3 0-1.1-0.4 0-2.9 0.5-4 0.5-0.9-0.2-1.7 0.5-0.7 0.1-1.1-0.1-1-1-1.5-0.5-0.6 0.1-1.6-0.5-1.4-0.7-0.6-0.2-1.3-0.4-0.4-0.8-0.6-1-0.1-0.4-1.3-1.5-1.1-0.7-1-0.6-0.8-0.7-0.6-0.3-0.3-0.3-1.3-0.7-0.5-0.1-1.4 0.1-0.7-0.1-0.7-0.3-0.1-1.3-0.2-1-0.7-0.4-0.9-0.4-0.3-0.6-1-1.5-1.7-1.1-0.8-0.6-1.1-0.8-1.6-1-1.5-0.9-1.3-0.7-1.1-0.4-1.3-0.8-1.3-0.8-2.4-1.1-0.5-0.8-1.1-0.5-0.4-0.2-3.4-2.3-0.7 0.3-0.1 0-1.2-0.1-1.2-0.5-1.3-0.7-0.9 0.1-0.3-0.1-0.6-0.1-0.5 0.1-0.7-0.2-1.4-0.5-0.6-0.1-0.9 0-0.2-0.1-0.8-0.1-1.7 0.2z" id="MN065" name="Govi-Altai"&gt;</w:t>
      </w:r>
    </w:p>
    <w:p w14:paraId="308CA078"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1DF4D750"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d="M331.2 416.3l-1.5-20.2 0-1.2 0.2-1.1 1.4-3 2.2-7.2 0.2-1.3 0.1-1.2-0.3-3.5 1.3-10.8 0-1.1-1-10.1 0-3.6 0.2-0.8 0.4-0.6 3.6-1.9 1.4-1 0.6-0.6 0.4-0.6 0.7-1.1 0.5-1.2 0.4-1.8 0.2-1.2 0-4.1-0.5-5.2 0-1.3 0.1-1.4 0.2-0.9 0.4-0.8 0.5-0.4 1-1 0.4-0.4 0.9-1.8 3.3-11.2 0.3-2.1 0.2-1.6-1.6-11.4-0.5-2.5-0.8-1.7-5.4-7.6-1-1.2-0.5-0.3-0.8-0.2-0.9-0.2-1.4-0.4-0.6-0.4-0.6-0.5-1.1-1.5-0.8-0.8-2.4-1.8-0.6-0.7-0.6-1.9-0.4-0.8-0.6-0.5-1.3-0.7-0.4-0.5-0.3-0.5-0.6-1.8-0.3-1-0.2-0.9 0-1 0.2-3.4-0.3-2.8-0.1-2.3 0.2-0.9 1.2-3 4.4-13.7 0.2-1.2 0.1-1.3 0.2-1.2 0.5-0.8 0.8-0.5 1-0.1 2.7-0.1 1.7-0.4 1.7-0.7 2.3-3.5 0.8-1.7 0.4-1.2-0.2-0.8-0.2-0.8 0-1 0.4-0.6 1.3-1.4 0.8-1.4 0.5-1 0.3-0.8 0.2-0.8 0.2-1.1 0-0.5 0-0.3-0.1-0.3 1.8-1.7 1.1-0.7 2.8-0.9 2.3-0.3 0.5 0.1 0.5 0.2 0.5 0.2 0.3 0.4 0.4 0.4 0.7 1.8 0 2.7 0.4 0.8 0.5 0.6 5 3.3 0.7 0.3 0.9 0 3.4-0.1 2.4-0.4 0.8-0.3 0.5-0.3 0.6-0.4 1.4-1.9 0.6-0.4 0.7-0.2 1.8-0.3 0.6-0.4 0.5-0.4 0.5-0.7 0.7-0.7 2-1.2 0.7-0.1 0 3.3 0.2 1.3 0.4 1 0.5 0.7 0.8 0.8 2.1 1.7 0.7 1 0.4 1.1 0.1 1-0.1 1.1-0.2 2.1 0 1 0.1 1.2 0.3 0.7 0.3 0.8 0.1 0.6 0.1 0.6-0.1 0.8 0 0.8 0.2 1 0.3 0.7 0.5 0.4 0.6 0 2.5-0.6 9.9-3 0.9-0.2 0.6 0.1 0.3 0.4 0.3 2.6 0.4 1 0.7 1.1 0.4 1 0.4 1.5 0.2 0.4 0.3 0.2 1.5 0.4 0.9 0.3 0.9 0.8 0.5 0.8 0.6 1.9 0.4 0.9 0.4 0.6 0.6 0.4 2.1-0.1 2.1-0.7 1 0 3.1 0.5 1.3-0.1 3.5-0.8 0.7 0.3 1.7 1.8 1.1 2.1 0.3 0.5 3.2 3.2 2.7 3.4 0.2 3.3 0.2 0.7 0.2 0.7 0.4 0.5 0.1 0.6-0.1 0.8-2.5 3.2-0.5 1.1 0.3 0.7 0.4 0.4 0.4 0.7 0.3 1 0.2 2.1 0 1.6-0.2 0.8-0.2 0.5-0.5 0.7-0.7 0.6-0.9 0.4-1.5 0.6-0.6 0.5-0.5 0.7-0.4 0.9-0.4 0.9-0.2 1 0.1 3.5 0.4 2.1 0.1 1.4-0.1 1.6-1.2 4.3 0.1 2.1-0.1 1-1 2.6-1.3 1.8-1.6 1.6-0.3 0.5-0.2 0.6 0 0.8 0.4 2.1 0 0.9-0.1 1.2 0.1 0.6 0.2 0.6 0.3 4.3 0.2 1.5 0.4 1.8 0.3 0.9 0.3 0.8 0.6 0.6 0.7 0.5 3.5 1.1 1.8 1.1 1.1 1 2.6 1.6 0.6 1.1-0.8 2.2-1.1 2.8-0.1 0.4 0 0.6 0.1 0.7 0.4 1 1.3 2.9 0.8 2.3 4.6 18.6-14 8.6-1.4 0.5-0.6 0.1-21.8-0.3-2.5 0.5-2-0.7-4.1-4.2-3.2-4.3-4.8-4.4-0.4-0.3-0.4-0.1-0.4 0.1-8.5 2.2-0.2 0.3-0.1 0.5-0.1 2.5 1.3 32.4 2.9 23.3 0.1 0-4.2 1.2-11.5-1.5-11.5-1.5-11.4-1.5-11.5-1.6z" id="MN069" name="Bayankhongor"&gt;</w:t>
      </w:r>
    </w:p>
    <w:p w14:paraId="54F4E8FC"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529AEBFB"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d="M609.8 346.5l-1.2 5.7 0 1.2 0.1 0.7 0.3 0.9 2.5 5.1 5.9 18.1 0.2 5.8 0.1 4.7 0.3 3.6 1.4 7.4 0.1 1.5 0 1.5-0.1 1.8-0.4 1.8-0.4 1.6-0.1 0.9 0.9 18.4-9.3 1.5-1.5-0.1-1 0.4-1.5 0.2-1.8-0.3-1.8-1.7-1.6 0.2-1 0.5-1.4 0.2-1 0.8-0.8 1.3-1.1 0.3-0.4 0.3-0.8 0.5-11.2 1.8-12.7 5.6-12.7 5.5-11.2 5.9-2 1-1.2 1-0.4 0.2-0.5 0.2-1.5 0.8-1.6 0.2-0.5 0.2-5.2 5.6-0.9 0.3-0.5-0.7-1.1-1.1-0.3 0-0.1-0.1-0.6-0.2-8.2-0.1-1.6-0.2 0-0.4-0.8-0.2 0-7-0.5 0 0-0.7-11 2.2-7.6 1.5-5.6-1.3-1.4-0.5-3.7-1.2-1.8-0.9-8.3-4.5-0.9-0.4-1.5-0.3-0.3-0.2-0.4-0.2-2.5-1.1-1.6-1-0.4-0.2-1.3-0.9-2-0.8-2.4-0.3-1.9 0-1.3-0.5-0.9 0.8-1-0.3-1.1-0.2-1.4 0-1.7-0.3-2-1.1-1.4-0.4-0.9 0.2-1.5-0.6-0.7-0.9-1.4-1.9-0.7-1.1-5.5-7.5-1.3-0.5-4.4-0.4-0.6-0.1-0.1 0-0.6-0.1-3.3-0.6-1.3-0.3-1.8-0.6-10.3-2.8-2.9-1-1.5-0.3-2.6 0.1-2.9 0.4-2.8-0.5-5 0.1-1.3 1-7.9-1.3-1.3 0-9.8 3.1-0.1 0-2.9-23.3-1.3-32.4 0.1-2.5 0.1-0.5 0.2-0.3 8.5-2.2 0.4-0.1 0.4 0.1 0.4 0.3 4.8 4.4 3.2 4.3 4.1 4.2 2 0.7 2.5-0.5 21.8 0.3 0.6-0.1 1.4-0.5 14-8.6 2.2-1 8.3-2.6 14.2-1.1 10.5 0.8 0.1-0.6-0.3-1.1-1.7-4.8 0-1.3 0.3-1.1 1.4-1.2 0.4-0.7 0.5-1.1 0.5-1.9 0.4-1.3 4.9-10.6 0.8-1.5 5.9-3.2 4.8-3.7 0.8-0.9 0.6-0.9 2-3.8 0.3-0.7 0.1-0.7 9.3 0.2 0.6 0.8 0.2 0.3 0 0.2 0 0.2-0.1 0.8 0 0.5 0.1 1.6 0 0.2 0 0.2-0.1 0.3-0.3 0.5 0 0.3 0 0.2 0 0.3 0 0.2 0.1 0.5 0.1 0.3 0 0.3 0 0.5-0.1 0.9-0.1 0.5-0.1 0.3 0.1 0.4 1.1 2.4 0.7 0.8 0.7 0.6 2.1 0.7 12.6 2 11.6 1.3 8 0.8 1.7 0.4 0.6 0.4 3.6 6.6 1.8 2.6 0.8 1.6 0.4 1 0 0.8 0 0.8 0.4 1 0.5 0.8 2.3 1.9 2.1 1.3 2.2 0.9 0.9 0.2 8.8-1.4 2.5-0.4 1.3-0.4 2.1-0.9 2.5-2 2-1.1 16.2-5.6 0.8 0 1.3 0.2 2 1 0.6 0.1 2.8-0.4 4.6-1.5z" id="MN053" name="Umnugovi"&gt;</w:t>
      </w:r>
    </w:p>
    <w:p w14:paraId="1C5BCD42"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08DE24FD"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d="M466 100.1l-0.1 0-1.5 0.9-1.8 1-1.2 1.2-1.1 1.2-0.3 0.4-0.3 1-0.2 0.5-0.3 1.8-0.6 1.4-0.2 0.4-1 1.1-0.6 0.5-0.6 0.6-0.7 0.7-0.8 1.1-0.1 0.6-1.2 1.7-1.2 1.3-0.6 1-0.2 0.8 0 0.7 0.1 0.7 0.1 0.4 0.3 0.4 0.5 0.4 1.5 0.9 2.3 1 2.4 0.8 3.6 1.7 2 0.6 2.3 1.1 2.3 1.3 0.8 0.8 1 1.1-2.3 1.8-0.9 0.5-0.4 0.1-0.6 0-1.6-0.3-0.5 0-0.6 0.1-0.6 0.4-0.2 0.2-0.3 0.5-0.9 2.6-0.8 1.6-0.3 0.5-1.1 1.3-1.3 1.1-0.5 0.3-1.3 0.6-2.3 0.8-1.2 0.1-1.3 0.5-2.1 0.5-1.7 0.7-0.6 0.4-0.5 0.5-1.1 1.3-1.3 1-0.2 0.6-0.4 0.7-0.7 0.8-0.7 0.4-0.4 0.1-1.2 0.2-1 1.1-0.4 0.7-1 2.7-0.2 0.7 0 0.7 0 1.1 0.5 2.8 0.1 0.3-5.8 1.2-3.1-0.2-0.9-0.5-6.6-4.8-8.7-4.7-0.8-0.4-0.7 0.1-0.3 0.4-0.2 0.2-0.1 0.2-0.1 0.2 0 0.2-0.1 0.9-0.1 0.3-0.4 0.6-0.4 0.6-1.1 0.8-0.5 0.5 0 0.3 0 0.4-0.2 0.3-3.3 0.8-0.6 0-0.5-0.6-0.4 0.4-0.1 0.5-0.1 0.6-0.1 0.2 0.1 0.5 0.2 0.3 0.3 0.2 3.4 1.9 0.6 0.8 0 0.2 0 0.2-0.3 0.4-0.1 0.3-0.7 0.5-0.2 0.1-0.2 0.1-0.1 0-0.4 0.1-0.3 0.2-1.2 0.8-0.4 0.2-0.6 0.3 0 0.2 0 0.2 0.1 0.2 0 0.3-0.2 0.2-0.3 0.5-0.6 0.5-0.4 0.7-0.2 0.4 0.1 0.2 0.4 0.2 0.1 0.1 0.1 0.2-0.2 0.2-0.5 </w:t>
      </w:r>
      <w:r w:rsidRPr="00DA3F3D">
        <w:rPr>
          <w:noProof/>
          <w:sz w:val="16"/>
          <w:szCs w:val="16"/>
          <w:lang w:val="en-US"/>
        </w:rPr>
        <w:lastRenderedPageBreak/>
        <w:t>0.5-0.1 0.2-0.1 0.2 0.1 0.2 0.1 0.2 0 0.4-0.3 0.4-0.2 0.8-0.2 0.5 0 0.5 0 0.3 0.3 0.7 0 0.5 0.1 0.6 0.2 0.4 0.3 0.6 0.2 0.3 0.1 0.2 0.2 0.1 0.3 0.1 0.6 0.1 0.2 0.1 0.1 0.1 0.3 0.3 0.6 0.9-1.2 1-2.5 0.8-2.6 0.5-0.8 0.5-0.3 0.8 0.2 0.9 0 0.8-0.3 1-0.9 0.4-1 0.2-0.9-0.2-0.7-0.3-4.3-2.5-1-0.5-2.7-0.1-0.6 0.2-0.6 0.5-0.3 0.6-0.3 0.9-0.3 3.5-0.4 0.9-0.4 0.5-0.5 0.1-6.3 0.6-0.7-0.2-0.6-0.2-0.6-0.4-0.6-0.2-0.3 0.1-0.4 0.4-0.4 0.6-0.5 0.7-0.8 0.6-0.8 0.2-0.7-0.1-0.9-0.5-2.4-2.7-0.2-2.8-1.7-6.1-0.3-1.5-0.1-1.3 0.1-0.9 0.1-0.7 0.2-0.6 2-3.3 0.5-1.1 0.5-1.3 0.5-1.9 0-0.6-0.2-0.8-0.7-2.2-0.4-2.6-0.6-5.2-0.2-1-0.2-0.6-0.5-0.5-8.8 0.9-1.4 3-1.5 2.1-1.6 1.1-0.7 0.2-1.1 0.1-0.6-0.2-0.6-0.3-1.3-1-1-0.6-2-0.7-3.9-0.5-2.8 0.2-0.8 0.2-0.9 0.4-1.8 0.6-1.3-0.1-0.7-0.3-8.6-6.4-1.6-0.7-2.9-0.1-5.4-0.4-2.3-0.6-1.4-0.9-5.9-5.6-0.7-1-0.5-1.6 0-0.7 0-1.1 0.3-1.3 0.2-0.7 0.4-1 0.4-0.6 1.3-1.7 2.3-2.1 2.5-1.7 0.6-0.7 0.3-0.5-0.2-0.5-1-1.5-0.2-0.5-0.2-0.4-0.1-0.5-0.1-0.4 0-0.2 0.4 0.2 0.5 0.3 0.3 0.8 0.7 1.1 1.4 0.7 1.7 0.4 1.1 0 1.2-0.4 1.3-0.6 2.4-1.8 1.9-1.4 0.9-1.1 0.2-1.4-0.3-0.8-0.2-0.5 0.1-0.4 2.1-0.5 2.6-1.3 0.6-0.1 0.6 0.2 1 1.1 0.5 0.3 0.5-0.3 0.8-1 0.9-0.8 4-2.2 1.6-1.8 4.4-9.7 0.2-0.7 0.1-0.9-0.1-0.7-0.2-1.4 0.1-1.5 0.9-2.7 0.1-1.4-0.2-1.1-0.5-0.9-0.7-0.6-0.7-0.3-1.8-0.3-0.7-0.3-2.2-1.7-0.6-0.6-0.4-0.8-1.4-3.7-0.9-2.3 0.1-0.9 1.2-1.8-0.1-0.5-0.9-0.7-0.4-0.5-0.3-0.6-0.3-0.5-1.3-0.8-1-1.1-0.8-1.3-0.1-1.4 1.8-3.9 0.5-1.5 0.2-1.5 0.2-0.6 0.8-2.1 0.1-0.7-0.1-1-0.4-1.5 0-0.7 0.2-0.8 0.3-0.6 0.8-1.1 0.4-0.6 1.3-3 0.5-1 0.4-0.4 0.4-0.1 1.3-0.7 0.7-0.1 2.3 0.5 0.3-0.8 0.1-1.1-0.2-2 0.1-1 0.3-0.8 0.7-1.6 0.2-0.9 1.7-2.9 2.6-1.2 5.5-1.6 0.9-0.8 0.9-1 0.8-1.2 1.9-3.9 0.4-2.1 0.2-0.7 1.1-1.5 0.2-0.7 0.1-0.7 0-1.6 0.2-0.8 0.9-1 1.1 0 0.3 0.2 0.7 0.6 0.4 1.4 0.5 1.1 0.9 0.6 4.9 1.7 1 0.6 0.6 0.8 0.5 0.8 0.6 0.7 0.8 0.5 6.6 1.9 3.5 0.1 0.8 0.4 2.1 2 1.9 2.2 1.9 1.8 2.5 0.8 2.6-0.3 3.2 0.6 8.5-0.1 1.7 1 1.9 0.6 12.2 6.3 1.3 1.2 1.2 0.3 1.2 0 1.1 0.3 1.1 1 1 1.3 1 0.6 1.1 0 2.6-1 1.3-0.1 1.2 0.2 2.1 0.9 1.5-0.1 0.8 0.1 0.5 0.3 1.5 1.1 0.7 0.3 2.3-0.2 0.5 0.2 1 0.9 0.5 0.3 2.2 0.1 0.7 0.4 0.4 0.5 2.7 1.8 0.2 0.8-0.4 0.9-1.2 2.1-0.1 0.5 0.2 0.4 0.2 0.8 0.1 0.8 0 0.8-0.2 1.5 0.1 1.7 0.5 1.8 0.8 1.6 0.8 1.3 0.3 0.6 0 0.6-0.2 0.7-0.3 0.5 0.7 1.2-0.2 1.2-0.5 1.3-0.3 1.2 0.4 1.4 0.8 0.9 1.8 1.3 0.6 1.3-0.3 1-0.7 1-0.5 1.1-0.2 1.3 0.3 1.3 0.6 1.2 0.7 0.9 1.3 0.5 2.8 0.4 1.2 0.9 2 3.9 0.9 0.7 0.1 0.1z" id="MN041" name="Khuvsgul"&gt;</w:t>
      </w:r>
    </w:p>
    <w:p w14:paraId="4D3DA060"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503E71FE"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d="M438.7 161.2l-0.1-0.3-0.5-2.8 0-1.1 0-0.7 0.2-0.7 1-2.7 0.4-0.7 1-1.1 1.2-0.2 0.4-0.1 0.7-0.4 0.7-0.8 0.4-0.7 0.2-0.6 1.3-1 1.1-1.3 0.5-0.5 0.6-0.4 1.7-0.7 2.1-0.5 1.3-0.5 1.2-0.1 2.3-0.8 1.3-0.6 0.5-0.3 1.3-1.1 1.1-1.3 0.3-0.5 0.8-1.6 0.9-2.6 0.3-0.5 0.2-0.2 0.6-0.4 0.6-0.1 0.5 0 1.6 0.3 0.6 0 0.4-0.1 0.9-0.5 2.3-1.8-1-1.1-0.8-0.8-2.3-1.3-2.3-1.1-2-0.6-3.6-1.7-2.4-0.8-2.3-1-1.5-0.9-0.5-0.4-0.3-0.4-0.1-0.4-0.1-0.7 0-0.7 0.2-0.8 0.6-1 1.2-1.3 1.2-1.7 0.1-0.6 0.8-1.1 0.7-0.7 0.6-0.6 0.6-0.5 1-1.1 0.2-0.4 0.6-1.4 0.3-1.8 0.2-0.5 0.3-1 0.3-0.4 1.1-1.2 1.2-1.2 1.8-1 1.5-0.9 0.1 0 4 1 3.5 2.7 1.2 0.5 1.3 0.3 4.4-0.6 2 0.6 1.1 2.3 0.4 1.3 0.6 0.8 0.9 0.3 2.8-0.3 0.9 0.2 1 0.5 1.7 1.2 1.9 0.9 1.9 0.1 3.3-2.4 1.7 0 3.6 1.6 1.9 0.4 2.3-0.4 2.2-0.9 1.4-1.6 0.6-1 1.5-1.1 0.8-0.8 2.7 2.4 2.2 3 0.3 0.7 0.4 1.4 0.1 0.8 0.1 1.5 1.7 1.8-0.2 0.3-0.2 0.4-0.5 0.2-0.6 0.2-1.3 0.1-0.1 2.3 0.1 1.5 0.2 0.9 0.3 0.8 1.1 1.5 3.2 3.5 0.6 1 0.7 1.4-1.7 1.8 0 4.5-0.1 1.5-0.2 0.9-0.6 2.4-0.7 1.3-0.6 1.7-0.5 2.8-0.7 2.9-0.4 3.3-0.5 2.1-1.4-0.7-0.8-0.2-1.1-0.2-0.7 0.1-0.7 0.2-0.3 0.2-1.7 1.7-4-1.3-1.1-0.4-1.2 1.1-1.7 2.3 0 2.4 5.2 1.5 1.6 0.2 1.7 0.8 0.9 0.6 1.3 0.6 1.3 1.3 1.3 1.1 0.9 1.2 1.1 1.1-0.1 0.3-0.3 0.6-0.3 0.4 0.2 0.3-0.4 0.7 0.3 3.1 0.2 1.7 0.3 3.7 0 3.3-0.1 1.8-0.5 1.9-0.3 0.6-0.3 0.3-1.5 1.1-1.2 1.2-1 1.8-0.7 2-0.3 0.8-1.2 2 1.2 1.3 1.4 2.1 0.2 0.9 0.2 2.2 1.2 0.8 1.7 0.6 1.6 0.3 2.9 0.1 0.3-0.1 0.3-0.2 0.4 0.1 0.2 0.1 0.2 0.2 0.1 0.4 0.1 1.1-0.6 0.6 0.1 2 0.1 1.3 1.2 4.6 0.6 1.9-2.9 0.3-3.7 0-0.4 1-0.8 1.3-2.2 0-1.5 0.1-0.7 0.1-1.3 0.5-3.6 2.4-1.2 1.2-1.3 1.2 0.5 1.6 0.3 0.5 0.4 0.5 0.6 0.6 0.9 1 0.2 0.4 0.1 0.6 0 0.6-0.7 1.3-2.1 0.6-3.5 0.8-2.4 0.3-0.6-0.1-1-0.1-0.7-0.1-1 0.1-2 0.5-0.2-1.7-0.3-2-1.9-1.9-1.2-0.9-1.8-1.7-1.3-0.9-1.2-1.1-0.9-1.3-0.7-0.9-0.9-1.5-0.6-1.5-0.9-1.5-1.4-1.9-0.7-0.5-0.6-0.3-0.7-0.1-1.3-0.1-0.7-1.2-0.9-2-0.2-0.6-0.4-1.2-1.6-0.8-1.9-0.9-0.5-0.4-0.5-0.5-0.2-0.3-0.1-0.8-0.3-3.1-0.4-2.1-0.3-1.1-0.8-1.4-0.8-1.2-0.6-1.3-1.4-2-1.4-1.4-1.6-0.2-1.4 0-0.6-0.2-0.7-0.2-1.8-1.4-0.5-0.4-0.8-1-0.3-2.4-0.4-1.1-0.7-0.8-1.4-1-0.5-0.5-0.4-0.6-0.3-0.6-0.2-0.9 0.1-1.2 0-0.7-0.7-4.9-1.1-3.8-0.8-2-1.2 0.7-1.2 0.8-0.8 0.2-0.6 0-0.6-0.2-0.5-0.3-0.3-0.6-0.3-0.8-0.3-0.6-0.7-0.8-0.6-0.4-0.3-0.2-0.7-0.1-1.1-0.1-1.4-0.9-0.6-0.6-0.6-0.5-1-1.3-0.4-0.8-0.3-1.6z" id="MN067" name="Bulgan"&gt;</w:t>
      </w:r>
    </w:p>
    <w:p w14:paraId="06A8056D"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76E4EC81"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d="M147.4 174l0-0.8 0.1-1.1 0-0.3-0.1-0.3-0.1-0.4-1-3.5-0.4-1-0.1-0.2-0.3-0.4-0.9-0.9-0.6-1.1-0.2-0.3-0.2-0.2-0.4-0.2-2.1-0.7-0.7-0.5-0.4-0.4-1.7-3.8-0.6-1.9-0.1-0.1-0.3-0.2-0.2-0.3-1.8-2.8-0.2-0.3-0.1-0.4 0-0.2 0-0.3 0-0.2 0.1-0.5 0-0.2 0-0.3-0.1-1.2-0.1-0.5-0.2-0.2-0.2-0.1-0.7-0.1-2.8-0.4-1.6-0.1-0.8-0.4-0.1-0.1-0.1-0.2-0.5-1.1-0.1-0.5-0.1-0.1 0-0.4 0-0.2 0.1-0.5-0.2-0.7-0.3-0.7-3-2.5-5.3-2.6-0.7-0.8-0.3-0.3-0.2-0.2-0.2-0.5-0.1-0.5-0.2-0.4-0.2-0.5-0.1-0.2-0.5-2.1-0.4-1-1.9-3-0.1-0.4-0.1-0.5-0.1-0.3 0-1.1 0-0.2-0.3-1.4-0.8-2.7-0.7-1.9-0.2-0.3-0.2-0.2-0.3-0.3-1.5-0.9-0.7-0.4 0.1-0.9 0.2-1.2 0.4-0.8 0.9-0.6 3.7-0.8 1.1-0.6 3.4-2.6 0.6-0.2 1.2-0.2 0.5-0.2 1.4-1.2 1.3-0.1 2.4 0.5 1.2 0 0.6-0.2 0.4-0.2 0.5-0.4 0.4-0.6 0.1-0.6 0-1.3 0.3-0.5 1-0.6 2.2-0.7 1-0.8 2-2.6 0.8-0.7 1-0.5 3.3 0 1-0.3 2.7-1.5 1.1 0 2.4 0.5 0.9-0.3 0.5-0.7 0.2-1 0.3-0.9 0.7-0.7 2.9-1.2 0.7-0.8 1.4-2.7 0.8-0.7 2-1.2 2.1-0.8 2.1-0.2 4.6 0.9 2.7-0.1 2.4-1.4 1.5-3.2 0-0.8 0-0.8 0.2-0.7 0.4-0.6 0.5-0.3 0.7-0.3 0.7 0.2 0.4 0.6 0.6 1.8 0.7 1.1 0.9 0.7 1.1 0.5 1.1 0.8 1.6 2.4 1.1 0.6 0.6 0 0.7-0.3 0.6-0.5 0.5-0.6 0.3-0.7 0.2-1.5 0.2-0.7 1-0.8 1.8-0.3 1.8 0.1 1.1 0.7 0.4 1.6 0 2.1 0.5 1.8 0.3 0.9 0.2 0.5 0.4 0.3 0.5 0.3 1.8 0.5 0.9 0 1.4-0.1 6.6-0.4 3.3 1.1 9.9 0.4 9.9 0.5 0.6 0.3 0.4 0.6 0.1 0.7 0.1 1.6 1.1 2.8 0.2 1.1 0.2 4.6 0.3 2.3 0.3 1.1 0.4 0.9 0.6 0.8 2.4 1 0.5 0.5 0.2 0.5 0.1 0.7 0.2 0.6 0.3 0.6 1.2 1.2 0.3 0.5 0.5 1.3 0.3 0.4 0.6 0.2 0.8-0.1 2.7-1 4.9-0.2 0.9 0.2 0.8 0.7 0.6 1.4 0.5 1 0.2 0.3 1.4 0.8 7.9-0.1 1.2 0.4 1.3 1 0.5 0.6 0.4 0.3-0.5 0.8 0.1 1.4 0.4 1.9 0.2 2.4 0 0.6-0.1 0.2-0.1 0.4-0.5 1.5-0.2 1 0 1.1 0.3 1.3 0.7 1.7 0.3 0.9 0.4 1.7 0.2 0.6 0.5 0.7 0.8 0.6 1.7 1 0.7 0.6 0.5 0.8 0.4 0.8 0.2 1.2-0.1 2.4-2.4 4.9-0.3 1.3 0 1.4 0.2 1.2 0.2 1.1-0.2 1-0.4 1.1-0.2 1-0.1 0.9 0 1.4 0 0.4-0.4 1.7-1 2-0.9 0.4-2.3 0.1-1.3 0.2-2.2 2.1-2 1.1-3.4 1.9-3.7 1-4.8 0.5-2.6-0.3-0.2-0.1-1.3-0.8-0.8-0.3-3.4 0.1-1.2-0.2-8.1-3.3-1.2 0-11.7 6.2-0.7 0.9-1.3 2.2-1 0.9-1.1 0.8-1.5 1.7-1.7 4.6-2.6-1.4-0.6-0.5-1.8-2-0.7-0.5-0.1-0.2-0.2-0.3-0.1-0.2-0.1-0.5-0.2-1.1-0.2-1.1 0-0.2-0.1-0.3-0.1-0.2-0.2-0.3-0.5-0.6-2.3-1.2-0.4-0.3-0.1-0.1-0.2-0.2-0.3-0.1-1.4-0.3-0.9 0.1-1.1 0.4-1.4 1.1-1.2 1.4-1.3 1.1-1.4 0.6-3.1-0.8-10.3-2.5-0.4 0.2-1.3 1-0.7 0.1-0.5-0.4-0.6-1.2-1-2.9-0.6-1.2-0.8-0.9-0.7-0.1-0.5 0.1-0.7 0.3-0.5 0-0.6-0.4-1.9-7.4-0.3-0.7-0.5-0.5-0.7-0.5-1-0.2-1 0.2-1.3 0.5-2.8 1.7-0.9 0.9-1.8 3-2.7 3.7-1.6 1.4-1.3 0.5z" id="MN046" name="Uvs"&gt;</w:t>
      </w:r>
    </w:p>
    <w:p w14:paraId="4751FCC3"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2F5A8DE5"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d="M519.7 156.6l0.5-2.1 0.4-3.3 0.7-2.9 0.5-2.8 0.6-1.7 0.7-1.3 0.6-2.4 0.2-0.9 0.1-1.5 0-4.5 1.7-1.8-0.7-1.4-0.6-1-3.2-3.5-1.1-1.5-0.3-0.8-0.2-0.9-0.1-1.5 0.1-2.3 1.3-0.1 0.6-0.2 0.5-0.2 0.2-0.4 0.2-0.3-1.7-1.8-0.1-1.5-0.1-0.8-0.4-1.4-0.3-0.7-2.2-3-2.7-2.4 0.7-0.8 0.9-0.5 1.9-0.5 2.9 0.1 0.9-0.2 0.7-0.4 1.1-1.1 0.7-0.2 2.6 0 0.8-0.2 1.7-1.2 0.7-0.2 0.9-0.2 3.3 0.4 0.8 0 0.7-0.2 0.8-0.4 3-2.7 1.1-0.6 1.4-0.2 8.8 2.4 4-0.3 0.7 0.2 1.4 0.6 1.4 0.3 1.5 0.1 0.8 0.1 1.5 1.3 0.1 0.3 0 0.4 0.1 0.4 0.1 0.4 0.2 0.2 2.2 0.2 0.8 0.4 1.1 0.9 0.6 0.3 0.6 0.1 5.5-1.7 3.1-0.3 3.1 0.4 2.5 0.8 1.2 0.7 4.2 3.7 1 0.5 0.3 0.4 0.4 1.7 0.2 0.4 0.6 0.6 0.2 0.3 0.2 0.5 0.2 1.1 0.3 0.4 0.4 0.4 0.8 0.4 0.4 0.3 1.4 1.3 0.8 0.6 0.9 0.4 0.9-0.1 0.7-0.4 0.7-0.1 1.7 1.5 10.3 0.2 0.4 0.2 0.2 0.1 1 0.8 0.6 0.1 0.9-0.1 0.3 0 1.4 0.5 1.3 0.1 0.3 0.4-0.1 1.2-0.2 0.7-0.3 0.6-0.1 0.7 0 0.9 0.5 2.1 0.2 1.6 0 0.6-0.2 0.5-0.6 1.7 0 0.5 0.3 0.3 0.7 0.1 1.1-0.1 0.4 0.4-0.3 0.9 0 0.7 0.3 0.7 0.5 0.6 2 1.5 0.6 0.3 2.4 0.3 0.7 0.3 0.4 0.5 0.3 0.5 0.2 0.6 0.3 0.6 1.6 2 3.9 3.5 1.8 1.2 0.9 0.1-0.9 4.3-0.4 4.5-1.1-0.1-0.9 0-3.3 0.5-1 0.3-2 0.9-1.8 1.1-0.4 0.5-0.7 0.8-1.1 0.9-2.6-1.9-0.7-0.3-1-0.4-0.8-0.2-1.1-0.1-2.1 0-0.8 0.1-1.7 0.5-0.9 0.3-2 1.5-2 1.9 1.5 2.8 0.4 0.5 0.8 0.7 1.8 0.9 0.6 0.3 0.2 0.3 0.3 0.6 0.2 0.7-0.1 1-0.7 1.7-0.5 1.7-0.5 1.4-0.5 1.3-0.3 0.5-0.2 0.3-0.6 0.3-0.6 0.1-1.5-0.2-0.5 0-0.5 0.2-0.9 0.6-1.2 0.6-1.7 0.6-3.4 1.1-1.2-1.5-0.4-0.4-0.6-0.3-0.7-0.3-1-0.1-1.1 0.1-2.2 0.6-0.5 0-2.1-0.1-0.9 0.2-0.5 0.2-0.8 0.7-0.7 0.8-1.2 1.1-0.8 0.4-1 0.3-0.9 0-2.6-0.6-1.1-0.4-1.6-0.9-0.3-0.7-0.5-0.5-4.4-2.1-3.4-2.1-0.9 0.7-0.7 0.5-1.4 0.5-1.4-0.9-0.5-0.5-0.3-0.3 0.6-1.6 0.5-1.7 0-1.1-0.2-0.7-0.2-0.3-0.5-0.6-0.9-0.7-0.9-0.3-2.8-0.6-5.2 1.3-1.8 0.6-0.7 0.4-1.4 0.9-1.9 1.5 0.4 1.1 0.5 2.3 0.5 1.4-1.9 1-1.9 0.9-1.6 </w:t>
      </w:r>
      <w:r w:rsidRPr="00DA3F3D">
        <w:rPr>
          <w:noProof/>
          <w:sz w:val="16"/>
          <w:szCs w:val="16"/>
          <w:lang w:val="en-US"/>
        </w:rPr>
        <w:lastRenderedPageBreak/>
        <w:t>0.9-0.9 0.6-0.6 0.2-1.7 0.3-0.6 0.2-1.9 1-0.6 0.5-0.6 0.2-0.6 0.1-0.7 0-1.5-0.4-1.8-0.8-2-0.6-1.4-0.5-2-0.9-5-1.9-0.2-1.7-0.3-3.1 0.4-0.7-0.2-0.3 0.3-0.4 0.3-0.6 0.1-0.3-1.1-1.1-0.9-1.2-1.3-1.1-1.3-1.3 2.6-1.7 1.3-1.1 0.9-0.9 0.4-0.5 0.2-0.6 0-0.6-0.3-0.7-0.8-1.6-0.3-1.2z m52.1-18.1l-0.9-0.2-1.4-0.4-1.2-0.6-1.2-0.9-1.3-0.6-0.9-0.6-1.2-0.5-1.1-0.3 0.3-1 0.5-1.3 1.6-1.9 0.3-0.5 0.1-0.2 0.1-0.6 0-1-0.2-2.5-2.3 0.8-0.3 0.2-0.1 0.1-0.8 1.7-0.6 0.9-0.4 0.4-0.4 0.2-1.7 1.2-0.2 0.3-0.7 1.3-0.3 0.5-0.7 0.6 0.2 1.4 0.5 1.2 0.1 0.9 0.2 0.8 0.5 0.9 0.2 0.5 0.1 0.5 0 0.1 0 1-0.1 1.9-0.2 0.8-0.7 4.3-0.4 3.4-0.6 3.1-0.5 1.1 1.7 0.7 1.1 0.4 3.1 0.5 0.6 0 0.7-0.1 0.7-0.2 0.3-0.1 0.6-0.5 1-1.1 1.8-1.1 1.7-0.6 0.7-0.1 1.5-0.1 0.9 1.3 1.4 1 0.9 0.5 3.7 1.4 3.2-0.9 2.4-1-0.1-3.3-0.4-2.4 0.2-2.3 0.3-2.3 0.1-2.7-0.1-1.7-0.2-0.8-0.4-0.8-0.3-0.5-0.8-0.8-0.5-0.3-1-0.5-0.9-0.6-0.9-0.4-3.3-1.2-1 1.7-0.6 0.7-1.1 0.9-0.6 0.2-0.7 0.1z" id="MN049" name="Selenge"&gt;</w:t>
      </w:r>
    </w:p>
    <w:p w14:paraId="400267DA"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3756F1FC"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d="M207.9 219.4l-2.5-4.5-3.4-4.7-0.3-0.8 0-1.1-0.1-1.2-0.3-1.5-0.6-1.6-1.2-3.9 2-1.3 1.5-1.3 3.4-3.6 0.9-1.3 0.4-0.9 0.1-0.3 0.1-0.4 0-0.8 0-0.4 0-0.3 0.2-0.4 0-0.2 0.1-0.1 0.1-0.1 0-0.2 0-0.3-0.1-0.2-0.3-0.3-0.9-0.7 1.7-4.6 1.5-1.7 1.1-0.8 1-0.9 1.3-2.2 0.7-0.9 11.7-6.2 1.2 0 8.1 3.3 1.2 0.2 3.4-0.1 0.8 0.3 1.3 0.8 0.2 0.1 2.6 0.3 4.8-0.5 3.7-1 3.4-1.9 2-1.1 2.2-2.1 1.3-0.2 2.3-0.1 0.9-0.4 1-2 0.4-1.7 0-0.4 0-1.4 0.1-0.9 0.2-1 0.4-1.1 0.2-1-0.2-1.1-0.2-1.2 0-1.4 0.3-1.3 2.4-4.9 0.1-2.4-0.2-1.2-0.4-0.8-0.5-0.8-0.7-0.6-1.7-1-0.8-0.6-0.5-0.7-0.2-0.6-0.4-1.7-0.3-0.9-0.7-1.7-0.3-1.3 0-1.1 0.2-1 0.5-1.5 0.1-0.4 0.1-0.2 0-0.6-0.2-2.4-0.4-1.9-0.1-1.4 0.5-0.8 0.1 0.1 0.6 0.3 0.5-0.2 0.5-0.5 0.7-1.1 0.6-0.4 2.8-0.4 1.1-0.6 1.1-1.5 0.8-0.8 1.1-0.4 1.1 0.2 0.7 1 0.4 1.2 0.5 0.9 0.7 0.3 0.8-0.6 0.3-0.6 0.3-0.5 0.4-0.4 0.4-0.3 0.4-0.2 0.5-0.1 0.4 0.1 0.4 0.2 4.2 1.9 1.3 1 1.2 1.3 0.7 0.4 0.7 0.1 0.8-0.3 1.4-0.9 0.7-0.4 0.8 0 0.6 0.3 0.4 0.6 0.4 1 0.4 0.7 0.5 0.2 0.6-0.2 0.6-0.5 1.5-1.6 0.6-0.1 7.6 1.2 1 0.9 1 1.8 0.5 0.5 0.8 0.3 0 0.2 0.1 0.4 0.1 0.5 0.2 0.4 0.2 0.5 1 1.5 0.2 0.5-0.3 0.5-0.6 0.7-2.5 1.7-2.3 2.1-1.3 1.7-0.4 0.6-0.4 1-0.2 0.7-0.3 1.3 0 1.1 0 0.7 0.5 1.6 0.7 1 5.9 5.6 1.4 0.9 2.3 0.6 5.4 0.4 2.9 0.1 1.6 0.7 8.6 6.4 0.7 0.3 1.3 0.1 1.8-0.6 0.9-0.4 0.8-0.2 2.8-0.2 3.9 0.5 2 0.7 1 0.6 1.3 1 0.6 0.3 0.6 0.2 1.1-0.1 0.7-0.2 1.6-1.1 1.5-2.1 1.4-3 8.8-0.9 0.5 0.5 0.2 0.6 0.2 1 0.6 5.2 0.4 2.6 0.7 2.2 0.2 0.8 0 0.6-0.5 1.9-0.5 1.3-0.5 1.1-2 3.3-0.2 0.6-0.1 0.7-0.1 0.9 0.1 1.3 0.3 1.5 1.7 6.1 0.2 2.8-8.8 4.1-1.6 0.2-0.9 0.4-0.8 0.9-1 2-0.8 1-1.2 0.8-2.2 0.7-6 0.1-0.8 0.3-0.7 0.4-0.5 0.6-0.4 0.5-0.7 2.2 0.2 1.1 1 2.5 0.4 1.5 0.1 1.1-0.2 0.9-1.2 4-0.1 1 0.1 0.8 0.3 0.7 0.9 0.5 0.8 0.3 4.2 0.5 0.1 0.3 0 0.3 0 0.5-0.2 1.1-0.2 0.8-0.3 0.8-0.5 1-0.8 1.4-1.3 1.4-0.4 0.6 0 1 0.2 0.8 0.2 0.8-0.4 1.2-0.8 1.7-2.3 3.5-1.7 0.7-1.7 0.4-2.7 0.1-1 0.1-0.8 0.5-0.5 0.8-0.2 1.2-0.1 1.3-0.2 1.2-4.4 13.7-1.2 3-0.2 0.9 0.1 2.3-2.3-0.6-2-1.3-1.4-0.9-1.2 0-0.5 0.1-0.2 0.1-0.1 0.2-0.4 0.7-0.3 0.3-1.5 1.4-0.9 0.6-0.5 0.1-0.7 0.1-0.4 0-0.3-0.1-0.6-0.4-0.5-0.2-0.2 0-3-0.1-1.4-0.2-0.2-0.4-0.1-0.6 0.1-1.4-0.3-0.7-2-2.2-0.8-1.4-0.5-1.3-0.2-1.1-0.3-2.6-2.4-1.2-1-0.6-1-0.2-7.3 2.3-1 0-0.3-2.5-0.4-0.9-0.6-1.7-0.6-2.9-0.6-1.1-1.6-2.1-0.7-1.5-0.6-2.1-0.4-0.6-0.6-0.7-1-0.5-0.4-0.1-0.8-0.4-10.3-6.6-1.9-1.4-1.7-1.7-0.3-0.1-0.9-0.3-1-0.5-1.2-0.9-7.2-0.4-0.8 0.3-1.2 0.7-1-0.1-0.5-0.5-0.3-0.3-0.3-0.5-0.4-0.8-0.5-0.8-0.6-0.9-0.5-0.6-0.9-0.4-2.4-0.8-0.8 0.1-0.9-0.1-0.3 0.1-1 0.4-0.5 0.1-3.3 0.1-3.7-0.4-3.3-1.1-2-0.3-0.3-0.1-0.4-0.2-0.9-0.8-0.7-0.5-1.2-0.5-1.5-0.3-1 0-0.8 0.2-2.7 1.8-3.7 2-3.5 1.4-6.9 0.8z" id="MN057" name="Zavkhan"&gt;</w:t>
      </w:r>
    </w:p>
    <w:p w14:paraId="1D8E1795"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6F2B6A18"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d="M734.7 142.2l0 0.1 2.1 3 0.1 0.3 0 0.2-0.1 0.3-0.2 0.4-0.5 0.4-0.1 0.2-0.1 0.2 0.1 2 0.9 5.8 1.1 3.2 0.1 1.2 0 0.8-0.7 2.1-0.3 1 0.5 1.5 1.1 2.6 5.5 10.3 1.7 4.3 0.5 1.7 0.3 2.4 0 2.5-0.7 1.8-0.4 2.9 0.7 7.2 1.5 2.9 0.3 0.6 1.2 2.5 1.2 5.3-2 0.3-0.2 0.1-0.7 0.5-0.4 0.1-1.5 0.2-8.7 3.3-1.6 1.1-0.6 0.6-0.5 0.6-0.4 0.6-0.3 0.6-0.2 0.6-0.2 0.7-0.1 0.8-0.2 2.1 0 1.3 0.2 1.9 0.5 2.5-3.3-0.2-3.6-0.7-0.6 0-0.4 0.1-1.2 0.5-1.3 0.8-0.8 0.8-2.9 3.3-1 1.7-0.4 1.1-0.3 1.2-1 7.7-0.7 2.9-2 3.9-2.6 4.6-0.7 1.5-0.4 1.6-0.1 3.2 0 0.9 0.3 1.3 0.9 3.1 0.2 0.9 0.1 0.8-0.2 0.8-0.2 0.7-1.8 2.6-0.3 0.7-0.1 0.5 0.1 1.3-5.4 5-1.9 1.3-1.6 0-1.9-0.7-5.9-3.7-2.4-2.4-0.9-1.5-0.8-2.5-0.5-1.2-0.6-0.8-4.6-4.8-1.6-2.5-0.8-1.6-0.8-0.8-0.7-0.4-1.6-0.1-1.2 0.2-0.3 0.5 0 1.2 0.7 3.8 0.1 0.8-0.1 0.7-1.1 3.8-0.9 2-0.2 0.4-4.5 3.7-1.3 0.8-1.3 0.5-7 0.7-2.8-0.3-4.2-3-0.8-0.7-0.6-0.9-0.9-2.4-0.7-1.3-2.6-2.6-0.9-1.9-0.2-0.3-0.2-0.7 0-0.4 0-0.8 0-0.5 0.2-0.9 0.3-0.8 2.1-4 0.5-1.3 0.2-1.1 0.1-0.8-0.1-1.1-0.1-1.2-0.3-1.1-0.4-0.6-0.5-0.2-0.5 0.3-0.5 0.5-1 1.5-0.2 0.1-0.3 0.1-0.3-0.3 0-0.3 0.1-2.9-0.1-0.9-0.1-0.6-0.5-1.6-3.5-1.6-1.9-1.5-0.9-0.9-1-1.2-0.3-0.8-0.5-1.6-1.1-3.3-0.4-0.5-0.9-1-0.3-0.5-0.6-2.4 0-0.4-0.2-0.3-1.7-1.9-0.3-0.3-0.3-0.8-0.5-1.9-0.2-0.3-0.3-0.2-0.3-0.2-0.3-0.2-0.2-0.5 0.2-0.7 0.4-0.6 0.3-0.7 0.1-1-0.2-0.5-0.3-0.6-0.1-0.5 0.1-0.4 0.3-0.3 0.2-0.2 0.3-0.3 1-2 0.2-0.7 0.1-0.4 0-1 0-0.2 0.2-0.4-0.2-0.3-0.3-0.3-0.2-0.4 0.1-1.4-0.1-0.5-0.3-1.7 0.1-0.5 0.5-0.8 0.1-0.6 1.9-0.4 1.4-0.4 0.7-0.3 1.2-0.7 0.5-0.4 1.2-1.1 1.7-1.7 1-0.9 0.4-0.3 1-0.5 0.3-0.2 0.4-0.4 0.4-1 0.4-2 0.6-1.7 0.6-1 0.5-0.5 0.4-0.3 0.5-1 0.5-1.4 0.1-1.1-0.1-1-0.5-2.5-0.8-2.1-0.4-1.7-0.7-2.5-0.9-5-0.5-1.4-0.6-1.4-0.2-0.7-0.3-2.1-0.2-0.7-1.1-2-1.2-3-1-1.8-1.1-1.2-1.7-1.7-0.6-0.6-0.6-0.5-0.5-0.7-0.8-0.6-0.8-1.1 0.4-4.5 0.9-4.3 1.1 0.1 4.1-0.8 3 0.1 2-0.4 2.9 0.9 0.7 0 2.9-0.8 3.6 0.4 0.7 0.2 0.7 0.4 1.5 0.6 0.6 0.3 1.1-0.1 0.4 0.2 0.1 0.3 0.1 0.7 0.1 0.4 0.5 0.2 0.7 0.3 6-0.4 1.6 0.6 0.9 1.1 0.4 0 2.3 0.6 7.6 2.2 1.2-0.1 1.2-0.5 1.2-0.9 1-1 0.5-0.6 0.2-0.3 0.4 0 1.4 1.6 0.5 0.4 1.6 0.4 2.7 1.7 1.2 0.4 1.2 0.1 1.2-0.1 3.1-1.1 3.5-2 4.9-3.6 3.8-1.4 0.6-0.3 0.8-1.1 0.5-0.4 0.7-0.1 0.6 0.2 1.3 0.7 0.7 0.2 0.7 0 0.6-0.2 3.2-1.7 1.3-0.4 10.4-0.7 2.8-1.2z" id="MN039" name="Khentii"&gt;</w:t>
      </w:r>
    </w:p>
    <w:p w14:paraId="6F92190C"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52D7C4CA"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d="M571.8 138.5l0.7-0.1 0.6-0.2 1.1-0.9 0.6-0.7 1-1.7 3.3 1.2 0.9 0.4 0.9 0.6 1 0.5 0.5 0.3 0.8 0.8 0.3 0.5 0.4 0.8 0.2 0.8 0.1 1.7-0.1 2.7-0.3 2.3-0.2 2.3 0.4 2.4 0.1 3.3-2.4 1-3.2 0.9-3.7-1.4-0.9-0.5-1.4-1-0.9-1.3-1.5 0.1-0.7 0.1-1.7 0.6-1.8 1.1-1 1.1-0.6 0.5-0.3 0.1-0.7 0.2-0.7 0.1-0.6 0-3.1-0.5-1.1-0.4-1.7-0.7 0.5-1.1 0.6-3.1 0.4-3.4 0.7-4.3 0.2-0.8 0.1-1.9 0-1 0-0.1-0.1-0.5-0.2-0.5-0.5-0.9-0.2-0.8-0.1-0.9-0.5-1.2-0.2-1.4 0.7-0.6 0.3-0.5 0.7-1.3 0.2-0.3 1.7-1.2 0.4-0.2 0.4-0.4 0.6-0.9 0.8-1.7 0.1-0.1 0.3-0.2 2.3-0.8 0.2 2.5 0 1-0.1 0.6-0.1 0.2-0.3 0.5-1.6 1.9-0.5 1.3-0.3 1 1.1 0.3 1.2 0.5 0.9 0.6 1.3 0.6 1.2 0.9 1.2 0.6 1.4 0.4 0.9 0.2z" id="MN037" name="Darkhan-Uul"&gt;</w:t>
      </w:r>
    </w:p>
    <w:p w14:paraId="3AA554B9"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73B000CA"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d="M641.4 245.2l-1.9 4.8-0.4 0.5-1 1-2 1.1-4.5 2.2-3.5-0.5-4.3-0.8-2.5 0-1.8 0.4-1.4 0.4-1.3 0.7-2.8 0.6-0.2 1.6-0.2 1.6-0.2 2.5-0.1 0.6-0.3 0.7-0.2 0.3-0.5 0.5-0.3 0.2-0.7 0.2-2.4 0.3-1.3 0.5-0.6 0.4-0.2 0.2-1.5 2.2-0.4 0.4-0.5 0.4-2.9 1.1-1.4 0.4-0.7 0.1-4.5 0.2-2.3 0.3-1.7-1.2-1.2-1.1-1.7-1.7-1.1-1.1-1.8-1-1-0.3-2.8-0.6-1.9 0-2.5 0-5.4 0-5.4-0.1-0.3-0.8-0.2-0.3-0.5-0.5-0.6-0.4-3-0.9-1-0.4-1.3-0.9-1.8-1.7-0.5-0.4-0.3-0.1-0.7-0.1-1 0.1-1.9 0.4-1.1 0.5-2.5 3.5-0.6 0.7-2.1 2.8-2.2 4.1-1.4-1.2-1.1-0.8-0.7-0.6-1.7-1-1.9-0.7-2.8-0.9-2.6-1-2.5 3.2-1 1-1.6 1.1-3.8 3.3-0.6-0.6-0.7-1-1.3-1.2-3.6-2.5-0.5-0.4-0.2-0.4-0.3-0.6-0.1-0.7 0-3.9-0.1-0.7-0.2-0.8-0.3-0.8-0.8-1.1-0.6-1.3-0.5-0.7-0.9-1.3-1.1-1.4 1.2-1.3 0.7-0.6 0.5-0.2 0.8-0.1 0.2-1.8 0.1-1.1-0.1-0.9-0.2-0.7-0.2-0.6-0.3-0.5-1.1-1.2-1.8-1.6-1-1.2-0.3-0.5-0.5-1.3-0.4-2.4-0.1-1.1 0.1-1.4 0.7-1.3 0-0.6-0.1-0.6-0.2-0.4-0.9-1-0.6-0.6-0.4-0.5-0.3-0.5-0.5-1.6 1.3-1.2 1.2-1.2 3.6-2.4 1.3-0.5 0.7-0.1 1.5-0.1 2.2 0 0.8-1.3 0.4-1 3.7 0 2.9-0.3-0.6-1.9-1.2-4.6-0.1-1.3-0.1-2 0.6-0.6-0.1-1.1-0.1-0.4-0.2-0.2-0.2-0.1-0.4-0.1-0.3 0.2-0.3 0.1-2.9-0.1-1.6-0.3-1.7-0.6-1.2-0.8-0.2-2.2-0.2-0.9-1.4-2.1-1.2-1.3 1.2-2 0.3-0.8 0.7-2 1-1.8 1.2-1.2 1.5-1.1 0.3-0.3 0.3-0.6 0.5-1.9 0.1-1.8 0-3.3-0.3-3.7 5 1.9 2 0.9 1.4 0.5 2 0.6 1.8 0.8 1.5 0.4 0.7 0 0.6-0.1 0.6-0.2 0.6-0.5 1.9-1 0.6-0.2 1.7-0.3 0.6-0.2 0.9-0.6 1.6-0.9 1.9-0.9 1.9-1-0.5-1.4-0.5-2.3-0.4-1.1 1.9-1.5 1.4-0.9 0.7-0.4 1.8-0.6 5.2-1.3 2.8 0.6 0.9 0.3 0.9 0.7 0.5 0.6 0.2 0.3 0.2 0.7 0 1.1-0.5 1.7-0.6 1.6 0.3 0.3 0.5 0.5 1.4 0.9 1.4-0.5 0.7-0.5 0.9-0.7 3.4 2.1 4.4 2.1 0.5 0.5 0.3 0.7 1.6 0.9 1.1 0.4 2.6 0.6 0.9 0 1-0.3 0.8-0.4 1.2-1.1 0.7-0.8 0.8-0.7 0.5-0.2 0.9-0.2 2.1 0.1 0.5 0 2.2-0.6 1.1-0.1 1 0.1 0.7 0.3 0.6 0.3 0.4 0.4 1.2 1.5 3.4-1.1 1.7-0.6 1.2-0.6 0.9-0.6 0.5-0.2 0.5 0 1.5 0.2 0.6-0.1 0.6-0.3 0.2-0.3 0.3-0.5 0.5-1.3 0.5-1.4 0.5-1.7 0.7-1.7 0.1-1-0.2-0.7-0.3-0.6-0.2-0.3-0.6-0.3-1.8-0.9-0.8-0.7-0.4-0.5-1.5-2.8 2-1.9 2-1.5 0.9-0.3 1.7-0.5 0.8-0.1 2.1 0 1.1 0.1 0.8 0.2 1 0.4 0.7 0.3 2.6 1.9 1.1-0.9 0.7-0.8 0.4-0.5 1.8-1.1 2-0.9 1-0.3 3.3-0.5 0.9 0 1.1 0.1 0.8 1.1 0.8 0.6 0.5 0.7 0.6 0.5 0.6 0.6 1.7 1.7 1.1 1.2 1 1.8 1.2 3 1.1 2 0.2 0.7 0.3 2.1 0.2 0.7 0.6 1.4 0.5 1.4 0.9 5 0.7 2.5 0.4 1.7 0.8 2.1 0.5 2.5 0.1 1-0.1 </w:t>
      </w:r>
      <w:r w:rsidRPr="00DA3F3D">
        <w:rPr>
          <w:noProof/>
          <w:sz w:val="16"/>
          <w:szCs w:val="16"/>
          <w:lang w:val="en-US"/>
        </w:rPr>
        <w:lastRenderedPageBreak/>
        <w:t>1.1-0.5 1.4-0.5 1-0.4 0.3-0.5 0.5-0.6 1-0.6 1.7-0.4 2-0.4 1-0.4 0.4-0.3 0.2-1 0.5-0.4 0.3-1 0.9-1.7 1.7-1.2 1.1-0.5 0.4-1.2 0.7-0.7 0.3-1.4 0.4-1.9 0.4-3.7-0.2-2 2-0.9 1.1-0.4 0.8-0.6 1.8-0.4 1.4-0.1 1.1 0.1 0.8 0.5 1.8 0.3 1.6 0.9 1.4 0.6 0.5 0.6 0.3 3.5 0.6-0.3 0.7-0.4 0.6-0.2 0.7 0.2 0.5 0.3 0.2 0.3 0.2 0.3 0.2 0.2 0.3 0.5 1.9 0.3 0.8 0.3 0.3 1.7 1.9 0.2 0.3 0 0.4 0.6 2.4 0.3 0.5 0.9 1 0.4 0.5 1.1 3.3 0.5 1.6 0.3 0.8 1 1.2 0.9 0.9 1.9 1.5z m-55-48.6l-0.6-0.2-1.7-0.7-0.7-0.2-2.4-0.5-2.9-0.7 0.1 0-6.6-1.3 0.5 1.9 0.5 2 0.8 2.8 0.3 5.5 0.7 1 0.4 0.6 0.4 1.3 0.4 1.4 0 3.3 0.2 0.8 0.2 0.7 0.3 0.3 0.6 0.4 2.4 0.6 1 0.4 4.2-0.4 3.3-0.6 0.7 0 2.2 0.1 1.1 0.2 1.1 0.4 1 0.8 2.2 1.9 0.7 0.4 0.8 0.2 1.7 0.2 2.1-0.1 1.3-0.2 1.5-0.4 0.1-1 0.8-3.9 0.3-2 0.7-2.8 0-0.7-0.2-0.6-0.4-0.6-0.8-0.5-1.8-0.6-1.8-0.4-0.7-0.2-0.7-0.4-0.5-0.5-0.5-0.5-0.8-1.1-0.8-0.9-1.7-2.8-1.5-1.8-0.6-1.1-0.7-1.5-2.8 1.2-2.3 0.7-1.1 0.1z" id="MN047" name="Tuv"&gt;</w:t>
      </w:r>
    </w:p>
    <w:p w14:paraId="421B3F71"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2A5DA7D8"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d="M427.6 253.2l-1.7-1.8-0.7-0.3-3.5 0.8-1.3 0.1-3.1-0.5-1 0-2.1 0.7-2.1 0.1-0.6-0.4-0.4-0.6-0.4-0.9-0.6-1.9-0.5-0.8-0.9-0.8-0.9-0.3-1.5-0.4-0.3-0.2-0.2-0.4-0.4-1.5-0.4-1-0.7-1.1-0.4-1-0.3-2.6-0.3-0.4-0.6-0.1-0.9 0.2-9.9 3-2.5 0.6-0.6 0-0.5-0.4-0.3-0.7-0.2-1 0-0.8 0.1-0.8-0.1-0.6-0.1-0.6-0.3-0.8-0.3-0.7-0.1-1.2 0-1 0.2-2.1 0.1-1.1-0.1-1-0.4-1.1-0.7-1-2.1-1.7-0.8-0.8-0.5-0.7-0.4-1-0.2-1.3 0-3.3-0.7 0.1-2 1.2-0.7 0.7-0.5 0.7-0.5 0.4-0.6 0.4-1.8 0.3-0.7 0.2-0.6 0.4-1.4 1.9-0.6 0.4-0.5 0.3-0.8 0.3-2.4 0.4-3.4 0.1-0.9 0-0.7-0.3-5-3.3-0.5-0.6-0.4-0.8 0-2.7-0.7-1.8-0.4-0.4-0.3-0.4-0.5-0.2-0.5-0.2-0.5-0.1-2.3 0.3-2.8 0.9-1.1 0.7-1.8 1.7-4.2-0.5-0.8-0.3-0.9-0.5-0.3-0.7-0.1-0.8 0.1-1 1.2-4 0.2-0.9-0.1-1.1-0.4-1.5-1-2.5-0.2-1.1 0.7-2.2 0.4-0.5 0.5-0.6 0.7-0.4 0.8-0.3 6-0.1 2.2-0.7 1.2-0.8 0.8-1 1-2 0.8-0.9 0.9-0.4 1.6-0.2 8.8-4.1 2.4 2.7 0.9 0.5 0.7 0.1 0.8-0.2 0.8-0.6 0.5-0.7 0.4-0.6 0.4-0.4 0.3-0.1 0.6 0.2 0.6 0.4 0.6 0.2 0.7 0.2 6.3-0.6 0.5-0.1 0.4-0.5 0.4-0.9 0.3-3.5 0.3-0.9 0.3-0.6 0.6-0.5 0.6-0.2 2.7 0.1 1 0.5 4.3 2.5 0.7 0.3 0.9 0.2 1-0.2 0.9-0.4 0.3-1 0-0.8-0.2-0.9 0.3-0.8 0.8-0.5 2.6-0.5 2.5-0.8 1.2-1-0.6-0.9-0.3-0.3-0.1-0.1-0.2-0.1-0.6-0.1-0.3-0.1-0.2-0.1-0.1-0.2-0.2-0.3-0.3-0.6-0.2-0.4-0.1-0.6 0-0.5-0.3-0.7 0-0.3 0-0.5 0.2-0.5 0.2-0.8 0.3-0.4 0-0.4-0.1-0.2-0.1-0.2 0.1-0.2 0.1-0.2 0.5-0.5 0.2-0.2-0.1-0.2-0.1-0.1-0.4-0.2-0.1-0.2 0.2-0.4 0.4-0.7 0.6-0.5 0.3-0.5 0.2-0.2 0-0.3-0.1-0.2 0-0.2 0-0.2 0.6-0.3 0.4-0.2 1.2-0.8 0.3-0.2 0.4-0.1 0.1 0 0.2-0.1 0.2-0.1 0.7-0.5 0.1-0.3 0.3-0.4 0-0.2 0-0.2-0.6-0.8-3.4-1.9-0.3-0.2-0.2-0.3-0.1-0.5 0.1-0.2 0.1-0.6 0.1-0.5 0.4-0.4 0.5 0.6 0.6 0 3.3-0.8 0.2-0.3 0-0.4 0-0.3 0.5-0.5 1.1-0.8 0.4-0.6 0.4-0.6 0.1-0.3 0.1-0.9 0-0.2 0.1-0.2 0.1-0.2 0.2-0.2 0.3-0.4 0.7-0.1 0.8 0.4 8.7 4.7 6.6 4.8 0.9 0.5 3.1 0.2 5.8-1.2 0.3 1.6 0.4 0.8 1 1.3 0.6 0.5 0.6 0.6 1.4 0.9 1.1 0.1 0.7 0.1 0.3 0.2 0.6 0.4 0.7 0.8 0.3 0.6 0.3 0.8 0.3 0.6 0.5 0.3 0.6 0.2 0.6 0 0.8-0.2 1.2-0.8 1.2-0.7 0.8 2 1.1 3.8 0.7 4.9 0 0.7-0.1 1.2 0.2 0.9 0.3 0.6 0.4 0.6 0.5 0.5 1.4 1 0.7 0.8 0.4 1.1 0.3 2.4 0.8 1 0.5 0.4 1.8 1.4 0.7 0.2 0.6 0.2 1.4 0 1.6 0.2 1.4 1.4 1.4 2 0.6 1.3 0.8 1.2 0.8 1.4 0.3 1.1 0.4 2.1 0.3 3.1 0.1 0.8 0.2 0.3 0.5 0.5 0.5 0.4 1.9 0.9 1.6 0.8 0.4 1.2 0.2 0.6 0.9 2 0.7 1.2 1.3 0.1 0.7 0.1 0.6 0.3 0.7 0.5 1.4 1.9 0.9 1.5 0.6 1.5 0.9 1.5 0.7 0.9 0.9 1.3 1.2 1.1 1.3 0.9 1.8 1.7 1.2 0.9 1.9 1.9 0.3 2 0.2 1.7-3 1.9-1.3 0.3-4.4 0.2-5-0.6-1.1-0.4-0.6-0.5-1.5-3.3-0.6-1-0.8-0.8-4.9-1.8-0.7-0.1-1.6 0-2.3-1.3-0.3-0.1-0.8-0.1-0.4 0.4-0.3 0.6 0.1 0.9 0.3 0.8 0.4 0.6 0.5 0.6 0.5 0.3 0.7 0.3 0.4 0.3-0.1 1.3-1.7 3.8-1.1 1.9-2.2 1.5-0.3 0.6-0.3 0.8-0.1 2.1-0.5 2.3-1.5 0.6-0.7-0.2-0.7-0.5-0.6-0.6-1.1-1.8-0.7-0.7-0.7-0.2-0.8 0-3.3 1.4-5.9 1.7-2 1.5-0.8 0.9-1.3 0.9-15.2 3.4z" id="MN073" name="Arkhangai"&gt;</w:t>
      </w:r>
    </w:p>
    <w:p w14:paraId="65FCE27B"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318980CB"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d="M515.7 165.5l-1.3-0.6-0.9-0.6-1.7-0.8-1.6-0.2-5.2-1.5 0-2.4 1.7-2.3 1.2-1.1 1.1 0.4 4 1.3 1.7-1.7 0.3-0.2 0.7-0.2 0.7-0.1 1.1 0.2 0.8 0.2 1.4 0.7 0.3 1.2 0.8 1.6 0.3 0.7 0 0.6-0.2 0.6-0.4 0.5-0.9 0.9-1.3 1.1-2.6 1.7z" id="MN035" name="Orkhon"&gt;</w:t>
      </w:r>
    </w:p>
    <w:p w14:paraId="031ECC1C"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4F88F1E9"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d="M616.8 255l0.4 1.8 0.6 0.8 0.8 0.8 0.9 0.3 1.2 0.3 1.9 0 1.4 0.2-0.3 0.4-2.7 2.3-0.6 0.8-0.3 0.6 0.1 0.6 0.5 0.7 4.5 4.8 1 1.7 0.7 2 0.3 1.2 0.1 0.9-0.1 2.7-0.8 6.1-0.1 1.2 0.3 1.4 0.3 0.6 0.4 0.5 1 1.9 0.8 0.8 0.8 0.4 3.8-1.4 1.1 0.1-1.6 4.8-0.7 4.1-0.1 3.1 0.5 8.2 2.1 13 0.6 2.2 0 0.8-0.2 0.5-0.6 0.2-1.1-0.1-0.5 0.1-0.5 0.2-1 0.8-0.9 1.4-1.3 2.5-2.8 1.7-10 1.3-2.1 0.2-0.7 0.3-0.6 0.7-0.4 1.6-0.8 6.4-0.4 1.2-0.4 0.7-1.5 1.1-4.6 1.5-2.8 0.4-0.6-0.1-2-1-1.3-0.2-0.8 0-16.2 5.6-2 1.1-2.5 2-2.1 0.9-1.3 0.4-2.5 0.4-8.8 1.4-0.9-0.2-2.2-0.9-2.1-1.3-2.3-1.9-0.5-0.8-0.4-1 0-0.8 0-0.8-0.4-1-0.8-1.6-1.8-2.6-3.6-6.6-0.6-0.4-1.7-0.4-8-0.8-11.6-1.3-12.6-2-2.1-0.7-0.7-0.6-0.7-0.8-1.1-2.4-0.1-0.4 0.1-0.3 0.1-0.5 0.1-0.9 0-0.5 0-0.3-0.1-0.3-0.1-0.5 0-0.2 0-0.3 0-0.2 0-0.3 0.3-0.5 0.1-0.3 0-0.2 0-0.2-0.1-1.6 0-0.5 0.1-0.8 0-0.2 0-0.2-0.2-0.3-0.6-0.8-9.3-0.2 0-2.6 0.2-0.9 0.3-0.8 0.7-1.5-0.4-1.1-3-2.9-1.2-1.6-0.5-1-0.4-0.8-0.1-1-0.2-1 0-0.8 0.2-0.7 0.3-0.7 1.1-1.6 1.6-1.5 0.6-0.5 0.7-0.3 1.9-0.3 6.4-0.8 1.3-2.3 0.2-2.8 1.2-6 0.1-0.5 0.2-2.9 0.1-0.4 0.3-0.5 0.5-0.2 0.8-0.3 3.6-0.3 1.8-0.7 0.6-0.7 0.4-0.8 0.4-0.9 1.7-2.1 0.2-1 0.1-1.9 0.2-1 0.2-0.6 1.5-1.6 0.7 1 0.6 0.6 3.8-3.3 1.6-1.1 1-1 2.5-3.2 2.6 1 2.8 0.9 1.9 0.7 1.7 1 0.7 0.6 1.1 0.8 1.4 1.2 2.2-4.1 2.1-2.8 0.6-0.7 2.5-3.5 1.1-0.5 1.9-0.4 1-0.1 0.7 0.1 0.3 0.1 0.5 0.4 1.8 1.7 1.3 0.9 1 0.4 3 0.9 0.6 0.4 0.5 0.5 0.2 0.3 0.3 0.8 5.4 0.1 5.4 0 2.5 0 1.9 0 2.8 0.6 1 0.3 1.8 1 1.1 1.1 1.7 1.7 1.2 1.1 1.7 1.2 2.3-0.3 4.5-0.2 0.7-0.1 1.4-0.4 2.9-1.1 0.5-0.4 0.4-0.4 1.5-2.2 0.2-0.2 0.6-0.4 1.3-0.5 2.4-0.3 0.7-0.2 0.3-0.2 0.5-0.5 0.2-0.3 0.3-0.7 0.1-0.6 0.2-2.5 0.2-1.6 0.2-1.6 2.8-0.6z" id="MN059" name="Dundgovi"&gt;</w:t>
      </w:r>
    </w:p>
    <w:p w14:paraId="53B56A23"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71B5A02C"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d="M441.5 364.5l-4.6-18.6-0.8-2.3-1.3-2.9-0.4-1-0.1-0.7 0-0.6 0.1-0.4 1.1-2.8 0.8-2.2-0.6-1.1-2.6-1.6-1.1-1-1.8-1.1-3.5-1.1-0.7-0.5-0.6-0.6-0.3-0.8-0.3-0.9-0.4-1.8-0.2-1.5-0.3-4.3-0.2-0.6-0.1-0.6 0.1-1.2 0-0.9-0.4-2.1 0-0.8 0.2-0.6 0.3-0.5 1.6-1.6 1.3-1.8 1-2.6 0.1-1-0.1-2.1 1.2-4.3 0.1-1.6-0.1-1.4-0.4-2.1-0.1-3.5 0.2-1 0.4-0.9 0.4-0.9 0.5-0.7 0.6-0.5 1.5-0.6 0.9-0.4 0.7-0.6 0.5-0.7 0.2-0.5 0.2-0.8 0-1.6-0.2-2.1-0.3-1-0.4-0.7-0.4-0.4-0.3-0.7 0.5-1.1 2.5-3.2 0.1-0.8-0.1-0.6-0.4-0.5-0.2-0.7-0.2-0.7-0.2-3.3-2.7-3.4-3.2-3.2-0.3-0.5-1.1-2.1 15.2-3.4 1.3-0.9 0.8-0.9 2-1.5 5.9-1.7 3.3-1.4 0.8 0 0.7 0.2 0.7 0.7 1.1 1.8 0.6 0.6 0.7 0.5 0.7 0.2 1.5-0.6 0.5-2.3 0.1-2.1 0.3-0.8 0.3-0.6 2.2-1.5 1.1-1.9 1.7-3.8 0.1-1.3-0.4-0.3-0.7-0.3-0.5-0.3-0.5-0.6-0.4-0.6-0.3-0.8-0.1-0.9 0.3-0.6 0.4-0.4 0.8 0.1 0.3 0.1 2.3 1.3 1.6 0 0.7 0.1 4.9 1.8 0.8 0.8 0.6 1 1.5 3.3 0.6 0.5 1.1 0.4 5 0.6 4.4-0.2 1.3-0.3 3-1.9 2-0.5 1-0.1 0.7 0.1 1 0.1 0.6 0.1 2.4-0.3 3.5-0.8 2.1-0.6-0.1 1.4 0.1 1.1 0.4 2.4 0.5 1.3 0.3 0.5 1 1.2 1.8 1.6 1.1 1.2 0.3 0.5 0.2 0.6 0.2 0.7 0.1 0.9-0.1 1.1-0.2 1.8-0.8 0.1-0.5 0.2-0.7 0.6-1.2 1.3 1.1 1.4 0.9 1.3 0.5 0.7 0.6 1.3 0.8 1.1 0.3 0.8 0.2 0.8 0.1 0.7 0 3.9 0.1 0.7 0.3 0.6 0.2 0.4 0.5 0.4 3.6 2.5 1.3 1.2-1.5 1.6-0.2 0.6-0.2 1-0.1 1.9-0.2 1-1.7 2.1-0.4 0.9-0.4 0.8-0.6 0.7-1.8 0.7-3.6 0.3-0.8 0.3-0.5 0.2-0.3 0.5-0.1 0.4-0.2 2.9-0.1 0.5-1.2 6-0.2 2.8-1.3 2.3-6.4 0.8-1.9 0.3-0.7 0.3-0.6 0.5-1.6 1.5-1.1 1.6-0.3 0.7-0.2 0.7 0 0.8 0.2 1 0.1 1 0.4 0.8 0.5 1 1.2 1.6 3 2.9 0.4 1.1-0.7 1.5-0.3 0.8-0.2 0.9 0 2.6-0.1 0.7-0.3 0.7-2 3.8-0.6 0.9-0.8 0.9-4.8 3.7-5.9 3.2-0.8 1.5-4.9 10.6-0.4 1.3-0.5 1.9-0.5 1.1-0.4 0.7-1.4 1.2-0.3 1.1 0 1.3 1.7 4.8 0.3 1.1-0.1 0.6-10.5-0.8-14.2 1.1-8.3 2.6-2.2 1z" id="MN055" name="Uvurkhangai"&gt;</w:t>
      </w:r>
    </w:p>
    <w:p w14:paraId="5FCEA18F"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1518C23E"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d="M631.7 207.5l-0.1 0.6-0.5 0.8-0.1 0.5 0.3 1.7 0.1 0.5-0.1 1.4 0.2 0.4 0.3 0.3 0.2 0.3-0.2 0.4 0 0.2 0 1-0.1 0.4-0.2 0.7-1 2-0.3 0.3-0.2 0.2-0.3 0.3-0.1 0.4 0.1 0.5 0.3 0.6 0.2 0.5-0.1 1-3.5-0.6-0.6-0.3-0.6-0.5-0.9-1.4-0.3-1.6-0.5-1.8-0.1-0.8 0.1-1.1 0.4-1.4 0.6-1.8 0.4-0.8 0.9-1.1 2-2 3.7 0.2z" id="MN064" name="Govi-Sumber"&gt;</w:t>
      </w:r>
    </w:p>
    <w:p w14:paraId="71E08F73" w14:textId="77777777" w:rsidR="00DA3F3D" w:rsidRPr="00DA3F3D" w:rsidRDefault="00DA3F3D" w:rsidP="00DA3F3D">
      <w:pPr>
        <w:pStyle w:val="zCode"/>
        <w:rPr>
          <w:noProof/>
          <w:sz w:val="16"/>
          <w:szCs w:val="16"/>
          <w:lang w:val="en-US"/>
        </w:rPr>
      </w:pPr>
      <w:r w:rsidRPr="00DA3F3D">
        <w:rPr>
          <w:noProof/>
          <w:sz w:val="16"/>
          <w:szCs w:val="16"/>
          <w:lang w:val="en-US"/>
        </w:rPr>
        <w:t xml:space="preserve">    &lt;/path&gt;</w:t>
      </w:r>
    </w:p>
    <w:p w14:paraId="4EEC2131" w14:textId="77777777" w:rsidR="00DA3F3D" w:rsidRPr="00DA3F3D" w:rsidRDefault="00DA3F3D" w:rsidP="00DA3F3D">
      <w:pPr>
        <w:pStyle w:val="zCode"/>
        <w:rPr>
          <w:noProof/>
          <w:sz w:val="16"/>
          <w:szCs w:val="16"/>
          <w:lang w:val="en-US"/>
        </w:rPr>
      </w:pPr>
      <w:r w:rsidRPr="00DA3F3D">
        <w:rPr>
          <w:noProof/>
          <w:sz w:val="16"/>
          <w:szCs w:val="16"/>
          <w:lang w:val="en-US"/>
        </w:rPr>
        <w:t xml:space="preserve">    &lt;path d="M586.4 196.6l1.1-0.1 2.3-0.7 2.8-1.2 0.7 1.5 0.6 1.1 1.5 1.8 1.7 2.8 0.8 0.9 0.8 1.1 0.5 0.5 0.5 0.5 0.7 0.4 0.7 0.2 1.8 0.4 1.8 0.6 0.8 0.5 0.4 0.6 0.2 0.6 0 0.7-0.7 2.8-0.3 2-0.8 3.9-0.1 1-1.5 0.4-1.3 0.2-2.1 0.1-1.7-0.2-0.8-0.2-0.7-0.4-2.2-1.9-1-0.8-1.1-0.4-1.1-0.2-2.2-0.1-0.7 0-3.3 0.6-4.2 0.4-1-0.4-2.4-0.6-0.6-0.4-0.3-0.3-0.2-0.7-0.2-0.8 0-3.3-0.4-1.4-0.4-1.3-0.4-0.6-0.7-1-0.3-5.5-0.8-2.8-0.5-2-0.5-1.9 6.6 1.3-0.1 0 2.9 0.7 2.4 0.5 0.7 0.2 1.7 0.7 0.6 0.2z" id="MN1" name="Ulaanbaatar"&gt;</w:t>
      </w:r>
    </w:p>
    <w:p w14:paraId="53C23CBA" w14:textId="77777777" w:rsidR="00DA3F3D" w:rsidRPr="00DA3F3D" w:rsidRDefault="00DA3F3D" w:rsidP="00DA3F3D">
      <w:pPr>
        <w:pStyle w:val="zCode"/>
        <w:rPr>
          <w:noProof/>
          <w:sz w:val="16"/>
          <w:szCs w:val="16"/>
          <w:lang w:val="en-US"/>
        </w:rPr>
      </w:pPr>
      <w:r w:rsidRPr="00DA3F3D">
        <w:rPr>
          <w:noProof/>
          <w:sz w:val="16"/>
          <w:szCs w:val="16"/>
          <w:lang w:val="en-US"/>
        </w:rPr>
        <w:lastRenderedPageBreak/>
        <w:t xml:space="preserve">    &lt;/path&gt;</w:t>
      </w:r>
    </w:p>
    <w:p w14:paraId="5DA082EF" w14:textId="77777777" w:rsidR="00DA3F3D" w:rsidRPr="00DA3F3D" w:rsidRDefault="00DA3F3D" w:rsidP="00DA3F3D">
      <w:pPr>
        <w:pStyle w:val="zCode"/>
        <w:rPr>
          <w:noProof/>
          <w:sz w:val="16"/>
          <w:szCs w:val="16"/>
          <w:lang w:val="en-US"/>
        </w:rPr>
      </w:pPr>
      <w:r w:rsidRPr="00DA3F3D">
        <w:rPr>
          <w:noProof/>
          <w:sz w:val="16"/>
          <w:szCs w:val="16"/>
          <w:lang w:val="en-US"/>
        </w:rPr>
        <w:t xml:space="preserve">  &lt;/g&gt;</w:t>
      </w:r>
    </w:p>
    <w:p w14:paraId="71CC0315" w14:textId="77777777" w:rsidR="00DA3F3D" w:rsidRPr="00DA3F3D" w:rsidRDefault="00DA3F3D" w:rsidP="00DA3F3D">
      <w:pPr>
        <w:pStyle w:val="zCode"/>
        <w:rPr>
          <w:noProof/>
          <w:sz w:val="16"/>
          <w:szCs w:val="16"/>
          <w:lang w:val="en-US"/>
        </w:rPr>
      </w:pPr>
      <w:r w:rsidRPr="00DA3F3D">
        <w:rPr>
          <w:noProof/>
          <w:sz w:val="16"/>
          <w:szCs w:val="16"/>
          <w:lang w:val="en-US"/>
        </w:rPr>
        <w:t xml:space="preserve">  &lt;g id="points"&gt;</w:t>
      </w:r>
    </w:p>
    <w:p w14:paraId="3A9F2AED" w14:textId="77777777" w:rsidR="00DA3F3D" w:rsidRPr="00DA3F3D" w:rsidRDefault="00DA3F3D" w:rsidP="00DA3F3D">
      <w:pPr>
        <w:pStyle w:val="zCode"/>
        <w:rPr>
          <w:noProof/>
          <w:sz w:val="16"/>
          <w:szCs w:val="16"/>
          <w:lang w:val="en-US"/>
        </w:rPr>
      </w:pPr>
      <w:r w:rsidRPr="00DA3F3D">
        <w:rPr>
          <w:noProof/>
          <w:sz w:val="16"/>
          <w:szCs w:val="16"/>
          <w:lang w:val="en-US"/>
        </w:rPr>
        <w:t xml:space="preserve">    &lt;circle class="42.115457447203205|89.34861412234251" cx="90.9" cy="439.6" id="0"&gt;</w:t>
      </w:r>
    </w:p>
    <w:p w14:paraId="073E87F7" w14:textId="77777777" w:rsidR="00DA3F3D" w:rsidRPr="00DA3F3D" w:rsidRDefault="00DA3F3D" w:rsidP="00DA3F3D">
      <w:pPr>
        <w:pStyle w:val="zCode"/>
        <w:rPr>
          <w:noProof/>
          <w:sz w:val="16"/>
          <w:szCs w:val="16"/>
          <w:lang w:val="en-US"/>
        </w:rPr>
      </w:pPr>
      <w:r w:rsidRPr="00DA3F3D">
        <w:rPr>
          <w:noProof/>
          <w:sz w:val="16"/>
          <w:szCs w:val="16"/>
          <w:lang w:val="en-US"/>
        </w:rPr>
        <w:t xml:space="preserve">    &lt;/circle&gt;</w:t>
      </w:r>
    </w:p>
    <w:p w14:paraId="04F2B53F" w14:textId="77777777" w:rsidR="00DA3F3D" w:rsidRPr="00DA3F3D" w:rsidRDefault="00DA3F3D" w:rsidP="00DA3F3D">
      <w:pPr>
        <w:pStyle w:val="zCode"/>
        <w:rPr>
          <w:noProof/>
          <w:sz w:val="16"/>
          <w:szCs w:val="16"/>
          <w:lang w:val="en-US"/>
        </w:rPr>
      </w:pPr>
      <w:r w:rsidRPr="00DA3F3D">
        <w:rPr>
          <w:noProof/>
          <w:sz w:val="16"/>
          <w:szCs w:val="16"/>
          <w:lang w:val="en-US"/>
        </w:rPr>
        <w:t xml:space="preserve">    &lt;circle class="46.331931785055396|105.43198924933715" cx="545.5" cy="273.2" id="1"&gt;</w:t>
      </w:r>
    </w:p>
    <w:p w14:paraId="6E1FF34C" w14:textId="77777777" w:rsidR="00DA3F3D" w:rsidRPr="00DA3F3D" w:rsidRDefault="00DA3F3D" w:rsidP="00DA3F3D">
      <w:pPr>
        <w:pStyle w:val="zCode"/>
        <w:rPr>
          <w:noProof/>
          <w:sz w:val="16"/>
          <w:szCs w:val="16"/>
          <w:lang w:val="en-US"/>
        </w:rPr>
      </w:pPr>
      <w:r w:rsidRPr="00DA3F3D">
        <w:rPr>
          <w:noProof/>
          <w:sz w:val="16"/>
          <w:szCs w:val="16"/>
          <w:lang w:val="en-US"/>
        </w:rPr>
        <w:t xml:space="preserve">    &lt;/circle&gt;</w:t>
      </w:r>
    </w:p>
    <w:p w14:paraId="5AC59A67" w14:textId="77777777" w:rsidR="00DA3F3D" w:rsidRPr="00DA3F3D" w:rsidRDefault="00DA3F3D" w:rsidP="00DA3F3D">
      <w:pPr>
        <w:pStyle w:val="zCode"/>
        <w:rPr>
          <w:noProof/>
          <w:sz w:val="16"/>
          <w:szCs w:val="16"/>
          <w:lang w:val="en-US"/>
        </w:rPr>
      </w:pPr>
      <w:r w:rsidRPr="00DA3F3D">
        <w:rPr>
          <w:noProof/>
          <w:sz w:val="16"/>
          <w:szCs w:val="16"/>
          <w:lang w:val="en-US"/>
        </w:rPr>
        <w:t xml:space="preserve">    &lt;circle class="51.602524707370634|118.29868935093286" cx="909.1" cy="46" id="2"&gt;</w:t>
      </w:r>
    </w:p>
    <w:p w14:paraId="69C13B8E" w14:textId="77777777" w:rsidR="00DA3F3D" w:rsidRPr="00DA3F3D" w:rsidRDefault="00DA3F3D" w:rsidP="00DA3F3D">
      <w:pPr>
        <w:pStyle w:val="zCode"/>
        <w:rPr>
          <w:noProof/>
          <w:sz w:val="16"/>
          <w:szCs w:val="16"/>
          <w:lang w:val="en-US"/>
        </w:rPr>
      </w:pPr>
      <w:r w:rsidRPr="00DA3F3D">
        <w:rPr>
          <w:noProof/>
          <w:sz w:val="16"/>
          <w:szCs w:val="16"/>
          <w:lang w:val="en-US"/>
        </w:rPr>
        <w:t xml:space="preserve">    &lt;/circle&gt;</w:t>
      </w:r>
    </w:p>
    <w:p w14:paraId="3516A422" w14:textId="77777777" w:rsidR="00DA3F3D" w:rsidRPr="00DA3F3D" w:rsidRDefault="00DA3F3D" w:rsidP="00DA3F3D">
      <w:pPr>
        <w:pStyle w:val="zCode"/>
        <w:rPr>
          <w:noProof/>
          <w:sz w:val="16"/>
          <w:szCs w:val="16"/>
          <w:lang w:val="en-US"/>
        </w:rPr>
      </w:pPr>
      <w:r w:rsidRPr="00DA3F3D">
        <w:rPr>
          <w:noProof/>
          <w:sz w:val="16"/>
          <w:szCs w:val="16"/>
          <w:lang w:val="en-US"/>
        </w:rPr>
        <w:t xml:space="preserve">  &lt;/g&gt;</w:t>
      </w:r>
    </w:p>
    <w:p w14:paraId="40A37542" w14:textId="77777777" w:rsidR="00DA3F3D" w:rsidRPr="00DA3F3D" w:rsidRDefault="00DA3F3D" w:rsidP="00DA3F3D">
      <w:pPr>
        <w:pStyle w:val="zCode"/>
        <w:rPr>
          <w:noProof/>
          <w:sz w:val="16"/>
          <w:szCs w:val="16"/>
          <w:lang w:val="en-US"/>
        </w:rPr>
      </w:pPr>
      <w:r w:rsidRPr="00DA3F3D">
        <w:rPr>
          <w:noProof/>
          <w:sz w:val="16"/>
          <w:szCs w:val="16"/>
          <w:lang w:val="en-US"/>
        </w:rPr>
        <w:t xml:space="preserve">  &lt;g id="label_points"&gt;</w:t>
      </w:r>
    </w:p>
    <w:p w14:paraId="59D634B3"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class="Dornod" id="MN061" transform="translate(820.5 165.5) scale(1)"&gt;&lt;/use&gt;</w:t>
      </w:r>
    </w:p>
    <w:p w14:paraId="09B09B0F"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x="790.5" y="195.5" font-size="12" fill="white" text-anchor="middle" font-family="Times New Roman"&gt;Dornod&lt;/text&gt;  </w:t>
      </w:r>
    </w:p>
    <w:p w14:paraId="573954BB" w14:textId="77777777" w:rsidR="00DA3F3D" w:rsidRPr="00DA3F3D" w:rsidRDefault="00DA3F3D" w:rsidP="00DA3F3D">
      <w:pPr>
        <w:pStyle w:val="zCode"/>
        <w:rPr>
          <w:noProof/>
          <w:sz w:val="16"/>
          <w:szCs w:val="16"/>
          <w:lang w:val="en-US"/>
        </w:rPr>
      </w:pPr>
    </w:p>
    <w:p w14:paraId="4D74724F"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class="Khovd" id="MN043-main" transform="translate(163.9 237) scale(1)"&gt;&lt;/use&gt;  </w:t>
      </w:r>
    </w:p>
    <w:p w14:paraId="07521B84"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class="KhovdBulgan" id="MN043-south" transform="translate(153.9 287) scale(1)"&gt;&lt;/use&gt;</w:t>
      </w:r>
    </w:p>
    <w:p w14:paraId="73F6501F"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x="185.9" y="257" font-size="12" fill="white" text-anchor="middle" font-family="Times New Roman"&gt;Khovd&lt;/text&gt;</w:t>
      </w:r>
    </w:p>
    <w:p w14:paraId="4B6CA5CE" w14:textId="77777777" w:rsidR="00DA3F3D" w:rsidRPr="00DA3F3D" w:rsidRDefault="00DA3F3D" w:rsidP="00DA3F3D">
      <w:pPr>
        <w:pStyle w:val="zCode"/>
        <w:rPr>
          <w:noProof/>
          <w:sz w:val="16"/>
          <w:szCs w:val="16"/>
          <w:lang w:val="en-US"/>
        </w:rPr>
      </w:pPr>
    </w:p>
    <w:p w14:paraId="2221A315"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class="Dornogovi" id="MN063" transform="translate(673.4 328.4) scale(1)"&gt;&lt;/use&gt;</w:t>
      </w:r>
    </w:p>
    <w:p w14:paraId="7F7A2EE6"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x="673.4" y="358.4" font-size="12" fill="white" text-anchor="middle" font-family="Times New Roman"&gt;Dornogovi&lt;/text&gt;</w:t>
      </w:r>
    </w:p>
    <w:p w14:paraId="0D661855" w14:textId="77777777" w:rsidR="00DA3F3D" w:rsidRPr="00DA3F3D" w:rsidRDefault="00DA3F3D" w:rsidP="00DA3F3D">
      <w:pPr>
        <w:pStyle w:val="zCode"/>
        <w:rPr>
          <w:noProof/>
          <w:sz w:val="16"/>
          <w:szCs w:val="16"/>
          <w:lang w:val="en-US"/>
        </w:rPr>
      </w:pPr>
    </w:p>
    <w:p w14:paraId="20C02236"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class="Umnugovi" id="MN053-main" transform="translate(511 373) scale(1)"&gt;&lt;/use&gt;</w:t>
      </w:r>
    </w:p>
    <w:p w14:paraId="05ED4757"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class="UmnugoviHoid" id="MN053-north" transform="translate(521 363) scale(1)"&gt;&lt;/use&gt;</w:t>
      </w:r>
    </w:p>
    <w:p w14:paraId="7AD68049"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x="511" y="403" font-size="12" fill="white" text-anchor="middle" font-family="Times New Roman"&gt;Umnugovi&lt;/text&gt;</w:t>
      </w:r>
    </w:p>
    <w:p w14:paraId="12046CC1" w14:textId="77777777" w:rsidR="00DA3F3D" w:rsidRPr="00DA3F3D" w:rsidRDefault="00DA3F3D" w:rsidP="00DA3F3D">
      <w:pPr>
        <w:pStyle w:val="zCode"/>
        <w:rPr>
          <w:noProof/>
          <w:sz w:val="16"/>
          <w:szCs w:val="16"/>
          <w:lang w:val="en-US"/>
        </w:rPr>
      </w:pPr>
    </w:p>
    <w:p w14:paraId="4ECCE1E2"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class="Khuvsgul" id="MN041-main" transform="translate(390.8 121.5) scale(1)"&gt;&lt;/use&gt;</w:t>
      </w:r>
    </w:p>
    <w:p w14:paraId="250276AA"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class="KhuvsgulHoidBaruun" id="MN041-nw" transform="translate(370.8 80.5) scale(1)"&gt;&lt;/use&gt;</w:t>
      </w:r>
    </w:p>
    <w:p w14:paraId="6A8F303F"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class="KhuvsgulHoidZuun" id="MN041-ne" transform="translate(350.8 70.5) scale(1)"&gt;&lt;/use&gt;</w:t>
      </w:r>
    </w:p>
    <w:p w14:paraId="123ACE96"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class="KhuvsgulBaruun" id="MN041-west" transform="translate(350.8 131.5) scale(1)"&gt;&lt;/use&gt;</w:t>
      </w:r>
    </w:p>
    <w:p w14:paraId="751400F8"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class="KhuvsgulZuun" id="MN041-east" transform="translate(440.8 131.5) scale(1)"&gt;&lt;/use&gt;</w:t>
      </w:r>
    </w:p>
    <w:p w14:paraId="1B7617F1"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x="399.8" y="101.5" font-size="12" fill="white" text-anchor="middle" font-family="Times New Roman"&gt;Khuvsgul&lt;/text&gt;</w:t>
      </w:r>
    </w:p>
    <w:p w14:paraId="1C81371E" w14:textId="77777777" w:rsidR="00DA3F3D" w:rsidRPr="00DA3F3D" w:rsidRDefault="00DA3F3D" w:rsidP="00DA3F3D">
      <w:pPr>
        <w:pStyle w:val="zCode"/>
        <w:rPr>
          <w:noProof/>
          <w:sz w:val="16"/>
          <w:szCs w:val="16"/>
          <w:lang w:val="en-US"/>
        </w:rPr>
      </w:pPr>
    </w:p>
    <w:p w14:paraId="242C4714"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class="Bulgan" id="MN067" transform="translate(482.7 155.5) scale(1)"&gt;&lt;/use&gt;</w:t>
      </w:r>
    </w:p>
    <w:p w14:paraId="51AF8130"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class="BulganHoidBaruun" id="MN067" transform="translate(492.7 135.5) scale(1)"&gt;&lt;/use&gt;</w:t>
      </w:r>
    </w:p>
    <w:p w14:paraId="54FBEDBF"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x="482.7" y="185.5" font-size="12" fill="white" text-anchor="middle" font-family="Times New Roman"&gt;Bulgan&lt;/text&gt;</w:t>
      </w:r>
    </w:p>
    <w:p w14:paraId="5FDC9406" w14:textId="77777777" w:rsidR="00DA3F3D" w:rsidRPr="00DA3F3D" w:rsidRDefault="00DA3F3D" w:rsidP="00DA3F3D">
      <w:pPr>
        <w:pStyle w:val="zCode"/>
        <w:rPr>
          <w:noProof/>
          <w:sz w:val="16"/>
          <w:szCs w:val="16"/>
          <w:lang w:val="en-US"/>
        </w:rPr>
      </w:pPr>
    </w:p>
    <w:p w14:paraId="2C2789A4"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class="Uvs" id="MN046" transform="translate(166 113.9) scale(1)"&gt;&lt;/use&gt;</w:t>
      </w:r>
    </w:p>
    <w:p w14:paraId="03D81BCB"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x="186" y="143.9" font-size="12" fill="white" text-anchor="middle" font-family="Times New Roman"&gt;Uvs&lt;/text&gt;</w:t>
      </w:r>
    </w:p>
    <w:p w14:paraId="14AEEB9A" w14:textId="77777777" w:rsidR="00DA3F3D" w:rsidRPr="00DA3F3D" w:rsidRDefault="00DA3F3D" w:rsidP="00DA3F3D">
      <w:pPr>
        <w:pStyle w:val="zCode"/>
        <w:rPr>
          <w:noProof/>
          <w:sz w:val="16"/>
          <w:szCs w:val="16"/>
          <w:lang w:val="en-US"/>
        </w:rPr>
      </w:pPr>
    </w:p>
    <w:p w14:paraId="159136E8"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class="Selenge" id="MN049-main" transform="translate(541.7 112.6) scale(1)"&gt;&lt;/use&gt;</w:t>
      </w:r>
    </w:p>
    <w:p w14:paraId="7EF43273"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class="SelengeZuun" id="MN049-east" transform="translate(608.7 132.6) scale(1)"&gt;&lt;/use&gt;</w:t>
      </w:r>
    </w:p>
    <w:p w14:paraId="7940739D"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class="SelengeUrd" id="MN049-south" transform="translate(578.7 170.6) scale(1)"&gt;&lt;/use&gt;</w:t>
      </w:r>
    </w:p>
    <w:p w14:paraId="38A04865"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x="540.1" y="140.6" font-size="10" fill="white" text-anchor="middle" font-family="Times New Roman"&gt;Selenge&lt;/text&gt;</w:t>
      </w:r>
    </w:p>
    <w:p w14:paraId="780615FE" w14:textId="77777777" w:rsidR="00DA3F3D" w:rsidRPr="00DA3F3D" w:rsidRDefault="00DA3F3D" w:rsidP="00DA3F3D">
      <w:pPr>
        <w:pStyle w:val="zCode"/>
        <w:rPr>
          <w:noProof/>
          <w:sz w:val="16"/>
          <w:szCs w:val="16"/>
          <w:lang w:val="en-US"/>
        </w:rPr>
      </w:pPr>
    </w:p>
    <w:p w14:paraId="1C86A02B"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class="Darkhan-Uul" id="MN037" transform="translate(565.9 128.6) scale(1)"&gt;&lt;/use&gt;</w:t>
      </w:r>
    </w:p>
    <w:p w14:paraId="73BB64DD"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x="548.9" y="155.6" font-size="10" fill="white" text-anchor="middle" font-family="Times New Roman"&gt;Darkhan-Uul&lt;/text&gt;</w:t>
      </w:r>
    </w:p>
    <w:p w14:paraId="77196AEB" w14:textId="77777777" w:rsidR="00DA3F3D" w:rsidRPr="00DA3F3D" w:rsidRDefault="00DA3F3D" w:rsidP="00DA3F3D">
      <w:pPr>
        <w:pStyle w:val="zCode"/>
        <w:rPr>
          <w:noProof/>
          <w:sz w:val="16"/>
          <w:szCs w:val="16"/>
          <w:lang w:val="en-US"/>
        </w:rPr>
      </w:pPr>
    </w:p>
    <w:p w14:paraId="2527A44C"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class="Khentii" id="MN039-main" transform="translate(688.3 208.4) scale(1)"&gt;&lt;/use&gt;</w:t>
      </w:r>
    </w:p>
    <w:p w14:paraId="7CD6B2E0"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class="KhentiiBinder" id="MN039-binder" transform="translate(688.3 168.4) scale(1)"&gt;&lt;/use&gt;</w:t>
      </w:r>
    </w:p>
    <w:p w14:paraId="53992F37"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x="688.3" y="236.4" font-size="12" fill="white" text-anchor="middle" font-family="Times New Roman"&gt;Khentii&lt;/text&gt;</w:t>
      </w:r>
    </w:p>
    <w:p w14:paraId="36B523ED" w14:textId="77777777" w:rsidR="00DA3F3D" w:rsidRPr="00DA3F3D" w:rsidRDefault="00DA3F3D" w:rsidP="00DA3F3D">
      <w:pPr>
        <w:pStyle w:val="zCode"/>
        <w:rPr>
          <w:noProof/>
          <w:sz w:val="16"/>
          <w:szCs w:val="16"/>
          <w:lang w:val="en-US"/>
        </w:rPr>
      </w:pPr>
    </w:p>
    <w:p w14:paraId="5E3017DB"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class="Tuv" id="MN047" transform="translate(553.6 222.4) scale(1)"&gt;&lt;/use&gt;</w:t>
      </w:r>
    </w:p>
    <w:p w14:paraId="761027D0"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class="TuvBatsumber" id="MN047" transform="translate(553.6 180.4) scale(1)"&gt;&lt;/use&gt;</w:t>
      </w:r>
    </w:p>
    <w:p w14:paraId="64D44F0C"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x="583.6" y="252.4" font-size="12" fill="white" text-anchor="middle" font-family="Times New Roman"&gt;Tuv&lt;/text&gt;</w:t>
      </w:r>
    </w:p>
    <w:p w14:paraId="3FE95C32" w14:textId="77777777" w:rsidR="00DA3F3D" w:rsidRPr="00DA3F3D" w:rsidRDefault="00DA3F3D" w:rsidP="00DA3F3D">
      <w:pPr>
        <w:pStyle w:val="zCode"/>
        <w:rPr>
          <w:noProof/>
          <w:sz w:val="16"/>
          <w:szCs w:val="16"/>
          <w:lang w:val="en-US"/>
        </w:rPr>
      </w:pPr>
    </w:p>
    <w:p w14:paraId="7682C606"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class="Ulaanbaatar" id="MN1" transform="translate(588.7 190.6) scale(1)"&gt;&lt;/use&gt;</w:t>
      </w:r>
    </w:p>
    <w:p w14:paraId="11F3C88C"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x="595.7" y="229.6" font-size="12" fill="white" text-anchor="middle" font-family="Times New Roman"&gt;Ulaanbaatar&lt;/text&gt;</w:t>
      </w:r>
    </w:p>
    <w:p w14:paraId="506159C8" w14:textId="77777777" w:rsidR="00DA3F3D" w:rsidRPr="00DA3F3D" w:rsidRDefault="00DA3F3D" w:rsidP="00DA3F3D">
      <w:pPr>
        <w:pStyle w:val="zCode"/>
        <w:rPr>
          <w:noProof/>
          <w:sz w:val="16"/>
          <w:szCs w:val="16"/>
          <w:lang w:val="en-US"/>
        </w:rPr>
      </w:pPr>
    </w:p>
    <w:p w14:paraId="41BE2CF7"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class="Arkhangai" id="MN073-main" transform="translate(428.2 190.6) scale(1)"&gt;&lt;/use&gt;</w:t>
      </w:r>
    </w:p>
    <w:p w14:paraId="37CFDB5E"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class="ArkhangaiBaruun" id="MN073-west" transform="translate(408.2 198.6) scale(1)"&gt;&lt;/use&gt;</w:t>
      </w:r>
    </w:p>
    <w:p w14:paraId="3C1F849C"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class="ArkhangaiZuun" id="MN073-east" transform="translate(448.2 200.6) scale(1)"&gt;&lt;/use&gt;</w:t>
      </w:r>
    </w:p>
    <w:p w14:paraId="202F17E3"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x="428.2" y="230.6" font-size="12" fill="white" text-anchor="middle" font-family="Times New Roman"&gt;Arkhangai&lt;/text&gt;</w:t>
      </w:r>
    </w:p>
    <w:p w14:paraId="49B41051" w14:textId="77777777" w:rsidR="00DA3F3D" w:rsidRPr="00DA3F3D" w:rsidRDefault="00DA3F3D" w:rsidP="00DA3F3D">
      <w:pPr>
        <w:pStyle w:val="zCode"/>
        <w:rPr>
          <w:noProof/>
          <w:sz w:val="16"/>
          <w:szCs w:val="16"/>
          <w:lang w:val="en-US"/>
        </w:rPr>
      </w:pPr>
      <w:r w:rsidRPr="00DA3F3D">
        <w:rPr>
          <w:noProof/>
          <w:sz w:val="16"/>
          <w:szCs w:val="16"/>
          <w:lang w:val="en-US"/>
        </w:rPr>
        <w:t xml:space="preserve">  </w:t>
      </w:r>
    </w:p>
    <w:p w14:paraId="1BE2DDC0"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class="Dundgovi" id="MN059-main" transform="translate(560.9 290.8) scale(1)"&gt;&lt;/use&gt;</w:t>
      </w:r>
    </w:p>
    <w:p w14:paraId="6961DEEC"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class="DundgoviHoish" id="MN059-north" transform="translate(580.9 276.8) scale(1)"&gt;&lt;/use&gt;</w:t>
      </w:r>
    </w:p>
    <w:p w14:paraId="6AB1EB35" w14:textId="77777777" w:rsidR="00DA3F3D" w:rsidRPr="00DA3F3D" w:rsidRDefault="00DA3F3D" w:rsidP="00DA3F3D">
      <w:pPr>
        <w:pStyle w:val="zCode"/>
        <w:rPr>
          <w:noProof/>
          <w:sz w:val="16"/>
          <w:szCs w:val="16"/>
          <w:lang w:val="en-US"/>
        </w:rPr>
      </w:pPr>
      <w:r w:rsidRPr="00DA3F3D">
        <w:rPr>
          <w:noProof/>
          <w:sz w:val="16"/>
          <w:szCs w:val="16"/>
          <w:lang w:val="en-US"/>
        </w:rPr>
        <w:lastRenderedPageBreak/>
        <w:t xml:space="preserve">    &lt;text x="570.9" y="320.8" font-size="12" fill="white" text-anchor="middle" font-family="Times New Roman"&gt;Dundgovi&lt;/text&gt;</w:t>
      </w:r>
    </w:p>
    <w:p w14:paraId="46994A89" w14:textId="77777777" w:rsidR="00DA3F3D" w:rsidRPr="00DA3F3D" w:rsidRDefault="00DA3F3D" w:rsidP="00DA3F3D">
      <w:pPr>
        <w:pStyle w:val="zCode"/>
        <w:rPr>
          <w:noProof/>
          <w:sz w:val="16"/>
          <w:szCs w:val="16"/>
          <w:lang w:val="en-US"/>
        </w:rPr>
      </w:pPr>
    </w:p>
    <w:p w14:paraId="01CD5466" w14:textId="77777777" w:rsidR="00DA3F3D" w:rsidRPr="00DA3F3D" w:rsidRDefault="00DA3F3D" w:rsidP="00DA3F3D">
      <w:pPr>
        <w:pStyle w:val="zCode"/>
        <w:rPr>
          <w:noProof/>
          <w:sz w:val="16"/>
          <w:szCs w:val="16"/>
          <w:lang w:val="en-US"/>
        </w:rPr>
      </w:pPr>
      <w:r w:rsidRPr="00DA3F3D">
        <w:rPr>
          <w:noProof/>
          <w:sz w:val="16"/>
          <w:szCs w:val="16"/>
          <w:lang w:val="en-US"/>
        </w:rPr>
        <w:t xml:space="preserve">    &lt;use href="#map-pin" class="Uvurkhangai" id="MN055" transform="translate(474.4 268) scale(1)"&gt;&lt;/use&gt;</w:t>
      </w:r>
    </w:p>
    <w:p w14:paraId="3D2B6C60" w14:textId="77777777" w:rsidR="00DA3F3D" w:rsidRPr="00DA3F3D" w:rsidRDefault="00DA3F3D" w:rsidP="00DA3F3D">
      <w:pPr>
        <w:pStyle w:val="zCode"/>
        <w:rPr>
          <w:noProof/>
          <w:sz w:val="16"/>
          <w:szCs w:val="16"/>
          <w:lang w:val="en-US"/>
        </w:rPr>
      </w:pPr>
      <w:r w:rsidRPr="00DA3F3D">
        <w:rPr>
          <w:noProof/>
          <w:sz w:val="16"/>
          <w:szCs w:val="16"/>
          <w:lang w:val="en-US"/>
        </w:rPr>
        <w:t xml:space="preserve">    &lt;text x="470.4" y="293" font-size="12" fill="white" text-anchor="middle" font-family="Times New Roman"&gt;Uvurkhangai&lt;/text&gt; </w:t>
      </w:r>
    </w:p>
    <w:p w14:paraId="45E975DE" w14:textId="77777777" w:rsidR="00DA3F3D" w:rsidRPr="00DA3F3D" w:rsidRDefault="00DA3F3D" w:rsidP="00DA3F3D">
      <w:pPr>
        <w:pStyle w:val="zCode"/>
        <w:rPr>
          <w:noProof/>
          <w:sz w:val="16"/>
          <w:szCs w:val="16"/>
          <w:lang w:val="en-US"/>
        </w:rPr>
      </w:pPr>
      <w:r w:rsidRPr="00DA3F3D">
        <w:rPr>
          <w:noProof/>
          <w:sz w:val="16"/>
          <w:szCs w:val="16"/>
          <w:lang w:val="en-US"/>
        </w:rPr>
        <w:t xml:space="preserve">  &lt;/g&gt;</w:t>
      </w:r>
    </w:p>
    <w:p w14:paraId="10A49E47" w14:textId="285BB212" w:rsidR="00BD4A67" w:rsidRDefault="00DA3F3D" w:rsidP="00DA3F3D">
      <w:pPr>
        <w:pStyle w:val="zCode"/>
        <w:rPr>
          <w:noProof/>
          <w:sz w:val="16"/>
          <w:szCs w:val="16"/>
          <w:lang w:val="en-US"/>
        </w:rPr>
      </w:pPr>
      <w:r w:rsidRPr="00DA3F3D">
        <w:rPr>
          <w:noProof/>
          <w:sz w:val="16"/>
          <w:szCs w:val="16"/>
          <w:lang w:val="en-US"/>
        </w:rPr>
        <w:t>&lt;/svg&gt;</w:t>
      </w:r>
    </w:p>
    <w:p w14:paraId="10C990D4" w14:textId="77777777" w:rsidR="00625A63" w:rsidRPr="00625A63" w:rsidRDefault="00625A63" w:rsidP="00625A63">
      <w:pPr>
        <w:pStyle w:val="C2nd"/>
        <w:rPr>
          <w:rFonts w:eastAsia="SimSun"/>
          <w:noProof/>
        </w:rPr>
      </w:pPr>
      <w:bookmarkStart w:id="117" w:name="_Toc231258353"/>
      <w:r w:rsidRPr="00625A63">
        <w:rPr>
          <w:rFonts w:eastAsia="SimSun"/>
          <w:noProof/>
        </w:rPr>
        <w:t>src/js/services/mapService.js</w:t>
      </w:r>
      <w:bookmarkEnd w:id="117"/>
    </w:p>
    <w:p w14:paraId="1FC5C0A0" w14:textId="77777777" w:rsidR="00625A63" w:rsidRDefault="00625A63" w:rsidP="00625A63">
      <w:pPr>
        <w:pStyle w:val="zTxt"/>
        <w:rPr>
          <w:noProof/>
        </w:rPr>
      </w:pPr>
      <w:r w:rsidRPr="00625A63">
        <w:rPr>
          <w:noProof/>
        </w:rPr>
        <w:t>Энд nutritionService.js-ээс data аваад province-аар шүүнэ.</w:t>
      </w:r>
    </w:p>
    <w:p w14:paraId="603B2B23" w14:textId="3C0731D9" w:rsidR="00744476" w:rsidRDefault="00DA3F3D" w:rsidP="00744476">
      <w:pPr>
        <w:pStyle w:val="zCode"/>
        <w:rPr>
          <w:noProof/>
        </w:rPr>
      </w:pPr>
      <w:r>
        <w:rPr>
          <w:noProof/>
        </w:rPr>
        <w:drawing>
          <wp:inline distT="0" distB="0" distL="0" distR="0" wp14:anchorId="7B1028AC" wp14:editId="2EA0CD2C">
            <wp:extent cx="5940425" cy="3176270"/>
            <wp:effectExtent l="0" t="0" r="3175" b="5080"/>
            <wp:docPr id="190716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64782" name=""/>
                    <pic:cNvPicPr/>
                  </pic:nvPicPr>
                  <pic:blipFill>
                    <a:blip r:embed="rId177"/>
                    <a:stretch>
                      <a:fillRect/>
                    </a:stretch>
                  </pic:blipFill>
                  <pic:spPr>
                    <a:xfrm>
                      <a:off x="0" y="0"/>
                      <a:ext cx="5940425" cy="3176270"/>
                    </a:xfrm>
                    <a:prstGeom prst="rect">
                      <a:avLst/>
                    </a:prstGeom>
                  </pic:spPr>
                </pic:pic>
              </a:graphicData>
            </a:graphic>
          </wp:inline>
        </w:drawing>
      </w:r>
    </w:p>
    <w:p w14:paraId="509FB6C9" w14:textId="51BC72E9" w:rsidR="00DA3F3D" w:rsidRPr="00DA3F3D" w:rsidRDefault="00DA3F3D" w:rsidP="00DA3F3D">
      <w:pPr>
        <w:pStyle w:val="zCode"/>
        <w:rPr>
          <w:color w:val="538135" w:themeColor="accent6" w:themeShade="BF"/>
        </w:rPr>
      </w:pPr>
      <w:r w:rsidRPr="00DA3F3D">
        <w:rPr>
          <w:color w:val="538135" w:themeColor="accent6" w:themeShade="BF"/>
        </w:rPr>
        <w:t>// SVG газрын зургийг ачаалах</w:t>
      </w:r>
    </w:p>
    <w:p w14:paraId="1A3430A3" w14:textId="77777777" w:rsidR="00DA3F3D" w:rsidRDefault="00DA3F3D" w:rsidP="00DA3F3D">
      <w:pPr>
        <w:pStyle w:val="zCode"/>
      </w:pPr>
      <w:r>
        <w:t xml:space="preserve">export async function </w:t>
      </w:r>
      <w:r w:rsidRPr="00DA3F3D">
        <w:rPr>
          <w:highlight w:val="yellow"/>
        </w:rPr>
        <w:t>loadMapSvg</w:t>
      </w:r>
      <w:r>
        <w:t>() {</w:t>
      </w:r>
    </w:p>
    <w:p w14:paraId="5F3A9B1B" w14:textId="77777777" w:rsidR="00DA3F3D" w:rsidRDefault="00DA3F3D" w:rsidP="00DA3F3D">
      <w:pPr>
        <w:pStyle w:val="zCode"/>
      </w:pPr>
      <w:r>
        <w:t xml:space="preserve">  const response = await fetch("</w:t>
      </w:r>
      <w:r w:rsidRPr="00DA3F3D">
        <w:rPr>
          <w:color w:val="EE0000"/>
        </w:rPr>
        <w:t>./img/map.svg</w:t>
      </w:r>
      <w:r>
        <w:t>");</w:t>
      </w:r>
    </w:p>
    <w:p w14:paraId="665D35FF" w14:textId="77777777" w:rsidR="00DA3F3D" w:rsidRDefault="00DA3F3D" w:rsidP="00DA3F3D">
      <w:pPr>
        <w:pStyle w:val="zCode"/>
      </w:pPr>
    </w:p>
    <w:p w14:paraId="20ED53A7" w14:textId="77777777" w:rsidR="00DA3F3D" w:rsidRDefault="00DA3F3D" w:rsidP="00DA3F3D">
      <w:pPr>
        <w:pStyle w:val="zCode"/>
      </w:pPr>
      <w:r>
        <w:t xml:space="preserve">  if (!response.ok) {</w:t>
      </w:r>
    </w:p>
    <w:p w14:paraId="4BAEE33E" w14:textId="77777777" w:rsidR="00DA3F3D" w:rsidRDefault="00DA3F3D" w:rsidP="00DA3F3D">
      <w:pPr>
        <w:pStyle w:val="zCode"/>
      </w:pPr>
      <w:r>
        <w:t xml:space="preserve">    throw new Error("Failed to load map.svg");</w:t>
      </w:r>
    </w:p>
    <w:p w14:paraId="0F50967F" w14:textId="77777777" w:rsidR="00DA3F3D" w:rsidRDefault="00DA3F3D" w:rsidP="00DA3F3D">
      <w:pPr>
        <w:pStyle w:val="zCode"/>
      </w:pPr>
      <w:r>
        <w:t xml:space="preserve">  }</w:t>
      </w:r>
    </w:p>
    <w:p w14:paraId="21AA38DE" w14:textId="77777777" w:rsidR="00DA3F3D" w:rsidRDefault="00DA3F3D" w:rsidP="00DA3F3D">
      <w:pPr>
        <w:pStyle w:val="zCode"/>
      </w:pPr>
    </w:p>
    <w:p w14:paraId="1A544F01" w14:textId="77777777" w:rsidR="00DA3F3D" w:rsidRDefault="00DA3F3D" w:rsidP="00DA3F3D">
      <w:pPr>
        <w:pStyle w:val="zCode"/>
      </w:pPr>
      <w:r>
        <w:t xml:space="preserve">  return await response.text();</w:t>
      </w:r>
    </w:p>
    <w:p w14:paraId="2F678F3D" w14:textId="77777777" w:rsidR="00DA3F3D" w:rsidRDefault="00DA3F3D" w:rsidP="00DA3F3D">
      <w:pPr>
        <w:pStyle w:val="zCode"/>
      </w:pPr>
      <w:r>
        <w:t>}</w:t>
      </w:r>
    </w:p>
    <w:p w14:paraId="32EEE1A4" w14:textId="77777777" w:rsidR="00DA3F3D" w:rsidRDefault="00DA3F3D" w:rsidP="00DA3F3D">
      <w:pPr>
        <w:pStyle w:val="zCode"/>
      </w:pPr>
    </w:p>
    <w:p w14:paraId="11531930" w14:textId="77777777" w:rsidR="00DA3F3D" w:rsidRPr="00DA3F3D" w:rsidRDefault="00DA3F3D" w:rsidP="00DA3F3D">
      <w:pPr>
        <w:pStyle w:val="zCode"/>
        <w:rPr>
          <w:color w:val="538135" w:themeColor="accent6" w:themeShade="BF"/>
        </w:rPr>
      </w:pPr>
      <w:r w:rsidRPr="00DA3F3D">
        <w:rPr>
          <w:color w:val="538135" w:themeColor="accent6" w:themeShade="BF"/>
        </w:rPr>
        <w:t>// Аймгийн нэрээр food data шүүх</w:t>
      </w:r>
    </w:p>
    <w:p w14:paraId="3BF9FA4A" w14:textId="77777777" w:rsidR="00DA3F3D" w:rsidRDefault="00DA3F3D" w:rsidP="00DA3F3D">
      <w:pPr>
        <w:pStyle w:val="zCode"/>
      </w:pPr>
      <w:r>
        <w:t xml:space="preserve">export function </w:t>
      </w:r>
      <w:r w:rsidRPr="00DA3F3D">
        <w:rPr>
          <w:highlight w:val="yellow"/>
        </w:rPr>
        <w:t>getFoodsByProvince</w:t>
      </w:r>
      <w:r>
        <w:t>(nutritionData, provinceNameEn) {</w:t>
      </w:r>
    </w:p>
    <w:p w14:paraId="0003B70A" w14:textId="77777777" w:rsidR="00DA3F3D" w:rsidRDefault="00DA3F3D" w:rsidP="00DA3F3D">
      <w:pPr>
        <w:pStyle w:val="zCode"/>
      </w:pPr>
      <w:r>
        <w:t xml:space="preserve">  if (!Array.isArray(nutritionData)) return [];</w:t>
      </w:r>
    </w:p>
    <w:p w14:paraId="2991990E" w14:textId="77777777" w:rsidR="00DA3F3D" w:rsidRDefault="00DA3F3D" w:rsidP="00DA3F3D">
      <w:pPr>
        <w:pStyle w:val="zCode"/>
      </w:pPr>
    </w:p>
    <w:p w14:paraId="51A97E2F" w14:textId="77777777" w:rsidR="00DA3F3D" w:rsidRDefault="00DA3F3D" w:rsidP="00DA3F3D">
      <w:pPr>
        <w:pStyle w:val="zCode"/>
      </w:pPr>
      <w:r>
        <w:t xml:space="preserve">  return nutritionData.filter((item) =&gt; {</w:t>
      </w:r>
    </w:p>
    <w:p w14:paraId="6E5ABF67" w14:textId="77777777" w:rsidR="00DA3F3D" w:rsidRDefault="00DA3F3D" w:rsidP="00DA3F3D">
      <w:pPr>
        <w:pStyle w:val="zCode"/>
      </w:pPr>
      <w:r>
        <w:t xml:space="preserve">    const province = typeof item.province === "object" ? item.province?.en : item.province;</w:t>
      </w:r>
    </w:p>
    <w:p w14:paraId="2A6DD159" w14:textId="77777777" w:rsidR="00DA3F3D" w:rsidRDefault="00DA3F3D" w:rsidP="00DA3F3D">
      <w:pPr>
        <w:pStyle w:val="zCode"/>
      </w:pPr>
    </w:p>
    <w:p w14:paraId="520511C8" w14:textId="77777777" w:rsidR="00DA3F3D" w:rsidRDefault="00DA3F3D" w:rsidP="00DA3F3D">
      <w:pPr>
        <w:pStyle w:val="zCode"/>
      </w:pPr>
      <w:r>
        <w:t xml:space="preserve">    return province === provinceNameEn;</w:t>
      </w:r>
    </w:p>
    <w:p w14:paraId="27880651" w14:textId="77777777" w:rsidR="00DA3F3D" w:rsidRDefault="00DA3F3D" w:rsidP="00DA3F3D">
      <w:pPr>
        <w:pStyle w:val="zCode"/>
      </w:pPr>
      <w:r>
        <w:t xml:space="preserve">  });</w:t>
      </w:r>
    </w:p>
    <w:p w14:paraId="1A32171D" w14:textId="2867110B" w:rsidR="00DA3F3D" w:rsidRPr="00DA3F3D" w:rsidRDefault="00DA3F3D" w:rsidP="00DA3F3D">
      <w:pPr>
        <w:pStyle w:val="zCode"/>
      </w:pPr>
      <w:r>
        <w:t>}</w:t>
      </w:r>
    </w:p>
    <w:p w14:paraId="73EE9300" w14:textId="1F474C4C" w:rsidR="008A269A" w:rsidRDefault="005F7205" w:rsidP="005F7205">
      <w:pPr>
        <w:pStyle w:val="C2nd"/>
        <w:rPr>
          <w:noProof/>
        </w:rPr>
      </w:pPr>
      <w:bookmarkStart w:id="118" w:name="_Toc231258354"/>
      <w:r w:rsidRPr="005F7205">
        <w:rPr>
          <w:noProof/>
        </w:rPr>
        <w:lastRenderedPageBreak/>
        <w:t>src/js/components/</w:t>
      </w:r>
      <w:r w:rsidR="001D7584">
        <w:rPr>
          <w:noProof/>
        </w:rPr>
        <w:t>m</w:t>
      </w:r>
      <w:r w:rsidRPr="005F7205">
        <w:rPr>
          <w:noProof/>
        </w:rPr>
        <w:t>ap.js</w:t>
      </w:r>
      <w:bookmarkEnd w:id="118"/>
    </w:p>
    <w:p w14:paraId="1EAD74B4" w14:textId="1718323B" w:rsidR="00A52999" w:rsidRDefault="00A52999" w:rsidP="00B32692">
      <w:pPr>
        <w:pStyle w:val="zCode"/>
        <w:rPr>
          <w:noProof/>
        </w:rPr>
      </w:pPr>
      <w:r>
        <w:rPr>
          <w:noProof/>
        </w:rPr>
        <w:drawing>
          <wp:inline distT="0" distB="0" distL="0" distR="0" wp14:anchorId="164BD282" wp14:editId="458671C5">
            <wp:extent cx="5940425" cy="3176270"/>
            <wp:effectExtent l="0" t="0" r="3175" b="5080"/>
            <wp:docPr id="27341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14339" name=""/>
                    <pic:cNvPicPr/>
                  </pic:nvPicPr>
                  <pic:blipFill>
                    <a:blip r:embed="rId178"/>
                    <a:stretch>
                      <a:fillRect/>
                    </a:stretch>
                  </pic:blipFill>
                  <pic:spPr>
                    <a:xfrm>
                      <a:off x="0" y="0"/>
                      <a:ext cx="5940425" cy="3176270"/>
                    </a:xfrm>
                    <a:prstGeom prst="rect">
                      <a:avLst/>
                    </a:prstGeom>
                  </pic:spPr>
                </pic:pic>
              </a:graphicData>
            </a:graphic>
          </wp:inline>
        </w:drawing>
      </w:r>
    </w:p>
    <w:p w14:paraId="12694FD9" w14:textId="77777777" w:rsidR="00A52999" w:rsidRDefault="00A52999" w:rsidP="00A52999">
      <w:pPr>
        <w:pStyle w:val="zCode"/>
        <w:rPr>
          <w:noProof/>
        </w:rPr>
      </w:pPr>
      <w:r>
        <w:rPr>
          <w:noProof/>
        </w:rPr>
        <w:t xml:space="preserve">import { </w:t>
      </w:r>
      <w:r w:rsidRPr="00A52999">
        <w:rPr>
          <w:noProof/>
          <w:highlight w:val="yellow"/>
        </w:rPr>
        <w:t>loadMapSvg, getFoodsByProvince</w:t>
      </w:r>
      <w:r>
        <w:rPr>
          <w:noProof/>
        </w:rPr>
        <w:t xml:space="preserve"> } from "../services/mapService.js";</w:t>
      </w:r>
    </w:p>
    <w:p w14:paraId="6D28F067" w14:textId="77777777" w:rsidR="00A52999" w:rsidRDefault="00A52999" w:rsidP="00A52999">
      <w:pPr>
        <w:pStyle w:val="zCode"/>
        <w:rPr>
          <w:noProof/>
        </w:rPr>
      </w:pPr>
      <w:r>
        <w:rPr>
          <w:noProof/>
        </w:rPr>
        <w:t>import { openModal, renderModalFoodList } from "./</w:t>
      </w:r>
      <w:r w:rsidRPr="00A52999">
        <w:rPr>
          <w:noProof/>
          <w:highlight w:val="yellow"/>
        </w:rPr>
        <w:t>infoModal</w:t>
      </w:r>
      <w:r>
        <w:rPr>
          <w:noProof/>
        </w:rPr>
        <w:t>.js";</w:t>
      </w:r>
    </w:p>
    <w:p w14:paraId="569B7E93" w14:textId="77777777" w:rsidR="00A52999" w:rsidRDefault="00A52999" w:rsidP="00A52999">
      <w:pPr>
        <w:pStyle w:val="zCode"/>
        <w:rPr>
          <w:noProof/>
        </w:rPr>
      </w:pPr>
      <w:r>
        <w:rPr>
          <w:noProof/>
        </w:rPr>
        <w:t xml:space="preserve">import { t } from </w:t>
      </w:r>
      <w:r w:rsidRPr="00A52999">
        <w:rPr>
          <w:noProof/>
          <w:highlight w:val="yellow"/>
        </w:rPr>
        <w:t>"../i18n/i18n.js</w:t>
      </w:r>
      <w:r>
        <w:rPr>
          <w:noProof/>
        </w:rPr>
        <w:t>";</w:t>
      </w:r>
    </w:p>
    <w:p w14:paraId="2653C19E" w14:textId="77777777" w:rsidR="00A52999" w:rsidRDefault="00A52999" w:rsidP="00A52999">
      <w:pPr>
        <w:pStyle w:val="zCode"/>
        <w:rPr>
          <w:noProof/>
        </w:rPr>
      </w:pPr>
    </w:p>
    <w:p w14:paraId="763799AB" w14:textId="77777777" w:rsidR="00A52999" w:rsidRPr="00A52999" w:rsidRDefault="00A52999" w:rsidP="00A52999">
      <w:pPr>
        <w:pStyle w:val="zCode"/>
        <w:rPr>
          <w:noProof/>
          <w:color w:val="538135" w:themeColor="accent6" w:themeShade="BF"/>
        </w:rPr>
      </w:pPr>
      <w:r w:rsidRPr="00A52999">
        <w:rPr>
          <w:noProof/>
          <w:color w:val="538135" w:themeColor="accent6" w:themeShade="BF"/>
        </w:rPr>
        <w:t>// Газрын зургийн HTML хэсгийг дүрслэх</w:t>
      </w:r>
    </w:p>
    <w:p w14:paraId="4E0F3C11" w14:textId="77777777" w:rsidR="00A52999" w:rsidRDefault="00A52999" w:rsidP="00A52999">
      <w:pPr>
        <w:pStyle w:val="zCode"/>
        <w:rPr>
          <w:noProof/>
        </w:rPr>
      </w:pPr>
      <w:r>
        <w:rPr>
          <w:noProof/>
        </w:rPr>
        <w:t xml:space="preserve">export function </w:t>
      </w:r>
      <w:r w:rsidRPr="00A52999">
        <w:rPr>
          <w:noProof/>
          <w:highlight w:val="yellow"/>
        </w:rPr>
        <w:t>renderMap</w:t>
      </w:r>
      <w:r>
        <w:rPr>
          <w:noProof/>
        </w:rPr>
        <w:t>() {</w:t>
      </w:r>
    </w:p>
    <w:p w14:paraId="39803743" w14:textId="77777777" w:rsidR="00A52999" w:rsidRDefault="00A52999" w:rsidP="00A52999">
      <w:pPr>
        <w:pStyle w:val="zCode"/>
        <w:rPr>
          <w:noProof/>
        </w:rPr>
      </w:pPr>
      <w:r>
        <w:rPr>
          <w:noProof/>
        </w:rPr>
        <w:t xml:space="preserve">  return `</w:t>
      </w:r>
    </w:p>
    <w:p w14:paraId="06D4CC13" w14:textId="77777777" w:rsidR="00A52999" w:rsidRDefault="00A52999" w:rsidP="00A52999">
      <w:pPr>
        <w:pStyle w:val="zCode"/>
        <w:rPr>
          <w:noProof/>
        </w:rPr>
      </w:pPr>
      <w:r>
        <w:rPr>
          <w:noProof/>
        </w:rPr>
        <w:t xml:space="preserve">    &lt;div class="map-wrap"&gt;</w:t>
      </w:r>
    </w:p>
    <w:p w14:paraId="2CA5BA5D" w14:textId="77777777" w:rsidR="00A52999" w:rsidRDefault="00A52999" w:rsidP="00A52999">
      <w:pPr>
        <w:pStyle w:val="zCode"/>
        <w:rPr>
          <w:noProof/>
        </w:rPr>
      </w:pPr>
      <w:r>
        <w:rPr>
          <w:noProof/>
        </w:rPr>
        <w:t xml:space="preserve">      &lt;div id="</w:t>
      </w:r>
      <w:r w:rsidRPr="00A52999">
        <w:rPr>
          <w:noProof/>
          <w:highlight w:val="yellow"/>
        </w:rPr>
        <w:t>svg-container</w:t>
      </w:r>
      <w:r>
        <w:rPr>
          <w:noProof/>
        </w:rPr>
        <w:t>"&gt;&lt;/div&gt;</w:t>
      </w:r>
    </w:p>
    <w:p w14:paraId="6CEB43DF" w14:textId="77777777" w:rsidR="00A52999" w:rsidRDefault="00A52999" w:rsidP="00A52999">
      <w:pPr>
        <w:pStyle w:val="zCode"/>
        <w:rPr>
          <w:noProof/>
        </w:rPr>
      </w:pPr>
      <w:r>
        <w:rPr>
          <w:noProof/>
        </w:rPr>
        <w:t xml:space="preserve">    &lt;/div&gt;</w:t>
      </w:r>
    </w:p>
    <w:p w14:paraId="1897A3CC" w14:textId="77777777" w:rsidR="00A52999" w:rsidRDefault="00A52999" w:rsidP="00A52999">
      <w:pPr>
        <w:pStyle w:val="zCode"/>
        <w:rPr>
          <w:noProof/>
        </w:rPr>
      </w:pPr>
      <w:r>
        <w:rPr>
          <w:noProof/>
        </w:rPr>
        <w:t xml:space="preserve">  `;</w:t>
      </w:r>
    </w:p>
    <w:p w14:paraId="0C737E3D" w14:textId="77777777" w:rsidR="00A52999" w:rsidRDefault="00A52999" w:rsidP="00A52999">
      <w:pPr>
        <w:pStyle w:val="zCode"/>
        <w:rPr>
          <w:noProof/>
        </w:rPr>
      </w:pPr>
      <w:r>
        <w:rPr>
          <w:noProof/>
        </w:rPr>
        <w:t>}</w:t>
      </w:r>
    </w:p>
    <w:p w14:paraId="45BE9552" w14:textId="77777777" w:rsidR="00A52999" w:rsidRDefault="00A52999" w:rsidP="00A52999">
      <w:pPr>
        <w:pStyle w:val="zCode"/>
        <w:rPr>
          <w:noProof/>
        </w:rPr>
      </w:pPr>
    </w:p>
    <w:p w14:paraId="3B73363E" w14:textId="77777777" w:rsidR="00A52999" w:rsidRPr="00A52999" w:rsidRDefault="00A52999" w:rsidP="00A52999">
      <w:pPr>
        <w:pStyle w:val="zCode"/>
        <w:rPr>
          <w:noProof/>
          <w:color w:val="538135" w:themeColor="accent6" w:themeShade="BF"/>
        </w:rPr>
      </w:pPr>
      <w:r w:rsidRPr="00A52999">
        <w:rPr>
          <w:noProof/>
          <w:color w:val="538135" w:themeColor="accent6" w:themeShade="BF"/>
        </w:rPr>
        <w:t>// Газрын зургийг ачаалж, аймаг дээр click event холбоно.</w:t>
      </w:r>
    </w:p>
    <w:p w14:paraId="4DF4BEFD" w14:textId="77777777" w:rsidR="00A52999" w:rsidRDefault="00A52999" w:rsidP="00A52999">
      <w:pPr>
        <w:pStyle w:val="zCode"/>
        <w:rPr>
          <w:noProof/>
        </w:rPr>
      </w:pPr>
      <w:r>
        <w:rPr>
          <w:noProof/>
        </w:rPr>
        <w:t xml:space="preserve">export async function </w:t>
      </w:r>
      <w:r w:rsidRPr="00A52999">
        <w:rPr>
          <w:noProof/>
          <w:highlight w:val="yellow"/>
        </w:rPr>
        <w:t>bindMapEvents</w:t>
      </w:r>
      <w:r>
        <w:rPr>
          <w:noProof/>
        </w:rPr>
        <w:t>(</w:t>
      </w:r>
      <w:r w:rsidRPr="00A52999">
        <w:rPr>
          <w:noProof/>
          <w:highlight w:val="yellow"/>
        </w:rPr>
        <w:t>nutritionData</w:t>
      </w:r>
      <w:r>
        <w:rPr>
          <w:noProof/>
        </w:rPr>
        <w:t xml:space="preserve">, </w:t>
      </w:r>
      <w:r w:rsidRPr="00A52999">
        <w:rPr>
          <w:noProof/>
          <w:highlight w:val="yellow"/>
        </w:rPr>
        <w:t>lang = "en</w:t>
      </w:r>
      <w:r>
        <w:rPr>
          <w:noProof/>
        </w:rPr>
        <w:t>") {</w:t>
      </w:r>
    </w:p>
    <w:p w14:paraId="414FE147" w14:textId="77777777" w:rsidR="00A52999" w:rsidRDefault="00A52999" w:rsidP="00A52999">
      <w:pPr>
        <w:pStyle w:val="zCode"/>
        <w:rPr>
          <w:noProof/>
        </w:rPr>
      </w:pPr>
      <w:r>
        <w:rPr>
          <w:noProof/>
        </w:rPr>
        <w:t xml:space="preserve">  const svgContainer = document.getElementById("svg-container");</w:t>
      </w:r>
    </w:p>
    <w:p w14:paraId="308233D1" w14:textId="77777777" w:rsidR="00A52999" w:rsidRDefault="00A52999" w:rsidP="00A52999">
      <w:pPr>
        <w:pStyle w:val="zCode"/>
        <w:rPr>
          <w:noProof/>
        </w:rPr>
      </w:pPr>
      <w:r>
        <w:rPr>
          <w:noProof/>
        </w:rPr>
        <w:t xml:space="preserve">  if (!svgContainer) return;</w:t>
      </w:r>
    </w:p>
    <w:p w14:paraId="0E0A964C" w14:textId="77777777" w:rsidR="00A52999" w:rsidRDefault="00A52999" w:rsidP="00A52999">
      <w:pPr>
        <w:pStyle w:val="zCode"/>
        <w:rPr>
          <w:noProof/>
        </w:rPr>
      </w:pPr>
    </w:p>
    <w:p w14:paraId="47348C05" w14:textId="77777777" w:rsidR="00A52999" w:rsidRDefault="00A52999" w:rsidP="00A52999">
      <w:pPr>
        <w:pStyle w:val="zCode"/>
        <w:rPr>
          <w:noProof/>
        </w:rPr>
      </w:pPr>
      <w:r>
        <w:rPr>
          <w:noProof/>
        </w:rPr>
        <w:t xml:space="preserve">  const svgData = await </w:t>
      </w:r>
      <w:r w:rsidRPr="00A52999">
        <w:rPr>
          <w:noProof/>
          <w:highlight w:val="yellow"/>
        </w:rPr>
        <w:t>loadMapSvg</w:t>
      </w:r>
      <w:r>
        <w:rPr>
          <w:noProof/>
        </w:rPr>
        <w:t>();</w:t>
      </w:r>
    </w:p>
    <w:p w14:paraId="45EC6E50" w14:textId="77777777" w:rsidR="00A52999" w:rsidRDefault="00A52999" w:rsidP="00A52999">
      <w:pPr>
        <w:pStyle w:val="zCode"/>
        <w:rPr>
          <w:noProof/>
        </w:rPr>
      </w:pPr>
      <w:r>
        <w:rPr>
          <w:noProof/>
        </w:rPr>
        <w:t xml:space="preserve">  svgContainer.innerHTML = svgData;</w:t>
      </w:r>
    </w:p>
    <w:p w14:paraId="1A50CC61" w14:textId="77777777" w:rsidR="00A52999" w:rsidRDefault="00A52999" w:rsidP="00A52999">
      <w:pPr>
        <w:pStyle w:val="zCode"/>
        <w:rPr>
          <w:noProof/>
        </w:rPr>
      </w:pPr>
    </w:p>
    <w:p w14:paraId="28BD6C7F" w14:textId="77777777" w:rsidR="00A52999" w:rsidRDefault="00A52999" w:rsidP="00A52999">
      <w:pPr>
        <w:pStyle w:val="zCode"/>
        <w:rPr>
          <w:noProof/>
        </w:rPr>
      </w:pPr>
      <w:r>
        <w:rPr>
          <w:noProof/>
        </w:rPr>
        <w:t xml:space="preserve">  </w:t>
      </w:r>
      <w:r w:rsidRPr="00A52999">
        <w:rPr>
          <w:noProof/>
          <w:highlight w:val="yellow"/>
        </w:rPr>
        <w:t>updateMapLabels</w:t>
      </w:r>
      <w:r>
        <w:rPr>
          <w:noProof/>
        </w:rPr>
        <w:t>(svgContainer, lang);</w:t>
      </w:r>
    </w:p>
    <w:p w14:paraId="05F81404" w14:textId="77777777" w:rsidR="00A52999" w:rsidRDefault="00A52999" w:rsidP="00A52999">
      <w:pPr>
        <w:pStyle w:val="zCode"/>
        <w:rPr>
          <w:noProof/>
        </w:rPr>
      </w:pPr>
    </w:p>
    <w:p w14:paraId="192482B2" w14:textId="77777777" w:rsidR="00A52999" w:rsidRDefault="00A52999" w:rsidP="00A52999">
      <w:pPr>
        <w:pStyle w:val="zCode"/>
        <w:rPr>
          <w:noProof/>
        </w:rPr>
      </w:pPr>
      <w:r>
        <w:rPr>
          <w:noProof/>
        </w:rPr>
        <w:t xml:space="preserve">  const provincePaths = svgContainer.querySelectorAll("svg path[name]");</w:t>
      </w:r>
    </w:p>
    <w:p w14:paraId="28B6A4B5" w14:textId="77777777" w:rsidR="00A52999" w:rsidRDefault="00A52999" w:rsidP="00A52999">
      <w:pPr>
        <w:pStyle w:val="zCode"/>
        <w:rPr>
          <w:noProof/>
        </w:rPr>
      </w:pPr>
    </w:p>
    <w:p w14:paraId="01D97685" w14:textId="77777777" w:rsidR="00A52999" w:rsidRDefault="00A52999" w:rsidP="00A52999">
      <w:pPr>
        <w:pStyle w:val="zCode"/>
        <w:rPr>
          <w:noProof/>
        </w:rPr>
      </w:pPr>
      <w:r>
        <w:rPr>
          <w:noProof/>
        </w:rPr>
        <w:t xml:space="preserve">  provincePaths.forEach((path) =&gt; {</w:t>
      </w:r>
    </w:p>
    <w:p w14:paraId="0EA479BA" w14:textId="77777777" w:rsidR="00A52999" w:rsidRDefault="00A52999" w:rsidP="00A52999">
      <w:pPr>
        <w:pStyle w:val="zCode"/>
        <w:rPr>
          <w:noProof/>
        </w:rPr>
      </w:pPr>
      <w:r>
        <w:rPr>
          <w:noProof/>
        </w:rPr>
        <w:t xml:space="preserve">    path.addEventListener("click", () =&gt; {</w:t>
      </w:r>
    </w:p>
    <w:p w14:paraId="56DE8AE5" w14:textId="77777777" w:rsidR="00A52999" w:rsidRDefault="00A52999" w:rsidP="00A52999">
      <w:pPr>
        <w:pStyle w:val="zCode"/>
        <w:rPr>
          <w:noProof/>
        </w:rPr>
      </w:pPr>
      <w:r>
        <w:rPr>
          <w:noProof/>
        </w:rPr>
        <w:t xml:space="preserve">      const provinceNameEn = path.getAttribute("name")?.trim();</w:t>
      </w:r>
    </w:p>
    <w:p w14:paraId="3283581F" w14:textId="77777777" w:rsidR="00A52999" w:rsidRDefault="00A52999" w:rsidP="00A52999">
      <w:pPr>
        <w:pStyle w:val="zCode"/>
        <w:rPr>
          <w:noProof/>
        </w:rPr>
      </w:pPr>
      <w:r>
        <w:rPr>
          <w:noProof/>
        </w:rPr>
        <w:t xml:space="preserve">      if (!provinceNameEn) return;</w:t>
      </w:r>
    </w:p>
    <w:p w14:paraId="73D86A6F" w14:textId="77777777" w:rsidR="00A52999" w:rsidRDefault="00A52999" w:rsidP="00A52999">
      <w:pPr>
        <w:pStyle w:val="zCode"/>
        <w:rPr>
          <w:noProof/>
        </w:rPr>
      </w:pPr>
    </w:p>
    <w:p w14:paraId="507827F9" w14:textId="77777777" w:rsidR="00A52999" w:rsidRDefault="00A52999" w:rsidP="00A52999">
      <w:pPr>
        <w:pStyle w:val="zCode"/>
        <w:rPr>
          <w:noProof/>
        </w:rPr>
      </w:pPr>
      <w:r>
        <w:rPr>
          <w:noProof/>
        </w:rPr>
        <w:t xml:space="preserve">      const provinceDisplayName =</w:t>
      </w:r>
    </w:p>
    <w:p w14:paraId="2CA25AD8" w14:textId="77777777" w:rsidR="00A52999" w:rsidRPr="00A52999" w:rsidRDefault="00A52999" w:rsidP="00A52999">
      <w:pPr>
        <w:pStyle w:val="zCode"/>
        <w:rPr>
          <w:noProof/>
          <w:sz w:val="18"/>
          <w:szCs w:val="18"/>
        </w:rPr>
      </w:pPr>
      <w:r>
        <w:rPr>
          <w:noProof/>
        </w:rPr>
        <w:lastRenderedPageBreak/>
        <w:t xml:space="preserve">        </w:t>
      </w:r>
      <w:r w:rsidRPr="00A52999">
        <w:rPr>
          <w:noProof/>
          <w:sz w:val="18"/>
          <w:szCs w:val="18"/>
        </w:rPr>
        <w:t>provinceTitleMap[provinceNameEn]?.[lang] || `${provinceNameMap[provinceNameEn]?.[lang]} ${t("modal.province")}`;</w:t>
      </w:r>
    </w:p>
    <w:p w14:paraId="6B83CCB5" w14:textId="77777777" w:rsidR="00A52999" w:rsidRDefault="00A52999" w:rsidP="00A52999">
      <w:pPr>
        <w:pStyle w:val="zCode"/>
        <w:rPr>
          <w:noProof/>
        </w:rPr>
      </w:pPr>
    </w:p>
    <w:p w14:paraId="3A513D75" w14:textId="77777777" w:rsidR="00A52999" w:rsidRDefault="00A52999" w:rsidP="00A52999">
      <w:pPr>
        <w:pStyle w:val="zCode"/>
        <w:rPr>
          <w:noProof/>
        </w:rPr>
      </w:pPr>
      <w:r>
        <w:rPr>
          <w:noProof/>
        </w:rPr>
        <w:t xml:space="preserve">      const matchedFoods = getFoodsByProvince(nutritionData, provinceNameEn);</w:t>
      </w:r>
    </w:p>
    <w:p w14:paraId="59AF752A" w14:textId="77777777" w:rsidR="00A52999" w:rsidRDefault="00A52999" w:rsidP="00A52999">
      <w:pPr>
        <w:pStyle w:val="zCode"/>
        <w:rPr>
          <w:noProof/>
        </w:rPr>
      </w:pPr>
    </w:p>
    <w:p w14:paraId="3B2EA6EC" w14:textId="77777777" w:rsidR="00A52999" w:rsidRDefault="00A52999" w:rsidP="00A52999">
      <w:pPr>
        <w:pStyle w:val="zCode"/>
        <w:rPr>
          <w:noProof/>
        </w:rPr>
      </w:pPr>
      <w:r>
        <w:rPr>
          <w:noProof/>
        </w:rPr>
        <w:t xml:space="preserve">      if (matchedFoods.length &gt; 0) {</w:t>
      </w:r>
    </w:p>
    <w:p w14:paraId="07C67D56" w14:textId="77777777" w:rsidR="00A52999" w:rsidRDefault="00A52999" w:rsidP="00A52999">
      <w:pPr>
        <w:pStyle w:val="zCode"/>
        <w:rPr>
          <w:noProof/>
        </w:rPr>
      </w:pPr>
      <w:r>
        <w:rPr>
          <w:noProof/>
        </w:rPr>
        <w:t xml:space="preserve">        const foods = matchedFoods.map((item) =&gt; ({</w:t>
      </w:r>
    </w:p>
    <w:p w14:paraId="64C2F84C" w14:textId="77777777" w:rsidR="00A52999" w:rsidRDefault="00A52999" w:rsidP="00A52999">
      <w:pPr>
        <w:pStyle w:val="zCode"/>
        <w:rPr>
          <w:noProof/>
        </w:rPr>
      </w:pPr>
      <w:r>
        <w:rPr>
          <w:noProof/>
        </w:rPr>
        <w:t xml:space="preserve">          food_code: item.food_code,</w:t>
      </w:r>
    </w:p>
    <w:p w14:paraId="26BC7452" w14:textId="77777777" w:rsidR="00A52999" w:rsidRPr="00A52999" w:rsidRDefault="00A52999" w:rsidP="00A52999">
      <w:pPr>
        <w:pStyle w:val="zCode"/>
        <w:rPr>
          <w:noProof/>
          <w:sz w:val="18"/>
          <w:szCs w:val="18"/>
        </w:rPr>
      </w:pPr>
      <w:r>
        <w:rPr>
          <w:noProof/>
        </w:rPr>
        <w:t xml:space="preserve">          </w:t>
      </w:r>
      <w:r w:rsidRPr="00A52999">
        <w:rPr>
          <w:noProof/>
          <w:sz w:val="18"/>
          <w:szCs w:val="18"/>
        </w:rPr>
        <w:t>food_name: typeof item.food_name === "object" ? item.food_name?.[lang] || item.food_name?.en : item.food_name,</w:t>
      </w:r>
    </w:p>
    <w:p w14:paraId="26C7392B" w14:textId="77777777" w:rsidR="00A52999" w:rsidRDefault="00A52999" w:rsidP="00A52999">
      <w:pPr>
        <w:pStyle w:val="zCode"/>
        <w:rPr>
          <w:noProof/>
        </w:rPr>
      </w:pPr>
      <w:r>
        <w:rPr>
          <w:noProof/>
        </w:rPr>
        <w:t xml:space="preserve">        }));</w:t>
      </w:r>
    </w:p>
    <w:p w14:paraId="43E8F61F" w14:textId="77777777" w:rsidR="00A52999" w:rsidRDefault="00A52999" w:rsidP="00A52999">
      <w:pPr>
        <w:pStyle w:val="zCode"/>
        <w:rPr>
          <w:noProof/>
        </w:rPr>
      </w:pPr>
    </w:p>
    <w:p w14:paraId="5B36D262" w14:textId="77777777" w:rsidR="00A52999" w:rsidRDefault="00A52999" w:rsidP="00A52999">
      <w:pPr>
        <w:pStyle w:val="zCode"/>
        <w:rPr>
          <w:noProof/>
        </w:rPr>
      </w:pPr>
      <w:r>
        <w:rPr>
          <w:noProof/>
        </w:rPr>
        <w:t xml:space="preserve">        openModal({</w:t>
      </w:r>
    </w:p>
    <w:p w14:paraId="6131F29C" w14:textId="77777777" w:rsidR="00A52999" w:rsidRDefault="00A52999" w:rsidP="00A52999">
      <w:pPr>
        <w:pStyle w:val="zCode"/>
        <w:rPr>
          <w:noProof/>
        </w:rPr>
      </w:pPr>
      <w:r>
        <w:rPr>
          <w:noProof/>
        </w:rPr>
        <w:t xml:space="preserve">          title: provinceDisplayName,</w:t>
      </w:r>
    </w:p>
    <w:p w14:paraId="543531EC" w14:textId="77777777" w:rsidR="00A52999" w:rsidRDefault="00A52999" w:rsidP="00A52999">
      <w:pPr>
        <w:pStyle w:val="zCode"/>
        <w:rPr>
          <w:noProof/>
        </w:rPr>
      </w:pPr>
      <w:r>
        <w:rPr>
          <w:noProof/>
        </w:rPr>
        <w:t xml:space="preserve">          content: renderModalFoodList(foods),</w:t>
      </w:r>
    </w:p>
    <w:p w14:paraId="17C9101D" w14:textId="77777777" w:rsidR="00A52999" w:rsidRDefault="00A52999" w:rsidP="00A52999">
      <w:pPr>
        <w:pStyle w:val="zCode"/>
        <w:rPr>
          <w:noProof/>
        </w:rPr>
      </w:pPr>
      <w:r>
        <w:rPr>
          <w:noProof/>
        </w:rPr>
        <w:t xml:space="preserve">        });</w:t>
      </w:r>
    </w:p>
    <w:p w14:paraId="177BF929" w14:textId="77777777" w:rsidR="00A52999" w:rsidRDefault="00A52999" w:rsidP="00A52999">
      <w:pPr>
        <w:pStyle w:val="zCode"/>
        <w:rPr>
          <w:noProof/>
        </w:rPr>
      </w:pPr>
      <w:r>
        <w:rPr>
          <w:noProof/>
        </w:rPr>
        <w:t xml:space="preserve">      } else {</w:t>
      </w:r>
    </w:p>
    <w:p w14:paraId="0A125E75" w14:textId="77777777" w:rsidR="00A52999" w:rsidRDefault="00A52999" w:rsidP="00A52999">
      <w:pPr>
        <w:pStyle w:val="zCode"/>
        <w:rPr>
          <w:noProof/>
        </w:rPr>
      </w:pPr>
      <w:r>
        <w:rPr>
          <w:noProof/>
        </w:rPr>
        <w:t xml:space="preserve">        openModal({</w:t>
      </w:r>
    </w:p>
    <w:p w14:paraId="7DBE69B2" w14:textId="77777777" w:rsidR="00A52999" w:rsidRDefault="00A52999" w:rsidP="00A52999">
      <w:pPr>
        <w:pStyle w:val="zCode"/>
        <w:rPr>
          <w:noProof/>
        </w:rPr>
      </w:pPr>
      <w:r>
        <w:rPr>
          <w:noProof/>
        </w:rPr>
        <w:t xml:space="preserve">          title: provinceDisplayName,</w:t>
      </w:r>
    </w:p>
    <w:p w14:paraId="0CE9BE8A" w14:textId="77777777" w:rsidR="00A52999" w:rsidRDefault="00A52999" w:rsidP="00A52999">
      <w:pPr>
        <w:pStyle w:val="zCode"/>
        <w:rPr>
          <w:noProof/>
        </w:rPr>
      </w:pPr>
      <w:r>
        <w:rPr>
          <w:noProof/>
        </w:rPr>
        <w:t xml:space="preserve">          content: `</w:t>
      </w:r>
    </w:p>
    <w:p w14:paraId="7E3F64C2" w14:textId="77777777" w:rsidR="00A52999" w:rsidRDefault="00A52999" w:rsidP="00A52999">
      <w:pPr>
        <w:pStyle w:val="zCode"/>
        <w:rPr>
          <w:noProof/>
        </w:rPr>
      </w:pPr>
      <w:r>
        <w:rPr>
          <w:noProof/>
        </w:rPr>
        <w:t xml:space="preserve">            &lt;p class="has-text-grey"&gt;</w:t>
      </w:r>
    </w:p>
    <w:p w14:paraId="61096242" w14:textId="77777777" w:rsidR="00A52999" w:rsidRDefault="00A52999" w:rsidP="00A52999">
      <w:pPr>
        <w:pStyle w:val="zCode"/>
        <w:rPr>
          <w:noProof/>
        </w:rPr>
      </w:pPr>
      <w:r>
        <w:rPr>
          <w:noProof/>
        </w:rPr>
        <w:t xml:space="preserve">              ${t("notification.noFoodData")}</w:t>
      </w:r>
    </w:p>
    <w:p w14:paraId="400B5A83" w14:textId="77777777" w:rsidR="00A52999" w:rsidRDefault="00A52999" w:rsidP="00A52999">
      <w:pPr>
        <w:pStyle w:val="zCode"/>
        <w:rPr>
          <w:noProof/>
        </w:rPr>
      </w:pPr>
      <w:r>
        <w:rPr>
          <w:noProof/>
        </w:rPr>
        <w:t xml:space="preserve">            &lt;/p&gt;</w:t>
      </w:r>
    </w:p>
    <w:p w14:paraId="0E9C39F2" w14:textId="77777777" w:rsidR="00A52999" w:rsidRDefault="00A52999" w:rsidP="00A52999">
      <w:pPr>
        <w:pStyle w:val="zCode"/>
        <w:rPr>
          <w:noProof/>
        </w:rPr>
      </w:pPr>
      <w:r>
        <w:rPr>
          <w:noProof/>
        </w:rPr>
        <w:t xml:space="preserve">          `,</w:t>
      </w:r>
    </w:p>
    <w:p w14:paraId="1A67B10A" w14:textId="77777777" w:rsidR="00A52999" w:rsidRDefault="00A52999" w:rsidP="00A52999">
      <w:pPr>
        <w:pStyle w:val="zCode"/>
        <w:rPr>
          <w:noProof/>
        </w:rPr>
      </w:pPr>
      <w:r>
        <w:rPr>
          <w:noProof/>
        </w:rPr>
        <w:t xml:space="preserve">        });</w:t>
      </w:r>
    </w:p>
    <w:p w14:paraId="16FF81FC" w14:textId="77777777" w:rsidR="00A52999" w:rsidRDefault="00A52999" w:rsidP="00A52999">
      <w:pPr>
        <w:pStyle w:val="zCode"/>
        <w:rPr>
          <w:noProof/>
        </w:rPr>
      </w:pPr>
      <w:r>
        <w:rPr>
          <w:noProof/>
        </w:rPr>
        <w:t xml:space="preserve">      }</w:t>
      </w:r>
    </w:p>
    <w:p w14:paraId="632A609C" w14:textId="77777777" w:rsidR="00A52999" w:rsidRDefault="00A52999" w:rsidP="00A52999">
      <w:pPr>
        <w:pStyle w:val="zCode"/>
        <w:rPr>
          <w:noProof/>
        </w:rPr>
      </w:pPr>
      <w:r>
        <w:rPr>
          <w:noProof/>
        </w:rPr>
        <w:t xml:space="preserve">    });</w:t>
      </w:r>
    </w:p>
    <w:p w14:paraId="6BC9261F" w14:textId="77777777" w:rsidR="00A52999" w:rsidRDefault="00A52999" w:rsidP="00A52999">
      <w:pPr>
        <w:pStyle w:val="zCode"/>
        <w:rPr>
          <w:noProof/>
        </w:rPr>
      </w:pPr>
      <w:r>
        <w:rPr>
          <w:noProof/>
        </w:rPr>
        <w:t xml:space="preserve">  });</w:t>
      </w:r>
    </w:p>
    <w:p w14:paraId="1EC87138" w14:textId="77777777" w:rsidR="00A52999" w:rsidRDefault="00A52999" w:rsidP="00A52999">
      <w:pPr>
        <w:pStyle w:val="zCode"/>
        <w:rPr>
          <w:noProof/>
        </w:rPr>
      </w:pPr>
      <w:r>
        <w:rPr>
          <w:noProof/>
        </w:rPr>
        <w:t>}</w:t>
      </w:r>
    </w:p>
    <w:p w14:paraId="0AAC31DC" w14:textId="77777777" w:rsidR="00A52999" w:rsidRDefault="00A52999" w:rsidP="00A52999">
      <w:pPr>
        <w:pStyle w:val="zCode"/>
        <w:rPr>
          <w:noProof/>
        </w:rPr>
      </w:pPr>
    </w:p>
    <w:p w14:paraId="0B018776" w14:textId="77777777" w:rsidR="00A52999" w:rsidRDefault="00A52999" w:rsidP="00A52999">
      <w:pPr>
        <w:pStyle w:val="zCode"/>
        <w:rPr>
          <w:noProof/>
        </w:rPr>
      </w:pPr>
      <w:r>
        <w:rPr>
          <w:noProof/>
        </w:rPr>
        <w:t xml:space="preserve">const </w:t>
      </w:r>
      <w:r w:rsidRPr="00A52999">
        <w:rPr>
          <w:noProof/>
          <w:highlight w:val="yellow"/>
        </w:rPr>
        <w:t>provinceNameMap</w:t>
      </w:r>
      <w:r>
        <w:rPr>
          <w:noProof/>
        </w:rPr>
        <w:t xml:space="preserve"> = {</w:t>
      </w:r>
    </w:p>
    <w:p w14:paraId="54B678BB" w14:textId="77777777" w:rsidR="00A52999" w:rsidRDefault="00A52999" w:rsidP="00A52999">
      <w:pPr>
        <w:pStyle w:val="zCode"/>
        <w:rPr>
          <w:noProof/>
        </w:rPr>
      </w:pPr>
      <w:r>
        <w:rPr>
          <w:noProof/>
        </w:rPr>
        <w:t xml:space="preserve">  Uvs: { en: "Uvs", mn: "Увс" },</w:t>
      </w:r>
    </w:p>
    <w:p w14:paraId="774286FB" w14:textId="77777777" w:rsidR="00A52999" w:rsidRDefault="00A52999" w:rsidP="00A52999">
      <w:pPr>
        <w:pStyle w:val="zCode"/>
        <w:rPr>
          <w:noProof/>
        </w:rPr>
      </w:pPr>
      <w:r>
        <w:rPr>
          <w:noProof/>
        </w:rPr>
        <w:t xml:space="preserve">  Khovd: { en: "Khovd", mn: "Ховд" },</w:t>
      </w:r>
    </w:p>
    <w:p w14:paraId="4E413E59" w14:textId="77777777" w:rsidR="00A52999" w:rsidRDefault="00A52999" w:rsidP="00A52999">
      <w:pPr>
        <w:pStyle w:val="zCode"/>
        <w:rPr>
          <w:noProof/>
        </w:rPr>
      </w:pPr>
      <w:r>
        <w:rPr>
          <w:noProof/>
        </w:rPr>
        <w:t xml:space="preserve">  Dornod: { en: "Dornod", mn: "Дорнод" },</w:t>
      </w:r>
    </w:p>
    <w:p w14:paraId="3801BD37" w14:textId="77777777" w:rsidR="00A52999" w:rsidRDefault="00A52999" w:rsidP="00A52999">
      <w:pPr>
        <w:pStyle w:val="zCode"/>
        <w:rPr>
          <w:noProof/>
        </w:rPr>
      </w:pPr>
      <w:r>
        <w:rPr>
          <w:noProof/>
        </w:rPr>
        <w:t xml:space="preserve">  Dornogovi: { en: "Dornogovi", mn: "Дорноговь" },</w:t>
      </w:r>
    </w:p>
    <w:p w14:paraId="35C4BB80" w14:textId="77777777" w:rsidR="00A52999" w:rsidRDefault="00A52999" w:rsidP="00A52999">
      <w:pPr>
        <w:pStyle w:val="zCode"/>
        <w:rPr>
          <w:noProof/>
        </w:rPr>
      </w:pPr>
      <w:r>
        <w:rPr>
          <w:noProof/>
        </w:rPr>
        <w:t xml:space="preserve">  Umnugovi: { en: "Umnugovi", mn: "Өмнөговь" },</w:t>
      </w:r>
    </w:p>
    <w:p w14:paraId="5759F324" w14:textId="77777777" w:rsidR="00A52999" w:rsidRDefault="00A52999" w:rsidP="00A52999">
      <w:pPr>
        <w:pStyle w:val="zCode"/>
        <w:rPr>
          <w:noProof/>
        </w:rPr>
      </w:pPr>
      <w:r>
        <w:rPr>
          <w:noProof/>
        </w:rPr>
        <w:t xml:space="preserve">  Khuvsgul: { en: "Khuvsgul", mn: "Хөвсгөл" },</w:t>
      </w:r>
    </w:p>
    <w:p w14:paraId="30D19D85" w14:textId="77777777" w:rsidR="00A52999" w:rsidRDefault="00A52999" w:rsidP="00A52999">
      <w:pPr>
        <w:pStyle w:val="zCode"/>
        <w:rPr>
          <w:noProof/>
        </w:rPr>
      </w:pPr>
      <w:r>
        <w:rPr>
          <w:noProof/>
        </w:rPr>
        <w:t xml:space="preserve">  Bulgan: { en: "Bulgan", mn: "Булган" },</w:t>
      </w:r>
    </w:p>
    <w:p w14:paraId="7494D14D" w14:textId="77777777" w:rsidR="00A52999" w:rsidRDefault="00A52999" w:rsidP="00A52999">
      <w:pPr>
        <w:pStyle w:val="zCode"/>
        <w:rPr>
          <w:noProof/>
        </w:rPr>
      </w:pPr>
      <w:r>
        <w:rPr>
          <w:noProof/>
        </w:rPr>
        <w:t xml:space="preserve">  Uvs: { en: "Uvs", mn: "Увс" },</w:t>
      </w:r>
    </w:p>
    <w:p w14:paraId="0C2E7CF3" w14:textId="77777777" w:rsidR="00A52999" w:rsidRDefault="00A52999" w:rsidP="00A52999">
      <w:pPr>
        <w:pStyle w:val="zCode"/>
        <w:rPr>
          <w:noProof/>
        </w:rPr>
      </w:pPr>
      <w:r>
        <w:rPr>
          <w:noProof/>
        </w:rPr>
        <w:t xml:space="preserve">  Selenge: { en: "Selenge", mn: "Сэлэнгэ" },</w:t>
      </w:r>
    </w:p>
    <w:p w14:paraId="6E7C210F" w14:textId="77777777" w:rsidR="00A52999" w:rsidRDefault="00A52999" w:rsidP="00A52999">
      <w:pPr>
        <w:pStyle w:val="zCode"/>
        <w:rPr>
          <w:noProof/>
        </w:rPr>
      </w:pPr>
      <w:r>
        <w:rPr>
          <w:noProof/>
        </w:rPr>
        <w:t xml:space="preserve">  "Darkhan-Uul": { en: "Darkhan-Uul", mn: "Дархан-Уул" },</w:t>
      </w:r>
    </w:p>
    <w:p w14:paraId="2B0D31CA" w14:textId="77777777" w:rsidR="00A52999" w:rsidRDefault="00A52999" w:rsidP="00A52999">
      <w:pPr>
        <w:pStyle w:val="zCode"/>
        <w:rPr>
          <w:noProof/>
        </w:rPr>
      </w:pPr>
      <w:r>
        <w:rPr>
          <w:noProof/>
        </w:rPr>
        <w:t xml:space="preserve">  Khentii: { en: "Khentii", mn: "Хэнтий" },</w:t>
      </w:r>
    </w:p>
    <w:p w14:paraId="343BD73E" w14:textId="77777777" w:rsidR="00A52999" w:rsidRDefault="00A52999" w:rsidP="00A52999">
      <w:pPr>
        <w:pStyle w:val="zCode"/>
        <w:rPr>
          <w:noProof/>
        </w:rPr>
      </w:pPr>
      <w:r>
        <w:rPr>
          <w:noProof/>
        </w:rPr>
        <w:t xml:space="preserve">  Tuv: { en: "Tuv", mn: "Төв" },</w:t>
      </w:r>
    </w:p>
    <w:p w14:paraId="76BD3C96" w14:textId="77777777" w:rsidR="00A52999" w:rsidRDefault="00A52999" w:rsidP="00A52999">
      <w:pPr>
        <w:pStyle w:val="zCode"/>
        <w:rPr>
          <w:noProof/>
        </w:rPr>
      </w:pPr>
      <w:r>
        <w:rPr>
          <w:noProof/>
        </w:rPr>
        <w:t xml:space="preserve">  Ulaanbaatar: { en: "Ulaanbaatar", mn: "Улаанбаатар" },</w:t>
      </w:r>
    </w:p>
    <w:p w14:paraId="54CA493E" w14:textId="77777777" w:rsidR="00A52999" w:rsidRDefault="00A52999" w:rsidP="00A52999">
      <w:pPr>
        <w:pStyle w:val="zCode"/>
        <w:rPr>
          <w:noProof/>
        </w:rPr>
      </w:pPr>
      <w:r>
        <w:rPr>
          <w:noProof/>
        </w:rPr>
        <w:t xml:space="preserve">  Arkhangai: { en: "Arkhangai", mn: "Архангай" },</w:t>
      </w:r>
    </w:p>
    <w:p w14:paraId="6F68A803" w14:textId="77777777" w:rsidR="00A52999" w:rsidRDefault="00A52999" w:rsidP="00A52999">
      <w:pPr>
        <w:pStyle w:val="zCode"/>
        <w:rPr>
          <w:noProof/>
        </w:rPr>
      </w:pPr>
      <w:r>
        <w:rPr>
          <w:noProof/>
        </w:rPr>
        <w:t xml:space="preserve">  Dundgovi: { en: "Dundgovi", mn: "Дундговь" },</w:t>
      </w:r>
    </w:p>
    <w:p w14:paraId="1D0268CA" w14:textId="77777777" w:rsidR="00A52999" w:rsidRDefault="00A52999" w:rsidP="00A52999">
      <w:pPr>
        <w:pStyle w:val="zCode"/>
        <w:rPr>
          <w:noProof/>
        </w:rPr>
      </w:pPr>
      <w:r>
        <w:rPr>
          <w:noProof/>
        </w:rPr>
        <w:t xml:space="preserve">  Uvurkhangai: { en: "Uvurkhangai", mn: "Өвөрхангай" },</w:t>
      </w:r>
    </w:p>
    <w:p w14:paraId="007ABDDE" w14:textId="77777777" w:rsidR="00A52999" w:rsidRDefault="00A52999" w:rsidP="00A52999">
      <w:pPr>
        <w:pStyle w:val="zCode"/>
        <w:rPr>
          <w:noProof/>
        </w:rPr>
      </w:pPr>
      <w:r>
        <w:rPr>
          <w:noProof/>
        </w:rPr>
        <w:t xml:space="preserve">  Zavkhan: { en: "Zavkhan", mn: "Завхан" },</w:t>
      </w:r>
    </w:p>
    <w:p w14:paraId="7FD28EC3" w14:textId="77777777" w:rsidR="00A52999" w:rsidRDefault="00A52999" w:rsidP="00A52999">
      <w:pPr>
        <w:pStyle w:val="zCode"/>
        <w:rPr>
          <w:noProof/>
        </w:rPr>
      </w:pPr>
      <w:r>
        <w:rPr>
          <w:noProof/>
        </w:rPr>
        <w:t xml:space="preserve">  "Govi-Altai": { en: "Govi-Altai", mn: "Говь-Алтай" },</w:t>
      </w:r>
    </w:p>
    <w:p w14:paraId="4BBBD9FC" w14:textId="77777777" w:rsidR="00A52999" w:rsidRDefault="00A52999" w:rsidP="00A52999">
      <w:pPr>
        <w:pStyle w:val="zCode"/>
        <w:rPr>
          <w:noProof/>
        </w:rPr>
      </w:pPr>
      <w:r>
        <w:rPr>
          <w:noProof/>
        </w:rPr>
        <w:t xml:space="preserve">  Sukhbaatar: { en: "Sukhbaatar", mn: "Сүхбаатар" },</w:t>
      </w:r>
    </w:p>
    <w:p w14:paraId="00A66368" w14:textId="77777777" w:rsidR="00A52999" w:rsidRDefault="00A52999" w:rsidP="00A52999">
      <w:pPr>
        <w:pStyle w:val="zCode"/>
        <w:rPr>
          <w:noProof/>
        </w:rPr>
      </w:pPr>
      <w:r>
        <w:rPr>
          <w:noProof/>
        </w:rPr>
        <w:t xml:space="preserve">  Bayankhongor: { en: "Bayankhongor", mn: "Баянхонгор" },</w:t>
      </w:r>
    </w:p>
    <w:p w14:paraId="0A402B81" w14:textId="77777777" w:rsidR="00A52999" w:rsidRDefault="00A52999" w:rsidP="00A52999">
      <w:pPr>
        <w:pStyle w:val="zCode"/>
        <w:rPr>
          <w:noProof/>
        </w:rPr>
      </w:pPr>
      <w:r>
        <w:rPr>
          <w:noProof/>
        </w:rPr>
        <w:t xml:space="preserve">  "Bayan-Ulgii": { en: "Bayan-Ulgii", mn: "Баян-Өлгий" },</w:t>
      </w:r>
    </w:p>
    <w:p w14:paraId="5AD1B979" w14:textId="77777777" w:rsidR="00A52999" w:rsidRDefault="00A52999" w:rsidP="00A52999">
      <w:pPr>
        <w:pStyle w:val="zCode"/>
        <w:rPr>
          <w:noProof/>
        </w:rPr>
      </w:pPr>
      <w:r>
        <w:rPr>
          <w:noProof/>
        </w:rPr>
        <w:t>};</w:t>
      </w:r>
    </w:p>
    <w:p w14:paraId="3AC5327C" w14:textId="77777777" w:rsidR="00A52999" w:rsidRDefault="00A52999" w:rsidP="00A52999">
      <w:pPr>
        <w:pStyle w:val="zCode"/>
        <w:rPr>
          <w:noProof/>
        </w:rPr>
      </w:pPr>
    </w:p>
    <w:p w14:paraId="3A2E80D6" w14:textId="77777777" w:rsidR="00A52999" w:rsidRDefault="00A52999" w:rsidP="00A52999">
      <w:pPr>
        <w:pStyle w:val="zCode"/>
        <w:rPr>
          <w:noProof/>
        </w:rPr>
      </w:pPr>
      <w:r>
        <w:rPr>
          <w:noProof/>
        </w:rPr>
        <w:lastRenderedPageBreak/>
        <w:t xml:space="preserve">const </w:t>
      </w:r>
      <w:r w:rsidRPr="00A52999">
        <w:rPr>
          <w:noProof/>
          <w:highlight w:val="yellow"/>
        </w:rPr>
        <w:t>provinceTitleMap</w:t>
      </w:r>
      <w:r>
        <w:rPr>
          <w:noProof/>
        </w:rPr>
        <w:t xml:space="preserve"> = {</w:t>
      </w:r>
    </w:p>
    <w:p w14:paraId="251157A7" w14:textId="77777777" w:rsidR="00A52999" w:rsidRDefault="00A52999" w:rsidP="00A52999">
      <w:pPr>
        <w:pStyle w:val="zCode"/>
        <w:rPr>
          <w:noProof/>
        </w:rPr>
      </w:pPr>
      <w:r>
        <w:rPr>
          <w:noProof/>
        </w:rPr>
        <w:t xml:space="preserve">  Ulaanbaatar: {</w:t>
      </w:r>
    </w:p>
    <w:p w14:paraId="255C6734" w14:textId="77777777" w:rsidR="00A52999" w:rsidRDefault="00A52999" w:rsidP="00A52999">
      <w:pPr>
        <w:pStyle w:val="zCode"/>
        <w:rPr>
          <w:noProof/>
        </w:rPr>
      </w:pPr>
      <w:r>
        <w:rPr>
          <w:noProof/>
        </w:rPr>
        <w:t xml:space="preserve">    en: "Ulaanbaatar city",</w:t>
      </w:r>
    </w:p>
    <w:p w14:paraId="64EFFEF2" w14:textId="77777777" w:rsidR="00A52999" w:rsidRDefault="00A52999" w:rsidP="00A52999">
      <w:pPr>
        <w:pStyle w:val="zCode"/>
        <w:rPr>
          <w:noProof/>
        </w:rPr>
      </w:pPr>
      <w:r>
        <w:rPr>
          <w:noProof/>
        </w:rPr>
        <w:t xml:space="preserve">    mn: "Улаанбаатар хот",</w:t>
      </w:r>
    </w:p>
    <w:p w14:paraId="66146793" w14:textId="77777777" w:rsidR="00A52999" w:rsidRDefault="00A52999" w:rsidP="00A52999">
      <w:pPr>
        <w:pStyle w:val="zCode"/>
        <w:rPr>
          <w:noProof/>
        </w:rPr>
      </w:pPr>
      <w:r>
        <w:rPr>
          <w:noProof/>
        </w:rPr>
        <w:t xml:space="preserve">  },</w:t>
      </w:r>
    </w:p>
    <w:p w14:paraId="37D64E31" w14:textId="77777777" w:rsidR="00A52999" w:rsidRDefault="00A52999" w:rsidP="00A52999">
      <w:pPr>
        <w:pStyle w:val="zCode"/>
        <w:rPr>
          <w:noProof/>
        </w:rPr>
      </w:pPr>
      <w:r>
        <w:rPr>
          <w:noProof/>
        </w:rPr>
        <w:t>};</w:t>
      </w:r>
    </w:p>
    <w:p w14:paraId="338274D5" w14:textId="77777777" w:rsidR="00A52999" w:rsidRDefault="00A52999" w:rsidP="00A52999">
      <w:pPr>
        <w:pStyle w:val="zCode"/>
        <w:rPr>
          <w:noProof/>
        </w:rPr>
      </w:pPr>
    </w:p>
    <w:p w14:paraId="2EC8F0B6" w14:textId="77777777" w:rsidR="00A52999" w:rsidRDefault="00A52999" w:rsidP="00A52999">
      <w:pPr>
        <w:pStyle w:val="zCode"/>
        <w:rPr>
          <w:noProof/>
        </w:rPr>
      </w:pPr>
      <w:r>
        <w:rPr>
          <w:noProof/>
        </w:rPr>
        <w:t xml:space="preserve">const </w:t>
      </w:r>
      <w:r w:rsidRPr="00A52999">
        <w:rPr>
          <w:noProof/>
          <w:highlight w:val="yellow"/>
        </w:rPr>
        <w:t>updateMapLabels</w:t>
      </w:r>
      <w:r>
        <w:rPr>
          <w:noProof/>
        </w:rPr>
        <w:t xml:space="preserve"> = function updateMapLabels(svgContainer, lang = "en") {</w:t>
      </w:r>
    </w:p>
    <w:p w14:paraId="6DC74E15" w14:textId="77777777" w:rsidR="00A52999" w:rsidRDefault="00A52999" w:rsidP="00A52999">
      <w:pPr>
        <w:pStyle w:val="zCode"/>
        <w:rPr>
          <w:noProof/>
        </w:rPr>
      </w:pPr>
      <w:r>
        <w:rPr>
          <w:noProof/>
        </w:rPr>
        <w:t xml:space="preserve">  svgContainer.querySelectorAll("svg text").forEach((text) =&gt; {</w:t>
      </w:r>
    </w:p>
    <w:p w14:paraId="120B5EE9" w14:textId="77777777" w:rsidR="00A52999" w:rsidRDefault="00A52999" w:rsidP="00A52999">
      <w:pPr>
        <w:pStyle w:val="zCode"/>
        <w:rPr>
          <w:noProof/>
        </w:rPr>
      </w:pPr>
      <w:r>
        <w:rPr>
          <w:noProof/>
        </w:rPr>
        <w:t xml:space="preserve">    const enName = text.textContent.trim();</w:t>
      </w:r>
    </w:p>
    <w:p w14:paraId="5944DE0B" w14:textId="77777777" w:rsidR="00A52999" w:rsidRDefault="00A52999" w:rsidP="00A52999">
      <w:pPr>
        <w:pStyle w:val="zCode"/>
        <w:rPr>
          <w:noProof/>
        </w:rPr>
      </w:pPr>
      <w:r>
        <w:rPr>
          <w:noProof/>
        </w:rPr>
        <w:t xml:space="preserve">    const names = provinceNameMap[enName];</w:t>
      </w:r>
    </w:p>
    <w:p w14:paraId="42073E30" w14:textId="77777777" w:rsidR="00A52999" w:rsidRDefault="00A52999" w:rsidP="00A52999">
      <w:pPr>
        <w:pStyle w:val="zCode"/>
        <w:rPr>
          <w:noProof/>
        </w:rPr>
      </w:pPr>
    </w:p>
    <w:p w14:paraId="2AE98A62" w14:textId="77777777" w:rsidR="00A52999" w:rsidRDefault="00A52999" w:rsidP="00A52999">
      <w:pPr>
        <w:pStyle w:val="zCode"/>
        <w:rPr>
          <w:noProof/>
        </w:rPr>
      </w:pPr>
      <w:r>
        <w:rPr>
          <w:noProof/>
        </w:rPr>
        <w:t xml:space="preserve">    if (names) {</w:t>
      </w:r>
    </w:p>
    <w:p w14:paraId="5C6EAE5D" w14:textId="77777777" w:rsidR="00A52999" w:rsidRDefault="00A52999" w:rsidP="00A52999">
      <w:pPr>
        <w:pStyle w:val="zCode"/>
        <w:rPr>
          <w:noProof/>
        </w:rPr>
      </w:pPr>
      <w:r>
        <w:rPr>
          <w:noProof/>
        </w:rPr>
        <w:t xml:space="preserve">      text.textContent = names[lang] || names.en;</w:t>
      </w:r>
    </w:p>
    <w:p w14:paraId="1D23FAAE" w14:textId="77777777" w:rsidR="00A52999" w:rsidRDefault="00A52999" w:rsidP="00A52999">
      <w:pPr>
        <w:pStyle w:val="zCode"/>
        <w:rPr>
          <w:noProof/>
        </w:rPr>
      </w:pPr>
      <w:r>
        <w:rPr>
          <w:noProof/>
        </w:rPr>
        <w:t xml:space="preserve">    }</w:t>
      </w:r>
    </w:p>
    <w:p w14:paraId="0854B756" w14:textId="77777777" w:rsidR="00A52999" w:rsidRDefault="00A52999" w:rsidP="00A52999">
      <w:pPr>
        <w:pStyle w:val="zCode"/>
        <w:rPr>
          <w:noProof/>
        </w:rPr>
      </w:pPr>
      <w:r>
        <w:rPr>
          <w:noProof/>
        </w:rPr>
        <w:t xml:space="preserve">  });</w:t>
      </w:r>
    </w:p>
    <w:p w14:paraId="638D8B02" w14:textId="350A14B7" w:rsidR="00A52999" w:rsidRDefault="00A52999" w:rsidP="00A52999">
      <w:pPr>
        <w:pStyle w:val="zCode"/>
        <w:rPr>
          <w:noProof/>
        </w:rPr>
      </w:pPr>
      <w:r>
        <w:rPr>
          <w:noProof/>
        </w:rPr>
        <w:t>};</w:t>
      </w:r>
    </w:p>
    <w:p w14:paraId="730C18C4" w14:textId="77CDD2B2" w:rsidR="000B7A19" w:rsidRDefault="000B7A19" w:rsidP="000B7A19">
      <w:pPr>
        <w:pStyle w:val="C2nd"/>
        <w:rPr>
          <w:noProof/>
        </w:rPr>
      </w:pPr>
      <w:bookmarkStart w:id="119" w:name="_Toc231258355"/>
      <w:r>
        <w:rPr>
          <w:noProof/>
        </w:rPr>
        <w:t>src/scss/components/_</w:t>
      </w:r>
      <w:r>
        <w:t>map</w:t>
      </w:r>
      <w:r>
        <w:rPr>
          <w:noProof/>
        </w:rPr>
        <w:t>.scss</w:t>
      </w:r>
      <w:bookmarkEnd w:id="119"/>
    </w:p>
    <w:p w14:paraId="634B6231" w14:textId="2891A736" w:rsidR="000B7A19" w:rsidRPr="000B7A19" w:rsidRDefault="000B7A19" w:rsidP="00A52999">
      <w:pPr>
        <w:pStyle w:val="zCode"/>
        <w:rPr>
          <w:noProof/>
          <w:color w:val="538135" w:themeColor="accent6" w:themeShade="BF"/>
        </w:rPr>
      </w:pPr>
      <w:r w:rsidRPr="000B7A19">
        <w:rPr>
          <w:noProof/>
          <w:color w:val="538135" w:themeColor="accent6" w:themeShade="BF"/>
        </w:rPr>
        <w:drawing>
          <wp:inline distT="0" distB="0" distL="0" distR="0" wp14:anchorId="39244D30" wp14:editId="34C94610">
            <wp:extent cx="5940425" cy="2390115"/>
            <wp:effectExtent l="0" t="0" r="3175" b="0"/>
            <wp:docPr id="165500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1403" name=""/>
                    <pic:cNvPicPr/>
                  </pic:nvPicPr>
                  <pic:blipFill rotWithShape="1">
                    <a:blip r:embed="rId179"/>
                    <a:srcRect b="46129"/>
                    <a:stretch>
                      <a:fillRect/>
                    </a:stretch>
                  </pic:blipFill>
                  <pic:spPr bwMode="auto">
                    <a:xfrm>
                      <a:off x="0" y="0"/>
                      <a:ext cx="5940425" cy="2390115"/>
                    </a:xfrm>
                    <a:prstGeom prst="rect">
                      <a:avLst/>
                    </a:prstGeom>
                    <a:ln>
                      <a:noFill/>
                    </a:ln>
                    <a:extLst>
                      <a:ext uri="{53640926-AAD7-44D8-BBD7-CCE9431645EC}">
                        <a14:shadowObscured xmlns:a14="http://schemas.microsoft.com/office/drawing/2010/main"/>
                      </a:ext>
                    </a:extLst>
                  </pic:spPr>
                </pic:pic>
              </a:graphicData>
            </a:graphic>
          </wp:inline>
        </w:drawing>
      </w:r>
    </w:p>
    <w:p w14:paraId="7D7D8C6B" w14:textId="77777777" w:rsidR="000B7A19" w:rsidRPr="000B7A19" w:rsidRDefault="000B7A19" w:rsidP="000B7A19">
      <w:pPr>
        <w:pStyle w:val="zCode"/>
        <w:rPr>
          <w:noProof/>
          <w:color w:val="538135" w:themeColor="accent6" w:themeShade="BF"/>
        </w:rPr>
      </w:pPr>
      <w:r w:rsidRPr="000B7A19">
        <w:rPr>
          <w:noProof/>
          <w:color w:val="538135" w:themeColor="accent6" w:themeShade="BF"/>
        </w:rPr>
        <w:t>// Svg image</w:t>
      </w:r>
    </w:p>
    <w:p w14:paraId="5480CD9F" w14:textId="77777777" w:rsidR="000B7A19" w:rsidRDefault="000B7A19" w:rsidP="000B7A19">
      <w:pPr>
        <w:pStyle w:val="zCode"/>
        <w:rPr>
          <w:noProof/>
        </w:rPr>
      </w:pPr>
      <w:r w:rsidRPr="000B7A19">
        <w:rPr>
          <w:noProof/>
          <w:highlight w:val="yellow"/>
        </w:rPr>
        <w:t>.map-wrap</w:t>
      </w:r>
      <w:r>
        <w:rPr>
          <w:noProof/>
        </w:rPr>
        <w:t xml:space="preserve"> {</w:t>
      </w:r>
    </w:p>
    <w:p w14:paraId="6C5D2433" w14:textId="77777777" w:rsidR="000B7A19" w:rsidRDefault="000B7A19" w:rsidP="000B7A19">
      <w:pPr>
        <w:pStyle w:val="zCode"/>
        <w:rPr>
          <w:noProof/>
        </w:rPr>
      </w:pPr>
      <w:r>
        <w:rPr>
          <w:noProof/>
        </w:rPr>
        <w:t xml:space="preserve">  width: 100%;</w:t>
      </w:r>
    </w:p>
    <w:p w14:paraId="4C42B7C1" w14:textId="77777777" w:rsidR="000B7A19" w:rsidRDefault="000B7A19" w:rsidP="000B7A19">
      <w:pPr>
        <w:pStyle w:val="zCode"/>
        <w:rPr>
          <w:noProof/>
        </w:rPr>
      </w:pPr>
      <w:r>
        <w:rPr>
          <w:noProof/>
        </w:rPr>
        <w:t xml:space="preserve">  overflow: hidden;</w:t>
      </w:r>
    </w:p>
    <w:p w14:paraId="36905170" w14:textId="77777777" w:rsidR="000B7A19" w:rsidRDefault="000B7A19" w:rsidP="000B7A19">
      <w:pPr>
        <w:pStyle w:val="zCode"/>
        <w:rPr>
          <w:noProof/>
        </w:rPr>
      </w:pPr>
      <w:r>
        <w:rPr>
          <w:noProof/>
        </w:rPr>
        <w:t>}</w:t>
      </w:r>
    </w:p>
    <w:p w14:paraId="599105DC" w14:textId="77777777" w:rsidR="000B7A19" w:rsidRDefault="000B7A19" w:rsidP="000B7A19">
      <w:pPr>
        <w:pStyle w:val="zCode"/>
        <w:rPr>
          <w:noProof/>
        </w:rPr>
      </w:pPr>
    </w:p>
    <w:p w14:paraId="2B9AB066" w14:textId="77777777" w:rsidR="000B7A19" w:rsidRDefault="000B7A19" w:rsidP="000B7A19">
      <w:pPr>
        <w:pStyle w:val="zCode"/>
        <w:rPr>
          <w:noProof/>
        </w:rPr>
      </w:pPr>
      <w:r>
        <w:rPr>
          <w:noProof/>
        </w:rPr>
        <w:t>#</w:t>
      </w:r>
      <w:r w:rsidRPr="000B7A19">
        <w:rPr>
          <w:noProof/>
          <w:highlight w:val="yellow"/>
        </w:rPr>
        <w:t>svg-container</w:t>
      </w:r>
      <w:r>
        <w:rPr>
          <w:noProof/>
        </w:rPr>
        <w:t xml:space="preserve"> svg {</w:t>
      </w:r>
    </w:p>
    <w:p w14:paraId="686E0CF9" w14:textId="77777777" w:rsidR="000B7A19" w:rsidRDefault="000B7A19" w:rsidP="000B7A19">
      <w:pPr>
        <w:pStyle w:val="zCode"/>
        <w:rPr>
          <w:noProof/>
        </w:rPr>
      </w:pPr>
      <w:r>
        <w:rPr>
          <w:noProof/>
        </w:rPr>
        <w:t xml:space="preserve">  width: 100%;</w:t>
      </w:r>
    </w:p>
    <w:p w14:paraId="60F49714" w14:textId="77777777" w:rsidR="000B7A19" w:rsidRDefault="000B7A19" w:rsidP="000B7A19">
      <w:pPr>
        <w:pStyle w:val="zCode"/>
        <w:rPr>
          <w:noProof/>
        </w:rPr>
      </w:pPr>
      <w:r>
        <w:rPr>
          <w:noProof/>
        </w:rPr>
        <w:t xml:space="preserve">  height: auto;</w:t>
      </w:r>
    </w:p>
    <w:p w14:paraId="2254C650" w14:textId="77777777" w:rsidR="000B7A19" w:rsidRDefault="000B7A19" w:rsidP="000B7A19">
      <w:pPr>
        <w:pStyle w:val="zCode"/>
        <w:rPr>
          <w:noProof/>
        </w:rPr>
      </w:pPr>
      <w:r>
        <w:rPr>
          <w:noProof/>
        </w:rPr>
        <w:t xml:space="preserve">  display: block;</w:t>
      </w:r>
    </w:p>
    <w:p w14:paraId="2948C20E" w14:textId="77777777" w:rsidR="000B7A19" w:rsidRDefault="000B7A19" w:rsidP="000B7A19">
      <w:pPr>
        <w:pStyle w:val="zCode"/>
        <w:rPr>
          <w:noProof/>
        </w:rPr>
      </w:pPr>
      <w:r>
        <w:rPr>
          <w:noProof/>
        </w:rPr>
        <w:t xml:space="preserve">  transform: translateX(-4%);</w:t>
      </w:r>
    </w:p>
    <w:p w14:paraId="67496881" w14:textId="77777777" w:rsidR="000B7A19" w:rsidRDefault="000B7A19" w:rsidP="000B7A19">
      <w:pPr>
        <w:pStyle w:val="zCode"/>
        <w:rPr>
          <w:noProof/>
        </w:rPr>
      </w:pPr>
    </w:p>
    <w:p w14:paraId="063AF967" w14:textId="77777777" w:rsidR="000B7A19" w:rsidRDefault="000B7A19" w:rsidP="000B7A19">
      <w:pPr>
        <w:pStyle w:val="zCode"/>
        <w:rPr>
          <w:noProof/>
        </w:rPr>
      </w:pPr>
      <w:r>
        <w:rPr>
          <w:noProof/>
        </w:rPr>
        <w:t xml:space="preserve">  path {</w:t>
      </w:r>
    </w:p>
    <w:p w14:paraId="1F7EA469" w14:textId="77777777" w:rsidR="000B7A19" w:rsidRDefault="000B7A19" w:rsidP="000B7A19">
      <w:pPr>
        <w:pStyle w:val="zCode"/>
        <w:rPr>
          <w:noProof/>
        </w:rPr>
      </w:pPr>
      <w:r>
        <w:rPr>
          <w:noProof/>
        </w:rPr>
        <w:t xml:space="preserve">    fill: #2bac73;</w:t>
      </w:r>
    </w:p>
    <w:p w14:paraId="58760844" w14:textId="77777777" w:rsidR="000B7A19" w:rsidRDefault="000B7A19" w:rsidP="000B7A19">
      <w:pPr>
        <w:pStyle w:val="zCode"/>
        <w:rPr>
          <w:noProof/>
        </w:rPr>
      </w:pPr>
      <w:r>
        <w:rPr>
          <w:noProof/>
        </w:rPr>
        <w:t xml:space="preserve">    stroke: #fff;</w:t>
      </w:r>
    </w:p>
    <w:p w14:paraId="4327F46A" w14:textId="77777777" w:rsidR="000B7A19" w:rsidRDefault="000B7A19" w:rsidP="000B7A19">
      <w:pPr>
        <w:pStyle w:val="zCode"/>
        <w:rPr>
          <w:noProof/>
        </w:rPr>
      </w:pPr>
      <w:r>
        <w:rPr>
          <w:noProof/>
        </w:rPr>
        <w:t xml:space="preserve">    stroke-width: 1;</w:t>
      </w:r>
    </w:p>
    <w:p w14:paraId="6ED86CEF" w14:textId="77777777" w:rsidR="000B7A19" w:rsidRDefault="000B7A19" w:rsidP="000B7A19">
      <w:pPr>
        <w:pStyle w:val="zCode"/>
        <w:rPr>
          <w:noProof/>
        </w:rPr>
      </w:pPr>
      <w:r>
        <w:rPr>
          <w:noProof/>
        </w:rPr>
        <w:t xml:space="preserve">    cursor: pointer;</w:t>
      </w:r>
    </w:p>
    <w:p w14:paraId="7FD7F246" w14:textId="77777777" w:rsidR="000B7A19" w:rsidRDefault="000B7A19" w:rsidP="000B7A19">
      <w:pPr>
        <w:pStyle w:val="zCode"/>
        <w:rPr>
          <w:noProof/>
        </w:rPr>
      </w:pPr>
      <w:r>
        <w:rPr>
          <w:noProof/>
        </w:rPr>
        <w:t xml:space="preserve">    transition: fill 0.2s;</w:t>
      </w:r>
    </w:p>
    <w:p w14:paraId="1A766589" w14:textId="77777777" w:rsidR="000B7A19" w:rsidRDefault="000B7A19" w:rsidP="000B7A19">
      <w:pPr>
        <w:pStyle w:val="zCode"/>
        <w:rPr>
          <w:noProof/>
        </w:rPr>
      </w:pPr>
      <w:r>
        <w:rPr>
          <w:noProof/>
        </w:rPr>
        <w:lastRenderedPageBreak/>
        <w:t xml:space="preserve">  }</w:t>
      </w:r>
    </w:p>
    <w:p w14:paraId="4B220738" w14:textId="77777777" w:rsidR="000B7A19" w:rsidRDefault="000B7A19" w:rsidP="000B7A19">
      <w:pPr>
        <w:pStyle w:val="zCode"/>
        <w:rPr>
          <w:noProof/>
        </w:rPr>
      </w:pPr>
    </w:p>
    <w:p w14:paraId="737BD000" w14:textId="77777777" w:rsidR="000B7A19" w:rsidRDefault="000B7A19" w:rsidP="000B7A19">
      <w:pPr>
        <w:pStyle w:val="zCode"/>
        <w:rPr>
          <w:noProof/>
        </w:rPr>
      </w:pPr>
      <w:r>
        <w:rPr>
          <w:noProof/>
        </w:rPr>
        <w:t xml:space="preserve">  path:hover {</w:t>
      </w:r>
    </w:p>
    <w:p w14:paraId="6FE775FA" w14:textId="77777777" w:rsidR="000B7A19" w:rsidRDefault="000B7A19" w:rsidP="000B7A19">
      <w:pPr>
        <w:pStyle w:val="zCode"/>
        <w:rPr>
          <w:noProof/>
        </w:rPr>
      </w:pPr>
      <w:r>
        <w:rPr>
          <w:noProof/>
        </w:rPr>
        <w:t xml:space="preserve">    fill: #ff914d;</w:t>
      </w:r>
    </w:p>
    <w:p w14:paraId="1DA5D9E7" w14:textId="77777777" w:rsidR="000B7A19" w:rsidRDefault="000B7A19" w:rsidP="000B7A19">
      <w:pPr>
        <w:pStyle w:val="zCode"/>
        <w:rPr>
          <w:noProof/>
        </w:rPr>
      </w:pPr>
      <w:r>
        <w:rPr>
          <w:noProof/>
        </w:rPr>
        <w:t xml:space="preserve">  }</w:t>
      </w:r>
    </w:p>
    <w:p w14:paraId="49B22680" w14:textId="7EA543E9" w:rsidR="000B7A19" w:rsidRDefault="000B7A19" w:rsidP="000B7A19">
      <w:pPr>
        <w:pStyle w:val="zCode"/>
        <w:rPr>
          <w:noProof/>
        </w:rPr>
      </w:pPr>
      <w:r>
        <w:rPr>
          <w:noProof/>
        </w:rPr>
        <w:t>}</w:t>
      </w:r>
    </w:p>
    <w:p w14:paraId="1F3DA12D" w14:textId="4223B298" w:rsidR="00A52999" w:rsidRDefault="00A52999" w:rsidP="00A52999">
      <w:pPr>
        <w:pStyle w:val="C2nd"/>
        <w:rPr>
          <w:noProof/>
        </w:rPr>
      </w:pPr>
      <w:bookmarkStart w:id="120" w:name="_Toc231258356"/>
      <w:r w:rsidRPr="005F7205">
        <w:rPr>
          <w:noProof/>
        </w:rPr>
        <w:t>src/js/components/</w:t>
      </w:r>
      <w:r w:rsidR="004556F5">
        <w:rPr>
          <w:lang w:val="en-US"/>
        </w:rPr>
        <w:t>infoModal</w:t>
      </w:r>
      <w:r w:rsidRPr="005F7205">
        <w:rPr>
          <w:noProof/>
        </w:rPr>
        <w:t>.js</w:t>
      </w:r>
      <w:bookmarkEnd w:id="120"/>
    </w:p>
    <w:p w14:paraId="21B6444D" w14:textId="741DF2EF" w:rsidR="00A52999" w:rsidRDefault="00131462" w:rsidP="009A67BA">
      <w:pPr>
        <w:pStyle w:val="zCode"/>
        <w:rPr>
          <w:noProof/>
        </w:rPr>
      </w:pPr>
      <w:r>
        <w:rPr>
          <w:noProof/>
        </w:rPr>
        <w:drawing>
          <wp:inline distT="0" distB="0" distL="0" distR="0" wp14:anchorId="69076C71" wp14:editId="2B5B9989">
            <wp:extent cx="5940425" cy="3734554"/>
            <wp:effectExtent l="0" t="0" r="3175" b="0"/>
            <wp:docPr id="187733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34452" name=""/>
                    <pic:cNvPicPr/>
                  </pic:nvPicPr>
                  <pic:blipFill rotWithShape="1">
                    <a:blip r:embed="rId180"/>
                    <a:srcRect b="13461"/>
                    <a:stretch>
                      <a:fillRect/>
                    </a:stretch>
                  </pic:blipFill>
                  <pic:spPr bwMode="auto">
                    <a:xfrm>
                      <a:off x="0" y="0"/>
                      <a:ext cx="5940425" cy="3734554"/>
                    </a:xfrm>
                    <a:prstGeom prst="rect">
                      <a:avLst/>
                    </a:prstGeom>
                    <a:ln>
                      <a:noFill/>
                    </a:ln>
                    <a:extLst>
                      <a:ext uri="{53640926-AAD7-44D8-BBD7-CCE9431645EC}">
                        <a14:shadowObscured xmlns:a14="http://schemas.microsoft.com/office/drawing/2010/main"/>
                      </a:ext>
                    </a:extLst>
                  </pic:spPr>
                </pic:pic>
              </a:graphicData>
            </a:graphic>
          </wp:inline>
        </w:drawing>
      </w:r>
    </w:p>
    <w:p w14:paraId="1245BFFC" w14:textId="77777777" w:rsidR="00A52999" w:rsidRDefault="00A52999" w:rsidP="00A52999">
      <w:pPr>
        <w:pStyle w:val="zCode"/>
        <w:rPr>
          <w:noProof/>
        </w:rPr>
      </w:pPr>
      <w:r>
        <w:rPr>
          <w:noProof/>
        </w:rPr>
        <w:t>import { escapeHtml } from "../fn/format.js";</w:t>
      </w:r>
    </w:p>
    <w:p w14:paraId="18E2D814" w14:textId="77777777" w:rsidR="00A52999" w:rsidRDefault="00A52999" w:rsidP="00A52999">
      <w:pPr>
        <w:pStyle w:val="zCode"/>
        <w:rPr>
          <w:noProof/>
        </w:rPr>
      </w:pPr>
      <w:r>
        <w:rPr>
          <w:noProof/>
        </w:rPr>
        <w:t xml:space="preserve">import { </w:t>
      </w:r>
      <w:r w:rsidRPr="00A52999">
        <w:rPr>
          <w:noProof/>
          <w:highlight w:val="yellow"/>
        </w:rPr>
        <w:t>getLocalizedValue, t</w:t>
      </w:r>
      <w:r>
        <w:rPr>
          <w:noProof/>
        </w:rPr>
        <w:t xml:space="preserve"> } from "../i18n/i18n.js";</w:t>
      </w:r>
    </w:p>
    <w:p w14:paraId="51882D37" w14:textId="77777777" w:rsidR="00A52999" w:rsidRDefault="00A52999" w:rsidP="00A52999">
      <w:pPr>
        <w:pStyle w:val="zCode"/>
        <w:rPr>
          <w:noProof/>
        </w:rPr>
      </w:pPr>
    </w:p>
    <w:p w14:paraId="703B686D" w14:textId="2D96B6A0" w:rsidR="00A52999" w:rsidRPr="00A52999" w:rsidRDefault="00A52999" w:rsidP="00A52999">
      <w:pPr>
        <w:pStyle w:val="zCode"/>
        <w:rPr>
          <w:noProof/>
          <w:color w:val="538135" w:themeColor="accent6" w:themeShade="BF"/>
        </w:rPr>
      </w:pPr>
      <w:r w:rsidRPr="00A52999">
        <w:rPr>
          <w:noProof/>
          <w:color w:val="538135" w:themeColor="accent6" w:themeShade="BF"/>
        </w:rPr>
        <w:t>// Аймгийн мэдээлэл болон food list харуулах modal</w:t>
      </w:r>
    </w:p>
    <w:p w14:paraId="32220872" w14:textId="77777777" w:rsidR="00A52999" w:rsidRDefault="00A52999" w:rsidP="00A52999">
      <w:pPr>
        <w:pStyle w:val="zCode"/>
        <w:rPr>
          <w:noProof/>
        </w:rPr>
      </w:pPr>
      <w:r>
        <w:rPr>
          <w:noProof/>
        </w:rPr>
        <w:t xml:space="preserve">export function </w:t>
      </w:r>
      <w:r w:rsidRPr="00A52999">
        <w:rPr>
          <w:noProof/>
          <w:highlight w:val="yellow"/>
        </w:rPr>
        <w:t>renderInfoModal</w:t>
      </w:r>
      <w:r>
        <w:rPr>
          <w:noProof/>
        </w:rPr>
        <w:t>() {</w:t>
      </w:r>
    </w:p>
    <w:p w14:paraId="5EAAD827" w14:textId="77777777" w:rsidR="00A52999" w:rsidRDefault="00A52999" w:rsidP="00A52999">
      <w:pPr>
        <w:pStyle w:val="zCode"/>
        <w:rPr>
          <w:noProof/>
        </w:rPr>
      </w:pPr>
      <w:r>
        <w:rPr>
          <w:noProof/>
        </w:rPr>
        <w:t xml:space="preserve">  return `</w:t>
      </w:r>
    </w:p>
    <w:p w14:paraId="5B3328BB" w14:textId="77777777" w:rsidR="00A52999" w:rsidRDefault="00A52999" w:rsidP="00A52999">
      <w:pPr>
        <w:pStyle w:val="zCode"/>
        <w:rPr>
          <w:noProof/>
        </w:rPr>
      </w:pPr>
      <w:r>
        <w:rPr>
          <w:noProof/>
        </w:rPr>
        <w:t xml:space="preserve">    &lt;div class="modal" id="infoModal"&gt;</w:t>
      </w:r>
    </w:p>
    <w:p w14:paraId="54AE8299" w14:textId="77777777" w:rsidR="00A52999" w:rsidRDefault="00A52999" w:rsidP="00A52999">
      <w:pPr>
        <w:pStyle w:val="zCode"/>
        <w:rPr>
          <w:noProof/>
        </w:rPr>
      </w:pPr>
      <w:r>
        <w:rPr>
          <w:noProof/>
        </w:rPr>
        <w:t xml:space="preserve">      &lt;div class="modal-background"&gt;&lt;/div&gt;</w:t>
      </w:r>
    </w:p>
    <w:p w14:paraId="45D4FA4E" w14:textId="77777777" w:rsidR="00A52999" w:rsidRDefault="00A52999" w:rsidP="00A52999">
      <w:pPr>
        <w:pStyle w:val="zCode"/>
        <w:rPr>
          <w:noProof/>
        </w:rPr>
      </w:pPr>
    </w:p>
    <w:p w14:paraId="16934A32" w14:textId="77777777" w:rsidR="00A52999" w:rsidRDefault="00A52999" w:rsidP="00A52999">
      <w:pPr>
        <w:pStyle w:val="zCode"/>
        <w:rPr>
          <w:noProof/>
        </w:rPr>
      </w:pPr>
      <w:r>
        <w:rPr>
          <w:noProof/>
        </w:rPr>
        <w:t xml:space="preserve">      &lt;div class="modal-card"&gt;</w:t>
      </w:r>
    </w:p>
    <w:p w14:paraId="2B921B0F" w14:textId="77777777" w:rsidR="00A52999" w:rsidRDefault="00A52999" w:rsidP="00A52999">
      <w:pPr>
        <w:pStyle w:val="zCode"/>
        <w:rPr>
          <w:noProof/>
        </w:rPr>
      </w:pPr>
      <w:r>
        <w:rPr>
          <w:noProof/>
        </w:rPr>
        <w:t xml:space="preserve">        &lt;header class="modal-card-head"&gt;</w:t>
      </w:r>
    </w:p>
    <w:p w14:paraId="1F24DF73" w14:textId="77777777" w:rsidR="00A52999" w:rsidRDefault="00A52999" w:rsidP="00A52999">
      <w:pPr>
        <w:pStyle w:val="zCode"/>
        <w:rPr>
          <w:noProof/>
        </w:rPr>
      </w:pPr>
      <w:r>
        <w:rPr>
          <w:noProof/>
        </w:rPr>
        <w:t xml:space="preserve">          &lt;p class="modal-card-title" id="modalTitle"&gt;</w:t>
      </w:r>
    </w:p>
    <w:p w14:paraId="649CFFD0" w14:textId="77777777" w:rsidR="00A52999" w:rsidRDefault="00A52999" w:rsidP="00A52999">
      <w:pPr>
        <w:pStyle w:val="zCode"/>
        <w:rPr>
          <w:noProof/>
        </w:rPr>
      </w:pPr>
      <w:r>
        <w:rPr>
          <w:noProof/>
        </w:rPr>
        <w:t xml:space="preserve">            ${t("modal.province")}</w:t>
      </w:r>
    </w:p>
    <w:p w14:paraId="760EC1E0" w14:textId="77777777" w:rsidR="00A52999" w:rsidRDefault="00A52999" w:rsidP="00A52999">
      <w:pPr>
        <w:pStyle w:val="zCode"/>
        <w:rPr>
          <w:noProof/>
        </w:rPr>
      </w:pPr>
      <w:r>
        <w:rPr>
          <w:noProof/>
        </w:rPr>
        <w:t xml:space="preserve">          &lt;/p&gt;</w:t>
      </w:r>
    </w:p>
    <w:p w14:paraId="2F309D1F" w14:textId="77777777" w:rsidR="00A52999" w:rsidRDefault="00A52999" w:rsidP="00A52999">
      <w:pPr>
        <w:pStyle w:val="zCode"/>
        <w:rPr>
          <w:noProof/>
        </w:rPr>
      </w:pPr>
    </w:p>
    <w:p w14:paraId="770873B8" w14:textId="77777777" w:rsidR="00A52999" w:rsidRDefault="00A52999" w:rsidP="00A52999">
      <w:pPr>
        <w:pStyle w:val="zCode"/>
        <w:rPr>
          <w:noProof/>
        </w:rPr>
      </w:pPr>
      <w:r>
        <w:rPr>
          <w:noProof/>
        </w:rPr>
        <w:t xml:space="preserve">          &lt;button class="delete" aria-label="close"&gt;&lt;/button&gt;</w:t>
      </w:r>
    </w:p>
    <w:p w14:paraId="1A4C424C" w14:textId="77777777" w:rsidR="00A52999" w:rsidRDefault="00A52999" w:rsidP="00A52999">
      <w:pPr>
        <w:pStyle w:val="zCode"/>
        <w:rPr>
          <w:noProof/>
        </w:rPr>
      </w:pPr>
      <w:r>
        <w:rPr>
          <w:noProof/>
        </w:rPr>
        <w:t xml:space="preserve">        &lt;/header&gt;</w:t>
      </w:r>
    </w:p>
    <w:p w14:paraId="7A98192D" w14:textId="77777777" w:rsidR="00A52999" w:rsidRDefault="00A52999" w:rsidP="00A52999">
      <w:pPr>
        <w:pStyle w:val="zCode"/>
        <w:rPr>
          <w:noProof/>
        </w:rPr>
      </w:pPr>
    </w:p>
    <w:p w14:paraId="380ABCB3" w14:textId="77777777" w:rsidR="00A52999" w:rsidRDefault="00A52999" w:rsidP="00A52999">
      <w:pPr>
        <w:pStyle w:val="zCode"/>
        <w:rPr>
          <w:noProof/>
        </w:rPr>
      </w:pPr>
      <w:r>
        <w:rPr>
          <w:noProof/>
        </w:rPr>
        <w:t xml:space="preserve">        &lt;section class="modal-card-body"&gt;</w:t>
      </w:r>
    </w:p>
    <w:p w14:paraId="0EF5E17E" w14:textId="77777777" w:rsidR="00A52999" w:rsidRDefault="00A52999" w:rsidP="00A52999">
      <w:pPr>
        <w:pStyle w:val="zCode"/>
        <w:rPr>
          <w:noProof/>
        </w:rPr>
      </w:pPr>
      <w:r>
        <w:rPr>
          <w:noProof/>
        </w:rPr>
        <w:t xml:space="preserve">          &lt;div id="modalContent"&gt;</w:t>
      </w:r>
    </w:p>
    <w:p w14:paraId="09D856AC" w14:textId="77777777" w:rsidR="00A52999" w:rsidRDefault="00A52999" w:rsidP="00A52999">
      <w:pPr>
        <w:pStyle w:val="zCode"/>
        <w:rPr>
          <w:noProof/>
        </w:rPr>
      </w:pPr>
      <w:r>
        <w:rPr>
          <w:noProof/>
        </w:rPr>
        <w:t xml:space="preserve">            ${t("modal.informationWillAppear")}</w:t>
      </w:r>
    </w:p>
    <w:p w14:paraId="4B81CB4B" w14:textId="77777777" w:rsidR="00A52999" w:rsidRDefault="00A52999" w:rsidP="00A52999">
      <w:pPr>
        <w:pStyle w:val="zCode"/>
        <w:rPr>
          <w:noProof/>
        </w:rPr>
      </w:pPr>
      <w:r>
        <w:rPr>
          <w:noProof/>
        </w:rPr>
        <w:lastRenderedPageBreak/>
        <w:t xml:space="preserve">          &lt;/div&gt;</w:t>
      </w:r>
    </w:p>
    <w:p w14:paraId="4D60C8AC" w14:textId="77777777" w:rsidR="00A52999" w:rsidRDefault="00A52999" w:rsidP="00A52999">
      <w:pPr>
        <w:pStyle w:val="zCode"/>
        <w:rPr>
          <w:noProof/>
        </w:rPr>
      </w:pPr>
      <w:r>
        <w:rPr>
          <w:noProof/>
        </w:rPr>
        <w:t xml:space="preserve">        &lt;/section&gt;</w:t>
      </w:r>
    </w:p>
    <w:p w14:paraId="14FF52D1" w14:textId="77777777" w:rsidR="00A52999" w:rsidRDefault="00A52999" w:rsidP="00A52999">
      <w:pPr>
        <w:pStyle w:val="zCode"/>
        <w:rPr>
          <w:noProof/>
        </w:rPr>
      </w:pPr>
    </w:p>
    <w:p w14:paraId="2218D7B9" w14:textId="77777777" w:rsidR="00A52999" w:rsidRDefault="00A52999" w:rsidP="00A52999">
      <w:pPr>
        <w:pStyle w:val="zCode"/>
        <w:rPr>
          <w:noProof/>
        </w:rPr>
      </w:pPr>
      <w:r>
        <w:rPr>
          <w:noProof/>
        </w:rPr>
        <w:t xml:space="preserve">        &lt;footer class="modal-card-foot is-flex is-justify-content-space-between"&gt;</w:t>
      </w:r>
    </w:p>
    <w:p w14:paraId="2E1885BC" w14:textId="77777777" w:rsidR="00A52999" w:rsidRDefault="00A52999" w:rsidP="00A52999">
      <w:pPr>
        <w:pStyle w:val="zCode"/>
        <w:rPr>
          <w:noProof/>
        </w:rPr>
      </w:pPr>
      <w:r>
        <w:rPr>
          <w:noProof/>
        </w:rPr>
        <w:t xml:space="preserve">          &lt;div&gt;</w:t>
      </w:r>
    </w:p>
    <w:p w14:paraId="7DCF599B" w14:textId="77777777" w:rsidR="00A52999" w:rsidRDefault="00A52999" w:rsidP="00A52999">
      <w:pPr>
        <w:pStyle w:val="zCode"/>
        <w:rPr>
          <w:noProof/>
        </w:rPr>
      </w:pPr>
      <w:r>
        <w:rPr>
          <w:noProof/>
        </w:rPr>
        <w:t xml:space="preserve">            &lt;span</w:t>
      </w:r>
    </w:p>
    <w:p w14:paraId="16AD871F" w14:textId="77777777" w:rsidR="00A52999" w:rsidRDefault="00A52999" w:rsidP="00A52999">
      <w:pPr>
        <w:pStyle w:val="zCode"/>
        <w:rPr>
          <w:noProof/>
        </w:rPr>
      </w:pPr>
      <w:r>
        <w:rPr>
          <w:noProof/>
        </w:rPr>
        <w:t xml:space="preserve">              id="selectedCount"</w:t>
      </w:r>
    </w:p>
    <w:p w14:paraId="1A2574D3" w14:textId="77777777" w:rsidR="00A52999" w:rsidRDefault="00A52999" w:rsidP="00A52999">
      <w:pPr>
        <w:pStyle w:val="zCode"/>
        <w:rPr>
          <w:noProof/>
        </w:rPr>
      </w:pPr>
      <w:r>
        <w:rPr>
          <w:noProof/>
        </w:rPr>
        <w:t xml:space="preserve">              class="tag is-warning is-light is-medium"&gt;</w:t>
      </w:r>
    </w:p>
    <w:p w14:paraId="29FF7DD9" w14:textId="77777777" w:rsidR="00A52999" w:rsidRDefault="00A52999" w:rsidP="00A52999">
      <w:pPr>
        <w:pStyle w:val="zCode"/>
        <w:rPr>
          <w:noProof/>
        </w:rPr>
      </w:pPr>
      <w:r>
        <w:rPr>
          <w:noProof/>
        </w:rPr>
        <w:t xml:space="preserve">              0 ${t("modal.selected")}</w:t>
      </w:r>
    </w:p>
    <w:p w14:paraId="498BB457" w14:textId="77777777" w:rsidR="00A52999" w:rsidRDefault="00A52999" w:rsidP="00A52999">
      <w:pPr>
        <w:pStyle w:val="zCode"/>
        <w:rPr>
          <w:noProof/>
        </w:rPr>
      </w:pPr>
      <w:r>
        <w:rPr>
          <w:noProof/>
        </w:rPr>
        <w:t xml:space="preserve">            &lt;/span&gt;</w:t>
      </w:r>
    </w:p>
    <w:p w14:paraId="0F924487" w14:textId="77777777" w:rsidR="00A52999" w:rsidRDefault="00A52999" w:rsidP="00A52999">
      <w:pPr>
        <w:pStyle w:val="zCode"/>
        <w:rPr>
          <w:noProof/>
        </w:rPr>
      </w:pPr>
      <w:r>
        <w:rPr>
          <w:noProof/>
        </w:rPr>
        <w:t xml:space="preserve">          &lt;/div&gt;</w:t>
      </w:r>
    </w:p>
    <w:p w14:paraId="795B9720" w14:textId="77777777" w:rsidR="00A52999" w:rsidRDefault="00A52999" w:rsidP="00A52999">
      <w:pPr>
        <w:pStyle w:val="zCode"/>
        <w:rPr>
          <w:noProof/>
        </w:rPr>
      </w:pPr>
    </w:p>
    <w:p w14:paraId="49C1ADA5" w14:textId="77777777" w:rsidR="00A52999" w:rsidRDefault="00A52999" w:rsidP="00A52999">
      <w:pPr>
        <w:pStyle w:val="zCode"/>
        <w:rPr>
          <w:noProof/>
        </w:rPr>
      </w:pPr>
      <w:r>
        <w:rPr>
          <w:noProof/>
        </w:rPr>
        <w:t xml:space="preserve">          &lt;div class="buttons"&gt;</w:t>
      </w:r>
    </w:p>
    <w:p w14:paraId="262F7912" w14:textId="77777777" w:rsidR="00A52999" w:rsidRDefault="00A52999" w:rsidP="00A52999">
      <w:pPr>
        <w:pStyle w:val="zCode"/>
        <w:rPr>
          <w:noProof/>
        </w:rPr>
      </w:pPr>
      <w:r>
        <w:rPr>
          <w:noProof/>
        </w:rPr>
        <w:t xml:space="preserve">            &lt;button</w:t>
      </w:r>
    </w:p>
    <w:p w14:paraId="0644711F" w14:textId="77777777" w:rsidR="00A52999" w:rsidRDefault="00A52999" w:rsidP="00A52999">
      <w:pPr>
        <w:pStyle w:val="zCode"/>
        <w:rPr>
          <w:noProof/>
        </w:rPr>
      </w:pPr>
      <w:r>
        <w:rPr>
          <w:noProof/>
        </w:rPr>
        <w:t xml:space="preserve">              class="button is-link is-small"</w:t>
      </w:r>
    </w:p>
    <w:p w14:paraId="0AB473FA" w14:textId="77777777" w:rsidR="00A52999" w:rsidRDefault="00A52999" w:rsidP="00A52999">
      <w:pPr>
        <w:pStyle w:val="zCode"/>
        <w:rPr>
          <w:noProof/>
        </w:rPr>
      </w:pPr>
      <w:r>
        <w:rPr>
          <w:noProof/>
        </w:rPr>
        <w:t xml:space="preserve">              id="clearFoodsBtn"</w:t>
      </w:r>
    </w:p>
    <w:p w14:paraId="47D1FCC3" w14:textId="77777777" w:rsidR="00A52999" w:rsidRDefault="00A52999" w:rsidP="00A52999">
      <w:pPr>
        <w:pStyle w:val="zCode"/>
        <w:rPr>
          <w:noProof/>
        </w:rPr>
      </w:pPr>
      <w:r>
        <w:rPr>
          <w:noProof/>
        </w:rPr>
        <w:t xml:space="preserve">              type="button"&gt;</w:t>
      </w:r>
    </w:p>
    <w:p w14:paraId="5DDA8E7E" w14:textId="77777777" w:rsidR="00A52999" w:rsidRDefault="00A52999" w:rsidP="00A52999">
      <w:pPr>
        <w:pStyle w:val="zCode"/>
        <w:rPr>
          <w:noProof/>
        </w:rPr>
      </w:pPr>
      <w:r>
        <w:rPr>
          <w:noProof/>
        </w:rPr>
        <w:t xml:space="preserve">              ${t("modal.clear")}</w:t>
      </w:r>
    </w:p>
    <w:p w14:paraId="249966D2" w14:textId="77777777" w:rsidR="00A52999" w:rsidRDefault="00A52999" w:rsidP="00A52999">
      <w:pPr>
        <w:pStyle w:val="zCode"/>
        <w:rPr>
          <w:noProof/>
        </w:rPr>
      </w:pPr>
      <w:r>
        <w:rPr>
          <w:noProof/>
        </w:rPr>
        <w:t xml:space="preserve">            &lt;/button&gt;</w:t>
      </w:r>
    </w:p>
    <w:p w14:paraId="2C0A411C" w14:textId="77777777" w:rsidR="00A52999" w:rsidRDefault="00A52999" w:rsidP="00A52999">
      <w:pPr>
        <w:pStyle w:val="zCode"/>
        <w:rPr>
          <w:noProof/>
        </w:rPr>
      </w:pPr>
    </w:p>
    <w:p w14:paraId="20709934" w14:textId="77777777" w:rsidR="00A52999" w:rsidRDefault="00A52999" w:rsidP="00A52999">
      <w:pPr>
        <w:pStyle w:val="zCode"/>
        <w:rPr>
          <w:noProof/>
        </w:rPr>
      </w:pPr>
      <w:r>
        <w:rPr>
          <w:noProof/>
        </w:rPr>
        <w:t xml:space="preserve">            &lt;button</w:t>
      </w:r>
    </w:p>
    <w:p w14:paraId="1AB2250D" w14:textId="77777777" w:rsidR="00A52999" w:rsidRDefault="00A52999" w:rsidP="00A52999">
      <w:pPr>
        <w:pStyle w:val="zCode"/>
        <w:rPr>
          <w:noProof/>
        </w:rPr>
      </w:pPr>
      <w:r>
        <w:rPr>
          <w:noProof/>
        </w:rPr>
        <w:t xml:space="preserve">              class="button is-link is-small"</w:t>
      </w:r>
    </w:p>
    <w:p w14:paraId="3F44304D" w14:textId="77777777" w:rsidR="00A52999" w:rsidRDefault="00A52999" w:rsidP="00A52999">
      <w:pPr>
        <w:pStyle w:val="zCode"/>
        <w:rPr>
          <w:noProof/>
        </w:rPr>
      </w:pPr>
      <w:r>
        <w:rPr>
          <w:noProof/>
        </w:rPr>
        <w:t xml:space="preserve">              id="selectAllFoodsBtn"</w:t>
      </w:r>
    </w:p>
    <w:p w14:paraId="35FDC5E0" w14:textId="77777777" w:rsidR="00A52999" w:rsidRDefault="00A52999" w:rsidP="00A52999">
      <w:pPr>
        <w:pStyle w:val="zCode"/>
        <w:rPr>
          <w:noProof/>
        </w:rPr>
      </w:pPr>
      <w:r>
        <w:rPr>
          <w:noProof/>
        </w:rPr>
        <w:t xml:space="preserve">              type="button"&gt;</w:t>
      </w:r>
    </w:p>
    <w:p w14:paraId="639CFC49" w14:textId="77777777" w:rsidR="00A52999" w:rsidRDefault="00A52999" w:rsidP="00A52999">
      <w:pPr>
        <w:pStyle w:val="zCode"/>
        <w:rPr>
          <w:noProof/>
        </w:rPr>
      </w:pPr>
      <w:r>
        <w:rPr>
          <w:noProof/>
        </w:rPr>
        <w:t xml:space="preserve">              ${t("modal.selectAll")}</w:t>
      </w:r>
    </w:p>
    <w:p w14:paraId="18877B87" w14:textId="77777777" w:rsidR="00A52999" w:rsidRDefault="00A52999" w:rsidP="00A52999">
      <w:pPr>
        <w:pStyle w:val="zCode"/>
        <w:rPr>
          <w:noProof/>
        </w:rPr>
      </w:pPr>
      <w:r>
        <w:rPr>
          <w:noProof/>
        </w:rPr>
        <w:t xml:space="preserve">            &lt;/button&gt;</w:t>
      </w:r>
    </w:p>
    <w:p w14:paraId="209A98F3" w14:textId="77777777" w:rsidR="00A52999" w:rsidRDefault="00A52999" w:rsidP="00A52999">
      <w:pPr>
        <w:pStyle w:val="zCode"/>
        <w:rPr>
          <w:noProof/>
        </w:rPr>
      </w:pPr>
    </w:p>
    <w:p w14:paraId="65EA70E0" w14:textId="77777777" w:rsidR="00A52999" w:rsidRDefault="00A52999" w:rsidP="00A52999">
      <w:pPr>
        <w:pStyle w:val="zCode"/>
        <w:rPr>
          <w:noProof/>
        </w:rPr>
      </w:pPr>
      <w:r>
        <w:rPr>
          <w:noProof/>
        </w:rPr>
        <w:t xml:space="preserve">            &lt;button</w:t>
      </w:r>
    </w:p>
    <w:p w14:paraId="6DF92FF7" w14:textId="77777777" w:rsidR="00A52999" w:rsidRDefault="00A52999" w:rsidP="00A52999">
      <w:pPr>
        <w:pStyle w:val="zCode"/>
        <w:rPr>
          <w:noProof/>
        </w:rPr>
      </w:pPr>
      <w:r>
        <w:rPr>
          <w:noProof/>
        </w:rPr>
        <w:t xml:space="preserve">              class="button is-primary is-small"</w:t>
      </w:r>
    </w:p>
    <w:p w14:paraId="0BB21AD5" w14:textId="77777777" w:rsidR="00A52999" w:rsidRDefault="00A52999" w:rsidP="00A52999">
      <w:pPr>
        <w:pStyle w:val="zCode"/>
        <w:rPr>
          <w:noProof/>
        </w:rPr>
      </w:pPr>
      <w:r>
        <w:rPr>
          <w:noProof/>
        </w:rPr>
        <w:t xml:space="preserve">              id="searchSelectedFoodsBtn"</w:t>
      </w:r>
    </w:p>
    <w:p w14:paraId="4ABC19D9" w14:textId="77777777" w:rsidR="00A52999" w:rsidRDefault="00A52999" w:rsidP="00A52999">
      <w:pPr>
        <w:pStyle w:val="zCode"/>
        <w:rPr>
          <w:noProof/>
        </w:rPr>
      </w:pPr>
      <w:r>
        <w:rPr>
          <w:noProof/>
        </w:rPr>
        <w:t xml:space="preserve">              type="button"&gt;</w:t>
      </w:r>
    </w:p>
    <w:p w14:paraId="2D3863B6" w14:textId="77777777" w:rsidR="00A52999" w:rsidRDefault="00A52999" w:rsidP="00A52999">
      <w:pPr>
        <w:pStyle w:val="zCode"/>
        <w:rPr>
          <w:noProof/>
        </w:rPr>
      </w:pPr>
      <w:r>
        <w:rPr>
          <w:noProof/>
        </w:rPr>
        <w:t xml:space="preserve">              ${t("modal.search")}</w:t>
      </w:r>
    </w:p>
    <w:p w14:paraId="67561AB3" w14:textId="77777777" w:rsidR="00A52999" w:rsidRDefault="00A52999" w:rsidP="00A52999">
      <w:pPr>
        <w:pStyle w:val="zCode"/>
        <w:rPr>
          <w:noProof/>
        </w:rPr>
      </w:pPr>
      <w:r>
        <w:rPr>
          <w:noProof/>
        </w:rPr>
        <w:t xml:space="preserve">            &lt;/button&gt;</w:t>
      </w:r>
    </w:p>
    <w:p w14:paraId="6D4B4035" w14:textId="77777777" w:rsidR="00A52999" w:rsidRDefault="00A52999" w:rsidP="00A52999">
      <w:pPr>
        <w:pStyle w:val="zCode"/>
        <w:rPr>
          <w:noProof/>
        </w:rPr>
      </w:pPr>
    </w:p>
    <w:p w14:paraId="7AEB22C4" w14:textId="77777777" w:rsidR="00A52999" w:rsidRDefault="00A52999" w:rsidP="00A52999">
      <w:pPr>
        <w:pStyle w:val="zCode"/>
        <w:rPr>
          <w:noProof/>
        </w:rPr>
      </w:pPr>
      <w:r>
        <w:rPr>
          <w:noProof/>
        </w:rPr>
        <w:t xml:space="preserve">            &lt;button</w:t>
      </w:r>
    </w:p>
    <w:p w14:paraId="29A1C09A" w14:textId="77777777" w:rsidR="00A52999" w:rsidRDefault="00A52999" w:rsidP="00A52999">
      <w:pPr>
        <w:pStyle w:val="zCode"/>
        <w:rPr>
          <w:noProof/>
        </w:rPr>
      </w:pPr>
      <w:r>
        <w:rPr>
          <w:noProof/>
        </w:rPr>
        <w:t xml:space="preserve">              class="button modal-close-btn is-dark is-small"</w:t>
      </w:r>
    </w:p>
    <w:p w14:paraId="3D66901D" w14:textId="77777777" w:rsidR="00A52999" w:rsidRDefault="00A52999" w:rsidP="00A52999">
      <w:pPr>
        <w:pStyle w:val="zCode"/>
        <w:rPr>
          <w:noProof/>
        </w:rPr>
      </w:pPr>
      <w:r>
        <w:rPr>
          <w:noProof/>
        </w:rPr>
        <w:t xml:space="preserve">              type="button"&gt;</w:t>
      </w:r>
    </w:p>
    <w:p w14:paraId="22B37CE8" w14:textId="77777777" w:rsidR="00A52999" w:rsidRDefault="00A52999" w:rsidP="00A52999">
      <w:pPr>
        <w:pStyle w:val="zCode"/>
        <w:rPr>
          <w:noProof/>
        </w:rPr>
      </w:pPr>
      <w:r>
        <w:rPr>
          <w:noProof/>
        </w:rPr>
        <w:t xml:space="preserve">              ${t("modal.close")}</w:t>
      </w:r>
    </w:p>
    <w:p w14:paraId="5ACB97FC" w14:textId="77777777" w:rsidR="00A52999" w:rsidRDefault="00A52999" w:rsidP="00A52999">
      <w:pPr>
        <w:pStyle w:val="zCode"/>
        <w:rPr>
          <w:noProof/>
        </w:rPr>
      </w:pPr>
      <w:r>
        <w:rPr>
          <w:noProof/>
        </w:rPr>
        <w:t xml:space="preserve">            &lt;/button&gt;</w:t>
      </w:r>
    </w:p>
    <w:p w14:paraId="4F92983B" w14:textId="77777777" w:rsidR="00A52999" w:rsidRDefault="00A52999" w:rsidP="00A52999">
      <w:pPr>
        <w:pStyle w:val="zCode"/>
        <w:rPr>
          <w:noProof/>
        </w:rPr>
      </w:pPr>
      <w:r>
        <w:rPr>
          <w:noProof/>
        </w:rPr>
        <w:t xml:space="preserve">          &lt;/div&gt;</w:t>
      </w:r>
    </w:p>
    <w:p w14:paraId="45E6E8AC" w14:textId="77777777" w:rsidR="00A52999" w:rsidRDefault="00A52999" w:rsidP="00A52999">
      <w:pPr>
        <w:pStyle w:val="zCode"/>
        <w:rPr>
          <w:noProof/>
        </w:rPr>
      </w:pPr>
      <w:r>
        <w:rPr>
          <w:noProof/>
        </w:rPr>
        <w:t xml:space="preserve">        &lt;/footer&gt;</w:t>
      </w:r>
    </w:p>
    <w:p w14:paraId="4678F523" w14:textId="77777777" w:rsidR="00A52999" w:rsidRDefault="00A52999" w:rsidP="00A52999">
      <w:pPr>
        <w:pStyle w:val="zCode"/>
        <w:rPr>
          <w:noProof/>
        </w:rPr>
      </w:pPr>
      <w:r>
        <w:rPr>
          <w:noProof/>
        </w:rPr>
        <w:t xml:space="preserve">      &lt;/div&gt;</w:t>
      </w:r>
    </w:p>
    <w:p w14:paraId="296113B6" w14:textId="77777777" w:rsidR="00A52999" w:rsidRDefault="00A52999" w:rsidP="00A52999">
      <w:pPr>
        <w:pStyle w:val="zCode"/>
        <w:rPr>
          <w:noProof/>
        </w:rPr>
      </w:pPr>
      <w:r>
        <w:rPr>
          <w:noProof/>
        </w:rPr>
        <w:t xml:space="preserve">    &lt;/div&gt;</w:t>
      </w:r>
    </w:p>
    <w:p w14:paraId="0C3DF859" w14:textId="77777777" w:rsidR="00A52999" w:rsidRDefault="00A52999" w:rsidP="00A52999">
      <w:pPr>
        <w:pStyle w:val="zCode"/>
        <w:rPr>
          <w:noProof/>
        </w:rPr>
      </w:pPr>
      <w:r>
        <w:rPr>
          <w:noProof/>
        </w:rPr>
        <w:t xml:space="preserve">  `;</w:t>
      </w:r>
    </w:p>
    <w:p w14:paraId="406D2FE5" w14:textId="77777777" w:rsidR="00A52999" w:rsidRDefault="00A52999" w:rsidP="00A52999">
      <w:pPr>
        <w:pStyle w:val="zCode"/>
        <w:rPr>
          <w:noProof/>
        </w:rPr>
      </w:pPr>
      <w:r>
        <w:rPr>
          <w:noProof/>
        </w:rPr>
        <w:t>}</w:t>
      </w:r>
    </w:p>
    <w:p w14:paraId="37D33B8F" w14:textId="77777777" w:rsidR="00A52999" w:rsidRDefault="00A52999" w:rsidP="00A52999">
      <w:pPr>
        <w:pStyle w:val="zCode"/>
        <w:rPr>
          <w:noProof/>
        </w:rPr>
      </w:pPr>
    </w:p>
    <w:p w14:paraId="3DA0AED9" w14:textId="77777777" w:rsidR="00A52999" w:rsidRPr="00A52999" w:rsidRDefault="00A52999" w:rsidP="00A52999">
      <w:pPr>
        <w:pStyle w:val="zCode"/>
        <w:rPr>
          <w:noProof/>
          <w:color w:val="538135" w:themeColor="accent6" w:themeShade="BF"/>
        </w:rPr>
      </w:pPr>
      <w:r w:rsidRPr="00A52999">
        <w:rPr>
          <w:noProof/>
          <w:color w:val="538135" w:themeColor="accent6" w:themeShade="BF"/>
        </w:rPr>
        <w:t>// Modal дотор food list-ийг checkbox хэлбэрээр гаргах</w:t>
      </w:r>
    </w:p>
    <w:p w14:paraId="79BE7869" w14:textId="77777777" w:rsidR="00A52999" w:rsidRDefault="00A52999" w:rsidP="00A52999">
      <w:pPr>
        <w:pStyle w:val="zCode"/>
        <w:rPr>
          <w:noProof/>
        </w:rPr>
      </w:pPr>
      <w:r>
        <w:rPr>
          <w:noProof/>
        </w:rPr>
        <w:t xml:space="preserve">export function </w:t>
      </w:r>
      <w:r w:rsidRPr="00A52999">
        <w:rPr>
          <w:noProof/>
          <w:highlight w:val="yellow"/>
        </w:rPr>
        <w:t>renderModalFoodList</w:t>
      </w:r>
      <w:r>
        <w:rPr>
          <w:noProof/>
        </w:rPr>
        <w:t>(foods) {</w:t>
      </w:r>
    </w:p>
    <w:p w14:paraId="1B1E4690" w14:textId="77777777" w:rsidR="00A52999" w:rsidRDefault="00A52999" w:rsidP="00A52999">
      <w:pPr>
        <w:pStyle w:val="zCode"/>
        <w:rPr>
          <w:noProof/>
        </w:rPr>
      </w:pPr>
      <w:r>
        <w:rPr>
          <w:noProof/>
        </w:rPr>
        <w:t xml:space="preserve">  return `</w:t>
      </w:r>
    </w:p>
    <w:p w14:paraId="7385C3DF" w14:textId="77777777" w:rsidR="00A52999" w:rsidRDefault="00A52999" w:rsidP="00A52999">
      <w:pPr>
        <w:pStyle w:val="zCode"/>
        <w:rPr>
          <w:noProof/>
        </w:rPr>
      </w:pPr>
      <w:r>
        <w:rPr>
          <w:noProof/>
        </w:rPr>
        <w:t xml:space="preserve">    &lt;div class="content"&gt;</w:t>
      </w:r>
    </w:p>
    <w:p w14:paraId="6DB83FBD" w14:textId="77777777" w:rsidR="00A52999" w:rsidRDefault="00A52999" w:rsidP="00A52999">
      <w:pPr>
        <w:pStyle w:val="zCode"/>
        <w:rPr>
          <w:noProof/>
        </w:rPr>
      </w:pPr>
      <w:r>
        <w:rPr>
          <w:noProof/>
        </w:rPr>
        <w:t xml:space="preserve">      ${foods</w:t>
      </w:r>
    </w:p>
    <w:p w14:paraId="50722E12" w14:textId="77777777" w:rsidR="00A52999" w:rsidRDefault="00A52999" w:rsidP="00A52999">
      <w:pPr>
        <w:pStyle w:val="zCode"/>
        <w:rPr>
          <w:noProof/>
        </w:rPr>
      </w:pPr>
      <w:r>
        <w:rPr>
          <w:noProof/>
        </w:rPr>
        <w:t xml:space="preserve">        .map((food) =&gt; {</w:t>
      </w:r>
    </w:p>
    <w:p w14:paraId="475E3E7B" w14:textId="77777777" w:rsidR="00A52999" w:rsidRDefault="00A52999" w:rsidP="00A52999">
      <w:pPr>
        <w:pStyle w:val="zCode"/>
        <w:rPr>
          <w:noProof/>
        </w:rPr>
      </w:pPr>
      <w:r>
        <w:rPr>
          <w:noProof/>
        </w:rPr>
        <w:lastRenderedPageBreak/>
        <w:t xml:space="preserve">          const safeFoodCode = escapeHtml(food.food_code);</w:t>
      </w:r>
    </w:p>
    <w:p w14:paraId="058FDBA4" w14:textId="77777777" w:rsidR="00A52999" w:rsidRDefault="00A52999" w:rsidP="00A52999">
      <w:pPr>
        <w:pStyle w:val="zCode"/>
        <w:rPr>
          <w:noProof/>
        </w:rPr>
      </w:pPr>
      <w:r>
        <w:rPr>
          <w:noProof/>
        </w:rPr>
        <w:t xml:space="preserve">          const safeFoodName = escapeHtml(getLocalizedValue(food.food_name));</w:t>
      </w:r>
    </w:p>
    <w:p w14:paraId="7AE9C5B7" w14:textId="77777777" w:rsidR="00A52999" w:rsidRDefault="00A52999" w:rsidP="00A52999">
      <w:pPr>
        <w:pStyle w:val="zCode"/>
        <w:rPr>
          <w:noProof/>
        </w:rPr>
      </w:pPr>
    </w:p>
    <w:p w14:paraId="755304F3" w14:textId="77777777" w:rsidR="00A52999" w:rsidRDefault="00A52999" w:rsidP="00A52999">
      <w:pPr>
        <w:pStyle w:val="zCode"/>
        <w:rPr>
          <w:noProof/>
        </w:rPr>
      </w:pPr>
      <w:r>
        <w:rPr>
          <w:noProof/>
        </w:rPr>
        <w:t xml:space="preserve">          return `</w:t>
      </w:r>
    </w:p>
    <w:p w14:paraId="0CF1C7B4" w14:textId="77777777" w:rsidR="00A52999" w:rsidRDefault="00A52999" w:rsidP="00A52999">
      <w:pPr>
        <w:pStyle w:val="zCode"/>
        <w:rPr>
          <w:noProof/>
        </w:rPr>
      </w:pPr>
      <w:r>
        <w:rPr>
          <w:noProof/>
        </w:rPr>
        <w:t xml:space="preserve">            &lt;label class="checkbox is-block mb-2 app-sublist-item"&gt;</w:t>
      </w:r>
    </w:p>
    <w:p w14:paraId="32870DBF" w14:textId="77777777" w:rsidR="00A52999" w:rsidRDefault="00A52999" w:rsidP="00A52999">
      <w:pPr>
        <w:pStyle w:val="zCode"/>
        <w:rPr>
          <w:noProof/>
        </w:rPr>
      </w:pPr>
      <w:r>
        <w:rPr>
          <w:noProof/>
        </w:rPr>
        <w:t xml:space="preserve">              &lt;input</w:t>
      </w:r>
    </w:p>
    <w:p w14:paraId="02272B90" w14:textId="77777777" w:rsidR="00A52999" w:rsidRDefault="00A52999" w:rsidP="00A52999">
      <w:pPr>
        <w:pStyle w:val="zCode"/>
        <w:rPr>
          <w:noProof/>
        </w:rPr>
      </w:pPr>
      <w:r>
        <w:rPr>
          <w:noProof/>
        </w:rPr>
        <w:t xml:space="preserve">                type="checkbox"</w:t>
      </w:r>
    </w:p>
    <w:p w14:paraId="33BED841" w14:textId="77777777" w:rsidR="00A52999" w:rsidRDefault="00A52999" w:rsidP="00A52999">
      <w:pPr>
        <w:pStyle w:val="zCode"/>
        <w:rPr>
          <w:noProof/>
        </w:rPr>
      </w:pPr>
      <w:r>
        <w:rPr>
          <w:noProof/>
        </w:rPr>
        <w:t xml:space="preserve">                class="overview-food-checkbox"</w:t>
      </w:r>
    </w:p>
    <w:p w14:paraId="3B7AFE26" w14:textId="77777777" w:rsidR="00A52999" w:rsidRDefault="00A52999" w:rsidP="00A52999">
      <w:pPr>
        <w:pStyle w:val="zCode"/>
        <w:rPr>
          <w:noProof/>
        </w:rPr>
      </w:pPr>
      <w:r>
        <w:rPr>
          <w:noProof/>
        </w:rPr>
        <w:t xml:space="preserve">                value="${safeFoodCode}"</w:t>
      </w:r>
    </w:p>
    <w:p w14:paraId="7874BBB0" w14:textId="77777777" w:rsidR="00A52999" w:rsidRDefault="00A52999" w:rsidP="00A52999">
      <w:pPr>
        <w:pStyle w:val="zCode"/>
        <w:rPr>
          <w:noProof/>
        </w:rPr>
      </w:pPr>
      <w:r>
        <w:rPr>
          <w:noProof/>
        </w:rPr>
        <w:t xml:space="preserve">                data-foodname="${safeFoodName}"</w:t>
      </w:r>
    </w:p>
    <w:p w14:paraId="31513E82" w14:textId="77777777" w:rsidR="00A52999" w:rsidRDefault="00A52999" w:rsidP="00A52999">
      <w:pPr>
        <w:pStyle w:val="zCode"/>
        <w:rPr>
          <w:noProof/>
        </w:rPr>
      </w:pPr>
      <w:r>
        <w:rPr>
          <w:noProof/>
        </w:rPr>
        <w:t xml:space="preserve">              /&gt;</w:t>
      </w:r>
    </w:p>
    <w:p w14:paraId="14D7C68A" w14:textId="77777777" w:rsidR="00A52999" w:rsidRDefault="00A52999" w:rsidP="00A52999">
      <w:pPr>
        <w:pStyle w:val="zCode"/>
        <w:rPr>
          <w:noProof/>
        </w:rPr>
      </w:pPr>
      <w:r>
        <w:rPr>
          <w:noProof/>
        </w:rPr>
        <w:t xml:space="preserve">              &lt;span&gt;${safeFoodName}&lt;/span&gt;</w:t>
      </w:r>
    </w:p>
    <w:p w14:paraId="34E85049" w14:textId="77777777" w:rsidR="00A52999" w:rsidRDefault="00A52999" w:rsidP="00A52999">
      <w:pPr>
        <w:pStyle w:val="zCode"/>
        <w:rPr>
          <w:noProof/>
        </w:rPr>
      </w:pPr>
      <w:r>
        <w:rPr>
          <w:noProof/>
        </w:rPr>
        <w:t xml:space="preserve">            &lt;/label&gt;</w:t>
      </w:r>
    </w:p>
    <w:p w14:paraId="4F5CC42E" w14:textId="77777777" w:rsidR="00A52999" w:rsidRDefault="00A52999" w:rsidP="00A52999">
      <w:pPr>
        <w:pStyle w:val="zCode"/>
        <w:rPr>
          <w:noProof/>
        </w:rPr>
      </w:pPr>
      <w:r>
        <w:rPr>
          <w:noProof/>
        </w:rPr>
        <w:t xml:space="preserve">          `;</w:t>
      </w:r>
    </w:p>
    <w:p w14:paraId="34DEF360" w14:textId="77777777" w:rsidR="00A52999" w:rsidRDefault="00A52999" w:rsidP="00A52999">
      <w:pPr>
        <w:pStyle w:val="zCode"/>
        <w:rPr>
          <w:noProof/>
        </w:rPr>
      </w:pPr>
      <w:r>
        <w:rPr>
          <w:noProof/>
        </w:rPr>
        <w:t xml:space="preserve">        })</w:t>
      </w:r>
    </w:p>
    <w:p w14:paraId="682B7B78" w14:textId="77777777" w:rsidR="00A52999" w:rsidRDefault="00A52999" w:rsidP="00A52999">
      <w:pPr>
        <w:pStyle w:val="zCode"/>
        <w:rPr>
          <w:noProof/>
        </w:rPr>
      </w:pPr>
      <w:r>
        <w:rPr>
          <w:noProof/>
        </w:rPr>
        <w:t xml:space="preserve">        .join("")}</w:t>
      </w:r>
    </w:p>
    <w:p w14:paraId="672CA360" w14:textId="77777777" w:rsidR="00A52999" w:rsidRDefault="00A52999" w:rsidP="00A52999">
      <w:pPr>
        <w:pStyle w:val="zCode"/>
        <w:rPr>
          <w:noProof/>
        </w:rPr>
      </w:pPr>
      <w:r>
        <w:rPr>
          <w:noProof/>
        </w:rPr>
        <w:t xml:space="preserve">    &lt;/div&gt;</w:t>
      </w:r>
    </w:p>
    <w:p w14:paraId="36849296" w14:textId="77777777" w:rsidR="00A52999" w:rsidRDefault="00A52999" w:rsidP="00A52999">
      <w:pPr>
        <w:pStyle w:val="zCode"/>
        <w:rPr>
          <w:noProof/>
        </w:rPr>
      </w:pPr>
      <w:r>
        <w:rPr>
          <w:noProof/>
        </w:rPr>
        <w:t xml:space="preserve">  `;</w:t>
      </w:r>
    </w:p>
    <w:p w14:paraId="16F84FDF" w14:textId="77777777" w:rsidR="00A52999" w:rsidRDefault="00A52999" w:rsidP="00A52999">
      <w:pPr>
        <w:pStyle w:val="zCode"/>
        <w:rPr>
          <w:noProof/>
        </w:rPr>
      </w:pPr>
      <w:r>
        <w:rPr>
          <w:noProof/>
        </w:rPr>
        <w:t>}</w:t>
      </w:r>
    </w:p>
    <w:p w14:paraId="4F1CED83" w14:textId="77777777" w:rsidR="00A52999" w:rsidRDefault="00A52999" w:rsidP="00A52999">
      <w:pPr>
        <w:pStyle w:val="zCode"/>
        <w:rPr>
          <w:noProof/>
        </w:rPr>
      </w:pPr>
    </w:p>
    <w:p w14:paraId="23D089B7" w14:textId="66FACB6F" w:rsidR="00A52999" w:rsidRPr="00A52999" w:rsidRDefault="00A52999" w:rsidP="00A52999">
      <w:pPr>
        <w:pStyle w:val="zCode"/>
        <w:rPr>
          <w:noProof/>
          <w:color w:val="538135" w:themeColor="accent6" w:themeShade="BF"/>
        </w:rPr>
      </w:pPr>
      <w:r w:rsidRPr="00A52999">
        <w:rPr>
          <w:noProof/>
          <w:color w:val="538135" w:themeColor="accent6" w:themeShade="BF"/>
        </w:rPr>
        <w:t>// Modal нээх</w:t>
      </w:r>
    </w:p>
    <w:p w14:paraId="12400421" w14:textId="77777777" w:rsidR="00A52999" w:rsidRDefault="00A52999" w:rsidP="00A52999">
      <w:pPr>
        <w:pStyle w:val="zCode"/>
        <w:rPr>
          <w:noProof/>
        </w:rPr>
      </w:pPr>
      <w:r>
        <w:rPr>
          <w:noProof/>
        </w:rPr>
        <w:t xml:space="preserve">export function </w:t>
      </w:r>
      <w:r w:rsidRPr="00A52999">
        <w:rPr>
          <w:noProof/>
          <w:highlight w:val="yellow"/>
        </w:rPr>
        <w:t>openModal</w:t>
      </w:r>
      <w:r>
        <w:rPr>
          <w:noProof/>
        </w:rPr>
        <w:t>({ title, content }) {</w:t>
      </w:r>
    </w:p>
    <w:p w14:paraId="3CEB26E0" w14:textId="77777777" w:rsidR="00A52999" w:rsidRDefault="00A52999" w:rsidP="00A52999">
      <w:pPr>
        <w:pStyle w:val="zCode"/>
        <w:rPr>
          <w:noProof/>
        </w:rPr>
      </w:pPr>
      <w:r>
        <w:rPr>
          <w:noProof/>
        </w:rPr>
        <w:t xml:space="preserve">  const modal = document.getElementById("infoModal");</w:t>
      </w:r>
    </w:p>
    <w:p w14:paraId="243F44C1" w14:textId="77777777" w:rsidR="00A52999" w:rsidRDefault="00A52999" w:rsidP="00A52999">
      <w:pPr>
        <w:pStyle w:val="zCode"/>
        <w:rPr>
          <w:noProof/>
        </w:rPr>
      </w:pPr>
      <w:r>
        <w:rPr>
          <w:noProof/>
        </w:rPr>
        <w:t xml:space="preserve">  const titleEl = document.getElementById("modalTitle");</w:t>
      </w:r>
    </w:p>
    <w:p w14:paraId="2A3D70BD" w14:textId="77777777" w:rsidR="00A52999" w:rsidRDefault="00A52999" w:rsidP="00A52999">
      <w:pPr>
        <w:pStyle w:val="zCode"/>
        <w:rPr>
          <w:noProof/>
        </w:rPr>
      </w:pPr>
      <w:r>
        <w:rPr>
          <w:noProof/>
        </w:rPr>
        <w:t xml:space="preserve">  const contentEl = document.getElementById("modalContent");</w:t>
      </w:r>
    </w:p>
    <w:p w14:paraId="121AC739" w14:textId="77777777" w:rsidR="00A52999" w:rsidRDefault="00A52999" w:rsidP="00A52999">
      <w:pPr>
        <w:pStyle w:val="zCode"/>
        <w:rPr>
          <w:noProof/>
        </w:rPr>
      </w:pPr>
    </w:p>
    <w:p w14:paraId="285990E7" w14:textId="77777777" w:rsidR="00A52999" w:rsidRDefault="00A52999" w:rsidP="00A52999">
      <w:pPr>
        <w:pStyle w:val="zCode"/>
        <w:rPr>
          <w:noProof/>
        </w:rPr>
      </w:pPr>
      <w:r>
        <w:rPr>
          <w:noProof/>
        </w:rPr>
        <w:t xml:space="preserve">  if (!modal || !titleEl || !contentEl) return;</w:t>
      </w:r>
    </w:p>
    <w:p w14:paraId="0F18B46E" w14:textId="77777777" w:rsidR="00A52999" w:rsidRDefault="00A52999" w:rsidP="00A52999">
      <w:pPr>
        <w:pStyle w:val="zCode"/>
        <w:rPr>
          <w:noProof/>
        </w:rPr>
      </w:pPr>
    </w:p>
    <w:p w14:paraId="41CE9084" w14:textId="77777777" w:rsidR="00A52999" w:rsidRDefault="00A52999" w:rsidP="00A52999">
      <w:pPr>
        <w:pStyle w:val="zCode"/>
        <w:rPr>
          <w:noProof/>
        </w:rPr>
      </w:pPr>
      <w:r>
        <w:rPr>
          <w:noProof/>
        </w:rPr>
        <w:t xml:space="preserve">  titleEl.textContent = title;</w:t>
      </w:r>
    </w:p>
    <w:p w14:paraId="2C8AE668" w14:textId="77777777" w:rsidR="00A52999" w:rsidRDefault="00A52999" w:rsidP="00A52999">
      <w:pPr>
        <w:pStyle w:val="zCode"/>
        <w:rPr>
          <w:noProof/>
        </w:rPr>
      </w:pPr>
      <w:r>
        <w:rPr>
          <w:noProof/>
        </w:rPr>
        <w:t xml:space="preserve">  contentEl.innerHTML = content;</w:t>
      </w:r>
    </w:p>
    <w:p w14:paraId="67B5DE13" w14:textId="77777777" w:rsidR="00A52999" w:rsidRDefault="00A52999" w:rsidP="00A52999">
      <w:pPr>
        <w:pStyle w:val="zCode"/>
        <w:rPr>
          <w:noProof/>
        </w:rPr>
      </w:pPr>
      <w:r>
        <w:rPr>
          <w:noProof/>
        </w:rPr>
        <w:t xml:space="preserve">  modal.classList.add("is-active");</w:t>
      </w:r>
    </w:p>
    <w:p w14:paraId="471564E1" w14:textId="77777777" w:rsidR="00A52999" w:rsidRDefault="00A52999" w:rsidP="00A52999">
      <w:pPr>
        <w:pStyle w:val="zCode"/>
        <w:rPr>
          <w:noProof/>
        </w:rPr>
      </w:pPr>
      <w:r>
        <w:rPr>
          <w:noProof/>
        </w:rPr>
        <w:t xml:space="preserve">  // count reset</w:t>
      </w:r>
    </w:p>
    <w:p w14:paraId="1ACBEDBF" w14:textId="77777777" w:rsidR="00A52999" w:rsidRDefault="00A52999" w:rsidP="00A52999">
      <w:pPr>
        <w:pStyle w:val="zCode"/>
        <w:rPr>
          <w:noProof/>
        </w:rPr>
      </w:pPr>
      <w:r>
        <w:rPr>
          <w:noProof/>
        </w:rPr>
        <w:t xml:space="preserve">  setTimeout(() =&gt; {</w:t>
      </w:r>
    </w:p>
    <w:p w14:paraId="1C6C8258" w14:textId="77777777" w:rsidR="00A52999" w:rsidRDefault="00A52999" w:rsidP="00A52999">
      <w:pPr>
        <w:pStyle w:val="zCode"/>
        <w:rPr>
          <w:noProof/>
        </w:rPr>
      </w:pPr>
      <w:r>
        <w:rPr>
          <w:noProof/>
        </w:rPr>
        <w:t xml:space="preserve">    updateSelectedCount();</w:t>
      </w:r>
    </w:p>
    <w:p w14:paraId="09D1282A" w14:textId="77777777" w:rsidR="00A52999" w:rsidRDefault="00A52999" w:rsidP="00A52999">
      <w:pPr>
        <w:pStyle w:val="zCode"/>
        <w:rPr>
          <w:noProof/>
        </w:rPr>
      </w:pPr>
      <w:r>
        <w:rPr>
          <w:noProof/>
        </w:rPr>
        <w:t xml:space="preserve">  }, 0);</w:t>
      </w:r>
    </w:p>
    <w:p w14:paraId="37FE7D98" w14:textId="77777777" w:rsidR="00A52999" w:rsidRDefault="00A52999" w:rsidP="00A52999">
      <w:pPr>
        <w:pStyle w:val="zCode"/>
        <w:rPr>
          <w:noProof/>
        </w:rPr>
      </w:pPr>
      <w:r>
        <w:rPr>
          <w:noProof/>
        </w:rPr>
        <w:t>}</w:t>
      </w:r>
    </w:p>
    <w:p w14:paraId="3924FBBF" w14:textId="77777777" w:rsidR="00A52999" w:rsidRDefault="00A52999" w:rsidP="00A52999">
      <w:pPr>
        <w:pStyle w:val="zCode"/>
        <w:rPr>
          <w:noProof/>
        </w:rPr>
      </w:pPr>
    </w:p>
    <w:p w14:paraId="5ADAABD2" w14:textId="55A9B8CE" w:rsidR="00A52999" w:rsidRPr="00A52999" w:rsidRDefault="00A52999" w:rsidP="00A52999">
      <w:pPr>
        <w:pStyle w:val="zCode"/>
        <w:rPr>
          <w:noProof/>
          <w:color w:val="538135" w:themeColor="accent6" w:themeShade="BF"/>
        </w:rPr>
      </w:pPr>
      <w:r w:rsidRPr="00A52999">
        <w:rPr>
          <w:noProof/>
          <w:color w:val="538135" w:themeColor="accent6" w:themeShade="BF"/>
        </w:rPr>
        <w:t>// Modal хаах</w:t>
      </w:r>
    </w:p>
    <w:p w14:paraId="11FE848A" w14:textId="77777777" w:rsidR="00A52999" w:rsidRDefault="00A52999" w:rsidP="00A52999">
      <w:pPr>
        <w:pStyle w:val="zCode"/>
        <w:rPr>
          <w:noProof/>
        </w:rPr>
      </w:pPr>
      <w:r>
        <w:rPr>
          <w:noProof/>
        </w:rPr>
        <w:t xml:space="preserve">export function </w:t>
      </w:r>
      <w:r w:rsidRPr="00A52999">
        <w:rPr>
          <w:noProof/>
          <w:highlight w:val="yellow"/>
        </w:rPr>
        <w:t>closeModal</w:t>
      </w:r>
      <w:r>
        <w:rPr>
          <w:noProof/>
        </w:rPr>
        <w:t>() {</w:t>
      </w:r>
    </w:p>
    <w:p w14:paraId="6C2F4F2A" w14:textId="77777777" w:rsidR="00A52999" w:rsidRDefault="00A52999" w:rsidP="00A52999">
      <w:pPr>
        <w:pStyle w:val="zCode"/>
        <w:rPr>
          <w:noProof/>
        </w:rPr>
      </w:pPr>
      <w:r>
        <w:rPr>
          <w:noProof/>
        </w:rPr>
        <w:t xml:space="preserve">  const modal = document.getElementById("infoModal");</w:t>
      </w:r>
    </w:p>
    <w:p w14:paraId="6DFCDE77" w14:textId="77777777" w:rsidR="00A52999" w:rsidRDefault="00A52999" w:rsidP="00A52999">
      <w:pPr>
        <w:pStyle w:val="zCode"/>
        <w:rPr>
          <w:noProof/>
        </w:rPr>
      </w:pPr>
      <w:r>
        <w:rPr>
          <w:noProof/>
        </w:rPr>
        <w:t xml:space="preserve">  if (modal) {</w:t>
      </w:r>
    </w:p>
    <w:p w14:paraId="18EF5DC4" w14:textId="77777777" w:rsidR="00A52999" w:rsidRDefault="00A52999" w:rsidP="00A52999">
      <w:pPr>
        <w:pStyle w:val="zCode"/>
        <w:rPr>
          <w:noProof/>
        </w:rPr>
      </w:pPr>
      <w:r>
        <w:rPr>
          <w:noProof/>
        </w:rPr>
        <w:t xml:space="preserve">    modal.classList.remove("is-active");</w:t>
      </w:r>
    </w:p>
    <w:p w14:paraId="31ECD649" w14:textId="77777777" w:rsidR="00A52999" w:rsidRDefault="00A52999" w:rsidP="00A52999">
      <w:pPr>
        <w:pStyle w:val="zCode"/>
        <w:rPr>
          <w:noProof/>
        </w:rPr>
      </w:pPr>
      <w:r>
        <w:rPr>
          <w:noProof/>
        </w:rPr>
        <w:t xml:space="preserve">  }</w:t>
      </w:r>
    </w:p>
    <w:p w14:paraId="65E57D31" w14:textId="77777777" w:rsidR="00A52999" w:rsidRDefault="00A52999" w:rsidP="00A52999">
      <w:pPr>
        <w:pStyle w:val="zCode"/>
        <w:rPr>
          <w:noProof/>
        </w:rPr>
      </w:pPr>
      <w:r>
        <w:rPr>
          <w:noProof/>
        </w:rPr>
        <w:t>}</w:t>
      </w:r>
    </w:p>
    <w:p w14:paraId="3000B65D" w14:textId="77777777" w:rsidR="00A52999" w:rsidRPr="00A52999" w:rsidRDefault="00A52999" w:rsidP="00A52999">
      <w:pPr>
        <w:pStyle w:val="zCode"/>
        <w:rPr>
          <w:noProof/>
          <w:color w:val="538135" w:themeColor="accent6" w:themeShade="BF"/>
        </w:rPr>
      </w:pPr>
    </w:p>
    <w:p w14:paraId="2660E767" w14:textId="38AB89F3" w:rsidR="00A52999" w:rsidRPr="00A52999" w:rsidRDefault="00A52999" w:rsidP="00A52999">
      <w:pPr>
        <w:pStyle w:val="zCode"/>
        <w:rPr>
          <w:noProof/>
          <w:color w:val="538135" w:themeColor="accent6" w:themeShade="BF"/>
        </w:rPr>
      </w:pPr>
      <w:r w:rsidRPr="00A52999">
        <w:rPr>
          <w:noProof/>
          <w:color w:val="538135" w:themeColor="accent6" w:themeShade="BF"/>
        </w:rPr>
        <w:t>// Modal-ийн event-үүдийг холбоно</w:t>
      </w:r>
    </w:p>
    <w:p w14:paraId="6E9A172F" w14:textId="77777777" w:rsidR="00A52999" w:rsidRDefault="00A52999" w:rsidP="00A52999">
      <w:pPr>
        <w:pStyle w:val="zCode"/>
        <w:rPr>
          <w:noProof/>
        </w:rPr>
      </w:pPr>
      <w:r>
        <w:rPr>
          <w:noProof/>
        </w:rPr>
        <w:t xml:space="preserve">export function </w:t>
      </w:r>
      <w:r w:rsidRPr="00A52999">
        <w:rPr>
          <w:noProof/>
          <w:highlight w:val="yellow"/>
        </w:rPr>
        <w:t>bindModalEvents</w:t>
      </w:r>
      <w:r>
        <w:rPr>
          <w:noProof/>
        </w:rPr>
        <w:t>() {</w:t>
      </w:r>
    </w:p>
    <w:p w14:paraId="28784BD4" w14:textId="77777777" w:rsidR="00A52999" w:rsidRDefault="00A52999" w:rsidP="00A52999">
      <w:pPr>
        <w:pStyle w:val="zCode"/>
        <w:rPr>
          <w:noProof/>
        </w:rPr>
      </w:pPr>
      <w:r>
        <w:rPr>
          <w:noProof/>
        </w:rPr>
        <w:t xml:space="preserve">  const modal = document.getElementById("infoModal");</w:t>
      </w:r>
    </w:p>
    <w:p w14:paraId="2A01D145" w14:textId="77777777" w:rsidR="00A52999" w:rsidRDefault="00A52999" w:rsidP="00A52999">
      <w:pPr>
        <w:pStyle w:val="zCode"/>
        <w:rPr>
          <w:noProof/>
        </w:rPr>
      </w:pPr>
      <w:r>
        <w:rPr>
          <w:noProof/>
        </w:rPr>
        <w:t xml:space="preserve">  if (!modal) return;</w:t>
      </w:r>
    </w:p>
    <w:p w14:paraId="22C601F6" w14:textId="77777777" w:rsidR="00A52999" w:rsidRDefault="00A52999" w:rsidP="00A52999">
      <w:pPr>
        <w:pStyle w:val="zCode"/>
        <w:rPr>
          <w:noProof/>
        </w:rPr>
      </w:pPr>
    </w:p>
    <w:p w14:paraId="2145EF32" w14:textId="77777777" w:rsidR="00A52999" w:rsidRDefault="00A52999" w:rsidP="00A52999">
      <w:pPr>
        <w:pStyle w:val="zCode"/>
        <w:rPr>
          <w:noProof/>
        </w:rPr>
      </w:pPr>
      <w:r>
        <w:rPr>
          <w:noProof/>
        </w:rPr>
        <w:t xml:space="preserve">  const bg = modal.querySelector(".modal-background");</w:t>
      </w:r>
    </w:p>
    <w:p w14:paraId="12F606D1" w14:textId="77777777" w:rsidR="00A52999" w:rsidRDefault="00A52999" w:rsidP="00A52999">
      <w:pPr>
        <w:pStyle w:val="zCode"/>
        <w:rPr>
          <w:noProof/>
        </w:rPr>
      </w:pPr>
      <w:r>
        <w:rPr>
          <w:noProof/>
        </w:rPr>
        <w:t xml:space="preserve">  const deleteBtn = modal.querySelector(".delete");</w:t>
      </w:r>
    </w:p>
    <w:p w14:paraId="03703581" w14:textId="77777777" w:rsidR="00A52999" w:rsidRDefault="00A52999" w:rsidP="00A52999">
      <w:pPr>
        <w:pStyle w:val="zCode"/>
        <w:rPr>
          <w:noProof/>
        </w:rPr>
      </w:pPr>
      <w:r>
        <w:rPr>
          <w:noProof/>
        </w:rPr>
        <w:lastRenderedPageBreak/>
        <w:t xml:space="preserve">  const closeBtn = modal.querySelector(".modal-close-btn");</w:t>
      </w:r>
    </w:p>
    <w:p w14:paraId="02C14479" w14:textId="77777777" w:rsidR="00A52999" w:rsidRDefault="00A52999" w:rsidP="00A52999">
      <w:pPr>
        <w:pStyle w:val="zCode"/>
        <w:rPr>
          <w:noProof/>
        </w:rPr>
      </w:pPr>
      <w:r>
        <w:rPr>
          <w:noProof/>
        </w:rPr>
        <w:t xml:space="preserve">  const selectAllBtn = modal.querySelector("#selectAllFoodsBtn");</w:t>
      </w:r>
    </w:p>
    <w:p w14:paraId="4B6C88AF" w14:textId="77777777" w:rsidR="00A52999" w:rsidRDefault="00A52999" w:rsidP="00A52999">
      <w:pPr>
        <w:pStyle w:val="zCode"/>
        <w:rPr>
          <w:noProof/>
        </w:rPr>
      </w:pPr>
      <w:r>
        <w:rPr>
          <w:noProof/>
        </w:rPr>
        <w:t xml:space="preserve">  const searchSelectedBtn = modal.querySelector("#searchSelectedFoodsBtn");</w:t>
      </w:r>
    </w:p>
    <w:p w14:paraId="1DC47A4B" w14:textId="77777777" w:rsidR="00A52999" w:rsidRDefault="00A52999" w:rsidP="00A52999">
      <w:pPr>
        <w:pStyle w:val="zCode"/>
        <w:rPr>
          <w:noProof/>
        </w:rPr>
      </w:pPr>
      <w:r>
        <w:rPr>
          <w:noProof/>
        </w:rPr>
        <w:t xml:space="preserve">  const clearBtn = modal.querySelector("#clearFoodsBtn");</w:t>
      </w:r>
    </w:p>
    <w:p w14:paraId="15945C20" w14:textId="77777777" w:rsidR="00A52999" w:rsidRDefault="00A52999" w:rsidP="00A52999">
      <w:pPr>
        <w:pStyle w:val="zCode"/>
        <w:rPr>
          <w:noProof/>
        </w:rPr>
      </w:pPr>
      <w:r>
        <w:rPr>
          <w:noProof/>
        </w:rPr>
        <w:t xml:space="preserve">  const countEl = modal.querySelector("#selectedCount");</w:t>
      </w:r>
    </w:p>
    <w:p w14:paraId="779EF909" w14:textId="77777777" w:rsidR="00A52999" w:rsidRDefault="00A52999" w:rsidP="00A52999">
      <w:pPr>
        <w:pStyle w:val="zCode"/>
        <w:rPr>
          <w:noProof/>
        </w:rPr>
      </w:pPr>
    </w:p>
    <w:p w14:paraId="28C4BE10" w14:textId="77777777" w:rsidR="00A52999" w:rsidRDefault="00A52999" w:rsidP="00A52999">
      <w:pPr>
        <w:pStyle w:val="zCode"/>
        <w:rPr>
          <w:noProof/>
        </w:rPr>
      </w:pPr>
      <w:r>
        <w:rPr>
          <w:noProof/>
        </w:rPr>
        <w:t xml:space="preserve">  bg?.addEventListener("click", closeModal);</w:t>
      </w:r>
    </w:p>
    <w:p w14:paraId="1EBC45F4" w14:textId="77777777" w:rsidR="00A52999" w:rsidRDefault="00A52999" w:rsidP="00A52999">
      <w:pPr>
        <w:pStyle w:val="zCode"/>
        <w:rPr>
          <w:noProof/>
        </w:rPr>
      </w:pPr>
      <w:r>
        <w:rPr>
          <w:noProof/>
        </w:rPr>
        <w:t xml:space="preserve">  deleteBtn?.addEventListener("click", closeModal);</w:t>
      </w:r>
    </w:p>
    <w:p w14:paraId="37D468D3" w14:textId="77777777" w:rsidR="00A52999" w:rsidRDefault="00A52999" w:rsidP="00A52999">
      <w:pPr>
        <w:pStyle w:val="zCode"/>
        <w:rPr>
          <w:noProof/>
        </w:rPr>
      </w:pPr>
      <w:r>
        <w:rPr>
          <w:noProof/>
        </w:rPr>
        <w:t xml:space="preserve">  closeBtn?.addEventListener("click", closeModal);</w:t>
      </w:r>
    </w:p>
    <w:p w14:paraId="6AC62F8E" w14:textId="77777777" w:rsidR="00A52999" w:rsidRDefault="00A52999" w:rsidP="00A52999">
      <w:pPr>
        <w:pStyle w:val="zCode"/>
        <w:rPr>
          <w:noProof/>
        </w:rPr>
      </w:pPr>
    </w:p>
    <w:p w14:paraId="501B50AC" w14:textId="77777777" w:rsidR="00A52999" w:rsidRDefault="00A52999" w:rsidP="00A52999">
      <w:pPr>
        <w:pStyle w:val="zCode"/>
        <w:rPr>
          <w:noProof/>
        </w:rPr>
      </w:pPr>
      <w:r>
        <w:rPr>
          <w:noProof/>
        </w:rPr>
        <w:t xml:space="preserve">  // checkbox өөрчлөгдөх үед count update</w:t>
      </w:r>
    </w:p>
    <w:p w14:paraId="42F2BA84" w14:textId="77777777" w:rsidR="00A52999" w:rsidRDefault="00A52999" w:rsidP="00A52999">
      <w:pPr>
        <w:pStyle w:val="zCode"/>
        <w:rPr>
          <w:noProof/>
        </w:rPr>
      </w:pPr>
      <w:r>
        <w:rPr>
          <w:noProof/>
        </w:rPr>
        <w:t xml:space="preserve">  modal.addEventListener("change", (e) =&gt; {</w:t>
      </w:r>
    </w:p>
    <w:p w14:paraId="74EA203C" w14:textId="77777777" w:rsidR="00A52999" w:rsidRDefault="00A52999" w:rsidP="00A52999">
      <w:pPr>
        <w:pStyle w:val="zCode"/>
        <w:rPr>
          <w:noProof/>
        </w:rPr>
      </w:pPr>
      <w:r>
        <w:rPr>
          <w:noProof/>
        </w:rPr>
        <w:t xml:space="preserve">    if (!e.target.classList.contains("overview-food-checkbox")) return;</w:t>
      </w:r>
    </w:p>
    <w:p w14:paraId="54E3862C" w14:textId="77777777" w:rsidR="00A52999" w:rsidRDefault="00A52999" w:rsidP="00A52999">
      <w:pPr>
        <w:pStyle w:val="zCode"/>
        <w:rPr>
          <w:noProof/>
        </w:rPr>
      </w:pPr>
    </w:p>
    <w:p w14:paraId="379F20E0" w14:textId="77777777" w:rsidR="00A52999" w:rsidRDefault="00A52999" w:rsidP="00A52999">
      <w:pPr>
        <w:pStyle w:val="zCode"/>
        <w:rPr>
          <w:noProof/>
        </w:rPr>
      </w:pPr>
      <w:r>
        <w:rPr>
          <w:noProof/>
        </w:rPr>
        <w:t xml:space="preserve">    updateSelectedCount();</w:t>
      </w:r>
    </w:p>
    <w:p w14:paraId="6EBCF183" w14:textId="77777777" w:rsidR="00A52999" w:rsidRDefault="00A52999" w:rsidP="00A52999">
      <w:pPr>
        <w:pStyle w:val="zCode"/>
        <w:rPr>
          <w:noProof/>
        </w:rPr>
      </w:pPr>
      <w:r>
        <w:rPr>
          <w:noProof/>
        </w:rPr>
        <w:t xml:space="preserve">  });</w:t>
      </w:r>
    </w:p>
    <w:p w14:paraId="618A1B02" w14:textId="77777777" w:rsidR="00A52999" w:rsidRDefault="00A52999" w:rsidP="00A52999">
      <w:pPr>
        <w:pStyle w:val="zCode"/>
        <w:rPr>
          <w:noProof/>
        </w:rPr>
      </w:pPr>
    </w:p>
    <w:p w14:paraId="0A3B15A3" w14:textId="77777777" w:rsidR="00A52999" w:rsidRPr="00A52999" w:rsidRDefault="00A52999" w:rsidP="00A52999">
      <w:pPr>
        <w:pStyle w:val="zCode"/>
        <w:rPr>
          <w:noProof/>
          <w:color w:val="538135" w:themeColor="accent6" w:themeShade="BF"/>
        </w:rPr>
      </w:pPr>
      <w:r>
        <w:rPr>
          <w:noProof/>
        </w:rPr>
        <w:t xml:space="preserve">  </w:t>
      </w:r>
      <w:r w:rsidRPr="00A52999">
        <w:rPr>
          <w:noProof/>
          <w:color w:val="538135" w:themeColor="accent6" w:themeShade="BF"/>
        </w:rPr>
        <w:t>// Clear all checkboxes</w:t>
      </w:r>
    </w:p>
    <w:p w14:paraId="17B9D600" w14:textId="77777777" w:rsidR="00A52999" w:rsidRDefault="00A52999" w:rsidP="00A52999">
      <w:pPr>
        <w:pStyle w:val="zCode"/>
        <w:rPr>
          <w:noProof/>
        </w:rPr>
      </w:pPr>
      <w:r>
        <w:rPr>
          <w:noProof/>
        </w:rPr>
        <w:t xml:space="preserve">  clearBtn?.addEventListener("click", () =&gt; {</w:t>
      </w:r>
    </w:p>
    <w:p w14:paraId="4F5371ED" w14:textId="77777777" w:rsidR="00A52999" w:rsidRDefault="00A52999" w:rsidP="00A52999">
      <w:pPr>
        <w:pStyle w:val="zCode"/>
        <w:rPr>
          <w:noProof/>
        </w:rPr>
      </w:pPr>
      <w:r>
        <w:rPr>
          <w:noProof/>
        </w:rPr>
        <w:t xml:space="preserve">    document.querySelectorAll(".overview-food-checkbox").forEach((checkbox) =&gt; {</w:t>
      </w:r>
    </w:p>
    <w:p w14:paraId="4F466637" w14:textId="77777777" w:rsidR="00A52999" w:rsidRDefault="00A52999" w:rsidP="00A52999">
      <w:pPr>
        <w:pStyle w:val="zCode"/>
        <w:rPr>
          <w:noProof/>
        </w:rPr>
      </w:pPr>
      <w:r>
        <w:rPr>
          <w:noProof/>
        </w:rPr>
        <w:t xml:space="preserve">      checkbox.checked = false;</w:t>
      </w:r>
    </w:p>
    <w:p w14:paraId="5ACC3301" w14:textId="77777777" w:rsidR="00A52999" w:rsidRDefault="00A52999" w:rsidP="00A52999">
      <w:pPr>
        <w:pStyle w:val="zCode"/>
        <w:rPr>
          <w:noProof/>
        </w:rPr>
      </w:pPr>
      <w:r>
        <w:rPr>
          <w:noProof/>
        </w:rPr>
        <w:t xml:space="preserve">    });</w:t>
      </w:r>
    </w:p>
    <w:p w14:paraId="66CDA433" w14:textId="77777777" w:rsidR="00A52999" w:rsidRDefault="00A52999" w:rsidP="00A52999">
      <w:pPr>
        <w:pStyle w:val="zCode"/>
        <w:rPr>
          <w:noProof/>
        </w:rPr>
      </w:pPr>
      <w:r>
        <w:rPr>
          <w:noProof/>
        </w:rPr>
        <w:t xml:space="preserve">    updateSelectedCount();</w:t>
      </w:r>
    </w:p>
    <w:p w14:paraId="7A211583" w14:textId="77777777" w:rsidR="00A52999" w:rsidRDefault="00A52999" w:rsidP="00A52999">
      <w:pPr>
        <w:pStyle w:val="zCode"/>
        <w:rPr>
          <w:noProof/>
        </w:rPr>
      </w:pPr>
      <w:r>
        <w:rPr>
          <w:noProof/>
        </w:rPr>
        <w:t xml:space="preserve">  });</w:t>
      </w:r>
    </w:p>
    <w:p w14:paraId="62432C63" w14:textId="77777777" w:rsidR="00A52999" w:rsidRPr="00A52999" w:rsidRDefault="00A52999" w:rsidP="00A52999">
      <w:pPr>
        <w:pStyle w:val="zCode"/>
        <w:rPr>
          <w:noProof/>
          <w:color w:val="538135" w:themeColor="accent6" w:themeShade="BF"/>
        </w:rPr>
      </w:pPr>
      <w:r w:rsidRPr="00A52999">
        <w:rPr>
          <w:noProof/>
          <w:color w:val="538135" w:themeColor="accent6" w:themeShade="BF"/>
        </w:rPr>
        <w:t xml:space="preserve">  // Select all checkboxes</w:t>
      </w:r>
    </w:p>
    <w:p w14:paraId="460ABE16" w14:textId="77777777" w:rsidR="00A52999" w:rsidRDefault="00A52999" w:rsidP="00A52999">
      <w:pPr>
        <w:pStyle w:val="zCode"/>
        <w:rPr>
          <w:noProof/>
        </w:rPr>
      </w:pPr>
      <w:r>
        <w:rPr>
          <w:noProof/>
        </w:rPr>
        <w:t xml:space="preserve">  selectAllBtn?.addEventListener("click", () =&gt; {</w:t>
      </w:r>
    </w:p>
    <w:p w14:paraId="252B2FF4" w14:textId="77777777" w:rsidR="00A52999" w:rsidRDefault="00A52999" w:rsidP="00A52999">
      <w:pPr>
        <w:pStyle w:val="zCode"/>
        <w:rPr>
          <w:noProof/>
        </w:rPr>
      </w:pPr>
      <w:r>
        <w:rPr>
          <w:noProof/>
        </w:rPr>
        <w:t xml:space="preserve">    document.querySelectorAll(".overview-food-checkbox").forEach((checkbox) =&gt; {</w:t>
      </w:r>
    </w:p>
    <w:p w14:paraId="04DB74F1" w14:textId="77777777" w:rsidR="00A52999" w:rsidRDefault="00A52999" w:rsidP="00A52999">
      <w:pPr>
        <w:pStyle w:val="zCode"/>
        <w:rPr>
          <w:noProof/>
        </w:rPr>
      </w:pPr>
      <w:r>
        <w:rPr>
          <w:noProof/>
        </w:rPr>
        <w:t xml:space="preserve">      checkbox.checked = true;</w:t>
      </w:r>
    </w:p>
    <w:p w14:paraId="7221F819" w14:textId="77777777" w:rsidR="00A52999" w:rsidRDefault="00A52999" w:rsidP="00A52999">
      <w:pPr>
        <w:pStyle w:val="zCode"/>
        <w:rPr>
          <w:noProof/>
        </w:rPr>
      </w:pPr>
      <w:r>
        <w:rPr>
          <w:noProof/>
        </w:rPr>
        <w:t xml:space="preserve">    });</w:t>
      </w:r>
    </w:p>
    <w:p w14:paraId="1C37B9EA" w14:textId="77777777" w:rsidR="00A52999" w:rsidRDefault="00A52999" w:rsidP="00A52999">
      <w:pPr>
        <w:pStyle w:val="zCode"/>
        <w:rPr>
          <w:noProof/>
        </w:rPr>
      </w:pPr>
      <w:r>
        <w:rPr>
          <w:noProof/>
        </w:rPr>
        <w:t xml:space="preserve">    updateSelectedCount();</w:t>
      </w:r>
    </w:p>
    <w:p w14:paraId="20E40FF7" w14:textId="77777777" w:rsidR="00A52999" w:rsidRDefault="00A52999" w:rsidP="00A52999">
      <w:pPr>
        <w:pStyle w:val="zCode"/>
        <w:rPr>
          <w:noProof/>
        </w:rPr>
      </w:pPr>
      <w:r>
        <w:rPr>
          <w:noProof/>
        </w:rPr>
        <w:t xml:space="preserve">  });</w:t>
      </w:r>
    </w:p>
    <w:p w14:paraId="684534EB" w14:textId="77777777" w:rsidR="00A52999" w:rsidRDefault="00A52999" w:rsidP="00A52999">
      <w:pPr>
        <w:pStyle w:val="zCode"/>
        <w:rPr>
          <w:noProof/>
        </w:rPr>
      </w:pPr>
    </w:p>
    <w:p w14:paraId="420C126F" w14:textId="77777777" w:rsidR="00A52999" w:rsidRPr="00A52999" w:rsidRDefault="00A52999" w:rsidP="00A52999">
      <w:pPr>
        <w:pStyle w:val="zCode"/>
        <w:rPr>
          <w:noProof/>
          <w:color w:val="538135" w:themeColor="accent6" w:themeShade="BF"/>
        </w:rPr>
      </w:pPr>
      <w:r w:rsidRPr="00A52999">
        <w:rPr>
          <w:noProof/>
          <w:color w:val="538135" w:themeColor="accent6" w:themeShade="BF"/>
        </w:rPr>
        <w:t xml:space="preserve">  // Update selected count text</w:t>
      </w:r>
    </w:p>
    <w:p w14:paraId="642BF7DA" w14:textId="77777777" w:rsidR="00A52999" w:rsidRDefault="00A52999" w:rsidP="00A52999">
      <w:pPr>
        <w:pStyle w:val="zCode"/>
        <w:rPr>
          <w:noProof/>
        </w:rPr>
      </w:pPr>
      <w:r>
        <w:rPr>
          <w:noProof/>
        </w:rPr>
        <w:t xml:space="preserve">  function updateSelectedCount() {</w:t>
      </w:r>
    </w:p>
    <w:p w14:paraId="05D043A3" w14:textId="77777777" w:rsidR="00A52999" w:rsidRDefault="00A52999" w:rsidP="00A52999">
      <w:pPr>
        <w:pStyle w:val="zCode"/>
        <w:rPr>
          <w:noProof/>
        </w:rPr>
      </w:pPr>
      <w:r>
        <w:rPr>
          <w:noProof/>
        </w:rPr>
        <w:t xml:space="preserve">    const count = document.querySelectorAll(".overview-food-checkbox:checked").length;</w:t>
      </w:r>
    </w:p>
    <w:p w14:paraId="21BF64BC" w14:textId="77777777" w:rsidR="00A52999" w:rsidRDefault="00A52999" w:rsidP="00A52999">
      <w:pPr>
        <w:pStyle w:val="zCode"/>
        <w:rPr>
          <w:noProof/>
        </w:rPr>
      </w:pPr>
    </w:p>
    <w:p w14:paraId="468853B1" w14:textId="77777777" w:rsidR="00A52999" w:rsidRDefault="00A52999" w:rsidP="00A52999">
      <w:pPr>
        <w:pStyle w:val="zCode"/>
        <w:rPr>
          <w:noProof/>
        </w:rPr>
      </w:pPr>
      <w:r>
        <w:rPr>
          <w:noProof/>
        </w:rPr>
        <w:t xml:space="preserve">    const el = document.getElementById("selectedCount");</w:t>
      </w:r>
    </w:p>
    <w:p w14:paraId="76FF8D81" w14:textId="77777777" w:rsidR="00A52999" w:rsidRDefault="00A52999" w:rsidP="00A52999">
      <w:pPr>
        <w:pStyle w:val="zCode"/>
        <w:rPr>
          <w:noProof/>
        </w:rPr>
      </w:pPr>
      <w:r>
        <w:rPr>
          <w:noProof/>
        </w:rPr>
        <w:t xml:space="preserve">    if (el) {</w:t>
      </w:r>
    </w:p>
    <w:p w14:paraId="44E496C2" w14:textId="77777777" w:rsidR="00A52999" w:rsidRDefault="00A52999" w:rsidP="00A52999">
      <w:pPr>
        <w:pStyle w:val="zCode"/>
        <w:rPr>
          <w:noProof/>
        </w:rPr>
      </w:pPr>
      <w:r>
        <w:rPr>
          <w:noProof/>
        </w:rPr>
        <w:t xml:space="preserve">      el.textContent = `${count} ${t("modal.selected")}`;</w:t>
      </w:r>
    </w:p>
    <w:p w14:paraId="107864ED" w14:textId="77777777" w:rsidR="00A52999" w:rsidRDefault="00A52999" w:rsidP="00A52999">
      <w:pPr>
        <w:pStyle w:val="zCode"/>
        <w:rPr>
          <w:noProof/>
        </w:rPr>
      </w:pPr>
      <w:r>
        <w:rPr>
          <w:noProof/>
        </w:rPr>
        <w:t xml:space="preserve">    }</w:t>
      </w:r>
    </w:p>
    <w:p w14:paraId="75C48068" w14:textId="77777777" w:rsidR="00A52999" w:rsidRDefault="00A52999" w:rsidP="00A52999">
      <w:pPr>
        <w:pStyle w:val="zCode"/>
        <w:rPr>
          <w:noProof/>
        </w:rPr>
      </w:pPr>
      <w:r>
        <w:rPr>
          <w:noProof/>
        </w:rPr>
        <w:t xml:space="preserve">  }</w:t>
      </w:r>
    </w:p>
    <w:p w14:paraId="0E7F0B59" w14:textId="77777777" w:rsidR="00A52999" w:rsidRPr="00A52999" w:rsidRDefault="00A52999" w:rsidP="00A52999">
      <w:pPr>
        <w:pStyle w:val="zCode"/>
        <w:rPr>
          <w:noProof/>
          <w:color w:val="538135" w:themeColor="accent6" w:themeShade="BF"/>
        </w:rPr>
      </w:pPr>
      <w:r w:rsidRPr="00A52999">
        <w:rPr>
          <w:noProof/>
          <w:color w:val="538135" w:themeColor="accent6" w:themeShade="BF"/>
        </w:rPr>
        <w:t xml:space="preserve">  // Search selected foods</w:t>
      </w:r>
    </w:p>
    <w:p w14:paraId="3AE308A9" w14:textId="77777777" w:rsidR="00A52999" w:rsidRDefault="00A52999" w:rsidP="00A52999">
      <w:pPr>
        <w:pStyle w:val="zCode"/>
        <w:rPr>
          <w:noProof/>
        </w:rPr>
      </w:pPr>
      <w:r>
        <w:rPr>
          <w:noProof/>
        </w:rPr>
        <w:t xml:space="preserve">  searchSelectedBtn?.addEventListener("click", () =&gt; {</w:t>
      </w:r>
    </w:p>
    <w:p w14:paraId="32CFFF21" w14:textId="77777777" w:rsidR="00A52999" w:rsidRDefault="00A52999" w:rsidP="00A52999">
      <w:pPr>
        <w:pStyle w:val="zCode"/>
        <w:rPr>
          <w:noProof/>
        </w:rPr>
      </w:pPr>
      <w:r>
        <w:rPr>
          <w:noProof/>
        </w:rPr>
        <w:t xml:space="preserve">    const checkedFoods = Array.from(document.querySelectorAll(".overview-food-checkbox:checked")).map((input) =&gt; ({</w:t>
      </w:r>
    </w:p>
    <w:p w14:paraId="707B769E" w14:textId="77777777" w:rsidR="00A52999" w:rsidRDefault="00A52999" w:rsidP="00A52999">
      <w:pPr>
        <w:pStyle w:val="zCode"/>
        <w:rPr>
          <w:noProof/>
        </w:rPr>
      </w:pPr>
      <w:r>
        <w:rPr>
          <w:noProof/>
        </w:rPr>
        <w:t xml:space="preserve">      food_code: input.value,</w:t>
      </w:r>
    </w:p>
    <w:p w14:paraId="4B827F3D" w14:textId="77777777" w:rsidR="00A52999" w:rsidRDefault="00A52999" w:rsidP="00A52999">
      <w:pPr>
        <w:pStyle w:val="zCode"/>
        <w:rPr>
          <w:noProof/>
        </w:rPr>
      </w:pPr>
      <w:r>
        <w:rPr>
          <w:noProof/>
        </w:rPr>
        <w:t xml:space="preserve">      food_name: input.dataset.foodname,</w:t>
      </w:r>
    </w:p>
    <w:p w14:paraId="68581A1B" w14:textId="77777777" w:rsidR="00A52999" w:rsidRDefault="00A52999" w:rsidP="00A52999">
      <w:pPr>
        <w:pStyle w:val="zCode"/>
        <w:rPr>
          <w:noProof/>
        </w:rPr>
      </w:pPr>
      <w:r>
        <w:rPr>
          <w:noProof/>
        </w:rPr>
        <w:t xml:space="preserve">    }));</w:t>
      </w:r>
    </w:p>
    <w:p w14:paraId="16EE5A93" w14:textId="77777777" w:rsidR="00A52999" w:rsidRDefault="00A52999" w:rsidP="00A52999">
      <w:pPr>
        <w:pStyle w:val="zCode"/>
        <w:rPr>
          <w:noProof/>
        </w:rPr>
      </w:pPr>
    </w:p>
    <w:p w14:paraId="511567EF" w14:textId="77777777" w:rsidR="00A52999" w:rsidRDefault="00A52999" w:rsidP="00A52999">
      <w:pPr>
        <w:pStyle w:val="zCode"/>
        <w:rPr>
          <w:noProof/>
        </w:rPr>
      </w:pPr>
      <w:r>
        <w:rPr>
          <w:noProof/>
        </w:rPr>
        <w:t xml:space="preserve">    if (!checkedFoods.length) {</w:t>
      </w:r>
    </w:p>
    <w:p w14:paraId="3D410DF2" w14:textId="77777777" w:rsidR="00A52999" w:rsidRDefault="00A52999" w:rsidP="00A52999">
      <w:pPr>
        <w:pStyle w:val="zCode"/>
        <w:rPr>
          <w:noProof/>
        </w:rPr>
      </w:pPr>
      <w:r>
        <w:rPr>
          <w:noProof/>
        </w:rPr>
        <w:t xml:space="preserve">      alert("Please select at least one food.");</w:t>
      </w:r>
    </w:p>
    <w:p w14:paraId="03C0D9C1" w14:textId="77777777" w:rsidR="00A52999" w:rsidRDefault="00A52999" w:rsidP="00A52999">
      <w:pPr>
        <w:pStyle w:val="zCode"/>
        <w:rPr>
          <w:noProof/>
        </w:rPr>
      </w:pPr>
      <w:r>
        <w:rPr>
          <w:noProof/>
        </w:rPr>
        <w:t xml:space="preserve">      return;</w:t>
      </w:r>
    </w:p>
    <w:p w14:paraId="186E769D" w14:textId="77777777" w:rsidR="00A52999" w:rsidRDefault="00A52999" w:rsidP="00A52999">
      <w:pPr>
        <w:pStyle w:val="zCode"/>
        <w:rPr>
          <w:noProof/>
        </w:rPr>
      </w:pPr>
      <w:r>
        <w:rPr>
          <w:noProof/>
        </w:rPr>
        <w:lastRenderedPageBreak/>
        <w:t xml:space="preserve">    }</w:t>
      </w:r>
    </w:p>
    <w:p w14:paraId="60C93309" w14:textId="77777777" w:rsidR="00A52999" w:rsidRDefault="00A52999" w:rsidP="00A52999">
      <w:pPr>
        <w:pStyle w:val="zCode"/>
        <w:rPr>
          <w:noProof/>
        </w:rPr>
      </w:pPr>
    </w:p>
    <w:p w14:paraId="21B7BD7C" w14:textId="77777777" w:rsidR="00A52999" w:rsidRDefault="00A52999" w:rsidP="00A52999">
      <w:pPr>
        <w:pStyle w:val="zCode"/>
        <w:rPr>
          <w:noProof/>
        </w:rPr>
      </w:pPr>
      <w:r>
        <w:rPr>
          <w:noProof/>
        </w:rPr>
        <w:t xml:space="preserve">    sessionStorage.setItem("pendingSelectedFoods", JSON.stringify(checkedFoods));</w:t>
      </w:r>
    </w:p>
    <w:p w14:paraId="20ECF007" w14:textId="77777777" w:rsidR="00A52999" w:rsidRDefault="00A52999" w:rsidP="00A52999">
      <w:pPr>
        <w:pStyle w:val="zCode"/>
        <w:rPr>
          <w:noProof/>
        </w:rPr>
      </w:pPr>
    </w:p>
    <w:p w14:paraId="3CC0F5F0" w14:textId="77777777" w:rsidR="00A52999" w:rsidRDefault="00A52999" w:rsidP="00A52999">
      <w:pPr>
        <w:pStyle w:val="zCode"/>
        <w:rPr>
          <w:noProof/>
        </w:rPr>
      </w:pPr>
      <w:r>
        <w:rPr>
          <w:noProof/>
        </w:rPr>
        <w:t xml:space="preserve">    closeModal();</w:t>
      </w:r>
    </w:p>
    <w:p w14:paraId="51A7D745" w14:textId="77777777" w:rsidR="00A52999" w:rsidRDefault="00A52999" w:rsidP="00A52999">
      <w:pPr>
        <w:pStyle w:val="zCode"/>
        <w:rPr>
          <w:noProof/>
        </w:rPr>
      </w:pPr>
      <w:r>
        <w:rPr>
          <w:noProof/>
        </w:rPr>
        <w:t xml:space="preserve">    window.location.hash = "#/search";</w:t>
      </w:r>
    </w:p>
    <w:p w14:paraId="2EFA5F2A" w14:textId="77777777" w:rsidR="00A52999" w:rsidRDefault="00A52999" w:rsidP="00A52999">
      <w:pPr>
        <w:pStyle w:val="zCode"/>
        <w:rPr>
          <w:noProof/>
        </w:rPr>
      </w:pPr>
      <w:r>
        <w:rPr>
          <w:noProof/>
        </w:rPr>
        <w:t xml:space="preserve">  });</w:t>
      </w:r>
    </w:p>
    <w:p w14:paraId="1E379F04" w14:textId="562193B7" w:rsidR="00A52999" w:rsidRDefault="00A52999" w:rsidP="00A52999">
      <w:pPr>
        <w:pStyle w:val="zCode"/>
        <w:rPr>
          <w:noProof/>
        </w:rPr>
      </w:pPr>
      <w:r>
        <w:rPr>
          <w:noProof/>
        </w:rPr>
        <w:t>}</w:t>
      </w:r>
    </w:p>
    <w:p w14:paraId="0D2AFFE5" w14:textId="2159BF71" w:rsidR="004556F5" w:rsidRDefault="004556F5" w:rsidP="004556F5">
      <w:pPr>
        <w:pStyle w:val="C2nd"/>
        <w:rPr>
          <w:noProof/>
        </w:rPr>
      </w:pPr>
      <w:bookmarkStart w:id="121" w:name="_Toc231258357"/>
      <w:r>
        <w:rPr>
          <w:noProof/>
        </w:rPr>
        <w:t>src/js/i18n/</w:t>
      </w:r>
      <w:r w:rsidRPr="004556F5">
        <w:t>translations</w:t>
      </w:r>
      <w:r>
        <w:rPr>
          <w:noProof/>
        </w:rPr>
        <w:t>.js шинэчил</w:t>
      </w:r>
      <w:bookmarkEnd w:id="121"/>
    </w:p>
    <w:p w14:paraId="7AF9B80C" w14:textId="77777777" w:rsidR="004556F5" w:rsidRDefault="004556F5" w:rsidP="004556F5">
      <w:pPr>
        <w:pStyle w:val="zCode"/>
        <w:rPr>
          <w:noProof/>
        </w:rPr>
      </w:pPr>
      <w:r>
        <w:rPr>
          <w:noProof/>
        </w:rPr>
        <w:t>export const translations = {</w:t>
      </w:r>
    </w:p>
    <w:p w14:paraId="59168C0F" w14:textId="77777777" w:rsidR="004556F5" w:rsidRDefault="004556F5" w:rsidP="004556F5">
      <w:pPr>
        <w:pStyle w:val="zCode"/>
        <w:rPr>
          <w:noProof/>
        </w:rPr>
      </w:pPr>
      <w:r>
        <w:rPr>
          <w:noProof/>
        </w:rPr>
        <w:t xml:space="preserve">  mn: {</w:t>
      </w:r>
    </w:p>
    <w:p w14:paraId="51080446" w14:textId="77777777" w:rsidR="004556F5" w:rsidRDefault="004556F5" w:rsidP="004556F5">
      <w:pPr>
        <w:pStyle w:val="zCode"/>
        <w:rPr>
          <w:noProof/>
        </w:rPr>
      </w:pPr>
      <w:r>
        <w:rPr>
          <w:noProof/>
        </w:rPr>
        <w:t xml:space="preserve">    nav: {</w:t>
      </w:r>
    </w:p>
    <w:p w14:paraId="3B98CFB1" w14:textId="77777777" w:rsidR="004556F5" w:rsidRDefault="004556F5" w:rsidP="004556F5">
      <w:pPr>
        <w:pStyle w:val="zCode"/>
        <w:rPr>
          <w:noProof/>
        </w:rPr>
      </w:pPr>
      <w:r>
        <w:rPr>
          <w:noProof/>
        </w:rPr>
        <w:t xml:space="preserve">      overview: "Тойм",</w:t>
      </w:r>
    </w:p>
    <w:p w14:paraId="7064801B" w14:textId="77777777" w:rsidR="004556F5" w:rsidRDefault="004556F5" w:rsidP="004556F5">
      <w:pPr>
        <w:pStyle w:val="zCode"/>
        <w:rPr>
          <w:noProof/>
        </w:rPr>
      </w:pPr>
      <w:r>
        <w:rPr>
          <w:noProof/>
        </w:rPr>
        <w:t xml:space="preserve">      search: "Хайлт",</w:t>
      </w:r>
    </w:p>
    <w:p w14:paraId="5A937E99" w14:textId="77777777" w:rsidR="004556F5" w:rsidRDefault="004556F5" w:rsidP="004556F5">
      <w:pPr>
        <w:pStyle w:val="zCode"/>
        <w:rPr>
          <w:noProof/>
        </w:rPr>
      </w:pPr>
      <w:r>
        <w:rPr>
          <w:noProof/>
        </w:rPr>
        <w:t xml:space="preserve">      calculation: "Тооцоолуур",</w:t>
      </w:r>
    </w:p>
    <w:p w14:paraId="676C97E9" w14:textId="77777777" w:rsidR="004556F5" w:rsidRDefault="004556F5" w:rsidP="004556F5">
      <w:pPr>
        <w:pStyle w:val="zCode"/>
        <w:rPr>
          <w:noProof/>
        </w:rPr>
      </w:pPr>
      <w:r>
        <w:rPr>
          <w:noProof/>
        </w:rPr>
        <w:t xml:space="preserve">      books: "Ном",</w:t>
      </w:r>
    </w:p>
    <w:p w14:paraId="4C0CA7CD" w14:textId="77777777" w:rsidR="004556F5" w:rsidRDefault="004556F5" w:rsidP="004556F5">
      <w:pPr>
        <w:pStyle w:val="zCode"/>
        <w:rPr>
          <w:noProof/>
        </w:rPr>
      </w:pPr>
      <w:r>
        <w:rPr>
          <w:noProof/>
        </w:rPr>
        <w:t xml:space="preserve">      contact: "Холбоо барих",</w:t>
      </w:r>
    </w:p>
    <w:p w14:paraId="1C8E3B5E" w14:textId="77777777" w:rsidR="004556F5" w:rsidRDefault="004556F5" w:rsidP="004556F5">
      <w:pPr>
        <w:pStyle w:val="zCode"/>
        <w:rPr>
          <w:noProof/>
        </w:rPr>
      </w:pPr>
      <w:r>
        <w:rPr>
          <w:noProof/>
        </w:rPr>
        <w:t xml:space="preserve">      language: "EN",</w:t>
      </w:r>
    </w:p>
    <w:p w14:paraId="17883B19" w14:textId="77777777" w:rsidR="004556F5" w:rsidRDefault="004556F5" w:rsidP="004556F5">
      <w:pPr>
        <w:pStyle w:val="zCode"/>
        <w:rPr>
          <w:noProof/>
        </w:rPr>
      </w:pPr>
      <w:r>
        <w:rPr>
          <w:noProof/>
        </w:rPr>
        <w:t xml:space="preserve">      brandSpan: "Монголын",</w:t>
      </w:r>
    </w:p>
    <w:p w14:paraId="604FFF87" w14:textId="77777777" w:rsidR="004556F5" w:rsidRDefault="004556F5" w:rsidP="004556F5">
      <w:pPr>
        <w:pStyle w:val="zCode"/>
        <w:rPr>
          <w:noProof/>
        </w:rPr>
      </w:pPr>
      <w:r>
        <w:rPr>
          <w:noProof/>
        </w:rPr>
        <w:t xml:space="preserve">      brand: "хүнсний найрлагын мэдээллийн сан",</w:t>
      </w:r>
    </w:p>
    <w:p w14:paraId="780AC8E3" w14:textId="77777777" w:rsidR="004556F5" w:rsidRDefault="004556F5" w:rsidP="004556F5">
      <w:pPr>
        <w:pStyle w:val="zCode"/>
        <w:rPr>
          <w:noProof/>
        </w:rPr>
      </w:pPr>
      <w:r>
        <w:rPr>
          <w:noProof/>
        </w:rPr>
        <w:t xml:space="preserve">    },</w:t>
      </w:r>
    </w:p>
    <w:p w14:paraId="50C9AD6A" w14:textId="77777777" w:rsidR="004556F5" w:rsidRPr="004556F5" w:rsidRDefault="004556F5" w:rsidP="004556F5">
      <w:pPr>
        <w:pStyle w:val="zCode"/>
        <w:rPr>
          <w:noProof/>
          <w:color w:val="EE0000"/>
        </w:rPr>
      </w:pPr>
      <w:r>
        <w:rPr>
          <w:noProof/>
        </w:rPr>
        <w:t xml:space="preserve">    </w:t>
      </w:r>
      <w:r w:rsidRPr="004556F5">
        <w:rPr>
          <w:noProof/>
          <w:color w:val="EE0000"/>
        </w:rPr>
        <w:t>overview: {</w:t>
      </w:r>
    </w:p>
    <w:p w14:paraId="640EAC93" w14:textId="77777777" w:rsidR="004556F5" w:rsidRPr="004556F5" w:rsidRDefault="004556F5" w:rsidP="004556F5">
      <w:pPr>
        <w:pStyle w:val="zCode"/>
        <w:rPr>
          <w:noProof/>
          <w:color w:val="EE0000"/>
        </w:rPr>
      </w:pPr>
      <w:r w:rsidRPr="004556F5">
        <w:rPr>
          <w:noProof/>
          <w:color w:val="EE0000"/>
        </w:rPr>
        <w:t xml:space="preserve">      title: "Мэдээллийн сангийн танилцуулга",</w:t>
      </w:r>
    </w:p>
    <w:p w14:paraId="21FF60EA" w14:textId="77777777" w:rsidR="004556F5" w:rsidRPr="004556F5" w:rsidRDefault="004556F5" w:rsidP="004556F5">
      <w:pPr>
        <w:pStyle w:val="zCode"/>
        <w:rPr>
          <w:noProof/>
          <w:color w:val="EE0000"/>
        </w:rPr>
      </w:pPr>
      <w:r w:rsidRPr="004556F5">
        <w:rPr>
          <w:noProof/>
          <w:color w:val="EE0000"/>
        </w:rPr>
        <w:t xml:space="preserve">    },</w:t>
      </w:r>
    </w:p>
    <w:p w14:paraId="5D35BEDB" w14:textId="77777777" w:rsidR="004556F5" w:rsidRDefault="004556F5" w:rsidP="004556F5">
      <w:pPr>
        <w:pStyle w:val="zCode"/>
        <w:rPr>
          <w:noProof/>
        </w:rPr>
      </w:pPr>
      <w:r>
        <w:rPr>
          <w:noProof/>
        </w:rPr>
        <w:t xml:space="preserve">    searchPage: {</w:t>
      </w:r>
    </w:p>
    <w:p w14:paraId="71E7CD31" w14:textId="77777777" w:rsidR="004556F5" w:rsidRDefault="004556F5" w:rsidP="004556F5">
      <w:pPr>
        <w:pStyle w:val="zCode"/>
        <w:rPr>
          <w:noProof/>
        </w:rPr>
      </w:pPr>
      <w:r>
        <w:rPr>
          <w:noProof/>
        </w:rPr>
        <w:t xml:space="preserve">      title: "Хүнс хайх",</w:t>
      </w:r>
    </w:p>
    <w:p w14:paraId="64B7D7BF" w14:textId="77777777" w:rsidR="004556F5" w:rsidRDefault="004556F5" w:rsidP="004556F5">
      <w:pPr>
        <w:pStyle w:val="zCode"/>
        <w:rPr>
          <w:noProof/>
        </w:rPr>
      </w:pPr>
      <w:r>
        <w:rPr>
          <w:noProof/>
        </w:rPr>
        <w:t xml:space="preserve">    },</w:t>
      </w:r>
    </w:p>
    <w:p w14:paraId="7BDC9978" w14:textId="77777777" w:rsidR="004556F5" w:rsidRDefault="004556F5" w:rsidP="004556F5">
      <w:pPr>
        <w:pStyle w:val="zCode"/>
        <w:rPr>
          <w:noProof/>
        </w:rPr>
      </w:pPr>
      <w:r>
        <w:rPr>
          <w:noProof/>
        </w:rPr>
        <w:t xml:space="preserve">    sidebar: {</w:t>
      </w:r>
    </w:p>
    <w:p w14:paraId="58F87DB0" w14:textId="77777777" w:rsidR="004556F5" w:rsidRDefault="004556F5" w:rsidP="004556F5">
      <w:pPr>
        <w:pStyle w:val="zCode"/>
        <w:rPr>
          <w:noProof/>
        </w:rPr>
      </w:pPr>
      <w:r>
        <w:rPr>
          <w:noProof/>
        </w:rPr>
        <w:t xml:space="preserve">      searchByFoodName: "Хүнсний нэрээр хайх",</w:t>
      </w:r>
    </w:p>
    <w:p w14:paraId="4FFAB4C2" w14:textId="77777777" w:rsidR="004556F5" w:rsidRDefault="004556F5" w:rsidP="004556F5">
      <w:pPr>
        <w:pStyle w:val="zCode"/>
        <w:rPr>
          <w:noProof/>
        </w:rPr>
      </w:pPr>
      <w:r>
        <w:rPr>
          <w:noProof/>
        </w:rPr>
        <w:t xml:space="preserve">      foodName: "Хүнсний нэр",</w:t>
      </w:r>
    </w:p>
    <w:p w14:paraId="5FF55EED" w14:textId="77777777" w:rsidR="004556F5" w:rsidRDefault="004556F5" w:rsidP="004556F5">
      <w:pPr>
        <w:pStyle w:val="zCode"/>
        <w:rPr>
          <w:noProof/>
        </w:rPr>
      </w:pPr>
      <w:r>
        <w:rPr>
          <w:noProof/>
        </w:rPr>
        <w:t xml:space="preserve">      searchButton: "Хайх",</w:t>
      </w:r>
    </w:p>
    <w:p w14:paraId="63478BE1" w14:textId="77777777" w:rsidR="004556F5" w:rsidRDefault="004556F5" w:rsidP="004556F5">
      <w:pPr>
        <w:pStyle w:val="zCode"/>
        <w:rPr>
          <w:noProof/>
        </w:rPr>
      </w:pPr>
    </w:p>
    <w:p w14:paraId="4ACE1227" w14:textId="77777777" w:rsidR="004556F5" w:rsidRDefault="004556F5" w:rsidP="004556F5">
      <w:pPr>
        <w:pStyle w:val="zCode"/>
        <w:rPr>
          <w:noProof/>
        </w:rPr>
      </w:pPr>
      <w:r>
        <w:rPr>
          <w:noProof/>
        </w:rPr>
        <w:t xml:space="preserve">      searchSettings: "Хайх тохиргоо",</w:t>
      </w:r>
    </w:p>
    <w:p w14:paraId="5E9B2CB8" w14:textId="77777777" w:rsidR="004556F5" w:rsidRDefault="004556F5" w:rsidP="004556F5">
      <w:pPr>
        <w:pStyle w:val="zCode"/>
        <w:rPr>
          <w:noProof/>
        </w:rPr>
      </w:pPr>
      <w:r>
        <w:rPr>
          <w:noProof/>
        </w:rPr>
        <w:t xml:space="preserve">      nutritions: "Шим тэжээл",</w:t>
      </w:r>
    </w:p>
    <w:p w14:paraId="020F84C9" w14:textId="77777777" w:rsidR="004556F5" w:rsidRDefault="004556F5" w:rsidP="004556F5">
      <w:pPr>
        <w:pStyle w:val="zCode"/>
        <w:rPr>
          <w:noProof/>
        </w:rPr>
      </w:pPr>
      <w:r>
        <w:rPr>
          <w:noProof/>
        </w:rPr>
        <w:t xml:space="preserve">      proximates: "Илчлэг, үндсэн шимт бодис",</w:t>
      </w:r>
    </w:p>
    <w:p w14:paraId="2865C2C0" w14:textId="77777777" w:rsidR="004556F5" w:rsidRDefault="004556F5" w:rsidP="004556F5">
      <w:pPr>
        <w:pStyle w:val="zCode"/>
        <w:rPr>
          <w:noProof/>
        </w:rPr>
      </w:pPr>
      <w:r>
        <w:rPr>
          <w:noProof/>
        </w:rPr>
        <w:t xml:space="preserve">      minerals: "Эрдэс бодис",</w:t>
      </w:r>
    </w:p>
    <w:p w14:paraId="62ED0E46" w14:textId="77777777" w:rsidR="004556F5" w:rsidRDefault="004556F5" w:rsidP="004556F5">
      <w:pPr>
        <w:pStyle w:val="zCode"/>
        <w:rPr>
          <w:noProof/>
        </w:rPr>
      </w:pPr>
      <w:r>
        <w:rPr>
          <w:noProof/>
        </w:rPr>
        <w:t xml:space="preserve">      vitamins: "Амин дэм",</w:t>
      </w:r>
    </w:p>
    <w:p w14:paraId="3B49920F" w14:textId="77777777" w:rsidR="004556F5" w:rsidRDefault="004556F5" w:rsidP="004556F5">
      <w:pPr>
        <w:pStyle w:val="zCode"/>
        <w:rPr>
          <w:noProof/>
        </w:rPr>
      </w:pPr>
      <w:r>
        <w:rPr>
          <w:noProof/>
        </w:rPr>
        <w:t xml:space="preserve">      sampleInformations: "Дээжийн мэдээлэл",</w:t>
      </w:r>
    </w:p>
    <w:p w14:paraId="1075223E" w14:textId="77777777" w:rsidR="004556F5" w:rsidRDefault="004556F5" w:rsidP="004556F5">
      <w:pPr>
        <w:pStyle w:val="zCode"/>
        <w:rPr>
          <w:noProof/>
        </w:rPr>
      </w:pPr>
      <w:r>
        <w:rPr>
          <w:noProof/>
        </w:rPr>
        <w:t xml:space="preserve">      collection_information: "Цуглуулсан мэдээлэл",</w:t>
      </w:r>
    </w:p>
    <w:p w14:paraId="78AF615D" w14:textId="77777777" w:rsidR="004556F5" w:rsidRDefault="004556F5" w:rsidP="004556F5">
      <w:pPr>
        <w:pStyle w:val="zCode"/>
        <w:rPr>
          <w:noProof/>
        </w:rPr>
      </w:pPr>
      <w:r>
        <w:rPr>
          <w:noProof/>
        </w:rPr>
        <w:t xml:space="preserve">      edible_inedible_part: "Идэх идэхгүй хэсэг",</w:t>
      </w:r>
    </w:p>
    <w:p w14:paraId="7B371981" w14:textId="77777777" w:rsidR="004556F5" w:rsidRDefault="004556F5" w:rsidP="004556F5">
      <w:pPr>
        <w:pStyle w:val="zCode"/>
        <w:rPr>
          <w:noProof/>
        </w:rPr>
      </w:pPr>
      <w:r>
        <w:rPr>
          <w:noProof/>
        </w:rPr>
        <w:t xml:space="preserve">      pretreatment_conditions: "Боловсруулалт",</w:t>
      </w:r>
    </w:p>
    <w:p w14:paraId="0BDA5949" w14:textId="77777777" w:rsidR="004556F5" w:rsidRDefault="004556F5" w:rsidP="004556F5">
      <w:pPr>
        <w:pStyle w:val="zCode"/>
        <w:rPr>
          <w:noProof/>
        </w:rPr>
      </w:pPr>
      <w:r>
        <w:rPr>
          <w:noProof/>
        </w:rPr>
        <w:t xml:space="preserve">      description: "Тайлбар",</w:t>
      </w:r>
    </w:p>
    <w:p w14:paraId="529FFCE4" w14:textId="77777777" w:rsidR="004556F5" w:rsidRDefault="004556F5" w:rsidP="004556F5">
      <w:pPr>
        <w:pStyle w:val="zCode"/>
        <w:rPr>
          <w:noProof/>
        </w:rPr>
      </w:pPr>
      <w:r>
        <w:rPr>
          <w:noProof/>
        </w:rPr>
        <w:t xml:space="preserve">      images: "Зураг",</w:t>
      </w:r>
    </w:p>
    <w:p w14:paraId="5EB59995" w14:textId="77777777" w:rsidR="004556F5" w:rsidRDefault="004556F5" w:rsidP="004556F5">
      <w:pPr>
        <w:pStyle w:val="zCode"/>
        <w:rPr>
          <w:noProof/>
        </w:rPr>
      </w:pPr>
    </w:p>
    <w:p w14:paraId="77D1D266" w14:textId="77777777" w:rsidR="004556F5" w:rsidRDefault="004556F5" w:rsidP="004556F5">
      <w:pPr>
        <w:pStyle w:val="zCode"/>
        <w:rPr>
          <w:noProof/>
        </w:rPr>
      </w:pPr>
      <w:r>
        <w:rPr>
          <w:noProof/>
        </w:rPr>
        <w:t xml:space="preserve">      searchByFoodGroups: "Хүнсний бүлгээр хайх",</w:t>
      </w:r>
    </w:p>
    <w:p w14:paraId="47819B20" w14:textId="77777777" w:rsidR="004556F5" w:rsidRDefault="004556F5" w:rsidP="004556F5">
      <w:pPr>
        <w:pStyle w:val="zCode"/>
        <w:rPr>
          <w:noProof/>
        </w:rPr>
      </w:pPr>
      <w:r>
        <w:rPr>
          <w:noProof/>
        </w:rPr>
        <w:t xml:space="preserve">    },</w:t>
      </w:r>
    </w:p>
    <w:p w14:paraId="5228EF12" w14:textId="77777777" w:rsidR="004556F5" w:rsidRDefault="004556F5" w:rsidP="004556F5">
      <w:pPr>
        <w:pStyle w:val="zCode"/>
        <w:rPr>
          <w:noProof/>
        </w:rPr>
      </w:pPr>
      <w:r>
        <w:rPr>
          <w:noProof/>
        </w:rPr>
        <w:t xml:space="preserve">    table: {</w:t>
      </w:r>
    </w:p>
    <w:p w14:paraId="07685438" w14:textId="77777777" w:rsidR="004556F5" w:rsidRDefault="004556F5" w:rsidP="004556F5">
      <w:pPr>
        <w:pStyle w:val="zCode"/>
        <w:rPr>
          <w:noProof/>
        </w:rPr>
      </w:pPr>
      <w:r>
        <w:rPr>
          <w:noProof/>
        </w:rPr>
        <w:t xml:space="preserve">      foodName: "Хүнсний нэр",</w:t>
      </w:r>
    </w:p>
    <w:p w14:paraId="4873912E" w14:textId="77777777" w:rsidR="004556F5" w:rsidRDefault="004556F5" w:rsidP="004556F5">
      <w:pPr>
        <w:pStyle w:val="zCode"/>
        <w:rPr>
          <w:noProof/>
        </w:rPr>
      </w:pPr>
      <w:r>
        <w:rPr>
          <w:noProof/>
        </w:rPr>
        <w:t xml:space="preserve">      foodGroup: "Хүнсний бүлэг",</w:t>
      </w:r>
    </w:p>
    <w:p w14:paraId="14956B54" w14:textId="77777777" w:rsidR="004556F5" w:rsidRDefault="004556F5" w:rsidP="004556F5">
      <w:pPr>
        <w:pStyle w:val="zCode"/>
        <w:rPr>
          <w:noProof/>
        </w:rPr>
      </w:pPr>
      <w:r>
        <w:rPr>
          <w:noProof/>
        </w:rPr>
        <w:t xml:space="preserve">      scientificName: "Шинжлэх ухааны нэр",</w:t>
      </w:r>
    </w:p>
    <w:p w14:paraId="43433248" w14:textId="77777777" w:rsidR="004556F5" w:rsidRDefault="004556F5" w:rsidP="004556F5">
      <w:pPr>
        <w:pStyle w:val="zCode"/>
        <w:rPr>
          <w:noProof/>
        </w:rPr>
      </w:pPr>
      <w:r>
        <w:rPr>
          <w:noProof/>
        </w:rPr>
        <w:lastRenderedPageBreak/>
        <w:t xml:space="preserve">      nativeName: "Монгол нэр",</w:t>
      </w:r>
    </w:p>
    <w:p w14:paraId="03ECD9EA" w14:textId="77777777" w:rsidR="004556F5" w:rsidRDefault="004556F5" w:rsidP="004556F5">
      <w:pPr>
        <w:pStyle w:val="zCode"/>
        <w:rPr>
          <w:noProof/>
        </w:rPr>
      </w:pPr>
      <w:r>
        <w:rPr>
          <w:noProof/>
        </w:rPr>
        <w:t xml:space="preserve">      province: "Аймаг",</w:t>
      </w:r>
    </w:p>
    <w:p w14:paraId="30708CBF" w14:textId="77777777" w:rsidR="004556F5" w:rsidRDefault="004556F5" w:rsidP="004556F5">
      <w:pPr>
        <w:pStyle w:val="zCode"/>
        <w:rPr>
          <w:noProof/>
        </w:rPr>
      </w:pPr>
      <w:r>
        <w:rPr>
          <w:noProof/>
        </w:rPr>
        <w:t xml:space="preserve">      description: "Тайлбар",</w:t>
      </w:r>
    </w:p>
    <w:p w14:paraId="68D451B4" w14:textId="77777777" w:rsidR="004556F5" w:rsidRDefault="004556F5" w:rsidP="004556F5">
      <w:pPr>
        <w:pStyle w:val="zCode"/>
        <w:rPr>
          <w:noProof/>
        </w:rPr>
      </w:pPr>
      <w:r>
        <w:rPr>
          <w:noProof/>
        </w:rPr>
        <w:t xml:space="preserve">      images: "Зураг",</w:t>
      </w:r>
    </w:p>
    <w:p w14:paraId="344F49D2" w14:textId="77777777" w:rsidR="004556F5" w:rsidRDefault="004556F5" w:rsidP="004556F5">
      <w:pPr>
        <w:pStyle w:val="zCode"/>
        <w:rPr>
          <w:noProof/>
        </w:rPr>
      </w:pPr>
      <w:r>
        <w:rPr>
          <w:noProof/>
        </w:rPr>
        <w:t xml:space="preserve">      numberOfImages: "Зургийн тоо",</w:t>
      </w:r>
    </w:p>
    <w:p w14:paraId="60CFD88D" w14:textId="77777777" w:rsidR="004556F5" w:rsidRDefault="004556F5" w:rsidP="004556F5">
      <w:pPr>
        <w:pStyle w:val="zCode"/>
        <w:rPr>
          <w:noProof/>
        </w:rPr>
      </w:pPr>
    </w:p>
    <w:p w14:paraId="20B37C35" w14:textId="77777777" w:rsidR="004556F5" w:rsidRDefault="004556F5" w:rsidP="004556F5">
      <w:pPr>
        <w:pStyle w:val="zCode"/>
        <w:rPr>
          <w:noProof/>
        </w:rPr>
      </w:pPr>
      <w:r>
        <w:rPr>
          <w:noProof/>
        </w:rPr>
        <w:t xml:space="preserve">      "Collection area": "Дээж авсан газар",</w:t>
      </w:r>
    </w:p>
    <w:p w14:paraId="20B0AEB5" w14:textId="77777777" w:rsidR="004556F5" w:rsidRDefault="004556F5" w:rsidP="004556F5">
      <w:pPr>
        <w:pStyle w:val="zCode"/>
        <w:rPr>
          <w:noProof/>
        </w:rPr>
      </w:pPr>
      <w:r>
        <w:rPr>
          <w:noProof/>
        </w:rPr>
        <w:t xml:space="preserve">      "Collection date": "Огноо",</w:t>
      </w:r>
    </w:p>
    <w:p w14:paraId="352B2B19" w14:textId="77777777" w:rsidR="004556F5" w:rsidRDefault="004556F5" w:rsidP="004556F5">
      <w:pPr>
        <w:pStyle w:val="zCode"/>
        <w:rPr>
          <w:noProof/>
        </w:rPr>
      </w:pPr>
      <w:r>
        <w:rPr>
          <w:noProof/>
        </w:rPr>
        <w:t xml:space="preserve">      "Basis of sample selection": "Сонгосон үндэслэл",</w:t>
      </w:r>
    </w:p>
    <w:p w14:paraId="542133A6" w14:textId="77777777" w:rsidR="004556F5" w:rsidRDefault="004556F5" w:rsidP="004556F5">
      <w:pPr>
        <w:pStyle w:val="zCode"/>
        <w:rPr>
          <w:noProof/>
        </w:rPr>
      </w:pPr>
      <w:r>
        <w:rPr>
          <w:noProof/>
        </w:rPr>
        <w:t xml:space="preserve">      "Additional collection information": "Нэмэлт мэдээлэл",</w:t>
      </w:r>
    </w:p>
    <w:p w14:paraId="18C751C8" w14:textId="77777777" w:rsidR="004556F5" w:rsidRDefault="004556F5" w:rsidP="004556F5">
      <w:pPr>
        <w:pStyle w:val="zCode"/>
        <w:rPr>
          <w:noProof/>
        </w:rPr>
      </w:pPr>
    </w:p>
    <w:p w14:paraId="31991D67" w14:textId="77777777" w:rsidR="004556F5" w:rsidRDefault="004556F5" w:rsidP="004556F5">
      <w:pPr>
        <w:pStyle w:val="zCode"/>
        <w:rPr>
          <w:noProof/>
        </w:rPr>
      </w:pPr>
      <w:r>
        <w:rPr>
          <w:noProof/>
        </w:rPr>
        <w:t xml:space="preserve">      "Weight of whole part (g/1 piece)": "Бүтэн хэсгийн жин (г/1ш)",</w:t>
      </w:r>
    </w:p>
    <w:p w14:paraId="5A09D7A7" w14:textId="77777777" w:rsidR="004556F5" w:rsidRDefault="004556F5" w:rsidP="004556F5">
      <w:pPr>
        <w:pStyle w:val="zCode"/>
        <w:rPr>
          <w:noProof/>
        </w:rPr>
      </w:pPr>
      <w:r>
        <w:rPr>
          <w:noProof/>
        </w:rPr>
        <w:t xml:space="preserve">      "Weight of edible part (g/1 piece)": "Идэх хэсгийн жин (г/1ш)",</w:t>
      </w:r>
    </w:p>
    <w:p w14:paraId="46A2F656" w14:textId="77777777" w:rsidR="004556F5" w:rsidRDefault="004556F5" w:rsidP="004556F5">
      <w:pPr>
        <w:pStyle w:val="zCode"/>
        <w:rPr>
          <w:noProof/>
        </w:rPr>
      </w:pPr>
      <w:r>
        <w:rPr>
          <w:noProof/>
        </w:rPr>
        <w:t xml:space="preserve">      "Inedible part (discarded part)": "Идэхгүй хэсэг",</w:t>
      </w:r>
    </w:p>
    <w:p w14:paraId="74D124D2" w14:textId="77777777" w:rsidR="004556F5" w:rsidRDefault="004556F5" w:rsidP="004556F5">
      <w:pPr>
        <w:pStyle w:val="zCode"/>
        <w:rPr>
          <w:noProof/>
        </w:rPr>
      </w:pPr>
      <w:r>
        <w:rPr>
          <w:noProof/>
        </w:rPr>
        <w:t xml:space="preserve">      "Weight of inedible part (g/1 piece)": "Идэхгүй хэсгийн жин (г/1ш)",</w:t>
      </w:r>
    </w:p>
    <w:p w14:paraId="167E757E" w14:textId="77777777" w:rsidR="004556F5" w:rsidRDefault="004556F5" w:rsidP="004556F5">
      <w:pPr>
        <w:pStyle w:val="zCode"/>
        <w:rPr>
          <w:noProof/>
        </w:rPr>
      </w:pPr>
    </w:p>
    <w:p w14:paraId="0C6E1727" w14:textId="77777777" w:rsidR="004556F5" w:rsidRDefault="004556F5" w:rsidP="004556F5">
      <w:pPr>
        <w:pStyle w:val="zCode"/>
        <w:rPr>
          <w:noProof/>
        </w:rPr>
      </w:pPr>
      <w:r>
        <w:rPr>
          <w:noProof/>
        </w:rPr>
        <w:t xml:space="preserve">      "Cooking (processing) method": "Боловсруулах арга",</w:t>
      </w:r>
    </w:p>
    <w:p w14:paraId="767AE55E" w14:textId="77777777" w:rsidR="004556F5" w:rsidRDefault="004556F5" w:rsidP="004556F5">
      <w:pPr>
        <w:pStyle w:val="zCode"/>
        <w:rPr>
          <w:noProof/>
        </w:rPr>
      </w:pPr>
      <w:r>
        <w:rPr>
          <w:noProof/>
        </w:rPr>
        <w:t xml:space="preserve">      "Other cooking (processing) conditions": "Бусад боловсруулах нөхцөл",</w:t>
      </w:r>
    </w:p>
    <w:p w14:paraId="63BE3BCF" w14:textId="77777777" w:rsidR="004556F5" w:rsidRDefault="004556F5" w:rsidP="004556F5">
      <w:pPr>
        <w:pStyle w:val="zCode"/>
        <w:rPr>
          <w:noProof/>
        </w:rPr>
      </w:pPr>
      <w:r>
        <w:rPr>
          <w:noProof/>
        </w:rPr>
        <w:t xml:space="preserve">      "Reference for condition setting": "Нөхцөл тогтоосон үндэслэл",</w:t>
      </w:r>
    </w:p>
    <w:p w14:paraId="14096D5C" w14:textId="77777777" w:rsidR="004556F5" w:rsidRDefault="004556F5" w:rsidP="004556F5">
      <w:pPr>
        <w:pStyle w:val="zCode"/>
        <w:rPr>
          <w:noProof/>
        </w:rPr>
      </w:pPr>
      <w:r>
        <w:rPr>
          <w:noProof/>
        </w:rPr>
        <w:t xml:space="preserve">    },</w:t>
      </w:r>
    </w:p>
    <w:p w14:paraId="48B5313F" w14:textId="77777777" w:rsidR="004556F5" w:rsidRDefault="004556F5" w:rsidP="004556F5">
      <w:pPr>
        <w:pStyle w:val="zCode"/>
        <w:rPr>
          <w:noProof/>
        </w:rPr>
      </w:pPr>
      <w:r>
        <w:rPr>
          <w:noProof/>
        </w:rPr>
        <w:t xml:space="preserve">    nutrients: {</w:t>
      </w:r>
    </w:p>
    <w:p w14:paraId="6A2F1B05" w14:textId="77777777" w:rsidR="004556F5" w:rsidRDefault="004556F5" w:rsidP="004556F5">
      <w:pPr>
        <w:pStyle w:val="zCode"/>
        <w:rPr>
          <w:noProof/>
        </w:rPr>
      </w:pPr>
      <w:r>
        <w:rPr>
          <w:noProof/>
        </w:rPr>
        <w:t xml:space="preserve">      "Energy (kcal)": "Илчлэг (ккал)",</w:t>
      </w:r>
    </w:p>
    <w:p w14:paraId="2C2C868E" w14:textId="77777777" w:rsidR="004556F5" w:rsidRDefault="004556F5" w:rsidP="004556F5">
      <w:pPr>
        <w:pStyle w:val="zCode"/>
        <w:rPr>
          <w:noProof/>
        </w:rPr>
      </w:pPr>
      <w:r>
        <w:rPr>
          <w:noProof/>
        </w:rPr>
        <w:t xml:space="preserve">      "Water (g)": "Ус (г)",</w:t>
      </w:r>
    </w:p>
    <w:p w14:paraId="4332B31A" w14:textId="77777777" w:rsidR="004556F5" w:rsidRDefault="004556F5" w:rsidP="004556F5">
      <w:pPr>
        <w:pStyle w:val="zCode"/>
        <w:rPr>
          <w:noProof/>
        </w:rPr>
      </w:pPr>
      <w:r>
        <w:rPr>
          <w:noProof/>
        </w:rPr>
        <w:t xml:space="preserve">      "Protein (g)": "Уураг (г)",</w:t>
      </w:r>
    </w:p>
    <w:p w14:paraId="0B0DCB29" w14:textId="77777777" w:rsidR="004556F5" w:rsidRDefault="004556F5" w:rsidP="004556F5">
      <w:pPr>
        <w:pStyle w:val="zCode"/>
        <w:rPr>
          <w:noProof/>
        </w:rPr>
      </w:pPr>
      <w:r>
        <w:rPr>
          <w:noProof/>
        </w:rPr>
        <w:t xml:space="preserve">      "Fat (g)": "Өөх тос (г)",</w:t>
      </w:r>
    </w:p>
    <w:p w14:paraId="2B3787C9" w14:textId="77777777" w:rsidR="004556F5" w:rsidRDefault="004556F5" w:rsidP="004556F5">
      <w:pPr>
        <w:pStyle w:val="zCode"/>
        <w:rPr>
          <w:noProof/>
        </w:rPr>
      </w:pPr>
      <w:r>
        <w:rPr>
          <w:noProof/>
        </w:rPr>
        <w:t xml:space="preserve">      "Ash (g)": "Үнс (г)",</w:t>
      </w:r>
    </w:p>
    <w:p w14:paraId="0C610416" w14:textId="77777777" w:rsidR="004556F5" w:rsidRDefault="004556F5" w:rsidP="004556F5">
      <w:pPr>
        <w:pStyle w:val="zCode"/>
        <w:rPr>
          <w:noProof/>
        </w:rPr>
      </w:pPr>
      <w:r>
        <w:rPr>
          <w:noProof/>
        </w:rPr>
        <w:t xml:space="preserve">      "Carbohydrate (g)": "Нүүрс ус (г)",</w:t>
      </w:r>
    </w:p>
    <w:p w14:paraId="00E68036" w14:textId="77777777" w:rsidR="004556F5" w:rsidRDefault="004556F5" w:rsidP="004556F5">
      <w:pPr>
        <w:pStyle w:val="zCode"/>
        <w:rPr>
          <w:noProof/>
        </w:rPr>
      </w:pPr>
    </w:p>
    <w:p w14:paraId="25D13E48" w14:textId="77777777" w:rsidR="004556F5" w:rsidRDefault="004556F5" w:rsidP="004556F5">
      <w:pPr>
        <w:pStyle w:val="zCode"/>
        <w:rPr>
          <w:noProof/>
        </w:rPr>
      </w:pPr>
      <w:r>
        <w:rPr>
          <w:noProof/>
        </w:rPr>
        <w:t xml:space="preserve">      "Calcium (mg)": "Кальци (мг)",</w:t>
      </w:r>
    </w:p>
    <w:p w14:paraId="674F1F81" w14:textId="77777777" w:rsidR="004556F5" w:rsidRDefault="004556F5" w:rsidP="004556F5">
      <w:pPr>
        <w:pStyle w:val="zCode"/>
        <w:rPr>
          <w:noProof/>
        </w:rPr>
      </w:pPr>
      <w:r>
        <w:rPr>
          <w:noProof/>
        </w:rPr>
        <w:t xml:space="preserve">      "Iron (mg)": "Төмөр (мг)",</w:t>
      </w:r>
    </w:p>
    <w:p w14:paraId="61788AEA" w14:textId="77777777" w:rsidR="004556F5" w:rsidRDefault="004556F5" w:rsidP="004556F5">
      <w:pPr>
        <w:pStyle w:val="zCode"/>
        <w:rPr>
          <w:noProof/>
        </w:rPr>
      </w:pPr>
      <w:r>
        <w:rPr>
          <w:noProof/>
        </w:rPr>
        <w:t xml:space="preserve">      "Phosphorus (mg)": "Фосфор (мг)",</w:t>
      </w:r>
    </w:p>
    <w:p w14:paraId="68761C81" w14:textId="77777777" w:rsidR="004556F5" w:rsidRDefault="004556F5" w:rsidP="004556F5">
      <w:pPr>
        <w:pStyle w:val="zCode"/>
        <w:rPr>
          <w:noProof/>
        </w:rPr>
      </w:pPr>
      <w:r>
        <w:rPr>
          <w:noProof/>
        </w:rPr>
        <w:t xml:space="preserve">      "Potassium (mg)": "Кали (мг)",</w:t>
      </w:r>
    </w:p>
    <w:p w14:paraId="1630777A" w14:textId="77777777" w:rsidR="004556F5" w:rsidRDefault="004556F5" w:rsidP="004556F5">
      <w:pPr>
        <w:pStyle w:val="zCode"/>
        <w:rPr>
          <w:noProof/>
        </w:rPr>
      </w:pPr>
      <w:r>
        <w:rPr>
          <w:noProof/>
        </w:rPr>
        <w:t xml:space="preserve">      "Sodium (mg)": "Натри (мг)",</w:t>
      </w:r>
    </w:p>
    <w:p w14:paraId="5C644B66" w14:textId="77777777" w:rsidR="004556F5" w:rsidRDefault="004556F5" w:rsidP="004556F5">
      <w:pPr>
        <w:pStyle w:val="zCode"/>
        <w:rPr>
          <w:noProof/>
        </w:rPr>
      </w:pPr>
    </w:p>
    <w:p w14:paraId="0EAD7E38" w14:textId="77777777" w:rsidR="004556F5" w:rsidRDefault="004556F5" w:rsidP="004556F5">
      <w:pPr>
        <w:pStyle w:val="zCode"/>
        <w:rPr>
          <w:noProof/>
        </w:rPr>
      </w:pPr>
      <w:r>
        <w:rPr>
          <w:noProof/>
        </w:rPr>
        <w:t xml:space="preserve">      "Vitamin A (μg)": "А витамин (μг)",</w:t>
      </w:r>
    </w:p>
    <w:p w14:paraId="30CFEEFB" w14:textId="77777777" w:rsidR="004556F5" w:rsidRDefault="004556F5" w:rsidP="004556F5">
      <w:pPr>
        <w:pStyle w:val="zCode"/>
        <w:rPr>
          <w:noProof/>
        </w:rPr>
      </w:pPr>
      <w:r>
        <w:rPr>
          <w:noProof/>
        </w:rPr>
        <w:t xml:space="preserve">      "Thiamin (mg)": "Тиамин (мг)",</w:t>
      </w:r>
    </w:p>
    <w:p w14:paraId="340FD559" w14:textId="77777777" w:rsidR="004556F5" w:rsidRDefault="004556F5" w:rsidP="004556F5">
      <w:pPr>
        <w:pStyle w:val="zCode"/>
        <w:rPr>
          <w:noProof/>
        </w:rPr>
      </w:pPr>
      <w:r>
        <w:rPr>
          <w:noProof/>
        </w:rPr>
        <w:t xml:space="preserve">      "Riboflavin (mg)": "Рибофлавин (мг)",</w:t>
      </w:r>
    </w:p>
    <w:p w14:paraId="5E7879B8" w14:textId="77777777" w:rsidR="004556F5" w:rsidRDefault="004556F5" w:rsidP="004556F5">
      <w:pPr>
        <w:pStyle w:val="zCode"/>
        <w:rPr>
          <w:noProof/>
        </w:rPr>
      </w:pPr>
      <w:r>
        <w:rPr>
          <w:noProof/>
        </w:rPr>
        <w:t xml:space="preserve">      "Vitamin C (mg)": "С витамин (мг)",</w:t>
      </w:r>
    </w:p>
    <w:p w14:paraId="4EE25F22" w14:textId="77777777" w:rsidR="004556F5" w:rsidRDefault="004556F5" w:rsidP="004556F5">
      <w:pPr>
        <w:pStyle w:val="zCode"/>
        <w:rPr>
          <w:noProof/>
        </w:rPr>
      </w:pPr>
      <w:r>
        <w:rPr>
          <w:noProof/>
        </w:rPr>
        <w:t xml:space="preserve">      "Refuse (%)": "Хаягдал (%)",</w:t>
      </w:r>
    </w:p>
    <w:p w14:paraId="5D688CA4" w14:textId="77777777" w:rsidR="004556F5" w:rsidRDefault="004556F5" w:rsidP="004556F5">
      <w:pPr>
        <w:pStyle w:val="zCode"/>
        <w:rPr>
          <w:noProof/>
        </w:rPr>
      </w:pPr>
      <w:r>
        <w:rPr>
          <w:noProof/>
        </w:rPr>
        <w:t xml:space="preserve">    },</w:t>
      </w:r>
    </w:p>
    <w:p w14:paraId="0EE861FF" w14:textId="77777777" w:rsidR="004556F5" w:rsidRDefault="004556F5" w:rsidP="004556F5">
      <w:pPr>
        <w:pStyle w:val="zCode"/>
        <w:rPr>
          <w:noProof/>
        </w:rPr>
      </w:pPr>
      <w:r>
        <w:rPr>
          <w:noProof/>
        </w:rPr>
        <w:t xml:space="preserve">    notification: {</w:t>
      </w:r>
    </w:p>
    <w:p w14:paraId="04043521" w14:textId="77777777" w:rsidR="004556F5" w:rsidRDefault="004556F5" w:rsidP="004556F5">
      <w:pPr>
        <w:pStyle w:val="zCode"/>
        <w:rPr>
          <w:noProof/>
        </w:rPr>
      </w:pPr>
      <w:r>
        <w:rPr>
          <w:noProof/>
        </w:rPr>
        <w:t xml:space="preserve">      noMatchFound: "Илэрц олдсонгүй.",</w:t>
      </w:r>
    </w:p>
    <w:p w14:paraId="3076DD06" w14:textId="77777777" w:rsidR="004556F5" w:rsidRDefault="004556F5" w:rsidP="004556F5">
      <w:pPr>
        <w:pStyle w:val="zCode"/>
        <w:rPr>
          <w:noProof/>
        </w:rPr>
      </w:pPr>
      <w:r>
        <w:rPr>
          <w:noProof/>
        </w:rPr>
        <w:t xml:space="preserve">      selectAtLeastOneCategory: "Ядаж нэг шим тэжээлийн ангилал сонгоно уу.",</w:t>
      </w:r>
    </w:p>
    <w:p w14:paraId="5B0A0532" w14:textId="77777777" w:rsidR="004556F5" w:rsidRDefault="004556F5" w:rsidP="004556F5">
      <w:pPr>
        <w:pStyle w:val="zCode"/>
        <w:rPr>
          <w:noProof/>
        </w:rPr>
      </w:pPr>
      <w:r>
        <w:rPr>
          <w:noProof/>
        </w:rPr>
        <w:t xml:space="preserve">      enterFoodName: "Хүнсний нэр оруулна уу",</w:t>
      </w:r>
    </w:p>
    <w:p w14:paraId="2A763D16" w14:textId="77777777" w:rsidR="004556F5" w:rsidRDefault="004556F5" w:rsidP="004556F5">
      <w:pPr>
        <w:pStyle w:val="zCode"/>
        <w:rPr>
          <w:noProof/>
        </w:rPr>
      </w:pPr>
      <w:r>
        <w:rPr>
          <w:noProof/>
        </w:rPr>
        <w:t xml:space="preserve">      loadingData: "Өгөгдөл ачаалж байна...",</w:t>
      </w:r>
    </w:p>
    <w:p w14:paraId="15123A61" w14:textId="77777777" w:rsidR="004556F5" w:rsidRDefault="004556F5" w:rsidP="004556F5">
      <w:pPr>
        <w:pStyle w:val="zCode"/>
        <w:rPr>
          <w:noProof/>
        </w:rPr>
      </w:pPr>
      <w:r>
        <w:rPr>
          <w:noProof/>
        </w:rPr>
        <w:t xml:space="preserve">      failedToLoadNutritionData: "Хүнсний найрлагын өгөгдөл ачаалахад алдаа гарлаа.",</w:t>
      </w:r>
    </w:p>
    <w:p w14:paraId="7756565B" w14:textId="77777777" w:rsidR="004556F5" w:rsidRPr="004556F5" w:rsidRDefault="004556F5" w:rsidP="004556F5">
      <w:pPr>
        <w:pStyle w:val="zCode"/>
        <w:rPr>
          <w:noProof/>
          <w:color w:val="EE0000"/>
        </w:rPr>
      </w:pPr>
      <w:r>
        <w:rPr>
          <w:noProof/>
        </w:rPr>
        <w:t xml:space="preserve">      </w:t>
      </w:r>
      <w:r w:rsidRPr="004556F5">
        <w:rPr>
          <w:noProof/>
          <w:color w:val="EE0000"/>
        </w:rPr>
        <w:t>noFoodData: "Энэ аймагт хоолны мэдээлэл олдсонгүй.",</w:t>
      </w:r>
    </w:p>
    <w:p w14:paraId="463BC6F6" w14:textId="77777777" w:rsidR="004556F5" w:rsidRDefault="004556F5" w:rsidP="004556F5">
      <w:pPr>
        <w:pStyle w:val="zCode"/>
        <w:rPr>
          <w:noProof/>
        </w:rPr>
      </w:pPr>
      <w:r>
        <w:rPr>
          <w:noProof/>
        </w:rPr>
        <w:t xml:space="preserve">    },</w:t>
      </w:r>
    </w:p>
    <w:p w14:paraId="7E4CA667" w14:textId="77777777" w:rsidR="004556F5" w:rsidRPr="004556F5" w:rsidRDefault="004556F5" w:rsidP="004556F5">
      <w:pPr>
        <w:pStyle w:val="zCode"/>
        <w:rPr>
          <w:noProof/>
          <w:color w:val="EE0000"/>
        </w:rPr>
      </w:pPr>
      <w:r w:rsidRPr="004556F5">
        <w:rPr>
          <w:noProof/>
          <w:color w:val="EE0000"/>
        </w:rPr>
        <w:t xml:space="preserve">    modal: {</w:t>
      </w:r>
    </w:p>
    <w:p w14:paraId="5D98B1DB" w14:textId="77777777" w:rsidR="004556F5" w:rsidRPr="004556F5" w:rsidRDefault="004556F5" w:rsidP="004556F5">
      <w:pPr>
        <w:pStyle w:val="zCode"/>
        <w:rPr>
          <w:noProof/>
          <w:color w:val="EE0000"/>
        </w:rPr>
      </w:pPr>
      <w:r w:rsidRPr="004556F5">
        <w:rPr>
          <w:noProof/>
          <w:color w:val="EE0000"/>
        </w:rPr>
        <w:t xml:space="preserve">      clear: "Арилгах",</w:t>
      </w:r>
    </w:p>
    <w:p w14:paraId="45EC02E3" w14:textId="77777777" w:rsidR="004556F5" w:rsidRPr="004556F5" w:rsidRDefault="004556F5" w:rsidP="004556F5">
      <w:pPr>
        <w:pStyle w:val="zCode"/>
        <w:rPr>
          <w:noProof/>
          <w:color w:val="EE0000"/>
        </w:rPr>
      </w:pPr>
      <w:r w:rsidRPr="004556F5">
        <w:rPr>
          <w:noProof/>
          <w:color w:val="EE0000"/>
        </w:rPr>
        <w:t xml:space="preserve">      selectAll: "Бүгдийг сонгох",</w:t>
      </w:r>
    </w:p>
    <w:p w14:paraId="0A37A0A0" w14:textId="77777777" w:rsidR="004556F5" w:rsidRPr="004556F5" w:rsidRDefault="004556F5" w:rsidP="004556F5">
      <w:pPr>
        <w:pStyle w:val="zCode"/>
        <w:rPr>
          <w:noProof/>
          <w:color w:val="EE0000"/>
        </w:rPr>
      </w:pPr>
      <w:r w:rsidRPr="004556F5">
        <w:rPr>
          <w:noProof/>
          <w:color w:val="EE0000"/>
        </w:rPr>
        <w:t xml:space="preserve">      search: "Хайх",</w:t>
      </w:r>
    </w:p>
    <w:p w14:paraId="1319CBA8" w14:textId="77777777" w:rsidR="004556F5" w:rsidRPr="004556F5" w:rsidRDefault="004556F5" w:rsidP="004556F5">
      <w:pPr>
        <w:pStyle w:val="zCode"/>
        <w:rPr>
          <w:noProof/>
          <w:color w:val="EE0000"/>
        </w:rPr>
      </w:pPr>
      <w:r w:rsidRPr="004556F5">
        <w:rPr>
          <w:noProof/>
          <w:color w:val="EE0000"/>
        </w:rPr>
        <w:lastRenderedPageBreak/>
        <w:t xml:space="preserve">      close: "Хаах",</w:t>
      </w:r>
    </w:p>
    <w:p w14:paraId="5FA6A1FA" w14:textId="77777777" w:rsidR="004556F5" w:rsidRPr="004556F5" w:rsidRDefault="004556F5" w:rsidP="004556F5">
      <w:pPr>
        <w:pStyle w:val="zCode"/>
        <w:rPr>
          <w:noProof/>
          <w:color w:val="EE0000"/>
        </w:rPr>
      </w:pPr>
      <w:r w:rsidRPr="004556F5">
        <w:rPr>
          <w:noProof/>
          <w:color w:val="EE0000"/>
        </w:rPr>
        <w:t xml:space="preserve">      selected: "сонгосон",</w:t>
      </w:r>
    </w:p>
    <w:p w14:paraId="16A0EBA2" w14:textId="77777777" w:rsidR="004556F5" w:rsidRPr="004556F5" w:rsidRDefault="004556F5" w:rsidP="004556F5">
      <w:pPr>
        <w:pStyle w:val="zCode"/>
        <w:rPr>
          <w:noProof/>
          <w:color w:val="EE0000"/>
        </w:rPr>
      </w:pPr>
      <w:r w:rsidRPr="004556F5">
        <w:rPr>
          <w:noProof/>
          <w:color w:val="EE0000"/>
        </w:rPr>
        <w:t xml:space="preserve">      province: "аймаг",</w:t>
      </w:r>
    </w:p>
    <w:p w14:paraId="367C6A56" w14:textId="77777777" w:rsidR="004556F5" w:rsidRPr="004556F5" w:rsidRDefault="004556F5" w:rsidP="004556F5">
      <w:pPr>
        <w:pStyle w:val="zCode"/>
        <w:rPr>
          <w:noProof/>
          <w:color w:val="EE0000"/>
        </w:rPr>
      </w:pPr>
      <w:r w:rsidRPr="004556F5">
        <w:rPr>
          <w:noProof/>
          <w:color w:val="EE0000"/>
        </w:rPr>
        <w:t xml:space="preserve">      informationWillAppear: "Мэдээлэл энд харагдана.",</w:t>
      </w:r>
    </w:p>
    <w:p w14:paraId="5E083FD4" w14:textId="77777777" w:rsidR="004556F5" w:rsidRPr="004556F5" w:rsidRDefault="004556F5" w:rsidP="004556F5">
      <w:pPr>
        <w:pStyle w:val="zCode"/>
        <w:rPr>
          <w:noProof/>
          <w:color w:val="EE0000"/>
        </w:rPr>
      </w:pPr>
      <w:r w:rsidRPr="004556F5">
        <w:rPr>
          <w:noProof/>
          <w:color w:val="EE0000"/>
        </w:rPr>
        <w:t xml:space="preserve">    },</w:t>
      </w:r>
    </w:p>
    <w:p w14:paraId="7D859901" w14:textId="77777777" w:rsidR="004556F5" w:rsidRPr="004556F5" w:rsidRDefault="004556F5" w:rsidP="004556F5">
      <w:pPr>
        <w:pStyle w:val="zCode"/>
        <w:rPr>
          <w:noProof/>
          <w:color w:val="EE0000"/>
        </w:rPr>
      </w:pPr>
      <w:r w:rsidRPr="004556F5">
        <w:rPr>
          <w:noProof/>
          <w:color w:val="EE0000"/>
        </w:rPr>
        <w:t xml:space="preserve">  },</w:t>
      </w:r>
    </w:p>
    <w:p w14:paraId="094BB846" w14:textId="77777777" w:rsidR="004556F5" w:rsidRDefault="004556F5" w:rsidP="004556F5">
      <w:pPr>
        <w:pStyle w:val="zCode"/>
        <w:rPr>
          <w:noProof/>
        </w:rPr>
      </w:pPr>
      <w:r>
        <w:rPr>
          <w:noProof/>
        </w:rPr>
        <w:t xml:space="preserve">  en: {</w:t>
      </w:r>
    </w:p>
    <w:p w14:paraId="38E9011D" w14:textId="77777777" w:rsidR="004556F5" w:rsidRDefault="004556F5" w:rsidP="004556F5">
      <w:pPr>
        <w:pStyle w:val="zCode"/>
        <w:rPr>
          <w:noProof/>
        </w:rPr>
      </w:pPr>
      <w:r>
        <w:rPr>
          <w:noProof/>
        </w:rPr>
        <w:t xml:space="preserve">    nav: {</w:t>
      </w:r>
    </w:p>
    <w:p w14:paraId="5DDC8B67" w14:textId="77777777" w:rsidR="004556F5" w:rsidRDefault="004556F5" w:rsidP="004556F5">
      <w:pPr>
        <w:pStyle w:val="zCode"/>
        <w:rPr>
          <w:noProof/>
        </w:rPr>
      </w:pPr>
      <w:r>
        <w:rPr>
          <w:noProof/>
        </w:rPr>
        <w:t xml:space="preserve">      overview: "Overview",</w:t>
      </w:r>
    </w:p>
    <w:p w14:paraId="70DCCE66" w14:textId="77777777" w:rsidR="004556F5" w:rsidRDefault="004556F5" w:rsidP="004556F5">
      <w:pPr>
        <w:pStyle w:val="zCode"/>
        <w:rPr>
          <w:noProof/>
        </w:rPr>
      </w:pPr>
      <w:r>
        <w:rPr>
          <w:noProof/>
        </w:rPr>
        <w:t xml:space="preserve">      search: "Search",</w:t>
      </w:r>
    </w:p>
    <w:p w14:paraId="61E7130B" w14:textId="77777777" w:rsidR="004556F5" w:rsidRDefault="004556F5" w:rsidP="004556F5">
      <w:pPr>
        <w:pStyle w:val="zCode"/>
        <w:rPr>
          <w:noProof/>
        </w:rPr>
      </w:pPr>
      <w:r>
        <w:rPr>
          <w:noProof/>
        </w:rPr>
        <w:t xml:space="preserve">      calculation: "Food Calculator",</w:t>
      </w:r>
    </w:p>
    <w:p w14:paraId="78D26DBA" w14:textId="77777777" w:rsidR="004556F5" w:rsidRDefault="004556F5" w:rsidP="004556F5">
      <w:pPr>
        <w:pStyle w:val="zCode"/>
        <w:rPr>
          <w:noProof/>
        </w:rPr>
      </w:pPr>
      <w:r>
        <w:rPr>
          <w:noProof/>
        </w:rPr>
        <w:t xml:space="preserve">      books: "Books",</w:t>
      </w:r>
    </w:p>
    <w:p w14:paraId="3BC86584" w14:textId="77777777" w:rsidR="004556F5" w:rsidRDefault="004556F5" w:rsidP="004556F5">
      <w:pPr>
        <w:pStyle w:val="zCode"/>
        <w:rPr>
          <w:noProof/>
        </w:rPr>
      </w:pPr>
      <w:r>
        <w:rPr>
          <w:noProof/>
        </w:rPr>
        <w:t xml:space="preserve">      contact: "Contact us",</w:t>
      </w:r>
    </w:p>
    <w:p w14:paraId="11EB56FE" w14:textId="77777777" w:rsidR="004556F5" w:rsidRDefault="004556F5" w:rsidP="004556F5">
      <w:pPr>
        <w:pStyle w:val="zCode"/>
        <w:rPr>
          <w:noProof/>
        </w:rPr>
      </w:pPr>
      <w:r>
        <w:rPr>
          <w:noProof/>
        </w:rPr>
        <w:t xml:space="preserve">      language: "MN",</w:t>
      </w:r>
    </w:p>
    <w:p w14:paraId="0C75002E" w14:textId="77777777" w:rsidR="004556F5" w:rsidRDefault="004556F5" w:rsidP="004556F5">
      <w:pPr>
        <w:pStyle w:val="zCode"/>
        <w:rPr>
          <w:noProof/>
        </w:rPr>
      </w:pPr>
      <w:r>
        <w:rPr>
          <w:noProof/>
        </w:rPr>
        <w:t xml:space="preserve">      brandSpan: "Mongolian",</w:t>
      </w:r>
    </w:p>
    <w:p w14:paraId="7F949722" w14:textId="77777777" w:rsidR="004556F5" w:rsidRDefault="004556F5" w:rsidP="004556F5">
      <w:pPr>
        <w:pStyle w:val="zCode"/>
        <w:rPr>
          <w:noProof/>
        </w:rPr>
      </w:pPr>
      <w:r>
        <w:rPr>
          <w:noProof/>
        </w:rPr>
        <w:t xml:space="preserve">      brand: "Food Composition Database",</w:t>
      </w:r>
    </w:p>
    <w:p w14:paraId="0276FCED" w14:textId="77777777" w:rsidR="004556F5" w:rsidRDefault="004556F5" w:rsidP="004556F5">
      <w:pPr>
        <w:pStyle w:val="zCode"/>
        <w:rPr>
          <w:noProof/>
        </w:rPr>
      </w:pPr>
      <w:r>
        <w:rPr>
          <w:noProof/>
        </w:rPr>
        <w:t xml:space="preserve">    },</w:t>
      </w:r>
    </w:p>
    <w:p w14:paraId="29D1B018" w14:textId="77777777" w:rsidR="004556F5" w:rsidRPr="004556F5" w:rsidRDefault="004556F5" w:rsidP="004556F5">
      <w:pPr>
        <w:pStyle w:val="zCode"/>
        <w:rPr>
          <w:noProof/>
          <w:color w:val="EE0000"/>
        </w:rPr>
      </w:pPr>
      <w:r w:rsidRPr="004556F5">
        <w:rPr>
          <w:noProof/>
          <w:color w:val="EE0000"/>
        </w:rPr>
        <w:t xml:space="preserve">    overview: {</w:t>
      </w:r>
    </w:p>
    <w:p w14:paraId="6C5D51B3" w14:textId="77777777" w:rsidR="004556F5" w:rsidRPr="004556F5" w:rsidRDefault="004556F5" w:rsidP="004556F5">
      <w:pPr>
        <w:pStyle w:val="zCode"/>
        <w:rPr>
          <w:noProof/>
          <w:color w:val="EE0000"/>
        </w:rPr>
      </w:pPr>
      <w:r w:rsidRPr="004556F5">
        <w:rPr>
          <w:noProof/>
          <w:color w:val="EE0000"/>
        </w:rPr>
        <w:t xml:space="preserve">      title: "Food Composition Database Introduction",</w:t>
      </w:r>
    </w:p>
    <w:p w14:paraId="53142DB9" w14:textId="77777777" w:rsidR="004556F5" w:rsidRPr="004556F5" w:rsidRDefault="004556F5" w:rsidP="004556F5">
      <w:pPr>
        <w:pStyle w:val="zCode"/>
        <w:rPr>
          <w:noProof/>
          <w:color w:val="EE0000"/>
        </w:rPr>
      </w:pPr>
      <w:r w:rsidRPr="004556F5">
        <w:rPr>
          <w:noProof/>
          <w:color w:val="EE0000"/>
        </w:rPr>
        <w:t xml:space="preserve">    },</w:t>
      </w:r>
    </w:p>
    <w:p w14:paraId="482AE90C" w14:textId="77777777" w:rsidR="004556F5" w:rsidRDefault="004556F5" w:rsidP="004556F5">
      <w:pPr>
        <w:pStyle w:val="zCode"/>
        <w:rPr>
          <w:noProof/>
        </w:rPr>
      </w:pPr>
      <w:r>
        <w:rPr>
          <w:noProof/>
        </w:rPr>
        <w:t xml:space="preserve">    searchPage: {</w:t>
      </w:r>
    </w:p>
    <w:p w14:paraId="313B5F35" w14:textId="77777777" w:rsidR="004556F5" w:rsidRDefault="004556F5" w:rsidP="004556F5">
      <w:pPr>
        <w:pStyle w:val="zCode"/>
        <w:rPr>
          <w:noProof/>
        </w:rPr>
      </w:pPr>
      <w:r>
        <w:rPr>
          <w:noProof/>
        </w:rPr>
        <w:t xml:space="preserve">      title: "Food search",</w:t>
      </w:r>
    </w:p>
    <w:p w14:paraId="4DC032AB" w14:textId="77777777" w:rsidR="004556F5" w:rsidRDefault="004556F5" w:rsidP="004556F5">
      <w:pPr>
        <w:pStyle w:val="zCode"/>
        <w:rPr>
          <w:noProof/>
        </w:rPr>
      </w:pPr>
      <w:r>
        <w:rPr>
          <w:noProof/>
        </w:rPr>
        <w:t xml:space="preserve">    },</w:t>
      </w:r>
    </w:p>
    <w:p w14:paraId="6164AFB9" w14:textId="77777777" w:rsidR="004556F5" w:rsidRDefault="004556F5" w:rsidP="004556F5">
      <w:pPr>
        <w:pStyle w:val="zCode"/>
        <w:rPr>
          <w:noProof/>
        </w:rPr>
      </w:pPr>
      <w:r>
        <w:rPr>
          <w:noProof/>
        </w:rPr>
        <w:t xml:space="preserve">    sidebar: {</w:t>
      </w:r>
    </w:p>
    <w:p w14:paraId="6EB631BB" w14:textId="77777777" w:rsidR="004556F5" w:rsidRDefault="004556F5" w:rsidP="004556F5">
      <w:pPr>
        <w:pStyle w:val="zCode"/>
        <w:rPr>
          <w:noProof/>
        </w:rPr>
      </w:pPr>
      <w:r>
        <w:rPr>
          <w:noProof/>
        </w:rPr>
        <w:t xml:space="preserve">      searchByFoodName: "Search by food name",</w:t>
      </w:r>
    </w:p>
    <w:p w14:paraId="5E9ED7DB" w14:textId="77777777" w:rsidR="004556F5" w:rsidRDefault="004556F5" w:rsidP="004556F5">
      <w:pPr>
        <w:pStyle w:val="zCode"/>
        <w:rPr>
          <w:noProof/>
        </w:rPr>
      </w:pPr>
      <w:r>
        <w:rPr>
          <w:noProof/>
        </w:rPr>
        <w:t xml:space="preserve">      foodName: "Food name",</w:t>
      </w:r>
    </w:p>
    <w:p w14:paraId="0ECBCF64" w14:textId="77777777" w:rsidR="004556F5" w:rsidRDefault="004556F5" w:rsidP="004556F5">
      <w:pPr>
        <w:pStyle w:val="zCode"/>
        <w:rPr>
          <w:noProof/>
        </w:rPr>
      </w:pPr>
      <w:r>
        <w:rPr>
          <w:noProof/>
        </w:rPr>
        <w:t xml:space="preserve">      searchButton: "Search",</w:t>
      </w:r>
    </w:p>
    <w:p w14:paraId="3BDFF935" w14:textId="77777777" w:rsidR="004556F5" w:rsidRDefault="004556F5" w:rsidP="004556F5">
      <w:pPr>
        <w:pStyle w:val="zCode"/>
        <w:rPr>
          <w:noProof/>
        </w:rPr>
      </w:pPr>
    </w:p>
    <w:p w14:paraId="1A6843D8" w14:textId="77777777" w:rsidR="004556F5" w:rsidRDefault="004556F5" w:rsidP="004556F5">
      <w:pPr>
        <w:pStyle w:val="zCode"/>
        <w:rPr>
          <w:noProof/>
        </w:rPr>
      </w:pPr>
      <w:r>
        <w:rPr>
          <w:noProof/>
        </w:rPr>
        <w:t xml:space="preserve">      searchSettings: "Search settings",</w:t>
      </w:r>
    </w:p>
    <w:p w14:paraId="2CFF63ED" w14:textId="77777777" w:rsidR="004556F5" w:rsidRDefault="004556F5" w:rsidP="004556F5">
      <w:pPr>
        <w:pStyle w:val="zCode"/>
        <w:rPr>
          <w:noProof/>
        </w:rPr>
      </w:pPr>
      <w:r>
        <w:rPr>
          <w:noProof/>
        </w:rPr>
        <w:t xml:space="preserve">      nutritions: "Nutritions",</w:t>
      </w:r>
    </w:p>
    <w:p w14:paraId="5CA94640" w14:textId="77777777" w:rsidR="004556F5" w:rsidRDefault="004556F5" w:rsidP="004556F5">
      <w:pPr>
        <w:pStyle w:val="zCode"/>
        <w:rPr>
          <w:noProof/>
        </w:rPr>
      </w:pPr>
      <w:r>
        <w:rPr>
          <w:noProof/>
        </w:rPr>
        <w:t xml:space="preserve">      proximates: "Proximates",</w:t>
      </w:r>
    </w:p>
    <w:p w14:paraId="64F8E635" w14:textId="77777777" w:rsidR="004556F5" w:rsidRDefault="004556F5" w:rsidP="004556F5">
      <w:pPr>
        <w:pStyle w:val="zCode"/>
        <w:rPr>
          <w:noProof/>
        </w:rPr>
      </w:pPr>
      <w:r>
        <w:rPr>
          <w:noProof/>
        </w:rPr>
        <w:t xml:space="preserve">      minerals: "Minerals",</w:t>
      </w:r>
    </w:p>
    <w:p w14:paraId="3BA45ABE" w14:textId="77777777" w:rsidR="004556F5" w:rsidRDefault="004556F5" w:rsidP="004556F5">
      <w:pPr>
        <w:pStyle w:val="zCode"/>
        <w:rPr>
          <w:noProof/>
        </w:rPr>
      </w:pPr>
      <w:r>
        <w:rPr>
          <w:noProof/>
        </w:rPr>
        <w:t xml:space="preserve">      vitamins: "Vitamins",</w:t>
      </w:r>
    </w:p>
    <w:p w14:paraId="2B39FC8C" w14:textId="77777777" w:rsidR="004556F5" w:rsidRDefault="004556F5" w:rsidP="004556F5">
      <w:pPr>
        <w:pStyle w:val="zCode"/>
        <w:rPr>
          <w:noProof/>
        </w:rPr>
      </w:pPr>
      <w:r>
        <w:rPr>
          <w:noProof/>
        </w:rPr>
        <w:t xml:space="preserve">      sampleInformations: "Sample informations",</w:t>
      </w:r>
    </w:p>
    <w:p w14:paraId="6A9A524F" w14:textId="77777777" w:rsidR="004556F5" w:rsidRDefault="004556F5" w:rsidP="004556F5">
      <w:pPr>
        <w:pStyle w:val="zCode"/>
        <w:rPr>
          <w:noProof/>
        </w:rPr>
      </w:pPr>
      <w:r>
        <w:rPr>
          <w:noProof/>
        </w:rPr>
        <w:t xml:space="preserve">      collection_information: "Collection Information",</w:t>
      </w:r>
    </w:p>
    <w:p w14:paraId="3D549D88" w14:textId="77777777" w:rsidR="004556F5" w:rsidRDefault="004556F5" w:rsidP="004556F5">
      <w:pPr>
        <w:pStyle w:val="zCode"/>
        <w:rPr>
          <w:noProof/>
        </w:rPr>
      </w:pPr>
      <w:r>
        <w:rPr>
          <w:noProof/>
        </w:rPr>
        <w:t xml:space="preserve">      edible_inedible_part: "Edible Inedible Part",</w:t>
      </w:r>
    </w:p>
    <w:p w14:paraId="722C3568" w14:textId="77777777" w:rsidR="004556F5" w:rsidRDefault="004556F5" w:rsidP="004556F5">
      <w:pPr>
        <w:pStyle w:val="zCode"/>
        <w:rPr>
          <w:noProof/>
        </w:rPr>
      </w:pPr>
      <w:r>
        <w:rPr>
          <w:noProof/>
        </w:rPr>
        <w:t xml:space="preserve">      pretreatment_conditions: "Pretreatment Conditions",</w:t>
      </w:r>
    </w:p>
    <w:p w14:paraId="2509D02B" w14:textId="77777777" w:rsidR="004556F5" w:rsidRDefault="004556F5" w:rsidP="004556F5">
      <w:pPr>
        <w:pStyle w:val="zCode"/>
        <w:rPr>
          <w:noProof/>
        </w:rPr>
      </w:pPr>
      <w:r>
        <w:rPr>
          <w:noProof/>
        </w:rPr>
        <w:t xml:space="preserve">      description: "Description",</w:t>
      </w:r>
    </w:p>
    <w:p w14:paraId="0483BEFE" w14:textId="77777777" w:rsidR="004556F5" w:rsidRDefault="004556F5" w:rsidP="004556F5">
      <w:pPr>
        <w:pStyle w:val="zCode"/>
        <w:rPr>
          <w:noProof/>
        </w:rPr>
      </w:pPr>
      <w:r>
        <w:rPr>
          <w:noProof/>
        </w:rPr>
        <w:t xml:space="preserve">      images: "Images",</w:t>
      </w:r>
    </w:p>
    <w:p w14:paraId="4D42C0AF" w14:textId="77777777" w:rsidR="004556F5" w:rsidRDefault="004556F5" w:rsidP="004556F5">
      <w:pPr>
        <w:pStyle w:val="zCode"/>
        <w:rPr>
          <w:noProof/>
        </w:rPr>
      </w:pPr>
    </w:p>
    <w:p w14:paraId="14E6CC13" w14:textId="77777777" w:rsidR="004556F5" w:rsidRDefault="004556F5" w:rsidP="004556F5">
      <w:pPr>
        <w:pStyle w:val="zCode"/>
        <w:rPr>
          <w:noProof/>
        </w:rPr>
      </w:pPr>
      <w:r>
        <w:rPr>
          <w:noProof/>
        </w:rPr>
        <w:t xml:space="preserve">      searchByFoodGroups: "Search by food groups",</w:t>
      </w:r>
    </w:p>
    <w:p w14:paraId="752FA7DA" w14:textId="77777777" w:rsidR="004556F5" w:rsidRDefault="004556F5" w:rsidP="004556F5">
      <w:pPr>
        <w:pStyle w:val="zCode"/>
        <w:rPr>
          <w:noProof/>
        </w:rPr>
      </w:pPr>
      <w:r>
        <w:rPr>
          <w:noProof/>
        </w:rPr>
        <w:t xml:space="preserve">    },</w:t>
      </w:r>
    </w:p>
    <w:p w14:paraId="404743D1" w14:textId="77777777" w:rsidR="004556F5" w:rsidRDefault="004556F5" w:rsidP="004556F5">
      <w:pPr>
        <w:pStyle w:val="zCode"/>
        <w:rPr>
          <w:noProof/>
        </w:rPr>
      </w:pPr>
      <w:r>
        <w:rPr>
          <w:noProof/>
        </w:rPr>
        <w:t xml:space="preserve">    table: {</w:t>
      </w:r>
    </w:p>
    <w:p w14:paraId="090178E1" w14:textId="77777777" w:rsidR="004556F5" w:rsidRDefault="004556F5" w:rsidP="004556F5">
      <w:pPr>
        <w:pStyle w:val="zCode"/>
        <w:rPr>
          <w:noProof/>
        </w:rPr>
      </w:pPr>
      <w:r>
        <w:rPr>
          <w:noProof/>
        </w:rPr>
        <w:t xml:space="preserve">      foodName: "Food name",</w:t>
      </w:r>
    </w:p>
    <w:p w14:paraId="1886FBF3" w14:textId="77777777" w:rsidR="004556F5" w:rsidRDefault="004556F5" w:rsidP="004556F5">
      <w:pPr>
        <w:pStyle w:val="zCode"/>
        <w:rPr>
          <w:noProof/>
        </w:rPr>
      </w:pPr>
      <w:r>
        <w:rPr>
          <w:noProof/>
        </w:rPr>
        <w:t xml:space="preserve">      foodGroup: "Food group",</w:t>
      </w:r>
    </w:p>
    <w:p w14:paraId="0D7C5333" w14:textId="77777777" w:rsidR="004556F5" w:rsidRDefault="004556F5" w:rsidP="004556F5">
      <w:pPr>
        <w:pStyle w:val="zCode"/>
        <w:rPr>
          <w:noProof/>
        </w:rPr>
      </w:pPr>
      <w:r>
        <w:rPr>
          <w:noProof/>
        </w:rPr>
        <w:t xml:space="preserve">      scientificName: "Scientific name",</w:t>
      </w:r>
    </w:p>
    <w:p w14:paraId="75908EA9" w14:textId="77777777" w:rsidR="004556F5" w:rsidRDefault="004556F5" w:rsidP="004556F5">
      <w:pPr>
        <w:pStyle w:val="zCode"/>
        <w:rPr>
          <w:noProof/>
        </w:rPr>
      </w:pPr>
      <w:r>
        <w:rPr>
          <w:noProof/>
        </w:rPr>
        <w:t xml:space="preserve">      nativeName: "Native name",</w:t>
      </w:r>
    </w:p>
    <w:p w14:paraId="45BDE002" w14:textId="77777777" w:rsidR="004556F5" w:rsidRDefault="004556F5" w:rsidP="004556F5">
      <w:pPr>
        <w:pStyle w:val="zCode"/>
        <w:rPr>
          <w:noProof/>
        </w:rPr>
      </w:pPr>
      <w:r>
        <w:rPr>
          <w:noProof/>
        </w:rPr>
        <w:t xml:space="preserve">      province: "Province",</w:t>
      </w:r>
    </w:p>
    <w:p w14:paraId="204774E3" w14:textId="77777777" w:rsidR="004556F5" w:rsidRDefault="004556F5" w:rsidP="004556F5">
      <w:pPr>
        <w:pStyle w:val="zCode"/>
        <w:rPr>
          <w:noProof/>
        </w:rPr>
      </w:pPr>
      <w:r>
        <w:rPr>
          <w:noProof/>
        </w:rPr>
        <w:t xml:space="preserve">      description: "Description",</w:t>
      </w:r>
    </w:p>
    <w:p w14:paraId="705BD8DE" w14:textId="77777777" w:rsidR="004556F5" w:rsidRDefault="004556F5" w:rsidP="004556F5">
      <w:pPr>
        <w:pStyle w:val="zCode"/>
        <w:rPr>
          <w:noProof/>
        </w:rPr>
      </w:pPr>
      <w:r>
        <w:rPr>
          <w:noProof/>
        </w:rPr>
        <w:t xml:space="preserve">      images: "Images",</w:t>
      </w:r>
    </w:p>
    <w:p w14:paraId="0E9BA387" w14:textId="77777777" w:rsidR="004556F5" w:rsidRDefault="004556F5" w:rsidP="004556F5">
      <w:pPr>
        <w:pStyle w:val="zCode"/>
        <w:rPr>
          <w:noProof/>
        </w:rPr>
      </w:pPr>
      <w:r>
        <w:rPr>
          <w:noProof/>
        </w:rPr>
        <w:t xml:space="preserve">      numberOfImages: "Number of Images",</w:t>
      </w:r>
    </w:p>
    <w:p w14:paraId="03DD34A9" w14:textId="77777777" w:rsidR="004556F5" w:rsidRDefault="004556F5" w:rsidP="004556F5">
      <w:pPr>
        <w:pStyle w:val="zCode"/>
        <w:rPr>
          <w:noProof/>
        </w:rPr>
      </w:pPr>
    </w:p>
    <w:p w14:paraId="5839D6DD" w14:textId="77777777" w:rsidR="004556F5" w:rsidRDefault="004556F5" w:rsidP="004556F5">
      <w:pPr>
        <w:pStyle w:val="zCode"/>
        <w:rPr>
          <w:noProof/>
        </w:rPr>
      </w:pPr>
      <w:r>
        <w:rPr>
          <w:noProof/>
        </w:rPr>
        <w:lastRenderedPageBreak/>
        <w:t xml:space="preserve">      "Collection area": "Collection area",</w:t>
      </w:r>
    </w:p>
    <w:p w14:paraId="3DF4C137" w14:textId="77777777" w:rsidR="004556F5" w:rsidRDefault="004556F5" w:rsidP="004556F5">
      <w:pPr>
        <w:pStyle w:val="zCode"/>
        <w:rPr>
          <w:noProof/>
        </w:rPr>
      </w:pPr>
      <w:r>
        <w:rPr>
          <w:noProof/>
        </w:rPr>
        <w:t xml:space="preserve">      "Collection date": "Collection date",</w:t>
      </w:r>
    </w:p>
    <w:p w14:paraId="71A52827" w14:textId="77777777" w:rsidR="004556F5" w:rsidRDefault="004556F5" w:rsidP="004556F5">
      <w:pPr>
        <w:pStyle w:val="zCode"/>
        <w:rPr>
          <w:noProof/>
        </w:rPr>
      </w:pPr>
      <w:r>
        <w:rPr>
          <w:noProof/>
        </w:rPr>
        <w:t xml:space="preserve">      "Basis of sample selection": "Basis of sample selection",</w:t>
      </w:r>
    </w:p>
    <w:p w14:paraId="680263D1" w14:textId="77777777" w:rsidR="004556F5" w:rsidRDefault="004556F5" w:rsidP="004556F5">
      <w:pPr>
        <w:pStyle w:val="zCode"/>
        <w:rPr>
          <w:noProof/>
        </w:rPr>
      </w:pPr>
      <w:r>
        <w:rPr>
          <w:noProof/>
        </w:rPr>
        <w:t xml:space="preserve">      "Additional collection information": "Additional collection information",</w:t>
      </w:r>
    </w:p>
    <w:p w14:paraId="3EBC284F" w14:textId="77777777" w:rsidR="004556F5" w:rsidRDefault="004556F5" w:rsidP="004556F5">
      <w:pPr>
        <w:pStyle w:val="zCode"/>
        <w:rPr>
          <w:noProof/>
        </w:rPr>
      </w:pPr>
    </w:p>
    <w:p w14:paraId="5363414E" w14:textId="77777777" w:rsidR="004556F5" w:rsidRDefault="004556F5" w:rsidP="004556F5">
      <w:pPr>
        <w:pStyle w:val="zCode"/>
        <w:rPr>
          <w:noProof/>
        </w:rPr>
      </w:pPr>
      <w:r>
        <w:rPr>
          <w:noProof/>
        </w:rPr>
        <w:t xml:space="preserve">      "Weight of whole part (g/1 piece)": "Weight of whole part (g/1 piece)",</w:t>
      </w:r>
    </w:p>
    <w:p w14:paraId="21CD28AD" w14:textId="77777777" w:rsidR="004556F5" w:rsidRDefault="004556F5" w:rsidP="004556F5">
      <w:pPr>
        <w:pStyle w:val="zCode"/>
        <w:rPr>
          <w:noProof/>
        </w:rPr>
      </w:pPr>
      <w:r>
        <w:rPr>
          <w:noProof/>
        </w:rPr>
        <w:t xml:space="preserve">      "Weight of edible part (g/1 piece)": "Weight of edible part (g/1 piece)",</w:t>
      </w:r>
    </w:p>
    <w:p w14:paraId="569E386F" w14:textId="77777777" w:rsidR="004556F5" w:rsidRDefault="004556F5" w:rsidP="004556F5">
      <w:pPr>
        <w:pStyle w:val="zCode"/>
        <w:rPr>
          <w:noProof/>
        </w:rPr>
      </w:pPr>
      <w:r>
        <w:rPr>
          <w:noProof/>
        </w:rPr>
        <w:t xml:space="preserve">      "Inedible part (discarded part)": "Inedible part (discarded part)",</w:t>
      </w:r>
    </w:p>
    <w:p w14:paraId="0EE7CE06" w14:textId="77777777" w:rsidR="004556F5" w:rsidRDefault="004556F5" w:rsidP="004556F5">
      <w:pPr>
        <w:pStyle w:val="zCode"/>
        <w:rPr>
          <w:noProof/>
        </w:rPr>
      </w:pPr>
      <w:r>
        <w:rPr>
          <w:noProof/>
        </w:rPr>
        <w:t xml:space="preserve">      "Weight of inedible part (g/1 piece)": "Weight of inedible part (g/1 piece)",</w:t>
      </w:r>
    </w:p>
    <w:p w14:paraId="6DD76B88" w14:textId="77777777" w:rsidR="004556F5" w:rsidRDefault="004556F5" w:rsidP="004556F5">
      <w:pPr>
        <w:pStyle w:val="zCode"/>
        <w:rPr>
          <w:noProof/>
        </w:rPr>
      </w:pPr>
    </w:p>
    <w:p w14:paraId="7C4538D0" w14:textId="77777777" w:rsidR="004556F5" w:rsidRDefault="004556F5" w:rsidP="004556F5">
      <w:pPr>
        <w:pStyle w:val="zCode"/>
        <w:rPr>
          <w:noProof/>
        </w:rPr>
      </w:pPr>
      <w:r>
        <w:rPr>
          <w:noProof/>
        </w:rPr>
        <w:t xml:space="preserve">      "Cooking (processing) method": "Cooking (processing) method",</w:t>
      </w:r>
    </w:p>
    <w:p w14:paraId="06A17FDF" w14:textId="77777777" w:rsidR="004556F5" w:rsidRDefault="004556F5" w:rsidP="004556F5">
      <w:pPr>
        <w:pStyle w:val="zCode"/>
        <w:rPr>
          <w:noProof/>
        </w:rPr>
      </w:pPr>
      <w:r>
        <w:rPr>
          <w:noProof/>
        </w:rPr>
        <w:t xml:space="preserve">      "Other cooking (processing) conditions": "Other cooking (processing) conditions",</w:t>
      </w:r>
    </w:p>
    <w:p w14:paraId="7CB34EAC" w14:textId="77777777" w:rsidR="004556F5" w:rsidRDefault="004556F5" w:rsidP="004556F5">
      <w:pPr>
        <w:pStyle w:val="zCode"/>
        <w:rPr>
          <w:noProof/>
        </w:rPr>
      </w:pPr>
      <w:r>
        <w:rPr>
          <w:noProof/>
        </w:rPr>
        <w:t xml:space="preserve">      "Reference for condition setting": "Reference for condition setting",</w:t>
      </w:r>
    </w:p>
    <w:p w14:paraId="05DE1353" w14:textId="77777777" w:rsidR="004556F5" w:rsidRDefault="004556F5" w:rsidP="004556F5">
      <w:pPr>
        <w:pStyle w:val="zCode"/>
        <w:rPr>
          <w:noProof/>
        </w:rPr>
      </w:pPr>
      <w:r>
        <w:rPr>
          <w:noProof/>
        </w:rPr>
        <w:t xml:space="preserve">    },</w:t>
      </w:r>
    </w:p>
    <w:p w14:paraId="33980DED" w14:textId="77777777" w:rsidR="004556F5" w:rsidRDefault="004556F5" w:rsidP="004556F5">
      <w:pPr>
        <w:pStyle w:val="zCode"/>
        <w:rPr>
          <w:noProof/>
        </w:rPr>
      </w:pPr>
      <w:r>
        <w:rPr>
          <w:noProof/>
        </w:rPr>
        <w:t xml:space="preserve">    nutrients: {</w:t>
      </w:r>
    </w:p>
    <w:p w14:paraId="6B5B0E78" w14:textId="77777777" w:rsidR="004556F5" w:rsidRDefault="004556F5" w:rsidP="004556F5">
      <w:pPr>
        <w:pStyle w:val="zCode"/>
        <w:rPr>
          <w:noProof/>
        </w:rPr>
      </w:pPr>
      <w:r>
        <w:rPr>
          <w:noProof/>
        </w:rPr>
        <w:t xml:space="preserve">      "Energy (kcal)": "Energy (kcal)",</w:t>
      </w:r>
    </w:p>
    <w:p w14:paraId="1F46F57A" w14:textId="77777777" w:rsidR="004556F5" w:rsidRDefault="004556F5" w:rsidP="004556F5">
      <w:pPr>
        <w:pStyle w:val="zCode"/>
        <w:rPr>
          <w:noProof/>
        </w:rPr>
      </w:pPr>
      <w:r>
        <w:rPr>
          <w:noProof/>
        </w:rPr>
        <w:t xml:space="preserve">      "Water (g)": "Water (g)",</w:t>
      </w:r>
    </w:p>
    <w:p w14:paraId="004401BF" w14:textId="77777777" w:rsidR="004556F5" w:rsidRDefault="004556F5" w:rsidP="004556F5">
      <w:pPr>
        <w:pStyle w:val="zCode"/>
        <w:rPr>
          <w:noProof/>
        </w:rPr>
      </w:pPr>
      <w:r>
        <w:rPr>
          <w:noProof/>
        </w:rPr>
        <w:t xml:space="preserve">      "Protein (g)": "Protein (g)",</w:t>
      </w:r>
    </w:p>
    <w:p w14:paraId="4C03A73F" w14:textId="77777777" w:rsidR="004556F5" w:rsidRDefault="004556F5" w:rsidP="004556F5">
      <w:pPr>
        <w:pStyle w:val="zCode"/>
        <w:rPr>
          <w:noProof/>
        </w:rPr>
      </w:pPr>
      <w:r>
        <w:rPr>
          <w:noProof/>
        </w:rPr>
        <w:t xml:space="preserve">      "Fat (g)": "Fat (g)",</w:t>
      </w:r>
    </w:p>
    <w:p w14:paraId="4333F1D5" w14:textId="77777777" w:rsidR="004556F5" w:rsidRDefault="004556F5" w:rsidP="004556F5">
      <w:pPr>
        <w:pStyle w:val="zCode"/>
        <w:rPr>
          <w:noProof/>
        </w:rPr>
      </w:pPr>
      <w:r>
        <w:rPr>
          <w:noProof/>
        </w:rPr>
        <w:t xml:space="preserve">      "Ash (g)": "Ash (g)",</w:t>
      </w:r>
    </w:p>
    <w:p w14:paraId="3AD1475B" w14:textId="77777777" w:rsidR="004556F5" w:rsidRDefault="004556F5" w:rsidP="004556F5">
      <w:pPr>
        <w:pStyle w:val="zCode"/>
        <w:rPr>
          <w:noProof/>
        </w:rPr>
      </w:pPr>
      <w:r>
        <w:rPr>
          <w:noProof/>
        </w:rPr>
        <w:t xml:space="preserve">      "Carbohydrate (g)": "Carbohydrate (g)",</w:t>
      </w:r>
    </w:p>
    <w:p w14:paraId="09AB32C5" w14:textId="77777777" w:rsidR="004556F5" w:rsidRDefault="004556F5" w:rsidP="004556F5">
      <w:pPr>
        <w:pStyle w:val="zCode"/>
        <w:rPr>
          <w:noProof/>
        </w:rPr>
      </w:pPr>
    </w:p>
    <w:p w14:paraId="07C778B3" w14:textId="77777777" w:rsidR="004556F5" w:rsidRDefault="004556F5" w:rsidP="004556F5">
      <w:pPr>
        <w:pStyle w:val="zCode"/>
        <w:rPr>
          <w:noProof/>
        </w:rPr>
      </w:pPr>
      <w:r>
        <w:rPr>
          <w:noProof/>
        </w:rPr>
        <w:t xml:space="preserve">      "Calcium (mg)": "Calcium (mg)",</w:t>
      </w:r>
    </w:p>
    <w:p w14:paraId="0A6E294C" w14:textId="77777777" w:rsidR="004556F5" w:rsidRDefault="004556F5" w:rsidP="004556F5">
      <w:pPr>
        <w:pStyle w:val="zCode"/>
        <w:rPr>
          <w:noProof/>
        </w:rPr>
      </w:pPr>
      <w:r>
        <w:rPr>
          <w:noProof/>
        </w:rPr>
        <w:t xml:space="preserve">      "Iron (mg)": "Iron (mg)",</w:t>
      </w:r>
    </w:p>
    <w:p w14:paraId="3F32F9EA" w14:textId="77777777" w:rsidR="004556F5" w:rsidRDefault="004556F5" w:rsidP="004556F5">
      <w:pPr>
        <w:pStyle w:val="zCode"/>
        <w:rPr>
          <w:noProof/>
        </w:rPr>
      </w:pPr>
      <w:r>
        <w:rPr>
          <w:noProof/>
        </w:rPr>
        <w:t xml:space="preserve">      "Phosphorus (mg)": "Phosphorus (mg)",</w:t>
      </w:r>
    </w:p>
    <w:p w14:paraId="21AA4D6B" w14:textId="77777777" w:rsidR="004556F5" w:rsidRDefault="004556F5" w:rsidP="004556F5">
      <w:pPr>
        <w:pStyle w:val="zCode"/>
        <w:rPr>
          <w:noProof/>
        </w:rPr>
      </w:pPr>
      <w:r>
        <w:rPr>
          <w:noProof/>
        </w:rPr>
        <w:t xml:space="preserve">      "Potassium (mg)": "Potassium (mg)",</w:t>
      </w:r>
    </w:p>
    <w:p w14:paraId="1D68B952" w14:textId="77777777" w:rsidR="004556F5" w:rsidRDefault="004556F5" w:rsidP="004556F5">
      <w:pPr>
        <w:pStyle w:val="zCode"/>
        <w:rPr>
          <w:noProof/>
        </w:rPr>
      </w:pPr>
      <w:r>
        <w:rPr>
          <w:noProof/>
        </w:rPr>
        <w:t xml:space="preserve">      "Sodium (mg)": "Sodium (mg)",</w:t>
      </w:r>
    </w:p>
    <w:p w14:paraId="559A4226" w14:textId="77777777" w:rsidR="004556F5" w:rsidRDefault="004556F5" w:rsidP="004556F5">
      <w:pPr>
        <w:pStyle w:val="zCode"/>
        <w:rPr>
          <w:noProof/>
        </w:rPr>
      </w:pPr>
    </w:p>
    <w:p w14:paraId="19E890F6" w14:textId="77777777" w:rsidR="004556F5" w:rsidRDefault="004556F5" w:rsidP="004556F5">
      <w:pPr>
        <w:pStyle w:val="zCode"/>
        <w:rPr>
          <w:noProof/>
        </w:rPr>
      </w:pPr>
      <w:r>
        <w:rPr>
          <w:noProof/>
        </w:rPr>
        <w:t xml:space="preserve">      "Vitamin A (μg)": "Vitamin A (μg)",</w:t>
      </w:r>
    </w:p>
    <w:p w14:paraId="0A0DE917" w14:textId="77777777" w:rsidR="004556F5" w:rsidRDefault="004556F5" w:rsidP="004556F5">
      <w:pPr>
        <w:pStyle w:val="zCode"/>
        <w:rPr>
          <w:noProof/>
        </w:rPr>
      </w:pPr>
      <w:r>
        <w:rPr>
          <w:noProof/>
        </w:rPr>
        <w:t xml:space="preserve">      "Thiamin (mg)": "Thiamin (mg)",</w:t>
      </w:r>
    </w:p>
    <w:p w14:paraId="52B3C1EA" w14:textId="77777777" w:rsidR="004556F5" w:rsidRDefault="004556F5" w:rsidP="004556F5">
      <w:pPr>
        <w:pStyle w:val="zCode"/>
        <w:rPr>
          <w:noProof/>
        </w:rPr>
      </w:pPr>
      <w:r>
        <w:rPr>
          <w:noProof/>
        </w:rPr>
        <w:t xml:space="preserve">      "Riboflavin (mg)": "Riboflavin (mg)",</w:t>
      </w:r>
    </w:p>
    <w:p w14:paraId="55230E71" w14:textId="77777777" w:rsidR="004556F5" w:rsidRDefault="004556F5" w:rsidP="004556F5">
      <w:pPr>
        <w:pStyle w:val="zCode"/>
        <w:rPr>
          <w:noProof/>
        </w:rPr>
      </w:pPr>
      <w:r>
        <w:rPr>
          <w:noProof/>
        </w:rPr>
        <w:t xml:space="preserve">      "Vitamin C (mg)": "Vitamin C (mg)",</w:t>
      </w:r>
    </w:p>
    <w:p w14:paraId="3CEDD620" w14:textId="77777777" w:rsidR="004556F5" w:rsidRDefault="004556F5" w:rsidP="004556F5">
      <w:pPr>
        <w:pStyle w:val="zCode"/>
        <w:rPr>
          <w:noProof/>
        </w:rPr>
      </w:pPr>
      <w:r>
        <w:rPr>
          <w:noProof/>
        </w:rPr>
        <w:t xml:space="preserve">      "Refuse (%)": "Refuse (%)",</w:t>
      </w:r>
    </w:p>
    <w:p w14:paraId="0B3C51A2" w14:textId="77777777" w:rsidR="004556F5" w:rsidRDefault="004556F5" w:rsidP="004556F5">
      <w:pPr>
        <w:pStyle w:val="zCode"/>
        <w:rPr>
          <w:noProof/>
        </w:rPr>
      </w:pPr>
      <w:r>
        <w:rPr>
          <w:noProof/>
        </w:rPr>
        <w:t xml:space="preserve">    },</w:t>
      </w:r>
    </w:p>
    <w:p w14:paraId="24147CAF" w14:textId="77777777" w:rsidR="004556F5" w:rsidRDefault="004556F5" w:rsidP="004556F5">
      <w:pPr>
        <w:pStyle w:val="zCode"/>
        <w:rPr>
          <w:noProof/>
        </w:rPr>
      </w:pPr>
      <w:r>
        <w:rPr>
          <w:noProof/>
        </w:rPr>
        <w:t xml:space="preserve">    notification: {</w:t>
      </w:r>
    </w:p>
    <w:p w14:paraId="41000E54" w14:textId="77777777" w:rsidR="004556F5" w:rsidRDefault="004556F5" w:rsidP="004556F5">
      <w:pPr>
        <w:pStyle w:val="zCode"/>
        <w:rPr>
          <w:noProof/>
        </w:rPr>
      </w:pPr>
      <w:r>
        <w:rPr>
          <w:noProof/>
        </w:rPr>
        <w:t xml:space="preserve">      noMatchFound: "No match found.",</w:t>
      </w:r>
    </w:p>
    <w:p w14:paraId="3A3294AB" w14:textId="77777777" w:rsidR="004556F5" w:rsidRDefault="004556F5" w:rsidP="004556F5">
      <w:pPr>
        <w:pStyle w:val="zCode"/>
        <w:rPr>
          <w:noProof/>
        </w:rPr>
      </w:pPr>
      <w:r>
        <w:rPr>
          <w:noProof/>
        </w:rPr>
        <w:t xml:space="preserve">      selectAtLeastOneCategory: "Please select at least one nutrition category.",</w:t>
      </w:r>
    </w:p>
    <w:p w14:paraId="417E2A08" w14:textId="77777777" w:rsidR="004556F5" w:rsidRDefault="004556F5" w:rsidP="004556F5">
      <w:pPr>
        <w:pStyle w:val="zCode"/>
        <w:rPr>
          <w:noProof/>
        </w:rPr>
      </w:pPr>
      <w:r>
        <w:rPr>
          <w:noProof/>
        </w:rPr>
        <w:t xml:space="preserve">      enterFoodName: "Please enter a food name.",</w:t>
      </w:r>
    </w:p>
    <w:p w14:paraId="201F3A71" w14:textId="77777777" w:rsidR="004556F5" w:rsidRDefault="004556F5" w:rsidP="004556F5">
      <w:pPr>
        <w:pStyle w:val="zCode"/>
        <w:rPr>
          <w:noProof/>
        </w:rPr>
      </w:pPr>
      <w:r>
        <w:rPr>
          <w:noProof/>
        </w:rPr>
        <w:t xml:space="preserve">      loadingData: "Loading data...",</w:t>
      </w:r>
    </w:p>
    <w:p w14:paraId="6911CA1B" w14:textId="77777777" w:rsidR="004556F5" w:rsidRDefault="004556F5" w:rsidP="004556F5">
      <w:pPr>
        <w:pStyle w:val="zCode"/>
        <w:rPr>
          <w:noProof/>
        </w:rPr>
      </w:pPr>
      <w:r>
        <w:rPr>
          <w:noProof/>
        </w:rPr>
        <w:t xml:space="preserve">      failedToLoadNutritionData: "Failed to load nutrition data.",</w:t>
      </w:r>
    </w:p>
    <w:p w14:paraId="6A834B77" w14:textId="77777777" w:rsidR="004556F5" w:rsidRDefault="004556F5" w:rsidP="004556F5">
      <w:pPr>
        <w:pStyle w:val="zCode"/>
        <w:rPr>
          <w:noProof/>
        </w:rPr>
      </w:pPr>
      <w:r>
        <w:rPr>
          <w:noProof/>
        </w:rPr>
        <w:t xml:space="preserve">      </w:t>
      </w:r>
      <w:r w:rsidRPr="004556F5">
        <w:rPr>
          <w:noProof/>
          <w:color w:val="EE0000"/>
        </w:rPr>
        <w:t>noFoodData: "No food data found for this province.",</w:t>
      </w:r>
    </w:p>
    <w:p w14:paraId="49F31661" w14:textId="77777777" w:rsidR="004556F5" w:rsidRDefault="004556F5" w:rsidP="004556F5">
      <w:pPr>
        <w:pStyle w:val="zCode"/>
        <w:rPr>
          <w:noProof/>
        </w:rPr>
      </w:pPr>
      <w:r>
        <w:rPr>
          <w:noProof/>
        </w:rPr>
        <w:t xml:space="preserve">    },</w:t>
      </w:r>
    </w:p>
    <w:p w14:paraId="0DAE74A3" w14:textId="77777777" w:rsidR="004556F5" w:rsidRPr="004556F5" w:rsidRDefault="004556F5" w:rsidP="004556F5">
      <w:pPr>
        <w:pStyle w:val="zCode"/>
        <w:rPr>
          <w:noProof/>
          <w:color w:val="EE0000"/>
        </w:rPr>
      </w:pPr>
      <w:r w:rsidRPr="004556F5">
        <w:rPr>
          <w:noProof/>
          <w:color w:val="EE0000"/>
        </w:rPr>
        <w:t xml:space="preserve">    modal: {</w:t>
      </w:r>
    </w:p>
    <w:p w14:paraId="78BD4C2E" w14:textId="77777777" w:rsidR="004556F5" w:rsidRPr="004556F5" w:rsidRDefault="004556F5" w:rsidP="004556F5">
      <w:pPr>
        <w:pStyle w:val="zCode"/>
        <w:rPr>
          <w:noProof/>
          <w:color w:val="EE0000"/>
        </w:rPr>
      </w:pPr>
      <w:r w:rsidRPr="004556F5">
        <w:rPr>
          <w:noProof/>
          <w:color w:val="EE0000"/>
        </w:rPr>
        <w:t xml:space="preserve">      clear: "Clear",</w:t>
      </w:r>
    </w:p>
    <w:p w14:paraId="11207F0B" w14:textId="77777777" w:rsidR="004556F5" w:rsidRPr="004556F5" w:rsidRDefault="004556F5" w:rsidP="004556F5">
      <w:pPr>
        <w:pStyle w:val="zCode"/>
        <w:rPr>
          <w:noProof/>
          <w:color w:val="EE0000"/>
        </w:rPr>
      </w:pPr>
      <w:r w:rsidRPr="004556F5">
        <w:rPr>
          <w:noProof/>
          <w:color w:val="EE0000"/>
        </w:rPr>
        <w:t xml:space="preserve">      selectAll: "Select All",</w:t>
      </w:r>
    </w:p>
    <w:p w14:paraId="26B68611" w14:textId="77777777" w:rsidR="004556F5" w:rsidRPr="004556F5" w:rsidRDefault="004556F5" w:rsidP="004556F5">
      <w:pPr>
        <w:pStyle w:val="zCode"/>
        <w:rPr>
          <w:noProof/>
          <w:color w:val="EE0000"/>
        </w:rPr>
      </w:pPr>
      <w:r w:rsidRPr="004556F5">
        <w:rPr>
          <w:noProof/>
          <w:color w:val="EE0000"/>
        </w:rPr>
        <w:t xml:space="preserve">      search: "Search",</w:t>
      </w:r>
    </w:p>
    <w:p w14:paraId="4341EF13" w14:textId="77777777" w:rsidR="004556F5" w:rsidRPr="004556F5" w:rsidRDefault="004556F5" w:rsidP="004556F5">
      <w:pPr>
        <w:pStyle w:val="zCode"/>
        <w:rPr>
          <w:noProof/>
          <w:color w:val="EE0000"/>
        </w:rPr>
      </w:pPr>
      <w:r w:rsidRPr="004556F5">
        <w:rPr>
          <w:noProof/>
          <w:color w:val="EE0000"/>
        </w:rPr>
        <w:t xml:space="preserve">      close: "Close",</w:t>
      </w:r>
    </w:p>
    <w:p w14:paraId="537D8EE2" w14:textId="77777777" w:rsidR="004556F5" w:rsidRPr="004556F5" w:rsidRDefault="004556F5" w:rsidP="004556F5">
      <w:pPr>
        <w:pStyle w:val="zCode"/>
        <w:rPr>
          <w:noProof/>
          <w:color w:val="EE0000"/>
        </w:rPr>
      </w:pPr>
      <w:r w:rsidRPr="004556F5">
        <w:rPr>
          <w:noProof/>
          <w:color w:val="EE0000"/>
        </w:rPr>
        <w:t xml:space="preserve">      selected: "Selected",</w:t>
      </w:r>
    </w:p>
    <w:p w14:paraId="12DF4BEC" w14:textId="77777777" w:rsidR="004556F5" w:rsidRPr="004556F5" w:rsidRDefault="004556F5" w:rsidP="004556F5">
      <w:pPr>
        <w:pStyle w:val="zCode"/>
        <w:rPr>
          <w:noProof/>
          <w:color w:val="EE0000"/>
        </w:rPr>
      </w:pPr>
      <w:r w:rsidRPr="004556F5">
        <w:rPr>
          <w:noProof/>
          <w:color w:val="EE0000"/>
        </w:rPr>
        <w:t xml:space="preserve">      province: "province",</w:t>
      </w:r>
    </w:p>
    <w:p w14:paraId="1B704BB8" w14:textId="77777777" w:rsidR="004556F5" w:rsidRPr="004556F5" w:rsidRDefault="004556F5" w:rsidP="004556F5">
      <w:pPr>
        <w:pStyle w:val="zCode"/>
        <w:rPr>
          <w:noProof/>
          <w:color w:val="EE0000"/>
        </w:rPr>
      </w:pPr>
      <w:r w:rsidRPr="004556F5">
        <w:rPr>
          <w:noProof/>
          <w:color w:val="EE0000"/>
        </w:rPr>
        <w:t xml:space="preserve">      informationWillAppear: "Information will appear here.",</w:t>
      </w:r>
    </w:p>
    <w:p w14:paraId="3E15810D" w14:textId="77777777" w:rsidR="004556F5" w:rsidRPr="004556F5" w:rsidRDefault="004556F5" w:rsidP="004556F5">
      <w:pPr>
        <w:pStyle w:val="zCode"/>
        <w:rPr>
          <w:noProof/>
          <w:color w:val="EE0000"/>
        </w:rPr>
      </w:pPr>
      <w:r w:rsidRPr="004556F5">
        <w:rPr>
          <w:noProof/>
          <w:color w:val="EE0000"/>
        </w:rPr>
        <w:t xml:space="preserve">    },</w:t>
      </w:r>
    </w:p>
    <w:p w14:paraId="5A0493D5" w14:textId="77777777" w:rsidR="004556F5" w:rsidRDefault="004556F5" w:rsidP="004556F5">
      <w:pPr>
        <w:pStyle w:val="zCode"/>
        <w:rPr>
          <w:noProof/>
        </w:rPr>
      </w:pPr>
      <w:r>
        <w:rPr>
          <w:noProof/>
        </w:rPr>
        <w:t xml:space="preserve">  },</w:t>
      </w:r>
    </w:p>
    <w:p w14:paraId="103F6BDB" w14:textId="7CA8307C" w:rsidR="004556F5" w:rsidRDefault="004556F5" w:rsidP="004556F5">
      <w:pPr>
        <w:pStyle w:val="zCode"/>
        <w:rPr>
          <w:noProof/>
        </w:rPr>
      </w:pPr>
      <w:r>
        <w:rPr>
          <w:noProof/>
        </w:rPr>
        <w:lastRenderedPageBreak/>
        <w:t>};</w:t>
      </w:r>
    </w:p>
    <w:p w14:paraId="23CF2E13" w14:textId="36911DA7" w:rsidR="004556F5" w:rsidRPr="004556F5" w:rsidRDefault="004556F5" w:rsidP="004556F5">
      <w:pPr>
        <w:pStyle w:val="C2nd"/>
        <w:rPr>
          <w:noProof/>
        </w:rPr>
      </w:pPr>
      <w:bookmarkStart w:id="122" w:name="_Toc231258358"/>
      <w:r>
        <w:rPr>
          <w:noProof/>
        </w:rPr>
        <w:t>src/data/txt.json</w:t>
      </w:r>
      <w:bookmarkEnd w:id="122"/>
    </w:p>
    <w:p w14:paraId="6611C0CA" w14:textId="14467BFF" w:rsidR="004556F5" w:rsidRDefault="004556F5" w:rsidP="009A67BA">
      <w:pPr>
        <w:pStyle w:val="zCode"/>
        <w:rPr>
          <w:noProof/>
        </w:rPr>
      </w:pPr>
      <w:r>
        <w:rPr>
          <w:noProof/>
        </w:rPr>
        <w:drawing>
          <wp:inline distT="0" distB="0" distL="0" distR="0" wp14:anchorId="0803C234" wp14:editId="2971F811">
            <wp:extent cx="5940425" cy="1412341"/>
            <wp:effectExtent l="0" t="0" r="3175" b="0"/>
            <wp:docPr id="111288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85603" name=""/>
                    <pic:cNvPicPr/>
                  </pic:nvPicPr>
                  <pic:blipFill rotWithShape="1">
                    <a:blip r:embed="rId181"/>
                    <a:srcRect b="62103"/>
                    <a:stretch>
                      <a:fillRect/>
                    </a:stretch>
                  </pic:blipFill>
                  <pic:spPr bwMode="auto">
                    <a:xfrm>
                      <a:off x="0" y="0"/>
                      <a:ext cx="5940425" cy="1412341"/>
                    </a:xfrm>
                    <a:prstGeom prst="rect">
                      <a:avLst/>
                    </a:prstGeom>
                    <a:ln>
                      <a:noFill/>
                    </a:ln>
                    <a:extLst>
                      <a:ext uri="{53640926-AAD7-44D8-BBD7-CCE9431645EC}">
                        <a14:shadowObscured xmlns:a14="http://schemas.microsoft.com/office/drawing/2010/main"/>
                      </a:ext>
                    </a:extLst>
                  </pic:spPr>
                </pic:pic>
              </a:graphicData>
            </a:graphic>
          </wp:inline>
        </w:drawing>
      </w:r>
    </w:p>
    <w:p w14:paraId="69380892" w14:textId="77777777" w:rsidR="004556F5" w:rsidRDefault="004556F5" w:rsidP="004556F5">
      <w:pPr>
        <w:pStyle w:val="zCode"/>
        <w:rPr>
          <w:noProof/>
        </w:rPr>
      </w:pPr>
      <w:r>
        <w:rPr>
          <w:noProof/>
        </w:rPr>
        <w:t>{</w:t>
      </w:r>
    </w:p>
    <w:p w14:paraId="25ADABDF" w14:textId="77777777" w:rsidR="004556F5" w:rsidRDefault="004556F5" w:rsidP="004556F5">
      <w:pPr>
        <w:pStyle w:val="zCode"/>
        <w:rPr>
          <w:noProof/>
        </w:rPr>
      </w:pPr>
      <w:r>
        <w:rPr>
          <w:noProof/>
        </w:rPr>
        <w:t xml:space="preserve">  "en": {</w:t>
      </w:r>
    </w:p>
    <w:p w14:paraId="12A753E5" w14:textId="77777777" w:rsidR="004556F5" w:rsidRDefault="004556F5" w:rsidP="004556F5">
      <w:pPr>
        <w:pStyle w:val="zCode"/>
        <w:rPr>
          <w:noProof/>
        </w:rPr>
      </w:pPr>
      <w:r>
        <w:rPr>
          <w:noProof/>
        </w:rPr>
        <w:t xml:space="preserve">    "overviewText": "This Web application is supported by a grant from the Asian Food and Agriculture Cooperation Initiative (AFACI) “Establishment of Asian Food Composition Database” project funded by the Rural Development Administration (RDA) of Korea.\n\nThe first phase of the project was implemented from 2024 to 2027. Within the framework of this phase, 16 types of compositional data were identified for a total of 99 agricultural products across 14 groups, and this data has been applied to the website.\n\nOn this website, you can view the compositional data and calorie content of the 99 agricultural food raw materials mentioned above, along with sample information and related manuals.\n\nThe second phase of the project is being implemented from 2024 to 2027, with the goal of adding information on 100 agricultural foods and raw materials and 10 traditional Mongolian dishes."</w:t>
      </w:r>
    </w:p>
    <w:p w14:paraId="384A2F6A" w14:textId="77777777" w:rsidR="004556F5" w:rsidRDefault="004556F5" w:rsidP="004556F5">
      <w:pPr>
        <w:pStyle w:val="zCode"/>
        <w:rPr>
          <w:noProof/>
        </w:rPr>
      </w:pPr>
      <w:r>
        <w:rPr>
          <w:noProof/>
        </w:rPr>
        <w:t xml:space="preserve">  },</w:t>
      </w:r>
    </w:p>
    <w:p w14:paraId="1109CA54" w14:textId="77777777" w:rsidR="004556F5" w:rsidRDefault="004556F5" w:rsidP="004556F5">
      <w:pPr>
        <w:pStyle w:val="zCode"/>
        <w:rPr>
          <w:noProof/>
        </w:rPr>
      </w:pPr>
      <w:r>
        <w:rPr>
          <w:noProof/>
        </w:rPr>
        <w:t xml:space="preserve">  "mn": {</w:t>
      </w:r>
    </w:p>
    <w:p w14:paraId="3FA3C3AB" w14:textId="77777777" w:rsidR="004556F5" w:rsidRDefault="004556F5" w:rsidP="004556F5">
      <w:pPr>
        <w:pStyle w:val="zCode"/>
        <w:rPr>
          <w:noProof/>
        </w:rPr>
      </w:pPr>
      <w:r>
        <w:rPr>
          <w:noProof/>
        </w:rPr>
        <w:t xml:space="preserve">    "overviewText": "Энэхүү вэб програм нь Солонгос улсын Хөдөөгийн хөгжлийн захиргаа (RDA)-наас санхүүжүүлдэг Азийн Хүнс, Хөдөө Аж Ахуйн Хамтын Ажиллагааны Санаачилга (AFACI)-ийн “Азийн хүнсний найрлагын мэдээллийн сан байгуулах” төслийн дэмжлэгтэйгээр хэрэгжиж байна.\n\nТөслийн эхний үе шат нь 2024–2027 онд хэрэгжсэн бөгөөд энэ хүрээнд 14 бүлгийн нийт 99 хөдөө аж ахуйн бүтээгдэхүүний 16 төрлийн найрлагын мэдээллийг тодорхойлж, энэхүү веб сайтад ашигласан.\n\nЭнэхүү вэб сайтаар дамжуулан дээр дурдсан 99 хүнсний түүхий эдийн найрлага, илчлэгийн мэдээлэл, дээжийн мэдээлэл болон холбогдох гарын авлагыг үзэх боломжтой.\n\nТөслийн хоёрдугаар үе шат нь 2024–2027 онд хэрэгжиж байгаа бөгөөд 100 төрлийн хүнсний түүхий эд болон Монголын уламжлалт 10 хоолны мэдээллийг нэмэх зорилготой."</w:t>
      </w:r>
    </w:p>
    <w:p w14:paraId="08965815" w14:textId="77777777" w:rsidR="004556F5" w:rsidRDefault="004556F5" w:rsidP="004556F5">
      <w:pPr>
        <w:pStyle w:val="zCode"/>
        <w:rPr>
          <w:noProof/>
        </w:rPr>
      </w:pPr>
      <w:r>
        <w:rPr>
          <w:noProof/>
        </w:rPr>
        <w:t xml:space="preserve">  }</w:t>
      </w:r>
    </w:p>
    <w:p w14:paraId="26606FED" w14:textId="0ABDD2C2" w:rsidR="004556F5" w:rsidRDefault="004556F5" w:rsidP="004556F5">
      <w:pPr>
        <w:pStyle w:val="zCode"/>
        <w:rPr>
          <w:noProof/>
        </w:rPr>
      </w:pPr>
      <w:r>
        <w:rPr>
          <w:noProof/>
        </w:rPr>
        <w:t>}</w:t>
      </w:r>
    </w:p>
    <w:p w14:paraId="050699C1" w14:textId="48CF5874" w:rsidR="004556F5" w:rsidRPr="00625A63" w:rsidRDefault="004556F5" w:rsidP="004556F5">
      <w:pPr>
        <w:pStyle w:val="C2nd"/>
        <w:rPr>
          <w:rFonts w:eastAsia="SimSun"/>
          <w:noProof/>
        </w:rPr>
      </w:pPr>
      <w:bookmarkStart w:id="123" w:name="_Toc231258359"/>
      <w:r w:rsidRPr="00625A63">
        <w:rPr>
          <w:rFonts w:eastAsia="SimSun"/>
          <w:noProof/>
        </w:rPr>
        <w:lastRenderedPageBreak/>
        <w:t>src/js/services/</w:t>
      </w:r>
      <w:r>
        <w:rPr>
          <w:rFonts w:eastAsia="SimSun"/>
          <w:noProof/>
        </w:rPr>
        <w:t>txt</w:t>
      </w:r>
      <w:r w:rsidRPr="00625A63">
        <w:rPr>
          <w:rFonts w:eastAsia="SimSun"/>
          <w:noProof/>
        </w:rPr>
        <w:t>Service.js</w:t>
      </w:r>
      <w:bookmarkEnd w:id="123"/>
    </w:p>
    <w:p w14:paraId="0F206503" w14:textId="1A4644F2" w:rsidR="004556F5" w:rsidRDefault="004556F5" w:rsidP="004556F5">
      <w:pPr>
        <w:pStyle w:val="zCode"/>
        <w:rPr>
          <w:noProof/>
        </w:rPr>
      </w:pPr>
      <w:r>
        <w:rPr>
          <w:noProof/>
        </w:rPr>
        <w:drawing>
          <wp:inline distT="0" distB="0" distL="0" distR="0" wp14:anchorId="481E95E4" wp14:editId="6D06004C">
            <wp:extent cx="5940425" cy="2602872"/>
            <wp:effectExtent l="0" t="0" r="3175" b="6985"/>
            <wp:docPr id="125019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96446" name=""/>
                    <pic:cNvPicPr/>
                  </pic:nvPicPr>
                  <pic:blipFill rotWithShape="1">
                    <a:blip r:embed="rId182"/>
                    <a:srcRect b="30158"/>
                    <a:stretch>
                      <a:fillRect/>
                    </a:stretch>
                  </pic:blipFill>
                  <pic:spPr bwMode="auto">
                    <a:xfrm>
                      <a:off x="0" y="0"/>
                      <a:ext cx="5940425" cy="2602872"/>
                    </a:xfrm>
                    <a:prstGeom prst="rect">
                      <a:avLst/>
                    </a:prstGeom>
                    <a:ln>
                      <a:noFill/>
                    </a:ln>
                    <a:extLst>
                      <a:ext uri="{53640926-AAD7-44D8-BBD7-CCE9431645EC}">
                        <a14:shadowObscured xmlns:a14="http://schemas.microsoft.com/office/drawing/2010/main"/>
                      </a:ext>
                    </a:extLst>
                  </pic:spPr>
                </pic:pic>
              </a:graphicData>
            </a:graphic>
          </wp:inline>
        </w:drawing>
      </w:r>
    </w:p>
    <w:p w14:paraId="2948A46E" w14:textId="77777777" w:rsidR="009F1E80" w:rsidRDefault="009F1E80" w:rsidP="009F1E80">
      <w:pPr>
        <w:pStyle w:val="zCode"/>
        <w:rPr>
          <w:noProof/>
        </w:rPr>
      </w:pPr>
      <w:r>
        <w:rPr>
          <w:noProof/>
        </w:rPr>
        <w:t>let txt = null;</w:t>
      </w:r>
    </w:p>
    <w:p w14:paraId="62D8E288" w14:textId="77777777" w:rsidR="009F1E80" w:rsidRDefault="009F1E80" w:rsidP="009F1E80">
      <w:pPr>
        <w:pStyle w:val="zCode"/>
        <w:rPr>
          <w:noProof/>
        </w:rPr>
      </w:pPr>
    </w:p>
    <w:p w14:paraId="35775BB1" w14:textId="77777777" w:rsidR="009F1E80" w:rsidRDefault="009F1E80" w:rsidP="009F1E80">
      <w:pPr>
        <w:pStyle w:val="zCode"/>
        <w:rPr>
          <w:noProof/>
        </w:rPr>
      </w:pPr>
      <w:r>
        <w:rPr>
          <w:noProof/>
        </w:rPr>
        <w:t>export async function loadTxt() {</w:t>
      </w:r>
    </w:p>
    <w:p w14:paraId="3F055870" w14:textId="77777777" w:rsidR="009F1E80" w:rsidRDefault="009F1E80" w:rsidP="009F1E80">
      <w:pPr>
        <w:pStyle w:val="zCode"/>
        <w:rPr>
          <w:noProof/>
        </w:rPr>
      </w:pPr>
      <w:r>
        <w:rPr>
          <w:noProof/>
        </w:rPr>
        <w:t xml:space="preserve">  if (txt) return txt;</w:t>
      </w:r>
    </w:p>
    <w:p w14:paraId="4B1E90EF" w14:textId="77777777" w:rsidR="009F1E80" w:rsidRDefault="009F1E80" w:rsidP="009F1E80">
      <w:pPr>
        <w:pStyle w:val="zCode"/>
        <w:rPr>
          <w:noProof/>
        </w:rPr>
      </w:pPr>
    </w:p>
    <w:p w14:paraId="6EAB0F44" w14:textId="77777777" w:rsidR="009F1E80" w:rsidRDefault="009F1E80" w:rsidP="009F1E80">
      <w:pPr>
        <w:pStyle w:val="zCode"/>
        <w:rPr>
          <w:noProof/>
        </w:rPr>
      </w:pPr>
      <w:r>
        <w:rPr>
          <w:noProof/>
        </w:rPr>
        <w:t xml:space="preserve">  const response = await fetch("./data/txt.json");</w:t>
      </w:r>
    </w:p>
    <w:p w14:paraId="337599DE" w14:textId="77777777" w:rsidR="009F1E80" w:rsidRDefault="009F1E80" w:rsidP="009F1E80">
      <w:pPr>
        <w:pStyle w:val="zCode"/>
        <w:rPr>
          <w:noProof/>
        </w:rPr>
      </w:pPr>
    </w:p>
    <w:p w14:paraId="419C9E5C" w14:textId="77777777" w:rsidR="009F1E80" w:rsidRDefault="009F1E80" w:rsidP="009F1E80">
      <w:pPr>
        <w:pStyle w:val="zCode"/>
        <w:rPr>
          <w:noProof/>
        </w:rPr>
      </w:pPr>
      <w:r>
        <w:rPr>
          <w:noProof/>
        </w:rPr>
        <w:t xml:space="preserve">  if (!response.ok) {</w:t>
      </w:r>
    </w:p>
    <w:p w14:paraId="3073F88E" w14:textId="77777777" w:rsidR="009F1E80" w:rsidRDefault="009F1E80" w:rsidP="009F1E80">
      <w:pPr>
        <w:pStyle w:val="zCode"/>
        <w:rPr>
          <w:noProof/>
        </w:rPr>
      </w:pPr>
      <w:r>
        <w:rPr>
          <w:noProof/>
        </w:rPr>
        <w:t xml:space="preserve">    throw new Error("Failed to load txt.json");</w:t>
      </w:r>
    </w:p>
    <w:p w14:paraId="6C131DD9" w14:textId="77777777" w:rsidR="009F1E80" w:rsidRDefault="009F1E80" w:rsidP="009F1E80">
      <w:pPr>
        <w:pStyle w:val="zCode"/>
        <w:rPr>
          <w:noProof/>
        </w:rPr>
      </w:pPr>
      <w:r>
        <w:rPr>
          <w:noProof/>
        </w:rPr>
        <w:t xml:space="preserve">  }</w:t>
      </w:r>
    </w:p>
    <w:p w14:paraId="346D0BDD" w14:textId="77777777" w:rsidR="009F1E80" w:rsidRDefault="009F1E80" w:rsidP="009F1E80">
      <w:pPr>
        <w:pStyle w:val="zCode"/>
        <w:rPr>
          <w:noProof/>
        </w:rPr>
      </w:pPr>
    </w:p>
    <w:p w14:paraId="566CE4D7" w14:textId="77777777" w:rsidR="009F1E80" w:rsidRDefault="009F1E80" w:rsidP="009F1E80">
      <w:pPr>
        <w:pStyle w:val="zCode"/>
        <w:rPr>
          <w:noProof/>
        </w:rPr>
      </w:pPr>
      <w:r>
        <w:rPr>
          <w:noProof/>
        </w:rPr>
        <w:t xml:space="preserve">  txt = await response.json();</w:t>
      </w:r>
    </w:p>
    <w:p w14:paraId="2A93F7DB" w14:textId="77777777" w:rsidR="009F1E80" w:rsidRDefault="009F1E80" w:rsidP="009F1E80">
      <w:pPr>
        <w:pStyle w:val="zCode"/>
        <w:rPr>
          <w:noProof/>
        </w:rPr>
      </w:pPr>
      <w:r>
        <w:rPr>
          <w:noProof/>
        </w:rPr>
        <w:t xml:space="preserve">  return txt;</w:t>
      </w:r>
    </w:p>
    <w:p w14:paraId="099847AE" w14:textId="77777777" w:rsidR="009F1E80" w:rsidRDefault="009F1E80" w:rsidP="009F1E80">
      <w:pPr>
        <w:pStyle w:val="zCode"/>
        <w:rPr>
          <w:noProof/>
        </w:rPr>
      </w:pPr>
      <w:r>
        <w:rPr>
          <w:noProof/>
        </w:rPr>
        <w:t>}</w:t>
      </w:r>
    </w:p>
    <w:p w14:paraId="32029DC0" w14:textId="77777777" w:rsidR="009F1E80" w:rsidRDefault="009F1E80" w:rsidP="009F1E80">
      <w:pPr>
        <w:pStyle w:val="zCode"/>
        <w:rPr>
          <w:noProof/>
        </w:rPr>
      </w:pPr>
    </w:p>
    <w:p w14:paraId="296AA9CA" w14:textId="77777777" w:rsidR="009F1E80" w:rsidRDefault="009F1E80" w:rsidP="009F1E80">
      <w:pPr>
        <w:pStyle w:val="zCode"/>
        <w:rPr>
          <w:noProof/>
        </w:rPr>
      </w:pPr>
      <w:r>
        <w:rPr>
          <w:noProof/>
        </w:rPr>
        <w:t>export function getTxt(lang, key) {</w:t>
      </w:r>
    </w:p>
    <w:p w14:paraId="7C007874" w14:textId="77777777" w:rsidR="009F1E80" w:rsidRDefault="009F1E80" w:rsidP="009F1E80">
      <w:pPr>
        <w:pStyle w:val="zCode"/>
        <w:rPr>
          <w:noProof/>
        </w:rPr>
      </w:pPr>
      <w:r>
        <w:rPr>
          <w:noProof/>
        </w:rPr>
        <w:t xml:space="preserve">  return txt?.[lang]?.[key] || txt?.en?.[key] || "";</w:t>
      </w:r>
    </w:p>
    <w:p w14:paraId="4A01E97C" w14:textId="391A04AF" w:rsidR="004556F5" w:rsidRDefault="009F1E80" w:rsidP="009F1E80">
      <w:pPr>
        <w:pStyle w:val="zCode"/>
        <w:rPr>
          <w:noProof/>
        </w:rPr>
      </w:pPr>
      <w:r>
        <w:rPr>
          <w:noProof/>
        </w:rPr>
        <w:t>}</w:t>
      </w:r>
    </w:p>
    <w:p w14:paraId="03000F18" w14:textId="6CF5144B" w:rsidR="00367301" w:rsidRDefault="00367301" w:rsidP="002731DC">
      <w:pPr>
        <w:pStyle w:val="C2nd"/>
        <w:rPr>
          <w:noProof/>
        </w:rPr>
      </w:pPr>
      <w:bookmarkStart w:id="124" w:name="_Toc231258360"/>
      <w:r w:rsidRPr="005F7205">
        <w:rPr>
          <w:noProof/>
        </w:rPr>
        <w:t>src/js/components/</w:t>
      </w:r>
      <w:bookmarkStart w:id="125" w:name="_Hlk226280287"/>
      <w:r w:rsidR="001D7584">
        <w:t>o</w:t>
      </w:r>
      <w:r>
        <w:t>verviewText</w:t>
      </w:r>
      <w:r w:rsidRPr="005F7205">
        <w:rPr>
          <w:noProof/>
        </w:rPr>
        <w:t>.js</w:t>
      </w:r>
      <w:bookmarkEnd w:id="124"/>
      <w:bookmarkEnd w:id="125"/>
    </w:p>
    <w:p w14:paraId="4AAD08C0" w14:textId="11653939" w:rsidR="009F1E80" w:rsidRDefault="009F1E80" w:rsidP="00B32692">
      <w:pPr>
        <w:pStyle w:val="zCode"/>
        <w:rPr>
          <w:noProof/>
        </w:rPr>
      </w:pPr>
      <w:r>
        <w:rPr>
          <w:noProof/>
        </w:rPr>
        <w:drawing>
          <wp:inline distT="0" distB="0" distL="0" distR="0" wp14:anchorId="52613015" wp14:editId="11B96BB2">
            <wp:extent cx="5940425" cy="2231680"/>
            <wp:effectExtent l="0" t="0" r="3175" b="0"/>
            <wp:docPr id="7982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45641" name=""/>
                    <pic:cNvPicPr/>
                  </pic:nvPicPr>
                  <pic:blipFill rotWithShape="1">
                    <a:blip r:embed="rId183"/>
                    <a:srcRect b="49700"/>
                    <a:stretch>
                      <a:fillRect/>
                    </a:stretch>
                  </pic:blipFill>
                  <pic:spPr bwMode="auto">
                    <a:xfrm>
                      <a:off x="0" y="0"/>
                      <a:ext cx="5940425" cy="2231680"/>
                    </a:xfrm>
                    <a:prstGeom prst="rect">
                      <a:avLst/>
                    </a:prstGeom>
                    <a:ln>
                      <a:noFill/>
                    </a:ln>
                    <a:extLst>
                      <a:ext uri="{53640926-AAD7-44D8-BBD7-CCE9431645EC}">
                        <a14:shadowObscured xmlns:a14="http://schemas.microsoft.com/office/drawing/2010/main"/>
                      </a:ext>
                    </a:extLst>
                  </pic:spPr>
                </pic:pic>
              </a:graphicData>
            </a:graphic>
          </wp:inline>
        </w:drawing>
      </w:r>
    </w:p>
    <w:p w14:paraId="279D4C37" w14:textId="77777777" w:rsidR="009F1E80" w:rsidRPr="009F1E80" w:rsidRDefault="009F1E80" w:rsidP="009F1E80">
      <w:pPr>
        <w:pStyle w:val="zCode"/>
        <w:rPr>
          <w:noProof/>
          <w:color w:val="538135" w:themeColor="accent6" w:themeShade="BF"/>
        </w:rPr>
      </w:pPr>
      <w:r w:rsidRPr="009F1E80">
        <w:rPr>
          <w:noProof/>
          <w:color w:val="538135" w:themeColor="accent6" w:themeShade="BF"/>
        </w:rPr>
        <w:t>// Танилцуулгын текст хэсгийг дүрслэх</w:t>
      </w:r>
    </w:p>
    <w:p w14:paraId="5881AAAD" w14:textId="77777777" w:rsidR="009F1E80" w:rsidRDefault="009F1E80" w:rsidP="009F1E80">
      <w:pPr>
        <w:pStyle w:val="zCode"/>
        <w:rPr>
          <w:noProof/>
        </w:rPr>
      </w:pPr>
    </w:p>
    <w:p w14:paraId="017DA0BE" w14:textId="77777777" w:rsidR="009F1E80" w:rsidRDefault="009F1E80" w:rsidP="009F1E80">
      <w:pPr>
        <w:pStyle w:val="zCode"/>
        <w:rPr>
          <w:noProof/>
        </w:rPr>
      </w:pPr>
      <w:r>
        <w:rPr>
          <w:noProof/>
        </w:rPr>
        <w:t xml:space="preserve">import { </w:t>
      </w:r>
      <w:r w:rsidRPr="009F1E80">
        <w:rPr>
          <w:noProof/>
          <w:highlight w:val="yellow"/>
        </w:rPr>
        <w:t>getTxt</w:t>
      </w:r>
      <w:r>
        <w:rPr>
          <w:noProof/>
        </w:rPr>
        <w:t xml:space="preserve"> } from "../services/txtService.js";</w:t>
      </w:r>
    </w:p>
    <w:p w14:paraId="4B8C5018" w14:textId="77777777" w:rsidR="009F1E80" w:rsidRDefault="009F1E80" w:rsidP="009F1E80">
      <w:pPr>
        <w:pStyle w:val="zCode"/>
        <w:rPr>
          <w:noProof/>
        </w:rPr>
      </w:pPr>
    </w:p>
    <w:p w14:paraId="60E995F7" w14:textId="77777777" w:rsidR="009F1E80" w:rsidRDefault="009F1E80" w:rsidP="009F1E80">
      <w:pPr>
        <w:pStyle w:val="zCode"/>
        <w:rPr>
          <w:noProof/>
        </w:rPr>
      </w:pPr>
      <w:r>
        <w:rPr>
          <w:noProof/>
        </w:rPr>
        <w:t>export function renderOverviewText(lang = "en") {</w:t>
      </w:r>
    </w:p>
    <w:p w14:paraId="7C2B0396" w14:textId="77777777" w:rsidR="009F1E80" w:rsidRDefault="009F1E80" w:rsidP="009F1E80">
      <w:pPr>
        <w:pStyle w:val="zCode"/>
        <w:rPr>
          <w:noProof/>
        </w:rPr>
      </w:pPr>
      <w:r>
        <w:rPr>
          <w:noProof/>
        </w:rPr>
        <w:t xml:space="preserve">  return ` </w:t>
      </w:r>
    </w:p>
    <w:p w14:paraId="1935900C" w14:textId="77777777" w:rsidR="009F1E80" w:rsidRDefault="009F1E80" w:rsidP="009F1E80">
      <w:pPr>
        <w:pStyle w:val="zCode"/>
        <w:rPr>
          <w:noProof/>
        </w:rPr>
      </w:pPr>
      <w:r>
        <w:rPr>
          <w:noProof/>
        </w:rPr>
        <w:t xml:space="preserve">    &lt;div class="</w:t>
      </w:r>
      <w:r w:rsidRPr="000B7A19">
        <w:rPr>
          <w:noProof/>
          <w:color w:val="EE0000"/>
        </w:rPr>
        <w:t>app-overview-text</w:t>
      </w:r>
      <w:r>
        <w:rPr>
          <w:noProof/>
        </w:rPr>
        <w:t xml:space="preserve">"&gt;   </w:t>
      </w:r>
    </w:p>
    <w:p w14:paraId="36E3EE42" w14:textId="77777777" w:rsidR="009F1E80" w:rsidRDefault="009F1E80" w:rsidP="009F1E80">
      <w:pPr>
        <w:pStyle w:val="zCode"/>
        <w:rPr>
          <w:noProof/>
        </w:rPr>
      </w:pPr>
      <w:r>
        <w:rPr>
          <w:noProof/>
        </w:rPr>
        <w:t xml:space="preserve">      &lt;p class="</w:t>
      </w:r>
      <w:r w:rsidRPr="000B7A19">
        <w:rPr>
          <w:noProof/>
          <w:color w:val="EE0000"/>
        </w:rPr>
        <w:t>app-txt</w:t>
      </w:r>
      <w:r>
        <w:rPr>
          <w:noProof/>
        </w:rPr>
        <w:t>"&gt;</w:t>
      </w:r>
    </w:p>
    <w:p w14:paraId="613821E8" w14:textId="77777777" w:rsidR="009F1E80" w:rsidRDefault="009F1E80" w:rsidP="009F1E80">
      <w:pPr>
        <w:pStyle w:val="zCode"/>
        <w:rPr>
          <w:noProof/>
        </w:rPr>
      </w:pPr>
      <w:r>
        <w:rPr>
          <w:noProof/>
        </w:rPr>
        <w:t xml:space="preserve">        ${getTxt(lang, "overviewText")}</w:t>
      </w:r>
    </w:p>
    <w:p w14:paraId="4179A982" w14:textId="77777777" w:rsidR="009F1E80" w:rsidRDefault="009F1E80" w:rsidP="009F1E80">
      <w:pPr>
        <w:pStyle w:val="zCode"/>
        <w:rPr>
          <w:noProof/>
        </w:rPr>
      </w:pPr>
      <w:r>
        <w:rPr>
          <w:noProof/>
        </w:rPr>
        <w:t xml:space="preserve">      &lt;/p&gt;</w:t>
      </w:r>
    </w:p>
    <w:p w14:paraId="7368AD1A" w14:textId="77777777" w:rsidR="009F1E80" w:rsidRDefault="009F1E80" w:rsidP="009F1E80">
      <w:pPr>
        <w:pStyle w:val="zCode"/>
        <w:rPr>
          <w:noProof/>
        </w:rPr>
      </w:pPr>
      <w:r>
        <w:rPr>
          <w:noProof/>
        </w:rPr>
        <w:t xml:space="preserve">    &lt;/div&gt; </w:t>
      </w:r>
    </w:p>
    <w:p w14:paraId="11C5A639" w14:textId="77777777" w:rsidR="009F1E80" w:rsidRDefault="009F1E80" w:rsidP="009F1E80">
      <w:pPr>
        <w:pStyle w:val="zCode"/>
        <w:rPr>
          <w:noProof/>
        </w:rPr>
      </w:pPr>
      <w:r>
        <w:rPr>
          <w:noProof/>
        </w:rPr>
        <w:t xml:space="preserve">  `;</w:t>
      </w:r>
    </w:p>
    <w:p w14:paraId="5B47A0AE" w14:textId="6686A236" w:rsidR="009F1E80" w:rsidRDefault="009F1E80" w:rsidP="009F1E80">
      <w:pPr>
        <w:pStyle w:val="zCode"/>
        <w:rPr>
          <w:noProof/>
        </w:rPr>
      </w:pPr>
      <w:r>
        <w:rPr>
          <w:noProof/>
        </w:rPr>
        <w:t>}</w:t>
      </w:r>
    </w:p>
    <w:p w14:paraId="68F083CA" w14:textId="3CF2FA4F" w:rsidR="000B7A19" w:rsidRDefault="000B7A19" w:rsidP="00A421E8">
      <w:pPr>
        <w:pStyle w:val="C2nd"/>
        <w:rPr>
          <w:noProof/>
        </w:rPr>
      </w:pPr>
      <w:bookmarkStart w:id="126" w:name="_Toc231258361"/>
      <w:r>
        <w:rPr>
          <w:noProof/>
        </w:rPr>
        <w:t>src/scss/components/_overviewText.scss</w:t>
      </w:r>
      <w:bookmarkEnd w:id="126"/>
    </w:p>
    <w:p w14:paraId="7D268FCC" w14:textId="42DB0F8E" w:rsidR="000B7A19" w:rsidRDefault="000B7A19" w:rsidP="00B32692">
      <w:pPr>
        <w:pStyle w:val="zCode"/>
        <w:rPr>
          <w:noProof/>
        </w:rPr>
      </w:pPr>
      <w:r>
        <w:rPr>
          <w:noProof/>
        </w:rPr>
        <w:drawing>
          <wp:inline distT="0" distB="0" distL="0" distR="0" wp14:anchorId="5815D9B0" wp14:editId="220C09A7">
            <wp:extent cx="5940425" cy="2824681"/>
            <wp:effectExtent l="0" t="0" r="3175" b="0"/>
            <wp:docPr id="194206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65080" name=""/>
                    <pic:cNvPicPr/>
                  </pic:nvPicPr>
                  <pic:blipFill rotWithShape="1">
                    <a:blip r:embed="rId184"/>
                    <a:srcRect b="36334"/>
                    <a:stretch>
                      <a:fillRect/>
                    </a:stretch>
                  </pic:blipFill>
                  <pic:spPr bwMode="auto">
                    <a:xfrm>
                      <a:off x="0" y="0"/>
                      <a:ext cx="5940425" cy="2824681"/>
                    </a:xfrm>
                    <a:prstGeom prst="rect">
                      <a:avLst/>
                    </a:prstGeom>
                    <a:ln>
                      <a:noFill/>
                    </a:ln>
                    <a:extLst>
                      <a:ext uri="{53640926-AAD7-44D8-BBD7-CCE9431645EC}">
                        <a14:shadowObscured xmlns:a14="http://schemas.microsoft.com/office/drawing/2010/main"/>
                      </a:ext>
                    </a:extLst>
                  </pic:spPr>
                </pic:pic>
              </a:graphicData>
            </a:graphic>
          </wp:inline>
        </w:drawing>
      </w:r>
    </w:p>
    <w:p w14:paraId="373CBC59" w14:textId="77777777" w:rsidR="000B7A19" w:rsidRDefault="000B7A19" w:rsidP="000B7A19">
      <w:pPr>
        <w:pStyle w:val="zCode"/>
        <w:rPr>
          <w:noProof/>
        </w:rPr>
      </w:pPr>
      <w:r w:rsidRPr="000B7A19">
        <w:rPr>
          <w:noProof/>
          <w:highlight w:val="yellow"/>
        </w:rPr>
        <w:t>.app-overview-text</w:t>
      </w:r>
      <w:r>
        <w:rPr>
          <w:noProof/>
        </w:rPr>
        <w:t xml:space="preserve"> {</w:t>
      </w:r>
    </w:p>
    <w:p w14:paraId="30126ADD" w14:textId="77777777" w:rsidR="000B7A19" w:rsidRDefault="000B7A19" w:rsidP="000B7A19">
      <w:pPr>
        <w:pStyle w:val="zCode"/>
        <w:rPr>
          <w:noProof/>
        </w:rPr>
      </w:pPr>
      <w:r>
        <w:rPr>
          <w:noProof/>
        </w:rPr>
        <w:t xml:space="preserve">  height: 100%;</w:t>
      </w:r>
    </w:p>
    <w:p w14:paraId="4D9A7388" w14:textId="77777777" w:rsidR="000B7A19" w:rsidRDefault="000B7A19" w:rsidP="000B7A19">
      <w:pPr>
        <w:pStyle w:val="zCode"/>
        <w:rPr>
          <w:noProof/>
        </w:rPr>
      </w:pPr>
      <w:r>
        <w:rPr>
          <w:noProof/>
        </w:rPr>
        <w:t xml:space="preserve">  max-height: 420px;</w:t>
      </w:r>
    </w:p>
    <w:p w14:paraId="394EFAAE" w14:textId="77777777" w:rsidR="000B7A19" w:rsidRDefault="000B7A19" w:rsidP="000B7A19">
      <w:pPr>
        <w:pStyle w:val="zCode"/>
        <w:rPr>
          <w:noProof/>
        </w:rPr>
      </w:pPr>
      <w:r>
        <w:rPr>
          <w:noProof/>
        </w:rPr>
        <w:t xml:space="preserve">  overflow-y: auto;</w:t>
      </w:r>
    </w:p>
    <w:p w14:paraId="25F3A99F" w14:textId="77777777" w:rsidR="000B7A19" w:rsidRDefault="000B7A19" w:rsidP="000B7A19">
      <w:pPr>
        <w:pStyle w:val="zCode"/>
        <w:rPr>
          <w:noProof/>
        </w:rPr>
      </w:pPr>
      <w:r>
        <w:rPr>
          <w:noProof/>
        </w:rPr>
        <w:t>}</w:t>
      </w:r>
    </w:p>
    <w:p w14:paraId="0FBF0C63" w14:textId="77777777" w:rsidR="000B7A19" w:rsidRDefault="000B7A19" w:rsidP="000B7A19">
      <w:pPr>
        <w:pStyle w:val="zCode"/>
        <w:rPr>
          <w:noProof/>
        </w:rPr>
      </w:pPr>
    </w:p>
    <w:p w14:paraId="2F4ADA5A" w14:textId="77777777" w:rsidR="000B7A19" w:rsidRDefault="000B7A19" w:rsidP="000B7A19">
      <w:pPr>
        <w:pStyle w:val="zCode"/>
        <w:rPr>
          <w:noProof/>
        </w:rPr>
      </w:pPr>
      <w:r w:rsidRPr="000B7A19">
        <w:rPr>
          <w:noProof/>
          <w:highlight w:val="yellow"/>
        </w:rPr>
        <w:t>.app-txt</w:t>
      </w:r>
      <w:r>
        <w:rPr>
          <w:noProof/>
        </w:rPr>
        <w:t xml:space="preserve"> {</w:t>
      </w:r>
    </w:p>
    <w:p w14:paraId="65A784DC" w14:textId="77777777" w:rsidR="000B7A19" w:rsidRDefault="000B7A19" w:rsidP="000B7A19">
      <w:pPr>
        <w:pStyle w:val="zCode"/>
        <w:rPr>
          <w:noProof/>
        </w:rPr>
      </w:pPr>
      <w:r>
        <w:rPr>
          <w:noProof/>
        </w:rPr>
        <w:t xml:space="preserve">  font-size: clamp(0.8rem, 0.6vw + 0.55rem, 0.95rem);</w:t>
      </w:r>
    </w:p>
    <w:p w14:paraId="66A0E7C7" w14:textId="77777777" w:rsidR="000B7A19" w:rsidRDefault="000B7A19" w:rsidP="000B7A19">
      <w:pPr>
        <w:pStyle w:val="zCode"/>
        <w:rPr>
          <w:noProof/>
        </w:rPr>
      </w:pPr>
      <w:r>
        <w:rPr>
          <w:noProof/>
        </w:rPr>
        <w:t xml:space="preserve">  line-height: 1.75;</w:t>
      </w:r>
    </w:p>
    <w:p w14:paraId="45E8A0CC" w14:textId="77777777" w:rsidR="000B7A19" w:rsidRDefault="000B7A19" w:rsidP="000B7A19">
      <w:pPr>
        <w:pStyle w:val="zCode"/>
        <w:rPr>
          <w:noProof/>
        </w:rPr>
      </w:pPr>
      <w:r>
        <w:rPr>
          <w:noProof/>
        </w:rPr>
        <w:t xml:space="preserve">  //   white-space: pre-line;</w:t>
      </w:r>
    </w:p>
    <w:p w14:paraId="086D9458" w14:textId="77777777" w:rsidR="000B7A19" w:rsidRDefault="000B7A19" w:rsidP="000B7A19">
      <w:pPr>
        <w:pStyle w:val="zCode"/>
        <w:rPr>
          <w:noProof/>
        </w:rPr>
      </w:pPr>
    </w:p>
    <w:p w14:paraId="6EE0AC76" w14:textId="77777777" w:rsidR="000B7A19" w:rsidRDefault="000B7A19" w:rsidP="000B7A19">
      <w:pPr>
        <w:pStyle w:val="zCode"/>
        <w:rPr>
          <w:noProof/>
        </w:rPr>
      </w:pPr>
      <w:r>
        <w:rPr>
          <w:noProof/>
        </w:rPr>
        <w:t xml:space="preserve">  color: var(--text-main);</w:t>
      </w:r>
    </w:p>
    <w:p w14:paraId="3C45296C" w14:textId="77777777" w:rsidR="000B7A19" w:rsidRDefault="000B7A19" w:rsidP="000B7A19">
      <w:pPr>
        <w:pStyle w:val="zCode"/>
        <w:rPr>
          <w:noProof/>
        </w:rPr>
      </w:pPr>
    </w:p>
    <w:p w14:paraId="4452E622" w14:textId="77777777" w:rsidR="000B7A19" w:rsidRDefault="000B7A19" w:rsidP="000B7A19">
      <w:pPr>
        <w:pStyle w:val="zCode"/>
        <w:rPr>
          <w:noProof/>
        </w:rPr>
      </w:pPr>
      <w:r>
        <w:rPr>
          <w:noProof/>
        </w:rPr>
        <w:t xml:space="preserve">  text-align: justify;</w:t>
      </w:r>
    </w:p>
    <w:p w14:paraId="3B536E49" w14:textId="77777777" w:rsidR="000B7A19" w:rsidRDefault="000B7A19" w:rsidP="000B7A19">
      <w:pPr>
        <w:pStyle w:val="zCode"/>
        <w:rPr>
          <w:noProof/>
        </w:rPr>
      </w:pPr>
      <w:r>
        <w:rPr>
          <w:noProof/>
        </w:rPr>
        <w:t xml:space="preserve">  text-justify: inter-word;</w:t>
      </w:r>
    </w:p>
    <w:p w14:paraId="0ABAA863" w14:textId="77777777" w:rsidR="000B7A19" w:rsidRDefault="000B7A19" w:rsidP="000B7A19">
      <w:pPr>
        <w:pStyle w:val="zCode"/>
        <w:rPr>
          <w:noProof/>
        </w:rPr>
      </w:pPr>
      <w:r>
        <w:rPr>
          <w:noProof/>
        </w:rPr>
        <w:t xml:space="preserve">  hyphens: auto;</w:t>
      </w:r>
    </w:p>
    <w:p w14:paraId="35DA847B" w14:textId="77777777" w:rsidR="000B7A19" w:rsidRDefault="000B7A19" w:rsidP="000B7A19">
      <w:pPr>
        <w:pStyle w:val="zCode"/>
        <w:rPr>
          <w:noProof/>
        </w:rPr>
      </w:pPr>
      <w:r>
        <w:rPr>
          <w:noProof/>
        </w:rPr>
        <w:t xml:space="preserve">  overflow-wrap: break-word;</w:t>
      </w:r>
    </w:p>
    <w:p w14:paraId="1B192419" w14:textId="77777777" w:rsidR="000B7A19" w:rsidRDefault="000B7A19" w:rsidP="000B7A19">
      <w:pPr>
        <w:pStyle w:val="zCode"/>
        <w:rPr>
          <w:noProof/>
        </w:rPr>
      </w:pPr>
      <w:r>
        <w:rPr>
          <w:noProof/>
        </w:rPr>
        <w:t>}</w:t>
      </w:r>
    </w:p>
    <w:p w14:paraId="2E8A9C83" w14:textId="77777777" w:rsidR="000B7A19" w:rsidRDefault="000B7A19" w:rsidP="000B7A19">
      <w:pPr>
        <w:pStyle w:val="zCode"/>
        <w:rPr>
          <w:noProof/>
        </w:rPr>
      </w:pPr>
    </w:p>
    <w:p w14:paraId="16A327BB" w14:textId="77777777" w:rsidR="000B7A19" w:rsidRPr="000B7A19" w:rsidRDefault="000B7A19" w:rsidP="000B7A19">
      <w:pPr>
        <w:pStyle w:val="zCode"/>
        <w:rPr>
          <w:noProof/>
          <w:color w:val="538135" w:themeColor="accent6" w:themeShade="BF"/>
        </w:rPr>
      </w:pPr>
      <w:r w:rsidRPr="000B7A19">
        <w:rPr>
          <w:noProof/>
          <w:color w:val="538135" w:themeColor="accent6" w:themeShade="BF"/>
        </w:rPr>
        <w:t>// scrollbar хэлбэржүүлэх</w:t>
      </w:r>
    </w:p>
    <w:p w14:paraId="0C37F81E" w14:textId="77777777" w:rsidR="000B7A19" w:rsidRDefault="000B7A19" w:rsidP="000B7A19">
      <w:pPr>
        <w:pStyle w:val="zCode"/>
        <w:rPr>
          <w:noProof/>
        </w:rPr>
      </w:pPr>
      <w:r>
        <w:rPr>
          <w:noProof/>
        </w:rPr>
        <w:lastRenderedPageBreak/>
        <w:t>.app-overview-text::-webkit-scrollbar {</w:t>
      </w:r>
    </w:p>
    <w:p w14:paraId="5A365FCD" w14:textId="77777777" w:rsidR="000B7A19" w:rsidRDefault="000B7A19" w:rsidP="000B7A19">
      <w:pPr>
        <w:pStyle w:val="zCode"/>
        <w:rPr>
          <w:noProof/>
        </w:rPr>
      </w:pPr>
      <w:r>
        <w:rPr>
          <w:noProof/>
        </w:rPr>
        <w:t xml:space="preserve">  width: 6px;</w:t>
      </w:r>
    </w:p>
    <w:p w14:paraId="7306318F" w14:textId="77777777" w:rsidR="000B7A19" w:rsidRDefault="000B7A19" w:rsidP="000B7A19">
      <w:pPr>
        <w:pStyle w:val="zCode"/>
        <w:rPr>
          <w:noProof/>
        </w:rPr>
      </w:pPr>
      <w:r>
        <w:rPr>
          <w:noProof/>
        </w:rPr>
        <w:t>}</w:t>
      </w:r>
    </w:p>
    <w:p w14:paraId="4FA81EFA" w14:textId="77777777" w:rsidR="000B7A19" w:rsidRDefault="000B7A19" w:rsidP="000B7A19">
      <w:pPr>
        <w:pStyle w:val="zCode"/>
        <w:rPr>
          <w:noProof/>
        </w:rPr>
      </w:pPr>
    </w:p>
    <w:p w14:paraId="7FB9498A" w14:textId="77777777" w:rsidR="000B7A19" w:rsidRDefault="000B7A19" w:rsidP="000B7A19">
      <w:pPr>
        <w:pStyle w:val="zCode"/>
        <w:rPr>
          <w:noProof/>
        </w:rPr>
      </w:pPr>
      <w:r>
        <w:rPr>
          <w:noProof/>
        </w:rPr>
        <w:t>.app-overview-text::-webkit-scrollbar-thumb {</w:t>
      </w:r>
    </w:p>
    <w:p w14:paraId="0247227B" w14:textId="77777777" w:rsidR="000B7A19" w:rsidRDefault="000B7A19" w:rsidP="000B7A19">
      <w:pPr>
        <w:pStyle w:val="zCode"/>
        <w:rPr>
          <w:noProof/>
        </w:rPr>
      </w:pPr>
      <w:r>
        <w:rPr>
          <w:noProof/>
        </w:rPr>
        <w:t xml:space="preserve">  background: #9ca3af;</w:t>
      </w:r>
    </w:p>
    <w:p w14:paraId="7E027929" w14:textId="77777777" w:rsidR="000B7A19" w:rsidRDefault="000B7A19" w:rsidP="000B7A19">
      <w:pPr>
        <w:pStyle w:val="zCode"/>
        <w:rPr>
          <w:noProof/>
        </w:rPr>
      </w:pPr>
      <w:r>
        <w:rPr>
          <w:noProof/>
        </w:rPr>
        <w:t xml:space="preserve">  border-radius: 999px;</w:t>
      </w:r>
    </w:p>
    <w:p w14:paraId="2E3C1642" w14:textId="3FEF07BE" w:rsidR="009F1E80" w:rsidRDefault="000B7A19" w:rsidP="000B7A19">
      <w:pPr>
        <w:pStyle w:val="zCode"/>
        <w:rPr>
          <w:noProof/>
        </w:rPr>
      </w:pPr>
      <w:r>
        <w:rPr>
          <w:noProof/>
        </w:rPr>
        <w:t>}</w:t>
      </w:r>
    </w:p>
    <w:p w14:paraId="12ECAC1E" w14:textId="1CDE9CD7" w:rsidR="00607AE3" w:rsidRDefault="00607AE3" w:rsidP="000B7A19">
      <w:pPr>
        <w:pStyle w:val="C2nd"/>
        <w:rPr>
          <w:noProof/>
        </w:rPr>
      </w:pPr>
      <w:bookmarkStart w:id="127" w:name="_Toc231258362"/>
      <w:r>
        <w:rPr>
          <w:noProof/>
        </w:rPr>
        <w:t>src/scss/main.scss</w:t>
      </w:r>
      <w:bookmarkEnd w:id="127"/>
    </w:p>
    <w:p w14:paraId="6FAF3FB8" w14:textId="33851112" w:rsidR="00607AE3" w:rsidRDefault="00607AE3" w:rsidP="000B7A19">
      <w:pPr>
        <w:pStyle w:val="zCode"/>
        <w:rPr>
          <w:noProof/>
        </w:rPr>
      </w:pPr>
      <w:r>
        <w:rPr>
          <w:noProof/>
        </w:rPr>
        <w:drawing>
          <wp:inline distT="0" distB="0" distL="0" distR="0" wp14:anchorId="1C7E1C88" wp14:editId="0771CAFD">
            <wp:extent cx="5940425" cy="2901636"/>
            <wp:effectExtent l="0" t="0" r="3175" b="0"/>
            <wp:docPr id="81105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51556" name=""/>
                    <pic:cNvPicPr/>
                  </pic:nvPicPr>
                  <pic:blipFill rotWithShape="1">
                    <a:blip r:embed="rId185"/>
                    <a:srcRect b="33067"/>
                    <a:stretch>
                      <a:fillRect/>
                    </a:stretch>
                  </pic:blipFill>
                  <pic:spPr bwMode="auto">
                    <a:xfrm>
                      <a:off x="0" y="0"/>
                      <a:ext cx="5940425" cy="2901636"/>
                    </a:xfrm>
                    <a:prstGeom prst="rect">
                      <a:avLst/>
                    </a:prstGeom>
                    <a:ln>
                      <a:noFill/>
                    </a:ln>
                    <a:extLst>
                      <a:ext uri="{53640926-AAD7-44D8-BBD7-CCE9431645EC}">
                        <a14:shadowObscured xmlns:a14="http://schemas.microsoft.com/office/drawing/2010/main"/>
                      </a:ext>
                    </a:extLst>
                  </pic:spPr>
                </pic:pic>
              </a:graphicData>
            </a:graphic>
          </wp:inline>
        </w:drawing>
      </w:r>
    </w:p>
    <w:p w14:paraId="0C3E2FD6" w14:textId="77777777" w:rsidR="00607AE3" w:rsidRPr="00607AE3" w:rsidRDefault="00607AE3" w:rsidP="00607AE3">
      <w:pPr>
        <w:pStyle w:val="zCode"/>
        <w:rPr>
          <w:noProof/>
          <w:lang w:val="en-US"/>
        </w:rPr>
      </w:pPr>
      <w:r w:rsidRPr="00607AE3">
        <w:rPr>
          <w:noProof/>
          <w:lang w:val="en-US"/>
        </w:rPr>
        <w:t>@import "./components/map";</w:t>
      </w:r>
    </w:p>
    <w:p w14:paraId="48BDCD21" w14:textId="77777777" w:rsidR="00607AE3" w:rsidRPr="00607AE3" w:rsidRDefault="00607AE3" w:rsidP="00607AE3">
      <w:pPr>
        <w:pStyle w:val="zCode"/>
        <w:rPr>
          <w:noProof/>
          <w:lang w:val="en-US"/>
        </w:rPr>
      </w:pPr>
      <w:r w:rsidRPr="00607AE3">
        <w:rPr>
          <w:noProof/>
          <w:lang w:val="en-US"/>
        </w:rPr>
        <w:t>@import "./components/overviewText";</w:t>
      </w:r>
    </w:p>
    <w:p w14:paraId="11AEEE3D" w14:textId="77777777" w:rsidR="00607AE3" w:rsidRDefault="00607AE3" w:rsidP="000B7A19">
      <w:pPr>
        <w:pStyle w:val="zCode"/>
        <w:rPr>
          <w:noProof/>
        </w:rPr>
      </w:pPr>
    </w:p>
    <w:p w14:paraId="19283260" w14:textId="3D7C9F6B" w:rsidR="00607AE3" w:rsidRPr="00607AE3" w:rsidRDefault="00607AE3" w:rsidP="000B7A19">
      <w:pPr>
        <w:pStyle w:val="zCode"/>
        <w:rPr>
          <w:noProof/>
          <w:color w:val="EE0000"/>
        </w:rPr>
      </w:pPr>
      <w:r w:rsidRPr="00607AE3">
        <w:rPr>
          <w:noProof/>
          <w:color w:val="EE0000"/>
        </w:rPr>
        <w:t>npm run sass</w:t>
      </w:r>
    </w:p>
    <w:p w14:paraId="37FBEF01" w14:textId="43D7B4A5" w:rsidR="00A421E8" w:rsidRDefault="00A421E8" w:rsidP="00AD09FB">
      <w:pPr>
        <w:pStyle w:val="C2nd"/>
        <w:rPr>
          <w:noProof/>
        </w:rPr>
      </w:pPr>
      <w:bookmarkStart w:id="128" w:name="_Toc231258363"/>
      <w:r>
        <w:rPr>
          <w:noProof/>
        </w:rPr>
        <w:t>src/js/layouts/splitPageLayout.js</w:t>
      </w:r>
      <w:bookmarkEnd w:id="128"/>
    </w:p>
    <w:p w14:paraId="66B3ECCA" w14:textId="2694DD56" w:rsidR="00A421E8" w:rsidRDefault="00A421E8" w:rsidP="000B7A19">
      <w:pPr>
        <w:pStyle w:val="zCode"/>
        <w:rPr>
          <w:noProof/>
        </w:rPr>
      </w:pPr>
      <w:r>
        <w:rPr>
          <w:noProof/>
        </w:rPr>
        <w:drawing>
          <wp:inline distT="0" distB="0" distL="0" distR="0" wp14:anchorId="11B9CC80" wp14:editId="5E34B1C6">
            <wp:extent cx="5940425" cy="1969129"/>
            <wp:effectExtent l="0" t="0" r="3175" b="0"/>
            <wp:docPr id="136723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32228" name=""/>
                    <pic:cNvPicPr/>
                  </pic:nvPicPr>
                  <pic:blipFill rotWithShape="1">
                    <a:blip r:embed="rId186"/>
                    <a:srcRect b="45106"/>
                    <a:stretch>
                      <a:fillRect/>
                    </a:stretch>
                  </pic:blipFill>
                  <pic:spPr bwMode="auto">
                    <a:xfrm>
                      <a:off x="0" y="0"/>
                      <a:ext cx="5940425" cy="1969129"/>
                    </a:xfrm>
                    <a:prstGeom prst="rect">
                      <a:avLst/>
                    </a:prstGeom>
                    <a:ln>
                      <a:noFill/>
                    </a:ln>
                    <a:extLst>
                      <a:ext uri="{53640926-AAD7-44D8-BBD7-CCE9431645EC}">
                        <a14:shadowObscured xmlns:a14="http://schemas.microsoft.com/office/drawing/2010/main"/>
                      </a:ext>
                    </a:extLst>
                  </pic:spPr>
                </pic:pic>
              </a:graphicData>
            </a:graphic>
          </wp:inline>
        </w:drawing>
      </w:r>
    </w:p>
    <w:p w14:paraId="3B52364C" w14:textId="77777777" w:rsidR="00A421E8" w:rsidRDefault="00A421E8" w:rsidP="00A421E8">
      <w:pPr>
        <w:pStyle w:val="zCode"/>
        <w:rPr>
          <w:noProof/>
        </w:rPr>
      </w:pPr>
      <w:r>
        <w:rPr>
          <w:noProof/>
        </w:rPr>
        <w:t xml:space="preserve">import { </w:t>
      </w:r>
      <w:r w:rsidRPr="00A421E8">
        <w:rPr>
          <w:noProof/>
          <w:highlight w:val="yellow"/>
        </w:rPr>
        <w:t>renderPageLayout</w:t>
      </w:r>
      <w:r>
        <w:rPr>
          <w:noProof/>
        </w:rPr>
        <w:t xml:space="preserve"> } from "./pageLayout.js";</w:t>
      </w:r>
    </w:p>
    <w:p w14:paraId="5BF9D142" w14:textId="77777777" w:rsidR="00A421E8" w:rsidRDefault="00A421E8" w:rsidP="00A421E8">
      <w:pPr>
        <w:pStyle w:val="zCode"/>
        <w:rPr>
          <w:noProof/>
        </w:rPr>
      </w:pPr>
    </w:p>
    <w:p w14:paraId="19DDAE0A" w14:textId="77777777" w:rsidR="00A421E8" w:rsidRDefault="00A421E8" w:rsidP="00A421E8">
      <w:pPr>
        <w:pStyle w:val="zCode"/>
        <w:rPr>
          <w:noProof/>
        </w:rPr>
      </w:pPr>
      <w:r>
        <w:rPr>
          <w:noProof/>
        </w:rPr>
        <w:t xml:space="preserve">export function </w:t>
      </w:r>
      <w:r w:rsidRPr="00A421E8">
        <w:rPr>
          <w:noProof/>
          <w:highlight w:val="yellow"/>
        </w:rPr>
        <w:t>renderSplitPageLayout</w:t>
      </w:r>
      <w:r>
        <w:rPr>
          <w:noProof/>
        </w:rPr>
        <w:t>({</w:t>
      </w:r>
    </w:p>
    <w:p w14:paraId="686A8009" w14:textId="77777777" w:rsidR="00A421E8" w:rsidRDefault="00A421E8" w:rsidP="00A421E8">
      <w:pPr>
        <w:pStyle w:val="zCode"/>
        <w:rPr>
          <w:noProof/>
        </w:rPr>
      </w:pPr>
      <w:r>
        <w:rPr>
          <w:noProof/>
        </w:rPr>
        <w:t xml:space="preserve">  leftContent = "",</w:t>
      </w:r>
    </w:p>
    <w:p w14:paraId="58BEC145" w14:textId="77777777" w:rsidR="00A421E8" w:rsidRDefault="00A421E8" w:rsidP="00A421E8">
      <w:pPr>
        <w:pStyle w:val="zCode"/>
        <w:rPr>
          <w:noProof/>
        </w:rPr>
      </w:pPr>
      <w:r>
        <w:rPr>
          <w:noProof/>
        </w:rPr>
        <w:t xml:space="preserve">  rightContent = "",</w:t>
      </w:r>
    </w:p>
    <w:p w14:paraId="29095267" w14:textId="77777777" w:rsidR="00A421E8" w:rsidRDefault="00A421E8" w:rsidP="00A421E8">
      <w:pPr>
        <w:pStyle w:val="zCode"/>
        <w:rPr>
          <w:noProof/>
        </w:rPr>
      </w:pPr>
    </w:p>
    <w:p w14:paraId="65AB0731" w14:textId="77777777" w:rsidR="00A421E8" w:rsidRDefault="00A421E8" w:rsidP="00A421E8">
      <w:pPr>
        <w:pStyle w:val="zCode"/>
        <w:rPr>
          <w:noProof/>
        </w:rPr>
      </w:pPr>
      <w:r>
        <w:rPr>
          <w:noProof/>
        </w:rPr>
        <w:t xml:space="preserve">  pageId = "",</w:t>
      </w:r>
    </w:p>
    <w:p w14:paraId="6D3FD178" w14:textId="77777777" w:rsidR="00A421E8" w:rsidRDefault="00A421E8" w:rsidP="00A421E8">
      <w:pPr>
        <w:pStyle w:val="zCode"/>
        <w:rPr>
          <w:noProof/>
        </w:rPr>
      </w:pPr>
      <w:r>
        <w:rPr>
          <w:noProof/>
        </w:rPr>
        <w:t xml:space="preserve">  pageTitle = "",</w:t>
      </w:r>
    </w:p>
    <w:p w14:paraId="4453CD4C" w14:textId="77777777" w:rsidR="00A421E8" w:rsidRDefault="00A421E8" w:rsidP="00A421E8">
      <w:pPr>
        <w:pStyle w:val="zCode"/>
        <w:rPr>
          <w:noProof/>
        </w:rPr>
      </w:pPr>
    </w:p>
    <w:p w14:paraId="5DF7BB3E" w14:textId="77777777" w:rsidR="00A421E8" w:rsidRDefault="00A421E8" w:rsidP="00A421E8">
      <w:pPr>
        <w:pStyle w:val="zCode"/>
        <w:rPr>
          <w:noProof/>
        </w:rPr>
      </w:pPr>
      <w:r>
        <w:rPr>
          <w:noProof/>
        </w:rPr>
        <w:t xml:space="preserve">  leftClass = "column is-12-mobile is-7-tablet is-8-desktop",</w:t>
      </w:r>
    </w:p>
    <w:p w14:paraId="03D7232D" w14:textId="77777777" w:rsidR="00A421E8" w:rsidRDefault="00A421E8" w:rsidP="00A421E8">
      <w:pPr>
        <w:pStyle w:val="zCode"/>
        <w:rPr>
          <w:noProof/>
        </w:rPr>
      </w:pPr>
      <w:r>
        <w:rPr>
          <w:noProof/>
        </w:rPr>
        <w:t xml:space="preserve">  rightClass = "column is-12-mobile is-5-tablet is-4-desktop content",</w:t>
      </w:r>
    </w:p>
    <w:p w14:paraId="6F6D2D2B" w14:textId="77777777" w:rsidR="00A421E8" w:rsidRDefault="00A421E8" w:rsidP="00A421E8">
      <w:pPr>
        <w:pStyle w:val="zCode"/>
        <w:rPr>
          <w:noProof/>
        </w:rPr>
      </w:pPr>
    </w:p>
    <w:p w14:paraId="4A6AB0D3" w14:textId="77777777" w:rsidR="00A421E8" w:rsidRDefault="00A421E8" w:rsidP="00A421E8">
      <w:pPr>
        <w:pStyle w:val="zCode"/>
        <w:rPr>
          <w:noProof/>
        </w:rPr>
      </w:pPr>
      <w:r>
        <w:rPr>
          <w:noProof/>
        </w:rPr>
        <w:t xml:space="preserve">  columnsClass = "columns is-variable is-2",</w:t>
      </w:r>
    </w:p>
    <w:p w14:paraId="7A0E5F32" w14:textId="77777777" w:rsidR="00A421E8" w:rsidRDefault="00A421E8" w:rsidP="00A421E8">
      <w:pPr>
        <w:pStyle w:val="zCode"/>
        <w:rPr>
          <w:noProof/>
        </w:rPr>
      </w:pPr>
      <w:r>
        <w:rPr>
          <w:noProof/>
        </w:rPr>
        <w:t>}) {</w:t>
      </w:r>
    </w:p>
    <w:p w14:paraId="14670B7C" w14:textId="77777777" w:rsidR="00A421E8" w:rsidRDefault="00A421E8" w:rsidP="00A421E8">
      <w:pPr>
        <w:pStyle w:val="zCode"/>
        <w:rPr>
          <w:noProof/>
        </w:rPr>
      </w:pPr>
      <w:r>
        <w:rPr>
          <w:noProof/>
        </w:rPr>
        <w:t xml:space="preserve">  const </w:t>
      </w:r>
      <w:r w:rsidRPr="00A421E8">
        <w:rPr>
          <w:noProof/>
          <w:highlight w:val="yellow"/>
        </w:rPr>
        <w:t>splitContent</w:t>
      </w:r>
      <w:r>
        <w:rPr>
          <w:noProof/>
        </w:rPr>
        <w:t xml:space="preserve"> = `</w:t>
      </w:r>
    </w:p>
    <w:p w14:paraId="50305383" w14:textId="77777777" w:rsidR="00A421E8" w:rsidRDefault="00A421E8" w:rsidP="00A421E8">
      <w:pPr>
        <w:pStyle w:val="zCode"/>
        <w:rPr>
          <w:noProof/>
        </w:rPr>
      </w:pPr>
      <w:r>
        <w:rPr>
          <w:noProof/>
        </w:rPr>
        <w:t xml:space="preserve">    &lt;div class="${columnsClass}"&gt;</w:t>
      </w:r>
    </w:p>
    <w:p w14:paraId="69009CA8" w14:textId="77777777" w:rsidR="00A421E8" w:rsidRDefault="00A421E8" w:rsidP="00A421E8">
      <w:pPr>
        <w:pStyle w:val="zCode"/>
        <w:rPr>
          <w:noProof/>
        </w:rPr>
      </w:pPr>
      <w:r>
        <w:rPr>
          <w:noProof/>
        </w:rPr>
        <w:t xml:space="preserve">      &lt;div class="${leftClass}"&gt;</w:t>
      </w:r>
    </w:p>
    <w:p w14:paraId="5786D197" w14:textId="77777777" w:rsidR="00A421E8" w:rsidRDefault="00A421E8" w:rsidP="00A421E8">
      <w:pPr>
        <w:pStyle w:val="zCode"/>
        <w:rPr>
          <w:noProof/>
        </w:rPr>
      </w:pPr>
      <w:r>
        <w:rPr>
          <w:noProof/>
        </w:rPr>
        <w:t xml:space="preserve">        ${leftContent}</w:t>
      </w:r>
    </w:p>
    <w:p w14:paraId="6A2371A8" w14:textId="77777777" w:rsidR="00A421E8" w:rsidRDefault="00A421E8" w:rsidP="00A421E8">
      <w:pPr>
        <w:pStyle w:val="zCode"/>
        <w:rPr>
          <w:noProof/>
        </w:rPr>
      </w:pPr>
      <w:r>
        <w:rPr>
          <w:noProof/>
        </w:rPr>
        <w:t xml:space="preserve">      &lt;/div&gt;</w:t>
      </w:r>
    </w:p>
    <w:p w14:paraId="6CCC3822" w14:textId="77777777" w:rsidR="00A421E8" w:rsidRDefault="00A421E8" w:rsidP="00A421E8">
      <w:pPr>
        <w:pStyle w:val="zCode"/>
        <w:rPr>
          <w:noProof/>
        </w:rPr>
      </w:pPr>
    </w:p>
    <w:p w14:paraId="71926516" w14:textId="77777777" w:rsidR="00A421E8" w:rsidRDefault="00A421E8" w:rsidP="00A421E8">
      <w:pPr>
        <w:pStyle w:val="zCode"/>
        <w:rPr>
          <w:noProof/>
        </w:rPr>
      </w:pPr>
      <w:r>
        <w:rPr>
          <w:noProof/>
        </w:rPr>
        <w:t xml:space="preserve">      &lt;div class="${rightClass}"&gt;</w:t>
      </w:r>
    </w:p>
    <w:p w14:paraId="183CFD32" w14:textId="77777777" w:rsidR="00A421E8" w:rsidRDefault="00A421E8" w:rsidP="00A421E8">
      <w:pPr>
        <w:pStyle w:val="zCode"/>
        <w:rPr>
          <w:noProof/>
        </w:rPr>
      </w:pPr>
      <w:r>
        <w:rPr>
          <w:noProof/>
        </w:rPr>
        <w:t xml:space="preserve">        ${rightContent}</w:t>
      </w:r>
    </w:p>
    <w:p w14:paraId="76CA38E8" w14:textId="77777777" w:rsidR="00A421E8" w:rsidRDefault="00A421E8" w:rsidP="00A421E8">
      <w:pPr>
        <w:pStyle w:val="zCode"/>
        <w:rPr>
          <w:noProof/>
        </w:rPr>
      </w:pPr>
      <w:r>
        <w:rPr>
          <w:noProof/>
        </w:rPr>
        <w:t xml:space="preserve">      &lt;/div&gt;</w:t>
      </w:r>
    </w:p>
    <w:p w14:paraId="46F62301" w14:textId="77777777" w:rsidR="00A421E8" w:rsidRDefault="00A421E8" w:rsidP="00A421E8">
      <w:pPr>
        <w:pStyle w:val="zCode"/>
        <w:rPr>
          <w:noProof/>
        </w:rPr>
      </w:pPr>
      <w:r>
        <w:rPr>
          <w:noProof/>
        </w:rPr>
        <w:t xml:space="preserve">    &lt;/div&gt;</w:t>
      </w:r>
    </w:p>
    <w:p w14:paraId="6BA9A79D" w14:textId="77777777" w:rsidR="00A421E8" w:rsidRDefault="00A421E8" w:rsidP="00A421E8">
      <w:pPr>
        <w:pStyle w:val="zCode"/>
        <w:rPr>
          <w:noProof/>
        </w:rPr>
      </w:pPr>
      <w:r>
        <w:rPr>
          <w:noProof/>
        </w:rPr>
        <w:t xml:space="preserve">  `;</w:t>
      </w:r>
    </w:p>
    <w:p w14:paraId="66903276" w14:textId="77777777" w:rsidR="00A421E8" w:rsidRDefault="00A421E8" w:rsidP="00A421E8">
      <w:pPr>
        <w:pStyle w:val="zCode"/>
        <w:rPr>
          <w:noProof/>
        </w:rPr>
      </w:pPr>
    </w:p>
    <w:p w14:paraId="44ECBF98" w14:textId="77777777" w:rsidR="00A421E8" w:rsidRDefault="00A421E8" w:rsidP="00A421E8">
      <w:pPr>
        <w:pStyle w:val="zCode"/>
        <w:rPr>
          <w:noProof/>
        </w:rPr>
      </w:pPr>
      <w:r>
        <w:rPr>
          <w:noProof/>
        </w:rPr>
        <w:t xml:space="preserve">  return </w:t>
      </w:r>
      <w:r w:rsidRPr="00A421E8">
        <w:rPr>
          <w:noProof/>
          <w:highlight w:val="yellow"/>
        </w:rPr>
        <w:t>renderPageLayout</w:t>
      </w:r>
      <w:r>
        <w:rPr>
          <w:noProof/>
        </w:rPr>
        <w:t>({</w:t>
      </w:r>
    </w:p>
    <w:p w14:paraId="497F052E" w14:textId="77777777" w:rsidR="00A421E8" w:rsidRDefault="00A421E8" w:rsidP="00A421E8">
      <w:pPr>
        <w:pStyle w:val="zCode"/>
        <w:rPr>
          <w:noProof/>
        </w:rPr>
      </w:pPr>
      <w:r>
        <w:rPr>
          <w:noProof/>
        </w:rPr>
        <w:t xml:space="preserve">    id: pageId,</w:t>
      </w:r>
    </w:p>
    <w:p w14:paraId="28F6A32F" w14:textId="77777777" w:rsidR="00A421E8" w:rsidRDefault="00A421E8" w:rsidP="00A421E8">
      <w:pPr>
        <w:pStyle w:val="zCode"/>
        <w:rPr>
          <w:noProof/>
        </w:rPr>
      </w:pPr>
      <w:r>
        <w:rPr>
          <w:noProof/>
        </w:rPr>
        <w:t xml:space="preserve">    title: pageTitle,</w:t>
      </w:r>
    </w:p>
    <w:p w14:paraId="18DF0404" w14:textId="77777777" w:rsidR="00A421E8" w:rsidRDefault="00A421E8" w:rsidP="00A421E8">
      <w:pPr>
        <w:pStyle w:val="zCode"/>
        <w:rPr>
          <w:noProof/>
        </w:rPr>
      </w:pPr>
      <w:r>
        <w:rPr>
          <w:noProof/>
        </w:rPr>
        <w:t xml:space="preserve">    content: </w:t>
      </w:r>
      <w:r w:rsidRPr="00A421E8">
        <w:rPr>
          <w:noProof/>
          <w:highlight w:val="yellow"/>
        </w:rPr>
        <w:t>splitContent</w:t>
      </w:r>
      <w:r>
        <w:rPr>
          <w:noProof/>
        </w:rPr>
        <w:t>,</w:t>
      </w:r>
    </w:p>
    <w:p w14:paraId="3EA9BAEF" w14:textId="77777777" w:rsidR="00A421E8" w:rsidRDefault="00A421E8" w:rsidP="00A421E8">
      <w:pPr>
        <w:pStyle w:val="zCode"/>
        <w:rPr>
          <w:noProof/>
        </w:rPr>
      </w:pPr>
      <w:r>
        <w:rPr>
          <w:noProof/>
        </w:rPr>
        <w:t xml:space="preserve">  });</w:t>
      </w:r>
    </w:p>
    <w:p w14:paraId="5ADBAD31" w14:textId="1075467B" w:rsidR="000B7A19" w:rsidRDefault="00A421E8" w:rsidP="00A421E8">
      <w:pPr>
        <w:pStyle w:val="zCode"/>
        <w:rPr>
          <w:noProof/>
        </w:rPr>
      </w:pPr>
      <w:r>
        <w:rPr>
          <w:noProof/>
        </w:rPr>
        <w:t>}</w:t>
      </w:r>
    </w:p>
    <w:p w14:paraId="091437B8" w14:textId="5D5BECBE" w:rsidR="003F6417" w:rsidRDefault="003F6417" w:rsidP="000B7A19">
      <w:pPr>
        <w:pStyle w:val="C2nd"/>
        <w:rPr>
          <w:noProof/>
        </w:rPr>
      </w:pPr>
      <w:bookmarkStart w:id="129" w:name="_Toc231258364"/>
      <w:r w:rsidRPr="003F6417">
        <w:rPr>
          <w:noProof/>
        </w:rPr>
        <w:t>src/js/pages/</w:t>
      </w:r>
      <w:r>
        <w:rPr>
          <w:noProof/>
        </w:rPr>
        <w:t>overview</w:t>
      </w:r>
      <w:r w:rsidRPr="003F6417">
        <w:rPr>
          <w:noProof/>
        </w:rPr>
        <w:t>Page.js</w:t>
      </w:r>
      <w:bookmarkEnd w:id="129"/>
    </w:p>
    <w:p w14:paraId="07DDB9F4" w14:textId="31431103" w:rsidR="00A421E8" w:rsidRDefault="00A421E8" w:rsidP="00B32692">
      <w:pPr>
        <w:pStyle w:val="zCode"/>
        <w:rPr>
          <w:noProof/>
        </w:rPr>
      </w:pPr>
      <w:r>
        <w:rPr>
          <w:noProof/>
        </w:rPr>
        <w:drawing>
          <wp:inline distT="0" distB="0" distL="0" distR="0" wp14:anchorId="74539666" wp14:editId="7E62D99B">
            <wp:extent cx="5940425" cy="2679825"/>
            <wp:effectExtent l="0" t="0" r="3175" b="6350"/>
            <wp:docPr id="166517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74876" name=""/>
                    <pic:cNvPicPr/>
                  </pic:nvPicPr>
                  <pic:blipFill rotWithShape="1">
                    <a:blip r:embed="rId187"/>
                    <a:srcRect b="25293"/>
                    <a:stretch>
                      <a:fillRect/>
                    </a:stretch>
                  </pic:blipFill>
                  <pic:spPr bwMode="auto">
                    <a:xfrm>
                      <a:off x="0" y="0"/>
                      <a:ext cx="5940425" cy="2679825"/>
                    </a:xfrm>
                    <a:prstGeom prst="rect">
                      <a:avLst/>
                    </a:prstGeom>
                    <a:ln>
                      <a:noFill/>
                    </a:ln>
                    <a:extLst>
                      <a:ext uri="{53640926-AAD7-44D8-BBD7-CCE9431645EC}">
                        <a14:shadowObscured xmlns:a14="http://schemas.microsoft.com/office/drawing/2010/main"/>
                      </a:ext>
                    </a:extLst>
                  </pic:spPr>
                </pic:pic>
              </a:graphicData>
            </a:graphic>
          </wp:inline>
        </w:drawing>
      </w:r>
    </w:p>
    <w:p w14:paraId="0C2F436E" w14:textId="77777777" w:rsidR="00A421E8" w:rsidRDefault="00A421E8" w:rsidP="00A421E8">
      <w:pPr>
        <w:pStyle w:val="zCode"/>
        <w:rPr>
          <w:noProof/>
        </w:rPr>
      </w:pPr>
      <w:r>
        <w:rPr>
          <w:noProof/>
        </w:rPr>
        <w:t xml:space="preserve">import { </w:t>
      </w:r>
      <w:r w:rsidRPr="00A421E8">
        <w:rPr>
          <w:noProof/>
          <w:highlight w:val="yellow"/>
        </w:rPr>
        <w:t>renderSplitPageLayout</w:t>
      </w:r>
      <w:r>
        <w:rPr>
          <w:noProof/>
        </w:rPr>
        <w:t xml:space="preserve"> } from "../layouts/splitPageLayout.js";</w:t>
      </w:r>
    </w:p>
    <w:p w14:paraId="0C3A83F8" w14:textId="77777777" w:rsidR="00A421E8" w:rsidRDefault="00A421E8" w:rsidP="00A421E8">
      <w:pPr>
        <w:pStyle w:val="zCode"/>
        <w:rPr>
          <w:noProof/>
        </w:rPr>
      </w:pPr>
      <w:r>
        <w:rPr>
          <w:noProof/>
        </w:rPr>
        <w:t xml:space="preserve">import { </w:t>
      </w:r>
      <w:r w:rsidRPr="00A421E8">
        <w:rPr>
          <w:noProof/>
          <w:highlight w:val="yellow"/>
        </w:rPr>
        <w:t>renderPageLayout</w:t>
      </w:r>
      <w:r>
        <w:rPr>
          <w:noProof/>
        </w:rPr>
        <w:t xml:space="preserve"> } from "../layouts/pageLayout.js";</w:t>
      </w:r>
    </w:p>
    <w:p w14:paraId="3BE56CA1" w14:textId="77777777" w:rsidR="00A421E8" w:rsidRDefault="00A421E8" w:rsidP="00A421E8">
      <w:pPr>
        <w:pStyle w:val="zCode"/>
        <w:rPr>
          <w:noProof/>
        </w:rPr>
      </w:pPr>
      <w:r>
        <w:rPr>
          <w:noProof/>
        </w:rPr>
        <w:t>import { renderNotification } from "../layouts/notificationLayout.js";</w:t>
      </w:r>
    </w:p>
    <w:p w14:paraId="6B85246B" w14:textId="77777777" w:rsidR="00A421E8" w:rsidRDefault="00A421E8" w:rsidP="00A421E8">
      <w:pPr>
        <w:pStyle w:val="zCode"/>
        <w:rPr>
          <w:noProof/>
        </w:rPr>
      </w:pPr>
    </w:p>
    <w:p w14:paraId="6DD30518" w14:textId="77777777" w:rsidR="00A421E8" w:rsidRDefault="00A421E8" w:rsidP="00A421E8">
      <w:pPr>
        <w:pStyle w:val="zCode"/>
        <w:rPr>
          <w:noProof/>
        </w:rPr>
      </w:pPr>
      <w:r>
        <w:rPr>
          <w:noProof/>
        </w:rPr>
        <w:t xml:space="preserve">import { </w:t>
      </w:r>
      <w:r w:rsidRPr="00A421E8">
        <w:rPr>
          <w:noProof/>
          <w:highlight w:val="yellow"/>
        </w:rPr>
        <w:t>renderMap, bindMapEvents</w:t>
      </w:r>
      <w:r>
        <w:rPr>
          <w:noProof/>
        </w:rPr>
        <w:t xml:space="preserve"> } from "../components/map.js";</w:t>
      </w:r>
    </w:p>
    <w:p w14:paraId="53775D08" w14:textId="77777777" w:rsidR="00A421E8" w:rsidRDefault="00A421E8" w:rsidP="00A421E8">
      <w:pPr>
        <w:pStyle w:val="zCode"/>
        <w:rPr>
          <w:noProof/>
        </w:rPr>
      </w:pPr>
      <w:r>
        <w:rPr>
          <w:noProof/>
        </w:rPr>
        <w:t xml:space="preserve">import { </w:t>
      </w:r>
      <w:r w:rsidRPr="00A421E8">
        <w:rPr>
          <w:noProof/>
          <w:highlight w:val="yellow"/>
        </w:rPr>
        <w:t>renderOverviewText</w:t>
      </w:r>
      <w:r>
        <w:rPr>
          <w:noProof/>
        </w:rPr>
        <w:t xml:space="preserve"> } from "../components/overviewText.js";</w:t>
      </w:r>
    </w:p>
    <w:p w14:paraId="2538EABA" w14:textId="77777777" w:rsidR="00A421E8" w:rsidRDefault="00A421E8" w:rsidP="00A421E8">
      <w:pPr>
        <w:pStyle w:val="zCode"/>
        <w:rPr>
          <w:noProof/>
        </w:rPr>
      </w:pPr>
      <w:r>
        <w:rPr>
          <w:noProof/>
        </w:rPr>
        <w:lastRenderedPageBreak/>
        <w:t xml:space="preserve">import { </w:t>
      </w:r>
      <w:r w:rsidRPr="00A421E8">
        <w:rPr>
          <w:noProof/>
          <w:highlight w:val="yellow"/>
        </w:rPr>
        <w:t>renderInfoModal, bindModalEvents</w:t>
      </w:r>
      <w:r>
        <w:rPr>
          <w:noProof/>
        </w:rPr>
        <w:t xml:space="preserve"> } from "../components/infoModal.js";</w:t>
      </w:r>
    </w:p>
    <w:p w14:paraId="1391ADDA" w14:textId="77777777" w:rsidR="00A421E8" w:rsidRDefault="00A421E8" w:rsidP="00A421E8">
      <w:pPr>
        <w:pStyle w:val="zCode"/>
        <w:rPr>
          <w:noProof/>
        </w:rPr>
      </w:pPr>
    </w:p>
    <w:p w14:paraId="56C73439" w14:textId="77777777" w:rsidR="00A421E8" w:rsidRDefault="00A421E8" w:rsidP="00A421E8">
      <w:pPr>
        <w:pStyle w:val="zCode"/>
        <w:rPr>
          <w:noProof/>
        </w:rPr>
      </w:pPr>
      <w:r>
        <w:rPr>
          <w:noProof/>
        </w:rPr>
        <w:t>import { getNutritions } from "../services/nutritionService.js";</w:t>
      </w:r>
    </w:p>
    <w:p w14:paraId="332B591B" w14:textId="77777777" w:rsidR="00A421E8" w:rsidRDefault="00A421E8" w:rsidP="00A421E8">
      <w:pPr>
        <w:pStyle w:val="zCode"/>
        <w:rPr>
          <w:noProof/>
        </w:rPr>
      </w:pPr>
      <w:r>
        <w:rPr>
          <w:noProof/>
        </w:rPr>
        <w:t xml:space="preserve">import { </w:t>
      </w:r>
      <w:r w:rsidRPr="00A421E8">
        <w:rPr>
          <w:noProof/>
          <w:highlight w:val="yellow"/>
        </w:rPr>
        <w:t>loadTxt</w:t>
      </w:r>
      <w:r>
        <w:rPr>
          <w:noProof/>
        </w:rPr>
        <w:t xml:space="preserve"> } from "../services/txtService.js";</w:t>
      </w:r>
    </w:p>
    <w:p w14:paraId="210637F4" w14:textId="77777777" w:rsidR="00A421E8" w:rsidRDefault="00A421E8" w:rsidP="00A421E8">
      <w:pPr>
        <w:pStyle w:val="zCode"/>
        <w:rPr>
          <w:noProof/>
        </w:rPr>
      </w:pPr>
      <w:r>
        <w:rPr>
          <w:noProof/>
        </w:rPr>
        <w:t>import { getCurrentLanguage, t } from "../i18n/i18n.js";</w:t>
      </w:r>
    </w:p>
    <w:p w14:paraId="069D48A3" w14:textId="77777777" w:rsidR="00A421E8" w:rsidRDefault="00A421E8" w:rsidP="00A421E8">
      <w:pPr>
        <w:pStyle w:val="zCode"/>
        <w:rPr>
          <w:noProof/>
        </w:rPr>
      </w:pPr>
    </w:p>
    <w:p w14:paraId="5AF84325" w14:textId="77777777" w:rsidR="00A421E8" w:rsidRDefault="00A421E8" w:rsidP="00A421E8">
      <w:pPr>
        <w:pStyle w:val="zCode"/>
        <w:rPr>
          <w:noProof/>
        </w:rPr>
      </w:pPr>
      <w:r>
        <w:rPr>
          <w:noProof/>
        </w:rPr>
        <w:t>export async function renderOverviewPage() {</w:t>
      </w:r>
    </w:p>
    <w:p w14:paraId="0134C98C" w14:textId="77777777" w:rsidR="00A421E8" w:rsidRDefault="00A421E8" w:rsidP="00A421E8">
      <w:pPr>
        <w:pStyle w:val="zCode"/>
        <w:rPr>
          <w:noProof/>
        </w:rPr>
      </w:pPr>
      <w:r>
        <w:rPr>
          <w:noProof/>
        </w:rPr>
        <w:t xml:space="preserve">  const app = document.getElementById("app");</w:t>
      </w:r>
    </w:p>
    <w:p w14:paraId="6124B0F0" w14:textId="77777777" w:rsidR="00A421E8" w:rsidRDefault="00A421E8" w:rsidP="00A421E8">
      <w:pPr>
        <w:pStyle w:val="zCode"/>
        <w:rPr>
          <w:noProof/>
        </w:rPr>
      </w:pPr>
    </w:p>
    <w:p w14:paraId="57A4C00D" w14:textId="77777777" w:rsidR="00A421E8" w:rsidRDefault="00A421E8" w:rsidP="00A421E8">
      <w:pPr>
        <w:pStyle w:val="zCode"/>
        <w:rPr>
          <w:noProof/>
        </w:rPr>
      </w:pPr>
      <w:r>
        <w:rPr>
          <w:noProof/>
        </w:rPr>
        <w:t xml:space="preserve">  app.innerHTML = </w:t>
      </w:r>
      <w:r w:rsidRPr="00A421E8">
        <w:rPr>
          <w:noProof/>
          <w:highlight w:val="yellow"/>
        </w:rPr>
        <w:t>renderPageLayout</w:t>
      </w:r>
      <w:r>
        <w:rPr>
          <w:noProof/>
        </w:rPr>
        <w:t>({</w:t>
      </w:r>
    </w:p>
    <w:p w14:paraId="6668A85C" w14:textId="77777777" w:rsidR="00A421E8" w:rsidRDefault="00A421E8" w:rsidP="00A421E8">
      <w:pPr>
        <w:pStyle w:val="zCode"/>
        <w:rPr>
          <w:noProof/>
        </w:rPr>
      </w:pPr>
      <w:r>
        <w:rPr>
          <w:noProof/>
        </w:rPr>
        <w:t xml:space="preserve">    content: renderNotification("Loading data..."),</w:t>
      </w:r>
    </w:p>
    <w:p w14:paraId="580FB201" w14:textId="77777777" w:rsidR="00A421E8" w:rsidRDefault="00A421E8" w:rsidP="00A421E8">
      <w:pPr>
        <w:pStyle w:val="zCode"/>
        <w:rPr>
          <w:noProof/>
        </w:rPr>
      </w:pPr>
      <w:r>
        <w:rPr>
          <w:noProof/>
        </w:rPr>
        <w:t xml:space="preserve">  });</w:t>
      </w:r>
    </w:p>
    <w:p w14:paraId="6D2CAF5F" w14:textId="77777777" w:rsidR="00A421E8" w:rsidRDefault="00A421E8" w:rsidP="00A421E8">
      <w:pPr>
        <w:pStyle w:val="zCode"/>
        <w:rPr>
          <w:noProof/>
        </w:rPr>
      </w:pPr>
    </w:p>
    <w:p w14:paraId="6650B5A3" w14:textId="77777777" w:rsidR="00A421E8" w:rsidRDefault="00A421E8" w:rsidP="00A421E8">
      <w:pPr>
        <w:pStyle w:val="zCode"/>
        <w:rPr>
          <w:noProof/>
        </w:rPr>
      </w:pPr>
      <w:r>
        <w:rPr>
          <w:noProof/>
        </w:rPr>
        <w:t xml:space="preserve">  try {</w:t>
      </w:r>
    </w:p>
    <w:p w14:paraId="41551E3C" w14:textId="77777777" w:rsidR="00A421E8" w:rsidRDefault="00A421E8" w:rsidP="00A421E8">
      <w:pPr>
        <w:pStyle w:val="zCode"/>
        <w:rPr>
          <w:noProof/>
        </w:rPr>
      </w:pPr>
      <w:r>
        <w:rPr>
          <w:noProof/>
        </w:rPr>
        <w:t xml:space="preserve">    const nutritionData = await getNutritions();</w:t>
      </w:r>
    </w:p>
    <w:p w14:paraId="7975AC79" w14:textId="77777777" w:rsidR="00A421E8" w:rsidRDefault="00A421E8" w:rsidP="00A421E8">
      <w:pPr>
        <w:pStyle w:val="zCode"/>
        <w:rPr>
          <w:noProof/>
        </w:rPr>
      </w:pPr>
      <w:r>
        <w:rPr>
          <w:noProof/>
        </w:rPr>
        <w:t xml:space="preserve">    await loadTxt();</w:t>
      </w:r>
    </w:p>
    <w:p w14:paraId="3266A581" w14:textId="77777777" w:rsidR="00A421E8" w:rsidRDefault="00A421E8" w:rsidP="00A421E8">
      <w:pPr>
        <w:pStyle w:val="zCode"/>
        <w:rPr>
          <w:noProof/>
        </w:rPr>
      </w:pPr>
    </w:p>
    <w:p w14:paraId="26E80FF8" w14:textId="77777777" w:rsidR="00A421E8" w:rsidRDefault="00A421E8" w:rsidP="00A421E8">
      <w:pPr>
        <w:pStyle w:val="zCode"/>
        <w:rPr>
          <w:noProof/>
        </w:rPr>
      </w:pPr>
      <w:r>
        <w:rPr>
          <w:noProof/>
        </w:rPr>
        <w:t xml:space="preserve">    const lang = getCurrentLanguage() || "en";</w:t>
      </w:r>
    </w:p>
    <w:p w14:paraId="2FB96939" w14:textId="77777777" w:rsidR="00A421E8" w:rsidRDefault="00A421E8" w:rsidP="00A421E8">
      <w:pPr>
        <w:pStyle w:val="zCode"/>
        <w:rPr>
          <w:noProof/>
        </w:rPr>
      </w:pPr>
    </w:p>
    <w:p w14:paraId="77067829" w14:textId="77777777" w:rsidR="00A421E8" w:rsidRDefault="00A421E8" w:rsidP="00A421E8">
      <w:pPr>
        <w:pStyle w:val="zCode"/>
        <w:rPr>
          <w:noProof/>
        </w:rPr>
      </w:pPr>
      <w:r>
        <w:rPr>
          <w:noProof/>
        </w:rPr>
        <w:t xml:space="preserve">    app.innerHTML =</w:t>
      </w:r>
    </w:p>
    <w:p w14:paraId="4E3CAF89" w14:textId="77777777" w:rsidR="00A421E8" w:rsidRDefault="00A421E8" w:rsidP="00A421E8">
      <w:pPr>
        <w:pStyle w:val="zCode"/>
        <w:rPr>
          <w:noProof/>
        </w:rPr>
      </w:pPr>
      <w:r>
        <w:rPr>
          <w:noProof/>
        </w:rPr>
        <w:t xml:space="preserve">      </w:t>
      </w:r>
      <w:r w:rsidRPr="00A421E8">
        <w:rPr>
          <w:noProof/>
          <w:highlight w:val="yellow"/>
        </w:rPr>
        <w:t>renderSplitPageLayout</w:t>
      </w:r>
      <w:r>
        <w:rPr>
          <w:noProof/>
        </w:rPr>
        <w:t>({</w:t>
      </w:r>
    </w:p>
    <w:p w14:paraId="0926F151" w14:textId="77777777" w:rsidR="00A421E8" w:rsidRDefault="00A421E8" w:rsidP="00A421E8">
      <w:pPr>
        <w:pStyle w:val="zCode"/>
        <w:rPr>
          <w:noProof/>
        </w:rPr>
      </w:pPr>
      <w:r>
        <w:rPr>
          <w:noProof/>
        </w:rPr>
        <w:t xml:space="preserve">        pageId: "overview",</w:t>
      </w:r>
    </w:p>
    <w:p w14:paraId="36045C09" w14:textId="77777777" w:rsidR="00A421E8" w:rsidRDefault="00A421E8" w:rsidP="00A421E8">
      <w:pPr>
        <w:pStyle w:val="zCode"/>
        <w:rPr>
          <w:noProof/>
        </w:rPr>
      </w:pPr>
      <w:r>
        <w:rPr>
          <w:noProof/>
        </w:rPr>
        <w:t xml:space="preserve">        pageTitle: t("overview.title"),</w:t>
      </w:r>
    </w:p>
    <w:p w14:paraId="604B942B" w14:textId="77777777" w:rsidR="00A421E8" w:rsidRDefault="00A421E8" w:rsidP="00A421E8">
      <w:pPr>
        <w:pStyle w:val="zCode"/>
        <w:rPr>
          <w:noProof/>
        </w:rPr>
      </w:pPr>
      <w:r>
        <w:rPr>
          <w:noProof/>
        </w:rPr>
        <w:t xml:space="preserve">        leftContent: renderMap(),</w:t>
      </w:r>
    </w:p>
    <w:p w14:paraId="4E8019BA" w14:textId="77777777" w:rsidR="00A421E8" w:rsidRDefault="00A421E8" w:rsidP="00A421E8">
      <w:pPr>
        <w:pStyle w:val="zCode"/>
        <w:rPr>
          <w:noProof/>
        </w:rPr>
      </w:pPr>
      <w:r>
        <w:rPr>
          <w:noProof/>
        </w:rPr>
        <w:t xml:space="preserve">        rightContent: renderOverviewText(lang),</w:t>
      </w:r>
    </w:p>
    <w:p w14:paraId="2367C1D3" w14:textId="77777777" w:rsidR="00A421E8" w:rsidRDefault="00A421E8" w:rsidP="00A421E8">
      <w:pPr>
        <w:pStyle w:val="zCode"/>
        <w:rPr>
          <w:noProof/>
        </w:rPr>
      </w:pPr>
      <w:r>
        <w:rPr>
          <w:noProof/>
        </w:rPr>
        <w:t xml:space="preserve">      }) + renderInfoModal();</w:t>
      </w:r>
    </w:p>
    <w:p w14:paraId="5E83798B" w14:textId="77777777" w:rsidR="00A421E8" w:rsidRDefault="00A421E8" w:rsidP="00A421E8">
      <w:pPr>
        <w:pStyle w:val="zCode"/>
        <w:rPr>
          <w:noProof/>
        </w:rPr>
      </w:pPr>
    </w:p>
    <w:p w14:paraId="74DAA4AE" w14:textId="77777777" w:rsidR="00A421E8" w:rsidRDefault="00A421E8" w:rsidP="00A421E8">
      <w:pPr>
        <w:pStyle w:val="zCode"/>
        <w:rPr>
          <w:noProof/>
        </w:rPr>
      </w:pPr>
      <w:r>
        <w:rPr>
          <w:noProof/>
        </w:rPr>
        <w:t xml:space="preserve">    </w:t>
      </w:r>
      <w:r w:rsidRPr="00A421E8">
        <w:rPr>
          <w:noProof/>
          <w:color w:val="538135" w:themeColor="accent6" w:themeShade="BF"/>
        </w:rPr>
        <w:t>// Modal-ийн event-үүдийг холбоно.</w:t>
      </w:r>
    </w:p>
    <w:p w14:paraId="02ECA997" w14:textId="77777777" w:rsidR="00A421E8" w:rsidRDefault="00A421E8" w:rsidP="00A421E8">
      <w:pPr>
        <w:pStyle w:val="zCode"/>
        <w:rPr>
          <w:noProof/>
        </w:rPr>
      </w:pPr>
      <w:r>
        <w:rPr>
          <w:noProof/>
        </w:rPr>
        <w:t xml:space="preserve">    bindModalEvents();</w:t>
      </w:r>
    </w:p>
    <w:p w14:paraId="4C32BB6E" w14:textId="77777777" w:rsidR="00A421E8" w:rsidRDefault="00A421E8" w:rsidP="00A421E8">
      <w:pPr>
        <w:pStyle w:val="zCode"/>
        <w:rPr>
          <w:noProof/>
        </w:rPr>
      </w:pPr>
    </w:p>
    <w:p w14:paraId="514D3FEE" w14:textId="77777777" w:rsidR="00A421E8" w:rsidRDefault="00A421E8" w:rsidP="00A421E8">
      <w:pPr>
        <w:pStyle w:val="zCode"/>
        <w:rPr>
          <w:noProof/>
        </w:rPr>
      </w:pPr>
      <w:r>
        <w:rPr>
          <w:noProof/>
        </w:rPr>
        <w:t xml:space="preserve">    await bindMapEvents(nutritionData, lang);</w:t>
      </w:r>
    </w:p>
    <w:p w14:paraId="1B9A7D8E" w14:textId="77777777" w:rsidR="00A421E8" w:rsidRDefault="00A421E8" w:rsidP="00A421E8">
      <w:pPr>
        <w:pStyle w:val="zCode"/>
        <w:rPr>
          <w:noProof/>
        </w:rPr>
      </w:pPr>
      <w:r>
        <w:rPr>
          <w:noProof/>
        </w:rPr>
        <w:t xml:space="preserve">  } catch (error) {</w:t>
      </w:r>
    </w:p>
    <w:p w14:paraId="10CF803D" w14:textId="77777777" w:rsidR="00A421E8" w:rsidRDefault="00A421E8" w:rsidP="00A421E8">
      <w:pPr>
        <w:pStyle w:val="zCode"/>
        <w:rPr>
          <w:noProof/>
        </w:rPr>
      </w:pPr>
      <w:r>
        <w:rPr>
          <w:noProof/>
        </w:rPr>
        <w:t xml:space="preserve">    app.innerHTML = renderPageLayout({</w:t>
      </w:r>
    </w:p>
    <w:p w14:paraId="03775ADD" w14:textId="77777777" w:rsidR="00A421E8" w:rsidRDefault="00A421E8" w:rsidP="00A421E8">
      <w:pPr>
        <w:pStyle w:val="zCode"/>
        <w:rPr>
          <w:noProof/>
        </w:rPr>
      </w:pPr>
      <w:r>
        <w:rPr>
          <w:noProof/>
        </w:rPr>
        <w:t xml:space="preserve">      content: renderNotification("Failed to load overview page.", "danger"),</w:t>
      </w:r>
    </w:p>
    <w:p w14:paraId="14E57454" w14:textId="77777777" w:rsidR="00A421E8" w:rsidRDefault="00A421E8" w:rsidP="00A421E8">
      <w:pPr>
        <w:pStyle w:val="zCode"/>
        <w:rPr>
          <w:noProof/>
        </w:rPr>
      </w:pPr>
      <w:r>
        <w:rPr>
          <w:noProof/>
        </w:rPr>
        <w:t xml:space="preserve">    });</w:t>
      </w:r>
    </w:p>
    <w:p w14:paraId="41AC7C27" w14:textId="77777777" w:rsidR="00A421E8" w:rsidRDefault="00A421E8" w:rsidP="00A421E8">
      <w:pPr>
        <w:pStyle w:val="zCode"/>
        <w:rPr>
          <w:noProof/>
        </w:rPr>
      </w:pPr>
    </w:p>
    <w:p w14:paraId="1123C282" w14:textId="77777777" w:rsidR="00A421E8" w:rsidRDefault="00A421E8" w:rsidP="00A421E8">
      <w:pPr>
        <w:pStyle w:val="zCode"/>
        <w:rPr>
          <w:noProof/>
        </w:rPr>
      </w:pPr>
      <w:r>
        <w:rPr>
          <w:noProof/>
        </w:rPr>
        <w:t xml:space="preserve">    console.error("Failed to render overview page:", error);</w:t>
      </w:r>
    </w:p>
    <w:p w14:paraId="23E99CA4" w14:textId="77777777" w:rsidR="00A421E8" w:rsidRDefault="00A421E8" w:rsidP="00A421E8">
      <w:pPr>
        <w:pStyle w:val="zCode"/>
        <w:rPr>
          <w:noProof/>
        </w:rPr>
      </w:pPr>
      <w:r>
        <w:rPr>
          <w:noProof/>
        </w:rPr>
        <w:t xml:space="preserve">  }</w:t>
      </w:r>
    </w:p>
    <w:p w14:paraId="30115B2D" w14:textId="542B07E2" w:rsidR="00A421E8" w:rsidRDefault="00A421E8" w:rsidP="00A421E8">
      <w:pPr>
        <w:pStyle w:val="zCode"/>
        <w:rPr>
          <w:noProof/>
        </w:rPr>
      </w:pPr>
      <w:r>
        <w:rPr>
          <w:noProof/>
        </w:rPr>
        <w:t>}</w:t>
      </w:r>
    </w:p>
    <w:p w14:paraId="10ACAA82" w14:textId="22198B17" w:rsidR="009A67BA" w:rsidRDefault="009A67BA" w:rsidP="009A67BA">
      <w:pPr>
        <w:pStyle w:val="C2nd"/>
        <w:rPr>
          <w:noProof/>
        </w:rPr>
      </w:pPr>
      <w:bookmarkStart w:id="130" w:name="_Toc231258365"/>
      <w:r w:rsidRPr="003F6417">
        <w:rPr>
          <w:noProof/>
        </w:rPr>
        <w:lastRenderedPageBreak/>
        <w:t>src/js/</w:t>
      </w:r>
      <w:r w:rsidR="00607AE3">
        <w:rPr>
          <w:noProof/>
        </w:rPr>
        <w:t>fn</w:t>
      </w:r>
      <w:r w:rsidRPr="003F6417">
        <w:rPr>
          <w:noProof/>
        </w:rPr>
        <w:t>/</w:t>
      </w:r>
      <w:r w:rsidR="00607AE3">
        <w:rPr>
          <w:noProof/>
        </w:rPr>
        <w:t>food</w:t>
      </w:r>
      <w:r w:rsidR="00607AE3">
        <w:t>S</w:t>
      </w:r>
      <w:r>
        <w:t>earch</w:t>
      </w:r>
      <w:r w:rsidR="00607AE3">
        <w:t>Events.</w:t>
      </w:r>
      <w:r w:rsidRPr="003F6417">
        <w:rPr>
          <w:noProof/>
        </w:rPr>
        <w:t>js</w:t>
      </w:r>
      <w:r w:rsidR="00607AE3">
        <w:rPr>
          <w:noProof/>
        </w:rPr>
        <w:t xml:space="preserve"> шинэчил</w:t>
      </w:r>
      <w:bookmarkEnd w:id="130"/>
    </w:p>
    <w:p w14:paraId="2D00466C" w14:textId="6F37B175" w:rsidR="00A421E8" w:rsidRDefault="00A421E8" w:rsidP="009A67BA">
      <w:pPr>
        <w:pStyle w:val="zCode"/>
        <w:rPr>
          <w:szCs w:val="20"/>
        </w:rPr>
      </w:pPr>
      <w:r>
        <w:rPr>
          <w:noProof/>
        </w:rPr>
        <w:drawing>
          <wp:inline distT="0" distB="0" distL="0" distR="0" wp14:anchorId="221488A2" wp14:editId="25A2BCF4">
            <wp:extent cx="5940425" cy="2607398"/>
            <wp:effectExtent l="0" t="0" r="3175" b="2540"/>
            <wp:docPr id="178907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72240" name=""/>
                    <pic:cNvPicPr/>
                  </pic:nvPicPr>
                  <pic:blipFill rotWithShape="1">
                    <a:blip r:embed="rId188"/>
                    <a:srcRect b="27312"/>
                    <a:stretch>
                      <a:fillRect/>
                    </a:stretch>
                  </pic:blipFill>
                  <pic:spPr bwMode="auto">
                    <a:xfrm>
                      <a:off x="0" y="0"/>
                      <a:ext cx="5940425" cy="2607398"/>
                    </a:xfrm>
                    <a:prstGeom prst="rect">
                      <a:avLst/>
                    </a:prstGeom>
                    <a:ln>
                      <a:noFill/>
                    </a:ln>
                    <a:extLst>
                      <a:ext uri="{53640926-AAD7-44D8-BBD7-CCE9431645EC}">
                        <a14:shadowObscured xmlns:a14="http://schemas.microsoft.com/office/drawing/2010/main"/>
                      </a:ext>
                    </a:extLst>
                  </pic:spPr>
                </pic:pic>
              </a:graphicData>
            </a:graphic>
          </wp:inline>
        </w:drawing>
      </w:r>
    </w:p>
    <w:p w14:paraId="1C5C5E69" w14:textId="77777777" w:rsidR="00A421E8" w:rsidRPr="00A421E8" w:rsidRDefault="00A421E8" w:rsidP="00A421E8">
      <w:pPr>
        <w:pStyle w:val="zCode"/>
        <w:rPr>
          <w:szCs w:val="20"/>
        </w:rPr>
      </w:pPr>
      <w:r w:rsidRPr="00A421E8">
        <w:rPr>
          <w:szCs w:val="20"/>
        </w:rPr>
        <w:t>import { renderNotification } from "../layouts/notificationLayout.js";</w:t>
      </w:r>
    </w:p>
    <w:p w14:paraId="1E9EB2B2" w14:textId="77777777" w:rsidR="00A421E8" w:rsidRPr="00A421E8" w:rsidRDefault="00A421E8" w:rsidP="00A421E8">
      <w:pPr>
        <w:pStyle w:val="zCode"/>
        <w:rPr>
          <w:szCs w:val="20"/>
        </w:rPr>
      </w:pPr>
      <w:r w:rsidRPr="00A421E8">
        <w:rPr>
          <w:szCs w:val="20"/>
        </w:rPr>
        <w:t>import { renderNutritionTables } from "../components/nutritionTables.js";</w:t>
      </w:r>
    </w:p>
    <w:p w14:paraId="493A1441" w14:textId="77777777" w:rsidR="00A421E8" w:rsidRPr="00A421E8" w:rsidRDefault="00A421E8" w:rsidP="00A421E8">
      <w:pPr>
        <w:pStyle w:val="zCode"/>
        <w:rPr>
          <w:szCs w:val="20"/>
        </w:rPr>
      </w:pPr>
      <w:r w:rsidRPr="00A421E8">
        <w:rPr>
          <w:szCs w:val="20"/>
        </w:rPr>
        <w:t>import { nutritionGroups } from "../components/searchSettingsSidebar.js";</w:t>
      </w:r>
    </w:p>
    <w:p w14:paraId="5427E74A" w14:textId="77777777" w:rsidR="00A421E8" w:rsidRPr="00A421E8" w:rsidRDefault="00A421E8" w:rsidP="00A421E8">
      <w:pPr>
        <w:pStyle w:val="zCode"/>
        <w:rPr>
          <w:szCs w:val="20"/>
        </w:rPr>
      </w:pPr>
      <w:r w:rsidRPr="00A421E8">
        <w:rPr>
          <w:szCs w:val="20"/>
        </w:rPr>
        <w:t>import { getLocalizedValue, t } from "../i18n/i18n.js";</w:t>
      </w:r>
    </w:p>
    <w:p w14:paraId="19E0EE62" w14:textId="77777777" w:rsidR="00A421E8" w:rsidRPr="00A421E8" w:rsidRDefault="00A421E8" w:rsidP="00A421E8">
      <w:pPr>
        <w:pStyle w:val="zCode"/>
        <w:rPr>
          <w:szCs w:val="20"/>
        </w:rPr>
      </w:pPr>
    </w:p>
    <w:p w14:paraId="6525D9AD" w14:textId="77777777" w:rsidR="00A421E8" w:rsidRPr="00A421E8" w:rsidRDefault="00A421E8" w:rsidP="00A421E8">
      <w:pPr>
        <w:pStyle w:val="zCode"/>
        <w:rPr>
          <w:szCs w:val="20"/>
        </w:rPr>
      </w:pPr>
      <w:r w:rsidRPr="00A421E8">
        <w:rPr>
          <w:szCs w:val="20"/>
        </w:rPr>
        <w:t>// food_group бүрээр бүлэглэсэн food_code, food_name авна. Жишээ нь: "Cereals and Cereal products" → [{ food_code: "01_0106", food_name: "Barley flour, whole grain" }, ...]</w:t>
      </w:r>
    </w:p>
    <w:p w14:paraId="781CA4E6" w14:textId="77777777" w:rsidR="00A421E8" w:rsidRPr="00A421E8" w:rsidRDefault="00A421E8" w:rsidP="00A421E8">
      <w:pPr>
        <w:pStyle w:val="zCode"/>
        <w:rPr>
          <w:szCs w:val="20"/>
        </w:rPr>
      </w:pPr>
      <w:r w:rsidRPr="00A421E8">
        <w:rPr>
          <w:szCs w:val="20"/>
        </w:rPr>
        <w:t>export function buildFoodGroups(data) {</w:t>
      </w:r>
    </w:p>
    <w:p w14:paraId="7DEF10B3" w14:textId="77777777" w:rsidR="00A421E8" w:rsidRPr="00A421E8" w:rsidRDefault="00A421E8" w:rsidP="00A421E8">
      <w:pPr>
        <w:pStyle w:val="zCode"/>
        <w:rPr>
          <w:szCs w:val="20"/>
        </w:rPr>
      </w:pPr>
      <w:r w:rsidRPr="00A421E8">
        <w:rPr>
          <w:szCs w:val="20"/>
        </w:rPr>
        <w:t xml:space="preserve">  const grouped = new Map(); // Map бол (key → value) хэлбэрээр өгөгдөл хадгалах бүтэц юм. grouped объект үүсгэв.</w:t>
      </w:r>
    </w:p>
    <w:p w14:paraId="57609AB0" w14:textId="77777777" w:rsidR="00A421E8" w:rsidRPr="00A421E8" w:rsidRDefault="00A421E8" w:rsidP="00A421E8">
      <w:pPr>
        <w:pStyle w:val="zCode"/>
        <w:rPr>
          <w:szCs w:val="20"/>
        </w:rPr>
      </w:pPr>
    </w:p>
    <w:p w14:paraId="301B2EED" w14:textId="77777777" w:rsidR="00A421E8" w:rsidRPr="00A421E8" w:rsidRDefault="00A421E8" w:rsidP="00A421E8">
      <w:pPr>
        <w:pStyle w:val="zCode"/>
        <w:rPr>
          <w:szCs w:val="20"/>
        </w:rPr>
      </w:pPr>
      <w:r w:rsidRPr="00A421E8">
        <w:rPr>
          <w:szCs w:val="20"/>
        </w:rPr>
        <w:t xml:space="preserve">  for (const item of data) {</w:t>
      </w:r>
    </w:p>
    <w:p w14:paraId="1DE3FD89" w14:textId="77777777" w:rsidR="00A421E8" w:rsidRPr="00A421E8" w:rsidRDefault="00A421E8" w:rsidP="00A421E8">
      <w:pPr>
        <w:pStyle w:val="zCode"/>
        <w:rPr>
          <w:szCs w:val="20"/>
        </w:rPr>
      </w:pPr>
      <w:r w:rsidRPr="00A421E8">
        <w:rPr>
          <w:szCs w:val="20"/>
        </w:rPr>
        <w:t xml:space="preserve">    const groupKey = item.food_group?.en || "Other";</w:t>
      </w:r>
    </w:p>
    <w:p w14:paraId="4E823687" w14:textId="77777777" w:rsidR="00A421E8" w:rsidRPr="00A421E8" w:rsidRDefault="00A421E8" w:rsidP="00A421E8">
      <w:pPr>
        <w:pStyle w:val="zCode"/>
        <w:rPr>
          <w:szCs w:val="20"/>
        </w:rPr>
      </w:pPr>
    </w:p>
    <w:p w14:paraId="7472B700" w14:textId="77777777" w:rsidR="00A421E8" w:rsidRPr="00A421E8" w:rsidRDefault="00A421E8" w:rsidP="00A421E8">
      <w:pPr>
        <w:pStyle w:val="zCode"/>
        <w:rPr>
          <w:szCs w:val="20"/>
        </w:rPr>
      </w:pPr>
      <w:r w:rsidRPr="00A421E8">
        <w:rPr>
          <w:szCs w:val="20"/>
        </w:rPr>
        <w:t xml:space="preserve">    if (!grouped.has(groupKey)) {</w:t>
      </w:r>
    </w:p>
    <w:p w14:paraId="6FE372A8" w14:textId="77777777" w:rsidR="00A421E8" w:rsidRPr="00A421E8" w:rsidRDefault="00A421E8" w:rsidP="00A421E8">
      <w:pPr>
        <w:pStyle w:val="zCode"/>
        <w:rPr>
          <w:szCs w:val="20"/>
        </w:rPr>
      </w:pPr>
      <w:r w:rsidRPr="00A421E8">
        <w:rPr>
          <w:szCs w:val="20"/>
        </w:rPr>
        <w:t xml:space="preserve">      grouped.set(groupKey, {</w:t>
      </w:r>
    </w:p>
    <w:p w14:paraId="03B29A62" w14:textId="77777777" w:rsidR="00A421E8" w:rsidRPr="00A421E8" w:rsidRDefault="00A421E8" w:rsidP="00A421E8">
      <w:pPr>
        <w:pStyle w:val="zCode"/>
        <w:rPr>
          <w:szCs w:val="20"/>
        </w:rPr>
      </w:pPr>
      <w:r w:rsidRPr="00A421E8">
        <w:rPr>
          <w:szCs w:val="20"/>
        </w:rPr>
        <w:t xml:space="preserve">        groupName: item.food_group,</w:t>
      </w:r>
    </w:p>
    <w:p w14:paraId="75D9651C" w14:textId="77777777" w:rsidR="00A421E8" w:rsidRPr="00A421E8" w:rsidRDefault="00A421E8" w:rsidP="00A421E8">
      <w:pPr>
        <w:pStyle w:val="zCode"/>
        <w:rPr>
          <w:szCs w:val="20"/>
        </w:rPr>
      </w:pPr>
      <w:r w:rsidRPr="00A421E8">
        <w:rPr>
          <w:szCs w:val="20"/>
        </w:rPr>
        <w:t xml:space="preserve">        items: new Map(),</w:t>
      </w:r>
    </w:p>
    <w:p w14:paraId="3008D643" w14:textId="77777777" w:rsidR="00A421E8" w:rsidRPr="00A421E8" w:rsidRDefault="00A421E8" w:rsidP="00A421E8">
      <w:pPr>
        <w:pStyle w:val="zCode"/>
        <w:rPr>
          <w:szCs w:val="20"/>
        </w:rPr>
      </w:pPr>
      <w:r w:rsidRPr="00A421E8">
        <w:rPr>
          <w:szCs w:val="20"/>
        </w:rPr>
        <w:t xml:space="preserve">      });</w:t>
      </w:r>
    </w:p>
    <w:p w14:paraId="5E10A22D" w14:textId="77777777" w:rsidR="00A421E8" w:rsidRPr="00A421E8" w:rsidRDefault="00A421E8" w:rsidP="00A421E8">
      <w:pPr>
        <w:pStyle w:val="zCode"/>
        <w:rPr>
          <w:szCs w:val="20"/>
        </w:rPr>
      </w:pPr>
      <w:r w:rsidRPr="00A421E8">
        <w:rPr>
          <w:szCs w:val="20"/>
        </w:rPr>
        <w:t xml:space="preserve">    }</w:t>
      </w:r>
    </w:p>
    <w:p w14:paraId="3F2A9062" w14:textId="77777777" w:rsidR="00A421E8" w:rsidRPr="00A421E8" w:rsidRDefault="00A421E8" w:rsidP="00A421E8">
      <w:pPr>
        <w:pStyle w:val="zCode"/>
        <w:rPr>
          <w:szCs w:val="20"/>
        </w:rPr>
      </w:pPr>
    </w:p>
    <w:p w14:paraId="5EF1D8FD" w14:textId="77777777" w:rsidR="00A421E8" w:rsidRPr="00A421E8" w:rsidRDefault="00A421E8" w:rsidP="00A421E8">
      <w:pPr>
        <w:pStyle w:val="zCode"/>
        <w:rPr>
          <w:szCs w:val="20"/>
        </w:rPr>
      </w:pPr>
      <w:r w:rsidRPr="00A421E8">
        <w:rPr>
          <w:szCs w:val="20"/>
        </w:rPr>
        <w:t xml:space="preserve">    const groupData = grouped.get(groupKey);</w:t>
      </w:r>
    </w:p>
    <w:p w14:paraId="7F1E567F" w14:textId="77777777" w:rsidR="00A421E8" w:rsidRPr="00A421E8" w:rsidRDefault="00A421E8" w:rsidP="00A421E8">
      <w:pPr>
        <w:pStyle w:val="zCode"/>
        <w:rPr>
          <w:szCs w:val="20"/>
        </w:rPr>
      </w:pPr>
    </w:p>
    <w:p w14:paraId="49E93841" w14:textId="77777777" w:rsidR="00A421E8" w:rsidRPr="00A421E8" w:rsidRDefault="00A421E8" w:rsidP="00A421E8">
      <w:pPr>
        <w:pStyle w:val="zCode"/>
        <w:rPr>
          <w:szCs w:val="20"/>
        </w:rPr>
      </w:pPr>
      <w:r w:rsidRPr="00A421E8">
        <w:rPr>
          <w:szCs w:val="20"/>
        </w:rPr>
        <w:t xml:space="preserve">    groupData.items.set(item.food_code, {</w:t>
      </w:r>
    </w:p>
    <w:p w14:paraId="131FE1AB" w14:textId="77777777" w:rsidR="00A421E8" w:rsidRPr="00A421E8" w:rsidRDefault="00A421E8" w:rsidP="00A421E8">
      <w:pPr>
        <w:pStyle w:val="zCode"/>
        <w:rPr>
          <w:szCs w:val="20"/>
        </w:rPr>
      </w:pPr>
      <w:r w:rsidRPr="00A421E8">
        <w:rPr>
          <w:szCs w:val="20"/>
        </w:rPr>
        <w:t xml:space="preserve">      food_code: item.food_code,</w:t>
      </w:r>
    </w:p>
    <w:p w14:paraId="49211E9C" w14:textId="77777777" w:rsidR="00A421E8" w:rsidRPr="00A421E8" w:rsidRDefault="00A421E8" w:rsidP="00A421E8">
      <w:pPr>
        <w:pStyle w:val="zCode"/>
        <w:rPr>
          <w:szCs w:val="20"/>
        </w:rPr>
      </w:pPr>
      <w:r w:rsidRPr="00A421E8">
        <w:rPr>
          <w:szCs w:val="20"/>
        </w:rPr>
        <w:t xml:space="preserve">      food_name: item.food_name,</w:t>
      </w:r>
    </w:p>
    <w:p w14:paraId="16A01713" w14:textId="77777777" w:rsidR="00A421E8" w:rsidRPr="00A421E8" w:rsidRDefault="00A421E8" w:rsidP="00A421E8">
      <w:pPr>
        <w:pStyle w:val="zCode"/>
        <w:rPr>
          <w:szCs w:val="20"/>
        </w:rPr>
      </w:pPr>
      <w:r w:rsidRPr="00A421E8">
        <w:rPr>
          <w:szCs w:val="20"/>
        </w:rPr>
        <w:t xml:space="preserve">    });</w:t>
      </w:r>
    </w:p>
    <w:p w14:paraId="16A1E38F" w14:textId="77777777" w:rsidR="00A421E8" w:rsidRPr="00A421E8" w:rsidRDefault="00A421E8" w:rsidP="00A421E8">
      <w:pPr>
        <w:pStyle w:val="zCode"/>
        <w:rPr>
          <w:szCs w:val="20"/>
        </w:rPr>
      </w:pPr>
      <w:r w:rsidRPr="00A421E8">
        <w:rPr>
          <w:szCs w:val="20"/>
        </w:rPr>
        <w:t xml:space="preserve">  }</w:t>
      </w:r>
    </w:p>
    <w:p w14:paraId="5BA3AC81" w14:textId="77777777" w:rsidR="00A421E8" w:rsidRPr="00A421E8" w:rsidRDefault="00A421E8" w:rsidP="00A421E8">
      <w:pPr>
        <w:pStyle w:val="zCode"/>
        <w:rPr>
          <w:szCs w:val="20"/>
        </w:rPr>
      </w:pPr>
    </w:p>
    <w:p w14:paraId="311DBC9D" w14:textId="77777777" w:rsidR="00A421E8" w:rsidRPr="00A421E8" w:rsidRDefault="00A421E8" w:rsidP="00A421E8">
      <w:pPr>
        <w:pStyle w:val="zCode"/>
        <w:rPr>
          <w:szCs w:val="20"/>
        </w:rPr>
      </w:pPr>
      <w:r w:rsidRPr="00A421E8">
        <w:rPr>
          <w:szCs w:val="20"/>
        </w:rPr>
        <w:t xml:space="preserve">  return Array.from(grouped.values()).map((group) =&gt; ({</w:t>
      </w:r>
    </w:p>
    <w:p w14:paraId="5CD98E27" w14:textId="77777777" w:rsidR="00A421E8" w:rsidRPr="00A421E8" w:rsidRDefault="00A421E8" w:rsidP="00A421E8">
      <w:pPr>
        <w:pStyle w:val="zCode"/>
        <w:rPr>
          <w:szCs w:val="20"/>
        </w:rPr>
      </w:pPr>
      <w:r w:rsidRPr="00A421E8">
        <w:rPr>
          <w:szCs w:val="20"/>
        </w:rPr>
        <w:t xml:space="preserve">    groupName: group.groupName,</w:t>
      </w:r>
    </w:p>
    <w:p w14:paraId="212F5413" w14:textId="77777777" w:rsidR="00A421E8" w:rsidRPr="00A421E8" w:rsidRDefault="00A421E8" w:rsidP="00A421E8">
      <w:pPr>
        <w:pStyle w:val="zCode"/>
        <w:rPr>
          <w:szCs w:val="20"/>
        </w:rPr>
      </w:pPr>
    </w:p>
    <w:p w14:paraId="2FB91194" w14:textId="77777777" w:rsidR="00A421E8" w:rsidRPr="00A421E8" w:rsidRDefault="00A421E8" w:rsidP="00A421E8">
      <w:pPr>
        <w:pStyle w:val="zCode"/>
        <w:rPr>
          <w:szCs w:val="20"/>
        </w:rPr>
      </w:pPr>
      <w:r w:rsidRPr="00A421E8">
        <w:rPr>
          <w:szCs w:val="20"/>
        </w:rPr>
        <w:t xml:space="preserve">    items: Array.from(group.items.values()).sort((a, b) =&gt; getLocalizedValue(a.food_name).localeCompare(getLocalizedValue(b.food_name))),</w:t>
      </w:r>
    </w:p>
    <w:p w14:paraId="69E428D7" w14:textId="77777777" w:rsidR="00A421E8" w:rsidRPr="00A421E8" w:rsidRDefault="00A421E8" w:rsidP="00A421E8">
      <w:pPr>
        <w:pStyle w:val="zCode"/>
        <w:rPr>
          <w:szCs w:val="20"/>
        </w:rPr>
      </w:pPr>
      <w:r w:rsidRPr="00A421E8">
        <w:rPr>
          <w:szCs w:val="20"/>
        </w:rPr>
        <w:lastRenderedPageBreak/>
        <w:t xml:space="preserve">  }));</w:t>
      </w:r>
    </w:p>
    <w:p w14:paraId="70FFA448" w14:textId="77777777" w:rsidR="00A421E8" w:rsidRPr="00A421E8" w:rsidRDefault="00A421E8" w:rsidP="00A421E8">
      <w:pPr>
        <w:pStyle w:val="zCode"/>
        <w:rPr>
          <w:szCs w:val="20"/>
        </w:rPr>
      </w:pPr>
      <w:r w:rsidRPr="00A421E8">
        <w:rPr>
          <w:szCs w:val="20"/>
        </w:rPr>
        <w:t>}</w:t>
      </w:r>
    </w:p>
    <w:p w14:paraId="1A4E58BE" w14:textId="77777777" w:rsidR="00A421E8" w:rsidRPr="00A421E8" w:rsidRDefault="00A421E8" w:rsidP="00A421E8">
      <w:pPr>
        <w:pStyle w:val="zCode"/>
        <w:rPr>
          <w:szCs w:val="20"/>
        </w:rPr>
      </w:pPr>
      <w:r w:rsidRPr="00A421E8">
        <w:rPr>
          <w:szCs w:val="20"/>
        </w:rPr>
        <w:t>/* Оролтын өгөгдөл:</w:t>
      </w:r>
    </w:p>
    <w:p w14:paraId="4AAF2ACB" w14:textId="77777777" w:rsidR="00A421E8" w:rsidRPr="00A421E8" w:rsidRDefault="00A421E8" w:rsidP="00A421E8">
      <w:pPr>
        <w:pStyle w:val="zCode"/>
        <w:rPr>
          <w:szCs w:val="20"/>
        </w:rPr>
      </w:pPr>
      <w:r w:rsidRPr="00A421E8">
        <w:rPr>
          <w:szCs w:val="20"/>
        </w:rPr>
        <w:t xml:space="preserve">  const data = [</w:t>
      </w:r>
    </w:p>
    <w:p w14:paraId="3D09894F" w14:textId="77777777" w:rsidR="00A421E8" w:rsidRPr="00A421E8" w:rsidRDefault="00A421E8" w:rsidP="00A421E8">
      <w:pPr>
        <w:pStyle w:val="zCode"/>
        <w:rPr>
          <w:szCs w:val="20"/>
        </w:rPr>
      </w:pPr>
      <w:r w:rsidRPr="00A421E8">
        <w:rPr>
          <w:szCs w:val="20"/>
        </w:rPr>
        <w:t xml:space="preserve">    {</w:t>
      </w:r>
    </w:p>
    <w:p w14:paraId="31E57431" w14:textId="77777777" w:rsidR="00A421E8" w:rsidRPr="00A421E8" w:rsidRDefault="00A421E8" w:rsidP="00A421E8">
      <w:pPr>
        <w:pStyle w:val="zCode"/>
        <w:rPr>
          <w:szCs w:val="20"/>
        </w:rPr>
      </w:pPr>
      <w:r w:rsidRPr="00A421E8">
        <w:rPr>
          <w:szCs w:val="20"/>
        </w:rPr>
        <w:t xml:space="preserve">      food_group: "Cereals and Cereal products",</w:t>
      </w:r>
    </w:p>
    <w:p w14:paraId="4AA74322" w14:textId="77777777" w:rsidR="00A421E8" w:rsidRPr="00A421E8" w:rsidRDefault="00A421E8" w:rsidP="00A421E8">
      <w:pPr>
        <w:pStyle w:val="zCode"/>
        <w:rPr>
          <w:szCs w:val="20"/>
        </w:rPr>
      </w:pPr>
      <w:r w:rsidRPr="00A421E8">
        <w:rPr>
          <w:szCs w:val="20"/>
        </w:rPr>
        <w:t xml:space="preserve">      food_code: "01_0106",</w:t>
      </w:r>
    </w:p>
    <w:p w14:paraId="0DC74632" w14:textId="77777777" w:rsidR="00A421E8" w:rsidRPr="00A421E8" w:rsidRDefault="00A421E8" w:rsidP="00A421E8">
      <w:pPr>
        <w:pStyle w:val="zCode"/>
        <w:rPr>
          <w:szCs w:val="20"/>
        </w:rPr>
      </w:pPr>
      <w:r w:rsidRPr="00A421E8">
        <w:rPr>
          <w:szCs w:val="20"/>
        </w:rPr>
        <w:t xml:space="preserve">      food_name: "Barley flour, whole grain",</w:t>
      </w:r>
    </w:p>
    <w:p w14:paraId="30DCB3A6" w14:textId="77777777" w:rsidR="00A421E8" w:rsidRPr="00A421E8" w:rsidRDefault="00A421E8" w:rsidP="00A421E8">
      <w:pPr>
        <w:pStyle w:val="zCode"/>
        <w:rPr>
          <w:szCs w:val="20"/>
        </w:rPr>
      </w:pPr>
      <w:r w:rsidRPr="00A421E8">
        <w:rPr>
          <w:szCs w:val="20"/>
        </w:rPr>
        <w:t xml:space="preserve">    },</w:t>
      </w:r>
    </w:p>
    <w:p w14:paraId="1DE4A5B9" w14:textId="77777777" w:rsidR="00A421E8" w:rsidRPr="00A421E8" w:rsidRDefault="00A421E8" w:rsidP="00A421E8">
      <w:pPr>
        <w:pStyle w:val="zCode"/>
        <w:rPr>
          <w:szCs w:val="20"/>
        </w:rPr>
      </w:pPr>
      <w:r w:rsidRPr="00A421E8">
        <w:rPr>
          <w:szCs w:val="20"/>
        </w:rPr>
        <w:t xml:space="preserve">    {</w:t>
      </w:r>
    </w:p>
    <w:p w14:paraId="67B66972" w14:textId="77777777" w:rsidR="00A421E8" w:rsidRPr="00A421E8" w:rsidRDefault="00A421E8" w:rsidP="00A421E8">
      <w:pPr>
        <w:pStyle w:val="zCode"/>
        <w:rPr>
          <w:szCs w:val="20"/>
        </w:rPr>
      </w:pPr>
      <w:r w:rsidRPr="00A421E8">
        <w:rPr>
          <w:szCs w:val="20"/>
        </w:rPr>
        <w:t xml:space="preserve">      food_group: "Cereals and Cereal products",</w:t>
      </w:r>
    </w:p>
    <w:p w14:paraId="5BF81FF1" w14:textId="77777777" w:rsidR="00A421E8" w:rsidRPr="00A421E8" w:rsidRDefault="00A421E8" w:rsidP="00A421E8">
      <w:pPr>
        <w:pStyle w:val="zCode"/>
        <w:rPr>
          <w:szCs w:val="20"/>
        </w:rPr>
      </w:pPr>
      <w:r w:rsidRPr="00A421E8">
        <w:rPr>
          <w:szCs w:val="20"/>
        </w:rPr>
        <w:t xml:space="preserve">      food_code: "01_0101",</w:t>
      </w:r>
    </w:p>
    <w:p w14:paraId="58EE3F1C" w14:textId="77777777" w:rsidR="00A421E8" w:rsidRPr="00A421E8" w:rsidRDefault="00A421E8" w:rsidP="00A421E8">
      <w:pPr>
        <w:pStyle w:val="zCode"/>
        <w:rPr>
          <w:szCs w:val="20"/>
        </w:rPr>
      </w:pPr>
      <w:r w:rsidRPr="00A421E8">
        <w:rPr>
          <w:szCs w:val="20"/>
        </w:rPr>
        <w:t xml:space="preserve">      food_name: "Rice",</w:t>
      </w:r>
    </w:p>
    <w:p w14:paraId="46F7F7DA" w14:textId="77777777" w:rsidR="00A421E8" w:rsidRPr="00A421E8" w:rsidRDefault="00A421E8" w:rsidP="00A421E8">
      <w:pPr>
        <w:pStyle w:val="zCode"/>
        <w:rPr>
          <w:szCs w:val="20"/>
        </w:rPr>
      </w:pPr>
      <w:r w:rsidRPr="00A421E8">
        <w:rPr>
          <w:szCs w:val="20"/>
        </w:rPr>
        <w:t xml:space="preserve">    },</w:t>
      </w:r>
    </w:p>
    <w:p w14:paraId="31EC4881" w14:textId="77777777" w:rsidR="00A421E8" w:rsidRPr="00A421E8" w:rsidRDefault="00A421E8" w:rsidP="00A421E8">
      <w:pPr>
        <w:pStyle w:val="zCode"/>
        <w:rPr>
          <w:szCs w:val="20"/>
        </w:rPr>
      </w:pPr>
      <w:r w:rsidRPr="00A421E8">
        <w:rPr>
          <w:szCs w:val="20"/>
        </w:rPr>
        <w:t xml:space="preserve">    {</w:t>
      </w:r>
    </w:p>
    <w:p w14:paraId="50A63C54" w14:textId="77777777" w:rsidR="00A421E8" w:rsidRPr="00A421E8" w:rsidRDefault="00A421E8" w:rsidP="00A421E8">
      <w:pPr>
        <w:pStyle w:val="zCode"/>
        <w:rPr>
          <w:szCs w:val="20"/>
        </w:rPr>
      </w:pPr>
      <w:r w:rsidRPr="00A421E8">
        <w:rPr>
          <w:szCs w:val="20"/>
        </w:rPr>
        <w:t xml:space="preserve">      food_group: "Vegetables",</w:t>
      </w:r>
    </w:p>
    <w:p w14:paraId="14653697" w14:textId="77777777" w:rsidR="00A421E8" w:rsidRPr="00A421E8" w:rsidRDefault="00A421E8" w:rsidP="00A421E8">
      <w:pPr>
        <w:pStyle w:val="zCode"/>
        <w:rPr>
          <w:szCs w:val="20"/>
        </w:rPr>
      </w:pPr>
      <w:r w:rsidRPr="00A421E8">
        <w:rPr>
          <w:szCs w:val="20"/>
        </w:rPr>
        <w:t xml:space="preserve">      food_code: "02_0001",</w:t>
      </w:r>
    </w:p>
    <w:p w14:paraId="09EBEAB1" w14:textId="77777777" w:rsidR="00A421E8" w:rsidRPr="00A421E8" w:rsidRDefault="00A421E8" w:rsidP="00A421E8">
      <w:pPr>
        <w:pStyle w:val="zCode"/>
        <w:rPr>
          <w:szCs w:val="20"/>
        </w:rPr>
      </w:pPr>
      <w:r w:rsidRPr="00A421E8">
        <w:rPr>
          <w:szCs w:val="20"/>
        </w:rPr>
        <w:t xml:space="preserve">      food_name: "Carrot",</w:t>
      </w:r>
    </w:p>
    <w:p w14:paraId="3A9745BE" w14:textId="77777777" w:rsidR="00A421E8" w:rsidRPr="00A421E8" w:rsidRDefault="00A421E8" w:rsidP="00A421E8">
      <w:pPr>
        <w:pStyle w:val="zCode"/>
        <w:rPr>
          <w:szCs w:val="20"/>
        </w:rPr>
      </w:pPr>
      <w:r w:rsidRPr="00A421E8">
        <w:rPr>
          <w:szCs w:val="20"/>
        </w:rPr>
        <w:t xml:space="preserve">    },</w:t>
      </w:r>
    </w:p>
    <w:p w14:paraId="585B61C3" w14:textId="77777777" w:rsidR="00A421E8" w:rsidRPr="00A421E8" w:rsidRDefault="00A421E8" w:rsidP="00A421E8">
      <w:pPr>
        <w:pStyle w:val="zCode"/>
        <w:rPr>
          <w:szCs w:val="20"/>
        </w:rPr>
      </w:pPr>
      <w:r w:rsidRPr="00A421E8">
        <w:rPr>
          <w:szCs w:val="20"/>
        </w:rPr>
        <w:t xml:space="preserve">    {</w:t>
      </w:r>
    </w:p>
    <w:p w14:paraId="44C26A94" w14:textId="77777777" w:rsidR="00A421E8" w:rsidRPr="00A421E8" w:rsidRDefault="00A421E8" w:rsidP="00A421E8">
      <w:pPr>
        <w:pStyle w:val="zCode"/>
        <w:rPr>
          <w:szCs w:val="20"/>
        </w:rPr>
      </w:pPr>
      <w:r w:rsidRPr="00A421E8">
        <w:rPr>
          <w:szCs w:val="20"/>
        </w:rPr>
        <w:t xml:space="preserve">      food_group: "Vegetables",</w:t>
      </w:r>
    </w:p>
    <w:p w14:paraId="717F8974" w14:textId="77777777" w:rsidR="00A421E8" w:rsidRPr="00A421E8" w:rsidRDefault="00A421E8" w:rsidP="00A421E8">
      <w:pPr>
        <w:pStyle w:val="zCode"/>
        <w:rPr>
          <w:szCs w:val="20"/>
        </w:rPr>
      </w:pPr>
      <w:r w:rsidRPr="00A421E8">
        <w:rPr>
          <w:szCs w:val="20"/>
        </w:rPr>
        <w:t xml:space="preserve">      food_code: "02_0002",</w:t>
      </w:r>
    </w:p>
    <w:p w14:paraId="44C9113D" w14:textId="77777777" w:rsidR="00A421E8" w:rsidRPr="00A421E8" w:rsidRDefault="00A421E8" w:rsidP="00A421E8">
      <w:pPr>
        <w:pStyle w:val="zCode"/>
        <w:rPr>
          <w:szCs w:val="20"/>
        </w:rPr>
      </w:pPr>
      <w:r w:rsidRPr="00A421E8">
        <w:rPr>
          <w:szCs w:val="20"/>
        </w:rPr>
        <w:t xml:space="preserve">      food_name: "Potato",</w:t>
      </w:r>
    </w:p>
    <w:p w14:paraId="70A732CA" w14:textId="77777777" w:rsidR="00A421E8" w:rsidRPr="00A421E8" w:rsidRDefault="00A421E8" w:rsidP="00A421E8">
      <w:pPr>
        <w:pStyle w:val="zCode"/>
        <w:rPr>
          <w:szCs w:val="20"/>
        </w:rPr>
      </w:pPr>
      <w:r w:rsidRPr="00A421E8">
        <w:rPr>
          <w:szCs w:val="20"/>
        </w:rPr>
        <w:t xml:space="preserve">    },</w:t>
      </w:r>
    </w:p>
    <w:p w14:paraId="59546339" w14:textId="77777777" w:rsidR="00A421E8" w:rsidRPr="00A421E8" w:rsidRDefault="00A421E8" w:rsidP="00A421E8">
      <w:pPr>
        <w:pStyle w:val="zCode"/>
        <w:rPr>
          <w:szCs w:val="20"/>
        </w:rPr>
      </w:pPr>
      <w:r w:rsidRPr="00A421E8">
        <w:rPr>
          <w:szCs w:val="20"/>
        </w:rPr>
        <w:t xml:space="preserve">  ];</w:t>
      </w:r>
    </w:p>
    <w:p w14:paraId="156F54A8" w14:textId="77777777" w:rsidR="00A421E8" w:rsidRPr="00A421E8" w:rsidRDefault="00A421E8" w:rsidP="00A421E8">
      <w:pPr>
        <w:pStyle w:val="zCode"/>
        <w:rPr>
          <w:szCs w:val="20"/>
        </w:rPr>
      </w:pPr>
    </w:p>
    <w:p w14:paraId="6B0F676D" w14:textId="77777777" w:rsidR="00A421E8" w:rsidRPr="00A421E8" w:rsidRDefault="00A421E8" w:rsidP="00A421E8">
      <w:pPr>
        <w:pStyle w:val="zCode"/>
        <w:rPr>
          <w:szCs w:val="20"/>
        </w:rPr>
      </w:pPr>
      <w:r w:rsidRPr="00A421E8">
        <w:rPr>
          <w:szCs w:val="20"/>
        </w:rPr>
        <w:t>Функц food_group-ээр бүлэглэнэ. Гаралтын өгөгдөл:</w:t>
      </w:r>
    </w:p>
    <w:p w14:paraId="48FFBBDB" w14:textId="77777777" w:rsidR="00A421E8" w:rsidRPr="00A421E8" w:rsidRDefault="00A421E8" w:rsidP="00A421E8">
      <w:pPr>
        <w:pStyle w:val="zCode"/>
        <w:rPr>
          <w:szCs w:val="20"/>
        </w:rPr>
      </w:pPr>
      <w:r w:rsidRPr="00A421E8">
        <w:rPr>
          <w:szCs w:val="20"/>
        </w:rPr>
        <w:t>[</w:t>
      </w:r>
    </w:p>
    <w:p w14:paraId="15D692C2" w14:textId="77777777" w:rsidR="00A421E8" w:rsidRPr="00A421E8" w:rsidRDefault="00A421E8" w:rsidP="00A421E8">
      <w:pPr>
        <w:pStyle w:val="zCode"/>
        <w:rPr>
          <w:szCs w:val="20"/>
        </w:rPr>
      </w:pPr>
      <w:r w:rsidRPr="00A421E8">
        <w:rPr>
          <w:szCs w:val="20"/>
        </w:rPr>
        <w:t xml:space="preserve">  {</w:t>
      </w:r>
    </w:p>
    <w:p w14:paraId="63C8D9EA" w14:textId="77777777" w:rsidR="00A421E8" w:rsidRPr="00A421E8" w:rsidRDefault="00A421E8" w:rsidP="00A421E8">
      <w:pPr>
        <w:pStyle w:val="zCode"/>
        <w:rPr>
          <w:szCs w:val="20"/>
        </w:rPr>
      </w:pPr>
      <w:r w:rsidRPr="00A421E8">
        <w:rPr>
          <w:szCs w:val="20"/>
        </w:rPr>
        <w:t xml:space="preserve">    groupName: "Cereals and Cereal products",</w:t>
      </w:r>
    </w:p>
    <w:p w14:paraId="2B5CE41D" w14:textId="77777777" w:rsidR="00A421E8" w:rsidRPr="00A421E8" w:rsidRDefault="00A421E8" w:rsidP="00A421E8">
      <w:pPr>
        <w:pStyle w:val="zCode"/>
        <w:rPr>
          <w:szCs w:val="20"/>
        </w:rPr>
      </w:pPr>
      <w:r w:rsidRPr="00A421E8">
        <w:rPr>
          <w:szCs w:val="20"/>
        </w:rPr>
        <w:t xml:space="preserve">    items: [</w:t>
      </w:r>
    </w:p>
    <w:p w14:paraId="25A7FAE9" w14:textId="77777777" w:rsidR="00A421E8" w:rsidRPr="00A421E8" w:rsidRDefault="00A421E8" w:rsidP="00A421E8">
      <w:pPr>
        <w:pStyle w:val="zCode"/>
        <w:rPr>
          <w:szCs w:val="20"/>
        </w:rPr>
      </w:pPr>
      <w:r w:rsidRPr="00A421E8">
        <w:rPr>
          <w:szCs w:val="20"/>
        </w:rPr>
        <w:t xml:space="preserve">      {</w:t>
      </w:r>
    </w:p>
    <w:p w14:paraId="38519656" w14:textId="77777777" w:rsidR="00A421E8" w:rsidRPr="00A421E8" w:rsidRDefault="00A421E8" w:rsidP="00A421E8">
      <w:pPr>
        <w:pStyle w:val="zCode"/>
        <w:rPr>
          <w:szCs w:val="20"/>
        </w:rPr>
      </w:pPr>
      <w:r w:rsidRPr="00A421E8">
        <w:rPr>
          <w:szCs w:val="20"/>
        </w:rPr>
        <w:t xml:space="preserve">        food_code: "01_0106",</w:t>
      </w:r>
    </w:p>
    <w:p w14:paraId="2D0124FB" w14:textId="77777777" w:rsidR="00A421E8" w:rsidRPr="00A421E8" w:rsidRDefault="00A421E8" w:rsidP="00A421E8">
      <w:pPr>
        <w:pStyle w:val="zCode"/>
        <w:rPr>
          <w:szCs w:val="20"/>
        </w:rPr>
      </w:pPr>
      <w:r w:rsidRPr="00A421E8">
        <w:rPr>
          <w:szCs w:val="20"/>
        </w:rPr>
        <w:t xml:space="preserve">        food_name: "Barley flour, whole grain",</w:t>
      </w:r>
    </w:p>
    <w:p w14:paraId="1FF46C74" w14:textId="77777777" w:rsidR="00A421E8" w:rsidRPr="00A421E8" w:rsidRDefault="00A421E8" w:rsidP="00A421E8">
      <w:pPr>
        <w:pStyle w:val="zCode"/>
        <w:rPr>
          <w:szCs w:val="20"/>
        </w:rPr>
      </w:pPr>
      <w:r w:rsidRPr="00A421E8">
        <w:rPr>
          <w:szCs w:val="20"/>
        </w:rPr>
        <w:t xml:space="preserve">      },</w:t>
      </w:r>
    </w:p>
    <w:p w14:paraId="7EF16B9D" w14:textId="77777777" w:rsidR="00A421E8" w:rsidRPr="00A421E8" w:rsidRDefault="00A421E8" w:rsidP="00A421E8">
      <w:pPr>
        <w:pStyle w:val="zCode"/>
        <w:rPr>
          <w:szCs w:val="20"/>
        </w:rPr>
      </w:pPr>
      <w:r w:rsidRPr="00A421E8">
        <w:rPr>
          <w:szCs w:val="20"/>
        </w:rPr>
        <w:t xml:space="preserve">      {</w:t>
      </w:r>
    </w:p>
    <w:p w14:paraId="0EBA5F33" w14:textId="77777777" w:rsidR="00A421E8" w:rsidRPr="00A421E8" w:rsidRDefault="00A421E8" w:rsidP="00A421E8">
      <w:pPr>
        <w:pStyle w:val="zCode"/>
        <w:rPr>
          <w:szCs w:val="20"/>
        </w:rPr>
      </w:pPr>
      <w:r w:rsidRPr="00A421E8">
        <w:rPr>
          <w:szCs w:val="20"/>
        </w:rPr>
        <w:t xml:space="preserve">        food_code: "01_0101",</w:t>
      </w:r>
    </w:p>
    <w:p w14:paraId="1EE2D011" w14:textId="77777777" w:rsidR="00A421E8" w:rsidRPr="00A421E8" w:rsidRDefault="00A421E8" w:rsidP="00A421E8">
      <w:pPr>
        <w:pStyle w:val="zCode"/>
        <w:rPr>
          <w:szCs w:val="20"/>
        </w:rPr>
      </w:pPr>
      <w:r w:rsidRPr="00A421E8">
        <w:rPr>
          <w:szCs w:val="20"/>
        </w:rPr>
        <w:t xml:space="preserve">        food_name: "Rice",</w:t>
      </w:r>
    </w:p>
    <w:p w14:paraId="7E54D9EA" w14:textId="77777777" w:rsidR="00A421E8" w:rsidRPr="00A421E8" w:rsidRDefault="00A421E8" w:rsidP="00A421E8">
      <w:pPr>
        <w:pStyle w:val="zCode"/>
        <w:rPr>
          <w:szCs w:val="20"/>
        </w:rPr>
      </w:pPr>
      <w:r w:rsidRPr="00A421E8">
        <w:rPr>
          <w:szCs w:val="20"/>
        </w:rPr>
        <w:t xml:space="preserve">      },</w:t>
      </w:r>
    </w:p>
    <w:p w14:paraId="1838D9A0" w14:textId="77777777" w:rsidR="00A421E8" w:rsidRPr="00A421E8" w:rsidRDefault="00A421E8" w:rsidP="00A421E8">
      <w:pPr>
        <w:pStyle w:val="zCode"/>
        <w:rPr>
          <w:szCs w:val="20"/>
        </w:rPr>
      </w:pPr>
      <w:r w:rsidRPr="00A421E8">
        <w:rPr>
          <w:szCs w:val="20"/>
        </w:rPr>
        <w:t xml:space="preserve">    ],</w:t>
      </w:r>
    </w:p>
    <w:p w14:paraId="58018D17" w14:textId="77777777" w:rsidR="00A421E8" w:rsidRPr="00A421E8" w:rsidRDefault="00A421E8" w:rsidP="00A421E8">
      <w:pPr>
        <w:pStyle w:val="zCode"/>
        <w:rPr>
          <w:szCs w:val="20"/>
        </w:rPr>
      </w:pPr>
      <w:r w:rsidRPr="00A421E8">
        <w:rPr>
          <w:szCs w:val="20"/>
        </w:rPr>
        <w:t xml:space="preserve">  },</w:t>
      </w:r>
    </w:p>
    <w:p w14:paraId="4E8E8D83" w14:textId="77777777" w:rsidR="00A421E8" w:rsidRPr="00A421E8" w:rsidRDefault="00A421E8" w:rsidP="00A421E8">
      <w:pPr>
        <w:pStyle w:val="zCode"/>
        <w:rPr>
          <w:szCs w:val="20"/>
        </w:rPr>
      </w:pPr>
      <w:r w:rsidRPr="00A421E8">
        <w:rPr>
          <w:szCs w:val="20"/>
        </w:rPr>
        <w:t xml:space="preserve">  {</w:t>
      </w:r>
    </w:p>
    <w:p w14:paraId="4DD7B27B" w14:textId="77777777" w:rsidR="00A421E8" w:rsidRPr="00A421E8" w:rsidRDefault="00A421E8" w:rsidP="00A421E8">
      <w:pPr>
        <w:pStyle w:val="zCode"/>
        <w:rPr>
          <w:szCs w:val="20"/>
        </w:rPr>
      </w:pPr>
      <w:r w:rsidRPr="00A421E8">
        <w:rPr>
          <w:szCs w:val="20"/>
        </w:rPr>
        <w:t xml:space="preserve">    groupName: "Vegetables",</w:t>
      </w:r>
    </w:p>
    <w:p w14:paraId="66E6F4FE" w14:textId="77777777" w:rsidR="00A421E8" w:rsidRPr="00A421E8" w:rsidRDefault="00A421E8" w:rsidP="00A421E8">
      <w:pPr>
        <w:pStyle w:val="zCode"/>
        <w:rPr>
          <w:szCs w:val="20"/>
        </w:rPr>
      </w:pPr>
      <w:r w:rsidRPr="00A421E8">
        <w:rPr>
          <w:szCs w:val="20"/>
        </w:rPr>
        <w:t xml:space="preserve">    items: [</w:t>
      </w:r>
    </w:p>
    <w:p w14:paraId="4551AC15" w14:textId="77777777" w:rsidR="00A421E8" w:rsidRPr="00A421E8" w:rsidRDefault="00A421E8" w:rsidP="00A421E8">
      <w:pPr>
        <w:pStyle w:val="zCode"/>
        <w:rPr>
          <w:szCs w:val="20"/>
        </w:rPr>
      </w:pPr>
      <w:r w:rsidRPr="00A421E8">
        <w:rPr>
          <w:szCs w:val="20"/>
        </w:rPr>
        <w:t xml:space="preserve">      {</w:t>
      </w:r>
    </w:p>
    <w:p w14:paraId="69438C79" w14:textId="77777777" w:rsidR="00A421E8" w:rsidRPr="00A421E8" w:rsidRDefault="00A421E8" w:rsidP="00A421E8">
      <w:pPr>
        <w:pStyle w:val="zCode"/>
        <w:rPr>
          <w:szCs w:val="20"/>
        </w:rPr>
      </w:pPr>
      <w:r w:rsidRPr="00A421E8">
        <w:rPr>
          <w:szCs w:val="20"/>
        </w:rPr>
        <w:t xml:space="preserve">        food_code: "02_0001",</w:t>
      </w:r>
    </w:p>
    <w:p w14:paraId="5F70FEE8" w14:textId="77777777" w:rsidR="00A421E8" w:rsidRPr="00A421E8" w:rsidRDefault="00A421E8" w:rsidP="00A421E8">
      <w:pPr>
        <w:pStyle w:val="zCode"/>
        <w:rPr>
          <w:szCs w:val="20"/>
        </w:rPr>
      </w:pPr>
      <w:r w:rsidRPr="00A421E8">
        <w:rPr>
          <w:szCs w:val="20"/>
        </w:rPr>
        <w:t xml:space="preserve">        food_name: "Carrot",</w:t>
      </w:r>
    </w:p>
    <w:p w14:paraId="0CEFFB47" w14:textId="77777777" w:rsidR="00A421E8" w:rsidRPr="00A421E8" w:rsidRDefault="00A421E8" w:rsidP="00A421E8">
      <w:pPr>
        <w:pStyle w:val="zCode"/>
        <w:rPr>
          <w:szCs w:val="20"/>
        </w:rPr>
      </w:pPr>
      <w:r w:rsidRPr="00A421E8">
        <w:rPr>
          <w:szCs w:val="20"/>
        </w:rPr>
        <w:t xml:space="preserve">      },</w:t>
      </w:r>
    </w:p>
    <w:p w14:paraId="6D8782F8" w14:textId="77777777" w:rsidR="00A421E8" w:rsidRPr="00A421E8" w:rsidRDefault="00A421E8" w:rsidP="00A421E8">
      <w:pPr>
        <w:pStyle w:val="zCode"/>
        <w:rPr>
          <w:szCs w:val="20"/>
        </w:rPr>
      </w:pPr>
      <w:r w:rsidRPr="00A421E8">
        <w:rPr>
          <w:szCs w:val="20"/>
        </w:rPr>
        <w:t xml:space="preserve">      {</w:t>
      </w:r>
    </w:p>
    <w:p w14:paraId="02B85C6F" w14:textId="77777777" w:rsidR="00A421E8" w:rsidRPr="00A421E8" w:rsidRDefault="00A421E8" w:rsidP="00A421E8">
      <w:pPr>
        <w:pStyle w:val="zCode"/>
        <w:rPr>
          <w:szCs w:val="20"/>
        </w:rPr>
      </w:pPr>
      <w:r w:rsidRPr="00A421E8">
        <w:rPr>
          <w:szCs w:val="20"/>
        </w:rPr>
        <w:t xml:space="preserve">        food_code: "02_0002",</w:t>
      </w:r>
    </w:p>
    <w:p w14:paraId="75BEB702" w14:textId="77777777" w:rsidR="00A421E8" w:rsidRPr="00A421E8" w:rsidRDefault="00A421E8" w:rsidP="00A421E8">
      <w:pPr>
        <w:pStyle w:val="zCode"/>
        <w:rPr>
          <w:szCs w:val="20"/>
        </w:rPr>
      </w:pPr>
      <w:r w:rsidRPr="00A421E8">
        <w:rPr>
          <w:szCs w:val="20"/>
        </w:rPr>
        <w:t xml:space="preserve">        food_name: "Potato",</w:t>
      </w:r>
    </w:p>
    <w:p w14:paraId="307FB9C5" w14:textId="77777777" w:rsidR="00A421E8" w:rsidRPr="00A421E8" w:rsidRDefault="00A421E8" w:rsidP="00A421E8">
      <w:pPr>
        <w:pStyle w:val="zCode"/>
        <w:rPr>
          <w:szCs w:val="20"/>
        </w:rPr>
      </w:pPr>
      <w:r w:rsidRPr="00A421E8">
        <w:rPr>
          <w:szCs w:val="20"/>
        </w:rPr>
        <w:t xml:space="preserve">      },</w:t>
      </w:r>
    </w:p>
    <w:p w14:paraId="2F0696A8" w14:textId="77777777" w:rsidR="00A421E8" w:rsidRPr="00A421E8" w:rsidRDefault="00A421E8" w:rsidP="00A421E8">
      <w:pPr>
        <w:pStyle w:val="zCode"/>
        <w:rPr>
          <w:szCs w:val="20"/>
        </w:rPr>
      </w:pPr>
      <w:r w:rsidRPr="00A421E8">
        <w:rPr>
          <w:szCs w:val="20"/>
        </w:rPr>
        <w:lastRenderedPageBreak/>
        <w:t xml:space="preserve">    ],</w:t>
      </w:r>
    </w:p>
    <w:p w14:paraId="2ACE6793" w14:textId="77777777" w:rsidR="00A421E8" w:rsidRPr="00A421E8" w:rsidRDefault="00A421E8" w:rsidP="00A421E8">
      <w:pPr>
        <w:pStyle w:val="zCode"/>
        <w:rPr>
          <w:szCs w:val="20"/>
        </w:rPr>
      </w:pPr>
      <w:r w:rsidRPr="00A421E8">
        <w:rPr>
          <w:szCs w:val="20"/>
        </w:rPr>
        <w:t xml:space="preserve">  },</w:t>
      </w:r>
    </w:p>
    <w:p w14:paraId="4B684340" w14:textId="77777777" w:rsidR="00A421E8" w:rsidRPr="00A421E8" w:rsidRDefault="00A421E8" w:rsidP="00A421E8">
      <w:pPr>
        <w:pStyle w:val="zCode"/>
        <w:rPr>
          <w:szCs w:val="20"/>
        </w:rPr>
      </w:pPr>
      <w:r w:rsidRPr="00A421E8">
        <w:rPr>
          <w:szCs w:val="20"/>
        </w:rPr>
        <w:t>];</w:t>
      </w:r>
    </w:p>
    <w:p w14:paraId="79E8C7B6" w14:textId="77777777" w:rsidR="00A421E8" w:rsidRPr="00A421E8" w:rsidRDefault="00A421E8" w:rsidP="00A421E8">
      <w:pPr>
        <w:pStyle w:val="zCode"/>
        <w:rPr>
          <w:szCs w:val="20"/>
        </w:rPr>
      </w:pPr>
      <w:r w:rsidRPr="00A421E8">
        <w:rPr>
          <w:szCs w:val="20"/>
        </w:rPr>
        <w:t>*/</w:t>
      </w:r>
    </w:p>
    <w:p w14:paraId="72428CAC" w14:textId="77777777" w:rsidR="00A421E8" w:rsidRPr="00A421E8" w:rsidRDefault="00A421E8" w:rsidP="00A421E8">
      <w:pPr>
        <w:pStyle w:val="zCode"/>
        <w:rPr>
          <w:szCs w:val="20"/>
        </w:rPr>
      </w:pPr>
    </w:p>
    <w:p w14:paraId="7E1B908D" w14:textId="77777777" w:rsidR="00A421E8" w:rsidRPr="00A421E8" w:rsidRDefault="00A421E8" w:rsidP="00A421E8">
      <w:pPr>
        <w:pStyle w:val="zCode"/>
        <w:rPr>
          <w:szCs w:val="20"/>
        </w:rPr>
      </w:pPr>
      <w:r w:rsidRPr="00A421E8">
        <w:rPr>
          <w:szCs w:val="20"/>
        </w:rPr>
        <w:t>let nutritionData = [];</w:t>
      </w:r>
    </w:p>
    <w:p w14:paraId="02856AFC" w14:textId="77777777" w:rsidR="00A421E8" w:rsidRPr="00A421E8" w:rsidRDefault="00A421E8" w:rsidP="00A421E8">
      <w:pPr>
        <w:pStyle w:val="zCode"/>
        <w:rPr>
          <w:szCs w:val="20"/>
        </w:rPr>
      </w:pPr>
    </w:p>
    <w:p w14:paraId="5365FF77" w14:textId="77777777" w:rsidR="00A421E8" w:rsidRPr="00A421E8" w:rsidRDefault="00A421E8" w:rsidP="00A421E8">
      <w:pPr>
        <w:pStyle w:val="zCode"/>
        <w:rPr>
          <w:szCs w:val="20"/>
        </w:rPr>
      </w:pPr>
      <w:r w:rsidRPr="00A421E8">
        <w:rPr>
          <w:szCs w:val="20"/>
        </w:rPr>
        <w:t>export function initNutritionData(data) {</w:t>
      </w:r>
    </w:p>
    <w:p w14:paraId="0B0661BC" w14:textId="77777777" w:rsidR="00A421E8" w:rsidRPr="00A421E8" w:rsidRDefault="00A421E8" w:rsidP="00A421E8">
      <w:pPr>
        <w:pStyle w:val="zCode"/>
        <w:rPr>
          <w:szCs w:val="20"/>
        </w:rPr>
      </w:pPr>
      <w:r w:rsidRPr="00A421E8">
        <w:rPr>
          <w:szCs w:val="20"/>
        </w:rPr>
        <w:t xml:space="preserve">  nutritionData = data;</w:t>
      </w:r>
    </w:p>
    <w:p w14:paraId="0EE02A30" w14:textId="77777777" w:rsidR="00A421E8" w:rsidRPr="00A421E8" w:rsidRDefault="00A421E8" w:rsidP="00A421E8">
      <w:pPr>
        <w:pStyle w:val="zCode"/>
        <w:rPr>
          <w:szCs w:val="20"/>
        </w:rPr>
      </w:pPr>
      <w:r w:rsidRPr="00A421E8">
        <w:rPr>
          <w:szCs w:val="20"/>
        </w:rPr>
        <w:t>}</w:t>
      </w:r>
    </w:p>
    <w:p w14:paraId="48BF3274" w14:textId="77777777" w:rsidR="00A421E8" w:rsidRPr="00A421E8" w:rsidRDefault="00A421E8" w:rsidP="00A421E8">
      <w:pPr>
        <w:pStyle w:val="zCode"/>
        <w:rPr>
          <w:szCs w:val="20"/>
        </w:rPr>
      </w:pPr>
    </w:p>
    <w:p w14:paraId="69FF5CC3" w14:textId="77777777" w:rsidR="00A421E8" w:rsidRPr="00A421E8" w:rsidRDefault="00A421E8" w:rsidP="00A421E8">
      <w:pPr>
        <w:pStyle w:val="zCode"/>
        <w:rPr>
          <w:szCs w:val="20"/>
        </w:rPr>
      </w:pPr>
      <w:r w:rsidRPr="00A421E8">
        <w:rPr>
          <w:szCs w:val="20"/>
        </w:rPr>
        <w:t>// const DEFAULT_TYPES = ["proximates", "minerals", "vitamins"];</w:t>
      </w:r>
    </w:p>
    <w:p w14:paraId="04968FC4" w14:textId="77777777" w:rsidR="00A421E8" w:rsidRPr="00A421E8" w:rsidRDefault="00A421E8" w:rsidP="00A421E8">
      <w:pPr>
        <w:pStyle w:val="zCode"/>
        <w:rPr>
          <w:szCs w:val="20"/>
        </w:rPr>
      </w:pPr>
      <w:r w:rsidRPr="00A421E8">
        <w:rPr>
          <w:szCs w:val="20"/>
        </w:rPr>
        <w:t>const DEFAULT_TYPES = nutritionGroups</w:t>
      </w:r>
    </w:p>
    <w:p w14:paraId="1F160D66" w14:textId="77777777" w:rsidR="00A421E8" w:rsidRPr="00A421E8" w:rsidRDefault="00A421E8" w:rsidP="00A421E8">
      <w:pPr>
        <w:pStyle w:val="zCode"/>
        <w:rPr>
          <w:szCs w:val="20"/>
        </w:rPr>
      </w:pPr>
      <w:r w:rsidRPr="00A421E8">
        <w:rPr>
          <w:szCs w:val="20"/>
        </w:rPr>
        <w:t xml:space="preserve">  .flatMap((group) =&gt; group.items)</w:t>
      </w:r>
    </w:p>
    <w:p w14:paraId="2C0CC890" w14:textId="77777777" w:rsidR="00A421E8" w:rsidRPr="00A421E8" w:rsidRDefault="00A421E8" w:rsidP="00A421E8">
      <w:pPr>
        <w:pStyle w:val="zCode"/>
        <w:rPr>
          <w:szCs w:val="20"/>
        </w:rPr>
      </w:pPr>
      <w:r w:rsidRPr="00A421E8">
        <w:rPr>
          <w:szCs w:val="20"/>
        </w:rPr>
        <w:t xml:space="preserve">  .filter((item) =&gt; item.checked)</w:t>
      </w:r>
    </w:p>
    <w:p w14:paraId="0177133C" w14:textId="77777777" w:rsidR="00A421E8" w:rsidRPr="00A421E8" w:rsidRDefault="00A421E8" w:rsidP="00A421E8">
      <w:pPr>
        <w:pStyle w:val="zCode"/>
        <w:rPr>
          <w:szCs w:val="20"/>
        </w:rPr>
      </w:pPr>
      <w:r w:rsidRPr="00A421E8">
        <w:rPr>
          <w:szCs w:val="20"/>
        </w:rPr>
        <w:t xml:space="preserve">  .map((item) =&gt; item.value);</w:t>
      </w:r>
    </w:p>
    <w:p w14:paraId="50298CE2" w14:textId="77777777" w:rsidR="00A421E8" w:rsidRPr="00A421E8" w:rsidRDefault="00A421E8" w:rsidP="00A421E8">
      <w:pPr>
        <w:pStyle w:val="zCode"/>
        <w:rPr>
          <w:szCs w:val="20"/>
        </w:rPr>
      </w:pPr>
    </w:p>
    <w:p w14:paraId="650E9AC2" w14:textId="77777777" w:rsidR="00A421E8" w:rsidRPr="00A421E8" w:rsidRDefault="00A421E8" w:rsidP="00A421E8">
      <w:pPr>
        <w:pStyle w:val="zCode"/>
        <w:rPr>
          <w:szCs w:val="20"/>
        </w:rPr>
      </w:pPr>
      <w:r w:rsidRPr="00A421E8">
        <w:rPr>
          <w:szCs w:val="20"/>
        </w:rPr>
        <w:t>const DEFAULT_ITEM_COUNT = 3;</w:t>
      </w:r>
    </w:p>
    <w:p w14:paraId="7C53F5EA" w14:textId="77777777" w:rsidR="00A421E8" w:rsidRPr="00A421E8" w:rsidRDefault="00A421E8" w:rsidP="00A421E8">
      <w:pPr>
        <w:pStyle w:val="zCode"/>
        <w:rPr>
          <w:szCs w:val="20"/>
        </w:rPr>
      </w:pPr>
    </w:p>
    <w:p w14:paraId="3C0E125C" w14:textId="77777777" w:rsidR="00A421E8" w:rsidRPr="00A421E8" w:rsidRDefault="00A421E8" w:rsidP="00A421E8">
      <w:pPr>
        <w:pStyle w:val="zCode"/>
        <w:rPr>
          <w:szCs w:val="20"/>
        </w:rPr>
      </w:pPr>
      <w:r w:rsidRPr="00A421E8">
        <w:rPr>
          <w:szCs w:val="20"/>
        </w:rPr>
        <w:t>// UI дээрх бүх event (click, change, keydown)-уудыг холбож өгдөг функц</w:t>
      </w:r>
    </w:p>
    <w:p w14:paraId="02E3331C" w14:textId="77777777" w:rsidR="00A421E8" w:rsidRPr="00A421E8" w:rsidRDefault="00A421E8" w:rsidP="00A421E8">
      <w:pPr>
        <w:pStyle w:val="zCode"/>
        <w:rPr>
          <w:szCs w:val="20"/>
        </w:rPr>
      </w:pPr>
      <w:r w:rsidRPr="00A421E8">
        <w:rPr>
          <w:szCs w:val="20"/>
        </w:rPr>
        <w:t>export function bindSearchEvents() {</w:t>
      </w:r>
    </w:p>
    <w:p w14:paraId="612C6AEC" w14:textId="77777777" w:rsidR="00A421E8" w:rsidRPr="00A421E8" w:rsidRDefault="00A421E8" w:rsidP="00A421E8">
      <w:pPr>
        <w:pStyle w:val="zCode"/>
        <w:rPr>
          <w:szCs w:val="20"/>
        </w:rPr>
      </w:pPr>
      <w:r w:rsidRPr="00A421E8">
        <w:rPr>
          <w:szCs w:val="20"/>
        </w:rPr>
        <w:t xml:space="preserve">  const searchRoot = document;</w:t>
      </w:r>
    </w:p>
    <w:p w14:paraId="000ED0F5" w14:textId="77777777" w:rsidR="00A421E8" w:rsidRPr="00A421E8" w:rsidRDefault="00A421E8" w:rsidP="00A421E8">
      <w:pPr>
        <w:pStyle w:val="zCode"/>
        <w:rPr>
          <w:szCs w:val="20"/>
        </w:rPr>
      </w:pPr>
      <w:r w:rsidRPr="00A421E8">
        <w:rPr>
          <w:szCs w:val="20"/>
        </w:rPr>
        <w:t xml:space="preserve">  const searchBtn = document.getElementById("searchBtn");</w:t>
      </w:r>
    </w:p>
    <w:p w14:paraId="5372FCBA" w14:textId="77777777" w:rsidR="00A421E8" w:rsidRPr="00A421E8" w:rsidRDefault="00A421E8" w:rsidP="00A421E8">
      <w:pPr>
        <w:pStyle w:val="zCode"/>
        <w:rPr>
          <w:szCs w:val="20"/>
        </w:rPr>
      </w:pPr>
      <w:r w:rsidRPr="00A421E8">
        <w:rPr>
          <w:szCs w:val="20"/>
        </w:rPr>
        <w:t xml:space="preserve">  const searchTxt = document.getElementById("searchTxt");</w:t>
      </w:r>
    </w:p>
    <w:p w14:paraId="7D564E79" w14:textId="77777777" w:rsidR="00A421E8" w:rsidRPr="00A421E8" w:rsidRDefault="00A421E8" w:rsidP="00A421E8">
      <w:pPr>
        <w:pStyle w:val="zCode"/>
        <w:rPr>
          <w:szCs w:val="20"/>
        </w:rPr>
      </w:pPr>
    </w:p>
    <w:p w14:paraId="730D7CCD" w14:textId="77777777" w:rsidR="00A421E8" w:rsidRPr="00A421E8" w:rsidRDefault="00A421E8" w:rsidP="00A421E8">
      <w:pPr>
        <w:pStyle w:val="zCode"/>
        <w:rPr>
          <w:szCs w:val="20"/>
        </w:rPr>
      </w:pPr>
      <w:r w:rsidRPr="00A421E8">
        <w:rPr>
          <w:szCs w:val="20"/>
        </w:rPr>
        <w:t xml:space="preserve">  if (!searchRoot) return;</w:t>
      </w:r>
    </w:p>
    <w:p w14:paraId="6779C69F" w14:textId="77777777" w:rsidR="00A421E8" w:rsidRPr="00A421E8" w:rsidRDefault="00A421E8" w:rsidP="00A421E8">
      <w:pPr>
        <w:pStyle w:val="zCode"/>
        <w:rPr>
          <w:szCs w:val="20"/>
        </w:rPr>
      </w:pPr>
    </w:p>
    <w:p w14:paraId="45C5AF3B" w14:textId="77777777" w:rsidR="00A421E8" w:rsidRPr="00A421E8" w:rsidRDefault="00A421E8" w:rsidP="00A421E8">
      <w:pPr>
        <w:pStyle w:val="zCode"/>
        <w:rPr>
          <w:szCs w:val="20"/>
        </w:rPr>
      </w:pPr>
      <w:r w:rsidRPr="00A421E8">
        <w:rPr>
          <w:szCs w:val="20"/>
        </w:rPr>
        <w:t xml:space="preserve">  // button дээр товшиж food_name-ээр хайна.</w:t>
      </w:r>
    </w:p>
    <w:p w14:paraId="4BE052BC" w14:textId="77777777" w:rsidR="00A421E8" w:rsidRPr="00A421E8" w:rsidRDefault="00A421E8" w:rsidP="00A421E8">
      <w:pPr>
        <w:pStyle w:val="zCode"/>
        <w:rPr>
          <w:szCs w:val="20"/>
        </w:rPr>
      </w:pPr>
      <w:r w:rsidRPr="00A421E8">
        <w:rPr>
          <w:szCs w:val="20"/>
        </w:rPr>
        <w:t xml:space="preserve">  searchBtn?.addEventListener("click", handleTextSearch);</w:t>
      </w:r>
    </w:p>
    <w:p w14:paraId="77D2CA23" w14:textId="77777777" w:rsidR="00A421E8" w:rsidRPr="00A421E8" w:rsidRDefault="00A421E8" w:rsidP="00A421E8">
      <w:pPr>
        <w:pStyle w:val="zCode"/>
        <w:rPr>
          <w:szCs w:val="20"/>
        </w:rPr>
      </w:pPr>
    </w:p>
    <w:p w14:paraId="6CA1AABB" w14:textId="77777777" w:rsidR="00A421E8" w:rsidRPr="00A421E8" w:rsidRDefault="00A421E8" w:rsidP="00A421E8">
      <w:pPr>
        <w:pStyle w:val="zCode"/>
        <w:rPr>
          <w:szCs w:val="20"/>
        </w:rPr>
      </w:pPr>
      <w:r w:rsidRPr="00A421E8">
        <w:rPr>
          <w:szCs w:val="20"/>
        </w:rPr>
        <w:t xml:space="preserve">  // Текст бичээд Enter товч дарж food_name-ээр хайна.</w:t>
      </w:r>
    </w:p>
    <w:p w14:paraId="111FB841" w14:textId="77777777" w:rsidR="00A421E8" w:rsidRPr="00A421E8" w:rsidRDefault="00A421E8" w:rsidP="00A421E8">
      <w:pPr>
        <w:pStyle w:val="zCode"/>
        <w:rPr>
          <w:szCs w:val="20"/>
        </w:rPr>
      </w:pPr>
      <w:r w:rsidRPr="00A421E8">
        <w:rPr>
          <w:szCs w:val="20"/>
        </w:rPr>
        <w:t xml:space="preserve">  searchTxt?.addEventListener("keydown", (event) =&gt; {</w:t>
      </w:r>
    </w:p>
    <w:p w14:paraId="08EC53E2" w14:textId="77777777" w:rsidR="00A421E8" w:rsidRPr="00A421E8" w:rsidRDefault="00A421E8" w:rsidP="00A421E8">
      <w:pPr>
        <w:pStyle w:val="zCode"/>
        <w:rPr>
          <w:szCs w:val="20"/>
        </w:rPr>
      </w:pPr>
      <w:r w:rsidRPr="00A421E8">
        <w:rPr>
          <w:szCs w:val="20"/>
        </w:rPr>
        <w:t xml:space="preserve">    if (event.key === "Enter") {</w:t>
      </w:r>
    </w:p>
    <w:p w14:paraId="6D5AB667" w14:textId="77777777" w:rsidR="00A421E8" w:rsidRPr="00A421E8" w:rsidRDefault="00A421E8" w:rsidP="00A421E8">
      <w:pPr>
        <w:pStyle w:val="zCode"/>
        <w:rPr>
          <w:szCs w:val="20"/>
        </w:rPr>
      </w:pPr>
      <w:r w:rsidRPr="00A421E8">
        <w:rPr>
          <w:szCs w:val="20"/>
        </w:rPr>
        <w:t xml:space="preserve">      event.preventDefault();</w:t>
      </w:r>
    </w:p>
    <w:p w14:paraId="4C147B30" w14:textId="77777777" w:rsidR="00A421E8" w:rsidRPr="00A421E8" w:rsidRDefault="00A421E8" w:rsidP="00A421E8">
      <w:pPr>
        <w:pStyle w:val="zCode"/>
        <w:rPr>
          <w:szCs w:val="20"/>
        </w:rPr>
      </w:pPr>
      <w:r w:rsidRPr="00A421E8">
        <w:rPr>
          <w:szCs w:val="20"/>
        </w:rPr>
        <w:t xml:space="preserve">      handleTextSearch();</w:t>
      </w:r>
    </w:p>
    <w:p w14:paraId="48C6BE53" w14:textId="77777777" w:rsidR="00A421E8" w:rsidRPr="00A421E8" w:rsidRDefault="00A421E8" w:rsidP="00A421E8">
      <w:pPr>
        <w:pStyle w:val="zCode"/>
        <w:rPr>
          <w:szCs w:val="20"/>
        </w:rPr>
      </w:pPr>
      <w:r w:rsidRPr="00A421E8">
        <w:rPr>
          <w:szCs w:val="20"/>
        </w:rPr>
        <w:t xml:space="preserve">    }</w:t>
      </w:r>
    </w:p>
    <w:p w14:paraId="0B80407C" w14:textId="77777777" w:rsidR="00A421E8" w:rsidRPr="00A421E8" w:rsidRDefault="00A421E8" w:rsidP="00A421E8">
      <w:pPr>
        <w:pStyle w:val="zCode"/>
        <w:rPr>
          <w:szCs w:val="20"/>
        </w:rPr>
      </w:pPr>
      <w:r w:rsidRPr="00A421E8">
        <w:rPr>
          <w:szCs w:val="20"/>
        </w:rPr>
        <w:t xml:space="preserve">  });</w:t>
      </w:r>
    </w:p>
    <w:p w14:paraId="52368FB7" w14:textId="77777777" w:rsidR="00A421E8" w:rsidRPr="00A421E8" w:rsidRDefault="00A421E8" w:rsidP="00A421E8">
      <w:pPr>
        <w:pStyle w:val="zCode"/>
        <w:rPr>
          <w:szCs w:val="20"/>
        </w:rPr>
      </w:pPr>
    </w:p>
    <w:p w14:paraId="123441F0" w14:textId="77777777" w:rsidR="00A421E8" w:rsidRPr="00A421E8" w:rsidRDefault="00A421E8" w:rsidP="00A421E8">
      <w:pPr>
        <w:pStyle w:val="zCode"/>
        <w:rPr>
          <w:szCs w:val="20"/>
        </w:rPr>
      </w:pPr>
      <w:r w:rsidRPr="00A421E8">
        <w:rPr>
          <w:szCs w:val="20"/>
        </w:rPr>
        <w:t xml:space="preserve">  // foodcode, nutrition checkbox-уудын event</w:t>
      </w:r>
    </w:p>
    <w:p w14:paraId="79D26196" w14:textId="77777777" w:rsidR="00A421E8" w:rsidRPr="00A421E8" w:rsidRDefault="00A421E8" w:rsidP="00A421E8">
      <w:pPr>
        <w:pStyle w:val="zCode"/>
        <w:rPr>
          <w:szCs w:val="20"/>
        </w:rPr>
      </w:pPr>
      <w:r w:rsidRPr="00A421E8">
        <w:rPr>
          <w:szCs w:val="20"/>
        </w:rPr>
        <w:t xml:space="preserve">  searchRoot.addEventListener("change", (event) =&gt; {</w:t>
      </w:r>
    </w:p>
    <w:p w14:paraId="16F6A9B0" w14:textId="77777777" w:rsidR="00A421E8" w:rsidRPr="00A421E8" w:rsidRDefault="00A421E8" w:rsidP="00A421E8">
      <w:pPr>
        <w:pStyle w:val="zCode"/>
        <w:rPr>
          <w:szCs w:val="20"/>
        </w:rPr>
      </w:pPr>
      <w:r w:rsidRPr="00A421E8">
        <w:rPr>
          <w:szCs w:val="20"/>
        </w:rPr>
        <w:t xml:space="preserve">    const target = event.target;</w:t>
      </w:r>
    </w:p>
    <w:p w14:paraId="0FD87186" w14:textId="77777777" w:rsidR="00A421E8" w:rsidRPr="00A421E8" w:rsidRDefault="00A421E8" w:rsidP="00A421E8">
      <w:pPr>
        <w:pStyle w:val="zCode"/>
        <w:rPr>
          <w:szCs w:val="20"/>
        </w:rPr>
      </w:pPr>
      <w:r w:rsidRPr="00A421E8">
        <w:rPr>
          <w:szCs w:val="20"/>
        </w:rPr>
        <w:t xml:space="preserve">    if (!(target instanceof HTMLElement)) return;</w:t>
      </w:r>
    </w:p>
    <w:p w14:paraId="7D87D813" w14:textId="77777777" w:rsidR="00A421E8" w:rsidRPr="00A421E8" w:rsidRDefault="00A421E8" w:rsidP="00A421E8">
      <w:pPr>
        <w:pStyle w:val="zCode"/>
        <w:rPr>
          <w:szCs w:val="20"/>
        </w:rPr>
      </w:pPr>
    </w:p>
    <w:p w14:paraId="5F794C28" w14:textId="77777777" w:rsidR="00A421E8" w:rsidRPr="00A421E8" w:rsidRDefault="00A421E8" w:rsidP="00A421E8">
      <w:pPr>
        <w:pStyle w:val="zCode"/>
        <w:rPr>
          <w:szCs w:val="20"/>
        </w:rPr>
      </w:pPr>
      <w:r w:rsidRPr="00A421E8">
        <w:rPr>
          <w:szCs w:val="20"/>
        </w:rPr>
        <w:t xml:space="preserve">    if (target.matches('input[name="foodcode"]')) {</w:t>
      </w:r>
    </w:p>
    <w:p w14:paraId="4B6B9317" w14:textId="77777777" w:rsidR="00A421E8" w:rsidRPr="00A421E8" w:rsidRDefault="00A421E8" w:rsidP="00A421E8">
      <w:pPr>
        <w:pStyle w:val="zCode"/>
        <w:rPr>
          <w:szCs w:val="20"/>
        </w:rPr>
      </w:pPr>
      <w:r w:rsidRPr="00A421E8">
        <w:rPr>
          <w:szCs w:val="20"/>
        </w:rPr>
        <w:t xml:space="preserve">      handleFoodCodeSearch();</w:t>
      </w:r>
    </w:p>
    <w:p w14:paraId="78F6BD28" w14:textId="77777777" w:rsidR="00A421E8" w:rsidRPr="00A421E8" w:rsidRDefault="00A421E8" w:rsidP="00A421E8">
      <w:pPr>
        <w:pStyle w:val="zCode"/>
        <w:rPr>
          <w:szCs w:val="20"/>
        </w:rPr>
      </w:pPr>
      <w:r w:rsidRPr="00A421E8">
        <w:rPr>
          <w:szCs w:val="20"/>
        </w:rPr>
        <w:t xml:space="preserve">      return;</w:t>
      </w:r>
    </w:p>
    <w:p w14:paraId="2CC3A5A3" w14:textId="77777777" w:rsidR="00A421E8" w:rsidRPr="00A421E8" w:rsidRDefault="00A421E8" w:rsidP="00A421E8">
      <w:pPr>
        <w:pStyle w:val="zCode"/>
        <w:rPr>
          <w:szCs w:val="20"/>
        </w:rPr>
      </w:pPr>
      <w:r w:rsidRPr="00A421E8">
        <w:rPr>
          <w:szCs w:val="20"/>
        </w:rPr>
        <w:t xml:space="preserve">    }</w:t>
      </w:r>
    </w:p>
    <w:p w14:paraId="68B62CAA" w14:textId="77777777" w:rsidR="00A421E8" w:rsidRPr="00A421E8" w:rsidRDefault="00A421E8" w:rsidP="00A421E8">
      <w:pPr>
        <w:pStyle w:val="zCode"/>
        <w:rPr>
          <w:szCs w:val="20"/>
        </w:rPr>
      </w:pPr>
    </w:p>
    <w:p w14:paraId="2FDC566B" w14:textId="77777777" w:rsidR="00A421E8" w:rsidRPr="00A421E8" w:rsidRDefault="00A421E8" w:rsidP="00A421E8">
      <w:pPr>
        <w:pStyle w:val="zCode"/>
        <w:rPr>
          <w:szCs w:val="20"/>
        </w:rPr>
      </w:pPr>
      <w:r w:rsidRPr="00A421E8">
        <w:rPr>
          <w:szCs w:val="20"/>
        </w:rPr>
        <w:t xml:space="preserve">    if (target.matches('input[name="nutrition"]')) {</w:t>
      </w:r>
    </w:p>
    <w:p w14:paraId="32EC067D" w14:textId="77777777" w:rsidR="00A421E8" w:rsidRPr="00A421E8" w:rsidRDefault="00A421E8" w:rsidP="00A421E8">
      <w:pPr>
        <w:pStyle w:val="zCode"/>
        <w:rPr>
          <w:szCs w:val="20"/>
        </w:rPr>
      </w:pPr>
      <w:r w:rsidRPr="00A421E8">
        <w:rPr>
          <w:szCs w:val="20"/>
        </w:rPr>
        <w:t xml:space="preserve">      rerenderCurrentSelection();</w:t>
      </w:r>
    </w:p>
    <w:p w14:paraId="23C1A50E" w14:textId="77777777" w:rsidR="00A421E8" w:rsidRPr="00A421E8" w:rsidRDefault="00A421E8" w:rsidP="00A421E8">
      <w:pPr>
        <w:pStyle w:val="zCode"/>
        <w:rPr>
          <w:szCs w:val="20"/>
        </w:rPr>
      </w:pPr>
      <w:r w:rsidRPr="00A421E8">
        <w:rPr>
          <w:szCs w:val="20"/>
        </w:rPr>
        <w:t xml:space="preserve">    }</w:t>
      </w:r>
    </w:p>
    <w:p w14:paraId="56E5D40A" w14:textId="77777777" w:rsidR="00A421E8" w:rsidRPr="00A421E8" w:rsidRDefault="00A421E8" w:rsidP="00A421E8">
      <w:pPr>
        <w:pStyle w:val="zCode"/>
        <w:rPr>
          <w:szCs w:val="20"/>
        </w:rPr>
      </w:pPr>
      <w:r w:rsidRPr="00A421E8">
        <w:rPr>
          <w:szCs w:val="20"/>
        </w:rPr>
        <w:t xml:space="preserve">  });</w:t>
      </w:r>
    </w:p>
    <w:p w14:paraId="4A046830" w14:textId="77777777" w:rsidR="00A421E8" w:rsidRPr="00A421E8" w:rsidRDefault="00A421E8" w:rsidP="00A421E8">
      <w:pPr>
        <w:pStyle w:val="zCode"/>
        <w:rPr>
          <w:szCs w:val="20"/>
        </w:rPr>
      </w:pPr>
      <w:r w:rsidRPr="00A421E8">
        <w:rPr>
          <w:szCs w:val="20"/>
        </w:rPr>
        <w:lastRenderedPageBreak/>
        <w:t>}</w:t>
      </w:r>
    </w:p>
    <w:p w14:paraId="261DCA23" w14:textId="77777777" w:rsidR="00A421E8" w:rsidRPr="00A421E8" w:rsidRDefault="00A421E8" w:rsidP="00A421E8">
      <w:pPr>
        <w:pStyle w:val="zCode"/>
        <w:rPr>
          <w:szCs w:val="20"/>
        </w:rPr>
      </w:pPr>
    </w:p>
    <w:p w14:paraId="5FE06C3E" w14:textId="77777777" w:rsidR="00A421E8" w:rsidRPr="00A421E8" w:rsidRDefault="00A421E8" w:rsidP="00A421E8">
      <w:pPr>
        <w:pStyle w:val="zCode"/>
        <w:rPr>
          <w:szCs w:val="20"/>
        </w:rPr>
      </w:pPr>
      <w:r w:rsidRPr="00A421E8">
        <w:rPr>
          <w:szCs w:val="20"/>
        </w:rPr>
        <w:t>// Текст бичиж food_name-ээр хайх функц</w:t>
      </w:r>
    </w:p>
    <w:p w14:paraId="3FA563F6" w14:textId="77777777" w:rsidR="00A421E8" w:rsidRPr="00A421E8" w:rsidRDefault="00A421E8" w:rsidP="00A421E8">
      <w:pPr>
        <w:pStyle w:val="zCode"/>
        <w:rPr>
          <w:szCs w:val="20"/>
        </w:rPr>
      </w:pPr>
      <w:r w:rsidRPr="00A421E8">
        <w:rPr>
          <w:szCs w:val="20"/>
        </w:rPr>
        <w:t>function handleTextSearch() {</w:t>
      </w:r>
    </w:p>
    <w:p w14:paraId="46F89B40" w14:textId="77777777" w:rsidR="00A421E8" w:rsidRPr="00A421E8" w:rsidRDefault="00A421E8" w:rsidP="00A421E8">
      <w:pPr>
        <w:pStyle w:val="zCode"/>
        <w:rPr>
          <w:szCs w:val="20"/>
        </w:rPr>
      </w:pPr>
      <w:r w:rsidRPr="00A421E8">
        <w:rPr>
          <w:szCs w:val="20"/>
        </w:rPr>
        <w:t xml:space="preserve">  clearCheckedFoodCodes(); // Хүнсний жагсаалтаас сонгож хайх checkbox-уудыг бүгдийг нь uncheck болгов.</w:t>
      </w:r>
    </w:p>
    <w:p w14:paraId="4A68B9A5" w14:textId="77777777" w:rsidR="00A421E8" w:rsidRPr="00A421E8" w:rsidRDefault="00A421E8" w:rsidP="00A421E8">
      <w:pPr>
        <w:pStyle w:val="zCode"/>
        <w:rPr>
          <w:szCs w:val="20"/>
        </w:rPr>
      </w:pPr>
    </w:p>
    <w:p w14:paraId="2EA6CF27" w14:textId="77777777" w:rsidR="00A421E8" w:rsidRPr="00A421E8" w:rsidRDefault="00A421E8" w:rsidP="00A421E8">
      <w:pPr>
        <w:pStyle w:val="zCode"/>
        <w:rPr>
          <w:szCs w:val="20"/>
        </w:rPr>
      </w:pPr>
      <w:r w:rsidRPr="00A421E8">
        <w:rPr>
          <w:szCs w:val="20"/>
        </w:rPr>
        <w:t xml:space="preserve">  const keyword = getSearchKeyword(); // input-ээс хайх текстийг авна.</w:t>
      </w:r>
    </w:p>
    <w:p w14:paraId="5065C756" w14:textId="77777777" w:rsidR="00A421E8" w:rsidRPr="00A421E8" w:rsidRDefault="00A421E8" w:rsidP="00A421E8">
      <w:pPr>
        <w:pStyle w:val="zCode"/>
        <w:rPr>
          <w:szCs w:val="20"/>
        </w:rPr>
      </w:pPr>
    </w:p>
    <w:p w14:paraId="6B9D029C" w14:textId="77777777" w:rsidR="00A421E8" w:rsidRPr="00A421E8" w:rsidRDefault="00A421E8" w:rsidP="00A421E8">
      <w:pPr>
        <w:pStyle w:val="zCode"/>
        <w:rPr>
          <w:szCs w:val="20"/>
        </w:rPr>
      </w:pPr>
      <w:r w:rsidRPr="00A421E8">
        <w:rPr>
          <w:szCs w:val="20"/>
        </w:rPr>
        <w:t xml:space="preserve">  // Хайх үг хоосон бол анхааруулах мессеж харуулна.</w:t>
      </w:r>
    </w:p>
    <w:p w14:paraId="017A08BF" w14:textId="77777777" w:rsidR="00A421E8" w:rsidRPr="00A421E8" w:rsidRDefault="00A421E8" w:rsidP="00A421E8">
      <w:pPr>
        <w:pStyle w:val="zCode"/>
        <w:rPr>
          <w:szCs w:val="20"/>
        </w:rPr>
      </w:pPr>
      <w:r w:rsidRPr="00A421E8">
        <w:rPr>
          <w:szCs w:val="20"/>
        </w:rPr>
        <w:t xml:space="preserve">  if (!keyword) {</w:t>
      </w:r>
    </w:p>
    <w:p w14:paraId="41AE346B" w14:textId="77777777" w:rsidR="00A421E8" w:rsidRPr="00A421E8" w:rsidRDefault="00A421E8" w:rsidP="00A421E8">
      <w:pPr>
        <w:pStyle w:val="zCode"/>
        <w:rPr>
          <w:szCs w:val="20"/>
        </w:rPr>
      </w:pPr>
      <w:r w:rsidRPr="00A421E8">
        <w:rPr>
          <w:szCs w:val="20"/>
        </w:rPr>
        <w:t xml:space="preserve">    setResultHtml(renderNotification(t("notification.enterFoodName")));</w:t>
      </w:r>
    </w:p>
    <w:p w14:paraId="531DCD14" w14:textId="77777777" w:rsidR="00A421E8" w:rsidRPr="00A421E8" w:rsidRDefault="00A421E8" w:rsidP="00A421E8">
      <w:pPr>
        <w:pStyle w:val="zCode"/>
        <w:rPr>
          <w:szCs w:val="20"/>
        </w:rPr>
      </w:pPr>
      <w:r w:rsidRPr="00A421E8">
        <w:rPr>
          <w:szCs w:val="20"/>
        </w:rPr>
        <w:t xml:space="preserve">    return;</w:t>
      </w:r>
    </w:p>
    <w:p w14:paraId="39516643" w14:textId="77777777" w:rsidR="00A421E8" w:rsidRPr="00A421E8" w:rsidRDefault="00A421E8" w:rsidP="00A421E8">
      <w:pPr>
        <w:pStyle w:val="zCode"/>
        <w:rPr>
          <w:szCs w:val="20"/>
        </w:rPr>
      </w:pPr>
      <w:r w:rsidRPr="00A421E8">
        <w:rPr>
          <w:szCs w:val="20"/>
        </w:rPr>
        <w:t xml:space="preserve">  }</w:t>
      </w:r>
    </w:p>
    <w:p w14:paraId="02CCE4B2" w14:textId="77777777" w:rsidR="00A421E8" w:rsidRPr="00A421E8" w:rsidRDefault="00A421E8" w:rsidP="00A421E8">
      <w:pPr>
        <w:pStyle w:val="zCode"/>
        <w:rPr>
          <w:szCs w:val="20"/>
        </w:rPr>
      </w:pPr>
      <w:r w:rsidRPr="00A421E8">
        <w:rPr>
          <w:szCs w:val="20"/>
        </w:rPr>
        <w:t xml:space="preserve">  renderCurrentResults();</w:t>
      </w:r>
    </w:p>
    <w:p w14:paraId="096E37AA" w14:textId="77777777" w:rsidR="00A421E8" w:rsidRPr="00A421E8" w:rsidRDefault="00A421E8" w:rsidP="00A421E8">
      <w:pPr>
        <w:pStyle w:val="zCode"/>
        <w:rPr>
          <w:szCs w:val="20"/>
        </w:rPr>
      </w:pPr>
      <w:r w:rsidRPr="00A421E8">
        <w:rPr>
          <w:szCs w:val="20"/>
        </w:rPr>
        <w:t>}</w:t>
      </w:r>
    </w:p>
    <w:p w14:paraId="645A34AC" w14:textId="77777777" w:rsidR="00A421E8" w:rsidRPr="00A421E8" w:rsidRDefault="00A421E8" w:rsidP="00A421E8">
      <w:pPr>
        <w:pStyle w:val="zCode"/>
        <w:rPr>
          <w:szCs w:val="20"/>
        </w:rPr>
      </w:pPr>
    </w:p>
    <w:p w14:paraId="73A398FE" w14:textId="77777777" w:rsidR="00A421E8" w:rsidRPr="00A421E8" w:rsidRDefault="00A421E8" w:rsidP="00A421E8">
      <w:pPr>
        <w:pStyle w:val="zCode"/>
        <w:rPr>
          <w:szCs w:val="20"/>
        </w:rPr>
      </w:pPr>
      <w:r w:rsidRPr="00A421E8">
        <w:rPr>
          <w:szCs w:val="20"/>
        </w:rPr>
        <w:t>// Хүнсний жагсаалтаас сонгож food_code-оор хайх функц</w:t>
      </w:r>
    </w:p>
    <w:p w14:paraId="6631361E" w14:textId="77777777" w:rsidR="00A421E8" w:rsidRPr="00A421E8" w:rsidRDefault="00A421E8" w:rsidP="00A421E8">
      <w:pPr>
        <w:pStyle w:val="zCode"/>
        <w:rPr>
          <w:szCs w:val="20"/>
        </w:rPr>
      </w:pPr>
      <w:r w:rsidRPr="00A421E8">
        <w:rPr>
          <w:szCs w:val="20"/>
        </w:rPr>
        <w:t>function handleFoodCodeSearch() {</w:t>
      </w:r>
    </w:p>
    <w:p w14:paraId="08F601D5" w14:textId="77777777" w:rsidR="00A421E8" w:rsidRPr="00A421E8" w:rsidRDefault="00A421E8" w:rsidP="00A421E8">
      <w:pPr>
        <w:pStyle w:val="zCode"/>
        <w:rPr>
          <w:szCs w:val="20"/>
        </w:rPr>
      </w:pPr>
      <w:r w:rsidRPr="00A421E8">
        <w:rPr>
          <w:szCs w:val="20"/>
        </w:rPr>
        <w:t xml:space="preserve">  const searchTxt = document.getElementById("searchTxt");</w:t>
      </w:r>
    </w:p>
    <w:p w14:paraId="60B0EF31" w14:textId="77777777" w:rsidR="00A421E8" w:rsidRPr="00A421E8" w:rsidRDefault="00A421E8" w:rsidP="00A421E8">
      <w:pPr>
        <w:pStyle w:val="zCode"/>
        <w:rPr>
          <w:szCs w:val="20"/>
        </w:rPr>
      </w:pPr>
      <w:r w:rsidRPr="00A421E8">
        <w:rPr>
          <w:szCs w:val="20"/>
        </w:rPr>
        <w:t xml:space="preserve">  if (searchTxt) {</w:t>
      </w:r>
    </w:p>
    <w:p w14:paraId="7ED50815" w14:textId="77777777" w:rsidR="00A421E8" w:rsidRPr="00A421E8" w:rsidRDefault="00A421E8" w:rsidP="00A421E8">
      <w:pPr>
        <w:pStyle w:val="zCode"/>
        <w:rPr>
          <w:szCs w:val="20"/>
        </w:rPr>
      </w:pPr>
      <w:r w:rsidRPr="00A421E8">
        <w:rPr>
          <w:szCs w:val="20"/>
        </w:rPr>
        <w:t xml:space="preserve">    searchTxt.value = "";</w:t>
      </w:r>
    </w:p>
    <w:p w14:paraId="4DA4134D" w14:textId="77777777" w:rsidR="00A421E8" w:rsidRPr="00A421E8" w:rsidRDefault="00A421E8" w:rsidP="00A421E8">
      <w:pPr>
        <w:pStyle w:val="zCode"/>
        <w:rPr>
          <w:szCs w:val="20"/>
        </w:rPr>
      </w:pPr>
      <w:r w:rsidRPr="00A421E8">
        <w:rPr>
          <w:szCs w:val="20"/>
        </w:rPr>
        <w:t xml:space="preserve">  }</w:t>
      </w:r>
    </w:p>
    <w:p w14:paraId="2A854C9D" w14:textId="77777777" w:rsidR="00A421E8" w:rsidRPr="00A421E8" w:rsidRDefault="00A421E8" w:rsidP="00A421E8">
      <w:pPr>
        <w:pStyle w:val="zCode"/>
        <w:rPr>
          <w:szCs w:val="20"/>
        </w:rPr>
      </w:pPr>
    </w:p>
    <w:p w14:paraId="56D8DC21" w14:textId="77777777" w:rsidR="00A421E8" w:rsidRPr="00A421E8" w:rsidRDefault="00A421E8" w:rsidP="00A421E8">
      <w:pPr>
        <w:pStyle w:val="zCode"/>
        <w:rPr>
          <w:szCs w:val="20"/>
        </w:rPr>
      </w:pPr>
      <w:r w:rsidRPr="00A421E8">
        <w:rPr>
          <w:szCs w:val="20"/>
        </w:rPr>
        <w:t xml:space="preserve">  const selectedCodes = getSelectedFoodCodes();</w:t>
      </w:r>
    </w:p>
    <w:p w14:paraId="5881C790" w14:textId="77777777" w:rsidR="00A421E8" w:rsidRPr="00A421E8" w:rsidRDefault="00A421E8" w:rsidP="00A421E8">
      <w:pPr>
        <w:pStyle w:val="zCode"/>
        <w:rPr>
          <w:szCs w:val="20"/>
        </w:rPr>
      </w:pPr>
    </w:p>
    <w:p w14:paraId="05D1B688" w14:textId="77777777" w:rsidR="00A421E8" w:rsidRPr="00A421E8" w:rsidRDefault="00A421E8" w:rsidP="00A421E8">
      <w:pPr>
        <w:pStyle w:val="zCode"/>
        <w:rPr>
          <w:szCs w:val="20"/>
        </w:rPr>
      </w:pPr>
      <w:r w:rsidRPr="00A421E8">
        <w:rPr>
          <w:szCs w:val="20"/>
        </w:rPr>
        <w:t xml:space="preserve">  if (!selectedCodes.length) {</w:t>
      </w:r>
    </w:p>
    <w:p w14:paraId="5954435D" w14:textId="77777777" w:rsidR="00A421E8" w:rsidRPr="00A421E8" w:rsidRDefault="00A421E8" w:rsidP="00A421E8">
      <w:pPr>
        <w:pStyle w:val="zCode"/>
        <w:rPr>
          <w:szCs w:val="20"/>
        </w:rPr>
      </w:pPr>
      <w:r w:rsidRPr="00A421E8">
        <w:rPr>
          <w:szCs w:val="20"/>
        </w:rPr>
        <w:t xml:space="preserve">    setResultHtml(renderDefaultTables(nutritionData));</w:t>
      </w:r>
    </w:p>
    <w:p w14:paraId="10A93D53" w14:textId="77777777" w:rsidR="00A421E8" w:rsidRPr="00A421E8" w:rsidRDefault="00A421E8" w:rsidP="00A421E8">
      <w:pPr>
        <w:pStyle w:val="zCode"/>
        <w:rPr>
          <w:szCs w:val="20"/>
        </w:rPr>
      </w:pPr>
      <w:r w:rsidRPr="00A421E8">
        <w:rPr>
          <w:szCs w:val="20"/>
        </w:rPr>
        <w:t xml:space="preserve">    return;</w:t>
      </w:r>
    </w:p>
    <w:p w14:paraId="47A25A44" w14:textId="77777777" w:rsidR="00A421E8" w:rsidRPr="00A421E8" w:rsidRDefault="00A421E8" w:rsidP="00A421E8">
      <w:pPr>
        <w:pStyle w:val="zCode"/>
        <w:rPr>
          <w:szCs w:val="20"/>
        </w:rPr>
      </w:pPr>
      <w:r w:rsidRPr="00A421E8">
        <w:rPr>
          <w:szCs w:val="20"/>
        </w:rPr>
        <w:t xml:space="preserve">  }</w:t>
      </w:r>
    </w:p>
    <w:p w14:paraId="3A6DB6A0" w14:textId="77777777" w:rsidR="00A421E8" w:rsidRPr="00A421E8" w:rsidRDefault="00A421E8" w:rsidP="00A421E8">
      <w:pPr>
        <w:pStyle w:val="zCode"/>
        <w:rPr>
          <w:szCs w:val="20"/>
        </w:rPr>
      </w:pPr>
    </w:p>
    <w:p w14:paraId="1E03DC63" w14:textId="77777777" w:rsidR="00A421E8" w:rsidRPr="00A421E8" w:rsidRDefault="00A421E8" w:rsidP="00A421E8">
      <w:pPr>
        <w:pStyle w:val="zCode"/>
        <w:rPr>
          <w:szCs w:val="20"/>
        </w:rPr>
      </w:pPr>
      <w:r w:rsidRPr="00A421E8">
        <w:rPr>
          <w:szCs w:val="20"/>
        </w:rPr>
        <w:t xml:space="preserve">  renderCurrentResults();</w:t>
      </w:r>
    </w:p>
    <w:p w14:paraId="152A87A7" w14:textId="77777777" w:rsidR="00A421E8" w:rsidRPr="00A421E8" w:rsidRDefault="00A421E8" w:rsidP="00A421E8">
      <w:pPr>
        <w:pStyle w:val="zCode"/>
        <w:rPr>
          <w:szCs w:val="20"/>
        </w:rPr>
      </w:pPr>
      <w:r w:rsidRPr="00A421E8">
        <w:rPr>
          <w:szCs w:val="20"/>
        </w:rPr>
        <w:t>}</w:t>
      </w:r>
    </w:p>
    <w:p w14:paraId="1BA2C24D" w14:textId="77777777" w:rsidR="00A421E8" w:rsidRPr="00A421E8" w:rsidRDefault="00A421E8" w:rsidP="00A421E8">
      <w:pPr>
        <w:pStyle w:val="zCode"/>
        <w:rPr>
          <w:szCs w:val="20"/>
        </w:rPr>
      </w:pPr>
    </w:p>
    <w:p w14:paraId="4E04B307" w14:textId="77777777" w:rsidR="00A421E8" w:rsidRPr="00A421E8" w:rsidRDefault="00A421E8" w:rsidP="00A421E8">
      <w:pPr>
        <w:pStyle w:val="zCode"/>
        <w:rPr>
          <w:szCs w:val="20"/>
        </w:rPr>
      </w:pPr>
      <w:r w:rsidRPr="00A421E8">
        <w:rPr>
          <w:szCs w:val="20"/>
        </w:rPr>
        <w:t>function rerenderCurrentSelection() {</w:t>
      </w:r>
    </w:p>
    <w:p w14:paraId="2554F015" w14:textId="77777777" w:rsidR="00A421E8" w:rsidRPr="00A421E8" w:rsidRDefault="00A421E8" w:rsidP="00A421E8">
      <w:pPr>
        <w:pStyle w:val="zCode"/>
        <w:rPr>
          <w:szCs w:val="20"/>
        </w:rPr>
      </w:pPr>
      <w:r w:rsidRPr="00A421E8">
        <w:rPr>
          <w:szCs w:val="20"/>
        </w:rPr>
        <w:t xml:space="preserve">  renderCurrentResults();</w:t>
      </w:r>
    </w:p>
    <w:p w14:paraId="468B159E" w14:textId="77777777" w:rsidR="00A421E8" w:rsidRPr="00A421E8" w:rsidRDefault="00A421E8" w:rsidP="00A421E8">
      <w:pPr>
        <w:pStyle w:val="zCode"/>
        <w:rPr>
          <w:szCs w:val="20"/>
        </w:rPr>
      </w:pPr>
      <w:r w:rsidRPr="00A421E8">
        <w:rPr>
          <w:szCs w:val="20"/>
        </w:rPr>
        <w:t>}</w:t>
      </w:r>
    </w:p>
    <w:p w14:paraId="60C92CE2" w14:textId="77777777" w:rsidR="00A421E8" w:rsidRPr="00A421E8" w:rsidRDefault="00A421E8" w:rsidP="00A421E8">
      <w:pPr>
        <w:pStyle w:val="zCode"/>
        <w:rPr>
          <w:szCs w:val="20"/>
        </w:rPr>
      </w:pPr>
    </w:p>
    <w:p w14:paraId="20CBB5D1" w14:textId="77777777" w:rsidR="00A421E8" w:rsidRPr="00A421E8" w:rsidRDefault="00A421E8" w:rsidP="00A421E8">
      <w:pPr>
        <w:pStyle w:val="zCode"/>
        <w:rPr>
          <w:szCs w:val="20"/>
        </w:rPr>
      </w:pPr>
      <w:r w:rsidRPr="00A421E8">
        <w:rPr>
          <w:szCs w:val="20"/>
        </w:rPr>
        <w:t>// Хүнсний жагсаалтаас сонгосон checkbox-уудын food_code болон input-ээс авсан keyword хоёроор nutritionData-ыг шүүж харуулна. Хэрэв хоёулаа хоосон бол эхний 4 элементийг харуулна.</w:t>
      </w:r>
    </w:p>
    <w:p w14:paraId="420AD2FD" w14:textId="77777777" w:rsidR="00A421E8" w:rsidRPr="00A421E8" w:rsidRDefault="00A421E8" w:rsidP="00A421E8">
      <w:pPr>
        <w:pStyle w:val="zCode"/>
        <w:rPr>
          <w:szCs w:val="20"/>
        </w:rPr>
      </w:pPr>
      <w:r w:rsidRPr="00A421E8">
        <w:rPr>
          <w:szCs w:val="20"/>
        </w:rPr>
        <w:t>function renderCurrentResults() {</w:t>
      </w:r>
    </w:p>
    <w:p w14:paraId="344D195D" w14:textId="77777777" w:rsidR="00A421E8" w:rsidRPr="00A421E8" w:rsidRDefault="00A421E8" w:rsidP="00A421E8">
      <w:pPr>
        <w:pStyle w:val="zCode"/>
        <w:rPr>
          <w:szCs w:val="20"/>
        </w:rPr>
      </w:pPr>
      <w:r w:rsidRPr="00A421E8">
        <w:rPr>
          <w:szCs w:val="20"/>
        </w:rPr>
        <w:t xml:space="preserve">  const matched = getMatchedItems();</w:t>
      </w:r>
    </w:p>
    <w:p w14:paraId="0CD2DC61" w14:textId="77777777" w:rsidR="00A421E8" w:rsidRPr="00A421E8" w:rsidRDefault="00A421E8" w:rsidP="00A421E8">
      <w:pPr>
        <w:pStyle w:val="zCode"/>
        <w:rPr>
          <w:szCs w:val="20"/>
        </w:rPr>
      </w:pPr>
      <w:r w:rsidRPr="00A421E8">
        <w:rPr>
          <w:szCs w:val="20"/>
        </w:rPr>
        <w:t xml:space="preserve">  const selectedTypes = getSelectedNutritionTypes();</w:t>
      </w:r>
    </w:p>
    <w:p w14:paraId="105D35AE" w14:textId="77777777" w:rsidR="00A421E8" w:rsidRPr="00A421E8" w:rsidRDefault="00A421E8" w:rsidP="00A421E8">
      <w:pPr>
        <w:pStyle w:val="zCode"/>
        <w:rPr>
          <w:szCs w:val="20"/>
        </w:rPr>
      </w:pPr>
      <w:r w:rsidRPr="00A421E8">
        <w:rPr>
          <w:szCs w:val="20"/>
        </w:rPr>
        <w:t xml:space="preserve">  setResultHtml(renderNutritionTables(matched, selectedTypes));</w:t>
      </w:r>
    </w:p>
    <w:p w14:paraId="62E10FC7" w14:textId="77777777" w:rsidR="00A421E8" w:rsidRPr="00A421E8" w:rsidRDefault="00A421E8" w:rsidP="00A421E8">
      <w:pPr>
        <w:pStyle w:val="zCode"/>
        <w:rPr>
          <w:szCs w:val="20"/>
        </w:rPr>
      </w:pPr>
      <w:r w:rsidRPr="00A421E8">
        <w:rPr>
          <w:szCs w:val="20"/>
        </w:rPr>
        <w:t>}</w:t>
      </w:r>
    </w:p>
    <w:p w14:paraId="6F272EA4" w14:textId="77777777" w:rsidR="00A421E8" w:rsidRPr="00A421E8" w:rsidRDefault="00A421E8" w:rsidP="00A421E8">
      <w:pPr>
        <w:pStyle w:val="zCode"/>
        <w:rPr>
          <w:szCs w:val="20"/>
        </w:rPr>
      </w:pPr>
    </w:p>
    <w:p w14:paraId="4D353241" w14:textId="77777777" w:rsidR="00A421E8" w:rsidRPr="00A421E8" w:rsidRDefault="00A421E8" w:rsidP="00A421E8">
      <w:pPr>
        <w:pStyle w:val="zCode"/>
        <w:rPr>
          <w:szCs w:val="20"/>
        </w:rPr>
      </w:pPr>
      <w:r w:rsidRPr="00A421E8">
        <w:rPr>
          <w:szCs w:val="20"/>
        </w:rPr>
        <w:t>// Хүнсний жагсаалтаас сонгосон checkbox-уудын food_code болон input-ээс авсан keyword хоёроор nutritionData-ыг шүүж харуулна. Хэрэв хоёулаа хоосон бол эхний 4 элементийг харуулна.</w:t>
      </w:r>
    </w:p>
    <w:p w14:paraId="0CD5B804" w14:textId="77777777" w:rsidR="00A421E8" w:rsidRPr="00A421E8" w:rsidRDefault="00A421E8" w:rsidP="00A421E8">
      <w:pPr>
        <w:pStyle w:val="zCode"/>
        <w:rPr>
          <w:szCs w:val="20"/>
        </w:rPr>
      </w:pPr>
      <w:r w:rsidRPr="00A421E8">
        <w:rPr>
          <w:szCs w:val="20"/>
        </w:rPr>
        <w:t>function getMatchedItems() {</w:t>
      </w:r>
    </w:p>
    <w:p w14:paraId="7E01211B" w14:textId="77777777" w:rsidR="00A421E8" w:rsidRPr="00A421E8" w:rsidRDefault="00A421E8" w:rsidP="00A421E8">
      <w:pPr>
        <w:pStyle w:val="zCode"/>
        <w:rPr>
          <w:szCs w:val="20"/>
        </w:rPr>
      </w:pPr>
      <w:r w:rsidRPr="00A421E8">
        <w:rPr>
          <w:szCs w:val="20"/>
        </w:rPr>
        <w:t xml:space="preserve">  const selectedCodes = getSelectedFoodCodes();</w:t>
      </w:r>
    </w:p>
    <w:p w14:paraId="0C5FF6BB" w14:textId="77777777" w:rsidR="00A421E8" w:rsidRPr="00A421E8" w:rsidRDefault="00A421E8" w:rsidP="00A421E8">
      <w:pPr>
        <w:pStyle w:val="zCode"/>
        <w:rPr>
          <w:szCs w:val="20"/>
        </w:rPr>
      </w:pPr>
      <w:r w:rsidRPr="00A421E8">
        <w:rPr>
          <w:szCs w:val="20"/>
        </w:rPr>
        <w:t xml:space="preserve">  const keyword = getSearchKeyword();</w:t>
      </w:r>
    </w:p>
    <w:p w14:paraId="58892964" w14:textId="77777777" w:rsidR="00A421E8" w:rsidRPr="00A421E8" w:rsidRDefault="00A421E8" w:rsidP="00A421E8">
      <w:pPr>
        <w:pStyle w:val="zCode"/>
        <w:rPr>
          <w:szCs w:val="20"/>
        </w:rPr>
      </w:pPr>
    </w:p>
    <w:p w14:paraId="2105C9C8" w14:textId="77777777" w:rsidR="00A421E8" w:rsidRPr="00A421E8" w:rsidRDefault="00A421E8" w:rsidP="00A421E8">
      <w:pPr>
        <w:pStyle w:val="zCode"/>
        <w:rPr>
          <w:szCs w:val="20"/>
        </w:rPr>
      </w:pPr>
      <w:r w:rsidRPr="00A421E8">
        <w:rPr>
          <w:szCs w:val="20"/>
        </w:rPr>
        <w:t xml:space="preserve">  if (selectedCodes.length) {</w:t>
      </w:r>
    </w:p>
    <w:p w14:paraId="761AB912" w14:textId="77777777" w:rsidR="00A421E8" w:rsidRPr="00A421E8" w:rsidRDefault="00A421E8" w:rsidP="00A421E8">
      <w:pPr>
        <w:pStyle w:val="zCode"/>
        <w:rPr>
          <w:szCs w:val="20"/>
        </w:rPr>
      </w:pPr>
      <w:r w:rsidRPr="00A421E8">
        <w:rPr>
          <w:szCs w:val="20"/>
        </w:rPr>
        <w:lastRenderedPageBreak/>
        <w:t xml:space="preserve">    return nutritionData.filter((item) =&gt; selectedCodes.includes(item.food_code));</w:t>
      </w:r>
    </w:p>
    <w:p w14:paraId="7A3AE950" w14:textId="77777777" w:rsidR="00A421E8" w:rsidRPr="00A421E8" w:rsidRDefault="00A421E8" w:rsidP="00A421E8">
      <w:pPr>
        <w:pStyle w:val="zCode"/>
        <w:rPr>
          <w:szCs w:val="20"/>
        </w:rPr>
      </w:pPr>
      <w:r w:rsidRPr="00A421E8">
        <w:rPr>
          <w:szCs w:val="20"/>
        </w:rPr>
        <w:t xml:space="preserve">  }</w:t>
      </w:r>
    </w:p>
    <w:p w14:paraId="411592FB" w14:textId="77777777" w:rsidR="00A421E8" w:rsidRPr="00A421E8" w:rsidRDefault="00A421E8" w:rsidP="00A421E8">
      <w:pPr>
        <w:pStyle w:val="zCode"/>
        <w:rPr>
          <w:szCs w:val="20"/>
        </w:rPr>
      </w:pPr>
    </w:p>
    <w:p w14:paraId="73B476D4" w14:textId="77777777" w:rsidR="00A421E8" w:rsidRPr="00A421E8" w:rsidRDefault="00A421E8" w:rsidP="00A421E8">
      <w:pPr>
        <w:pStyle w:val="zCode"/>
        <w:rPr>
          <w:szCs w:val="20"/>
        </w:rPr>
      </w:pPr>
      <w:r w:rsidRPr="00A421E8">
        <w:rPr>
          <w:szCs w:val="20"/>
        </w:rPr>
        <w:t xml:space="preserve">  if (keyword) {</w:t>
      </w:r>
    </w:p>
    <w:p w14:paraId="6D3FA670" w14:textId="77777777" w:rsidR="00A421E8" w:rsidRPr="00A421E8" w:rsidRDefault="00A421E8" w:rsidP="00A421E8">
      <w:pPr>
        <w:pStyle w:val="zCode"/>
        <w:rPr>
          <w:szCs w:val="20"/>
        </w:rPr>
      </w:pPr>
      <w:r w:rsidRPr="00A421E8">
        <w:rPr>
          <w:szCs w:val="20"/>
        </w:rPr>
        <w:t xml:space="preserve">    // 2-оос бага тэмдэгт бол хайхгүй</w:t>
      </w:r>
    </w:p>
    <w:p w14:paraId="3DE1079B" w14:textId="77777777" w:rsidR="00A421E8" w:rsidRPr="00A421E8" w:rsidRDefault="00A421E8" w:rsidP="00A421E8">
      <w:pPr>
        <w:pStyle w:val="zCode"/>
        <w:rPr>
          <w:szCs w:val="20"/>
        </w:rPr>
      </w:pPr>
      <w:r w:rsidRPr="00A421E8">
        <w:rPr>
          <w:szCs w:val="20"/>
        </w:rPr>
        <w:t xml:space="preserve">    if (keyword.length &lt; 2) {</w:t>
      </w:r>
    </w:p>
    <w:p w14:paraId="7CED94F4" w14:textId="77777777" w:rsidR="00A421E8" w:rsidRPr="00A421E8" w:rsidRDefault="00A421E8" w:rsidP="00A421E8">
      <w:pPr>
        <w:pStyle w:val="zCode"/>
        <w:rPr>
          <w:szCs w:val="20"/>
        </w:rPr>
      </w:pPr>
      <w:r w:rsidRPr="00A421E8">
        <w:rPr>
          <w:szCs w:val="20"/>
        </w:rPr>
        <w:t xml:space="preserve">      return [];</w:t>
      </w:r>
    </w:p>
    <w:p w14:paraId="41785811" w14:textId="77777777" w:rsidR="00A421E8" w:rsidRPr="00A421E8" w:rsidRDefault="00A421E8" w:rsidP="00A421E8">
      <w:pPr>
        <w:pStyle w:val="zCode"/>
        <w:rPr>
          <w:szCs w:val="20"/>
        </w:rPr>
      </w:pPr>
      <w:r w:rsidRPr="00A421E8">
        <w:rPr>
          <w:szCs w:val="20"/>
        </w:rPr>
        <w:t xml:space="preserve">    }</w:t>
      </w:r>
    </w:p>
    <w:p w14:paraId="40D74EBB" w14:textId="77777777" w:rsidR="00A421E8" w:rsidRPr="00A421E8" w:rsidRDefault="00A421E8" w:rsidP="00A421E8">
      <w:pPr>
        <w:pStyle w:val="zCode"/>
        <w:rPr>
          <w:szCs w:val="20"/>
        </w:rPr>
      </w:pPr>
    </w:p>
    <w:p w14:paraId="1EF42B83" w14:textId="77777777" w:rsidR="00A421E8" w:rsidRPr="00A421E8" w:rsidRDefault="00A421E8" w:rsidP="00A421E8">
      <w:pPr>
        <w:pStyle w:val="zCode"/>
        <w:rPr>
          <w:szCs w:val="20"/>
        </w:rPr>
      </w:pPr>
      <w:r w:rsidRPr="00A421E8">
        <w:rPr>
          <w:szCs w:val="20"/>
        </w:rPr>
        <w:t xml:space="preserve">    return nutritionData.filter((item) =&gt; {</w:t>
      </w:r>
    </w:p>
    <w:p w14:paraId="1835F052" w14:textId="77777777" w:rsidR="00A421E8" w:rsidRPr="00A421E8" w:rsidRDefault="00A421E8" w:rsidP="00A421E8">
      <w:pPr>
        <w:pStyle w:val="zCode"/>
        <w:rPr>
          <w:szCs w:val="20"/>
        </w:rPr>
      </w:pPr>
      <w:r w:rsidRPr="00A421E8">
        <w:rPr>
          <w:szCs w:val="20"/>
        </w:rPr>
        <w:t xml:space="preserve">      const foodName = getLocalizedValue(item.food_name).toLowerCase();</w:t>
      </w:r>
    </w:p>
    <w:p w14:paraId="68514850" w14:textId="77777777" w:rsidR="00A421E8" w:rsidRPr="00A421E8" w:rsidRDefault="00A421E8" w:rsidP="00A421E8">
      <w:pPr>
        <w:pStyle w:val="zCode"/>
        <w:rPr>
          <w:szCs w:val="20"/>
        </w:rPr>
      </w:pPr>
    </w:p>
    <w:p w14:paraId="11500CB1" w14:textId="77777777" w:rsidR="00A421E8" w:rsidRPr="00A421E8" w:rsidRDefault="00A421E8" w:rsidP="00A421E8">
      <w:pPr>
        <w:pStyle w:val="zCode"/>
        <w:rPr>
          <w:szCs w:val="20"/>
        </w:rPr>
      </w:pPr>
      <w:r w:rsidRPr="00A421E8">
        <w:rPr>
          <w:szCs w:val="20"/>
        </w:rPr>
        <w:t xml:space="preserve">      // Үгээр хайх</w:t>
      </w:r>
    </w:p>
    <w:p w14:paraId="47039DCB" w14:textId="77777777" w:rsidR="00A421E8" w:rsidRPr="00A421E8" w:rsidRDefault="00A421E8" w:rsidP="00A421E8">
      <w:pPr>
        <w:pStyle w:val="zCode"/>
        <w:rPr>
          <w:szCs w:val="20"/>
        </w:rPr>
      </w:pPr>
      <w:r w:rsidRPr="00A421E8">
        <w:rPr>
          <w:szCs w:val="20"/>
        </w:rPr>
        <w:t xml:space="preserve">      const words = foodName.split(/\s+/);</w:t>
      </w:r>
    </w:p>
    <w:p w14:paraId="70C95720" w14:textId="77777777" w:rsidR="00A421E8" w:rsidRPr="00A421E8" w:rsidRDefault="00A421E8" w:rsidP="00A421E8">
      <w:pPr>
        <w:pStyle w:val="zCode"/>
        <w:rPr>
          <w:szCs w:val="20"/>
        </w:rPr>
      </w:pPr>
    </w:p>
    <w:p w14:paraId="7720536B" w14:textId="77777777" w:rsidR="00A421E8" w:rsidRPr="00A421E8" w:rsidRDefault="00A421E8" w:rsidP="00A421E8">
      <w:pPr>
        <w:pStyle w:val="zCode"/>
        <w:rPr>
          <w:szCs w:val="20"/>
        </w:rPr>
      </w:pPr>
      <w:r w:rsidRPr="00A421E8">
        <w:rPr>
          <w:szCs w:val="20"/>
        </w:rPr>
        <w:t xml:space="preserve">      return words.some((word) =&gt; word.startsWith(keyword));</w:t>
      </w:r>
    </w:p>
    <w:p w14:paraId="2E2D262F" w14:textId="77777777" w:rsidR="00A421E8" w:rsidRPr="00A421E8" w:rsidRDefault="00A421E8" w:rsidP="00A421E8">
      <w:pPr>
        <w:pStyle w:val="zCode"/>
        <w:rPr>
          <w:szCs w:val="20"/>
        </w:rPr>
      </w:pPr>
      <w:r w:rsidRPr="00A421E8">
        <w:rPr>
          <w:szCs w:val="20"/>
        </w:rPr>
        <w:t xml:space="preserve">    });</w:t>
      </w:r>
    </w:p>
    <w:p w14:paraId="151EABB9" w14:textId="77777777" w:rsidR="00A421E8" w:rsidRPr="00A421E8" w:rsidRDefault="00A421E8" w:rsidP="00A421E8">
      <w:pPr>
        <w:pStyle w:val="zCode"/>
        <w:rPr>
          <w:szCs w:val="20"/>
        </w:rPr>
      </w:pPr>
      <w:r w:rsidRPr="00A421E8">
        <w:rPr>
          <w:szCs w:val="20"/>
        </w:rPr>
        <w:t xml:space="preserve">  }</w:t>
      </w:r>
    </w:p>
    <w:p w14:paraId="54AE9918" w14:textId="77777777" w:rsidR="00A421E8" w:rsidRPr="00A421E8" w:rsidRDefault="00A421E8" w:rsidP="00A421E8">
      <w:pPr>
        <w:pStyle w:val="zCode"/>
        <w:rPr>
          <w:szCs w:val="20"/>
        </w:rPr>
      </w:pPr>
    </w:p>
    <w:p w14:paraId="49341319" w14:textId="77777777" w:rsidR="00A421E8" w:rsidRPr="00A421E8" w:rsidRDefault="00A421E8" w:rsidP="00A421E8">
      <w:pPr>
        <w:pStyle w:val="zCode"/>
        <w:rPr>
          <w:szCs w:val="20"/>
        </w:rPr>
      </w:pPr>
      <w:r w:rsidRPr="00A421E8">
        <w:rPr>
          <w:szCs w:val="20"/>
        </w:rPr>
        <w:t xml:space="preserve">  return nutritionData.slice(0, DEFAULT_ITEM_COUNT);</w:t>
      </w:r>
    </w:p>
    <w:p w14:paraId="6DCD76B4" w14:textId="77777777" w:rsidR="00A421E8" w:rsidRPr="00A421E8" w:rsidRDefault="00A421E8" w:rsidP="00A421E8">
      <w:pPr>
        <w:pStyle w:val="zCode"/>
        <w:rPr>
          <w:szCs w:val="20"/>
        </w:rPr>
      </w:pPr>
      <w:r w:rsidRPr="00A421E8">
        <w:rPr>
          <w:szCs w:val="20"/>
        </w:rPr>
        <w:t>}</w:t>
      </w:r>
    </w:p>
    <w:p w14:paraId="7E4FC24F" w14:textId="77777777" w:rsidR="00A421E8" w:rsidRPr="00A421E8" w:rsidRDefault="00A421E8" w:rsidP="00A421E8">
      <w:pPr>
        <w:pStyle w:val="zCode"/>
        <w:rPr>
          <w:szCs w:val="20"/>
        </w:rPr>
      </w:pPr>
    </w:p>
    <w:p w14:paraId="54DE58B1" w14:textId="77777777" w:rsidR="00A421E8" w:rsidRPr="00A421E8" w:rsidRDefault="00A421E8" w:rsidP="00A421E8">
      <w:pPr>
        <w:pStyle w:val="zCode"/>
        <w:rPr>
          <w:szCs w:val="20"/>
        </w:rPr>
      </w:pPr>
      <w:r w:rsidRPr="00A421E8">
        <w:rPr>
          <w:szCs w:val="20"/>
        </w:rPr>
        <w:t>// Хайх үгийг авна. Хэрэв хоосон бол "" гэж авна.</w:t>
      </w:r>
    </w:p>
    <w:p w14:paraId="70FD7236" w14:textId="77777777" w:rsidR="00A421E8" w:rsidRPr="00A421E8" w:rsidRDefault="00A421E8" w:rsidP="00A421E8">
      <w:pPr>
        <w:pStyle w:val="zCode"/>
        <w:rPr>
          <w:szCs w:val="20"/>
        </w:rPr>
      </w:pPr>
      <w:r w:rsidRPr="00A421E8">
        <w:rPr>
          <w:szCs w:val="20"/>
        </w:rPr>
        <w:t>function getSearchKeyword() {</w:t>
      </w:r>
    </w:p>
    <w:p w14:paraId="461381BF" w14:textId="77777777" w:rsidR="00A421E8" w:rsidRPr="00A421E8" w:rsidRDefault="00A421E8" w:rsidP="00A421E8">
      <w:pPr>
        <w:pStyle w:val="zCode"/>
        <w:rPr>
          <w:szCs w:val="20"/>
        </w:rPr>
      </w:pPr>
      <w:r w:rsidRPr="00A421E8">
        <w:rPr>
          <w:szCs w:val="20"/>
        </w:rPr>
        <w:t xml:space="preserve">  return document.getElementById("searchTxt")?.value.trim().toLowerCase() || "";</w:t>
      </w:r>
    </w:p>
    <w:p w14:paraId="7565473D" w14:textId="77777777" w:rsidR="00A421E8" w:rsidRPr="00A421E8" w:rsidRDefault="00A421E8" w:rsidP="00A421E8">
      <w:pPr>
        <w:pStyle w:val="zCode"/>
        <w:rPr>
          <w:szCs w:val="20"/>
        </w:rPr>
      </w:pPr>
      <w:r w:rsidRPr="00A421E8">
        <w:rPr>
          <w:szCs w:val="20"/>
        </w:rPr>
        <w:t>}</w:t>
      </w:r>
    </w:p>
    <w:p w14:paraId="496ADA9B" w14:textId="77777777" w:rsidR="00A421E8" w:rsidRPr="00A421E8" w:rsidRDefault="00A421E8" w:rsidP="00A421E8">
      <w:pPr>
        <w:pStyle w:val="zCode"/>
        <w:rPr>
          <w:szCs w:val="20"/>
        </w:rPr>
      </w:pPr>
    </w:p>
    <w:p w14:paraId="2351586F" w14:textId="77777777" w:rsidR="00A421E8" w:rsidRPr="00A421E8" w:rsidRDefault="00A421E8" w:rsidP="00A421E8">
      <w:pPr>
        <w:pStyle w:val="zCode"/>
        <w:rPr>
          <w:szCs w:val="20"/>
        </w:rPr>
      </w:pPr>
      <w:r w:rsidRPr="00A421E8">
        <w:rPr>
          <w:szCs w:val="20"/>
        </w:rPr>
        <w:t>// Хүнсний жагсаалтаас сонгосон checkbox-уудын food_code утгуудыг массив хэлбэрээр авна. Жишээ нь: ["01_0106", "01_0107", ...]</w:t>
      </w:r>
    </w:p>
    <w:p w14:paraId="02BA51ED" w14:textId="77777777" w:rsidR="00A421E8" w:rsidRPr="00A421E8" w:rsidRDefault="00A421E8" w:rsidP="00A421E8">
      <w:pPr>
        <w:pStyle w:val="zCode"/>
        <w:rPr>
          <w:szCs w:val="20"/>
        </w:rPr>
      </w:pPr>
      <w:r w:rsidRPr="00A421E8">
        <w:rPr>
          <w:szCs w:val="20"/>
        </w:rPr>
        <w:t>function getSelectedFoodCodes() {</w:t>
      </w:r>
    </w:p>
    <w:p w14:paraId="40E59C08" w14:textId="77777777" w:rsidR="00A421E8" w:rsidRPr="00A421E8" w:rsidRDefault="00A421E8" w:rsidP="00A421E8">
      <w:pPr>
        <w:pStyle w:val="zCode"/>
        <w:rPr>
          <w:szCs w:val="20"/>
        </w:rPr>
      </w:pPr>
      <w:r w:rsidRPr="00A421E8">
        <w:rPr>
          <w:szCs w:val="20"/>
        </w:rPr>
        <w:t xml:space="preserve">  return Array.from(document.querySelectorAll('input[name="foodcode"]:checked')).map((checkbox) =&gt; checkbox.value);</w:t>
      </w:r>
    </w:p>
    <w:p w14:paraId="439FBBD2" w14:textId="77777777" w:rsidR="00A421E8" w:rsidRPr="00A421E8" w:rsidRDefault="00A421E8" w:rsidP="00A421E8">
      <w:pPr>
        <w:pStyle w:val="zCode"/>
        <w:rPr>
          <w:szCs w:val="20"/>
        </w:rPr>
      </w:pPr>
      <w:r w:rsidRPr="00A421E8">
        <w:rPr>
          <w:szCs w:val="20"/>
        </w:rPr>
        <w:t>}</w:t>
      </w:r>
    </w:p>
    <w:p w14:paraId="61F53AC2" w14:textId="77777777" w:rsidR="00A421E8" w:rsidRPr="00A421E8" w:rsidRDefault="00A421E8" w:rsidP="00A421E8">
      <w:pPr>
        <w:pStyle w:val="zCode"/>
        <w:rPr>
          <w:szCs w:val="20"/>
        </w:rPr>
      </w:pPr>
    </w:p>
    <w:p w14:paraId="17DC0BA8" w14:textId="77777777" w:rsidR="00A421E8" w:rsidRPr="00A421E8" w:rsidRDefault="00A421E8" w:rsidP="00A421E8">
      <w:pPr>
        <w:pStyle w:val="zCode"/>
        <w:rPr>
          <w:szCs w:val="20"/>
        </w:rPr>
      </w:pPr>
      <w:r w:rsidRPr="00A421E8">
        <w:rPr>
          <w:szCs w:val="20"/>
        </w:rPr>
        <w:t>// nutrition category-ээс сонгосон бүх checkbox-уудын утгыг авна. Жишээ нь: proximates, minerals, vitamins гэх мэт.</w:t>
      </w:r>
    </w:p>
    <w:p w14:paraId="6FB7E413" w14:textId="77777777" w:rsidR="00A421E8" w:rsidRPr="00A421E8" w:rsidRDefault="00A421E8" w:rsidP="00A421E8">
      <w:pPr>
        <w:pStyle w:val="zCode"/>
        <w:rPr>
          <w:szCs w:val="20"/>
        </w:rPr>
      </w:pPr>
      <w:r w:rsidRPr="00A421E8">
        <w:rPr>
          <w:szCs w:val="20"/>
        </w:rPr>
        <w:t>function getSelectedNutritionTypes() {</w:t>
      </w:r>
    </w:p>
    <w:p w14:paraId="7CB5A802" w14:textId="77777777" w:rsidR="00A421E8" w:rsidRPr="00A421E8" w:rsidRDefault="00A421E8" w:rsidP="00A421E8">
      <w:pPr>
        <w:pStyle w:val="zCode"/>
        <w:rPr>
          <w:szCs w:val="20"/>
        </w:rPr>
      </w:pPr>
      <w:r w:rsidRPr="00A421E8">
        <w:rPr>
          <w:szCs w:val="20"/>
        </w:rPr>
        <w:t xml:space="preserve">  return Array.from(document.querySelectorAll('input[name="nutrition"]:checked')).map((checkbox) =&gt; checkbox.value);</w:t>
      </w:r>
    </w:p>
    <w:p w14:paraId="5FFB3F59" w14:textId="77777777" w:rsidR="00A421E8" w:rsidRPr="00A421E8" w:rsidRDefault="00A421E8" w:rsidP="00A421E8">
      <w:pPr>
        <w:pStyle w:val="zCode"/>
        <w:rPr>
          <w:szCs w:val="20"/>
        </w:rPr>
      </w:pPr>
      <w:r w:rsidRPr="00A421E8">
        <w:rPr>
          <w:szCs w:val="20"/>
        </w:rPr>
        <w:t>}</w:t>
      </w:r>
    </w:p>
    <w:p w14:paraId="44BA2574" w14:textId="77777777" w:rsidR="00A421E8" w:rsidRPr="00A421E8" w:rsidRDefault="00A421E8" w:rsidP="00A421E8">
      <w:pPr>
        <w:pStyle w:val="zCode"/>
        <w:rPr>
          <w:szCs w:val="20"/>
        </w:rPr>
      </w:pPr>
    </w:p>
    <w:p w14:paraId="343BB11A" w14:textId="77777777" w:rsidR="00A421E8" w:rsidRPr="00A421E8" w:rsidRDefault="00A421E8" w:rsidP="00A421E8">
      <w:pPr>
        <w:pStyle w:val="zCode"/>
        <w:rPr>
          <w:szCs w:val="20"/>
        </w:rPr>
      </w:pPr>
      <w:r w:rsidRPr="00A421E8">
        <w:rPr>
          <w:szCs w:val="20"/>
        </w:rPr>
        <w:t>// Хүнсний жагсаалтаас сонгож хайх checkbox-уудыг бүгдийг нь uncheck болгох функц.</w:t>
      </w:r>
    </w:p>
    <w:p w14:paraId="710603BD" w14:textId="77777777" w:rsidR="00A421E8" w:rsidRPr="00A421E8" w:rsidRDefault="00A421E8" w:rsidP="00A421E8">
      <w:pPr>
        <w:pStyle w:val="zCode"/>
        <w:rPr>
          <w:szCs w:val="20"/>
        </w:rPr>
      </w:pPr>
      <w:r w:rsidRPr="00A421E8">
        <w:rPr>
          <w:szCs w:val="20"/>
        </w:rPr>
        <w:t>function clearCheckedFoodCodes() {</w:t>
      </w:r>
    </w:p>
    <w:p w14:paraId="0ECA6CF0" w14:textId="77777777" w:rsidR="00A421E8" w:rsidRPr="00A421E8" w:rsidRDefault="00A421E8" w:rsidP="00A421E8">
      <w:pPr>
        <w:pStyle w:val="zCode"/>
        <w:rPr>
          <w:szCs w:val="20"/>
        </w:rPr>
      </w:pPr>
      <w:r w:rsidRPr="00A421E8">
        <w:rPr>
          <w:szCs w:val="20"/>
        </w:rPr>
        <w:t xml:space="preserve">  document.querySelectorAll('input[name="foodcode"]:checked').forEach((checkbox) =&gt; {</w:t>
      </w:r>
    </w:p>
    <w:p w14:paraId="06C1EFA9" w14:textId="77777777" w:rsidR="00A421E8" w:rsidRPr="00A421E8" w:rsidRDefault="00A421E8" w:rsidP="00A421E8">
      <w:pPr>
        <w:pStyle w:val="zCode"/>
        <w:rPr>
          <w:szCs w:val="20"/>
        </w:rPr>
      </w:pPr>
      <w:r w:rsidRPr="00A421E8">
        <w:rPr>
          <w:szCs w:val="20"/>
        </w:rPr>
        <w:t xml:space="preserve">    checkbox.checked = false;</w:t>
      </w:r>
    </w:p>
    <w:p w14:paraId="5913C9E9" w14:textId="77777777" w:rsidR="00A421E8" w:rsidRPr="00A421E8" w:rsidRDefault="00A421E8" w:rsidP="00A421E8">
      <w:pPr>
        <w:pStyle w:val="zCode"/>
        <w:rPr>
          <w:szCs w:val="20"/>
        </w:rPr>
      </w:pPr>
      <w:r w:rsidRPr="00A421E8">
        <w:rPr>
          <w:szCs w:val="20"/>
        </w:rPr>
        <w:t xml:space="preserve">  });</w:t>
      </w:r>
    </w:p>
    <w:p w14:paraId="6735CD3A" w14:textId="77777777" w:rsidR="00A421E8" w:rsidRPr="00A421E8" w:rsidRDefault="00A421E8" w:rsidP="00A421E8">
      <w:pPr>
        <w:pStyle w:val="zCode"/>
        <w:rPr>
          <w:szCs w:val="20"/>
        </w:rPr>
      </w:pPr>
      <w:r w:rsidRPr="00A421E8">
        <w:rPr>
          <w:szCs w:val="20"/>
        </w:rPr>
        <w:t>}</w:t>
      </w:r>
    </w:p>
    <w:p w14:paraId="160F2541" w14:textId="77777777" w:rsidR="00A421E8" w:rsidRPr="00A421E8" w:rsidRDefault="00A421E8" w:rsidP="00A421E8">
      <w:pPr>
        <w:pStyle w:val="zCode"/>
        <w:rPr>
          <w:szCs w:val="20"/>
        </w:rPr>
      </w:pPr>
    </w:p>
    <w:p w14:paraId="5E14F9C4" w14:textId="77777777" w:rsidR="00A421E8" w:rsidRPr="00A421E8" w:rsidRDefault="00A421E8" w:rsidP="00A421E8">
      <w:pPr>
        <w:pStyle w:val="zCode"/>
        <w:rPr>
          <w:szCs w:val="20"/>
        </w:rPr>
      </w:pPr>
      <w:r w:rsidRPr="00A421E8">
        <w:rPr>
          <w:szCs w:val="20"/>
        </w:rPr>
        <w:t>// // Үр дүн харуулах хэсэг рүү HTML-ийг гаргана.</w:t>
      </w:r>
    </w:p>
    <w:p w14:paraId="65BEB529" w14:textId="77777777" w:rsidR="00A421E8" w:rsidRPr="00A421E8" w:rsidRDefault="00A421E8" w:rsidP="00A421E8">
      <w:pPr>
        <w:pStyle w:val="zCode"/>
        <w:rPr>
          <w:szCs w:val="20"/>
        </w:rPr>
      </w:pPr>
      <w:r w:rsidRPr="00A421E8">
        <w:rPr>
          <w:szCs w:val="20"/>
        </w:rPr>
        <w:t>function setResultHtml(html) {</w:t>
      </w:r>
    </w:p>
    <w:p w14:paraId="6038C161" w14:textId="77777777" w:rsidR="00A421E8" w:rsidRPr="00A421E8" w:rsidRDefault="00A421E8" w:rsidP="00A421E8">
      <w:pPr>
        <w:pStyle w:val="zCode"/>
        <w:rPr>
          <w:szCs w:val="20"/>
        </w:rPr>
      </w:pPr>
      <w:r w:rsidRPr="00A421E8">
        <w:rPr>
          <w:szCs w:val="20"/>
        </w:rPr>
        <w:t xml:space="preserve">  const resultTbl = document.getElementById("resultTbl");</w:t>
      </w:r>
    </w:p>
    <w:p w14:paraId="7C5F9E1F" w14:textId="77777777" w:rsidR="00A421E8" w:rsidRPr="00A421E8" w:rsidRDefault="00A421E8" w:rsidP="00A421E8">
      <w:pPr>
        <w:pStyle w:val="zCode"/>
        <w:rPr>
          <w:szCs w:val="20"/>
        </w:rPr>
      </w:pPr>
      <w:r w:rsidRPr="00A421E8">
        <w:rPr>
          <w:szCs w:val="20"/>
        </w:rPr>
        <w:t xml:space="preserve">  if (resultTbl) {</w:t>
      </w:r>
    </w:p>
    <w:p w14:paraId="7B41FD13" w14:textId="77777777" w:rsidR="00A421E8" w:rsidRPr="00A421E8" w:rsidRDefault="00A421E8" w:rsidP="00A421E8">
      <w:pPr>
        <w:pStyle w:val="zCode"/>
        <w:rPr>
          <w:szCs w:val="20"/>
        </w:rPr>
      </w:pPr>
      <w:r w:rsidRPr="00A421E8">
        <w:rPr>
          <w:szCs w:val="20"/>
        </w:rPr>
        <w:lastRenderedPageBreak/>
        <w:t xml:space="preserve">    resultTbl.innerHTML = html;</w:t>
      </w:r>
    </w:p>
    <w:p w14:paraId="2D96BECF" w14:textId="77777777" w:rsidR="00A421E8" w:rsidRPr="00A421E8" w:rsidRDefault="00A421E8" w:rsidP="00A421E8">
      <w:pPr>
        <w:pStyle w:val="zCode"/>
        <w:rPr>
          <w:szCs w:val="20"/>
        </w:rPr>
      </w:pPr>
      <w:r w:rsidRPr="00A421E8">
        <w:rPr>
          <w:szCs w:val="20"/>
        </w:rPr>
        <w:t xml:space="preserve">  }</w:t>
      </w:r>
    </w:p>
    <w:p w14:paraId="0B22DD40" w14:textId="77777777" w:rsidR="00A421E8" w:rsidRPr="00A421E8" w:rsidRDefault="00A421E8" w:rsidP="00A421E8">
      <w:pPr>
        <w:pStyle w:val="zCode"/>
        <w:rPr>
          <w:szCs w:val="20"/>
        </w:rPr>
      </w:pPr>
      <w:r w:rsidRPr="00A421E8">
        <w:rPr>
          <w:szCs w:val="20"/>
        </w:rPr>
        <w:t>}</w:t>
      </w:r>
    </w:p>
    <w:p w14:paraId="538E8FC1" w14:textId="77777777" w:rsidR="00A421E8" w:rsidRPr="00A421E8" w:rsidRDefault="00A421E8" w:rsidP="00A421E8">
      <w:pPr>
        <w:pStyle w:val="zCode"/>
        <w:rPr>
          <w:szCs w:val="20"/>
        </w:rPr>
      </w:pPr>
    </w:p>
    <w:p w14:paraId="1F2DBF19" w14:textId="77777777" w:rsidR="00A421E8" w:rsidRPr="00A421E8" w:rsidRDefault="00A421E8" w:rsidP="00A421E8">
      <w:pPr>
        <w:pStyle w:val="zCode"/>
        <w:rPr>
          <w:szCs w:val="20"/>
        </w:rPr>
      </w:pPr>
      <w:r w:rsidRPr="00A421E8">
        <w:rPr>
          <w:szCs w:val="20"/>
        </w:rPr>
        <w:t>// Эхний 4 элементийг харуулж байна. DEFAULT_ITEM_COUNT = 4. DEFAULT_TYPES = ["proximates", "minerals", "vitamins"] гэсэн nutrition category-үүдийг харуулж байна.</w:t>
      </w:r>
    </w:p>
    <w:p w14:paraId="3908EFB5" w14:textId="77777777" w:rsidR="00A421E8" w:rsidRPr="00A421E8" w:rsidRDefault="00A421E8" w:rsidP="00A421E8">
      <w:pPr>
        <w:pStyle w:val="zCode"/>
        <w:rPr>
          <w:szCs w:val="20"/>
        </w:rPr>
      </w:pPr>
      <w:r w:rsidRPr="00A421E8">
        <w:rPr>
          <w:szCs w:val="20"/>
        </w:rPr>
        <w:t>export function renderDefaultTables(data) {</w:t>
      </w:r>
    </w:p>
    <w:p w14:paraId="26E0D37D" w14:textId="77777777" w:rsidR="00A421E8" w:rsidRPr="00A421E8" w:rsidRDefault="00A421E8" w:rsidP="00A421E8">
      <w:pPr>
        <w:pStyle w:val="zCode"/>
        <w:rPr>
          <w:szCs w:val="20"/>
        </w:rPr>
      </w:pPr>
      <w:r w:rsidRPr="00A421E8">
        <w:rPr>
          <w:szCs w:val="20"/>
        </w:rPr>
        <w:t xml:space="preserve">  const defaultItems = data.slice(0, DEFAULT_ITEM_COUNT);</w:t>
      </w:r>
    </w:p>
    <w:p w14:paraId="1A1E28FF" w14:textId="77777777" w:rsidR="00A421E8" w:rsidRPr="00A421E8" w:rsidRDefault="00A421E8" w:rsidP="00A421E8">
      <w:pPr>
        <w:pStyle w:val="zCode"/>
        <w:rPr>
          <w:szCs w:val="20"/>
        </w:rPr>
      </w:pPr>
      <w:r w:rsidRPr="00A421E8">
        <w:rPr>
          <w:szCs w:val="20"/>
        </w:rPr>
        <w:t xml:space="preserve">  return renderNutritionTables(defaultItems, DEFAULT_TYPES);</w:t>
      </w:r>
    </w:p>
    <w:p w14:paraId="12177629" w14:textId="77777777" w:rsidR="00A421E8" w:rsidRPr="00A421E8" w:rsidRDefault="00A421E8" w:rsidP="00A421E8">
      <w:pPr>
        <w:pStyle w:val="zCode"/>
        <w:rPr>
          <w:szCs w:val="20"/>
        </w:rPr>
      </w:pPr>
      <w:r w:rsidRPr="00A421E8">
        <w:rPr>
          <w:szCs w:val="20"/>
        </w:rPr>
        <w:t>}</w:t>
      </w:r>
    </w:p>
    <w:p w14:paraId="291CCD3A" w14:textId="77777777" w:rsidR="00A421E8" w:rsidRPr="00A421E8" w:rsidRDefault="00A421E8" w:rsidP="00A421E8">
      <w:pPr>
        <w:pStyle w:val="zCode"/>
        <w:rPr>
          <w:szCs w:val="20"/>
        </w:rPr>
      </w:pPr>
    </w:p>
    <w:p w14:paraId="50F9E4BD" w14:textId="77777777" w:rsidR="00A421E8" w:rsidRPr="00A421E8" w:rsidRDefault="00A421E8" w:rsidP="00A421E8">
      <w:pPr>
        <w:pStyle w:val="zCode"/>
        <w:rPr>
          <w:color w:val="538135" w:themeColor="accent6" w:themeShade="BF"/>
          <w:szCs w:val="20"/>
        </w:rPr>
      </w:pPr>
      <w:r w:rsidRPr="00A421E8">
        <w:rPr>
          <w:color w:val="538135" w:themeColor="accent6" w:themeShade="BF"/>
          <w:szCs w:val="20"/>
        </w:rPr>
        <w:t>// Overview page-аас шилжихдээ хайх үгийг хадгалсан бол тэр үгээр хайх үйлдлийг автоматаар хийх функц</w:t>
      </w:r>
    </w:p>
    <w:p w14:paraId="1DC9091E" w14:textId="77777777" w:rsidR="00A421E8" w:rsidRPr="00A421E8" w:rsidRDefault="00A421E8" w:rsidP="00A421E8">
      <w:pPr>
        <w:pStyle w:val="zCode"/>
        <w:rPr>
          <w:color w:val="EE0000"/>
          <w:szCs w:val="20"/>
        </w:rPr>
      </w:pPr>
      <w:r w:rsidRPr="00A421E8">
        <w:rPr>
          <w:color w:val="EE0000"/>
          <w:szCs w:val="20"/>
        </w:rPr>
        <w:t xml:space="preserve">export function </w:t>
      </w:r>
      <w:r w:rsidRPr="00A421E8">
        <w:rPr>
          <w:color w:val="EE0000"/>
          <w:szCs w:val="20"/>
          <w:highlight w:val="yellow"/>
        </w:rPr>
        <w:t>applyPendingSelectedFoodsFromOverview</w:t>
      </w:r>
      <w:r w:rsidRPr="00A421E8">
        <w:rPr>
          <w:color w:val="EE0000"/>
          <w:szCs w:val="20"/>
        </w:rPr>
        <w:t>() {</w:t>
      </w:r>
    </w:p>
    <w:p w14:paraId="446F914D" w14:textId="77777777" w:rsidR="00A421E8" w:rsidRPr="00A421E8" w:rsidRDefault="00A421E8" w:rsidP="00A421E8">
      <w:pPr>
        <w:pStyle w:val="zCode"/>
        <w:rPr>
          <w:color w:val="EE0000"/>
          <w:szCs w:val="20"/>
        </w:rPr>
      </w:pPr>
      <w:r w:rsidRPr="00A421E8">
        <w:rPr>
          <w:color w:val="EE0000"/>
          <w:szCs w:val="20"/>
        </w:rPr>
        <w:t xml:space="preserve">  const raw = sessionStorage.getItem("pendingSelectedFoods");</w:t>
      </w:r>
    </w:p>
    <w:p w14:paraId="072602CE" w14:textId="77777777" w:rsidR="00A421E8" w:rsidRPr="00A421E8" w:rsidRDefault="00A421E8" w:rsidP="00A421E8">
      <w:pPr>
        <w:pStyle w:val="zCode"/>
        <w:rPr>
          <w:color w:val="EE0000"/>
          <w:szCs w:val="20"/>
        </w:rPr>
      </w:pPr>
      <w:r w:rsidRPr="00A421E8">
        <w:rPr>
          <w:color w:val="EE0000"/>
          <w:szCs w:val="20"/>
        </w:rPr>
        <w:t xml:space="preserve">  if (!raw) return;</w:t>
      </w:r>
    </w:p>
    <w:p w14:paraId="5846456B" w14:textId="77777777" w:rsidR="00A421E8" w:rsidRPr="00A421E8" w:rsidRDefault="00A421E8" w:rsidP="00A421E8">
      <w:pPr>
        <w:pStyle w:val="zCode"/>
        <w:rPr>
          <w:color w:val="EE0000"/>
          <w:szCs w:val="20"/>
        </w:rPr>
      </w:pPr>
    </w:p>
    <w:p w14:paraId="1AE1F6A3" w14:textId="77777777" w:rsidR="00A421E8" w:rsidRPr="00A421E8" w:rsidRDefault="00A421E8" w:rsidP="00A421E8">
      <w:pPr>
        <w:pStyle w:val="zCode"/>
        <w:rPr>
          <w:color w:val="EE0000"/>
          <w:szCs w:val="20"/>
        </w:rPr>
      </w:pPr>
      <w:r w:rsidRPr="00A421E8">
        <w:rPr>
          <w:color w:val="EE0000"/>
          <w:szCs w:val="20"/>
        </w:rPr>
        <w:t xml:space="preserve">  let selectedFoods = [];</w:t>
      </w:r>
    </w:p>
    <w:p w14:paraId="69BF79BE" w14:textId="77777777" w:rsidR="00A421E8" w:rsidRPr="00A421E8" w:rsidRDefault="00A421E8" w:rsidP="00A421E8">
      <w:pPr>
        <w:pStyle w:val="zCode"/>
        <w:rPr>
          <w:color w:val="EE0000"/>
          <w:szCs w:val="20"/>
        </w:rPr>
      </w:pPr>
    </w:p>
    <w:p w14:paraId="71AE6681" w14:textId="77777777" w:rsidR="00A421E8" w:rsidRPr="00A421E8" w:rsidRDefault="00A421E8" w:rsidP="00A421E8">
      <w:pPr>
        <w:pStyle w:val="zCode"/>
        <w:rPr>
          <w:color w:val="EE0000"/>
          <w:szCs w:val="20"/>
        </w:rPr>
      </w:pPr>
      <w:r w:rsidRPr="00A421E8">
        <w:rPr>
          <w:color w:val="EE0000"/>
          <w:szCs w:val="20"/>
        </w:rPr>
        <w:t xml:space="preserve">  try {</w:t>
      </w:r>
    </w:p>
    <w:p w14:paraId="4A9F6610" w14:textId="77777777" w:rsidR="00A421E8" w:rsidRPr="00A421E8" w:rsidRDefault="00A421E8" w:rsidP="00A421E8">
      <w:pPr>
        <w:pStyle w:val="zCode"/>
        <w:rPr>
          <w:color w:val="EE0000"/>
          <w:szCs w:val="20"/>
        </w:rPr>
      </w:pPr>
      <w:r w:rsidRPr="00A421E8">
        <w:rPr>
          <w:color w:val="EE0000"/>
          <w:szCs w:val="20"/>
        </w:rPr>
        <w:t xml:space="preserve">    selectedFoods = JSON.parse(raw);</w:t>
      </w:r>
    </w:p>
    <w:p w14:paraId="601B4FBF" w14:textId="77777777" w:rsidR="00A421E8" w:rsidRPr="00A421E8" w:rsidRDefault="00A421E8" w:rsidP="00A421E8">
      <w:pPr>
        <w:pStyle w:val="zCode"/>
        <w:rPr>
          <w:color w:val="EE0000"/>
          <w:szCs w:val="20"/>
        </w:rPr>
      </w:pPr>
      <w:r w:rsidRPr="00A421E8">
        <w:rPr>
          <w:color w:val="EE0000"/>
          <w:szCs w:val="20"/>
        </w:rPr>
        <w:t xml:space="preserve">  } catch (error) {</w:t>
      </w:r>
    </w:p>
    <w:p w14:paraId="12CF4DB9" w14:textId="77777777" w:rsidR="00A421E8" w:rsidRPr="00A421E8" w:rsidRDefault="00A421E8" w:rsidP="00A421E8">
      <w:pPr>
        <w:pStyle w:val="zCode"/>
        <w:rPr>
          <w:color w:val="EE0000"/>
          <w:szCs w:val="20"/>
        </w:rPr>
      </w:pPr>
      <w:r w:rsidRPr="00A421E8">
        <w:rPr>
          <w:color w:val="EE0000"/>
          <w:szCs w:val="20"/>
        </w:rPr>
        <w:t xml:space="preserve">    console.error("Invalid pendingSelectedFoods:", error);</w:t>
      </w:r>
    </w:p>
    <w:p w14:paraId="35E564EF" w14:textId="77777777" w:rsidR="00A421E8" w:rsidRPr="00A421E8" w:rsidRDefault="00A421E8" w:rsidP="00A421E8">
      <w:pPr>
        <w:pStyle w:val="zCode"/>
        <w:rPr>
          <w:color w:val="EE0000"/>
          <w:szCs w:val="20"/>
        </w:rPr>
      </w:pPr>
      <w:r w:rsidRPr="00A421E8">
        <w:rPr>
          <w:color w:val="EE0000"/>
          <w:szCs w:val="20"/>
        </w:rPr>
        <w:t xml:space="preserve">    sessionStorage.removeItem("pendingSelectedFoods");</w:t>
      </w:r>
    </w:p>
    <w:p w14:paraId="3C5DFD8A" w14:textId="77777777" w:rsidR="00A421E8" w:rsidRPr="00A421E8" w:rsidRDefault="00A421E8" w:rsidP="00A421E8">
      <w:pPr>
        <w:pStyle w:val="zCode"/>
        <w:rPr>
          <w:color w:val="EE0000"/>
          <w:szCs w:val="20"/>
        </w:rPr>
      </w:pPr>
      <w:r w:rsidRPr="00A421E8">
        <w:rPr>
          <w:color w:val="EE0000"/>
          <w:szCs w:val="20"/>
        </w:rPr>
        <w:t xml:space="preserve">    return;</w:t>
      </w:r>
    </w:p>
    <w:p w14:paraId="7CD4735E" w14:textId="77777777" w:rsidR="00A421E8" w:rsidRPr="00A421E8" w:rsidRDefault="00A421E8" w:rsidP="00A421E8">
      <w:pPr>
        <w:pStyle w:val="zCode"/>
        <w:rPr>
          <w:color w:val="EE0000"/>
          <w:szCs w:val="20"/>
        </w:rPr>
      </w:pPr>
      <w:r w:rsidRPr="00A421E8">
        <w:rPr>
          <w:color w:val="EE0000"/>
          <w:szCs w:val="20"/>
        </w:rPr>
        <w:t xml:space="preserve">  }</w:t>
      </w:r>
    </w:p>
    <w:p w14:paraId="7D5ACDFD" w14:textId="77777777" w:rsidR="00A421E8" w:rsidRPr="00A421E8" w:rsidRDefault="00A421E8" w:rsidP="00A421E8">
      <w:pPr>
        <w:pStyle w:val="zCode"/>
        <w:rPr>
          <w:color w:val="EE0000"/>
          <w:szCs w:val="20"/>
        </w:rPr>
      </w:pPr>
    </w:p>
    <w:p w14:paraId="1F9D5208" w14:textId="77777777" w:rsidR="00A421E8" w:rsidRPr="00A421E8" w:rsidRDefault="00A421E8" w:rsidP="00A421E8">
      <w:pPr>
        <w:pStyle w:val="zCode"/>
        <w:rPr>
          <w:color w:val="EE0000"/>
          <w:szCs w:val="20"/>
        </w:rPr>
      </w:pPr>
      <w:r w:rsidRPr="00A421E8">
        <w:rPr>
          <w:color w:val="EE0000"/>
          <w:szCs w:val="20"/>
        </w:rPr>
        <w:t xml:space="preserve">  if (!Array.isArray(selectedFoods) || !selectedFoods.length) {</w:t>
      </w:r>
    </w:p>
    <w:p w14:paraId="7160BEC4" w14:textId="77777777" w:rsidR="00A421E8" w:rsidRPr="00A421E8" w:rsidRDefault="00A421E8" w:rsidP="00A421E8">
      <w:pPr>
        <w:pStyle w:val="zCode"/>
        <w:rPr>
          <w:color w:val="EE0000"/>
          <w:szCs w:val="20"/>
        </w:rPr>
      </w:pPr>
      <w:r w:rsidRPr="00A421E8">
        <w:rPr>
          <w:color w:val="EE0000"/>
          <w:szCs w:val="20"/>
        </w:rPr>
        <w:t xml:space="preserve">    sessionStorage.removeItem("pendingSelectedFoods");</w:t>
      </w:r>
    </w:p>
    <w:p w14:paraId="27835872" w14:textId="77777777" w:rsidR="00A421E8" w:rsidRPr="00A421E8" w:rsidRDefault="00A421E8" w:rsidP="00A421E8">
      <w:pPr>
        <w:pStyle w:val="zCode"/>
        <w:rPr>
          <w:color w:val="EE0000"/>
          <w:szCs w:val="20"/>
        </w:rPr>
      </w:pPr>
      <w:r w:rsidRPr="00A421E8">
        <w:rPr>
          <w:color w:val="EE0000"/>
          <w:szCs w:val="20"/>
        </w:rPr>
        <w:t xml:space="preserve">    return;</w:t>
      </w:r>
    </w:p>
    <w:p w14:paraId="74E4CEF9" w14:textId="77777777" w:rsidR="00A421E8" w:rsidRPr="00A421E8" w:rsidRDefault="00A421E8" w:rsidP="00A421E8">
      <w:pPr>
        <w:pStyle w:val="zCode"/>
        <w:rPr>
          <w:color w:val="EE0000"/>
          <w:szCs w:val="20"/>
        </w:rPr>
      </w:pPr>
      <w:r w:rsidRPr="00A421E8">
        <w:rPr>
          <w:color w:val="EE0000"/>
          <w:szCs w:val="20"/>
        </w:rPr>
        <w:t xml:space="preserve">  }</w:t>
      </w:r>
    </w:p>
    <w:p w14:paraId="08E52431" w14:textId="77777777" w:rsidR="00A421E8" w:rsidRPr="00A421E8" w:rsidRDefault="00A421E8" w:rsidP="00A421E8">
      <w:pPr>
        <w:pStyle w:val="zCode"/>
        <w:rPr>
          <w:color w:val="EE0000"/>
          <w:szCs w:val="20"/>
        </w:rPr>
      </w:pPr>
    </w:p>
    <w:p w14:paraId="59AA177C" w14:textId="77777777" w:rsidR="00A421E8" w:rsidRPr="00A421E8" w:rsidRDefault="00A421E8" w:rsidP="00A421E8">
      <w:pPr>
        <w:pStyle w:val="zCode"/>
        <w:rPr>
          <w:color w:val="EE0000"/>
          <w:szCs w:val="20"/>
        </w:rPr>
      </w:pPr>
      <w:r w:rsidRPr="00A421E8">
        <w:rPr>
          <w:color w:val="EE0000"/>
          <w:szCs w:val="20"/>
        </w:rPr>
        <w:t xml:space="preserve">  const searchTxt = document.getElementById("searchTxt");</w:t>
      </w:r>
    </w:p>
    <w:p w14:paraId="6D53C5EA" w14:textId="77777777" w:rsidR="00A421E8" w:rsidRPr="00A421E8" w:rsidRDefault="00A421E8" w:rsidP="00A421E8">
      <w:pPr>
        <w:pStyle w:val="zCode"/>
        <w:rPr>
          <w:color w:val="EE0000"/>
          <w:szCs w:val="20"/>
        </w:rPr>
      </w:pPr>
      <w:r w:rsidRPr="00A421E8">
        <w:rPr>
          <w:color w:val="EE0000"/>
          <w:szCs w:val="20"/>
        </w:rPr>
        <w:t xml:space="preserve">  const searchSection = document.getElementById("search");</w:t>
      </w:r>
    </w:p>
    <w:p w14:paraId="41DC81FE" w14:textId="77777777" w:rsidR="00A421E8" w:rsidRPr="00A421E8" w:rsidRDefault="00A421E8" w:rsidP="00A421E8">
      <w:pPr>
        <w:pStyle w:val="zCode"/>
        <w:rPr>
          <w:color w:val="EE0000"/>
          <w:szCs w:val="20"/>
        </w:rPr>
      </w:pPr>
    </w:p>
    <w:p w14:paraId="4373BAF9" w14:textId="77777777" w:rsidR="00A421E8" w:rsidRPr="00A421E8" w:rsidRDefault="00A421E8" w:rsidP="00A421E8">
      <w:pPr>
        <w:pStyle w:val="zCode"/>
        <w:rPr>
          <w:color w:val="EE0000"/>
          <w:szCs w:val="20"/>
        </w:rPr>
      </w:pPr>
      <w:r w:rsidRPr="00A421E8">
        <w:rPr>
          <w:color w:val="EE0000"/>
          <w:szCs w:val="20"/>
        </w:rPr>
        <w:t xml:space="preserve">  if (searchTxt) {</w:t>
      </w:r>
    </w:p>
    <w:p w14:paraId="49D8CA28" w14:textId="77777777" w:rsidR="00A421E8" w:rsidRPr="00A421E8" w:rsidRDefault="00A421E8" w:rsidP="00A421E8">
      <w:pPr>
        <w:pStyle w:val="zCode"/>
        <w:rPr>
          <w:color w:val="EE0000"/>
          <w:szCs w:val="20"/>
        </w:rPr>
      </w:pPr>
      <w:r w:rsidRPr="00A421E8">
        <w:rPr>
          <w:color w:val="EE0000"/>
          <w:szCs w:val="20"/>
        </w:rPr>
        <w:t xml:space="preserve">    searchTxt.value = "";</w:t>
      </w:r>
    </w:p>
    <w:p w14:paraId="1CD0495C" w14:textId="77777777" w:rsidR="00A421E8" w:rsidRPr="00A421E8" w:rsidRDefault="00A421E8" w:rsidP="00A421E8">
      <w:pPr>
        <w:pStyle w:val="zCode"/>
        <w:rPr>
          <w:color w:val="EE0000"/>
          <w:szCs w:val="20"/>
        </w:rPr>
      </w:pPr>
      <w:r w:rsidRPr="00A421E8">
        <w:rPr>
          <w:color w:val="EE0000"/>
          <w:szCs w:val="20"/>
        </w:rPr>
        <w:t xml:space="preserve">  }</w:t>
      </w:r>
    </w:p>
    <w:p w14:paraId="7D9B0651" w14:textId="77777777" w:rsidR="00A421E8" w:rsidRPr="00A421E8" w:rsidRDefault="00A421E8" w:rsidP="00A421E8">
      <w:pPr>
        <w:pStyle w:val="zCode"/>
        <w:rPr>
          <w:color w:val="EE0000"/>
          <w:szCs w:val="20"/>
        </w:rPr>
      </w:pPr>
    </w:p>
    <w:p w14:paraId="3F4E3E99" w14:textId="77777777" w:rsidR="00A421E8" w:rsidRPr="00A421E8" w:rsidRDefault="00A421E8" w:rsidP="00A421E8">
      <w:pPr>
        <w:pStyle w:val="zCode"/>
        <w:rPr>
          <w:color w:val="EE0000"/>
          <w:szCs w:val="20"/>
        </w:rPr>
      </w:pPr>
      <w:r w:rsidRPr="00A421E8">
        <w:rPr>
          <w:color w:val="EE0000"/>
          <w:szCs w:val="20"/>
        </w:rPr>
        <w:t xml:space="preserve">  document.querySelectorAll('input[name="foodcode"]').forEach((checkbox) =&gt; {</w:t>
      </w:r>
    </w:p>
    <w:p w14:paraId="37C44016" w14:textId="77777777" w:rsidR="00A421E8" w:rsidRPr="00A421E8" w:rsidRDefault="00A421E8" w:rsidP="00A421E8">
      <w:pPr>
        <w:pStyle w:val="zCode"/>
        <w:rPr>
          <w:color w:val="EE0000"/>
          <w:szCs w:val="20"/>
        </w:rPr>
      </w:pPr>
      <w:r w:rsidRPr="00A421E8">
        <w:rPr>
          <w:color w:val="EE0000"/>
          <w:szCs w:val="20"/>
        </w:rPr>
        <w:t xml:space="preserve">    checkbox.checked = false;</w:t>
      </w:r>
    </w:p>
    <w:p w14:paraId="7EDB50EC" w14:textId="77777777" w:rsidR="00A421E8" w:rsidRPr="00A421E8" w:rsidRDefault="00A421E8" w:rsidP="00A421E8">
      <w:pPr>
        <w:pStyle w:val="zCode"/>
        <w:rPr>
          <w:color w:val="EE0000"/>
          <w:szCs w:val="20"/>
        </w:rPr>
      </w:pPr>
      <w:r w:rsidRPr="00A421E8">
        <w:rPr>
          <w:color w:val="EE0000"/>
          <w:szCs w:val="20"/>
        </w:rPr>
        <w:t xml:space="preserve">  });</w:t>
      </w:r>
    </w:p>
    <w:p w14:paraId="3EBC7222" w14:textId="77777777" w:rsidR="00A421E8" w:rsidRPr="00A421E8" w:rsidRDefault="00A421E8" w:rsidP="00A421E8">
      <w:pPr>
        <w:pStyle w:val="zCode"/>
        <w:rPr>
          <w:color w:val="EE0000"/>
          <w:szCs w:val="20"/>
        </w:rPr>
      </w:pPr>
    </w:p>
    <w:p w14:paraId="5E735AB1" w14:textId="77777777" w:rsidR="00A421E8" w:rsidRPr="00A421E8" w:rsidRDefault="00A421E8" w:rsidP="00A421E8">
      <w:pPr>
        <w:pStyle w:val="zCode"/>
        <w:rPr>
          <w:color w:val="EE0000"/>
          <w:szCs w:val="20"/>
        </w:rPr>
      </w:pPr>
      <w:r w:rsidRPr="00A421E8">
        <w:rPr>
          <w:color w:val="EE0000"/>
          <w:szCs w:val="20"/>
        </w:rPr>
        <w:t xml:space="preserve">  selectedFoods.forEach((food) =&gt; {</w:t>
      </w:r>
    </w:p>
    <w:p w14:paraId="0A6B1810" w14:textId="77777777" w:rsidR="00A421E8" w:rsidRPr="00A421E8" w:rsidRDefault="00A421E8" w:rsidP="00A421E8">
      <w:pPr>
        <w:pStyle w:val="zCode"/>
        <w:rPr>
          <w:color w:val="EE0000"/>
          <w:szCs w:val="20"/>
        </w:rPr>
      </w:pPr>
      <w:r w:rsidRPr="00A421E8">
        <w:rPr>
          <w:color w:val="EE0000"/>
          <w:szCs w:val="20"/>
        </w:rPr>
        <w:t xml:space="preserve">    const checkbox = document.querySelector(`input[name="foodcode"][value="${food.food_code}"]`);</w:t>
      </w:r>
    </w:p>
    <w:p w14:paraId="4986D688" w14:textId="77777777" w:rsidR="00A421E8" w:rsidRPr="00A421E8" w:rsidRDefault="00A421E8" w:rsidP="00A421E8">
      <w:pPr>
        <w:pStyle w:val="zCode"/>
        <w:rPr>
          <w:color w:val="EE0000"/>
          <w:szCs w:val="20"/>
        </w:rPr>
      </w:pPr>
    </w:p>
    <w:p w14:paraId="54E10C80" w14:textId="77777777" w:rsidR="00A421E8" w:rsidRPr="00A421E8" w:rsidRDefault="00A421E8" w:rsidP="00A421E8">
      <w:pPr>
        <w:pStyle w:val="zCode"/>
        <w:rPr>
          <w:color w:val="EE0000"/>
          <w:szCs w:val="20"/>
        </w:rPr>
      </w:pPr>
      <w:r w:rsidRPr="00A421E8">
        <w:rPr>
          <w:color w:val="EE0000"/>
          <w:szCs w:val="20"/>
        </w:rPr>
        <w:t xml:space="preserve">    if (checkbox) {</w:t>
      </w:r>
    </w:p>
    <w:p w14:paraId="58A97652" w14:textId="77777777" w:rsidR="00A421E8" w:rsidRPr="00A421E8" w:rsidRDefault="00A421E8" w:rsidP="00A421E8">
      <w:pPr>
        <w:pStyle w:val="zCode"/>
        <w:rPr>
          <w:color w:val="EE0000"/>
          <w:szCs w:val="20"/>
        </w:rPr>
      </w:pPr>
      <w:r w:rsidRPr="00A421E8">
        <w:rPr>
          <w:color w:val="EE0000"/>
          <w:szCs w:val="20"/>
        </w:rPr>
        <w:t xml:space="preserve">      checkbox.checked = true;</w:t>
      </w:r>
    </w:p>
    <w:p w14:paraId="782D103C" w14:textId="77777777" w:rsidR="00A421E8" w:rsidRPr="00A421E8" w:rsidRDefault="00A421E8" w:rsidP="00A421E8">
      <w:pPr>
        <w:pStyle w:val="zCode"/>
        <w:rPr>
          <w:color w:val="EE0000"/>
          <w:szCs w:val="20"/>
        </w:rPr>
      </w:pPr>
      <w:r w:rsidRPr="00A421E8">
        <w:rPr>
          <w:color w:val="EE0000"/>
          <w:szCs w:val="20"/>
        </w:rPr>
        <w:t xml:space="preserve">    }</w:t>
      </w:r>
    </w:p>
    <w:p w14:paraId="73D4D5F0" w14:textId="77777777" w:rsidR="00A421E8" w:rsidRPr="00A421E8" w:rsidRDefault="00A421E8" w:rsidP="00A421E8">
      <w:pPr>
        <w:pStyle w:val="zCode"/>
        <w:rPr>
          <w:color w:val="EE0000"/>
          <w:szCs w:val="20"/>
        </w:rPr>
      </w:pPr>
      <w:r w:rsidRPr="00A421E8">
        <w:rPr>
          <w:color w:val="EE0000"/>
          <w:szCs w:val="20"/>
        </w:rPr>
        <w:t xml:space="preserve">  });</w:t>
      </w:r>
    </w:p>
    <w:p w14:paraId="47205A0A" w14:textId="77777777" w:rsidR="00A421E8" w:rsidRPr="00A421E8" w:rsidRDefault="00A421E8" w:rsidP="00A421E8">
      <w:pPr>
        <w:pStyle w:val="zCode"/>
        <w:rPr>
          <w:color w:val="EE0000"/>
          <w:szCs w:val="20"/>
        </w:rPr>
      </w:pPr>
    </w:p>
    <w:p w14:paraId="3F2B033B" w14:textId="77777777" w:rsidR="00A421E8" w:rsidRPr="00A421E8" w:rsidRDefault="00A421E8" w:rsidP="00A421E8">
      <w:pPr>
        <w:pStyle w:val="zCode"/>
        <w:rPr>
          <w:color w:val="EE0000"/>
          <w:szCs w:val="20"/>
        </w:rPr>
      </w:pPr>
      <w:r w:rsidRPr="00A421E8">
        <w:rPr>
          <w:color w:val="EE0000"/>
          <w:szCs w:val="20"/>
        </w:rPr>
        <w:t xml:space="preserve">  handleFoodCodeSearch();</w:t>
      </w:r>
    </w:p>
    <w:p w14:paraId="7027C0DA" w14:textId="77777777" w:rsidR="00A421E8" w:rsidRPr="00A421E8" w:rsidRDefault="00A421E8" w:rsidP="00A421E8">
      <w:pPr>
        <w:pStyle w:val="zCode"/>
        <w:rPr>
          <w:color w:val="EE0000"/>
          <w:szCs w:val="20"/>
        </w:rPr>
      </w:pPr>
    </w:p>
    <w:p w14:paraId="401E63E8" w14:textId="77777777" w:rsidR="00A421E8" w:rsidRPr="00A421E8" w:rsidRDefault="00A421E8" w:rsidP="00A421E8">
      <w:pPr>
        <w:pStyle w:val="zCode"/>
        <w:rPr>
          <w:color w:val="EE0000"/>
          <w:szCs w:val="20"/>
        </w:rPr>
      </w:pPr>
      <w:r w:rsidRPr="00A421E8">
        <w:rPr>
          <w:color w:val="EE0000"/>
          <w:szCs w:val="20"/>
        </w:rPr>
        <w:lastRenderedPageBreak/>
        <w:t xml:space="preserve">  if (searchSection) {</w:t>
      </w:r>
    </w:p>
    <w:p w14:paraId="68EB86BB" w14:textId="77777777" w:rsidR="00A421E8" w:rsidRPr="00A421E8" w:rsidRDefault="00A421E8" w:rsidP="00A421E8">
      <w:pPr>
        <w:pStyle w:val="zCode"/>
        <w:rPr>
          <w:color w:val="EE0000"/>
          <w:szCs w:val="20"/>
        </w:rPr>
      </w:pPr>
      <w:r w:rsidRPr="00A421E8">
        <w:rPr>
          <w:color w:val="EE0000"/>
          <w:szCs w:val="20"/>
        </w:rPr>
        <w:t xml:space="preserve">    searchSection.scrollIntoView({ behavior: "smooth" });</w:t>
      </w:r>
    </w:p>
    <w:p w14:paraId="2E9CB0C4" w14:textId="77777777" w:rsidR="00A421E8" w:rsidRPr="00A421E8" w:rsidRDefault="00A421E8" w:rsidP="00A421E8">
      <w:pPr>
        <w:pStyle w:val="zCode"/>
        <w:rPr>
          <w:color w:val="EE0000"/>
          <w:szCs w:val="20"/>
        </w:rPr>
      </w:pPr>
      <w:r w:rsidRPr="00A421E8">
        <w:rPr>
          <w:color w:val="EE0000"/>
          <w:szCs w:val="20"/>
        </w:rPr>
        <w:t xml:space="preserve">  }</w:t>
      </w:r>
    </w:p>
    <w:p w14:paraId="4C361A35" w14:textId="77777777" w:rsidR="00A421E8" w:rsidRPr="00A421E8" w:rsidRDefault="00A421E8" w:rsidP="00A421E8">
      <w:pPr>
        <w:pStyle w:val="zCode"/>
        <w:rPr>
          <w:color w:val="EE0000"/>
          <w:szCs w:val="20"/>
        </w:rPr>
      </w:pPr>
    </w:p>
    <w:p w14:paraId="52983646" w14:textId="77777777" w:rsidR="00A421E8" w:rsidRPr="00A421E8" w:rsidRDefault="00A421E8" w:rsidP="00A421E8">
      <w:pPr>
        <w:pStyle w:val="zCode"/>
        <w:rPr>
          <w:color w:val="EE0000"/>
          <w:szCs w:val="20"/>
        </w:rPr>
      </w:pPr>
      <w:r w:rsidRPr="00A421E8">
        <w:rPr>
          <w:color w:val="EE0000"/>
          <w:szCs w:val="20"/>
        </w:rPr>
        <w:t xml:space="preserve">  sessionStorage.removeItem("pendingSelectedFoods");</w:t>
      </w:r>
    </w:p>
    <w:p w14:paraId="0572811E" w14:textId="3466FF29" w:rsidR="00A421E8" w:rsidRPr="00A421E8" w:rsidRDefault="00A421E8" w:rsidP="00A421E8">
      <w:pPr>
        <w:pStyle w:val="zCode"/>
        <w:rPr>
          <w:color w:val="EE0000"/>
          <w:szCs w:val="20"/>
        </w:rPr>
      </w:pPr>
      <w:r w:rsidRPr="00A421E8">
        <w:rPr>
          <w:color w:val="EE0000"/>
          <w:szCs w:val="20"/>
        </w:rPr>
        <w:t>}</w:t>
      </w:r>
    </w:p>
    <w:p w14:paraId="1B717F8E" w14:textId="74A07B69" w:rsidR="00607AE3" w:rsidRDefault="00607AE3" w:rsidP="00607AE3">
      <w:pPr>
        <w:pStyle w:val="C2nd"/>
        <w:rPr>
          <w:noProof/>
        </w:rPr>
      </w:pPr>
      <w:bookmarkStart w:id="131" w:name="_Toc231258366"/>
      <w:r w:rsidRPr="003F6417">
        <w:rPr>
          <w:noProof/>
        </w:rPr>
        <w:t>src/js/pages/</w:t>
      </w:r>
      <w:r w:rsidRPr="00607AE3">
        <w:t>searchPage</w:t>
      </w:r>
      <w:r w:rsidRPr="003F6417">
        <w:rPr>
          <w:noProof/>
        </w:rPr>
        <w:t>.js</w:t>
      </w:r>
      <w:r>
        <w:rPr>
          <w:noProof/>
        </w:rPr>
        <w:t xml:space="preserve"> шинэчил</w:t>
      </w:r>
      <w:bookmarkEnd w:id="131"/>
    </w:p>
    <w:p w14:paraId="6D470870" w14:textId="7DC4FFB3" w:rsidR="00A421E8" w:rsidRDefault="00607AE3" w:rsidP="009A67BA">
      <w:pPr>
        <w:pStyle w:val="zCode"/>
        <w:rPr>
          <w:szCs w:val="20"/>
        </w:rPr>
      </w:pPr>
      <w:r>
        <w:rPr>
          <w:noProof/>
        </w:rPr>
        <w:drawing>
          <wp:inline distT="0" distB="0" distL="0" distR="0" wp14:anchorId="4F5A8E5C" wp14:editId="4D457C79">
            <wp:extent cx="5940425" cy="2222626"/>
            <wp:effectExtent l="0" t="0" r="3175" b="6350"/>
            <wp:docPr id="79223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9182" name=""/>
                    <pic:cNvPicPr/>
                  </pic:nvPicPr>
                  <pic:blipFill rotWithShape="1">
                    <a:blip r:embed="rId189"/>
                    <a:srcRect b="38038"/>
                    <a:stretch>
                      <a:fillRect/>
                    </a:stretch>
                  </pic:blipFill>
                  <pic:spPr bwMode="auto">
                    <a:xfrm>
                      <a:off x="0" y="0"/>
                      <a:ext cx="5940425" cy="2222626"/>
                    </a:xfrm>
                    <a:prstGeom prst="rect">
                      <a:avLst/>
                    </a:prstGeom>
                    <a:ln>
                      <a:noFill/>
                    </a:ln>
                    <a:extLst>
                      <a:ext uri="{53640926-AAD7-44D8-BBD7-CCE9431645EC}">
                        <a14:shadowObscured xmlns:a14="http://schemas.microsoft.com/office/drawing/2010/main"/>
                      </a:ext>
                    </a:extLst>
                  </pic:spPr>
                </pic:pic>
              </a:graphicData>
            </a:graphic>
          </wp:inline>
        </w:drawing>
      </w:r>
    </w:p>
    <w:p w14:paraId="3F4A2D71" w14:textId="77777777" w:rsidR="00607AE3" w:rsidRPr="00607AE3" w:rsidRDefault="00607AE3" w:rsidP="00607AE3">
      <w:pPr>
        <w:pStyle w:val="zCode"/>
        <w:rPr>
          <w:szCs w:val="20"/>
        </w:rPr>
      </w:pPr>
      <w:r w:rsidRPr="00607AE3">
        <w:rPr>
          <w:szCs w:val="20"/>
        </w:rPr>
        <w:t>import { getNutritions } from "../services/nutritionService.js"; // Хоолны шим тэжээлийн өгөгдлийг авна.</w:t>
      </w:r>
    </w:p>
    <w:p w14:paraId="1BBE3141" w14:textId="77777777" w:rsidR="00607AE3" w:rsidRPr="00607AE3" w:rsidRDefault="00607AE3" w:rsidP="00607AE3">
      <w:pPr>
        <w:pStyle w:val="zCode"/>
        <w:rPr>
          <w:szCs w:val="20"/>
        </w:rPr>
      </w:pPr>
      <w:r w:rsidRPr="00607AE3">
        <w:rPr>
          <w:szCs w:val="20"/>
        </w:rPr>
        <w:t>import {</w:t>
      </w:r>
    </w:p>
    <w:p w14:paraId="6A743EFC" w14:textId="77777777" w:rsidR="00607AE3" w:rsidRPr="00607AE3" w:rsidRDefault="00607AE3" w:rsidP="00607AE3">
      <w:pPr>
        <w:pStyle w:val="zCode"/>
        <w:rPr>
          <w:szCs w:val="20"/>
        </w:rPr>
      </w:pPr>
      <w:r w:rsidRPr="00607AE3">
        <w:rPr>
          <w:szCs w:val="20"/>
        </w:rPr>
        <w:t xml:space="preserve">  buildFoodGroups,</w:t>
      </w:r>
    </w:p>
    <w:p w14:paraId="08A1487B" w14:textId="77777777" w:rsidR="00607AE3" w:rsidRPr="00607AE3" w:rsidRDefault="00607AE3" w:rsidP="00607AE3">
      <w:pPr>
        <w:pStyle w:val="zCode"/>
        <w:rPr>
          <w:szCs w:val="20"/>
        </w:rPr>
      </w:pPr>
      <w:r w:rsidRPr="00607AE3">
        <w:rPr>
          <w:szCs w:val="20"/>
        </w:rPr>
        <w:t xml:space="preserve">  bindSearchEvents,</w:t>
      </w:r>
    </w:p>
    <w:p w14:paraId="2E663E9F" w14:textId="77777777" w:rsidR="00607AE3" w:rsidRPr="00607AE3" w:rsidRDefault="00607AE3" w:rsidP="00607AE3">
      <w:pPr>
        <w:pStyle w:val="zCode"/>
        <w:rPr>
          <w:szCs w:val="20"/>
        </w:rPr>
      </w:pPr>
      <w:r w:rsidRPr="00607AE3">
        <w:rPr>
          <w:szCs w:val="20"/>
        </w:rPr>
        <w:t xml:space="preserve">  renderDefaultTables,</w:t>
      </w:r>
    </w:p>
    <w:p w14:paraId="237D2C7C" w14:textId="77777777" w:rsidR="00607AE3" w:rsidRPr="00607AE3" w:rsidRDefault="00607AE3" w:rsidP="00607AE3">
      <w:pPr>
        <w:pStyle w:val="zCode"/>
        <w:rPr>
          <w:szCs w:val="20"/>
        </w:rPr>
      </w:pPr>
      <w:r w:rsidRPr="00607AE3">
        <w:rPr>
          <w:szCs w:val="20"/>
        </w:rPr>
        <w:t xml:space="preserve">  initNutritionData,</w:t>
      </w:r>
    </w:p>
    <w:p w14:paraId="142058E8" w14:textId="77777777" w:rsidR="00607AE3" w:rsidRPr="00607AE3" w:rsidRDefault="00607AE3" w:rsidP="00607AE3">
      <w:pPr>
        <w:pStyle w:val="zCode"/>
        <w:rPr>
          <w:szCs w:val="20"/>
        </w:rPr>
      </w:pPr>
      <w:r w:rsidRPr="00607AE3">
        <w:rPr>
          <w:szCs w:val="20"/>
        </w:rPr>
        <w:t xml:space="preserve">  </w:t>
      </w:r>
      <w:r w:rsidRPr="00607AE3">
        <w:rPr>
          <w:szCs w:val="20"/>
          <w:highlight w:val="yellow"/>
        </w:rPr>
        <w:t>applyPendingSelectedFoodsFromOverview</w:t>
      </w:r>
      <w:r w:rsidRPr="00607AE3">
        <w:rPr>
          <w:szCs w:val="20"/>
        </w:rPr>
        <w:t>,</w:t>
      </w:r>
    </w:p>
    <w:p w14:paraId="37FF772D" w14:textId="77777777" w:rsidR="00607AE3" w:rsidRPr="00607AE3" w:rsidRDefault="00607AE3" w:rsidP="00607AE3">
      <w:pPr>
        <w:pStyle w:val="zCode"/>
        <w:rPr>
          <w:szCs w:val="20"/>
        </w:rPr>
      </w:pPr>
      <w:r w:rsidRPr="00607AE3">
        <w:rPr>
          <w:szCs w:val="20"/>
        </w:rPr>
        <w:t>} from "../fn/foodSearchEvents.js"; // food_group бүрээр багцалсан food_code, food_name-үүдийг авна. Жишээ нь: "Cereals and Cereal products" → [{ food_code: "01_0106", food_name: "Barley flour, whole grain" }, ...]</w:t>
      </w:r>
    </w:p>
    <w:p w14:paraId="5E8BCA58" w14:textId="77777777" w:rsidR="00607AE3" w:rsidRPr="00607AE3" w:rsidRDefault="00607AE3" w:rsidP="00607AE3">
      <w:pPr>
        <w:pStyle w:val="zCode"/>
        <w:rPr>
          <w:szCs w:val="20"/>
        </w:rPr>
      </w:pPr>
    </w:p>
    <w:p w14:paraId="33DE795F" w14:textId="77777777" w:rsidR="00607AE3" w:rsidRPr="00607AE3" w:rsidRDefault="00607AE3" w:rsidP="00607AE3">
      <w:pPr>
        <w:pStyle w:val="zCode"/>
        <w:rPr>
          <w:szCs w:val="20"/>
        </w:rPr>
      </w:pPr>
      <w:r w:rsidRPr="00607AE3">
        <w:rPr>
          <w:szCs w:val="20"/>
        </w:rPr>
        <w:t>import { renderSidebarPageLayout } from "../layouts/sidebarPageLayout.js"; // Sidebar-тай хуудасны layout-г үүсгэх</w:t>
      </w:r>
    </w:p>
    <w:p w14:paraId="78E2FE76" w14:textId="77777777" w:rsidR="00607AE3" w:rsidRPr="00607AE3" w:rsidRDefault="00607AE3" w:rsidP="00607AE3">
      <w:pPr>
        <w:pStyle w:val="zCode"/>
        <w:rPr>
          <w:szCs w:val="20"/>
        </w:rPr>
      </w:pPr>
      <w:r w:rsidRPr="00607AE3">
        <w:rPr>
          <w:szCs w:val="20"/>
        </w:rPr>
        <w:t>import { bindSidebar, bindMenuListToggle } from "../fn/sidebarEvents.js";</w:t>
      </w:r>
    </w:p>
    <w:p w14:paraId="3748E39D" w14:textId="77777777" w:rsidR="00607AE3" w:rsidRPr="00607AE3" w:rsidRDefault="00607AE3" w:rsidP="00607AE3">
      <w:pPr>
        <w:pStyle w:val="zCode"/>
        <w:rPr>
          <w:szCs w:val="20"/>
        </w:rPr>
      </w:pPr>
    </w:p>
    <w:p w14:paraId="0250C37F" w14:textId="77777777" w:rsidR="00607AE3" w:rsidRPr="00607AE3" w:rsidRDefault="00607AE3" w:rsidP="00607AE3">
      <w:pPr>
        <w:pStyle w:val="zCode"/>
        <w:rPr>
          <w:szCs w:val="20"/>
        </w:rPr>
      </w:pPr>
      <w:r w:rsidRPr="00607AE3">
        <w:rPr>
          <w:szCs w:val="20"/>
        </w:rPr>
        <w:t>import { renderPageLayout } from "../layouts/pageLayout.js";</w:t>
      </w:r>
    </w:p>
    <w:p w14:paraId="6F68A139" w14:textId="77777777" w:rsidR="00607AE3" w:rsidRPr="00607AE3" w:rsidRDefault="00607AE3" w:rsidP="00607AE3">
      <w:pPr>
        <w:pStyle w:val="zCode"/>
        <w:rPr>
          <w:szCs w:val="20"/>
        </w:rPr>
      </w:pPr>
      <w:r w:rsidRPr="00607AE3">
        <w:rPr>
          <w:szCs w:val="20"/>
        </w:rPr>
        <w:t>import { renderNotification } from "../layouts/notificationLayout.js";</w:t>
      </w:r>
    </w:p>
    <w:p w14:paraId="1BFDE97E" w14:textId="77777777" w:rsidR="00607AE3" w:rsidRPr="00607AE3" w:rsidRDefault="00607AE3" w:rsidP="00607AE3">
      <w:pPr>
        <w:pStyle w:val="zCode"/>
        <w:rPr>
          <w:szCs w:val="20"/>
        </w:rPr>
      </w:pPr>
    </w:p>
    <w:p w14:paraId="76F352D3" w14:textId="77777777" w:rsidR="00607AE3" w:rsidRPr="00607AE3" w:rsidRDefault="00607AE3" w:rsidP="00607AE3">
      <w:pPr>
        <w:pStyle w:val="zCode"/>
        <w:rPr>
          <w:szCs w:val="20"/>
        </w:rPr>
      </w:pPr>
      <w:r w:rsidRPr="00607AE3">
        <w:rPr>
          <w:szCs w:val="20"/>
        </w:rPr>
        <w:t>import { renderSearchFoodName } from "../components/searchFoodNameSidebar.js";</w:t>
      </w:r>
    </w:p>
    <w:p w14:paraId="6FBD5080" w14:textId="77777777" w:rsidR="00607AE3" w:rsidRPr="00607AE3" w:rsidRDefault="00607AE3" w:rsidP="00607AE3">
      <w:pPr>
        <w:pStyle w:val="zCode"/>
        <w:rPr>
          <w:szCs w:val="20"/>
        </w:rPr>
      </w:pPr>
      <w:r w:rsidRPr="00607AE3">
        <w:rPr>
          <w:szCs w:val="20"/>
        </w:rPr>
        <w:t>import { renderSearchSettings } from "../components/searchSettingsSidebar.js";</w:t>
      </w:r>
    </w:p>
    <w:p w14:paraId="4CC63569" w14:textId="77777777" w:rsidR="00607AE3" w:rsidRPr="00607AE3" w:rsidRDefault="00607AE3" w:rsidP="00607AE3">
      <w:pPr>
        <w:pStyle w:val="zCode"/>
        <w:rPr>
          <w:szCs w:val="20"/>
        </w:rPr>
      </w:pPr>
      <w:r w:rsidRPr="00607AE3">
        <w:rPr>
          <w:szCs w:val="20"/>
        </w:rPr>
        <w:t>import { renderFoodGroupList } from "../components/searchFoodGroupListSidebar.js";</w:t>
      </w:r>
    </w:p>
    <w:p w14:paraId="6AFBE12C" w14:textId="77777777" w:rsidR="00607AE3" w:rsidRPr="00607AE3" w:rsidRDefault="00607AE3" w:rsidP="00607AE3">
      <w:pPr>
        <w:pStyle w:val="zCode"/>
        <w:rPr>
          <w:szCs w:val="20"/>
        </w:rPr>
      </w:pPr>
    </w:p>
    <w:p w14:paraId="5BFA41A1" w14:textId="77777777" w:rsidR="00607AE3" w:rsidRPr="00607AE3" w:rsidRDefault="00607AE3" w:rsidP="00607AE3">
      <w:pPr>
        <w:pStyle w:val="zCode"/>
        <w:rPr>
          <w:szCs w:val="20"/>
        </w:rPr>
      </w:pPr>
      <w:r w:rsidRPr="00607AE3">
        <w:rPr>
          <w:szCs w:val="20"/>
        </w:rPr>
        <w:t>import { loadImages } from "../services/imageService.js";</w:t>
      </w:r>
    </w:p>
    <w:p w14:paraId="2AB4A604" w14:textId="77777777" w:rsidR="00607AE3" w:rsidRPr="00607AE3" w:rsidRDefault="00607AE3" w:rsidP="00607AE3">
      <w:pPr>
        <w:pStyle w:val="zCode"/>
        <w:rPr>
          <w:szCs w:val="20"/>
        </w:rPr>
      </w:pPr>
      <w:r w:rsidRPr="00607AE3">
        <w:rPr>
          <w:szCs w:val="20"/>
        </w:rPr>
        <w:t>import { renderImageModal, bindImageModalEvents } from "../components/imageModal.js";</w:t>
      </w:r>
    </w:p>
    <w:p w14:paraId="6F51A9D6" w14:textId="77777777" w:rsidR="00607AE3" w:rsidRPr="00607AE3" w:rsidRDefault="00607AE3" w:rsidP="00607AE3">
      <w:pPr>
        <w:pStyle w:val="zCode"/>
        <w:rPr>
          <w:szCs w:val="20"/>
        </w:rPr>
      </w:pPr>
    </w:p>
    <w:p w14:paraId="2AED7466" w14:textId="77777777" w:rsidR="00607AE3" w:rsidRPr="00607AE3" w:rsidRDefault="00607AE3" w:rsidP="00607AE3">
      <w:pPr>
        <w:pStyle w:val="zCode"/>
        <w:rPr>
          <w:szCs w:val="20"/>
        </w:rPr>
      </w:pPr>
      <w:r w:rsidRPr="00607AE3">
        <w:rPr>
          <w:szCs w:val="20"/>
        </w:rPr>
        <w:t>import { t } from "../i18n/i18n.js";</w:t>
      </w:r>
    </w:p>
    <w:p w14:paraId="7297380E" w14:textId="77777777" w:rsidR="00607AE3" w:rsidRPr="00607AE3" w:rsidRDefault="00607AE3" w:rsidP="00607AE3">
      <w:pPr>
        <w:pStyle w:val="zCode"/>
        <w:rPr>
          <w:szCs w:val="20"/>
        </w:rPr>
      </w:pPr>
    </w:p>
    <w:p w14:paraId="2E4E6A79" w14:textId="77777777" w:rsidR="00607AE3" w:rsidRPr="00607AE3" w:rsidRDefault="00607AE3" w:rsidP="00607AE3">
      <w:pPr>
        <w:pStyle w:val="zCode"/>
        <w:rPr>
          <w:szCs w:val="20"/>
        </w:rPr>
      </w:pPr>
      <w:r w:rsidRPr="00607AE3">
        <w:rPr>
          <w:szCs w:val="20"/>
        </w:rPr>
        <w:t>let imageModalBound = false;</w:t>
      </w:r>
    </w:p>
    <w:p w14:paraId="11576154" w14:textId="77777777" w:rsidR="00607AE3" w:rsidRPr="00607AE3" w:rsidRDefault="00607AE3" w:rsidP="00607AE3">
      <w:pPr>
        <w:pStyle w:val="zCode"/>
        <w:rPr>
          <w:szCs w:val="20"/>
        </w:rPr>
      </w:pPr>
    </w:p>
    <w:p w14:paraId="603D7DEC" w14:textId="77777777" w:rsidR="00607AE3" w:rsidRPr="00607AE3" w:rsidRDefault="00607AE3" w:rsidP="00607AE3">
      <w:pPr>
        <w:pStyle w:val="zCode"/>
        <w:rPr>
          <w:szCs w:val="20"/>
        </w:rPr>
      </w:pPr>
      <w:r w:rsidRPr="00607AE3">
        <w:rPr>
          <w:szCs w:val="20"/>
        </w:rPr>
        <w:t>export async function renderSearchPage() {</w:t>
      </w:r>
    </w:p>
    <w:p w14:paraId="3214BF98" w14:textId="77777777" w:rsidR="00607AE3" w:rsidRPr="00607AE3" w:rsidRDefault="00607AE3" w:rsidP="00607AE3">
      <w:pPr>
        <w:pStyle w:val="zCode"/>
        <w:rPr>
          <w:szCs w:val="20"/>
        </w:rPr>
      </w:pPr>
      <w:r w:rsidRPr="00607AE3">
        <w:rPr>
          <w:szCs w:val="20"/>
        </w:rPr>
        <w:t xml:space="preserve">  const app = document.getElementById("app");</w:t>
      </w:r>
    </w:p>
    <w:p w14:paraId="61070388" w14:textId="77777777" w:rsidR="00607AE3" w:rsidRPr="00607AE3" w:rsidRDefault="00607AE3" w:rsidP="00607AE3">
      <w:pPr>
        <w:pStyle w:val="zCode"/>
        <w:rPr>
          <w:szCs w:val="20"/>
        </w:rPr>
      </w:pPr>
    </w:p>
    <w:p w14:paraId="651F6606" w14:textId="77777777" w:rsidR="00607AE3" w:rsidRPr="00607AE3" w:rsidRDefault="00607AE3" w:rsidP="00607AE3">
      <w:pPr>
        <w:pStyle w:val="zCode"/>
        <w:rPr>
          <w:szCs w:val="20"/>
        </w:rPr>
      </w:pPr>
      <w:r w:rsidRPr="00607AE3">
        <w:rPr>
          <w:szCs w:val="20"/>
        </w:rPr>
        <w:t xml:space="preserve">  app.innerHTML = renderPageLayout({</w:t>
      </w:r>
    </w:p>
    <w:p w14:paraId="0099EA6C" w14:textId="77777777" w:rsidR="00607AE3" w:rsidRPr="00607AE3" w:rsidRDefault="00607AE3" w:rsidP="00607AE3">
      <w:pPr>
        <w:pStyle w:val="zCode"/>
        <w:rPr>
          <w:szCs w:val="20"/>
        </w:rPr>
      </w:pPr>
      <w:r w:rsidRPr="00607AE3">
        <w:rPr>
          <w:szCs w:val="20"/>
        </w:rPr>
        <w:t xml:space="preserve">    content: renderNotification(t("notification.loadingData")),</w:t>
      </w:r>
    </w:p>
    <w:p w14:paraId="2BC2D67A" w14:textId="77777777" w:rsidR="00607AE3" w:rsidRPr="00607AE3" w:rsidRDefault="00607AE3" w:rsidP="00607AE3">
      <w:pPr>
        <w:pStyle w:val="zCode"/>
        <w:rPr>
          <w:szCs w:val="20"/>
        </w:rPr>
      </w:pPr>
      <w:r w:rsidRPr="00607AE3">
        <w:rPr>
          <w:szCs w:val="20"/>
        </w:rPr>
        <w:t xml:space="preserve">  });</w:t>
      </w:r>
    </w:p>
    <w:p w14:paraId="6CAAC45C" w14:textId="77777777" w:rsidR="00607AE3" w:rsidRPr="00607AE3" w:rsidRDefault="00607AE3" w:rsidP="00607AE3">
      <w:pPr>
        <w:pStyle w:val="zCode"/>
        <w:rPr>
          <w:szCs w:val="20"/>
        </w:rPr>
      </w:pPr>
    </w:p>
    <w:p w14:paraId="6E3BF20C" w14:textId="77777777" w:rsidR="00607AE3" w:rsidRPr="00607AE3" w:rsidRDefault="00607AE3" w:rsidP="00607AE3">
      <w:pPr>
        <w:pStyle w:val="zCode"/>
        <w:rPr>
          <w:szCs w:val="20"/>
        </w:rPr>
      </w:pPr>
      <w:r w:rsidRPr="00607AE3">
        <w:rPr>
          <w:szCs w:val="20"/>
        </w:rPr>
        <w:t xml:space="preserve">  try {</w:t>
      </w:r>
    </w:p>
    <w:p w14:paraId="0CC198E5" w14:textId="77777777" w:rsidR="00607AE3" w:rsidRPr="00607AE3" w:rsidRDefault="00607AE3" w:rsidP="00607AE3">
      <w:pPr>
        <w:pStyle w:val="zCode"/>
        <w:rPr>
          <w:szCs w:val="20"/>
        </w:rPr>
      </w:pPr>
      <w:r w:rsidRPr="00607AE3">
        <w:rPr>
          <w:szCs w:val="20"/>
        </w:rPr>
        <w:t xml:space="preserve">    const nutritionData = await getNutritions(); // Хүнсний найрлагын JSON өгөгдүүдлийг авна.</w:t>
      </w:r>
    </w:p>
    <w:p w14:paraId="7A133745" w14:textId="77777777" w:rsidR="00607AE3" w:rsidRPr="00607AE3" w:rsidRDefault="00607AE3" w:rsidP="00607AE3">
      <w:pPr>
        <w:pStyle w:val="zCode"/>
        <w:rPr>
          <w:szCs w:val="20"/>
        </w:rPr>
      </w:pPr>
      <w:r w:rsidRPr="00607AE3">
        <w:rPr>
          <w:szCs w:val="20"/>
        </w:rPr>
        <w:t xml:space="preserve">    await loadImages(); // Зургийн JSON өгөгдлийг ачаална.</w:t>
      </w:r>
    </w:p>
    <w:p w14:paraId="4E3C471B" w14:textId="77777777" w:rsidR="00607AE3" w:rsidRPr="00607AE3" w:rsidRDefault="00607AE3" w:rsidP="00607AE3">
      <w:pPr>
        <w:pStyle w:val="zCode"/>
        <w:rPr>
          <w:szCs w:val="20"/>
        </w:rPr>
      </w:pPr>
      <w:r w:rsidRPr="00607AE3">
        <w:rPr>
          <w:szCs w:val="20"/>
        </w:rPr>
        <w:t xml:space="preserve">    initNutritionData(nutritionData);</w:t>
      </w:r>
    </w:p>
    <w:p w14:paraId="7980A628" w14:textId="77777777" w:rsidR="00607AE3" w:rsidRPr="00607AE3" w:rsidRDefault="00607AE3" w:rsidP="00607AE3">
      <w:pPr>
        <w:pStyle w:val="zCode"/>
        <w:rPr>
          <w:szCs w:val="20"/>
        </w:rPr>
      </w:pPr>
      <w:r w:rsidRPr="00607AE3">
        <w:rPr>
          <w:szCs w:val="20"/>
        </w:rPr>
        <w:t xml:space="preserve">    const groupedFoods = buildFoodGroups(nutritionData); // food_group бүрээр багцалсан food_code, food_name-үүдийг авна. Жишээ нь: "Cereals and Cereal products" → [{ food_code: "01_0106", food_name: "Barley flour, whole grain" }, ...]</w:t>
      </w:r>
    </w:p>
    <w:p w14:paraId="57733415" w14:textId="77777777" w:rsidR="00607AE3" w:rsidRPr="00607AE3" w:rsidRDefault="00607AE3" w:rsidP="00607AE3">
      <w:pPr>
        <w:pStyle w:val="zCode"/>
        <w:rPr>
          <w:szCs w:val="20"/>
        </w:rPr>
      </w:pPr>
    </w:p>
    <w:p w14:paraId="79A1E4AA" w14:textId="77777777" w:rsidR="00607AE3" w:rsidRPr="00607AE3" w:rsidRDefault="00607AE3" w:rsidP="00607AE3">
      <w:pPr>
        <w:pStyle w:val="zCode"/>
        <w:rPr>
          <w:szCs w:val="20"/>
        </w:rPr>
      </w:pPr>
      <w:r w:rsidRPr="00607AE3">
        <w:rPr>
          <w:szCs w:val="20"/>
        </w:rPr>
        <w:t xml:space="preserve">    app.innerHTML =</w:t>
      </w:r>
    </w:p>
    <w:p w14:paraId="52CE4232" w14:textId="77777777" w:rsidR="00607AE3" w:rsidRPr="00607AE3" w:rsidRDefault="00607AE3" w:rsidP="00607AE3">
      <w:pPr>
        <w:pStyle w:val="zCode"/>
        <w:rPr>
          <w:szCs w:val="20"/>
        </w:rPr>
      </w:pPr>
      <w:r w:rsidRPr="00607AE3">
        <w:rPr>
          <w:szCs w:val="20"/>
        </w:rPr>
        <w:t xml:space="preserve">      renderSidebarPageLayout({</w:t>
      </w:r>
    </w:p>
    <w:p w14:paraId="4DCE5C7E" w14:textId="77777777" w:rsidR="00607AE3" w:rsidRPr="00607AE3" w:rsidRDefault="00607AE3" w:rsidP="00607AE3">
      <w:pPr>
        <w:pStyle w:val="zCode"/>
        <w:rPr>
          <w:szCs w:val="20"/>
        </w:rPr>
      </w:pPr>
      <w:r w:rsidRPr="00607AE3">
        <w:rPr>
          <w:szCs w:val="20"/>
        </w:rPr>
        <w:t xml:space="preserve">        sidebarContent: `${renderSearchFoodName()} ${renderSearchSettings()} ${renderFoodGroupList(groupedFoods)}`,</w:t>
      </w:r>
    </w:p>
    <w:p w14:paraId="00BF2FEF" w14:textId="77777777" w:rsidR="00607AE3" w:rsidRPr="00607AE3" w:rsidRDefault="00607AE3" w:rsidP="00607AE3">
      <w:pPr>
        <w:pStyle w:val="zCode"/>
        <w:rPr>
          <w:szCs w:val="20"/>
        </w:rPr>
      </w:pPr>
      <w:r w:rsidRPr="00607AE3">
        <w:rPr>
          <w:szCs w:val="20"/>
        </w:rPr>
        <w:t xml:space="preserve">        pageId: "search",</w:t>
      </w:r>
    </w:p>
    <w:p w14:paraId="419E955A" w14:textId="77777777" w:rsidR="00607AE3" w:rsidRPr="00607AE3" w:rsidRDefault="00607AE3" w:rsidP="00607AE3">
      <w:pPr>
        <w:pStyle w:val="zCode"/>
        <w:rPr>
          <w:szCs w:val="20"/>
        </w:rPr>
      </w:pPr>
      <w:r w:rsidRPr="00607AE3">
        <w:rPr>
          <w:szCs w:val="20"/>
        </w:rPr>
        <w:t xml:space="preserve">        pageTitle: t("searchPage.title"),</w:t>
      </w:r>
    </w:p>
    <w:p w14:paraId="7BD47A01" w14:textId="77777777" w:rsidR="00607AE3" w:rsidRPr="00607AE3" w:rsidRDefault="00607AE3" w:rsidP="00607AE3">
      <w:pPr>
        <w:pStyle w:val="zCode"/>
        <w:rPr>
          <w:szCs w:val="20"/>
        </w:rPr>
      </w:pPr>
      <w:r w:rsidRPr="00607AE3">
        <w:rPr>
          <w:szCs w:val="20"/>
        </w:rPr>
        <w:t xml:space="preserve">        mainContent: `</w:t>
      </w:r>
    </w:p>
    <w:p w14:paraId="21597BA4" w14:textId="77777777" w:rsidR="00607AE3" w:rsidRPr="00607AE3" w:rsidRDefault="00607AE3" w:rsidP="00607AE3">
      <w:pPr>
        <w:pStyle w:val="zCode"/>
        <w:rPr>
          <w:szCs w:val="20"/>
        </w:rPr>
      </w:pPr>
      <w:r w:rsidRPr="00607AE3">
        <w:rPr>
          <w:szCs w:val="20"/>
        </w:rPr>
        <w:t xml:space="preserve">      &lt;div id="resultTbl"&gt;</w:t>
      </w:r>
    </w:p>
    <w:p w14:paraId="00E8FF0D" w14:textId="77777777" w:rsidR="00607AE3" w:rsidRPr="00607AE3" w:rsidRDefault="00607AE3" w:rsidP="00607AE3">
      <w:pPr>
        <w:pStyle w:val="zCode"/>
        <w:rPr>
          <w:szCs w:val="20"/>
        </w:rPr>
      </w:pPr>
      <w:r w:rsidRPr="00607AE3">
        <w:rPr>
          <w:szCs w:val="20"/>
        </w:rPr>
        <w:t xml:space="preserve">        ${renderDefaultTables(nutritionData)}</w:t>
      </w:r>
    </w:p>
    <w:p w14:paraId="058D393E" w14:textId="77777777" w:rsidR="00607AE3" w:rsidRPr="00607AE3" w:rsidRDefault="00607AE3" w:rsidP="00607AE3">
      <w:pPr>
        <w:pStyle w:val="zCode"/>
        <w:rPr>
          <w:szCs w:val="20"/>
        </w:rPr>
      </w:pPr>
      <w:r w:rsidRPr="00607AE3">
        <w:rPr>
          <w:szCs w:val="20"/>
        </w:rPr>
        <w:t xml:space="preserve">      &lt;/div&gt;</w:t>
      </w:r>
    </w:p>
    <w:p w14:paraId="15D9B6C0" w14:textId="77777777" w:rsidR="00607AE3" w:rsidRPr="00607AE3" w:rsidRDefault="00607AE3" w:rsidP="00607AE3">
      <w:pPr>
        <w:pStyle w:val="zCode"/>
        <w:rPr>
          <w:szCs w:val="20"/>
        </w:rPr>
      </w:pPr>
      <w:r w:rsidRPr="00607AE3">
        <w:rPr>
          <w:szCs w:val="20"/>
        </w:rPr>
        <w:t xml:space="preserve">    `,</w:t>
      </w:r>
    </w:p>
    <w:p w14:paraId="5C449DB3" w14:textId="77777777" w:rsidR="00607AE3" w:rsidRPr="00607AE3" w:rsidRDefault="00607AE3" w:rsidP="00607AE3">
      <w:pPr>
        <w:pStyle w:val="zCode"/>
        <w:rPr>
          <w:szCs w:val="20"/>
        </w:rPr>
      </w:pPr>
      <w:r w:rsidRPr="00607AE3">
        <w:rPr>
          <w:szCs w:val="20"/>
        </w:rPr>
        <w:t xml:space="preserve">      }) + renderImageModal();</w:t>
      </w:r>
    </w:p>
    <w:p w14:paraId="4F62D491" w14:textId="77777777" w:rsidR="00607AE3" w:rsidRPr="00607AE3" w:rsidRDefault="00607AE3" w:rsidP="00607AE3">
      <w:pPr>
        <w:pStyle w:val="zCode"/>
        <w:rPr>
          <w:szCs w:val="20"/>
        </w:rPr>
      </w:pPr>
    </w:p>
    <w:p w14:paraId="1D81AA5A" w14:textId="77777777" w:rsidR="00607AE3" w:rsidRPr="00607AE3" w:rsidRDefault="00607AE3" w:rsidP="00607AE3">
      <w:pPr>
        <w:pStyle w:val="zCode"/>
        <w:rPr>
          <w:szCs w:val="20"/>
        </w:rPr>
      </w:pPr>
      <w:r w:rsidRPr="00607AE3">
        <w:rPr>
          <w:szCs w:val="20"/>
        </w:rPr>
        <w:t xml:space="preserve">    bindSidebar();</w:t>
      </w:r>
    </w:p>
    <w:p w14:paraId="1270F2D9" w14:textId="77777777" w:rsidR="00607AE3" w:rsidRPr="00607AE3" w:rsidRDefault="00607AE3" w:rsidP="00607AE3">
      <w:pPr>
        <w:pStyle w:val="zCode"/>
        <w:rPr>
          <w:szCs w:val="20"/>
        </w:rPr>
      </w:pPr>
      <w:r w:rsidRPr="00607AE3">
        <w:rPr>
          <w:szCs w:val="20"/>
        </w:rPr>
        <w:t xml:space="preserve">    bindMenuListToggle();</w:t>
      </w:r>
    </w:p>
    <w:p w14:paraId="1221327F" w14:textId="77777777" w:rsidR="00607AE3" w:rsidRPr="00607AE3" w:rsidRDefault="00607AE3" w:rsidP="00607AE3">
      <w:pPr>
        <w:pStyle w:val="zCode"/>
        <w:rPr>
          <w:szCs w:val="20"/>
        </w:rPr>
      </w:pPr>
      <w:r w:rsidRPr="00607AE3">
        <w:rPr>
          <w:szCs w:val="20"/>
        </w:rPr>
        <w:t xml:space="preserve">    bindSearchEvents();</w:t>
      </w:r>
    </w:p>
    <w:p w14:paraId="1E9AE670" w14:textId="77777777" w:rsidR="00607AE3" w:rsidRPr="00607AE3" w:rsidRDefault="00607AE3" w:rsidP="00607AE3">
      <w:pPr>
        <w:pStyle w:val="zCode"/>
        <w:rPr>
          <w:szCs w:val="20"/>
        </w:rPr>
      </w:pPr>
    </w:p>
    <w:p w14:paraId="37872849" w14:textId="77777777" w:rsidR="00607AE3" w:rsidRPr="00607AE3" w:rsidRDefault="00607AE3" w:rsidP="00607AE3">
      <w:pPr>
        <w:pStyle w:val="zCode"/>
        <w:rPr>
          <w:szCs w:val="20"/>
        </w:rPr>
      </w:pPr>
      <w:r w:rsidRPr="00607AE3">
        <w:rPr>
          <w:szCs w:val="20"/>
        </w:rPr>
        <w:t xml:space="preserve">    if (!imageModalBound) {</w:t>
      </w:r>
    </w:p>
    <w:p w14:paraId="57214AF1" w14:textId="77777777" w:rsidR="00607AE3" w:rsidRPr="00607AE3" w:rsidRDefault="00607AE3" w:rsidP="00607AE3">
      <w:pPr>
        <w:pStyle w:val="zCode"/>
        <w:rPr>
          <w:szCs w:val="20"/>
        </w:rPr>
      </w:pPr>
      <w:r w:rsidRPr="00607AE3">
        <w:rPr>
          <w:szCs w:val="20"/>
        </w:rPr>
        <w:t xml:space="preserve">      bindImageModalEvents();</w:t>
      </w:r>
    </w:p>
    <w:p w14:paraId="3344D1E6" w14:textId="77777777" w:rsidR="00607AE3" w:rsidRPr="00607AE3" w:rsidRDefault="00607AE3" w:rsidP="00607AE3">
      <w:pPr>
        <w:pStyle w:val="zCode"/>
        <w:rPr>
          <w:szCs w:val="20"/>
        </w:rPr>
      </w:pPr>
      <w:r w:rsidRPr="00607AE3">
        <w:rPr>
          <w:szCs w:val="20"/>
        </w:rPr>
        <w:t xml:space="preserve">      imageModalBound = true;</w:t>
      </w:r>
    </w:p>
    <w:p w14:paraId="72352FEE" w14:textId="77777777" w:rsidR="00607AE3" w:rsidRPr="00607AE3" w:rsidRDefault="00607AE3" w:rsidP="00607AE3">
      <w:pPr>
        <w:pStyle w:val="zCode"/>
        <w:rPr>
          <w:szCs w:val="20"/>
        </w:rPr>
      </w:pPr>
      <w:r w:rsidRPr="00607AE3">
        <w:rPr>
          <w:szCs w:val="20"/>
        </w:rPr>
        <w:t xml:space="preserve">    }</w:t>
      </w:r>
    </w:p>
    <w:p w14:paraId="7D7CB352" w14:textId="77777777" w:rsidR="00607AE3" w:rsidRPr="00607AE3" w:rsidRDefault="00607AE3" w:rsidP="00607AE3">
      <w:pPr>
        <w:pStyle w:val="zCode"/>
        <w:rPr>
          <w:szCs w:val="20"/>
        </w:rPr>
      </w:pPr>
    </w:p>
    <w:p w14:paraId="33F8465A" w14:textId="77777777" w:rsidR="00607AE3" w:rsidRPr="00607AE3" w:rsidRDefault="00607AE3" w:rsidP="00607AE3">
      <w:pPr>
        <w:pStyle w:val="zCode"/>
        <w:rPr>
          <w:color w:val="538135" w:themeColor="accent6" w:themeShade="BF"/>
          <w:sz w:val="16"/>
          <w:szCs w:val="16"/>
        </w:rPr>
      </w:pPr>
      <w:r w:rsidRPr="00607AE3">
        <w:rPr>
          <w:szCs w:val="20"/>
        </w:rPr>
        <w:t xml:space="preserve">    </w:t>
      </w:r>
      <w:r w:rsidRPr="00607AE3">
        <w:rPr>
          <w:color w:val="EE0000"/>
          <w:szCs w:val="20"/>
          <w:highlight w:val="yellow"/>
        </w:rPr>
        <w:t xml:space="preserve">applyPendingSelectedFoodsFromOverview(); </w:t>
      </w:r>
      <w:r w:rsidRPr="00607AE3">
        <w:rPr>
          <w:color w:val="EE0000"/>
          <w:sz w:val="16"/>
          <w:szCs w:val="16"/>
          <w:highlight w:val="yellow"/>
        </w:rPr>
        <w:t>//</w:t>
      </w:r>
      <w:r w:rsidRPr="00607AE3">
        <w:rPr>
          <w:color w:val="EE0000"/>
          <w:sz w:val="16"/>
          <w:szCs w:val="16"/>
        </w:rPr>
        <w:t xml:space="preserve"> </w:t>
      </w:r>
      <w:r w:rsidRPr="00607AE3">
        <w:rPr>
          <w:color w:val="538135" w:themeColor="accent6" w:themeShade="BF"/>
          <w:sz w:val="16"/>
          <w:szCs w:val="16"/>
        </w:rPr>
        <w:t>Overview page-аас шилжихдээ хайх үгийг хадгалсан бол тэр үгээр хайх үйлдлийг автоматаар хийх функц</w:t>
      </w:r>
    </w:p>
    <w:p w14:paraId="56AFC462" w14:textId="77777777" w:rsidR="00607AE3" w:rsidRPr="00607AE3" w:rsidRDefault="00607AE3" w:rsidP="00607AE3">
      <w:pPr>
        <w:pStyle w:val="zCode"/>
        <w:rPr>
          <w:szCs w:val="20"/>
        </w:rPr>
      </w:pPr>
      <w:r w:rsidRPr="00607AE3">
        <w:rPr>
          <w:szCs w:val="20"/>
        </w:rPr>
        <w:t xml:space="preserve">  } catch (error) {</w:t>
      </w:r>
    </w:p>
    <w:p w14:paraId="300DCDB4" w14:textId="77777777" w:rsidR="00607AE3" w:rsidRPr="00607AE3" w:rsidRDefault="00607AE3" w:rsidP="00607AE3">
      <w:pPr>
        <w:pStyle w:val="zCode"/>
        <w:rPr>
          <w:szCs w:val="20"/>
        </w:rPr>
      </w:pPr>
      <w:r w:rsidRPr="00607AE3">
        <w:rPr>
          <w:szCs w:val="20"/>
        </w:rPr>
        <w:t xml:space="preserve">    app.innerHTML = renderPageLayout({</w:t>
      </w:r>
    </w:p>
    <w:p w14:paraId="1C992DA9" w14:textId="77777777" w:rsidR="00607AE3" w:rsidRPr="00607AE3" w:rsidRDefault="00607AE3" w:rsidP="00607AE3">
      <w:pPr>
        <w:pStyle w:val="zCode"/>
        <w:rPr>
          <w:szCs w:val="20"/>
        </w:rPr>
      </w:pPr>
      <w:r w:rsidRPr="00607AE3">
        <w:rPr>
          <w:szCs w:val="20"/>
        </w:rPr>
        <w:t xml:space="preserve">      content: renderNotification(t("notification.failedToLoadNutritionData"), "danger"),</w:t>
      </w:r>
    </w:p>
    <w:p w14:paraId="3B7979DF" w14:textId="77777777" w:rsidR="00607AE3" w:rsidRPr="00607AE3" w:rsidRDefault="00607AE3" w:rsidP="00607AE3">
      <w:pPr>
        <w:pStyle w:val="zCode"/>
        <w:rPr>
          <w:szCs w:val="20"/>
        </w:rPr>
      </w:pPr>
      <w:r w:rsidRPr="00607AE3">
        <w:rPr>
          <w:szCs w:val="20"/>
        </w:rPr>
        <w:t xml:space="preserve">    });</w:t>
      </w:r>
    </w:p>
    <w:p w14:paraId="3E4532CF" w14:textId="77777777" w:rsidR="00607AE3" w:rsidRPr="00607AE3" w:rsidRDefault="00607AE3" w:rsidP="00607AE3">
      <w:pPr>
        <w:pStyle w:val="zCode"/>
        <w:rPr>
          <w:szCs w:val="20"/>
        </w:rPr>
      </w:pPr>
      <w:r w:rsidRPr="00607AE3">
        <w:rPr>
          <w:szCs w:val="20"/>
        </w:rPr>
        <w:t xml:space="preserve">    console.error("Failed to load nutrition data:", error);</w:t>
      </w:r>
    </w:p>
    <w:p w14:paraId="7FBAFE05" w14:textId="77777777" w:rsidR="00607AE3" w:rsidRPr="00607AE3" w:rsidRDefault="00607AE3" w:rsidP="00607AE3">
      <w:pPr>
        <w:pStyle w:val="zCode"/>
        <w:rPr>
          <w:szCs w:val="20"/>
        </w:rPr>
      </w:pPr>
      <w:r w:rsidRPr="00607AE3">
        <w:rPr>
          <w:szCs w:val="20"/>
        </w:rPr>
        <w:t xml:space="preserve">  }</w:t>
      </w:r>
    </w:p>
    <w:p w14:paraId="116765BD" w14:textId="43B00951" w:rsidR="00A421E8" w:rsidRDefault="00607AE3" w:rsidP="00607AE3">
      <w:pPr>
        <w:pStyle w:val="zCode"/>
        <w:rPr>
          <w:szCs w:val="20"/>
        </w:rPr>
      </w:pPr>
      <w:r w:rsidRPr="00607AE3">
        <w:rPr>
          <w:szCs w:val="20"/>
        </w:rPr>
        <w:t>}</w:t>
      </w:r>
    </w:p>
    <w:p w14:paraId="75F269FA" w14:textId="14AC659C" w:rsidR="00384384" w:rsidRDefault="00384384" w:rsidP="00384384">
      <w:pPr>
        <w:pStyle w:val="C2nd"/>
        <w:rPr>
          <w:lang w:val="en-US"/>
        </w:rPr>
      </w:pPr>
      <w:bookmarkStart w:id="132" w:name="_Toc231258367"/>
      <w:r>
        <w:lastRenderedPageBreak/>
        <w:t>overview</w:t>
      </w:r>
      <w:r w:rsidRPr="00A97903">
        <w:t>Page.js</w:t>
      </w:r>
      <w:r>
        <w:t xml:space="preserve"> (</w:t>
      </w:r>
      <w:r w:rsidR="00405DD0">
        <w:rPr>
          <w:lang w:val="en-US"/>
        </w:rPr>
        <w:t>m</w:t>
      </w:r>
      <w:r>
        <w:rPr>
          <w:lang w:val="en-US"/>
        </w:rPr>
        <w:t>ap</w:t>
      </w:r>
      <w:r w:rsidRPr="002A0CF5">
        <w:rPr>
          <w:lang w:val="en-US"/>
        </w:rPr>
        <w:t xml:space="preserve">.js </w:t>
      </w:r>
      <w:r>
        <w:t>+</w:t>
      </w:r>
      <w:r w:rsidR="00405DD0">
        <w:t xml:space="preserve"> infoModal.js +</w:t>
      </w:r>
      <w:r>
        <w:t xml:space="preserve"> </w:t>
      </w:r>
      <w:r w:rsidR="00405DD0">
        <w:rPr>
          <w:lang w:val="en-US"/>
        </w:rPr>
        <w:t>o</w:t>
      </w:r>
      <w:r w:rsidRPr="00384384">
        <w:rPr>
          <w:lang w:val="en-US"/>
        </w:rPr>
        <w:t>verviewText</w:t>
      </w:r>
      <w:r w:rsidRPr="002A0CF5">
        <w:rPr>
          <w:lang w:val="en-US"/>
        </w:rPr>
        <w:t>.js)</w:t>
      </w:r>
      <w:bookmarkEnd w:id="132"/>
    </w:p>
    <w:p w14:paraId="41FD2CA6" w14:textId="148C526E" w:rsidR="00405DD0" w:rsidRPr="00405DD0" w:rsidRDefault="00405DD0" w:rsidP="00405DD0">
      <w:pPr>
        <w:pStyle w:val="zCode"/>
      </w:pPr>
      <w:r>
        <w:rPr>
          <w:noProof/>
        </w:rPr>
        <w:drawing>
          <wp:inline distT="0" distB="0" distL="0" distR="0" wp14:anchorId="68968279" wp14:editId="31A4A64B">
            <wp:extent cx="5940425" cy="2737731"/>
            <wp:effectExtent l="19050" t="19050" r="22225" b="24765"/>
            <wp:docPr id="38200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05378" name=""/>
                    <pic:cNvPicPr/>
                  </pic:nvPicPr>
                  <pic:blipFill rotWithShape="1">
                    <a:blip r:embed="rId190"/>
                    <a:srcRect b="13806"/>
                    <a:stretch>
                      <a:fillRect/>
                    </a:stretch>
                  </pic:blipFill>
                  <pic:spPr bwMode="auto">
                    <a:xfrm>
                      <a:off x="0" y="0"/>
                      <a:ext cx="5940425" cy="2737731"/>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DD0606" w14:textId="3ABF71F2" w:rsidR="008A269A" w:rsidRDefault="00405DD0" w:rsidP="00384384">
      <w:pPr>
        <w:pStyle w:val="zCode"/>
        <w:rPr>
          <w:noProof/>
        </w:rPr>
      </w:pPr>
      <w:r>
        <w:rPr>
          <w:noProof/>
        </w:rPr>
        <w:drawing>
          <wp:inline distT="0" distB="0" distL="0" distR="0" wp14:anchorId="18D01893" wp14:editId="2979A519">
            <wp:extent cx="5940425" cy="2565714"/>
            <wp:effectExtent l="19050" t="19050" r="22225" b="25400"/>
            <wp:docPr id="72710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04792" name=""/>
                    <pic:cNvPicPr/>
                  </pic:nvPicPr>
                  <pic:blipFill rotWithShape="1">
                    <a:blip r:embed="rId191"/>
                    <a:srcRect b="19222"/>
                    <a:stretch>
                      <a:fillRect/>
                    </a:stretch>
                  </pic:blipFill>
                  <pic:spPr bwMode="auto">
                    <a:xfrm>
                      <a:off x="0" y="0"/>
                      <a:ext cx="5940425" cy="2565714"/>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604518" w14:textId="5D0E9EAB" w:rsidR="00384384" w:rsidRDefault="00405DD0" w:rsidP="00384384">
      <w:pPr>
        <w:pStyle w:val="zCode"/>
        <w:rPr>
          <w:noProof/>
        </w:rPr>
      </w:pPr>
      <w:r>
        <w:rPr>
          <w:noProof/>
        </w:rPr>
        <w:drawing>
          <wp:inline distT="0" distB="0" distL="0" distR="0" wp14:anchorId="52C051FA" wp14:editId="2EED34C8">
            <wp:extent cx="5940425" cy="2828265"/>
            <wp:effectExtent l="19050" t="19050" r="22225" b="10795"/>
            <wp:docPr id="109199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95778" name=""/>
                    <pic:cNvPicPr/>
                  </pic:nvPicPr>
                  <pic:blipFill rotWithShape="1">
                    <a:blip r:embed="rId192"/>
                    <a:srcRect b="10956"/>
                    <a:stretch>
                      <a:fillRect/>
                    </a:stretch>
                  </pic:blipFill>
                  <pic:spPr bwMode="auto">
                    <a:xfrm>
                      <a:off x="0" y="0"/>
                      <a:ext cx="5940425" cy="2828265"/>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FA6A84" w14:textId="77777777" w:rsidR="00AD5CE4" w:rsidRDefault="00AD5CE4" w:rsidP="00AD5CE4">
      <w:pPr>
        <w:pStyle w:val="C2nd"/>
        <w:rPr>
          <w:noProof/>
        </w:rPr>
      </w:pPr>
      <w:bookmarkStart w:id="133" w:name="_Toc231258368"/>
      <w:r w:rsidRPr="00B07A20">
        <w:rPr>
          <w:rFonts w:eastAsia="SimSun"/>
          <w:noProof/>
        </w:rPr>
        <w:lastRenderedPageBreak/>
        <w:t xml:space="preserve">git </w:t>
      </w:r>
      <w:r w:rsidRPr="00B07A20">
        <w:t>push</w:t>
      </w:r>
      <w:r w:rsidRPr="00B07A20">
        <w:rPr>
          <w:rFonts w:eastAsia="SimSun"/>
          <w:noProof/>
        </w:rPr>
        <w:t xml:space="preserve"> </w:t>
      </w:r>
      <w:r w:rsidRPr="00B07A20">
        <w:t>origin</w:t>
      </w:r>
      <w:r w:rsidRPr="00B07A20">
        <w:rPr>
          <w:rFonts w:eastAsia="SimSun"/>
          <w:noProof/>
        </w:rPr>
        <w:t xml:space="preserve"> master</w:t>
      </w:r>
      <w:bookmarkEnd w:id="133"/>
    </w:p>
    <w:p w14:paraId="4CC3C21B" w14:textId="514D1CD2" w:rsidR="00AD5CE4" w:rsidRDefault="00DA5971" w:rsidP="00384384">
      <w:pPr>
        <w:pStyle w:val="zCode"/>
        <w:rPr>
          <w:noProof/>
          <w:lang w:val="en-US"/>
        </w:rPr>
      </w:pPr>
      <w:r>
        <w:rPr>
          <w:noProof/>
          <w:lang w:val="en-US"/>
        </w:rPr>
        <w:drawing>
          <wp:inline distT="0" distB="0" distL="0" distR="0" wp14:anchorId="48853C7B" wp14:editId="35C80713">
            <wp:extent cx="5939155" cy="2394585"/>
            <wp:effectExtent l="19050" t="19050" r="23495" b="24765"/>
            <wp:docPr id="53145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39155" cy="2394585"/>
                    </a:xfrm>
                    <a:prstGeom prst="rect">
                      <a:avLst/>
                    </a:prstGeom>
                    <a:noFill/>
                    <a:ln>
                      <a:solidFill>
                        <a:schemeClr val="bg1">
                          <a:lumMod val="50000"/>
                        </a:schemeClr>
                      </a:solidFill>
                    </a:ln>
                  </pic:spPr>
                </pic:pic>
              </a:graphicData>
            </a:graphic>
          </wp:inline>
        </w:drawing>
      </w:r>
    </w:p>
    <w:p w14:paraId="5C6DB3D1" w14:textId="5BFDDA76" w:rsidR="007D0B17" w:rsidRDefault="007D0B17" w:rsidP="00384384">
      <w:pPr>
        <w:pStyle w:val="zCode"/>
        <w:rPr>
          <w:noProof/>
          <w:lang w:val="en-US"/>
        </w:rPr>
      </w:pPr>
      <w:r>
        <w:rPr>
          <w:noProof/>
        </w:rPr>
        <w:drawing>
          <wp:inline distT="0" distB="0" distL="0" distR="0" wp14:anchorId="34B2CC3E" wp14:editId="1FF3EE65">
            <wp:extent cx="5940425" cy="5354955"/>
            <wp:effectExtent l="0" t="0" r="3175" b="0"/>
            <wp:docPr id="101298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8079" name=""/>
                    <pic:cNvPicPr/>
                  </pic:nvPicPr>
                  <pic:blipFill>
                    <a:blip r:embed="rId194"/>
                    <a:stretch>
                      <a:fillRect/>
                    </a:stretch>
                  </pic:blipFill>
                  <pic:spPr>
                    <a:xfrm>
                      <a:off x="0" y="0"/>
                      <a:ext cx="5940425" cy="5354955"/>
                    </a:xfrm>
                    <a:prstGeom prst="rect">
                      <a:avLst/>
                    </a:prstGeom>
                  </pic:spPr>
                </pic:pic>
              </a:graphicData>
            </a:graphic>
          </wp:inline>
        </w:drawing>
      </w:r>
    </w:p>
    <w:p w14:paraId="251743CC" w14:textId="63AE11A3" w:rsidR="007D0B17" w:rsidRDefault="007D0B17" w:rsidP="00384384">
      <w:pPr>
        <w:pStyle w:val="zCode"/>
        <w:rPr>
          <w:noProof/>
          <w:lang w:val="en-US"/>
        </w:rPr>
      </w:pPr>
      <w:r>
        <w:rPr>
          <w:noProof/>
        </w:rPr>
        <w:lastRenderedPageBreak/>
        <w:drawing>
          <wp:inline distT="0" distB="0" distL="0" distR="0" wp14:anchorId="27E79805" wp14:editId="0BC81475">
            <wp:extent cx="5940425" cy="3270885"/>
            <wp:effectExtent l="0" t="0" r="3175" b="5715"/>
            <wp:docPr id="15965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7082" name=""/>
                    <pic:cNvPicPr/>
                  </pic:nvPicPr>
                  <pic:blipFill>
                    <a:blip r:embed="rId195"/>
                    <a:stretch>
                      <a:fillRect/>
                    </a:stretch>
                  </pic:blipFill>
                  <pic:spPr>
                    <a:xfrm>
                      <a:off x="0" y="0"/>
                      <a:ext cx="5940425" cy="3270885"/>
                    </a:xfrm>
                    <a:prstGeom prst="rect">
                      <a:avLst/>
                    </a:prstGeom>
                  </pic:spPr>
                </pic:pic>
              </a:graphicData>
            </a:graphic>
          </wp:inline>
        </w:drawing>
      </w:r>
    </w:p>
    <w:p w14:paraId="0B5B7786" w14:textId="77777777" w:rsidR="00AD5CE4" w:rsidRPr="00AD5CE4" w:rsidRDefault="00AD5CE4" w:rsidP="00AD5CE4">
      <w:pPr>
        <w:pStyle w:val="zCode"/>
        <w:rPr>
          <w:noProof/>
        </w:rPr>
      </w:pPr>
      <w:bookmarkStart w:id="134" w:name="_Hlk226313160"/>
      <w:r w:rsidRPr="00AD5CE4">
        <w:rPr>
          <w:noProof/>
        </w:rPr>
        <w:t>git status</w:t>
      </w:r>
    </w:p>
    <w:p w14:paraId="4F051690" w14:textId="77777777" w:rsidR="00AD5CE4" w:rsidRPr="00AD5CE4" w:rsidRDefault="00AD5CE4" w:rsidP="00AD5CE4">
      <w:pPr>
        <w:pStyle w:val="zCode"/>
        <w:rPr>
          <w:noProof/>
        </w:rPr>
      </w:pPr>
      <w:r w:rsidRPr="00AD5CE4">
        <w:rPr>
          <w:noProof/>
        </w:rPr>
        <w:t>git add -A</w:t>
      </w:r>
    </w:p>
    <w:p w14:paraId="113F65B6" w14:textId="34219273" w:rsidR="00AD5CE4" w:rsidRPr="00AD5CE4" w:rsidRDefault="00AD5CE4" w:rsidP="00AD5CE4">
      <w:pPr>
        <w:pStyle w:val="zCode"/>
        <w:rPr>
          <w:noProof/>
        </w:rPr>
      </w:pPr>
      <w:r w:rsidRPr="00AD5CE4">
        <w:rPr>
          <w:noProof/>
        </w:rPr>
        <w:t>git commit -m ‘</w:t>
      </w:r>
      <w:r w:rsidR="007D0B17" w:rsidRPr="007D0B17">
        <w:rPr>
          <w:noProof/>
          <w:color w:val="EE0000"/>
          <w:lang w:val="en-US"/>
        </w:rPr>
        <w:t>overviewPage hiij duusgav</w:t>
      </w:r>
      <w:r w:rsidRPr="00AD5CE4">
        <w:rPr>
          <w:noProof/>
        </w:rPr>
        <w:t>’</w:t>
      </w:r>
    </w:p>
    <w:p w14:paraId="482DB0F6" w14:textId="77777777" w:rsidR="00AD5CE4" w:rsidRDefault="00AD5CE4" w:rsidP="00AD5CE4">
      <w:pPr>
        <w:pStyle w:val="zCode"/>
        <w:rPr>
          <w:noProof/>
        </w:rPr>
      </w:pPr>
      <w:r w:rsidRPr="00AD5CE4">
        <w:rPr>
          <w:noProof/>
        </w:rPr>
        <w:t>git push origin master</w:t>
      </w:r>
    </w:p>
    <w:p w14:paraId="336F73D3" w14:textId="31B035BB" w:rsidR="00AD5CE4" w:rsidRDefault="00BE73DC" w:rsidP="00800264">
      <w:pPr>
        <w:pStyle w:val="C1st"/>
        <w:spacing w:before="240" w:after="120"/>
        <w:rPr>
          <w:noProof/>
        </w:rPr>
      </w:pPr>
      <w:bookmarkStart w:id="135" w:name="_Toc231258369"/>
      <w:bookmarkEnd w:id="134"/>
      <w:r>
        <w:rPr>
          <w:noProof/>
        </w:rPr>
        <w:t>c</w:t>
      </w:r>
      <w:r w:rsidR="00800264">
        <w:rPr>
          <w:noProof/>
        </w:rPr>
        <w:t>alculation</w:t>
      </w:r>
      <w:r>
        <w:rPr>
          <w:noProof/>
        </w:rPr>
        <w:t>P</w:t>
      </w:r>
      <w:r w:rsidR="00800264">
        <w:rPr>
          <w:noProof/>
        </w:rPr>
        <w:t>age</w:t>
      </w:r>
      <w:r>
        <w:rPr>
          <w:noProof/>
        </w:rPr>
        <w:t>.js</w:t>
      </w:r>
      <w:bookmarkEnd w:id="135"/>
    </w:p>
    <w:p w14:paraId="3BDFA4CC" w14:textId="6E8D7B4C" w:rsidR="00BE73DC" w:rsidRDefault="00EE19EF" w:rsidP="00362818">
      <w:pPr>
        <w:pStyle w:val="zCode"/>
        <w:rPr>
          <w:noProof/>
        </w:rPr>
      </w:pPr>
      <w:r>
        <w:rPr>
          <w:noProof/>
        </w:rPr>
        <w:drawing>
          <wp:inline distT="0" distB="0" distL="0" distR="0" wp14:anchorId="44BFF67D" wp14:editId="431957FE">
            <wp:extent cx="5940425" cy="3176270"/>
            <wp:effectExtent l="19050" t="19050" r="22225" b="24130"/>
            <wp:docPr id="88383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39284" name=""/>
                    <pic:cNvPicPr/>
                  </pic:nvPicPr>
                  <pic:blipFill>
                    <a:blip r:embed="rId196"/>
                    <a:stretch>
                      <a:fillRect/>
                    </a:stretch>
                  </pic:blipFill>
                  <pic:spPr>
                    <a:xfrm>
                      <a:off x="0" y="0"/>
                      <a:ext cx="5940425" cy="3176270"/>
                    </a:xfrm>
                    <a:prstGeom prst="rect">
                      <a:avLst/>
                    </a:prstGeom>
                    <a:ln>
                      <a:solidFill>
                        <a:schemeClr val="bg1">
                          <a:lumMod val="50000"/>
                        </a:schemeClr>
                      </a:solidFill>
                    </a:ln>
                  </pic:spPr>
                </pic:pic>
              </a:graphicData>
            </a:graphic>
          </wp:inline>
        </w:drawing>
      </w:r>
    </w:p>
    <w:p w14:paraId="608C30C3" w14:textId="40A64F9F" w:rsidR="00EF1C38" w:rsidRDefault="00EF1C38" w:rsidP="00362818">
      <w:pPr>
        <w:pStyle w:val="zCode"/>
        <w:rPr>
          <w:noProof/>
        </w:rPr>
      </w:pPr>
      <w:r>
        <w:rPr>
          <w:noProof/>
        </w:rPr>
        <w:lastRenderedPageBreak/>
        <w:drawing>
          <wp:inline distT="0" distB="0" distL="0" distR="0" wp14:anchorId="474965D8" wp14:editId="65B31E55">
            <wp:extent cx="5940425" cy="3176270"/>
            <wp:effectExtent l="19050" t="19050" r="22225" b="24130"/>
            <wp:docPr id="170693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33781" name=""/>
                    <pic:cNvPicPr/>
                  </pic:nvPicPr>
                  <pic:blipFill>
                    <a:blip r:embed="rId197"/>
                    <a:stretch>
                      <a:fillRect/>
                    </a:stretch>
                  </pic:blipFill>
                  <pic:spPr>
                    <a:xfrm>
                      <a:off x="0" y="0"/>
                      <a:ext cx="5940425" cy="3176270"/>
                    </a:xfrm>
                    <a:prstGeom prst="rect">
                      <a:avLst/>
                    </a:prstGeom>
                    <a:ln>
                      <a:solidFill>
                        <a:schemeClr val="bg1">
                          <a:lumMod val="50000"/>
                        </a:schemeClr>
                      </a:solidFill>
                    </a:ln>
                  </pic:spPr>
                </pic:pic>
              </a:graphicData>
            </a:graphic>
          </wp:inline>
        </w:drawing>
      </w:r>
    </w:p>
    <w:p w14:paraId="30214C19" w14:textId="3AF5C682" w:rsidR="00EE19EF" w:rsidRDefault="00EE19EF" w:rsidP="00362818">
      <w:pPr>
        <w:pStyle w:val="zCode"/>
        <w:rPr>
          <w:noProof/>
        </w:rPr>
      </w:pPr>
      <w:r>
        <w:rPr>
          <w:noProof/>
        </w:rPr>
        <w:drawing>
          <wp:inline distT="0" distB="0" distL="0" distR="0" wp14:anchorId="01CD4D2F" wp14:editId="526204FE">
            <wp:extent cx="5940425" cy="3176270"/>
            <wp:effectExtent l="19050" t="19050" r="22225" b="24130"/>
            <wp:docPr id="32443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34354" name=""/>
                    <pic:cNvPicPr/>
                  </pic:nvPicPr>
                  <pic:blipFill>
                    <a:blip r:embed="rId198"/>
                    <a:stretch>
                      <a:fillRect/>
                    </a:stretch>
                  </pic:blipFill>
                  <pic:spPr>
                    <a:xfrm>
                      <a:off x="0" y="0"/>
                      <a:ext cx="5940425" cy="3176270"/>
                    </a:xfrm>
                    <a:prstGeom prst="rect">
                      <a:avLst/>
                    </a:prstGeom>
                    <a:ln>
                      <a:solidFill>
                        <a:schemeClr val="bg1">
                          <a:lumMod val="50000"/>
                        </a:schemeClr>
                      </a:solidFill>
                    </a:ln>
                  </pic:spPr>
                </pic:pic>
              </a:graphicData>
            </a:graphic>
          </wp:inline>
        </w:drawing>
      </w:r>
    </w:p>
    <w:p w14:paraId="3D48F96C" w14:textId="1EB4F104" w:rsidR="00EF1C38" w:rsidRDefault="00EF1C38" w:rsidP="00362818">
      <w:pPr>
        <w:pStyle w:val="zCode"/>
        <w:rPr>
          <w:noProof/>
        </w:rPr>
      </w:pPr>
      <w:r>
        <w:rPr>
          <w:noProof/>
        </w:rPr>
        <w:lastRenderedPageBreak/>
        <w:drawing>
          <wp:inline distT="0" distB="0" distL="0" distR="0" wp14:anchorId="1E8EFAAD" wp14:editId="3754ED72">
            <wp:extent cx="5940425" cy="3176270"/>
            <wp:effectExtent l="0" t="0" r="3175" b="5080"/>
            <wp:docPr id="13035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9277" name=""/>
                    <pic:cNvPicPr/>
                  </pic:nvPicPr>
                  <pic:blipFill>
                    <a:blip r:embed="rId199"/>
                    <a:stretch>
                      <a:fillRect/>
                    </a:stretch>
                  </pic:blipFill>
                  <pic:spPr>
                    <a:xfrm>
                      <a:off x="0" y="0"/>
                      <a:ext cx="5940425" cy="3176270"/>
                    </a:xfrm>
                    <a:prstGeom prst="rect">
                      <a:avLst/>
                    </a:prstGeom>
                  </pic:spPr>
                </pic:pic>
              </a:graphicData>
            </a:graphic>
          </wp:inline>
        </w:drawing>
      </w:r>
    </w:p>
    <w:p w14:paraId="0BDB4B62" w14:textId="30EA1DBC" w:rsidR="00BE73DC" w:rsidRDefault="00EE19EF" w:rsidP="00362818">
      <w:pPr>
        <w:pStyle w:val="zCode"/>
        <w:rPr>
          <w:noProof/>
        </w:rPr>
      </w:pPr>
      <w:r>
        <w:rPr>
          <w:noProof/>
        </w:rPr>
        <w:drawing>
          <wp:inline distT="0" distB="0" distL="0" distR="0" wp14:anchorId="208375E3" wp14:editId="1D7F4604">
            <wp:extent cx="5940425" cy="3176270"/>
            <wp:effectExtent l="19050" t="19050" r="22225" b="24130"/>
            <wp:docPr id="196755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51632" name=""/>
                    <pic:cNvPicPr/>
                  </pic:nvPicPr>
                  <pic:blipFill>
                    <a:blip r:embed="rId200"/>
                    <a:stretch>
                      <a:fillRect/>
                    </a:stretch>
                  </pic:blipFill>
                  <pic:spPr>
                    <a:xfrm>
                      <a:off x="0" y="0"/>
                      <a:ext cx="5940425" cy="3176270"/>
                    </a:xfrm>
                    <a:prstGeom prst="rect">
                      <a:avLst/>
                    </a:prstGeom>
                    <a:ln>
                      <a:solidFill>
                        <a:schemeClr val="bg1">
                          <a:lumMod val="50000"/>
                        </a:schemeClr>
                      </a:solidFill>
                    </a:ln>
                  </pic:spPr>
                </pic:pic>
              </a:graphicData>
            </a:graphic>
          </wp:inline>
        </w:drawing>
      </w:r>
    </w:p>
    <w:p w14:paraId="1F4FC746" w14:textId="360261E7" w:rsidR="00AC4DEF" w:rsidRPr="00AC4DEF" w:rsidRDefault="00AC4DEF" w:rsidP="00AC4DEF">
      <w:pPr>
        <w:pStyle w:val="C2nd"/>
        <w:rPr>
          <w:rFonts w:eastAsia="SimSun"/>
        </w:rPr>
      </w:pPr>
      <w:bookmarkStart w:id="136" w:name="_Toc231258370"/>
      <w:r w:rsidRPr="00AC4DEF">
        <w:rPr>
          <w:rFonts w:eastAsia="SimSun"/>
        </w:rPr>
        <w:lastRenderedPageBreak/>
        <w:t>src/js/components/</w:t>
      </w:r>
      <w:r w:rsidR="00695FBC">
        <w:rPr>
          <w:rFonts w:eastAsia="SimSun"/>
        </w:rPr>
        <w:t>c</w:t>
      </w:r>
      <w:r>
        <w:rPr>
          <w:rFonts w:eastAsia="SimSun"/>
        </w:rPr>
        <w:t>alculation</w:t>
      </w:r>
      <w:r w:rsidRPr="00AC4DEF">
        <w:rPr>
          <w:rFonts w:eastAsia="SimSun"/>
        </w:rPr>
        <w:t>Info.js</w:t>
      </w:r>
      <w:bookmarkEnd w:id="136"/>
    </w:p>
    <w:p w14:paraId="7AD459BE" w14:textId="13AD6602" w:rsidR="00AC4DEF" w:rsidRDefault="00EF1C38" w:rsidP="00384384">
      <w:pPr>
        <w:pStyle w:val="zCode"/>
        <w:rPr>
          <w:noProof/>
        </w:rPr>
      </w:pPr>
      <w:r>
        <w:rPr>
          <w:noProof/>
        </w:rPr>
        <w:drawing>
          <wp:inline distT="0" distB="0" distL="0" distR="0" wp14:anchorId="7E2F1F6F" wp14:editId="57AAB1E4">
            <wp:extent cx="5940425" cy="3176270"/>
            <wp:effectExtent l="19050" t="19050" r="22225" b="24130"/>
            <wp:docPr id="204358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39284" name=""/>
                    <pic:cNvPicPr/>
                  </pic:nvPicPr>
                  <pic:blipFill>
                    <a:blip r:embed="rId196"/>
                    <a:stretch>
                      <a:fillRect/>
                    </a:stretch>
                  </pic:blipFill>
                  <pic:spPr>
                    <a:xfrm>
                      <a:off x="0" y="0"/>
                      <a:ext cx="5940425" cy="3176270"/>
                    </a:xfrm>
                    <a:prstGeom prst="rect">
                      <a:avLst/>
                    </a:prstGeom>
                    <a:ln>
                      <a:solidFill>
                        <a:schemeClr val="bg1">
                          <a:lumMod val="50000"/>
                        </a:schemeClr>
                      </a:solidFill>
                    </a:ln>
                  </pic:spPr>
                </pic:pic>
              </a:graphicData>
            </a:graphic>
          </wp:inline>
        </w:drawing>
      </w:r>
    </w:p>
    <w:p w14:paraId="496DBDB1" w14:textId="37C09464" w:rsidR="00EF1C38" w:rsidRDefault="00EF1C38" w:rsidP="00384384">
      <w:pPr>
        <w:pStyle w:val="zCode"/>
        <w:rPr>
          <w:noProof/>
        </w:rPr>
      </w:pPr>
      <w:r>
        <w:rPr>
          <w:noProof/>
        </w:rPr>
        <w:drawing>
          <wp:inline distT="0" distB="0" distL="0" distR="0" wp14:anchorId="00587CB2" wp14:editId="7052E8F9">
            <wp:extent cx="5940425" cy="1776412"/>
            <wp:effectExtent l="0" t="0" r="3175" b="0"/>
            <wp:docPr id="74733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7283" name=""/>
                    <pic:cNvPicPr/>
                  </pic:nvPicPr>
                  <pic:blipFill rotWithShape="1">
                    <a:blip r:embed="rId201"/>
                    <a:srcRect b="56118"/>
                    <a:stretch>
                      <a:fillRect/>
                    </a:stretch>
                  </pic:blipFill>
                  <pic:spPr bwMode="auto">
                    <a:xfrm>
                      <a:off x="0" y="0"/>
                      <a:ext cx="5940425" cy="1776412"/>
                    </a:xfrm>
                    <a:prstGeom prst="rect">
                      <a:avLst/>
                    </a:prstGeom>
                    <a:ln>
                      <a:noFill/>
                    </a:ln>
                    <a:extLst>
                      <a:ext uri="{53640926-AAD7-44D8-BBD7-CCE9431645EC}">
                        <a14:shadowObscured xmlns:a14="http://schemas.microsoft.com/office/drawing/2010/main"/>
                      </a:ext>
                    </a:extLst>
                  </pic:spPr>
                </pic:pic>
              </a:graphicData>
            </a:graphic>
          </wp:inline>
        </w:drawing>
      </w:r>
    </w:p>
    <w:p w14:paraId="666AADAE" w14:textId="77777777" w:rsidR="00EF1C38" w:rsidRDefault="00EF1C38" w:rsidP="00EF1C38">
      <w:pPr>
        <w:pStyle w:val="zCode"/>
        <w:rPr>
          <w:noProof/>
        </w:rPr>
      </w:pPr>
      <w:r>
        <w:rPr>
          <w:noProof/>
        </w:rPr>
        <w:t>import { renderNotification } from "../layouts/notificationLayout.js";</w:t>
      </w:r>
    </w:p>
    <w:p w14:paraId="2595E1ED" w14:textId="77777777" w:rsidR="00EF1C38" w:rsidRDefault="00EF1C38" w:rsidP="00EF1C38">
      <w:pPr>
        <w:pStyle w:val="zCode"/>
        <w:rPr>
          <w:noProof/>
        </w:rPr>
      </w:pPr>
      <w:r>
        <w:rPr>
          <w:noProof/>
        </w:rPr>
        <w:t>import { t } from "../i18n/i18n.js";</w:t>
      </w:r>
    </w:p>
    <w:p w14:paraId="0209024A" w14:textId="77777777" w:rsidR="00EF1C38" w:rsidRDefault="00EF1C38" w:rsidP="00EF1C38">
      <w:pPr>
        <w:pStyle w:val="zCode"/>
        <w:rPr>
          <w:noProof/>
        </w:rPr>
      </w:pPr>
    </w:p>
    <w:p w14:paraId="2EA98569" w14:textId="77777777" w:rsidR="00EF1C38" w:rsidRDefault="00EF1C38" w:rsidP="00EF1C38">
      <w:pPr>
        <w:pStyle w:val="zCode"/>
        <w:rPr>
          <w:noProof/>
        </w:rPr>
      </w:pPr>
      <w:r>
        <w:rPr>
          <w:noProof/>
        </w:rPr>
        <w:t>// Хүнс тооцоолох хуудасны мэдээллийн хэсэг</w:t>
      </w:r>
    </w:p>
    <w:p w14:paraId="386FCD49" w14:textId="77777777" w:rsidR="00EF1C38" w:rsidRDefault="00EF1C38" w:rsidP="00EF1C38">
      <w:pPr>
        <w:pStyle w:val="zCode"/>
        <w:rPr>
          <w:noProof/>
        </w:rPr>
      </w:pPr>
      <w:r>
        <w:rPr>
          <w:noProof/>
        </w:rPr>
        <w:t>export function renderCalculationInfo() {</w:t>
      </w:r>
    </w:p>
    <w:p w14:paraId="34234695" w14:textId="77777777" w:rsidR="00EF1C38" w:rsidRDefault="00EF1C38" w:rsidP="00EF1C38">
      <w:pPr>
        <w:pStyle w:val="zCode"/>
        <w:rPr>
          <w:noProof/>
        </w:rPr>
      </w:pPr>
      <w:r>
        <w:rPr>
          <w:noProof/>
        </w:rPr>
        <w:t xml:space="preserve">  return `</w:t>
      </w:r>
    </w:p>
    <w:p w14:paraId="48578C88" w14:textId="77777777" w:rsidR="00EF1C38" w:rsidRDefault="00EF1C38" w:rsidP="00EF1C38">
      <w:pPr>
        <w:pStyle w:val="zCode"/>
        <w:rPr>
          <w:noProof/>
        </w:rPr>
      </w:pPr>
      <w:r>
        <w:rPr>
          <w:noProof/>
        </w:rPr>
        <w:t xml:space="preserve">    ${renderNotification(t("</w:t>
      </w:r>
      <w:r w:rsidRPr="00EF1C38">
        <w:rPr>
          <w:noProof/>
          <w:highlight w:val="yellow"/>
        </w:rPr>
        <w:t>calculation.selectedAmount</w:t>
      </w:r>
      <w:r>
        <w:rPr>
          <w:noProof/>
        </w:rPr>
        <w:t>"), "info")}</w:t>
      </w:r>
    </w:p>
    <w:p w14:paraId="61B72568" w14:textId="77777777" w:rsidR="00EF1C38" w:rsidRDefault="00EF1C38" w:rsidP="00EF1C38">
      <w:pPr>
        <w:pStyle w:val="zCode"/>
        <w:rPr>
          <w:noProof/>
        </w:rPr>
      </w:pPr>
      <w:r>
        <w:rPr>
          <w:noProof/>
        </w:rPr>
        <w:t xml:space="preserve">    ${renderNotification(t("</w:t>
      </w:r>
      <w:r w:rsidRPr="00EF1C38">
        <w:rPr>
          <w:noProof/>
          <w:highlight w:val="yellow"/>
        </w:rPr>
        <w:t>calculation.dailyRequirement</w:t>
      </w:r>
      <w:r>
        <w:rPr>
          <w:noProof/>
        </w:rPr>
        <w:t>"), "warning")}</w:t>
      </w:r>
    </w:p>
    <w:p w14:paraId="4A22E51E" w14:textId="77777777" w:rsidR="00EF1C38" w:rsidRDefault="00EF1C38" w:rsidP="00EF1C38">
      <w:pPr>
        <w:pStyle w:val="zCode"/>
        <w:rPr>
          <w:noProof/>
        </w:rPr>
      </w:pPr>
      <w:r>
        <w:rPr>
          <w:noProof/>
        </w:rPr>
        <w:t xml:space="preserve">  `;</w:t>
      </w:r>
    </w:p>
    <w:p w14:paraId="4D358685" w14:textId="37BC7DAD" w:rsidR="00EF1C38" w:rsidRDefault="00EF1C38" w:rsidP="00EF1C38">
      <w:pPr>
        <w:pStyle w:val="zCode"/>
        <w:rPr>
          <w:noProof/>
        </w:rPr>
      </w:pPr>
      <w:r>
        <w:rPr>
          <w:noProof/>
        </w:rPr>
        <w:t>}</w:t>
      </w:r>
    </w:p>
    <w:p w14:paraId="274804C3" w14:textId="77777777" w:rsidR="00EF1C38" w:rsidRDefault="00EF1C38" w:rsidP="00EF1C38">
      <w:pPr>
        <w:pStyle w:val="C2nd"/>
        <w:rPr>
          <w:noProof/>
        </w:rPr>
      </w:pPr>
      <w:bookmarkStart w:id="137" w:name="_Toc231258371"/>
      <w:r>
        <w:rPr>
          <w:noProof/>
        </w:rPr>
        <w:t>src/js/i18n/</w:t>
      </w:r>
      <w:r w:rsidRPr="00EF1C38">
        <w:t>translations</w:t>
      </w:r>
      <w:r>
        <w:rPr>
          <w:noProof/>
        </w:rPr>
        <w:t>.js шинэчил</w:t>
      </w:r>
      <w:bookmarkEnd w:id="137"/>
    </w:p>
    <w:p w14:paraId="365BD832" w14:textId="77777777" w:rsidR="00EF1C38" w:rsidRDefault="00EF1C38" w:rsidP="00EF1C38">
      <w:pPr>
        <w:pStyle w:val="zCode"/>
        <w:rPr>
          <w:noProof/>
        </w:rPr>
      </w:pPr>
      <w:r>
        <w:rPr>
          <w:noProof/>
        </w:rPr>
        <w:t>export const translations = {</w:t>
      </w:r>
    </w:p>
    <w:p w14:paraId="7C81D7B8" w14:textId="77777777" w:rsidR="00EF1C38" w:rsidRDefault="00EF1C38" w:rsidP="00EF1C38">
      <w:pPr>
        <w:pStyle w:val="zCode"/>
        <w:rPr>
          <w:noProof/>
        </w:rPr>
      </w:pPr>
      <w:r>
        <w:rPr>
          <w:noProof/>
        </w:rPr>
        <w:t xml:space="preserve">  mn: {</w:t>
      </w:r>
    </w:p>
    <w:p w14:paraId="1C3DB1B8" w14:textId="77777777" w:rsidR="00EF1C38" w:rsidRDefault="00EF1C38" w:rsidP="00EF1C38">
      <w:pPr>
        <w:pStyle w:val="zCode"/>
        <w:rPr>
          <w:noProof/>
        </w:rPr>
      </w:pPr>
      <w:r>
        <w:rPr>
          <w:noProof/>
        </w:rPr>
        <w:t xml:space="preserve">    nav: {</w:t>
      </w:r>
    </w:p>
    <w:p w14:paraId="05D7ADB3" w14:textId="77777777" w:rsidR="00EF1C38" w:rsidRDefault="00EF1C38" w:rsidP="00EF1C38">
      <w:pPr>
        <w:pStyle w:val="zCode"/>
        <w:rPr>
          <w:noProof/>
        </w:rPr>
      </w:pPr>
      <w:r>
        <w:rPr>
          <w:noProof/>
        </w:rPr>
        <w:t xml:space="preserve">      overview: "Тойм",</w:t>
      </w:r>
    </w:p>
    <w:p w14:paraId="3E2F54F0" w14:textId="77777777" w:rsidR="00EF1C38" w:rsidRDefault="00EF1C38" w:rsidP="00EF1C38">
      <w:pPr>
        <w:pStyle w:val="zCode"/>
        <w:rPr>
          <w:noProof/>
        </w:rPr>
      </w:pPr>
      <w:r>
        <w:rPr>
          <w:noProof/>
        </w:rPr>
        <w:t xml:space="preserve">      search: "Хайлт",</w:t>
      </w:r>
    </w:p>
    <w:p w14:paraId="38DA5BC5" w14:textId="77777777" w:rsidR="00EF1C38" w:rsidRDefault="00EF1C38" w:rsidP="00EF1C38">
      <w:pPr>
        <w:pStyle w:val="zCode"/>
        <w:rPr>
          <w:noProof/>
        </w:rPr>
      </w:pPr>
      <w:r>
        <w:rPr>
          <w:noProof/>
        </w:rPr>
        <w:t xml:space="preserve">      calculation: "Тооцоолуур",</w:t>
      </w:r>
    </w:p>
    <w:p w14:paraId="2BFF7394" w14:textId="77777777" w:rsidR="00EF1C38" w:rsidRDefault="00EF1C38" w:rsidP="00EF1C38">
      <w:pPr>
        <w:pStyle w:val="zCode"/>
        <w:rPr>
          <w:noProof/>
        </w:rPr>
      </w:pPr>
      <w:r>
        <w:rPr>
          <w:noProof/>
        </w:rPr>
        <w:t xml:space="preserve">      books: "Ном",</w:t>
      </w:r>
    </w:p>
    <w:p w14:paraId="0201B489" w14:textId="77777777" w:rsidR="00EF1C38" w:rsidRDefault="00EF1C38" w:rsidP="00EF1C38">
      <w:pPr>
        <w:pStyle w:val="zCode"/>
        <w:rPr>
          <w:noProof/>
        </w:rPr>
      </w:pPr>
      <w:r>
        <w:rPr>
          <w:noProof/>
        </w:rPr>
        <w:t xml:space="preserve">      contact: "Холбоо барих",</w:t>
      </w:r>
    </w:p>
    <w:p w14:paraId="16778EFD" w14:textId="77777777" w:rsidR="00EF1C38" w:rsidRDefault="00EF1C38" w:rsidP="00EF1C38">
      <w:pPr>
        <w:pStyle w:val="zCode"/>
        <w:rPr>
          <w:noProof/>
        </w:rPr>
      </w:pPr>
      <w:r>
        <w:rPr>
          <w:noProof/>
        </w:rPr>
        <w:lastRenderedPageBreak/>
        <w:t xml:space="preserve">      language: "EN",</w:t>
      </w:r>
    </w:p>
    <w:p w14:paraId="03B541A1" w14:textId="77777777" w:rsidR="00EF1C38" w:rsidRDefault="00EF1C38" w:rsidP="00EF1C38">
      <w:pPr>
        <w:pStyle w:val="zCode"/>
        <w:rPr>
          <w:noProof/>
        </w:rPr>
      </w:pPr>
      <w:r>
        <w:rPr>
          <w:noProof/>
        </w:rPr>
        <w:t xml:space="preserve">      brandSpan: "Монголын",</w:t>
      </w:r>
    </w:p>
    <w:p w14:paraId="5BA36D11" w14:textId="77777777" w:rsidR="00EF1C38" w:rsidRDefault="00EF1C38" w:rsidP="00EF1C38">
      <w:pPr>
        <w:pStyle w:val="zCode"/>
        <w:rPr>
          <w:noProof/>
        </w:rPr>
      </w:pPr>
      <w:r>
        <w:rPr>
          <w:noProof/>
        </w:rPr>
        <w:t xml:space="preserve">      brand: "хүнсний найрлагын мэдээллийн сан",</w:t>
      </w:r>
    </w:p>
    <w:p w14:paraId="279C0C21" w14:textId="77777777" w:rsidR="00EF1C38" w:rsidRDefault="00EF1C38" w:rsidP="00EF1C38">
      <w:pPr>
        <w:pStyle w:val="zCode"/>
        <w:rPr>
          <w:noProof/>
        </w:rPr>
      </w:pPr>
      <w:r>
        <w:rPr>
          <w:noProof/>
        </w:rPr>
        <w:t xml:space="preserve">    },</w:t>
      </w:r>
    </w:p>
    <w:p w14:paraId="288A177F" w14:textId="77777777" w:rsidR="00EF1C38" w:rsidRDefault="00EF1C38" w:rsidP="00EF1C38">
      <w:pPr>
        <w:pStyle w:val="zCode"/>
        <w:rPr>
          <w:noProof/>
        </w:rPr>
      </w:pPr>
      <w:r>
        <w:rPr>
          <w:noProof/>
        </w:rPr>
        <w:t xml:space="preserve">    overview: {</w:t>
      </w:r>
    </w:p>
    <w:p w14:paraId="54B41DE1" w14:textId="77777777" w:rsidR="00EF1C38" w:rsidRDefault="00EF1C38" w:rsidP="00EF1C38">
      <w:pPr>
        <w:pStyle w:val="zCode"/>
        <w:rPr>
          <w:noProof/>
        </w:rPr>
      </w:pPr>
      <w:r>
        <w:rPr>
          <w:noProof/>
        </w:rPr>
        <w:t xml:space="preserve">      title: "Мэдээллийн сангийн танилцуулга",</w:t>
      </w:r>
    </w:p>
    <w:p w14:paraId="1CEB2A2A" w14:textId="77777777" w:rsidR="00EF1C38" w:rsidRDefault="00EF1C38" w:rsidP="00EF1C38">
      <w:pPr>
        <w:pStyle w:val="zCode"/>
        <w:rPr>
          <w:noProof/>
        </w:rPr>
      </w:pPr>
      <w:r>
        <w:rPr>
          <w:noProof/>
        </w:rPr>
        <w:t xml:space="preserve">    },</w:t>
      </w:r>
    </w:p>
    <w:p w14:paraId="04BD568B" w14:textId="77777777" w:rsidR="00EF1C38" w:rsidRPr="00EF1C38" w:rsidRDefault="00EF1C38" w:rsidP="00EF1C38">
      <w:pPr>
        <w:pStyle w:val="zCode"/>
        <w:rPr>
          <w:noProof/>
          <w:color w:val="EE0000"/>
        </w:rPr>
      </w:pPr>
      <w:r w:rsidRPr="00EF1C38">
        <w:rPr>
          <w:noProof/>
          <w:color w:val="EE0000"/>
        </w:rPr>
        <w:t xml:space="preserve">    search: {</w:t>
      </w:r>
    </w:p>
    <w:p w14:paraId="6EADB855" w14:textId="77777777" w:rsidR="00EF1C38" w:rsidRPr="00EF1C38" w:rsidRDefault="00EF1C38" w:rsidP="00EF1C38">
      <w:pPr>
        <w:pStyle w:val="zCode"/>
        <w:rPr>
          <w:noProof/>
          <w:color w:val="EE0000"/>
        </w:rPr>
      </w:pPr>
      <w:r w:rsidRPr="00EF1C38">
        <w:rPr>
          <w:noProof/>
          <w:color w:val="EE0000"/>
        </w:rPr>
        <w:t xml:space="preserve">      title: "Хүнс хайх",</w:t>
      </w:r>
    </w:p>
    <w:p w14:paraId="19858AAB" w14:textId="77777777" w:rsidR="00EF1C38" w:rsidRPr="00EF1C38" w:rsidRDefault="00EF1C38" w:rsidP="00EF1C38">
      <w:pPr>
        <w:pStyle w:val="zCode"/>
        <w:rPr>
          <w:noProof/>
          <w:color w:val="EE0000"/>
        </w:rPr>
      </w:pPr>
      <w:r w:rsidRPr="00EF1C38">
        <w:rPr>
          <w:noProof/>
          <w:color w:val="EE0000"/>
        </w:rPr>
        <w:t xml:space="preserve">    },</w:t>
      </w:r>
    </w:p>
    <w:p w14:paraId="33258A47" w14:textId="77777777" w:rsidR="00EF1C38" w:rsidRPr="00EF1C38" w:rsidRDefault="00EF1C38" w:rsidP="00EF1C38">
      <w:pPr>
        <w:pStyle w:val="zCode"/>
        <w:rPr>
          <w:noProof/>
          <w:color w:val="EE0000"/>
        </w:rPr>
      </w:pPr>
      <w:r w:rsidRPr="00EF1C38">
        <w:rPr>
          <w:noProof/>
          <w:color w:val="EE0000"/>
        </w:rPr>
        <w:t xml:space="preserve">    calculation: {</w:t>
      </w:r>
    </w:p>
    <w:p w14:paraId="42369C8F" w14:textId="77777777" w:rsidR="00EF1C38" w:rsidRPr="00EF1C38" w:rsidRDefault="00EF1C38" w:rsidP="00EF1C38">
      <w:pPr>
        <w:pStyle w:val="zCode"/>
        <w:rPr>
          <w:noProof/>
          <w:color w:val="EE0000"/>
        </w:rPr>
      </w:pPr>
      <w:r w:rsidRPr="00EF1C38">
        <w:rPr>
          <w:noProof/>
          <w:color w:val="EE0000"/>
        </w:rPr>
        <w:t xml:space="preserve">      title: "Хүнсний тооцоолол",</w:t>
      </w:r>
    </w:p>
    <w:p w14:paraId="442100D3" w14:textId="77777777" w:rsidR="00EF1C38" w:rsidRPr="00EF1C38" w:rsidRDefault="00EF1C38" w:rsidP="00EF1C38">
      <w:pPr>
        <w:pStyle w:val="zCode"/>
        <w:rPr>
          <w:noProof/>
          <w:color w:val="EE0000"/>
        </w:rPr>
      </w:pPr>
    </w:p>
    <w:p w14:paraId="4129878D" w14:textId="77777777" w:rsidR="00EF1C38" w:rsidRPr="00EF1C38" w:rsidRDefault="00EF1C38" w:rsidP="00EF1C38">
      <w:pPr>
        <w:pStyle w:val="zCode"/>
        <w:rPr>
          <w:noProof/>
          <w:color w:val="EE0000"/>
        </w:rPr>
      </w:pPr>
      <w:r w:rsidRPr="00EF1C38">
        <w:rPr>
          <w:noProof/>
          <w:color w:val="EE0000"/>
        </w:rPr>
        <w:t xml:space="preserve">      macroTitle: "Хүнсээр авах илчлэг ба үндсэн шимт бодис",</w:t>
      </w:r>
    </w:p>
    <w:p w14:paraId="71421173" w14:textId="77777777" w:rsidR="00EF1C38" w:rsidRPr="00EF1C38" w:rsidRDefault="00EF1C38" w:rsidP="00EF1C38">
      <w:pPr>
        <w:pStyle w:val="zCode"/>
        <w:rPr>
          <w:noProof/>
          <w:color w:val="EE0000"/>
        </w:rPr>
      </w:pPr>
      <w:r w:rsidRPr="00EF1C38">
        <w:rPr>
          <w:noProof/>
          <w:color w:val="EE0000"/>
        </w:rPr>
        <w:t xml:space="preserve">      microTitle: "Хүнсээр авах амин дэм ба эрдэс бодис",</w:t>
      </w:r>
    </w:p>
    <w:p w14:paraId="0EA451D5" w14:textId="77777777" w:rsidR="00EF1C38" w:rsidRPr="00EF1C38" w:rsidRDefault="00EF1C38" w:rsidP="00EF1C38">
      <w:pPr>
        <w:pStyle w:val="zCode"/>
        <w:rPr>
          <w:noProof/>
          <w:color w:val="EE0000"/>
        </w:rPr>
      </w:pPr>
    </w:p>
    <w:p w14:paraId="50E3FEF7" w14:textId="77777777" w:rsidR="00EF1C38" w:rsidRPr="00EF1C38" w:rsidRDefault="00EF1C38" w:rsidP="00EF1C38">
      <w:pPr>
        <w:pStyle w:val="zCode"/>
        <w:rPr>
          <w:noProof/>
          <w:color w:val="EE0000"/>
        </w:rPr>
      </w:pPr>
      <w:r w:rsidRPr="00EF1C38">
        <w:rPr>
          <w:noProof/>
          <w:color w:val="EE0000"/>
        </w:rPr>
        <w:t xml:space="preserve">      amount: "Хэмжээ",</w:t>
      </w:r>
    </w:p>
    <w:p w14:paraId="55B93879" w14:textId="77777777" w:rsidR="00EF1C38" w:rsidRPr="00EF1C38" w:rsidRDefault="00EF1C38" w:rsidP="00EF1C38">
      <w:pPr>
        <w:pStyle w:val="zCode"/>
        <w:rPr>
          <w:noProof/>
          <w:color w:val="EE0000"/>
        </w:rPr>
      </w:pPr>
      <w:r w:rsidRPr="00EF1C38">
        <w:rPr>
          <w:noProof/>
          <w:color w:val="EE0000"/>
        </w:rPr>
        <w:t xml:space="preserve">      total: "Нийт",</w:t>
      </w:r>
    </w:p>
    <w:p w14:paraId="3DB865A1" w14:textId="77777777" w:rsidR="00EF1C38" w:rsidRPr="00EF1C38" w:rsidRDefault="00EF1C38" w:rsidP="00EF1C38">
      <w:pPr>
        <w:pStyle w:val="zCode"/>
        <w:rPr>
          <w:noProof/>
          <w:color w:val="EE0000"/>
        </w:rPr>
      </w:pPr>
      <w:r w:rsidRPr="00EF1C38">
        <w:rPr>
          <w:noProof/>
          <w:color w:val="EE0000"/>
        </w:rPr>
        <w:t xml:space="preserve">      percentRequirement: "Өдөрт авах хэрэгцээний хувь",</w:t>
      </w:r>
    </w:p>
    <w:p w14:paraId="661FAC00" w14:textId="77777777" w:rsidR="00EF1C38" w:rsidRPr="00EF1C38" w:rsidRDefault="00EF1C38" w:rsidP="00EF1C38">
      <w:pPr>
        <w:pStyle w:val="zCode"/>
        <w:rPr>
          <w:noProof/>
          <w:color w:val="EE0000"/>
        </w:rPr>
      </w:pPr>
    </w:p>
    <w:p w14:paraId="68166605" w14:textId="77777777" w:rsidR="00EF1C38" w:rsidRPr="00EF1C38" w:rsidRDefault="00EF1C38" w:rsidP="00EF1C38">
      <w:pPr>
        <w:pStyle w:val="zCode"/>
        <w:rPr>
          <w:noProof/>
          <w:color w:val="EE0000"/>
        </w:rPr>
      </w:pPr>
      <w:r w:rsidRPr="00EF1C38">
        <w:rPr>
          <w:noProof/>
          <w:color w:val="EE0000"/>
        </w:rPr>
        <w:t xml:space="preserve">      selectedAmount:</w:t>
      </w:r>
    </w:p>
    <w:p w14:paraId="3E54CED8" w14:textId="77777777" w:rsidR="00EF1C38" w:rsidRPr="00EF1C38" w:rsidRDefault="00EF1C38" w:rsidP="00EF1C38">
      <w:pPr>
        <w:pStyle w:val="zCode"/>
        <w:rPr>
          <w:noProof/>
          <w:color w:val="EE0000"/>
        </w:rPr>
      </w:pPr>
      <w:r w:rsidRPr="00EF1C38">
        <w:rPr>
          <w:noProof/>
          <w:color w:val="EE0000"/>
        </w:rPr>
        <w:t xml:space="preserve">        "&lt;strong&gt;Сонгосон хэмжээнд үндэслэсэн шим тэжээлийн агууламж (г)&lt;/strong&gt;&lt;br&gt; Жагсаалтаас хүнсний бүтээгдэхүүн сонгож, хэрэглэх хэмжээг (граммаар) оруулна. Хүснэгт нь сонгосон хэмжээнд үндэслэн илчлэг, үндсэн шимт бодис, амин дэм болон эрдэс бодисын хэмжээг тооцоолон харуулна. Үүнд:&lt;br&gt;&lt;br&gt; &lt;strong&gt;Илчлэгийн тооцоо (ккал)&lt;/strong&gt;&lt;br&gt; &lt;code&gt;Илчлэг = (Уураг × 4) + (Өөх тос × 9) + (Нүүрс ус × 4)&lt;/code&gt;&lt;br&gt; Илчлэгийг уураг, өөх тос, нүүрс усны стандарт хөрвүүлэх коэффициентоор тооцоолно.",</w:t>
      </w:r>
    </w:p>
    <w:p w14:paraId="56900611" w14:textId="77777777" w:rsidR="00EF1C38" w:rsidRPr="00EF1C38" w:rsidRDefault="00EF1C38" w:rsidP="00EF1C38">
      <w:pPr>
        <w:pStyle w:val="zCode"/>
        <w:rPr>
          <w:noProof/>
          <w:color w:val="EE0000"/>
        </w:rPr>
      </w:pPr>
      <w:r w:rsidRPr="00EF1C38">
        <w:rPr>
          <w:noProof/>
          <w:color w:val="EE0000"/>
        </w:rPr>
        <w:t xml:space="preserve">      dailyRequirement:</w:t>
      </w:r>
    </w:p>
    <w:p w14:paraId="6E458C98" w14:textId="77777777" w:rsidR="00EF1C38" w:rsidRPr="00EF1C38" w:rsidRDefault="00EF1C38" w:rsidP="00EF1C38">
      <w:pPr>
        <w:pStyle w:val="zCode"/>
        <w:rPr>
          <w:noProof/>
          <w:color w:val="EE0000"/>
        </w:rPr>
      </w:pPr>
      <w:r w:rsidRPr="00EF1C38">
        <w:rPr>
          <w:noProof/>
          <w:color w:val="EE0000"/>
        </w:rPr>
        <w:t xml:space="preserve">        "&lt;strong&gt;Өдөрт авах хэрэгцээний хэдэн хувь вэ?&lt;/strong&gt;&lt;br&gt; Хүснэгтийн доод хэсгээс Нас болон Хүйс-ийг сонгосноор илчлэг, үндсэн шимт бодис, амин дэм болон эрдэс бодисын өдөрт авах зөвлөмж хэмжээг тооцоолж, сонгосон хүнс тухайн хэрэгцээний хэдэн хувийг хангаж байгааг харуулна. Энэхүү тооцоолол нь дараах эх сурвалжид үндэслэнэ:&lt;br&gt;&lt;br&gt; Эрүүл мэндийн сайдын 2017 оны А/74 дүгээр тушаалын хавсралтад заасан хоногийн хэрэгцээт шимт бодисын зөвлөмж хэмжээг ашигласан.",</w:t>
      </w:r>
    </w:p>
    <w:p w14:paraId="7D2F9BED" w14:textId="77777777" w:rsidR="00EF1C38" w:rsidRPr="00EF1C38" w:rsidRDefault="00EF1C38" w:rsidP="00EF1C38">
      <w:pPr>
        <w:pStyle w:val="zCode"/>
        <w:rPr>
          <w:noProof/>
          <w:color w:val="EE0000"/>
        </w:rPr>
      </w:pPr>
      <w:r w:rsidRPr="00EF1C38">
        <w:rPr>
          <w:noProof/>
          <w:color w:val="EE0000"/>
        </w:rPr>
        <w:t xml:space="preserve">    },</w:t>
      </w:r>
    </w:p>
    <w:p w14:paraId="267DC4EA" w14:textId="77777777" w:rsidR="00EF1C38" w:rsidRPr="00EF1C38" w:rsidRDefault="00EF1C38" w:rsidP="00EF1C38">
      <w:pPr>
        <w:pStyle w:val="zCode"/>
        <w:rPr>
          <w:noProof/>
          <w:color w:val="EE0000"/>
        </w:rPr>
      </w:pPr>
      <w:r w:rsidRPr="00EF1C38">
        <w:rPr>
          <w:noProof/>
          <w:color w:val="EE0000"/>
        </w:rPr>
        <w:t xml:space="preserve">    form: {</w:t>
      </w:r>
    </w:p>
    <w:p w14:paraId="41F81B8D" w14:textId="77777777" w:rsidR="00EF1C38" w:rsidRPr="00EF1C38" w:rsidRDefault="00EF1C38" w:rsidP="00EF1C38">
      <w:pPr>
        <w:pStyle w:val="zCode"/>
        <w:rPr>
          <w:noProof/>
          <w:color w:val="EE0000"/>
        </w:rPr>
      </w:pPr>
      <w:r w:rsidRPr="00EF1C38">
        <w:rPr>
          <w:noProof/>
          <w:color w:val="EE0000"/>
        </w:rPr>
        <w:t xml:space="preserve">      age: "Нас",</w:t>
      </w:r>
    </w:p>
    <w:p w14:paraId="6645C231" w14:textId="77777777" w:rsidR="00EF1C38" w:rsidRPr="00EF1C38" w:rsidRDefault="00EF1C38" w:rsidP="00EF1C38">
      <w:pPr>
        <w:pStyle w:val="zCode"/>
        <w:rPr>
          <w:noProof/>
          <w:color w:val="EE0000"/>
        </w:rPr>
      </w:pPr>
      <w:r w:rsidRPr="00EF1C38">
        <w:rPr>
          <w:noProof/>
          <w:color w:val="EE0000"/>
        </w:rPr>
        <w:t xml:space="preserve">      gender: "Хүйс",</w:t>
      </w:r>
    </w:p>
    <w:p w14:paraId="1D37C711" w14:textId="77777777" w:rsidR="00EF1C38" w:rsidRPr="00EF1C38" w:rsidRDefault="00EF1C38" w:rsidP="00EF1C38">
      <w:pPr>
        <w:pStyle w:val="zCode"/>
        <w:rPr>
          <w:noProof/>
          <w:color w:val="EE0000"/>
        </w:rPr>
      </w:pPr>
      <w:r w:rsidRPr="00EF1C38">
        <w:rPr>
          <w:noProof/>
          <w:color w:val="EE0000"/>
        </w:rPr>
        <w:t xml:space="preserve">      male: "Эрэгтэй",</w:t>
      </w:r>
    </w:p>
    <w:p w14:paraId="7FDC94EA" w14:textId="77777777" w:rsidR="00EF1C38" w:rsidRPr="00EF1C38" w:rsidRDefault="00EF1C38" w:rsidP="00EF1C38">
      <w:pPr>
        <w:pStyle w:val="zCode"/>
        <w:rPr>
          <w:noProof/>
          <w:color w:val="EE0000"/>
        </w:rPr>
      </w:pPr>
      <w:r w:rsidRPr="00EF1C38">
        <w:rPr>
          <w:noProof/>
          <w:color w:val="EE0000"/>
        </w:rPr>
        <w:t xml:space="preserve">      female: "Эмэгтэй",</w:t>
      </w:r>
    </w:p>
    <w:p w14:paraId="4C49C89F" w14:textId="77777777" w:rsidR="00EF1C38" w:rsidRPr="00EF1C38" w:rsidRDefault="00EF1C38" w:rsidP="00EF1C38">
      <w:pPr>
        <w:pStyle w:val="zCode"/>
        <w:rPr>
          <w:noProof/>
          <w:color w:val="EE0000"/>
        </w:rPr>
      </w:pPr>
      <w:r w:rsidRPr="00EF1C38">
        <w:rPr>
          <w:noProof/>
          <w:color w:val="EE0000"/>
        </w:rPr>
        <w:t xml:space="preserve">    },</w:t>
      </w:r>
    </w:p>
    <w:p w14:paraId="45A26017" w14:textId="77777777" w:rsidR="00EF1C38" w:rsidRDefault="00EF1C38" w:rsidP="00EF1C38">
      <w:pPr>
        <w:pStyle w:val="zCode"/>
        <w:rPr>
          <w:noProof/>
        </w:rPr>
      </w:pPr>
      <w:r>
        <w:rPr>
          <w:noProof/>
        </w:rPr>
        <w:t xml:space="preserve">    sidebar: {</w:t>
      </w:r>
    </w:p>
    <w:p w14:paraId="014D3484" w14:textId="77777777" w:rsidR="00EF1C38" w:rsidRDefault="00EF1C38" w:rsidP="00EF1C38">
      <w:pPr>
        <w:pStyle w:val="zCode"/>
        <w:rPr>
          <w:noProof/>
        </w:rPr>
      </w:pPr>
      <w:r>
        <w:rPr>
          <w:noProof/>
        </w:rPr>
        <w:t xml:space="preserve">      searchByFoodName: "Хүнсний нэрээр хайх",</w:t>
      </w:r>
    </w:p>
    <w:p w14:paraId="09E45D7C" w14:textId="77777777" w:rsidR="00EF1C38" w:rsidRDefault="00EF1C38" w:rsidP="00EF1C38">
      <w:pPr>
        <w:pStyle w:val="zCode"/>
        <w:rPr>
          <w:noProof/>
        </w:rPr>
      </w:pPr>
      <w:r>
        <w:rPr>
          <w:noProof/>
        </w:rPr>
        <w:t xml:space="preserve">      foodName: "Хүнсний нэр",</w:t>
      </w:r>
    </w:p>
    <w:p w14:paraId="18E31400" w14:textId="77777777" w:rsidR="00EF1C38" w:rsidRDefault="00EF1C38" w:rsidP="00EF1C38">
      <w:pPr>
        <w:pStyle w:val="zCode"/>
        <w:rPr>
          <w:noProof/>
        </w:rPr>
      </w:pPr>
      <w:r>
        <w:rPr>
          <w:noProof/>
        </w:rPr>
        <w:t xml:space="preserve">      searchButton: "Хайх",</w:t>
      </w:r>
    </w:p>
    <w:p w14:paraId="5A82FA95" w14:textId="77777777" w:rsidR="00EF1C38" w:rsidRDefault="00EF1C38" w:rsidP="00EF1C38">
      <w:pPr>
        <w:pStyle w:val="zCode"/>
        <w:rPr>
          <w:noProof/>
        </w:rPr>
      </w:pPr>
    </w:p>
    <w:p w14:paraId="6DD41F9F" w14:textId="77777777" w:rsidR="00EF1C38" w:rsidRDefault="00EF1C38" w:rsidP="00EF1C38">
      <w:pPr>
        <w:pStyle w:val="zCode"/>
        <w:rPr>
          <w:noProof/>
        </w:rPr>
      </w:pPr>
      <w:r>
        <w:rPr>
          <w:noProof/>
        </w:rPr>
        <w:t xml:space="preserve">      searchSettings: "Хайх тохиргоо",</w:t>
      </w:r>
    </w:p>
    <w:p w14:paraId="7DCE1816" w14:textId="77777777" w:rsidR="00EF1C38" w:rsidRDefault="00EF1C38" w:rsidP="00EF1C38">
      <w:pPr>
        <w:pStyle w:val="zCode"/>
        <w:rPr>
          <w:noProof/>
        </w:rPr>
      </w:pPr>
      <w:r>
        <w:rPr>
          <w:noProof/>
        </w:rPr>
        <w:t xml:space="preserve">      nutritions: "Шим тэжээл",</w:t>
      </w:r>
    </w:p>
    <w:p w14:paraId="667EF19C" w14:textId="77777777" w:rsidR="00EF1C38" w:rsidRDefault="00EF1C38" w:rsidP="00EF1C38">
      <w:pPr>
        <w:pStyle w:val="zCode"/>
        <w:rPr>
          <w:noProof/>
        </w:rPr>
      </w:pPr>
      <w:r>
        <w:rPr>
          <w:noProof/>
        </w:rPr>
        <w:t xml:space="preserve">      proximates: "Илчлэг, үндсэн шимт бодис",</w:t>
      </w:r>
    </w:p>
    <w:p w14:paraId="2F07E3FC" w14:textId="77777777" w:rsidR="00EF1C38" w:rsidRDefault="00EF1C38" w:rsidP="00EF1C38">
      <w:pPr>
        <w:pStyle w:val="zCode"/>
        <w:rPr>
          <w:noProof/>
        </w:rPr>
      </w:pPr>
      <w:r>
        <w:rPr>
          <w:noProof/>
        </w:rPr>
        <w:t xml:space="preserve">      minerals: "Эрдэс бодис",</w:t>
      </w:r>
    </w:p>
    <w:p w14:paraId="5CC20D1E" w14:textId="77777777" w:rsidR="00EF1C38" w:rsidRDefault="00EF1C38" w:rsidP="00EF1C38">
      <w:pPr>
        <w:pStyle w:val="zCode"/>
        <w:rPr>
          <w:noProof/>
        </w:rPr>
      </w:pPr>
      <w:r>
        <w:rPr>
          <w:noProof/>
        </w:rPr>
        <w:t xml:space="preserve">      vitamins: "Амин дэм",</w:t>
      </w:r>
    </w:p>
    <w:p w14:paraId="1B7E182F" w14:textId="77777777" w:rsidR="00EF1C38" w:rsidRDefault="00EF1C38" w:rsidP="00EF1C38">
      <w:pPr>
        <w:pStyle w:val="zCode"/>
        <w:rPr>
          <w:noProof/>
        </w:rPr>
      </w:pPr>
      <w:r>
        <w:rPr>
          <w:noProof/>
        </w:rPr>
        <w:t xml:space="preserve">      sampleInformations: "Дээжийн мэдээлэл",</w:t>
      </w:r>
    </w:p>
    <w:p w14:paraId="4F728636" w14:textId="77777777" w:rsidR="00EF1C38" w:rsidRDefault="00EF1C38" w:rsidP="00EF1C38">
      <w:pPr>
        <w:pStyle w:val="zCode"/>
        <w:rPr>
          <w:noProof/>
        </w:rPr>
      </w:pPr>
      <w:r>
        <w:rPr>
          <w:noProof/>
        </w:rPr>
        <w:t xml:space="preserve">      collection_information: "Цуглуулсан мэдээлэл",</w:t>
      </w:r>
    </w:p>
    <w:p w14:paraId="779395DD" w14:textId="77777777" w:rsidR="00EF1C38" w:rsidRDefault="00EF1C38" w:rsidP="00EF1C38">
      <w:pPr>
        <w:pStyle w:val="zCode"/>
        <w:rPr>
          <w:noProof/>
        </w:rPr>
      </w:pPr>
      <w:r>
        <w:rPr>
          <w:noProof/>
        </w:rPr>
        <w:lastRenderedPageBreak/>
        <w:t xml:space="preserve">      edible_inedible_part: "Идэх идэхгүй хэсэг",</w:t>
      </w:r>
    </w:p>
    <w:p w14:paraId="73E92DBA" w14:textId="77777777" w:rsidR="00EF1C38" w:rsidRDefault="00EF1C38" w:rsidP="00EF1C38">
      <w:pPr>
        <w:pStyle w:val="zCode"/>
        <w:rPr>
          <w:noProof/>
        </w:rPr>
      </w:pPr>
      <w:r>
        <w:rPr>
          <w:noProof/>
        </w:rPr>
        <w:t xml:space="preserve">      pretreatment_conditions: "Боловсруулалт",</w:t>
      </w:r>
    </w:p>
    <w:p w14:paraId="538C2EE2" w14:textId="77777777" w:rsidR="00EF1C38" w:rsidRDefault="00EF1C38" w:rsidP="00EF1C38">
      <w:pPr>
        <w:pStyle w:val="zCode"/>
        <w:rPr>
          <w:noProof/>
        </w:rPr>
      </w:pPr>
      <w:r>
        <w:rPr>
          <w:noProof/>
        </w:rPr>
        <w:t xml:space="preserve">      description: "Тайлбар",</w:t>
      </w:r>
    </w:p>
    <w:p w14:paraId="43EF66BF" w14:textId="77777777" w:rsidR="00EF1C38" w:rsidRDefault="00EF1C38" w:rsidP="00EF1C38">
      <w:pPr>
        <w:pStyle w:val="zCode"/>
        <w:rPr>
          <w:noProof/>
        </w:rPr>
      </w:pPr>
      <w:r>
        <w:rPr>
          <w:noProof/>
        </w:rPr>
        <w:t xml:space="preserve">      images: "Зураг",</w:t>
      </w:r>
    </w:p>
    <w:p w14:paraId="524594A3" w14:textId="77777777" w:rsidR="00EF1C38" w:rsidRDefault="00EF1C38" w:rsidP="00EF1C38">
      <w:pPr>
        <w:pStyle w:val="zCode"/>
        <w:rPr>
          <w:noProof/>
        </w:rPr>
      </w:pPr>
    </w:p>
    <w:p w14:paraId="52641698" w14:textId="77777777" w:rsidR="00EF1C38" w:rsidRDefault="00EF1C38" w:rsidP="00EF1C38">
      <w:pPr>
        <w:pStyle w:val="zCode"/>
        <w:rPr>
          <w:noProof/>
        </w:rPr>
      </w:pPr>
      <w:r>
        <w:rPr>
          <w:noProof/>
        </w:rPr>
        <w:t xml:space="preserve">      searchByFoodGroups: "Хүнсний бүлгээр хайх",</w:t>
      </w:r>
    </w:p>
    <w:p w14:paraId="64C395D7" w14:textId="77777777" w:rsidR="00EF1C38" w:rsidRDefault="00EF1C38" w:rsidP="00EF1C38">
      <w:pPr>
        <w:pStyle w:val="zCode"/>
        <w:rPr>
          <w:noProof/>
        </w:rPr>
      </w:pPr>
      <w:r>
        <w:rPr>
          <w:noProof/>
        </w:rPr>
        <w:t xml:space="preserve">    },</w:t>
      </w:r>
    </w:p>
    <w:p w14:paraId="3E584407" w14:textId="77777777" w:rsidR="00EF1C38" w:rsidRDefault="00EF1C38" w:rsidP="00EF1C38">
      <w:pPr>
        <w:pStyle w:val="zCode"/>
        <w:rPr>
          <w:noProof/>
        </w:rPr>
      </w:pPr>
      <w:r>
        <w:rPr>
          <w:noProof/>
        </w:rPr>
        <w:t xml:space="preserve">    table: {</w:t>
      </w:r>
    </w:p>
    <w:p w14:paraId="5B36A219" w14:textId="77777777" w:rsidR="00EF1C38" w:rsidRDefault="00EF1C38" w:rsidP="00EF1C38">
      <w:pPr>
        <w:pStyle w:val="zCode"/>
        <w:rPr>
          <w:noProof/>
        </w:rPr>
      </w:pPr>
      <w:r>
        <w:rPr>
          <w:noProof/>
        </w:rPr>
        <w:t xml:space="preserve">      foodName: "Хүнсний нэр",</w:t>
      </w:r>
    </w:p>
    <w:p w14:paraId="59F585F4" w14:textId="77777777" w:rsidR="00EF1C38" w:rsidRDefault="00EF1C38" w:rsidP="00EF1C38">
      <w:pPr>
        <w:pStyle w:val="zCode"/>
        <w:rPr>
          <w:noProof/>
        </w:rPr>
      </w:pPr>
      <w:r>
        <w:rPr>
          <w:noProof/>
        </w:rPr>
        <w:t xml:space="preserve">      foodGroup: "Хүнсний бүлэг",</w:t>
      </w:r>
    </w:p>
    <w:p w14:paraId="3B20B88F" w14:textId="77777777" w:rsidR="00EF1C38" w:rsidRDefault="00EF1C38" w:rsidP="00EF1C38">
      <w:pPr>
        <w:pStyle w:val="zCode"/>
        <w:rPr>
          <w:noProof/>
        </w:rPr>
      </w:pPr>
      <w:r>
        <w:rPr>
          <w:noProof/>
        </w:rPr>
        <w:t xml:space="preserve">      scientificName: "Шинжлэх ухааны нэр",</w:t>
      </w:r>
    </w:p>
    <w:p w14:paraId="71551465" w14:textId="77777777" w:rsidR="00EF1C38" w:rsidRDefault="00EF1C38" w:rsidP="00EF1C38">
      <w:pPr>
        <w:pStyle w:val="zCode"/>
        <w:rPr>
          <w:noProof/>
        </w:rPr>
      </w:pPr>
      <w:r>
        <w:rPr>
          <w:noProof/>
        </w:rPr>
        <w:t xml:space="preserve">      nativeName: "Монгол нэр",</w:t>
      </w:r>
    </w:p>
    <w:p w14:paraId="67FC6DB6" w14:textId="77777777" w:rsidR="00EF1C38" w:rsidRDefault="00EF1C38" w:rsidP="00EF1C38">
      <w:pPr>
        <w:pStyle w:val="zCode"/>
        <w:rPr>
          <w:noProof/>
        </w:rPr>
      </w:pPr>
      <w:r>
        <w:rPr>
          <w:noProof/>
        </w:rPr>
        <w:t xml:space="preserve">      province: "Аймаг",</w:t>
      </w:r>
    </w:p>
    <w:p w14:paraId="5A09C53E" w14:textId="77777777" w:rsidR="00EF1C38" w:rsidRDefault="00EF1C38" w:rsidP="00EF1C38">
      <w:pPr>
        <w:pStyle w:val="zCode"/>
        <w:rPr>
          <w:noProof/>
        </w:rPr>
      </w:pPr>
      <w:r>
        <w:rPr>
          <w:noProof/>
        </w:rPr>
        <w:t xml:space="preserve">      description: "Тайлбар",</w:t>
      </w:r>
    </w:p>
    <w:p w14:paraId="43E0CB77" w14:textId="77777777" w:rsidR="00EF1C38" w:rsidRDefault="00EF1C38" w:rsidP="00EF1C38">
      <w:pPr>
        <w:pStyle w:val="zCode"/>
        <w:rPr>
          <w:noProof/>
        </w:rPr>
      </w:pPr>
      <w:r>
        <w:rPr>
          <w:noProof/>
        </w:rPr>
        <w:t xml:space="preserve">      images: "Зураг",</w:t>
      </w:r>
    </w:p>
    <w:p w14:paraId="21EA7C4F" w14:textId="77777777" w:rsidR="00EF1C38" w:rsidRDefault="00EF1C38" w:rsidP="00EF1C38">
      <w:pPr>
        <w:pStyle w:val="zCode"/>
        <w:rPr>
          <w:noProof/>
        </w:rPr>
      </w:pPr>
      <w:r>
        <w:rPr>
          <w:noProof/>
        </w:rPr>
        <w:t xml:space="preserve">      numberOfImages: "Зургийн тоо",</w:t>
      </w:r>
    </w:p>
    <w:p w14:paraId="3BAFA1A4" w14:textId="77777777" w:rsidR="00EF1C38" w:rsidRDefault="00EF1C38" w:rsidP="00EF1C38">
      <w:pPr>
        <w:pStyle w:val="zCode"/>
        <w:rPr>
          <w:noProof/>
        </w:rPr>
      </w:pPr>
    </w:p>
    <w:p w14:paraId="5BD8DA3B" w14:textId="77777777" w:rsidR="00EF1C38" w:rsidRDefault="00EF1C38" w:rsidP="00EF1C38">
      <w:pPr>
        <w:pStyle w:val="zCode"/>
        <w:rPr>
          <w:noProof/>
        </w:rPr>
      </w:pPr>
      <w:r>
        <w:rPr>
          <w:noProof/>
        </w:rPr>
        <w:t xml:space="preserve">      "Collection area": "Дээж авсан газар",</w:t>
      </w:r>
    </w:p>
    <w:p w14:paraId="2938F87B" w14:textId="77777777" w:rsidR="00EF1C38" w:rsidRDefault="00EF1C38" w:rsidP="00EF1C38">
      <w:pPr>
        <w:pStyle w:val="zCode"/>
        <w:rPr>
          <w:noProof/>
        </w:rPr>
      </w:pPr>
      <w:r>
        <w:rPr>
          <w:noProof/>
        </w:rPr>
        <w:t xml:space="preserve">      "Collection date": "Огноо",</w:t>
      </w:r>
    </w:p>
    <w:p w14:paraId="09A14182" w14:textId="77777777" w:rsidR="00EF1C38" w:rsidRDefault="00EF1C38" w:rsidP="00EF1C38">
      <w:pPr>
        <w:pStyle w:val="zCode"/>
        <w:rPr>
          <w:noProof/>
        </w:rPr>
      </w:pPr>
      <w:r>
        <w:rPr>
          <w:noProof/>
        </w:rPr>
        <w:t xml:space="preserve">      "Basis of sample selection": "Сонгосон үндэслэл",</w:t>
      </w:r>
    </w:p>
    <w:p w14:paraId="0A5ABBE5" w14:textId="77777777" w:rsidR="00EF1C38" w:rsidRDefault="00EF1C38" w:rsidP="00EF1C38">
      <w:pPr>
        <w:pStyle w:val="zCode"/>
        <w:rPr>
          <w:noProof/>
        </w:rPr>
      </w:pPr>
      <w:r>
        <w:rPr>
          <w:noProof/>
        </w:rPr>
        <w:t xml:space="preserve">      "Additional collection information": "Нэмэлт мэдээлэл",</w:t>
      </w:r>
    </w:p>
    <w:p w14:paraId="55E70559" w14:textId="77777777" w:rsidR="00EF1C38" w:rsidRDefault="00EF1C38" w:rsidP="00EF1C38">
      <w:pPr>
        <w:pStyle w:val="zCode"/>
        <w:rPr>
          <w:noProof/>
        </w:rPr>
      </w:pPr>
    </w:p>
    <w:p w14:paraId="1AC51A46" w14:textId="77777777" w:rsidR="00EF1C38" w:rsidRDefault="00EF1C38" w:rsidP="00EF1C38">
      <w:pPr>
        <w:pStyle w:val="zCode"/>
        <w:rPr>
          <w:noProof/>
        </w:rPr>
      </w:pPr>
      <w:r>
        <w:rPr>
          <w:noProof/>
        </w:rPr>
        <w:t xml:space="preserve">      "Weight of whole part (g/1 piece)": "Бүтэн хэсгийн жин (г/1ш)",</w:t>
      </w:r>
    </w:p>
    <w:p w14:paraId="168DBB56" w14:textId="77777777" w:rsidR="00EF1C38" w:rsidRDefault="00EF1C38" w:rsidP="00EF1C38">
      <w:pPr>
        <w:pStyle w:val="zCode"/>
        <w:rPr>
          <w:noProof/>
        </w:rPr>
      </w:pPr>
      <w:r>
        <w:rPr>
          <w:noProof/>
        </w:rPr>
        <w:t xml:space="preserve">      "Weight of edible part (g/1 piece)": "Идэх хэсгийн жин (г/1ш)",</w:t>
      </w:r>
    </w:p>
    <w:p w14:paraId="565885CB" w14:textId="77777777" w:rsidR="00EF1C38" w:rsidRDefault="00EF1C38" w:rsidP="00EF1C38">
      <w:pPr>
        <w:pStyle w:val="zCode"/>
        <w:rPr>
          <w:noProof/>
        </w:rPr>
      </w:pPr>
      <w:r>
        <w:rPr>
          <w:noProof/>
        </w:rPr>
        <w:t xml:space="preserve">      "Inedible part (discarded part)": "Идэхгүй хэсэг",</w:t>
      </w:r>
    </w:p>
    <w:p w14:paraId="1D119564" w14:textId="77777777" w:rsidR="00EF1C38" w:rsidRDefault="00EF1C38" w:rsidP="00EF1C38">
      <w:pPr>
        <w:pStyle w:val="zCode"/>
        <w:rPr>
          <w:noProof/>
        </w:rPr>
      </w:pPr>
      <w:r>
        <w:rPr>
          <w:noProof/>
        </w:rPr>
        <w:t xml:space="preserve">      "Weight of inedible part (g/1 piece)": "Идэхгүй хэсгийн жин (г/1ш)",</w:t>
      </w:r>
    </w:p>
    <w:p w14:paraId="469CCC3C" w14:textId="77777777" w:rsidR="00EF1C38" w:rsidRDefault="00EF1C38" w:rsidP="00EF1C38">
      <w:pPr>
        <w:pStyle w:val="zCode"/>
        <w:rPr>
          <w:noProof/>
        </w:rPr>
      </w:pPr>
    </w:p>
    <w:p w14:paraId="0853E866" w14:textId="77777777" w:rsidR="00EF1C38" w:rsidRDefault="00EF1C38" w:rsidP="00EF1C38">
      <w:pPr>
        <w:pStyle w:val="zCode"/>
        <w:rPr>
          <w:noProof/>
        </w:rPr>
      </w:pPr>
      <w:r>
        <w:rPr>
          <w:noProof/>
        </w:rPr>
        <w:t xml:space="preserve">      "Cooking (processing) method": "Боловсруулах арга",</w:t>
      </w:r>
    </w:p>
    <w:p w14:paraId="1607594A" w14:textId="77777777" w:rsidR="00EF1C38" w:rsidRDefault="00EF1C38" w:rsidP="00EF1C38">
      <w:pPr>
        <w:pStyle w:val="zCode"/>
        <w:rPr>
          <w:noProof/>
        </w:rPr>
      </w:pPr>
      <w:r>
        <w:rPr>
          <w:noProof/>
        </w:rPr>
        <w:t xml:space="preserve">      "Other cooking (processing) conditions": "Бусад боловсруулах нөхцөл",</w:t>
      </w:r>
    </w:p>
    <w:p w14:paraId="32F92342" w14:textId="77777777" w:rsidR="00EF1C38" w:rsidRDefault="00EF1C38" w:rsidP="00EF1C38">
      <w:pPr>
        <w:pStyle w:val="zCode"/>
        <w:rPr>
          <w:noProof/>
        </w:rPr>
      </w:pPr>
      <w:r>
        <w:rPr>
          <w:noProof/>
        </w:rPr>
        <w:t xml:space="preserve">      "Reference for condition setting": "Нөхцөл тогтоосон үндэслэл",</w:t>
      </w:r>
    </w:p>
    <w:p w14:paraId="1ACA575F" w14:textId="77777777" w:rsidR="00EF1C38" w:rsidRDefault="00EF1C38" w:rsidP="00EF1C38">
      <w:pPr>
        <w:pStyle w:val="zCode"/>
        <w:rPr>
          <w:noProof/>
        </w:rPr>
      </w:pPr>
      <w:r>
        <w:rPr>
          <w:noProof/>
        </w:rPr>
        <w:t xml:space="preserve">    },</w:t>
      </w:r>
    </w:p>
    <w:p w14:paraId="5F869A6C" w14:textId="77777777" w:rsidR="00EF1C38" w:rsidRDefault="00EF1C38" w:rsidP="00EF1C38">
      <w:pPr>
        <w:pStyle w:val="zCode"/>
        <w:rPr>
          <w:noProof/>
        </w:rPr>
      </w:pPr>
      <w:r>
        <w:rPr>
          <w:noProof/>
        </w:rPr>
        <w:t xml:space="preserve">    nutrients: {</w:t>
      </w:r>
    </w:p>
    <w:p w14:paraId="49DF02F1" w14:textId="77777777" w:rsidR="00EF1C38" w:rsidRDefault="00EF1C38" w:rsidP="00EF1C38">
      <w:pPr>
        <w:pStyle w:val="zCode"/>
        <w:rPr>
          <w:noProof/>
        </w:rPr>
      </w:pPr>
      <w:r>
        <w:rPr>
          <w:noProof/>
        </w:rPr>
        <w:t xml:space="preserve">      "Energy (kcal)": "Илчлэг (ккал)",</w:t>
      </w:r>
    </w:p>
    <w:p w14:paraId="0B80AC00" w14:textId="77777777" w:rsidR="00EF1C38" w:rsidRDefault="00EF1C38" w:rsidP="00EF1C38">
      <w:pPr>
        <w:pStyle w:val="zCode"/>
        <w:rPr>
          <w:noProof/>
        </w:rPr>
      </w:pPr>
      <w:r>
        <w:rPr>
          <w:noProof/>
        </w:rPr>
        <w:t xml:space="preserve">      "Water (g)": "Ус (г)",</w:t>
      </w:r>
    </w:p>
    <w:p w14:paraId="6253244F" w14:textId="77777777" w:rsidR="00EF1C38" w:rsidRDefault="00EF1C38" w:rsidP="00EF1C38">
      <w:pPr>
        <w:pStyle w:val="zCode"/>
        <w:rPr>
          <w:noProof/>
        </w:rPr>
      </w:pPr>
      <w:r>
        <w:rPr>
          <w:noProof/>
        </w:rPr>
        <w:t xml:space="preserve">      "Protein (g)": "Уураг (г)",</w:t>
      </w:r>
    </w:p>
    <w:p w14:paraId="2AA4E043" w14:textId="77777777" w:rsidR="00EF1C38" w:rsidRDefault="00EF1C38" w:rsidP="00EF1C38">
      <w:pPr>
        <w:pStyle w:val="zCode"/>
        <w:rPr>
          <w:noProof/>
        </w:rPr>
      </w:pPr>
      <w:r>
        <w:rPr>
          <w:noProof/>
        </w:rPr>
        <w:t xml:space="preserve">      "Fat (g)": "Өөх тос (г)",</w:t>
      </w:r>
    </w:p>
    <w:p w14:paraId="123C43F5" w14:textId="77777777" w:rsidR="00EF1C38" w:rsidRDefault="00EF1C38" w:rsidP="00EF1C38">
      <w:pPr>
        <w:pStyle w:val="zCode"/>
        <w:rPr>
          <w:noProof/>
        </w:rPr>
      </w:pPr>
      <w:r>
        <w:rPr>
          <w:noProof/>
        </w:rPr>
        <w:t xml:space="preserve">      "Ash (g)": "Үнс (г)",</w:t>
      </w:r>
    </w:p>
    <w:p w14:paraId="2D07CAC6" w14:textId="77777777" w:rsidR="00EF1C38" w:rsidRDefault="00EF1C38" w:rsidP="00EF1C38">
      <w:pPr>
        <w:pStyle w:val="zCode"/>
        <w:rPr>
          <w:noProof/>
        </w:rPr>
      </w:pPr>
      <w:r>
        <w:rPr>
          <w:noProof/>
        </w:rPr>
        <w:t xml:space="preserve">      "Carbohydrate (g)": "Нүүрс ус (г)",</w:t>
      </w:r>
    </w:p>
    <w:p w14:paraId="1EFACD52" w14:textId="77777777" w:rsidR="00EF1C38" w:rsidRDefault="00EF1C38" w:rsidP="00EF1C38">
      <w:pPr>
        <w:pStyle w:val="zCode"/>
        <w:rPr>
          <w:noProof/>
        </w:rPr>
      </w:pPr>
    </w:p>
    <w:p w14:paraId="16A38FE5" w14:textId="77777777" w:rsidR="00EF1C38" w:rsidRDefault="00EF1C38" w:rsidP="00EF1C38">
      <w:pPr>
        <w:pStyle w:val="zCode"/>
        <w:rPr>
          <w:noProof/>
        </w:rPr>
      </w:pPr>
      <w:r>
        <w:rPr>
          <w:noProof/>
        </w:rPr>
        <w:t xml:space="preserve">      "Calcium (mg)": "Кальци (мг)",</w:t>
      </w:r>
    </w:p>
    <w:p w14:paraId="1BD3F426" w14:textId="77777777" w:rsidR="00EF1C38" w:rsidRDefault="00EF1C38" w:rsidP="00EF1C38">
      <w:pPr>
        <w:pStyle w:val="zCode"/>
        <w:rPr>
          <w:noProof/>
        </w:rPr>
      </w:pPr>
      <w:r>
        <w:rPr>
          <w:noProof/>
        </w:rPr>
        <w:t xml:space="preserve">      "Iron (mg)": "Төмөр (мг)",</w:t>
      </w:r>
    </w:p>
    <w:p w14:paraId="2D4A12DF" w14:textId="77777777" w:rsidR="00EF1C38" w:rsidRDefault="00EF1C38" w:rsidP="00EF1C38">
      <w:pPr>
        <w:pStyle w:val="zCode"/>
        <w:rPr>
          <w:noProof/>
        </w:rPr>
      </w:pPr>
      <w:r>
        <w:rPr>
          <w:noProof/>
        </w:rPr>
        <w:t xml:space="preserve">      "Phosphorus (mg)": "Фосфор (мг)",</w:t>
      </w:r>
    </w:p>
    <w:p w14:paraId="0DC2D047" w14:textId="77777777" w:rsidR="00EF1C38" w:rsidRDefault="00EF1C38" w:rsidP="00EF1C38">
      <w:pPr>
        <w:pStyle w:val="zCode"/>
        <w:rPr>
          <w:noProof/>
        </w:rPr>
      </w:pPr>
      <w:r>
        <w:rPr>
          <w:noProof/>
        </w:rPr>
        <w:t xml:space="preserve">      "Potassium (mg)": "Кали (мг)",</w:t>
      </w:r>
    </w:p>
    <w:p w14:paraId="05BCF06A" w14:textId="77777777" w:rsidR="00EF1C38" w:rsidRDefault="00EF1C38" w:rsidP="00EF1C38">
      <w:pPr>
        <w:pStyle w:val="zCode"/>
        <w:rPr>
          <w:noProof/>
        </w:rPr>
      </w:pPr>
      <w:r>
        <w:rPr>
          <w:noProof/>
        </w:rPr>
        <w:t xml:space="preserve">      "Sodium (mg)": "Натри (мг)",</w:t>
      </w:r>
    </w:p>
    <w:p w14:paraId="3C5FC3F6" w14:textId="77777777" w:rsidR="00EF1C38" w:rsidRDefault="00EF1C38" w:rsidP="00EF1C38">
      <w:pPr>
        <w:pStyle w:val="zCode"/>
        <w:rPr>
          <w:noProof/>
        </w:rPr>
      </w:pPr>
    </w:p>
    <w:p w14:paraId="40ED89B6" w14:textId="77777777" w:rsidR="00EF1C38" w:rsidRDefault="00EF1C38" w:rsidP="00EF1C38">
      <w:pPr>
        <w:pStyle w:val="zCode"/>
        <w:rPr>
          <w:noProof/>
        </w:rPr>
      </w:pPr>
      <w:r>
        <w:rPr>
          <w:noProof/>
        </w:rPr>
        <w:t xml:space="preserve">      "Vitamin A (μg)": "А витамин (μг)",</w:t>
      </w:r>
    </w:p>
    <w:p w14:paraId="73C8E0AF" w14:textId="77777777" w:rsidR="00EF1C38" w:rsidRDefault="00EF1C38" w:rsidP="00EF1C38">
      <w:pPr>
        <w:pStyle w:val="zCode"/>
        <w:rPr>
          <w:noProof/>
        </w:rPr>
      </w:pPr>
      <w:r>
        <w:rPr>
          <w:noProof/>
        </w:rPr>
        <w:t xml:space="preserve">      "Thiamin (mg)": "Тиамин (мг)",</w:t>
      </w:r>
    </w:p>
    <w:p w14:paraId="7C60840B" w14:textId="77777777" w:rsidR="00EF1C38" w:rsidRDefault="00EF1C38" w:rsidP="00EF1C38">
      <w:pPr>
        <w:pStyle w:val="zCode"/>
        <w:rPr>
          <w:noProof/>
        </w:rPr>
      </w:pPr>
      <w:r>
        <w:rPr>
          <w:noProof/>
        </w:rPr>
        <w:t xml:space="preserve">      "Riboflavin (mg)": "Рибофлавин (мг)",</w:t>
      </w:r>
    </w:p>
    <w:p w14:paraId="1DB69E8C" w14:textId="77777777" w:rsidR="00EF1C38" w:rsidRDefault="00EF1C38" w:rsidP="00EF1C38">
      <w:pPr>
        <w:pStyle w:val="zCode"/>
        <w:rPr>
          <w:noProof/>
        </w:rPr>
      </w:pPr>
      <w:r>
        <w:rPr>
          <w:noProof/>
        </w:rPr>
        <w:t xml:space="preserve">      "Vitamin C (mg)": "С витамин (мг)",</w:t>
      </w:r>
    </w:p>
    <w:p w14:paraId="01ED20C7" w14:textId="77777777" w:rsidR="00EF1C38" w:rsidRDefault="00EF1C38" w:rsidP="00EF1C38">
      <w:pPr>
        <w:pStyle w:val="zCode"/>
        <w:rPr>
          <w:noProof/>
        </w:rPr>
      </w:pPr>
      <w:r>
        <w:rPr>
          <w:noProof/>
        </w:rPr>
        <w:t xml:space="preserve">      "Refuse (%)": "Хаягдал (%)",</w:t>
      </w:r>
    </w:p>
    <w:p w14:paraId="010F2373" w14:textId="77777777" w:rsidR="00EF1C38" w:rsidRDefault="00EF1C38" w:rsidP="00EF1C38">
      <w:pPr>
        <w:pStyle w:val="zCode"/>
        <w:rPr>
          <w:noProof/>
        </w:rPr>
      </w:pPr>
      <w:r>
        <w:rPr>
          <w:noProof/>
        </w:rPr>
        <w:t xml:space="preserve">    },</w:t>
      </w:r>
    </w:p>
    <w:p w14:paraId="3CCFAC40" w14:textId="77777777" w:rsidR="00EF1C38" w:rsidRDefault="00EF1C38" w:rsidP="00EF1C38">
      <w:pPr>
        <w:pStyle w:val="zCode"/>
        <w:rPr>
          <w:noProof/>
        </w:rPr>
      </w:pPr>
      <w:r>
        <w:rPr>
          <w:noProof/>
        </w:rPr>
        <w:t xml:space="preserve">    notification: {</w:t>
      </w:r>
    </w:p>
    <w:p w14:paraId="060FE9F1" w14:textId="77777777" w:rsidR="00EF1C38" w:rsidRDefault="00EF1C38" w:rsidP="00EF1C38">
      <w:pPr>
        <w:pStyle w:val="zCode"/>
        <w:rPr>
          <w:noProof/>
        </w:rPr>
      </w:pPr>
      <w:r>
        <w:rPr>
          <w:noProof/>
        </w:rPr>
        <w:lastRenderedPageBreak/>
        <w:t xml:space="preserve">      noMatchFound: "Илэрц олдсонгүй.",</w:t>
      </w:r>
    </w:p>
    <w:p w14:paraId="2B8E68FE" w14:textId="77777777" w:rsidR="00EF1C38" w:rsidRDefault="00EF1C38" w:rsidP="00EF1C38">
      <w:pPr>
        <w:pStyle w:val="zCode"/>
        <w:rPr>
          <w:noProof/>
        </w:rPr>
      </w:pPr>
      <w:r>
        <w:rPr>
          <w:noProof/>
        </w:rPr>
        <w:t xml:space="preserve">      selectAtLeastOneCategory: "Ядаж нэг шим тэжээлийн ангилал сонгоно уу.",</w:t>
      </w:r>
    </w:p>
    <w:p w14:paraId="115E92B8" w14:textId="77777777" w:rsidR="00EF1C38" w:rsidRDefault="00EF1C38" w:rsidP="00EF1C38">
      <w:pPr>
        <w:pStyle w:val="zCode"/>
        <w:rPr>
          <w:noProof/>
        </w:rPr>
      </w:pPr>
      <w:r>
        <w:rPr>
          <w:noProof/>
        </w:rPr>
        <w:t xml:space="preserve">      enterFoodName: "Хүнсний нэр оруулна уу",</w:t>
      </w:r>
    </w:p>
    <w:p w14:paraId="742F6A64" w14:textId="77777777" w:rsidR="00EF1C38" w:rsidRDefault="00EF1C38" w:rsidP="00EF1C38">
      <w:pPr>
        <w:pStyle w:val="zCode"/>
        <w:rPr>
          <w:noProof/>
        </w:rPr>
      </w:pPr>
      <w:r>
        <w:rPr>
          <w:noProof/>
        </w:rPr>
        <w:t xml:space="preserve">      loadingData: "Өгөгдөл ачаалж байна...",</w:t>
      </w:r>
    </w:p>
    <w:p w14:paraId="5A117E74" w14:textId="77777777" w:rsidR="00EF1C38" w:rsidRDefault="00EF1C38" w:rsidP="00EF1C38">
      <w:pPr>
        <w:pStyle w:val="zCode"/>
        <w:rPr>
          <w:noProof/>
        </w:rPr>
      </w:pPr>
      <w:r>
        <w:rPr>
          <w:noProof/>
        </w:rPr>
        <w:t xml:space="preserve">      failedToLoadNutritionData: "Хүнсний найрлагын өгөгдөл ачаалахад алдаа гарлаа.",</w:t>
      </w:r>
    </w:p>
    <w:p w14:paraId="6C2D195B" w14:textId="77777777" w:rsidR="00EF1C38" w:rsidRDefault="00EF1C38" w:rsidP="00EF1C38">
      <w:pPr>
        <w:pStyle w:val="zCode"/>
        <w:rPr>
          <w:noProof/>
        </w:rPr>
      </w:pPr>
      <w:r>
        <w:rPr>
          <w:noProof/>
        </w:rPr>
        <w:t xml:space="preserve">      noFoodData: "Энэ аймагт хоолны мэдээлэл олдсонгүй.",</w:t>
      </w:r>
    </w:p>
    <w:p w14:paraId="1932A382" w14:textId="77777777" w:rsidR="00EF1C38" w:rsidRDefault="00EF1C38" w:rsidP="00EF1C38">
      <w:pPr>
        <w:pStyle w:val="zCode"/>
        <w:rPr>
          <w:noProof/>
        </w:rPr>
      </w:pPr>
      <w:r>
        <w:rPr>
          <w:noProof/>
        </w:rPr>
        <w:t xml:space="preserve">    },</w:t>
      </w:r>
    </w:p>
    <w:p w14:paraId="46B777FC" w14:textId="77777777" w:rsidR="00EF1C38" w:rsidRDefault="00EF1C38" w:rsidP="00EF1C38">
      <w:pPr>
        <w:pStyle w:val="zCode"/>
        <w:rPr>
          <w:noProof/>
        </w:rPr>
      </w:pPr>
      <w:r>
        <w:rPr>
          <w:noProof/>
        </w:rPr>
        <w:t xml:space="preserve">    modal: {</w:t>
      </w:r>
    </w:p>
    <w:p w14:paraId="0782DC83" w14:textId="77777777" w:rsidR="00EF1C38" w:rsidRDefault="00EF1C38" w:rsidP="00EF1C38">
      <w:pPr>
        <w:pStyle w:val="zCode"/>
        <w:rPr>
          <w:noProof/>
        </w:rPr>
      </w:pPr>
      <w:r>
        <w:rPr>
          <w:noProof/>
        </w:rPr>
        <w:t xml:space="preserve">      clear: "Арилгах",</w:t>
      </w:r>
    </w:p>
    <w:p w14:paraId="42523886" w14:textId="77777777" w:rsidR="00EF1C38" w:rsidRDefault="00EF1C38" w:rsidP="00EF1C38">
      <w:pPr>
        <w:pStyle w:val="zCode"/>
        <w:rPr>
          <w:noProof/>
        </w:rPr>
      </w:pPr>
      <w:r>
        <w:rPr>
          <w:noProof/>
        </w:rPr>
        <w:t xml:space="preserve">      selectAll: "Бүгдийг сонгох",</w:t>
      </w:r>
    </w:p>
    <w:p w14:paraId="674F4997" w14:textId="77777777" w:rsidR="00EF1C38" w:rsidRDefault="00EF1C38" w:rsidP="00EF1C38">
      <w:pPr>
        <w:pStyle w:val="zCode"/>
        <w:rPr>
          <w:noProof/>
        </w:rPr>
      </w:pPr>
      <w:r>
        <w:rPr>
          <w:noProof/>
        </w:rPr>
        <w:t xml:space="preserve">      search: "Хайх",</w:t>
      </w:r>
    </w:p>
    <w:p w14:paraId="67C708AF" w14:textId="77777777" w:rsidR="00EF1C38" w:rsidRDefault="00EF1C38" w:rsidP="00EF1C38">
      <w:pPr>
        <w:pStyle w:val="zCode"/>
        <w:rPr>
          <w:noProof/>
        </w:rPr>
      </w:pPr>
      <w:r>
        <w:rPr>
          <w:noProof/>
        </w:rPr>
        <w:t xml:space="preserve">      close: "Хаах",</w:t>
      </w:r>
    </w:p>
    <w:p w14:paraId="59A511D1" w14:textId="77777777" w:rsidR="00EF1C38" w:rsidRDefault="00EF1C38" w:rsidP="00EF1C38">
      <w:pPr>
        <w:pStyle w:val="zCode"/>
        <w:rPr>
          <w:noProof/>
        </w:rPr>
      </w:pPr>
      <w:r>
        <w:rPr>
          <w:noProof/>
        </w:rPr>
        <w:t xml:space="preserve">      selected: "сонгосон",</w:t>
      </w:r>
    </w:p>
    <w:p w14:paraId="2CA95C83" w14:textId="77777777" w:rsidR="00EF1C38" w:rsidRDefault="00EF1C38" w:rsidP="00EF1C38">
      <w:pPr>
        <w:pStyle w:val="zCode"/>
        <w:rPr>
          <w:noProof/>
        </w:rPr>
      </w:pPr>
      <w:r>
        <w:rPr>
          <w:noProof/>
        </w:rPr>
        <w:t xml:space="preserve">      province: "аймаг",</w:t>
      </w:r>
    </w:p>
    <w:p w14:paraId="784EE268" w14:textId="77777777" w:rsidR="00EF1C38" w:rsidRDefault="00EF1C38" w:rsidP="00EF1C38">
      <w:pPr>
        <w:pStyle w:val="zCode"/>
        <w:rPr>
          <w:noProof/>
        </w:rPr>
      </w:pPr>
      <w:r>
        <w:rPr>
          <w:noProof/>
        </w:rPr>
        <w:t xml:space="preserve">      informationWillAppear: "Мэдээлэл энд харагдана.",</w:t>
      </w:r>
    </w:p>
    <w:p w14:paraId="0550A14D" w14:textId="77777777" w:rsidR="00EF1C38" w:rsidRDefault="00EF1C38" w:rsidP="00EF1C38">
      <w:pPr>
        <w:pStyle w:val="zCode"/>
        <w:rPr>
          <w:noProof/>
        </w:rPr>
      </w:pPr>
      <w:r>
        <w:rPr>
          <w:noProof/>
        </w:rPr>
        <w:t xml:space="preserve">    },</w:t>
      </w:r>
    </w:p>
    <w:p w14:paraId="0148C1A5" w14:textId="77777777" w:rsidR="00EF1C38" w:rsidRDefault="00EF1C38" w:rsidP="00EF1C38">
      <w:pPr>
        <w:pStyle w:val="zCode"/>
        <w:rPr>
          <w:noProof/>
        </w:rPr>
      </w:pPr>
      <w:r>
        <w:rPr>
          <w:noProof/>
        </w:rPr>
        <w:t xml:space="preserve">  },</w:t>
      </w:r>
    </w:p>
    <w:p w14:paraId="5F399308" w14:textId="77777777" w:rsidR="00EF1C38" w:rsidRDefault="00EF1C38" w:rsidP="00EF1C38">
      <w:pPr>
        <w:pStyle w:val="zCode"/>
        <w:rPr>
          <w:noProof/>
        </w:rPr>
      </w:pPr>
      <w:r>
        <w:rPr>
          <w:noProof/>
        </w:rPr>
        <w:t xml:space="preserve">  en: {</w:t>
      </w:r>
    </w:p>
    <w:p w14:paraId="3ECA8DAC" w14:textId="77777777" w:rsidR="00EF1C38" w:rsidRDefault="00EF1C38" w:rsidP="00EF1C38">
      <w:pPr>
        <w:pStyle w:val="zCode"/>
        <w:rPr>
          <w:noProof/>
        </w:rPr>
      </w:pPr>
      <w:r>
        <w:rPr>
          <w:noProof/>
        </w:rPr>
        <w:t xml:space="preserve">    nav: {</w:t>
      </w:r>
    </w:p>
    <w:p w14:paraId="7BA9D6C6" w14:textId="77777777" w:rsidR="00EF1C38" w:rsidRDefault="00EF1C38" w:rsidP="00EF1C38">
      <w:pPr>
        <w:pStyle w:val="zCode"/>
        <w:rPr>
          <w:noProof/>
        </w:rPr>
      </w:pPr>
      <w:r>
        <w:rPr>
          <w:noProof/>
        </w:rPr>
        <w:t xml:space="preserve">      overview: "Overview",</w:t>
      </w:r>
    </w:p>
    <w:p w14:paraId="3DA15B39" w14:textId="77777777" w:rsidR="00EF1C38" w:rsidRDefault="00EF1C38" w:rsidP="00EF1C38">
      <w:pPr>
        <w:pStyle w:val="zCode"/>
        <w:rPr>
          <w:noProof/>
        </w:rPr>
      </w:pPr>
      <w:r>
        <w:rPr>
          <w:noProof/>
        </w:rPr>
        <w:t xml:space="preserve">      search: "Search",</w:t>
      </w:r>
    </w:p>
    <w:p w14:paraId="723565C2" w14:textId="77777777" w:rsidR="00EF1C38" w:rsidRDefault="00EF1C38" w:rsidP="00EF1C38">
      <w:pPr>
        <w:pStyle w:val="zCode"/>
        <w:rPr>
          <w:noProof/>
        </w:rPr>
      </w:pPr>
      <w:r>
        <w:rPr>
          <w:noProof/>
        </w:rPr>
        <w:t xml:space="preserve">      calculation: "Food Calculator",</w:t>
      </w:r>
    </w:p>
    <w:p w14:paraId="058DAB55" w14:textId="77777777" w:rsidR="00EF1C38" w:rsidRDefault="00EF1C38" w:rsidP="00EF1C38">
      <w:pPr>
        <w:pStyle w:val="zCode"/>
        <w:rPr>
          <w:noProof/>
        </w:rPr>
      </w:pPr>
      <w:r>
        <w:rPr>
          <w:noProof/>
        </w:rPr>
        <w:t xml:space="preserve">      books: "Books",</w:t>
      </w:r>
    </w:p>
    <w:p w14:paraId="26F28611" w14:textId="77777777" w:rsidR="00EF1C38" w:rsidRDefault="00EF1C38" w:rsidP="00EF1C38">
      <w:pPr>
        <w:pStyle w:val="zCode"/>
        <w:rPr>
          <w:noProof/>
        </w:rPr>
      </w:pPr>
      <w:r>
        <w:rPr>
          <w:noProof/>
        </w:rPr>
        <w:t xml:space="preserve">      contact: "Contact us",</w:t>
      </w:r>
    </w:p>
    <w:p w14:paraId="410DF7C4" w14:textId="77777777" w:rsidR="00EF1C38" w:rsidRDefault="00EF1C38" w:rsidP="00EF1C38">
      <w:pPr>
        <w:pStyle w:val="zCode"/>
        <w:rPr>
          <w:noProof/>
        </w:rPr>
      </w:pPr>
      <w:r>
        <w:rPr>
          <w:noProof/>
        </w:rPr>
        <w:t xml:space="preserve">      language: "MN",</w:t>
      </w:r>
    </w:p>
    <w:p w14:paraId="4FE6FFE1" w14:textId="77777777" w:rsidR="00EF1C38" w:rsidRDefault="00EF1C38" w:rsidP="00EF1C38">
      <w:pPr>
        <w:pStyle w:val="zCode"/>
        <w:rPr>
          <w:noProof/>
        </w:rPr>
      </w:pPr>
      <w:r>
        <w:rPr>
          <w:noProof/>
        </w:rPr>
        <w:t xml:space="preserve">      brandSpan: "Mongolian",</w:t>
      </w:r>
    </w:p>
    <w:p w14:paraId="6BF3473B" w14:textId="77777777" w:rsidR="00EF1C38" w:rsidRDefault="00EF1C38" w:rsidP="00EF1C38">
      <w:pPr>
        <w:pStyle w:val="zCode"/>
        <w:rPr>
          <w:noProof/>
        </w:rPr>
      </w:pPr>
      <w:r>
        <w:rPr>
          <w:noProof/>
        </w:rPr>
        <w:t xml:space="preserve">      brand: "Food Composition Database",</w:t>
      </w:r>
    </w:p>
    <w:p w14:paraId="6F00A33C" w14:textId="77777777" w:rsidR="00EF1C38" w:rsidRDefault="00EF1C38" w:rsidP="00EF1C38">
      <w:pPr>
        <w:pStyle w:val="zCode"/>
        <w:rPr>
          <w:noProof/>
        </w:rPr>
      </w:pPr>
      <w:r>
        <w:rPr>
          <w:noProof/>
        </w:rPr>
        <w:t xml:space="preserve">    },</w:t>
      </w:r>
    </w:p>
    <w:p w14:paraId="068317EE" w14:textId="77777777" w:rsidR="00EF1C38" w:rsidRDefault="00EF1C38" w:rsidP="00EF1C38">
      <w:pPr>
        <w:pStyle w:val="zCode"/>
        <w:rPr>
          <w:noProof/>
        </w:rPr>
      </w:pPr>
      <w:r>
        <w:rPr>
          <w:noProof/>
        </w:rPr>
        <w:t xml:space="preserve">    overview: {</w:t>
      </w:r>
    </w:p>
    <w:p w14:paraId="6E39C4EC" w14:textId="77777777" w:rsidR="00EF1C38" w:rsidRDefault="00EF1C38" w:rsidP="00EF1C38">
      <w:pPr>
        <w:pStyle w:val="zCode"/>
        <w:rPr>
          <w:noProof/>
        </w:rPr>
      </w:pPr>
      <w:r>
        <w:rPr>
          <w:noProof/>
        </w:rPr>
        <w:t xml:space="preserve">      title: "Food Composition Database Introduction",</w:t>
      </w:r>
    </w:p>
    <w:p w14:paraId="39448C2B" w14:textId="77777777" w:rsidR="00EF1C38" w:rsidRDefault="00EF1C38" w:rsidP="00EF1C38">
      <w:pPr>
        <w:pStyle w:val="zCode"/>
        <w:rPr>
          <w:noProof/>
        </w:rPr>
      </w:pPr>
      <w:r>
        <w:rPr>
          <w:noProof/>
        </w:rPr>
        <w:t xml:space="preserve">    },</w:t>
      </w:r>
    </w:p>
    <w:p w14:paraId="15C21FF8" w14:textId="77777777" w:rsidR="00EF1C38" w:rsidRDefault="00EF1C38" w:rsidP="00EF1C38">
      <w:pPr>
        <w:pStyle w:val="zCode"/>
        <w:rPr>
          <w:noProof/>
        </w:rPr>
      </w:pPr>
      <w:r>
        <w:rPr>
          <w:noProof/>
        </w:rPr>
        <w:t xml:space="preserve">    search: {</w:t>
      </w:r>
    </w:p>
    <w:p w14:paraId="53513879" w14:textId="77777777" w:rsidR="00EF1C38" w:rsidRDefault="00EF1C38" w:rsidP="00EF1C38">
      <w:pPr>
        <w:pStyle w:val="zCode"/>
        <w:rPr>
          <w:noProof/>
        </w:rPr>
      </w:pPr>
      <w:r>
        <w:rPr>
          <w:noProof/>
        </w:rPr>
        <w:t xml:space="preserve">      title: "Food search",</w:t>
      </w:r>
    </w:p>
    <w:p w14:paraId="6DF04974" w14:textId="77777777" w:rsidR="00EF1C38" w:rsidRDefault="00EF1C38" w:rsidP="00EF1C38">
      <w:pPr>
        <w:pStyle w:val="zCode"/>
        <w:rPr>
          <w:noProof/>
        </w:rPr>
      </w:pPr>
      <w:r>
        <w:rPr>
          <w:noProof/>
        </w:rPr>
        <w:t xml:space="preserve">    },</w:t>
      </w:r>
    </w:p>
    <w:p w14:paraId="363EDCA1" w14:textId="77777777" w:rsidR="00EF1C38" w:rsidRPr="00EF1C38" w:rsidRDefault="00EF1C38" w:rsidP="00EF1C38">
      <w:pPr>
        <w:pStyle w:val="zCode"/>
        <w:rPr>
          <w:noProof/>
          <w:color w:val="EE0000"/>
        </w:rPr>
      </w:pPr>
      <w:r>
        <w:rPr>
          <w:noProof/>
        </w:rPr>
        <w:t xml:space="preserve">    </w:t>
      </w:r>
      <w:r w:rsidRPr="00EF1C38">
        <w:rPr>
          <w:noProof/>
          <w:color w:val="EE0000"/>
        </w:rPr>
        <w:t>calculation: {</w:t>
      </w:r>
    </w:p>
    <w:p w14:paraId="24A2DF23" w14:textId="77777777" w:rsidR="00EF1C38" w:rsidRPr="00EF1C38" w:rsidRDefault="00EF1C38" w:rsidP="00EF1C38">
      <w:pPr>
        <w:pStyle w:val="zCode"/>
        <w:rPr>
          <w:noProof/>
          <w:color w:val="EE0000"/>
        </w:rPr>
      </w:pPr>
      <w:r w:rsidRPr="00EF1C38">
        <w:rPr>
          <w:noProof/>
          <w:color w:val="EE0000"/>
        </w:rPr>
        <w:t xml:space="preserve">      title: "Food calculation",</w:t>
      </w:r>
    </w:p>
    <w:p w14:paraId="1757029B" w14:textId="77777777" w:rsidR="00EF1C38" w:rsidRPr="00EF1C38" w:rsidRDefault="00EF1C38" w:rsidP="00EF1C38">
      <w:pPr>
        <w:pStyle w:val="zCode"/>
        <w:rPr>
          <w:noProof/>
          <w:color w:val="EE0000"/>
        </w:rPr>
      </w:pPr>
    </w:p>
    <w:p w14:paraId="000BB354" w14:textId="77777777" w:rsidR="00EF1C38" w:rsidRPr="00EF1C38" w:rsidRDefault="00EF1C38" w:rsidP="00EF1C38">
      <w:pPr>
        <w:pStyle w:val="zCode"/>
        <w:rPr>
          <w:noProof/>
          <w:color w:val="EE0000"/>
        </w:rPr>
      </w:pPr>
      <w:r w:rsidRPr="00EF1C38">
        <w:rPr>
          <w:noProof/>
          <w:color w:val="EE0000"/>
        </w:rPr>
        <w:t xml:space="preserve">      macroTitle: "Recommended Daily Energy and Macronutrient Intake from Food",</w:t>
      </w:r>
    </w:p>
    <w:p w14:paraId="5BEB47C6" w14:textId="77777777" w:rsidR="00EF1C38" w:rsidRPr="00EF1C38" w:rsidRDefault="00EF1C38" w:rsidP="00EF1C38">
      <w:pPr>
        <w:pStyle w:val="zCode"/>
        <w:rPr>
          <w:noProof/>
          <w:color w:val="EE0000"/>
        </w:rPr>
      </w:pPr>
      <w:r w:rsidRPr="00EF1C38">
        <w:rPr>
          <w:noProof/>
          <w:color w:val="EE0000"/>
        </w:rPr>
        <w:t xml:space="preserve">      microTitle: "Recommended Daily Vitamin and Mineral Intake from Food",</w:t>
      </w:r>
    </w:p>
    <w:p w14:paraId="6C2D61DA" w14:textId="77777777" w:rsidR="00EF1C38" w:rsidRPr="00EF1C38" w:rsidRDefault="00EF1C38" w:rsidP="00EF1C38">
      <w:pPr>
        <w:pStyle w:val="zCode"/>
        <w:rPr>
          <w:noProof/>
          <w:color w:val="EE0000"/>
        </w:rPr>
      </w:pPr>
    </w:p>
    <w:p w14:paraId="240FD764" w14:textId="77777777" w:rsidR="00EF1C38" w:rsidRPr="00EF1C38" w:rsidRDefault="00EF1C38" w:rsidP="00EF1C38">
      <w:pPr>
        <w:pStyle w:val="zCode"/>
        <w:rPr>
          <w:noProof/>
          <w:color w:val="EE0000"/>
        </w:rPr>
      </w:pPr>
      <w:r w:rsidRPr="00EF1C38">
        <w:rPr>
          <w:noProof/>
          <w:color w:val="EE0000"/>
        </w:rPr>
        <w:t xml:space="preserve">      amount: "Amount",</w:t>
      </w:r>
    </w:p>
    <w:p w14:paraId="0EC6E016" w14:textId="77777777" w:rsidR="00EF1C38" w:rsidRPr="00EF1C38" w:rsidRDefault="00EF1C38" w:rsidP="00EF1C38">
      <w:pPr>
        <w:pStyle w:val="zCode"/>
        <w:rPr>
          <w:noProof/>
          <w:color w:val="EE0000"/>
        </w:rPr>
      </w:pPr>
      <w:r w:rsidRPr="00EF1C38">
        <w:rPr>
          <w:noProof/>
          <w:color w:val="EE0000"/>
        </w:rPr>
        <w:t xml:space="preserve">      total: "Total",</w:t>
      </w:r>
    </w:p>
    <w:p w14:paraId="7E8F6DC7" w14:textId="77777777" w:rsidR="00EF1C38" w:rsidRPr="00EF1C38" w:rsidRDefault="00EF1C38" w:rsidP="00EF1C38">
      <w:pPr>
        <w:pStyle w:val="zCode"/>
        <w:rPr>
          <w:noProof/>
          <w:color w:val="EE0000"/>
        </w:rPr>
      </w:pPr>
      <w:r w:rsidRPr="00EF1C38">
        <w:rPr>
          <w:noProof/>
          <w:color w:val="EE0000"/>
        </w:rPr>
        <w:t xml:space="preserve">      percentRequirement: "% of requirement",</w:t>
      </w:r>
    </w:p>
    <w:p w14:paraId="5F735790" w14:textId="77777777" w:rsidR="00EF1C38" w:rsidRDefault="00EF1C38" w:rsidP="00EF1C38">
      <w:pPr>
        <w:pStyle w:val="zCode"/>
        <w:rPr>
          <w:noProof/>
        </w:rPr>
      </w:pPr>
    </w:p>
    <w:p w14:paraId="66F31B48" w14:textId="77777777" w:rsidR="00EF1C38" w:rsidRPr="00EF1C38" w:rsidRDefault="00EF1C38" w:rsidP="00EF1C38">
      <w:pPr>
        <w:pStyle w:val="zCode"/>
        <w:rPr>
          <w:noProof/>
          <w:color w:val="EE0000"/>
        </w:rPr>
      </w:pPr>
      <w:r>
        <w:rPr>
          <w:noProof/>
        </w:rPr>
        <w:t xml:space="preserve">      </w:t>
      </w:r>
      <w:r w:rsidRPr="00EF1C38">
        <w:rPr>
          <w:noProof/>
          <w:color w:val="EE0000"/>
        </w:rPr>
        <w:t>selectedAmount:</w:t>
      </w:r>
    </w:p>
    <w:p w14:paraId="176A8F8C" w14:textId="77777777" w:rsidR="00EF1C38" w:rsidRPr="00EF1C38" w:rsidRDefault="00EF1C38" w:rsidP="00EF1C38">
      <w:pPr>
        <w:pStyle w:val="zCode"/>
        <w:rPr>
          <w:noProof/>
          <w:color w:val="EE0000"/>
        </w:rPr>
      </w:pPr>
      <w:r w:rsidRPr="00EF1C38">
        <w:rPr>
          <w:noProof/>
          <w:color w:val="EE0000"/>
        </w:rPr>
        <w:t xml:space="preserve">        "&lt;strong&gt;Nutrient Intake Based on Selected Amount (g)&lt;/strong&gt;&lt;br&gt; Select food items from the list and enter the desired amount (in grams). The table will calculate the corresponding energy, macronutrients, and vitamins and minerals based on the selected amount. This includes:&lt;br&gt;&lt;br&gt; &lt;strong&gt;Energy Calculation (kcal)&lt;/strong&gt;&lt;br&gt; &lt;code&gt;Energy = (Protein × 4) + (Fat × 9) + (Carbohydrate × 4)&lt;/code&gt;&lt;br&gt; Energy is calculated from protein, fat, and carbohydrates using standard conversion factors.",</w:t>
      </w:r>
    </w:p>
    <w:p w14:paraId="6E11A108" w14:textId="77777777" w:rsidR="00EF1C38" w:rsidRPr="00EF1C38" w:rsidRDefault="00EF1C38" w:rsidP="00EF1C38">
      <w:pPr>
        <w:pStyle w:val="zCode"/>
        <w:rPr>
          <w:noProof/>
          <w:color w:val="EE0000"/>
        </w:rPr>
      </w:pPr>
      <w:r w:rsidRPr="00EF1C38">
        <w:rPr>
          <w:noProof/>
          <w:color w:val="EE0000"/>
        </w:rPr>
        <w:t xml:space="preserve">      dailyRequirement:</w:t>
      </w:r>
    </w:p>
    <w:p w14:paraId="355BB26F" w14:textId="77777777" w:rsidR="00EF1C38" w:rsidRPr="00EF1C38" w:rsidRDefault="00EF1C38" w:rsidP="00EF1C38">
      <w:pPr>
        <w:pStyle w:val="zCode"/>
        <w:rPr>
          <w:noProof/>
          <w:color w:val="EE0000"/>
        </w:rPr>
      </w:pPr>
      <w:r w:rsidRPr="00EF1C38">
        <w:rPr>
          <w:noProof/>
          <w:color w:val="EE0000"/>
        </w:rPr>
        <w:lastRenderedPageBreak/>
        <w:t xml:space="preserve">        "&lt;strong&gt;What Percentage of Daily Requirement?&lt;/strong&gt;&lt;br&gt; In the table footer, select Age and Gender to calculate the recommended daily intake of energy, macronutrients, and vitamins and minerals. This is based on:&lt;br&gt;&lt;br&gt; The recommended daily intake values specified in the Appendix of Order No. A/74 (2017) issued by the Minister of Health.",</w:t>
      </w:r>
    </w:p>
    <w:p w14:paraId="19D90FFD" w14:textId="77777777" w:rsidR="00EF1C38" w:rsidRPr="00EF1C38" w:rsidRDefault="00EF1C38" w:rsidP="00EF1C38">
      <w:pPr>
        <w:pStyle w:val="zCode"/>
        <w:rPr>
          <w:noProof/>
          <w:color w:val="EE0000"/>
        </w:rPr>
      </w:pPr>
      <w:r w:rsidRPr="00EF1C38">
        <w:rPr>
          <w:noProof/>
          <w:color w:val="EE0000"/>
        </w:rPr>
        <w:t xml:space="preserve">    },</w:t>
      </w:r>
    </w:p>
    <w:p w14:paraId="37471136" w14:textId="77777777" w:rsidR="00EF1C38" w:rsidRPr="00EF1C38" w:rsidRDefault="00EF1C38" w:rsidP="00EF1C38">
      <w:pPr>
        <w:pStyle w:val="zCode"/>
        <w:rPr>
          <w:noProof/>
          <w:color w:val="EE0000"/>
        </w:rPr>
      </w:pPr>
      <w:r w:rsidRPr="00EF1C38">
        <w:rPr>
          <w:noProof/>
          <w:color w:val="EE0000"/>
        </w:rPr>
        <w:t xml:space="preserve">    form: {</w:t>
      </w:r>
    </w:p>
    <w:p w14:paraId="3C6C1637" w14:textId="77777777" w:rsidR="00EF1C38" w:rsidRPr="00EF1C38" w:rsidRDefault="00EF1C38" w:rsidP="00EF1C38">
      <w:pPr>
        <w:pStyle w:val="zCode"/>
        <w:rPr>
          <w:noProof/>
          <w:color w:val="EE0000"/>
        </w:rPr>
      </w:pPr>
      <w:r w:rsidRPr="00EF1C38">
        <w:rPr>
          <w:noProof/>
          <w:color w:val="EE0000"/>
        </w:rPr>
        <w:t xml:space="preserve">      age: "Age",</w:t>
      </w:r>
    </w:p>
    <w:p w14:paraId="199D0E67" w14:textId="77777777" w:rsidR="00EF1C38" w:rsidRPr="00EF1C38" w:rsidRDefault="00EF1C38" w:rsidP="00EF1C38">
      <w:pPr>
        <w:pStyle w:val="zCode"/>
        <w:rPr>
          <w:noProof/>
          <w:color w:val="EE0000"/>
        </w:rPr>
      </w:pPr>
      <w:r w:rsidRPr="00EF1C38">
        <w:rPr>
          <w:noProof/>
          <w:color w:val="EE0000"/>
        </w:rPr>
        <w:t xml:space="preserve">      gender: "Gender",</w:t>
      </w:r>
    </w:p>
    <w:p w14:paraId="393E57C4" w14:textId="77777777" w:rsidR="00EF1C38" w:rsidRPr="00EF1C38" w:rsidRDefault="00EF1C38" w:rsidP="00EF1C38">
      <w:pPr>
        <w:pStyle w:val="zCode"/>
        <w:rPr>
          <w:noProof/>
          <w:color w:val="EE0000"/>
        </w:rPr>
      </w:pPr>
      <w:r w:rsidRPr="00EF1C38">
        <w:rPr>
          <w:noProof/>
          <w:color w:val="EE0000"/>
        </w:rPr>
        <w:t xml:space="preserve">      male: "Male",</w:t>
      </w:r>
    </w:p>
    <w:p w14:paraId="27B9C595" w14:textId="77777777" w:rsidR="00EF1C38" w:rsidRPr="00EF1C38" w:rsidRDefault="00EF1C38" w:rsidP="00EF1C38">
      <w:pPr>
        <w:pStyle w:val="zCode"/>
        <w:rPr>
          <w:noProof/>
          <w:color w:val="EE0000"/>
        </w:rPr>
      </w:pPr>
      <w:r w:rsidRPr="00EF1C38">
        <w:rPr>
          <w:noProof/>
          <w:color w:val="EE0000"/>
        </w:rPr>
        <w:t xml:space="preserve">      female: "Female",</w:t>
      </w:r>
    </w:p>
    <w:p w14:paraId="1CDDB4A1" w14:textId="77777777" w:rsidR="00EF1C38" w:rsidRPr="00EF1C38" w:rsidRDefault="00EF1C38" w:rsidP="00EF1C38">
      <w:pPr>
        <w:pStyle w:val="zCode"/>
        <w:rPr>
          <w:noProof/>
          <w:color w:val="EE0000"/>
        </w:rPr>
      </w:pPr>
      <w:r w:rsidRPr="00EF1C38">
        <w:rPr>
          <w:noProof/>
          <w:color w:val="EE0000"/>
        </w:rPr>
        <w:t xml:space="preserve">    },</w:t>
      </w:r>
    </w:p>
    <w:p w14:paraId="0067539E" w14:textId="77777777" w:rsidR="00EF1C38" w:rsidRDefault="00EF1C38" w:rsidP="00EF1C38">
      <w:pPr>
        <w:pStyle w:val="zCode"/>
        <w:rPr>
          <w:noProof/>
        </w:rPr>
      </w:pPr>
      <w:r>
        <w:rPr>
          <w:noProof/>
        </w:rPr>
        <w:t xml:space="preserve">    sidebar: {</w:t>
      </w:r>
    </w:p>
    <w:p w14:paraId="16FF80AF" w14:textId="77777777" w:rsidR="00EF1C38" w:rsidRDefault="00EF1C38" w:rsidP="00EF1C38">
      <w:pPr>
        <w:pStyle w:val="zCode"/>
        <w:rPr>
          <w:noProof/>
        </w:rPr>
      </w:pPr>
      <w:r>
        <w:rPr>
          <w:noProof/>
        </w:rPr>
        <w:t xml:space="preserve">      searchByFoodName: "Search by food name",</w:t>
      </w:r>
    </w:p>
    <w:p w14:paraId="62F87A76" w14:textId="77777777" w:rsidR="00EF1C38" w:rsidRDefault="00EF1C38" w:rsidP="00EF1C38">
      <w:pPr>
        <w:pStyle w:val="zCode"/>
        <w:rPr>
          <w:noProof/>
        </w:rPr>
      </w:pPr>
      <w:r>
        <w:rPr>
          <w:noProof/>
        </w:rPr>
        <w:t xml:space="preserve">      foodName: "Food name",</w:t>
      </w:r>
    </w:p>
    <w:p w14:paraId="717EF49C" w14:textId="77777777" w:rsidR="00EF1C38" w:rsidRDefault="00EF1C38" w:rsidP="00EF1C38">
      <w:pPr>
        <w:pStyle w:val="zCode"/>
        <w:rPr>
          <w:noProof/>
        </w:rPr>
      </w:pPr>
      <w:r>
        <w:rPr>
          <w:noProof/>
        </w:rPr>
        <w:t xml:space="preserve">      searchButton: "Search",</w:t>
      </w:r>
    </w:p>
    <w:p w14:paraId="2E7AFEBB" w14:textId="77777777" w:rsidR="00EF1C38" w:rsidRDefault="00EF1C38" w:rsidP="00EF1C38">
      <w:pPr>
        <w:pStyle w:val="zCode"/>
        <w:rPr>
          <w:noProof/>
        </w:rPr>
      </w:pPr>
    </w:p>
    <w:p w14:paraId="3F8B21BA" w14:textId="77777777" w:rsidR="00EF1C38" w:rsidRDefault="00EF1C38" w:rsidP="00EF1C38">
      <w:pPr>
        <w:pStyle w:val="zCode"/>
        <w:rPr>
          <w:noProof/>
        </w:rPr>
      </w:pPr>
      <w:r>
        <w:rPr>
          <w:noProof/>
        </w:rPr>
        <w:t xml:space="preserve">      searchSettings: "Search settings",</w:t>
      </w:r>
    </w:p>
    <w:p w14:paraId="5799B596" w14:textId="77777777" w:rsidR="00EF1C38" w:rsidRDefault="00EF1C38" w:rsidP="00EF1C38">
      <w:pPr>
        <w:pStyle w:val="zCode"/>
        <w:rPr>
          <w:noProof/>
        </w:rPr>
      </w:pPr>
      <w:r>
        <w:rPr>
          <w:noProof/>
        </w:rPr>
        <w:t xml:space="preserve">      nutritions: "Nutritions",</w:t>
      </w:r>
    </w:p>
    <w:p w14:paraId="3ED80D3D" w14:textId="77777777" w:rsidR="00EF1C38" w:rsidRDefault="00EF1C38" w:rsidP="00EF1C38">
      <w:pPr>
        <w:pStyle w:val="zCode"/>
        <w:rPr>
          <w:noProof/>
        </w:rPr>
      </w:pPr>
      <w:r>
        <w:rPr>
          <w:noProof/>
        </w:rPr>
        <w:t xml:space="preserve">      proximates: "Proximates",</w:t>
      </w:r>
    </w:p>
    <w:p w14:paraId="0180BD86" w14:textId="77777777" w:rsidR="00EF1C38" w:rsidRDefault="00EF1C38" w:rsidP="00EF1C38">
      <w:pPr>
        <w:pStyle w:val="zCode"/>
        <w:rPr>
          <w:noProof/>
        </w:rPr>
      </w:pPr>
      <w:r>
        <w:rPr>
          <w:noProof/>
        </w:rPr>
        <w:t xml:space="preserve">      minerals: "Minerals",</w:t>
      </w:r>
    </w:p>
    <w:p w14:paraId="42F3616C" w14:textId="77777777" w:rsidR="00EF1C38" w:rsidRDefault="00EF1C38" w:rsidP="00EF1C38">
      <w:pPr>
        <w:pStyle w:val="zCode"/>
        <w:rPr>
          <w:noProof/>
        </w:rPr>
      </w:pPr>
      <w:r>
        <w:rPr>
          <w:noProof/>
        </w:rPr>
        <w:t xml:space="preserve">      vitamins: "Vitamins",</w:t>
      </w:r>
    </w:p>
    <w:p w14:paraId="0DED385E" w14:textId="77777777" w:rsidR="00EF1C38" w:rsidRDefault="00EF1C38" w:rsidP="00EF1C38">
      <w:pPr>
        <w:pStyle w:val="zCode"/>
        <w:rPr>
          <w:noProof/>
        </w:rPr>
      </w:pPr>
      <w:r>
        <w:rPr>
          <w:noProof/>
        </w:rPr>
        <w:t xml:space="preserve">      sampleInformations: "Sample informations",</w:t>
      </w:r>
    </w:p>
    <w:p w14:paraId="60981BB4" w14:textId="77777777" w:rsidR="00EF1C38" w:rsidRDefault="00EF1C38" w:rsidP="00EF1C38">
      <w:pPr>
        <w:pStyle w:val="zCode"/>
        <w:rPr>
          <w:noProof/>
        </w:rPr>
      </w:pPr>
      <w:r>
        <w:rPr>
          <w:noProof/>
        </w:rPr>
        <w:t xml:space="preserve">      collection_information: "Collection Information",</w:t>
      </w:r>
    </w:p>
    <w:p w14:paraId="466BB303" w14:textId="77777777" w:rsidR="00EF1C38" w:rsidRDefault="00EF1C38" w:rsidP="00EF1C38">
      <w:pPr>
        <w:pStyle w:val="zCode"/>
        <w:rPr>
          <w:noProof/>
        </w:rPr>
      </w:pPr>
      <w:r>
        <w:rPr>
          <w:noProof/>
        </w:rPr>
        <w:t xml:space="preserve">      edible_inedible_part: "Edible Inedible Part",</w:t>
      </w:r>
    </w:p>
    <w:p w14:paraId="2CBF6623" w14:textId="77777777" w:rsidR="00EF1C38" w:rsidRDefault="00EF1C38" w:rsidP="00EF1C38">
      <w:pPr>
        <w:pStyle w:val="zCode"/>
        <w:rPr>
          <w:noProof/>
        </w:rPr>
      </w:pPr>
      <w:r>
        <w:rPr>
          <w:noProof/>
        </w:rPr>
        <w:t xml:space="preserve">      pretreatment_conditions: "Pretreatment Conditions",</w:t>
      </w:r>
    </w:p>
    <w:p w14:paraId="45BE23B5" w14:textId="77777777" w:rsidR="00EF1C38" w:rsidRDefault="00EF1C38" w:rsidP="00EF1C38">
      <w:pPr>
        <w:pStyle w:val="zCode"/>
        <w:rPr>
          <w:noProof/>
        </w:rPr>
      </w:pPr>
      <w:r>
        <w:rPr>
          <w:noProof/>
        </w:rPr>
        <w:t xml:space="preserve">      description: "Description",</w:t>
      </w:r>
    </w:p>
    <w:p w14:paraId="2A6CAC2C" w14:textId="77777777" w:rsidR="00EF1C38" w:rsidRDefault="00EF1C38" w:rsidP="00EF1C38">
      <w:pPr>
        <w:pStyle w:val="zCode"/>
        <w:rPr>
          <w:noProof/>
        </w:rPr>
      </w:pPr>
      <w:r>
        <w:rPr>
          <w:noProof/>
        </w:rPr>
        <w:t xml:space="preserve">      images: "Images",</w:t>
      </w:r>
    </w:p>
    <w:p w14:paraId="2615F086" w14:textId="77777777" w:rsidR="00EF1C38" w:rsidRDefault="00EF1C38" w:rsidP="00EF1C38">
      <w:pPr>
        <w:pStyle w:val="zCode"/>
        <w:rPr>
          <w:noProof/>
        </w:rPr>
      </w:pPr>
    </w:p>
    <w:p w14:paraId="32B904AB" w14:textId="77777777" w:rsidR="00EF1C38" w:rsidRDefault="00EF1C38" w:rsidP="00EF1C38">
      <w:pPr>
        <w:pStyle w:val="zCode"/>
        <w:rPr>
          <w:noProof/>
        </w:rPr>
      </w:pPr>
      <w:r>
        <w:rPr>
          <w:noProof/>
        </w:rPr>
        <w:t xml:space="preserve">      searchByFoodGroups: "Search by food groups",</w:t>
      </w:r>
    </w:p>
    <w:p w14:paraId="7EF4F29A" w14:textId="77777777" w:rsidR="00EF1C38" w:rsidRDefault="00EF1C38" w:rsidP="00EF1C38">
      <w:pPr>
        <w:pStyle w:val="zCode"/>
        <w:rPr>
          <w:noProof/>
        </w:rPr>
      </w:pPr>
      <w:r>
        <w:rPr>
          <w:noProof/>
        </w:rPr>
        <w:t xml:space="preserve">    },</w:t>
      </w:r>
    </w:p>
    <w:p w14:paraId="160C0006" w14:textId="77777777" w:rsidR="00EF1C38" w:rsidRDefault="00EF1C38" w:rsidP="00EF1C38">
      <w:pPr>
        <w:pStyle w:val="zCode"/>
        <w:rPr>
          <w:noProof/>
        </w:rPr>
      </w:pPr>
      <w:r>
        <w:rPr>
          <w:noProof/>
        </w:rPr>
        <w:t xml:space="preserve">    table: {</w:t>
      </w:r>
    </w:p>
    <w:p w14:paraId="6569A63E" w14:textId="77777777" w:rsidR="00EF1C38" w:rsidRDefault="00EF1C38" w:rsidP="00EF1C38">
      <w:pPr>
        <w:pStyle w:val="zCode"/>
        <w:rPr>
          <w:noProof/>
        </w:rPr>
      </w:pPr>
      <w:r>
        <w:rPr>
          <w:noProof/>
        </w:rPr>
        <w:t xml:space="preserve">      foodName: "Food name",</w:t>
      </w:r>
    </w:p>
    <w:p w14:paraId="211B7DFB" w14:textId="77777777" w:rsidR="00EF1C38" w:rsidRDefault="00EF1C38" w:rsidP="00EF1C38">
      <w:pPr>
        <w:pStyle w:val="zCode"/>
        <w:rPr>
          <w:noProof/>
        </w:rPr>
      </w:pPr>
      <w:r>
        <w:rPr>
          <w:noProof/>
        </w:rPr>
        <w:t xml:space="preserve">      foodGroup: "Food group",</w:t>
      </w:r>
    </w:p>
    <w:p w14:paraId="36BCB76A" w14:textId="77777777" w:rsidR="00EF1C38" w:rsidRDefault="00EF1C38" w:rsidP="00EF1C38">
      <w:pPr>
        <w:pStyle w:val="zCode"/>
        <w:rPr>
          <w:noProof/>
        </w:rPr>
      </w:pPr>
      <w:r>
        <w:rPr>
          <w:noProof/>
        </w:rPr>
        <w:t xml:space="preserve">      scientificName: "Scientific name",</w:t>
      </w:r>
    </w:p>
    <w:p w14:paraId="00D51DF3" w14:textId="77777777" w:rsidR="00EF1C38" w:rsidRDefault="00EF1C38" w:rsidP="00EF1C38">
      <w:pPr>
        <w:pStyle w:val="zCode"/>
        <w:rPr>
          <w:noProof/>
        </w:rPr>
      </w:pPr>
      <w:r>
        <w:rPr>
          <w:noProof/>
        </w:rPr>
        <w:t xml:space="preserve">      nativeName: "Native name",</w:t>
      </w:r>
    </w:p>
    <w:p w14:paraId="0AEAAED9" w14:textId="77777777" w:rsidR="00EF1C38" w:rsidRDefault="00EF1C38" w:rsidP="00EF1C38">
      <w:pPr>
        <w:pStyle w:val="zCode"/>
        <w:rPr>
          <w:noProof/>
        </w:rPr>
      </w:pPr>
      <w:r>
        <w:rPr>
          <w:noProof/>
        </w:rPr>
        <w:t xml:space="preserve">      province: "Province",</w:t>
      </w:r>
    </w:p>
    <w:p w14:paraId="68427DD1" w14:textId="77777777" w:rsidR="00EF1C38" w:rsidRDefault="00EF1C38" w:rsidP="00EF1C38">
      <w:pPr>
        <w:pStyle w:val="zCode"/>
        <w:rPr>
          <w:noProof/>
        </w:rPr>
      </w:pPr>
      <w:r>
        <w:rPr>
          <w:noProof/>
        </w:rPr>
        <w:t xml:space="preserve">      description: "Description",</w:t>
      </w:r>
    </w:p>
    <w:p w14:paraId="59E1AF1A" w14:textId="77777777" w:rsidR="00EF1C38" w:rsidRDefault="00EF1C38" w:rsidP="00EF1C38">
      <w:pPr>
        <w:pStyle w:val="zCode"/>
        <w:rPr>
          <w:noProof/>
        </w:rPr>
      </w:pPr>
      <w:r>
        <w:rPr>
          <w:noProof/>
        </w:rPr>
        <w:t xml:space="preserve">      images: "Images",</w:t>
      </w:r>
    </w:p>
    <w:p w14:paraId="42075774" w14:textId="77777777" w:rsidR="00EF1C38" w:rsidRDefault="00EF1C38" w:rsidP="00EF1C38">
      <w:pPr>
        <w:pStyle w:val="zCode"/>
        <w:rPr>
          <w:noProof/>
        </w:rPr>
      </w:pPr>
      <w:r>
        <w:rPr>
          <w:noProof/>
        </w:rPr>
        <w:t xml:space="preserve">      numberOfImages: "Number of Images",</w:t>
      </w:r>
    </w:p>
    <w:p w14:paraId="2EB2E345" w14:textId="77777777" w:rsidR="00EF1C38" w:rsidRDefault="00EF1C38" w:rsidP="00EF1C38">
      <w:pPr>
        <w:pStyle w:val="zCode"/>
        <w:rPr>
          <w:noProof/>
        </w:rPr>
      </w:pPr>
    </w:p>
    <w:p w14:paraId="1FC597A6" w14:textId="77777777" w:rsidR="00EF1C38" w:rsidRDefault="00EF1C38" w:rsidP="00EF1C38">
      <w:pPr>
        <w:pStyle w:val="zCode"/>
        <w:rPr>
          <w:noProof/>
        </w:rPr>
      </w:pPr>
      <w:r>
        <w:rPr>
          <w:noProof/>
        </w:rPr>
        <w:t xml:space="preserve">      "Collection area": "Collection area",</w:t>
      </w:r>
    </w:p>
    <w:p w14:paraId="7A577D03" w14:textId="77777777" w:rsidR="00EF1C38" w:rsidRDefault="00EF1C38" w:rsidP="00EF1C38">
      <w:pPr>
        <w:pStyle w:val="zCode"/>
        <w:rPr>
          <w:noProof/>
        </w:rPr>
      </w:pPr>
      <w:r>
        <w:rPr>
          <w:noProof/>
        </w:rPr>
        <w:t xml:space="preserve">      "Collection date": "Collection date",</w:t>
      </w:r>
    </w:p>
    <w:p w14:paraId="0963E7C3" w14:textId="77777777" w:rsidR="00EF1C38" w:rsidRDefault="00EF1C38" w:rsidP="00EF1C38">
      <w:pPr>
        <w:pStyle w:val="zCode"/>
        <w:rPr>
          <w:noProof/>
        </w:rPr>
      </w:pPr>
      <w:r>
        <w:rPr>
          <w:noProof/>
        </w:rPr>
        <w:t xml:space="preserve">      "Basis of sample selection": "Basis of sample selection",</w:t>
      </w:r>
    </w:p>
    <w:p w14:paraId="58BEC721" w14:textId="77777777" w:rsidR="00EF1C38" w:rsidRDefault="00EF1C38" w:rsidP="00EF1C38">
      <w:pPr>
        <w:pStyle w:val="zCode"/>
        <w:rPr>
          <w:noProof/>
        </w:rPr>
      </w:pPr>
      <w:r>
        <w:rPr>
          <w:noProof/>
        </w:rPr>
        <w:t xml:space="preserve">      "Additional collection information": "Additional collection information",</w:t>
      </w:r>
    </w:p>
    <w:p w14:paraId="29EA2C09" w14:textId="77777777" w:rsidR="00EF1C38" w:rsidRDefault="00EF1C38" w:rsidP="00EF1C38">
      <w:pPr>
        <w:pStyle w:val="zCode"/>
        <w:rPr>
          <w:noProof/>
        </w:rPr>
      </w:pPr>
    </w:p>
    <w:p w14:paraId="17A81017" w14:textId="77777777" w:rsidR="00EF1C38" w:rsidRDefault="00EF1C38" w:rsidP="00EF1C38">
      <w:pPr>
        <w:pStyle w:val="zCode"/>
        <w:rPr>
          <w:noProof/>
        </w:rPr>
      </w:pPr>
      <w:r>
        <w:rPr>
          <w:noProof/>
        </w:rPr>
        <w:t xml:space="preserve">      "Weight of whole part (g/1 piece)": "Weight of whole part (g/1 piece)",</w:t>
      </w:r>
    </w:p>
    <w:p w14:paraId="257E0C63" w14:textId="77777777" w:rsidR="00EF1C38" w:rsidRDefault="00EF1C38" w:rsidP="00EF1C38">
      <w:pPr>
        <w:pStyle w:val="zCode"/>
        <w:rPr>
          <w:noProof/>
        </w:rPr>
      </w:pPr>
      <w:r>
        <w:rPr>
          <w:noProof/>
        </w:rPr>
        <w:t xml:space="preserve">      "Weight of edible part (g/1 piece)": "Weight of edible part (g/1 piece)",</w:t>
      </w:r>
    </w:p>
    <w:p w14:paraId="6FADF71F" w14:textId="77777777" w:rsidR="00EF1C38" w:rsidRDefault="00EF1C38" w:rsidP="00EF1C38">
      <w:pPr>
        <w:pStyle w:val="zCode"/>
        <w:rPr>
          <w:noProof/>
        </w:rPr>
      </w:pPr>
      <w:r>
        <w:rPr>
          <w:noProof/>
        </w:rPr>
        <w:t xml:space="preserve">      "Inedible part (discarded part)": "Inedible part (discarded part)",</w:t>
      </w:r>
    </w:p>
    <w:p w14:paraId="7FEE5333" w14:textId="77777777" w:rsidR="00EF1C38" w:rsidRDefault="00EF1C38" w:rsidP="00EF1C38">
      <w:pPr>
        <w:pStyle w:val="zCode"/>
        <w:rPr>
          <w:noProof/>
        </w:rPr>
      </w:pPr>
      <w:r>
        <w:rPr>
          <w:noProof/>
        </w:rPr>
        <w:t xml:space="preserve">      "Weight of inedible part (g/1 piece)": "Weight of inedible part (g/1 piece)",</w:t>
      </w:r>
    </w:p>
    <w:p w14:paraId="74FABDF1" w14:textId="77777777" w:rsidR="00EF1C38" w:rsidRDefault="00EF1C38" w:rsidP="00EF1C38">
      <w:pPr>
        <w:pStyle w:val="zCode"/>
        <w:rPr>
          <w:noProof/>
        </w:rPr>
      </w:pPr>
    </w:p>
    <w:p w14:paraId="5255AE7A" w14:textId="77777777" w:rsidR="00EF1C38" w:rsidRDefault="00EF1C38" w:rsidP="00EF1C38">
      <w:pPr>
        <w:pStyle w:val="zCode"/>
        <w:rPr>
          <w:noProof/>
        </w:rPr>
      </w:pPr>
      <w:r>
        <w:rPr>
          <w:noProof/>
        </w:rPr>
        <w:t xml:space="preserve">      "Cooking (processing) method": "Cooking (processing) method",</w:t>
      </w:r>
    </w:p>
    <w:p w14:paraId="3C1355C3" w14:textId="77777777" w:rsidR="00EF1C38" w:rsidRDefault="00EF1C38" w:rsidP="00EF1C38">
      <w:pPr>
        <w:pStyle w:val="zCode"/>
        <w:rPr>
          <w:noProof/>
        </w:rPr>
      </w:pPr>
      <w:r>
        <w:rPr>
          <w:noProof/>
        </w:rPr>
        <w:t xml:space="preserve">      "Other cooking (processing) conditions": "Other cooking (processing) conditions",</w:t>
      </w:r>
    </w:p>
    <w:p w14:paraId="4CCDF2B4" w14:textId="77777777" w:rsidR="00EF1C38" w:rsidRDefault="00EF1C38" w:rsidP="00EF1C38">
      <w:pPr>
        <w:pStyle w:val="zCode"/>
        <w:rPr>
          <w:noProof/>
        </w:rPr>
      </w:pPr>
      <w:r>
        <w:rPr>
          <w:noProof/>
        </w:rPr>
        <w:lastRenderedPageBreak/>
        <w:t xml:space="preserve">      "Reference for condition setting": "Reference for condition setting",</w:t>
      </w:r>
    </w:p>
    <w:p w14:paraId="13E4CD91" w14:textId="77777777" w:rsidR="00EF1C38" w:rsidRDefault="00EF1C38" w:rsidP="00EF1C38">
      <w:pPr>
        <w:pStyle w:val="zCode"/>
        <w:rPr>
          <w:noProof/>
        </w:rPr>
      </w:pPr>
      <w:r>
        <w:rPr>
          <w:noProof/>
        </w:rPr>
        <w:t xml:space="preserve">    },</w:t>
      </w:r>
    </w:p>
    <w:p w14:paraId="4BAEF5E9" w14:textId="77777777" w:rsidR="00EF1C38" w:rsidRDefault="00EF1C38" w:rsidP="00EF1C38">
      <w:pPr>
        <w:pStyle w:val="zCode"/>
        <w:rPr>
          <w:noProof/>
        </w:rPr>
      </w:pPr>
      <w:r>
        <w:rPr>
          <w:noProof/>
        </w:rPr>
        <w:t xml:space="preserve">    nutrients: {</w:t>
      </w:r>
    </w:p>
    <w:p w14:paraId="121CDB5E" w14:textId="77777777" w:rsidR="00EF1C38" w:rsidRDefault="00EF1C38" w:rsidP="00EF1C38">
      <w:pPr>
        <w:pStyle w:val="zCode"/>
        <w:rPr>
          <w:noProof/>
        </w:rPr>
      </w:pPr>
      <w:r>
        <w:rPr>
          <w:noProof/>
        </w:rPr>
        <w:t xml:space="preserve">      "Energy (kcal)": "Energy (kcal)",</w:t>
      </w:r>
    </w:p>
    <w:p w14:paraId="781851F4" w14:textId="77777777" w:rsidR="00EF1C38" w:rsidRDefault="00EF1C38" w:rsidP="00EF1C38">
      <w:pPr>
        <w:pStyle w:val="zCode"/>
        <w:rPr>
          <w:noProof/>
        </w:rPr>
      </w:pPr>
      <w:r>
        <w:rPr>
          <w:noProof/>
        </w:rPr>
        <w:t xml:space="preserve">      "Water (g)": "Water (g)",</w:t>
      </w:r>
    </w:p>
    <w:p w14:paraId="580CEF4E" w14:textId="77777777" w:rsidR="00EF1C38" w:rsidRDefault="00EF1C38" w:rsidP="00EF1C38">
      <w:pPr>
        <w:pStyle w:val="zCode"/>
        <w:rPr>
          <w:noProof/>
        </w:rPr>
      </w:pPr>
      <w:r>
        <w:rPr>
          <w:noProof/>
        </w:rPr>
        <w:t xml:space="preserve">      "Protein (g)": "Protein (g)",</w:t>
      </w:r>
    </w:p>
    <w:p w14:paraId="0345724F" w14:textId="77777777" w:rsidR="00EF1C38" w:rsidRDefault="00EF1C38" w:rsidP="00EF1C38">
      <w:pPr>
        <w:pStyle w:val="zCode"/>
        <w:rPr>
          <w:noProof/>
        </w:rPr>
      </w:pPr>
      <w:r>
        <w:rPr>
          <w:noProof/>
        </w:rPr>
        <w:t xml:space="preserve">      "Fat (g)": "Fat (g)",</w:t>
      </w:r>
    </w:p>
    <w:p w14:paraId="1A3EF48D" w14:textId="77777777" w:rsidR="00EF1C38" w:rsidRDefault="00EF1C38" w:rsidP="00EF1C38">
      <w:pPr>
        <w:pStyle w:val="zCode"/>
        <w:rPr>
          <w:noProof/>
        </w:rPr>
      </w:pPr>
      <w:r>
        <w:rPr>
          <w:noProof/>
        </w:rPr>
        <w:t xml:space="preserve">      "Ash (g)": "Ash (g)",</w:t>
      </w:r>
    </w:p>
    <w:p w14:paraId="7C38935F" w14:textId="77777777" w:rsidR="00EF1C38" w:rsidRDefault="00EF1C38" w:rsidP="00EF1C38">
      <w:pPr>
        <w:pStyle w:val="zCode"/>
        <w:rPr>
          <w:noProof/>
        </w:rPr>
      </w:pPr>
      <w:r>
        <w:rPr>
          <w:noProof/>
        </w:rPr>
        <w:t xml:space="preserve">      "Carbohydrate (g)": "Carbohydrate (g)",</w:t>
      </w:r>
    </w:p>
    <w:p w14:paraId="217AA5AA" w14:textId="77777777" w:rsidR="00EF1C38" w:rsidRDefault="00EF1C38" w:rsidP="00EF1C38">
      <w:pPr>
        <w:pStyle w:val="zCode"/>
        <w:rPr>
          <w:noProof/>
        </w:rPr>
      </w:pPr>
    </w:p>
    <w:p w14:paraId="793231DD" w14:textId="77777777" w:rsidR="00EF1C38" w:rsidRDefault="00EF1C38" w:rsidP="00EF1C38">
      <w:pPr>
        <w:pStyle w:val="zCode"/>
        <w:rPr>
          <w:noProof/>
        </w:rPr>
      </w:pPr>
      <w:r>
        <w:rPr>
          <w:noProof/>
        </w:rPr>
        <w:t xml:space="preserve">      "Calcium (mg)": "Calcium (mg)",</w:t>
      </w:r>
    </w:p>
    <w:p w14:paraId="15AFD397" w14:textId="77777777" w:rsidR="00EF1C38" w:rsidRDefault="00EF1C38" w:rsidP="00EF1C38">
      <w:pPr>
        <w:pStyle w:val="zCode"/>
        <w:rPr>
          <w:noProof/>
        </w:rPr>
      </w:pPr>
      <w:r>
        <w:rPr>
          <w:noProof/>
        </w:rPr>
        <w:t xml:space="preserve">      "Iron (mg)": "Iron (mg)",</w:t>
      </w:r>
    </w:p>
    <w:p w14:paraId="1554F557" w14:textId="77777777" w:rsidR="00EF1C38" w:rsidRDefault="00EF1C38" w:rsidP="00EF1C38">
      <w:pPr>
        <w:pStyle w:val="zCode"/>
        <w:rPr>
          <w:noProof/>
        </w:rPr>
      </w:pPr>
      <w:r>
        <w:rPr>
          <w:noProof/>
        </w:rPr>
        <w:t xml:space="preserve">      "Phosphorus (mg)": "Phosphorus (mg)",</w:t>
      </w:r>
    </w:p>
    <w:p w14:paraId="7754C7E5" w14:textId="77777777" w:rsidR="00EF1C38" w:rsidRDefault="00EF1C38" w:rsidP="00EF1C38">
      <w:pPr>
        <w:pStyle w:val="zCode"/>
        <w:rPr>
          <w:noProof/>
        </w:rPr>
      </w:pPr>
      <w:r>
        <w:rPr>
          <w:noProof/>
        </w:rPr>
        <w:t xml:space="preserve">      "Potassium (mg)": "Potassium (mg)",</w:t>
      </w:r>
    </w:p>
    <w:p w14:paraId="0A858C5D" w14:textId="77777777" w:rsidR="00EF1C38" w:rsidRDefault="00EF1C38" w:rsidP="00EF1C38">
      <w:pPr>
        <w:pStyle w:val="zCode"/>
        <w:rPr>
          <w:noProof/>
        </w:rPr>
      </w:pPr>
      <w:r>
        <w:rPr>
          <w:noProof/>
        </w:rPr>
        <w:t xml:space="preserve">      "Sodium (mg)": "Sodium (mg)",</w:t>
      </w:r>
    </w:p>
    <w:p w14:paraId="40667C1D" w14:textId="77777777" w:rsidR="00EF1C38" w:rsidRDefault="00EF1C38" w:rsidP="00EF1C38">
      <w:pPr>
        <w:pStyle w:val="zCode"/>
        <w:rPr>
          <w:noProof/>
        </w:rPr>
      </w:pPr>
    </w:p>
    <w:p w14:paraId="36B44472" w14:textId="77777777" w:rsidR="00EF1C38" w:rsidRDefault="00EF1C38" w:rsidP="00EF1C38">
      <w:pPr>
        <w:pStyle w:val="zCode"/>
        <w:rPr>
          <w:noProof/>
        </w:rPr>
      </w:pPr>
      <w:r>
        <w:rPr>
          <w:noProof/>
        </w:rPr>
        <w:t xml:space="preserve">      "Vitamin A (μg)": "Vitamin A (μg)",</w:t>
      </w:r>
    </w:p>
    <w:p w14:paraId="3CB29012" w14:textId="77777777" w:rsidR="00EF1C38" w:rsidRDefault="00EF1C38" w:rsidP="00EF1C38">
      <w:pPr>
        <w:pStyle w:val="zCode"/>
        <w:rPr>
          <w:noProof/>
        </w:rPr>
      </w:pPr>
      <w:r>
        <w:rPr>
          <w:noProof/>
        </w:rPr>
        <w:t xml:space="preserve">      "Thiamin (mg)": "Thiamin (mg)",</w:t>
      </w:r>
    </w:p>
    <w:p w14:paraId="294DE765" w14:textId="77777777" w:rsidR="00EF1C38" w:rsidRDefault="00EF1C38" w:rsidP="00EF1C38">
      <w:pPr>
        <w:pStyle w:val="zCode"/>
        <w:rPr>
          <w:noProof/>
        </w:rPr>
      </w:pPr>
      <w:r>
        <w:rPr>
          <w:noProof/>
        </w:rPr>
        <w:t xml:space="preserve">      "Riboflavin (mg)": "Riboflavin (mg)",</w:t>
      </w:r>
    </w:p>
    <w:p w14:paraId="2CB2D3E7" w14:textId="77777777" w:rsidR="00EF1C38" w:rsidRDefault="00EF1C38" w:rsidP="00EF1C38">
      <w:pPr>
        <w:pStyle w:val="zCode"/>
        <w:rPr>
          <w:noProof/>
        </w:rPr>
      </w:pPr>
      <w:r>
        <w:rPr>
          <w:noProof/>
        </w:rPr>
        <w:t xml:space="preserve">      "Vitamin C (mg)": "Vitamin C (mg)",</w:t>
      </w:r>
    </w:p>
    <w:p w14:paraId="6377FFF6" w14:textId="77777777" w:rsidR="00EF1C38" w:rsidRDefault="00EF1C38" w:rsidP="00EF1C38">
      <w:pPr>
        <w:pStyle w:val="zCode"/>
        <w:rPr>
          <w:noProof/>
        </w:rPr>
      </w:pPr>
      <w:r>
        <w:rPr>
          <w:noProof/>
        </w:rPr>
        <w:t xml:space="preserve">      "Refuse (%)": "Refuse (%)",</w:t>
      </w:r>
    </w:p>
    <w:p w14:paraId="0DA35F4E" w14:textId="77777777" w:rsidR="00EF1C38" w:rsidRDefault="00EF1C38" w:rsidP="00EF1C38">
      <w:pPr>
        <w:pStyle w:val="zCode"/>
        <w:rPr>
          <w:noProof/>
        </w:rPr>
      </w:pPr>
      <w:r>
        <w:rPr>
          <w:noProof/>
        </w:rPr>
        <w:t xml:space="preserve">    },</w:t>
      </w:r>
    </w:p>
    <w:p w14:paraId="4F8BEC22" w14:textId="77777777" w:rsidR="00EF1C38" w:rsidRDefault="00EF1C38" w:rsidP="00EF1C38">
      <w:pPr>
        <w:pStyle w:val="zCode"/>
        <w:rPr>
          <w:noProof/>
        </w:rPr>
      </w:pPr>
      <w:r>
        <w:rPr>
          <w:noProof/>
        </w:rPr>
        <w:t xml:space="preserve">    notification: {</w:t>
      </w:r>
    </w:p>
    <w:p w14:paraId="45EEA20D" w14:textId="77777777" w:rsidR="00EF1C38" w:rsidRDefault="00EF1C38" w:rsidP="00EF1C38">
      <w:pPr>
        <w:pStyle w:val="zCode"/>
        <w:rPr>
          <w:noProof/>
        </w:rPr>
      </w:pPr>
      <w:r>
        <w:rPr>
          <w:noProof/>
        </w:rPr>
        <w:t xml:space="preserve">      noMatchFound: "No match found.",</w:t>
      </w:r>
    </w:p>
    <w:p w14:paraId="6ECBB46C" w14:textId="77777777" w:rsidR="00EF1C38" w:rsidRDefault="00EF1C38" w:rsidP="00EF1C38">
      <w:pPr>
        <w:pStyle w:val="zCode"/>
        <w:rPr>
          <w:noProof/>
        </w:rPr>
      </w:pPr>
      <w:r>
        <w:rPr>
          <w:noProof/>
        </w:rPr>
        <w:t xml:space="preserve">      selectAtLeastOneCategory: "Please select at least one nutrition category.",</w:t>
      </w:r>
    </w:p>
    <w:p w14:paraId="17D57C10" w14:textId="77777777" w:rsidR="00EF1C38" w:rsidRDefault="00EF1C38" w:rsidP="00EF1C38">
      <w:pPr>
        <w:pStyle w:val="zCode"/>
        <w:rPr>
          <w:noProof/>
        </w:rPr>
      </w:pPr>
      <w:r>
        <w:rPr>
          <w:noProof/>
        </w:rPr>
        <w:t xml:space="preserve">      enterFoodName: "Please enter a food name.",</w:t>
      </w:r>
    </w:p>
    <w:p w14:paraId="740529C8" w14:textId="77777777" w:rsidR="00EF1C38" w:rsidRDefault="00EF1C38" w:rsidP="00EF1C38">
      <w:pPr>
        <w:pStyle w:val="zCode"/>
        <w:rPr>
          <w:noProof/>
        </w:rPr>
      </w:pPr>
      <w:r>
        <w:rPr>
          <w:noProof/>
        </w:rPr>
        <w:t xml:space="preserve">      loadingData: "Loading data...",</w:t>
      </w:r>
    </w:p>
    <w:p w14:paraId="0520D1CD" w14:textId="77777777" w:rsidR="00EF1C38" w:rsidRDefault="00EF1C38" w:rsidP="00EF1C38">
      <w:pPr>
        <w:pStyle w:val="zCode"/>
        <w:rPr>
          <w:noProof/>
        </w:rPr>
      </w:pPr>
      <w:r>
        <w:rPr>
          <w:noProof/>
        </w:rPr>
        <w:t xml:space="preserve">      failedToLoadNutritionData: "Failed to load nutrition data.",</w:t>
      </w:r>
    </w:p>
    <w:p w14:paraId="571D4790" w14:textId="77777777" w:rsidR="00EF1C38" w:rsidRDefault="00EF1C38" w:rsidP="00EF1C38">
      <w:pPr>
        <w:pStyle w:val="zCode"/>
        <w:rPr>
          <w:noProof/>
        </w:rPr>
      </w:pPr>
      <w:r>
        <w:rPr>
          <w:noProof/>
        </w:rPr>
        <w:t xml:space="preserve">      noFoodData: "No food data found for this province.",</w:t>
      </w:r>
    </w:p>
    <w:p w14:paraId="194F51F5" w14:textId="77777777" w:rsidR="00EF1C38" w:rsidRDefault="00EF1C38" w:rsidP="00EF1C38">
      <w:pPr>
        <w:pStyle w:val="zCode"/>
        <w:rPr>
          <w:noProof/>
        </w:rPr>
      </w:pPr>
      <w:r>
        <w:rPr>
          <w:noProof/>
        </w:rPr>
        <w:t xml:space="preserve">      selectedAmount: "Selected amount",</w:t>
      </w:r>
    </w:p>
    <w:p w14:paraId="1307D409" w14:textId="77777777" w:rsidR="00EF1C38" w:rsidRDefault="00EF1C38" w:rsidP="00EF1C38">
      <w:pPr>
        <w:pStyle w:val="zCode"/>
        <w:rPr>
          <w:noProof/>
        </w:rPr>
      </w:pPr>
      <w:r>
        <w:rPr>
          <w:noProof/>
        </w:rPr>
        <w:t xml:space="preserve">    },</w:t>
      </w:r>
    </w:p>
    <w:p w14:paraId="2E5E214E" w14:textId="77777777" w:rsidR="00EF1C38" w:rsidRDefault="00EF1C38" w:rsidP="00EF1C38">
      <w:pPr>
        <w:pStyle w:val="zCode"/>
        <w:rPr>
          <w:noProof/>
        </w:rPr>
      </w:pPr>
      <w:r>
        <w:rPr>
          <w:noProof/>
        </w:rPr>
        <w:t xml:space="preserve">    modal: {</w:t>
      </w:r>
    </w:p>
    <w:p w14:paraId="6C30847A" w14:textId="77777777" w:rsidR="00EF1C38" w:rsidRDefault="00EF1C38" w:rsidP="00EF1C38">
      <w:pPr>
        <w:pStyle w:val="zCode"/>
        <w:rPr>
          <w:noProof/>
        </w:rPr>
      </w:pPr>
      <w:r>
        <w:rPr>
          <w:noProof/>
        </w:rPr>
        <w:t xml:space="preserve">      clear: "Clear",</w:t>
      </w:r>
    </w:p>
    <w:p w14:paraId="1C571FAE" w14:textId="77777777" w:rsidR="00EF1C38" w:rsidRDefault="00EF1C38" w:rsidP="00EF1C38">
      <w:pPr>
        <w:pStyle w:val="zCode"/>
        <w:rPr>
          <w:noProof/>
        </w:rPr>
      </w:pPr>
      <w:r>
        <w:rPr>
          <w:noProof/>
        </w:rPr>
        <w:t xml:space="preserve">      selectAll: "Select All",</w:t>
      </w:r>
    </w:p>
    <w:p w14:paraId="5567044A" w14:textId="77777777" w:rsidR="00EF1C38" w:rsidRDefault="00EF1C38" w:rsidP="00EF1C38">
      <w:pPr>
        <w:pStyle w:val="zCode"/>
        <w:rPr>
          <w:noProof/>
        </w:rPr>
      </w:pPr>
      <w:r>
        <w:rPr>
          <w:noProof/>
        </w:rPr>
        <w:t xml:space="preserve">      search: "Search",</w:t>
      </w:r>
    </w:p>
    <w:p w14:paraId="6C1C7FEB" w14:textId="77777777" w:rsidR="00EF1C38" w:rsidRDefault="00EF1C38" w:rsidP="00EF1C38">
      <w:pPr>
        <w:pStyle w:val="zCode"/>
        <w:rPr>
          <w:noProof/>
        </w:rPr>
      </w:pPr>
      <w:r>
        <w:rPr>
          <w:noProof/>
        </w:rPr>
        <w:t xml:space="preserve">      close: "Close",</w:t>
      </w:r>
    </w:p>
    <w:p w14:paraId="1C644FF0" w14:textId="77777777" w:rsidR="00EF1C38" w:rsidRDefault="00EF1C38" w:rsidP="00EF1C38">
      <w:pPr>
        <w:pStyle w:val="zCode"/>
        <w:rPr>
          <w:noProof/>
        </w:rPr>
      </w:pPr>
      <w:r>
        <w:rPr>
          <w:noProof/>
        </w:rPr>
        <w:t xml:space="preserve">      selected: "Selected",</w:t>
      </w:r>
    </w:p>
    <w:p w14:paraId="4F5B5D83" w14:textId="77777777" w:rsidR="00EF1C38" w:rsidRDefault="00EF1C38" w:rsidP="00EF1C38">
      <w:pPr>
        <w:pStyle w:val="zCode"/>
        <w:rPr>
          <w:noProof/>
        </w:rPr>
      </w:pPr>
      <w:r>
        <w:rPr>
          <w:noProof/>
        </w:rPr>
        <w:t xml:space="preserve">      province: "province",</w:t>
      </w:r>
    </w:p>
    <w:p w14:paraId="7F1F54AF" w14:textId="77777777" w:rsidR="00EF1C38" w:rsidRDefault="00EF1C38" w:rsidP="00EF1C38">
      <w:pPr>
        <w:pStyle w:val="zCode"/>
        <w:rPr>
          <w:noProof/>
        </w:rPr>
      </w:pPr>
      <w:r>
        <w:rPr>
          <w:noProof/>
        </w:rPr>
        <w:t xml:space="preserve">      informationWillAppear: "Information will appear here.",</w:t>
      </w:r>
    </w:p>
    <w:p w14:paraId="7000C591" w14:textId="77777777" w:rsidR="00EF1C38" w:rsidRDefault="00EF1C38" w:rsidP="00EF1C38">
      <w:pPr>
        <w:pStyle w:val="zCode"/>
        <w:rPr>
          <w:noProof/>
        </w:rPr>
      </w:pPr>
      <w:r>
        <w:rPr>
          <w:noProof/>
        </w:rPr>
        <w:t xml:space="preserve">    },</w:t>
      </w:r>
    </w:p>
    <w:p w14:paraId="68A83F96" w14:textId="77777777" w:rsidR="00EF1C38" w:rsidRDefault="00EF1C38" w:rsidP="00EF1C38">
      <w:pPr>
        <w:pStyle w:val="zCode"/>
        <w:rPr>
          <w:noProof/>
        </w:rPr>
      </w:pPr>
      <w:r>
        <w:rPr>
          <w:noProof/>
        </w:rPr>
        <w:t xml:space="preserve">  },</w:t>
      </w:r>
    </w:p>
    <w:p w14:paraId="3B80C6F2" w14:textId="199C5DB2" w:rsidR="00EF1C38" w:rsidRDefault="00EF1C38" w:rsidP="00EF1C38">
      <w:pPr>
        <w:pStyle w:val="zCode"/>
        <w:rPr>
          <w:noProof/>
        </w:rPr>
      </w:pPr>
      <w:r>
        <w:rPr>
          <w:noProof/>
        </w:rPr>
        <w:t>};</w:t>
      </w:r>
    </w:p>
    <w:p w14:paraId="1AB03B74" w14:textId="3EF7DA21" w:rsidR="00AD794F" w:rsidRDefault="00AD794F" w:rsidP="00B043A3">
      <w:pPr>
        <w:pStyle w:val="C2nd"/>
        <w:rPr>
          <w:noProof/>
        </w:rPr>
      </w:pPr>
      <w:bookmarkStart w:id="138" w:name="_Toc231258372"/>
      <w:r>
        <w:rPr>
          <w:noProof/>
        </w:rPr>
        <w:lastRenderedPageBreak/>
        <w:t>src/js/layouts/tableLayout.js</w:t>
      </w:r>
      <w:r w:rsidR="00D02EA3">
        <w:rPr>
          <w:noProof/>
        </w:rPr>
        <w:t xml:space="preserve"> шинэчил</w:t>
      </w:r>
      <w:bookmarkEnd w:id="138"/>
    </w:p>
    <w:p w14:paraId="40E3C691" w14:textId="13435F6B" w:rsidR="00EF1C38" w:rsidRDefault="00AD794F" w:rsidP="00384384">
      <w:pPr>
        <w:pStyle w:val="zCode"/>
        <w:rPr>
          <w:noProof/>
        </w:rPr>
      </w:pPr>
      <w:r>
        <w:rPr>
          <w:noProof/>
        </w:rPr>
        <w:drawing>
          <wp:inline distT="0" distB="0" distL="0" distR="0" wp14:anchorId="4351938E" wp14:editId="010761E6">
            <wp:extent cx="5940425" cy="1566863"/>
            <wp:effectExtent l="0" t="0" r="3175" b="0"/>
            <wp:docPr id="178284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48310" name=""/>
                    <pic:cNvPicPr/>
                  </pic:nvPicPr>
                  <pic:blipFill rotWithShape="1">
                    <a:blip r:embed="rId202"/>
                    <a:srcRect b="61294"/>
                    <a:stretch>
                      <a:fillRect/>
                    </a:stretch>
                  </pic:blipFill>
                  <pic:spPr bwMode="auto">
                    <a:xfrm>
                      <a:off x="0" y="0"/>
                      <a:ext cx="5940425" cy="1566863"/>
                    </a:xfrm>
                    <a:prstGeom prst="rect">
                      <a:avLst/>
                    </a:prstGeom>
                    <a:ln>
                      <a:noFill/>
                    </a:ln>
                    <a:extLst>
                      <a:ext uri="{53640926-AAD7-44D8-BBD7-CCE9431645EC}">
                        <a14:shadowObscured xmlns:a14="http://schemas.microsoft.com/office/drawing/2010/main"/>
                      </a:ext>
                    </a:extLst>
                  </pic:spPr>
                </pic:pic>
              </a:graphicData>
            </a:graphic>
          </wp:inline>
        </w:drawing>
      </w:r>
    </w:p>
    <w:p w14:paraId="2EFDDB01" w14:textId="77777777" w:rsidR="00AD794F" w:rsidRDefault="00AD794F" w:rsidP="00AD794F">
      <w:pPr>
        <w:pStyle w:val="zCode"/>
        <w:rPr>
          <w:noProof/>
        </w:rPr>
      </w:pPr>
      <w:r>
        <w:rPr>
          <w:noProof/>
        </w:rPr>
        <w:t>import { safeValue } from "../fn/format.js";</w:t>
      </w:r>
    </w:p>
    <w:p w14:paraId="5BC77307" w14:textId="77777777" w:rsidR="00AD794F" w:rsidRDefault="00AD794F" w:rsidP="00AD794F">
      <w:pPr>
        <w:pStyle w:val="zCode"/>
        <w:rPr>
          <w:noProof/>
        </w:rPr>
      </w:pPr>
      <w:r>
        <w:rPr>
          <w:noProof/>
        </w:rPr>
        <w:t>import { renderNotification } from "./notificationLayout.js";</w:t>
      </w:r>
    </w:p>
    <w:p w14:paraId="0D94C031" w14:textId="77777777" w:rsidR="00AD794F" w:rsidRDefault="00AD794F" w:rsidP="00AD794F">
      <w:pPr>
        <w:pStyle w:val="zCode"/>
        <w:rPr>
          <w:noProof/>
        </w:rPr>
      </w:pPr>
    </w:p>
    <w:p w14:paraId="1E9DD9D1" w14:textId="77777777" w:rsidR="00AD794F" w:rsidRDefault="00AD794F" w:rsidP="00AD794F">
      <w:pPr>
        <w:pStyle w:val="zCode"/>
        <w:rPr>
          <w:noProof/>
        </w:rPr>
      </w:pPr>
      <w:r>
        <w:rPr>
          <w:noProof/>
        </w:rPr>
        <w:t>export function renderTable({</w:t>
      </w:r>
    </w:p>
    <w:p w14:paraId="28B9DB61" w14:textId="77777777" w:rsidR="00AD794F" w:rsidRDefault="00AD794F" w:rsidP="00AD794F">
      <w:pPr>
        <w:pStyle w:val="zCode"/>
        <w:rPr>
          <w:noProof/>
        </w:rPr>
      </w:pPr>
      <w:r>
        <w:rPr>
          <w:noProof/>
        </w:rPr>
        <w:t xml:space="preserve">  title = "",</w:t>
      </w:r>
    </w:p>
    <w:p w14:paraId="7D21D168" w14:textId="77777777" w:rsidR="00AD794F" w:rsidRDefault="00AD794F" w:rsidP="00AD794F">
      <w:pPr>
        <w:pStyle w:val="zCode"/>
        <w:rPr>
          <w:noProof/>
        </w:rPr>
      </w:pPr>
      <w:r>
        <w:rPr>
          <w:noProof/>
        </w:rPr>
        <w:t xml:space="preserve">  columns = [],</w:t>
      </w:r>
    </w:p>
    <w:p w14:paraId="156B7354" w14:textId="77777777" w:rsidR="00AD794F" w:rsidRDefault="00AD794F" w:rsidP="00AD794F">
      <w:pPr>
        <w:pStyle w:val="zCode"/>
        <w:rPr>
          <w:noProof/>
        </w:rPr>
      </w:pPr>
      <w:r>
        <w:rPr>
          <w:noProof/>
        </w:rPr>
        <w:t xml:space="preserve">  rows = [],</w:t>
      </w:r>
    </w:p>
    <w:p w14:paraId="56340A66" w14:textId="77777777" w:rsidR="00AD794F" w:rsidRDefault="00AD794F" w:rsidP="00AD794F">
      <w:pPr>
        <w:pStyle w:val="zCode"/>
        <w:rPr>
          <w:noProof/>
        </w:rPr>
      </w:pPr>
      <w:r>
        <w:rPr>
          <w:noProof/>
        </w:rPr>
        <w:t xml:space="preserve">  footer = "",</w:t>
      </w:r>
    </w:p>
    <w:p w14:paraId="257FBD54" w14:textId="77777777" w:rsidR="00AD794F" w:rsidRDefault="00AD794F" w:rsidP="00AD794F">
      <w:pPr>
        <w:pStyle w:val="zCode"/>
        <w:rPr>
          <w:noProof/>
        </w:rPr>
      </w:pPr>
      <w:r>
        <w:rPr>
          <w:noProof/>
        </w:rPr>
        <w:t xml:space="preserve">  emptyMessage = "No data available.",</w:t>
      </w:r>
    </w:p>
    <w:p w14:paraId="308F03ED" w14:textId="77777777" w:rsidR="00AD794F" w:rsidRDefault="00AD794F" w:rsidP="00AD794F">
      <w:pPr>
        <w:pStyle w:val="zCode"/>
        <w:rPr>
          <w:noProof/>
        </w:rPr>
      </w:pPr>
      <w:r>
        <w:rPr>
          <w:noProof/>
        </w:rPr>
        <w:t xml:space="preserve">  wrapperClass = "table-container app-tbl",</w:t>
      </w:r>
    </w:p>
    <w:p w14:paraId="79966EB7" w14:textId="77777777" w:rsidR="00AD794F" w:rsidRDefault="00AD794F" w:rsidP="00AD794F">
      <w:pPr>
        <w:pStyle w:val="zCode"/>
        <w:rPr>
          <w:noProof/>
        </w:rPr>
      </w:pPr>
      <w:r>
        <w:rPr>
          <w:noProof/>
        </w:rPr>
        <w:t xml:space="preserve">  tableClass = "table is-striped is-bordered is-hoverable is-fullwidth",</w:t>
      </w:r>
    </w:p>
    <w:p w14:paraId="1B225799" w14:textId="77777777" w:rsidR="00AD794F" w:rsidRDefault="00AD794F" w:rsidP="00AD794F">
      <w:pPr>
        <w:pStyle w:val="zCode"/>
        <w:rPr>
          <w:noProof/>
        </w:rPr>
      </w:pPr>
      <w:r>
        <w:rPr>
          <w:noProof/>
        </w:rPr>
        <w:t xml:space="preserve">  titleClass = "subtitle app-subtitle",</w:t>
      </w:r>
    </w:p>
    <w:p w14:paraId="0F873877" w14:textId="77777777" w:rsidR="00AD794F" w:rsidRDefault="00AD794F" w:rsidP="00AD794F">
      <w:pPr>
        <w:pStyle w:val="zCode"/>
        <w:rPr>
          <w:noProof/>
        </w:rPr>
      </w:pPr>
      <w:r>
        <w:rPr>
          <w:noProof/>
        </w:rPr>
        <w:t>}) {</w:t>
      </w:r>
    </w:p>
    <w:p w14:paraId="518DE354" w14:textId="77777777" w:rsidR="00AD794F" w:rsidRDefault="00AD794F" w:rsidP="00AD794F">
      <w:pPr>
        <w:pStyle w:val="zCode"/>
        <w:rPr>
          <w:noProof/>
        </w:rPr>
      </w:pPr>
      <w:r>
        <w:rPr>
          <w:noProof/>
        </w:rPr>
        <w:t xml:space="preserve">  return `</w:t>
      </w:r>
    </w:p>
    <w:p w14:paraId="4B56ECE6" w14:textId="77777777" w:rsidR="00AD794F" w:rsidRDefault="00AD794F" w:rsidP="00AD794F">
      <w:pPr>
        <w:pStyle w:val="zCode"/>
        <w:rPr>
          <w:noProof/>
        </w:rPr>
      </w:pPr>
      <w:r>
        <w:rPr>
          <w:noProof/>
        </w:rPr>
        <w:t xml:space="preserve">    &lt;div class="${wrapperClass}"&gt;</w:t>
      </w:r>
    </w:p>
    <w:p w14:paraId="60CB1629" w14:textId="77777777" w:rsidR="00AD794F" w:rsidRDefault="00AD794F" w:rsidP="00AD794F">
      <w:pPr>
        <w:pStyle w:val="zCode"/>
        <w:rPr>
          <w:noProof/>
        </w:rPr>
      </w:pPr>
      <w:r>
        <w:rPr>
          <w:noProof/>
        </w:rPr>
        <w:t xml:space="preserve">      ${</w:t>
      </w:r>
    </w:p>
    <w:p w14:paraId="6A1DFE3B" w14:textId="77777777" w:rsidR="00AD794F" w:rsidRDefault="00AD794F" w:rsidP="00AD794F">
      <w:pPr>
        <w:pStyle w:val="zCode"/>
        <w:rPr>
          <w:noProof/>
        </w:rPr>
      </w:pPr>
      <w:r>
        <w:rPr>
          <w:noProof/>
        </w:rPr>
        <w:t xml:space="preserve">        title</w:t>
      </w:r>
    </w:p>
    <w:p w14:paraId="1BAF0762" w14:textId="77777777" w:rsidR="00AD794F" w:rsidRDefault="00AD794F" w:rsidP="00AD794F">
      <w:pPr>
        <w:pStyle w:val="zCode"/>
        <w:rPr>
          <w:noProof/>
        </w:rPr>
      </w:pPr>
      <w:r>
        <w:rPr>
          <w:noProof/>
        </w:rPr>
        <w:t xml:space="preserve">          ? `</w:t>
      </w:r>
    </w:p>
    <w:p w14:paraId="24BB0E4C" w14:textId="77777777" w:rsidR="00AD794F" w:rsidRDefault="00AD794F" w:rsidP="00AD794F">
      <w:pPr>
        <w:pStyle w:val="zCode"/>
        <w:rPr>
          <w:noProof/>
        </w:rPr>
      </w:pPr>
      <w:r>
        <w:rPr>
          <w:noProof/>
        </w:rPr>
        <w:t xml:space="preserve">            &lt;h2 class="${titleClass}"&gt;</w:t>
      </w:r>
    </w:p>
    <w:p w14:paraId="37204F54" w14:textId="77777777" w:rsidR="00AD794F" w:rsidRDefault="00AD794F" w:rsidP="00AD794F">
      <w:pPr>
        <w:pStyle w:val="zCode"/>
        <w:rPr>
          <w:noProof/>
        </w:rPr>
      </w:pPr>
      <w:r>
        <w:rPr>
          <w:noProof/>
        </w:rPr>
        <w:t xml:space="preserve">              ${safeValue(title)}</w:t>
      </w:r>
    </w:p>
    <w:p w14:paraId="6D901B8F" w14:textId="77777777" w:rsidR="00AD794F" w:rsidRDefault="00AD794F" w:rsidP="00AD794F">
      <w:pPr>
        <w:pStyle w:val="zCode"/>
        <w:rPr>
          <w:noProof/>
        </w:rPr>
      </w:pPr>
      <w:r>
        <w:rPr>
          <w:noProof/>
        </w:rPr>
        <w:t xml:space="preserve">            &lt;/h2&gt;</w:t>
      </w:r>
    </w:p>
    <w:p w14:paraId="4C7E392E" w14:textId="77777777" w:rsidR="00AD794F" w:rsidRDefault="00AD794F" w:rsidP="00AD794F">
      <w:pPr>
        <w:pStyle w:val="zCode"/>
        <w:rPr>
          <w:noProof/>
        </w:rPr>
      </w:pPr>
      <w:r>
        <w:rPr>
          <w:noProof/>
        </w:rPr>
        <w:t xml:space="preserve">          `</w:t>
      </w:r>
    </w:p>
    <w:p w14:paraId="216479D9" w14:textId="77777777" w:rsidR="00AD794F" w:rsidRDefault="00AD794F" w:rsidP="00AD794F">
      <w:pPr>
        <w:pStyle w:val="zCode"/>
        <w:rPr>
          <w:noProof/>
        </w:rPr>
      </w:pPr>
      <w:r>
        <w:rPr>
          <w:noProof/>
        </w:rPr>
        <w:t xml:space="preserve">          : ""</w:t>
      </w:r>
    </w:p>
    <w:p w14:paraId="26A32F08" w14:textId="77777777" w:rsidR="00AD794F" w:rsidRDefault="00AD794F" w:rsidP="00AD794F">
      <w:pPr>
        <w:pStyle w:val="zCode"/>
        <w:rPr>
          <w:noProof/>
        </w:rPr>
      </w:pPr>
      <w:r>
        <w:rPr>
          <w:noProof/>
        </w:rPr>
        <w:t xml:space="preserve">      }</w:t>
      </w:r>
    </w:p>
    <w:p w14:paraId="5D501E65" w14:textId="77777777" w:rsidR="00AD794F" w:rsidRDefault="00AD794F" w:rsidP="00AD794F">
      <w:pPr>
        <w:pStyle w:val="zCode"/>
        <w:rPr>
          <w:noProof/>
        </w:rPr>
      </w:pPr>
    </w:p>
    <w:p w14:paraId="65AAF662" w14:textId="77777777" w:rsidR="00AD794F" w:rsidRDefault="00AD794F" w:rsidP="00AD794F">
      <w:pPr>
        <w:pStyle w:val="zCode"/>
        <w:rPr>
          <w:noProof/>
        </w:rPr>
      </w:pPr>
      <w:r>
        <w:rPr>
          <w:noProof/>
        </w:rPr>
        <w:t xml:space="preserve">      ${</w:t>
      </w:r>
    </w:p>
    <w:p w14:paraId="6ABB0ACE" w14:textId="77777777" w:rsidR="00AD794F" w:rsidRDefault="00AD794F" w:rsidP="00AD794F">
      <w:pPr>
        <w:pStyle w:val="zCode"/>
        <w:rPr>
          <w:noProof/>
        </w:rPr>
      </w:pPr>
      <w:r>
        <w:rPr>
          <w:noProof/>
        </w:rPr>
        <w:t xml:space="preserve">        rows.length</w:t>
      </w:r>
    </w:p>
    <w:p w14:paraId="249A6EAF" w14:textId="77777777" w:rsidR="00AD794F" w:rsidRDefault="00AD794F" w:rsidP="00AD794F">
      <w:pPr>
        <w:pStyle w:val="zCode"/>
        <w:rPr>
          <w:noProof/>
        </w:rPr>
      </w:pPr>
      <w:r>
        <w:rPr>
          <w:noProof/>
        </w:rPr>
        <w:t xml:space="preserve">          ? `</w:t>
      </w:r>
    </w:p>
    <w:p w14:paraId="5394EDFD" w14:textId="77777777" w:rsidR="00AD794F" w:rsidRDefault="00AD794F" w:rsidP="00AD794F">
      <w:pPr>
        <w:pStyle w:val="zCode"/>
        <w:rPr>
          <w:noProof/>
        </w:rPr>
      </w:pPr>
      <w:r>
        <w:rPr>
          <w:noProof/>
        </w:rPr>
        <w:t xml:space="preserve">            &lt;table class="${tableClass}"&gt;</w:t>
      </w:r>
    </w:p>
    <w:p w14:paraId="137AE884" w14:textId="77777777" w:rsidR="00AD794F" w:rsidRDefault="00AD794F" w:rsidP="00AD794F">
      <w:pPr>
        <w:pStyle w:val="zCode"/>
        <w:rPr>
          <w:noProof/>
        </w:rPr>
      </w:pPr>
      <w:r>
        <w:rPr>
          <w:noProof/>
        </w:rPr>
        <w:t xml:space="preserve">              &lt;thead&gt;</w:t>
      </w:r>
    </w:p>
    <w:p w14:paraId="6D36CF1E" w14:textId="77777777" w:rsidR="00AD794F" w:rsidRDefault="00AD794F" w:rsidP="00AD794F">
      <w:pPr>
        <w:pStyle w:val="zCode"/>
        <w:rPr>
          <w:noProof/>
        </w:rPr>
      </w:pPr>
      <w:r>
        <w:rPr>
          <w:noProof/>
        </w:rPr>
        <w:t xml:space="preserve">                &lt;tr&gt;</w:t>
      </w:r>
    </w:p>
    <w:p w14:paraId="6AB49075" w14:textId="77777777" w:rsidR="00AD794F" w:rsidRDefault="00AD794F" w:rsidP="00AD794F">
      <w:pPr>
        <w:pStyle w:val="zCode"/>
        <w:rPr>
          <w:noProof/>
        </w:rPr>
      </w:pPr>
      <w:r>
        <w:rPr>
          <w:noProof/>
        </w:rPr>
        <w:t xml:space="preserve">                  ${columns.map((col) =&gt; `&lt;th class="${col.thClass || ""}"&gt;${safeValue(col.label)}&lt;/th&gt;`).join("")}</w:t>
      </w:r>
    </w:p>
    <w:p w14:paraId="2C16BB56" w14:textId="77777777" w:rsidR="00AD794F" w:rsidRDefault="00AD794F" w:rsidP="00AD794F">
      <w:pPr>
        <w:pStyle w:val="zCode"/>
        <w:rPr>
          <w:noProof/>
        </w:rPr>
      </w:pPr>
      <w:r>
        <w:rPr>
          <w:noProof/>
        </w:rPr>
        <w:t xml:space="preserve">                &lt;/tr&gt;</w:t>
      </w:r>
    </w:p>
    <w:p w14:paraId="7F1D9C1E" w14:textId="77777777" w:rsidR="00AD794F" w:rsidRDefault="00AD794F" w:rsidP="00AD794F">
      <w:pPr>
        <w:pStyle w:val="zCode"/>
        <w:rPr>
          <w:noProof/>
        </w:rPr>
      </w:pPr>
      <w:r>
        <w:rPr>
          <w:noProof/>
        </w:rPr>
        <w:t xml:space="preserve">              &lt;/thead&gt;</w:t>
      </w:r>
    </w:p>
    <w:p w14:paraId="2DFB2ED9" w14:textId="77777777" w:rsidR="00AD794F" w:rsidRDefault="00AD794F" w:rsidP="00AD794F">
      <w:pPr>
        <w:pStyle w:val="zCode"/>
        <w:rPr>
          <w:noProof/>
        </w:rPr>
      </w:pPr>
    </w:p>
    <w:p w14:paraId="18410FBB" w14:textId="77777777" w:rsidR="00AD794F" w:rsidRDefault="00AD794F" w:rsidP="00AD794F">
      <w:pPr>
        <w:pStyle w:val="zCode"/>
        <w:rPr>
          <w:noProof/>
        </w:rPr>
      </w:pPr>
      <w:r>
        <w:rPr>
          <w:noProof/>
        </w:rPr>
        <w:t xml:space="preserve">              &lt;tbody&gt;</w:t>
      </w:r>
    </w:p>
    <w:p w14:paraId="130524B2" w14:textId="77777777" w:rsidR="00AD794F" w:rsidRDefault="00AD794F" w:rsidP="00AD794F">
      <w:pPr>
        <w:pStyle w:val="zCode"/>
        <w:rPr>
          <w:noProof/>
        </w:rPr>
      </w:pPr>
      <w:r>
        <w:rPr>
          <w:noProof/>
        </w:rPr>
        <w:t xml:space="preserve">                ${rows</w:t>
      </w:r>
    </w:p>
    <w:p w14:paraId="475D7723" w14:textId="77777777" w:rsidR="00AD794F" w:rsidRDefault="00AD794F" w:rsidP="00AD794F">
      <w:pPr>
        <w:pStyle w:val="zCode"/>
        <w:rPr>
          <w:noProof/>
        </w:rPr>
      </w:pPr>
      <w:r>
        <w:rPr>
          <w:noProof/>
        </w:rPr>
        <w:t xml:space="preserve">                  .map(</w:t>
      </w:r>
    </w:p>
    <w:p w14:paraId="67B05593" w14:textId="77777777" w:rsidR="00AD794F" w:rsidRDefault="00AD794F" w:rsidP="00AD794F">
      <w:pPr>
        <w:pStyle w:val="zCode"/>
        <w:rPr>
          <w:noProof/>
        </w:rPr>
      </w:pPr>
      <w:r>
        <w:rPr>
          <w:noProof/>
        </w:rPr>
        <w:t xml:space="preserve">                    (row) =&gt; `</w:t>
      </w:r>
    </w:p>
    <w:p w14:paraId="72CFDCC3" w14:textId="77777777" w:rsidR="00AD794F" w:rsidRDefault="00AD794F" w:rsidP="00AD794F">
      <w:pPr>
        <w:pStyle w:val="zCode"/>
        <w:rPr>
          <w:noProof/>
        </w:rPr>
      </w:pPr>
      <w:r>
        <w:rPr>
          <w:noProof/>
        </w:rPr>
        <w:t xml:space="preserve">                      &lt;tr&gt;</w:t>
      </w:r>
    </w:p>
    <w:p w14:paraId="2B55286A" w14:textId="77777777" w:rsidR="00AD794F" w:rsidRDefault="00AD794F" w:rsidP="00AD794F">
      <w:pPr>
        <w:pStyle w:val="zCode"/>
        <w:rPr>
          <w:noProof/>
        </w:rPr>
      </w:pPr>
      <w:r>
        <w:rPr>
          <w:noProof/>
        </w:rPr>
        <w:t xml:space="preserve">                        ${columns</w:t>
      </w:r>
    </w:p>
    <w:p w14:paraId="7CFC42D8" w14:textId="77777777" w:rsidR="00AD794F" w:rsidRDefault="00AD794F" w:rsidP="00AD794F">
      <w:pPr>
        <w:pStyle w:val="zCode"/>
        <w:rPr>
          <w:noProof/>
        </w:rPr>
      </w:pPr>
      <w:r>
        <w:rPr>
          <w:noProof/>
        </w:rPr>
        <w:lastRenderedPageBreak/>
        <w:t xml:space="preserve">                          .map((col) =&gt; {</w:t>
      </w:r>
    </w:p>
    <w:p w14:paraId="749D5E96" w14:textId="77777777" w:rsidR="00AD794F" w:rsidRDefault="00AD794F" w:rsidP="00AD794F">
      <w:pPr>
        <w:pStyle w:val="zCode"/>
        <w:rPr>
          <w:noProof/>
        </w:rPr>
      </w:pPr>
      <w:r>
        <w:rPr>
          <w:noProof/>
        </w:rPr>
        <w:t xml:space="preserve">                            const value = typeof col.render === "function" ? col.render(row) : safeValue(row[col.key]);</w:t>
      </w:r>
    </w:p>
    <w:p w14:paraId="5442A617" w14:textId="77777777" w:rsidR="00AD794F" w:rsidRDefault="00AD794F" w:rsidP="00AD794F">
      <w:pPr>
        <w:pStyle w:val="zCode"/>
        <w:rPr>
          <w:noProof/>
        </w:rPr>
      </w:pPr>
    </w:p>
    <w:p w14:paraId="1BEA951A" w14:textId="77777777" w:rsidR="00AD794F" w:rsidRDefault="00AD794F" w:rsidP="00AD794F">
      <w:pPr>
        <w:pStyle w:val="zCode"/>
        <w:rPr>
          <w:noProof/>
        </w:rPr>
      </w:pPr>
      <w:r>
        <w:rPr>
          <w:noProof/>
        </w:rPr>
        <w:t xml:space="preserve">                            return `&lt;td class="${col.tdClass || ""}"&gt;${value}&lt;/td&gt;`;</w:t>
      </w:r>
    </w:p>
    <w:p w14:paraId="1166CAA2" w14:textId="77777777" w:rsidR="00AD794F" w:rsidRDefault="00AD794F" w:rsidP="00AD794F">
      <w:pPr>
        <w:pStyle w:val="zCode"/>
        <w:rPr>
          <w:noProof/>
        </w:rPr>
      </w:pPr>
      <w:r>
        <w:rPr>
          <w:noProof/>
        </w:rPr>
        <w:t xml:space="preserve">                          })</w:t>
      </w:r>
    </w:p>
    <w:p w14:paraId="2F786791" w14:textId="77777777" w:rsidR="00AD794F" w:rsidRDefault="00AD794F" w:rsidP="00AD794F">
      <w:pPr>
        <w:pStyle w:val="zCode"/>
        <w:rPr>
          <w:noProof/>
        </w:rPr>
      </w:pPr>
      <w:r>
        <w:rPr>
          <w:noProof/>
        </w:rPr>
        <w:t xml:space="preserve">                          .join("")}</w:t>
      </w:r>
    </w:p>
    <w:p w14:paraId="392A00CA" w14:textId="77777777" w:rsidR="00AD794F" w:rsidRDefault="00AD794F" w:rsidP="00AD794F">
      <w:pPr>
        <w:pStyle w:val="zCode"/>
        <w:rPr>
          <w:noProof/>
        </w:rPr>
      </w:pPr>
      <w:r>
        <w:rPr>
          <w:noProof/>
        </w:rPr>
        <w:t xml:space="preserve">                      &lt;/tr&gt;</w:t>
      </w:r>
    </w:p>
    <w:p w14:paraId="1B6D1A6E" w14:textId="77777777" w:rsidR="00AD794F" w:rsidRDefault="00AD794F" w:rsidP="00AD794F">
      <w:pPr>
        <w:pStyle w:val="zCode"/>
        <w:rPr>
          <w:noProof/>
        </w:rPr>
      </w:pPr>
      <w:r>
        <w:rPr>
          <w:noProof/>
        </w:rPr>
        <w:t xml:space="preserve">                    `,</w:t>
      </w:r>
    </w:p>
    <w:p w14:paraId="439BA7A8" w14:textId="77777777" w:rsidR="00AD794F" w:rsidRDefault="00AD794F" w:rsidP="00AD794F">
      <w:pPr>
        <w:pStyle w:val="zCode"/>
        <w:rPr>
          <w:noProof/>
        </w:rPr>
      </w:pPr>
      <w:r>
        <w:rPr>
          <w:noProof/>
        </w:rPr>
        <w:t xml:space="preserve">                  )</w:t>
      </w:r>
    </w:p>
    <w:p w14:paraId="457BACA0" w14:textId="77777777" w:rsidR="00AD794F" w:rsidRDefault="00AD794F" w:rsidP="00AD794F">
      <w:pPr>
        <w:pStyle w:val="zCode"/>
        <w:rPr>
          <w:noProof/>
        </w:rPr>
      </w:pPr>
      <w:r>
        <w:rPr>
          <w:noProof/>
        </w:rPr>
        <w:t xml:space="preserve">                  .join("")}</w:t>
      </w:r>
    </w:p>
    <w:p w14:paraId="349A52BD" w14:textId="77777777" w:rsidR="00AD794F" w:rsidRDefault="00AD794F" w:rsidP="00AD794F">
      <w:pPr>
        <w:pStyle w:val="zCode"/>
        <w:rPr>
          <w:noProof/>
        </w:rPr>
      </w:pPr>
      <w:r>
        <w:rPr>
          <w:noProof/>
        </w:rPr>
        <w:t xml:space="preserve">              &lt;/tbody&gt;</w:t>
      </w:r>
    </w:p>
    <w:p w14:paraId="1F64E39F" w14:textId="77777777" w:rsidR="00AD794F" w:rsidRDefault="00AD794F" w:rsidP="00AD794F">
      <w:pPr>
        <w:pStyle w:val="zCode"/>
        <w:rPr>
          <w:noProof/>
        </w:rPr>
      </w:pPr>
    </w:p>
    <w:p w14:paraId="7C7CFEC2" w14:textId="77777777" w:rsidR="00AD794F" w:rsidRPr="00AD794F" w:rsidRDefault="00AD794F" w:rsidP="00AD794F">
      <w:pPr>
        <w:pStyle w:val="zCode"/>
        <w:rPr>
          <w:noProof/>
          <w:color w:val="EE0000"/>
        </w:rPr>
      </w:pPr>
      <w:r w:rsidRPr="00AD794F">
        <w:rPr>
          <w:noProof/>
          <w:color w:val="EE0000"/>
        </w:rPr>
        <w:t xml:space="preserve">              ${footer ? `&lt;tfoot&gt;${footer}&lt;/tfoot&gt;` : ""}</w:t>
      </w:r>
    </w:p>
    <w:p w14:paraId="62465AED" w14:textId="77777777" w:rsidR="00AD794F" w:rsidRDefault="00AD794F" w:rsidP="00AD794F">
      <w:pPr>
        <w:pStyle w:val="zCode"/>
        <w:rPr>
          <w:noProof/>
        </w:rPr>
      </w:pPr>
      <w:r>
        <w:rPr>
          <w:noProof/>
        </w:rPr>
        <w:t xml:space="preserve">            &lt;/table&gt;</w:t>
      </w:r>
    </w:p>
    <w:p w14:paraId="401B1914" w14:textId="77777777" w:rsidR="00AD794F" w:rsidRDefault="00AD794F" w:rsidP="00AD794F">
      <w:pPr>
        <w:pStyle w:val="zCode"/>
        <w:rPr>
          <w:noProof/>
        </w:rPr>
      </w:pPr>
      <w:r>
        <w:rPr>
          <w:noProof/>
        </w:rPr>
        <w:t xml:space="preserve">          `</w:t>
      </w:r>
    </w:p>
    <w:p w14:paraId="6A9DEC14" w14:textId="77777777" w:rsidR="00AD794F" w:rsidRDefault="00AD794F" w:rsidP="00AD794F">
      <w:pPr>
        <w:pStyle w:val="zCode"/>
        <w:rPr>
          <w:noProof/>
        </w:rPr>
      </w:pPr>
      <w:r>
        <w:rPr>
          <w:noProof/>
        </w:rPr>
        <w:t xml:space="preserve">          : renderNotification(safeValue(emptyMessage))</w:t>
      </w:r>
    </w:p>
    <w:p w14:paraId="4776B6F9" w14:textId="77777777" w:rsidR="00AD794F" w:rsidRDefault="00AD794F" w:rsidP="00AD794F">
      <w:pPr>
        <w:pStyle w:val="zCode"/>
        <w:rPr>
          <w:noProof/>
        </w:rPr>
      </w:pPr>
      <w:r>
        <w:rPr>
          <w:noProof/>
        </w:rPr>
        <w:t xml:space="preserve">      }</w:t>
      </w:r>
    </w:p>
    <w:p w14:paraId="30564407" w14:textId="77777777" w:rsidR="00AD794F" w:rsidRDefault="00AD794F" w:rsidP="00AD794F">
      <w:pPr>
        <w:pStyle w:val="zCode"/>
        <w:rPr>
          <w:noProof/>
        </w:rPr>
      </w:pPr>
      <w:r>
        <w:rPr>
          <w:noProof/>
        </w:rPr>
        <w:t xml:space="preserve">    &lt;/div&gt;</w:t>
      </w:r>
    </w:p>
    <w:p w14:paraId="787C84A6" w14:textId="77777777" w:rsidR="00AD794F" w:rsidRDefault="00AD794F" w:rsidP="00AD794F">
      <w:pPr>
        <w:pStyle w:val="zCode"/>
        <w:rPr>
          <w:noProof/>
        </w:rPr>
      </w:pPr>
      <w:r>
        <w:rPr>
          <w:noProof/>
        </w:rPr>
        <w:t xml:space="preserve">    &lt;br&gt;</w:t>
      </w:r>
    </w:p>
    <w:p w14:paraId="5BF9D8C7" w14:textId="77777777" w:rsidR="00AD794F" w:rsidRDefault="00AD794F" w:rsidP="00AD794F">
      <w:pPr>
        <w:pStyle w:val="zCode"/>
        <w:rPr>
          <w:noProof/>
        </w:rPr>
      </w:pPr>
      <w:r>
        <w:rPr>
          <w:noProof/>
        </w:rPr>
        <w:t xml:space="preserve">  `;</w:t>
      </w:r>
    </w:p>
    <w:p w14:paraId="25F84D3B" w14:textId="7AF75C29" w:rsidR="00EF1C38" w:rsidRDefault="00AD794F" w:rsidP="00384384">
      <w:pPr>
        <w:pStyle w:val="zCode"/>
        <w:rPr>
          <w:noProof/>
        </w:rPr>
      </w:pPr>
      <w:r>
        <w:rPr>
          <w:noProof/>
        </w:rPr>
        <w:t>}</w:t>
      </w:r>
    </w:p>
    <w:p w14:paraId="45C83714" w14:textId="2F1C71BB" w:rsidR="00960A0F" w:rsidRDefault="00960A0F" w:rsidP="00960A0F">
      <w:pPr>
        <w:pStyle w:val="C2nd"/>
        <w:rPr>
          <w:noProof/>
        </w:rPr>
      </w:pPr>
      <w:bookmarkStart w:id="139" w:name="_Toc231258373"/>
      <w:r>
        <w:rPr>
          <w:noProof/>
        </w:rPr>
        <w:t>src/data/</w:t>
      </w:r>
      <w:r w:rsidRPr="00960A0F">
        <w:rPr>
          <w:noProof/>
        </w:rPr>
        <w:t>nutrientRequirements</w:t>
      </w:r>
      <w:r>
        <w:rPr>
          <w:noProof/>
        </w:rPr>
        <w:t>.json</w:t>
      </w:r>
      <w:bookmarkEnd w:id="139"/>
    </w:p>
    <w:p w14:paraId="693FA208" w14:textId="05EBE54C" w:rsidR="00960A0F" w:rsidRDefault="00960A0F" w:rsidP="00384384">
      <w:pPr>
        <w:pStyle w:val="zCode"/>
        <w:rPr>
          <w:noProof/>
        </w:rPr>
      </w:pPr>
      <w:r>
        <w:rPr>
          <w:noProof/>
        </w:rPr>
        <w:drawing>
          <wp:inline distT="0" distB="0" distL="0" distR="0" wp14:anchorId="1512836E" wp14:editId="4BF80BDC">
            <wp:extent cx="5940425" cy="1690687"/>
            <wp:effectExtent l="0" t="0" r="3175" b="5080"/>
            <wp:docPr id="116165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55919" name=""/>
                    <pic:cNvPicPr/>
                  </pic:nvPicPr>
                  <pic:blipFill rotWithShape="1">
                    <a:blip r:embed="rId203"/>
                    <a:srcRect b="58235"/>
                    <a:stretch>
                      <a:fillRect/>
                    </a:stretch>
                  </pic:blipFill>
                  <pic:spPr bwMode="auto">
                    <a:xfrm>
                      <a:off x="0" y="0"/>
                      <a:ext cx="5940425" cy="1690687"/>
                    </a:xfrm>
                    <a:prstGeom prst="rect">
                      <a:avLst/>
                    </a:prstGeom>
                    <a:ln>
                      <a:noFill/>
                    </a:ln>
                    <a:extLst>
                      <a:ext uri="{53640926-AAD7-44D8-BBD7-CCE9431645EC}">
                        <a14:shadowObscured xmlns:a14="http://schemas.microsoft.com/office/drawing/2010/main"/>
                      </a:ext>
                    </a:extLst>
                  </pic:spPr>
                </pic:pic>
              </a:graphicData>
            </a:graphic>
          </wp:inline>
        </w:drawing>
      </w:r>
    </w:p>
    <w:p w14:paraId="7BC186C0" w14:textId="77777777" w:rsidR="00960A0F" w:rsidRDefault="00960A0F" w:rsidP="00960A0F">
      <w:pPr>
        <w:pStyle w:val="zCode"/>
        <w:rPr>
          <w:noProof/>
        </w:rPr>
      </w:pPr>
      <w:r>
        <w:rPr>
          <w:noProof/>
        </w:rPr>
        <w:t>[</w:t>
      </w:r>
    </w:p>
    <w:p w14:paraId="4A5B5B13" w14:textId="77777777" w:rsidR="00960A0F" w:rsidRDefault="00960A0F" w:rsidP="00960A0F">
      <w:pPr>
        <w:pStyle w:val="zCode"/>
        <w:rPr>
          <w:noProof/>
        </w:rPr>
      </w:pPr>
      <w:r>
        <w:rPr>
          <w:noProof/>
        </w:rPr>
        <w:t xml:space="preserve">  {</w:t>
      </w:r>
    </w:p>
    <w:p w14:paraId="2DC1D453" w14:textId="77777777" w:rsidR="00960A0F" w:rsidRDefault="00960A0F" w:rsidP="00960A0F">
      <w:pPr>
        <w:pStyle w:val="zCode"/>
        <w:rPr>
          <w:noProof/>
        </w:rPr>
      </w:pPr>
      <w:r>
        <w:rPr>
          <w:noProof/>
        </w:rPr>
        <w:t xml:space="preserve">    "age": { "en": "0-6 months", "mn": "0-6 сар" },</w:t>
      </w:r>
    </w:p>
    <w:p w14:paraId="7FFB479E" w14:textId="77777777" w:rsidR="00960A0F" w:rsidRDefault="00960A0F" w:rsidP="00960A0F">
      <w:pPr>
        <w:pStyle w:val="zCode"/>
        <w:rPr>
          <w:noProof/>
        </w:rPr>
      </w:pPr>
      <w:r>
        <w:rPr>
          <w:noProof/>
        </w:rPr>
        <w:t xml:space="preserve">    "gender": "male",</w:t>
      </w:r>
    </w:p>
    <w:p w14:paraId="65F785F0" w14:textId="77777777" w:rsidR="00960A0F" w:rsidRDefault="00960A0F" w:rsidP="00960A0F">
      <w:pPr>
        <w:pStyle w:val="zCode"/>
        <w:rPr>
          <w:noProof/>
        </w:rPr>
      </w:pPr>
      <w:r>
        <w:rPr>
          <w:noProof/>
        </w:rPr>
        <w:t xml:space="preserve">    "proximates": {</w:t>
      </w:r>
    </w:p>
    <w:p w14:paraId="63DA26AC" w14:textId="77777777" w:rsidR="00960A0F" w:rsidRDefault="00960A0F" w:rsidP="00960A0F">
      <w:pPr>
        <w:pStyle w:val="zCode"/>
        <w:rPr>
          <w:noProof/>
        </w:rPr>
      </w:pPr>
      <w:r>
        <w:rPr>
          <w:noProof/>
        </w:rPr>
        <w:t xml:space="preserve">      "Energy (kcal)": 720,</w:t>
      </w:r>
    </w:p>
    <w:p w14:paraId="430A7032" w14:textId="77777777" w:rsidR="00960A0F" w:rsidRDefault="00960A0F" w:rsidP="00960A0F">
      <w:pPr>
        <w:pStyle w:val="zCode"/>
        <w:rPr>
          <w:noProof/>
        </w:rPr>
      </w:pPr>
      <w:r>
        <w:rPr>
          <w:noProof/>
        </w:rPr>
        <w:t xml:space="preserve">      "Protein (g)": 10,</w:t>
      </w:r>
    </w:p>
    <w:p w14:paraId="027F1498" w14:textId="77777777" w:rsidR="00960A0F" w:rsidRDefault="00960A0F" w:rsidP="00960A0F">
      <w:pPr>
        <w:pStyle w:val="zCode"/>
        <w:rPr>
          <w:noProof/>
        </w:rPr>
      </w:pPr>
      <w:r>
        <w:rPr>
          <w:noProof/>
        </w:rPr>
        <w:t xml:space="preserve">      "Fat (g)": 32,</w:t>
      </w:r>
    </w:p>
    <w:p w14:paraId="6045CA4F" w14:textId="77777777" w:rsidR="00960A0F" w:rsidRDefault="00960A0F" w:rsidP="00960A0F">
      <w:pPr>
        <w:pStyle w:val="zCode"/>
        <w:rPr>
          <w:noProof/>
        </w:rPr>
      </w:pPr>
      <w:r>
        <w:rPr>
          <w:noProof/>
        </w:rPr>
        <w:t xml:space="preserve">      "Carbohydrate (g)": 97</w:t>
      </w:r>
    </w:p>
    <w:p w14:paraId="706F104A" w14:textId="77777777" w:rsidR="00960A0F" w:rsidRDefault="00960A0F" w:rsidP="00960A0F">
      <w:pPr>
        <w:pStyle w:val="zCode"/>
        <w:rPr>
          <w:noProof/>
        </w:rPr>
      </w:pPr>
      <w:r>
        <w:rPr>
          <w:noProof/>
        </w:rPr>
        <w:t xml:space="preserve">    },</w:t>
      </w:r>
    </w:p>
    <w:p w14:paraId="6FD0E4AF" w14:textId="77777777" w:rsidR="00960A0F" w:rsidRDefault="00960A0F" w:rsidP="00960A0F">
      <w:pPr>
        <w:pStyle w:val="zCode"/>
        <w:rPr>
          <w:noProof/>
        </w:rPr>
      </w:pPr>
      <w:r>
        <w:rPr>
          <w:noProof/>
        </w:rPr>
        <w:t xml:space="preserve">    "minerals": {</w:t>
      </w:r>
    </w:p>
    <w:p w14:paraId="3BE20CE1" w14:textId="77777777" w:rsidR="00960A0F" w:rsidRDefault="00960A0F" w:rsidP="00960A0F">
      <w:pPr>
        <w:pStyle w:val="zCode"/>
        <w:rPr>
          <w:noProof/>
        </w:rPr>
      </w:pPr>
      <w:r>
        <w:rPr>
          <w:noProof/>
        </w:rPr>
        <w:t xml:space="preserve">      "Calcium (mg)": 300,</w:t>
      </w:r>
    </w:p>
    <w:p w14:paraId="6A14DE97" w14:textId="77777777" w:rsidR="00960A0F" w:rsidRDefault="00960A0F" w:rsidP="00960A0F">
      <w:pPr>
        <w:pStyle w:val="zCode"/>
        <w:rPr>
          <w:noProof/>
        </w:rPr>
      </w:pPr>
      <w:r>
        <w:rPr>
          <w:noProof/>
        </w:rPr>
        <w:t xml:space="preserve">      "Iron (mg)": 0,</w:t>
      </w:r>
    </w:p>
    <w:p w14:paraId="3DAC324E" w14:textId="77777777" w:rsidR="00960A0F" w:rsidRDefault="00960A0F" w:rsidP="00960A0F">
      <w:pPr>
        <w:pStyle w:val="zCode"/>
        <w:rPr>
          <w:noProof/>
        </w:rPr>
      </w:pPr>
      <w:r>
        <w:rPr>
          <w:noProof/>
        </w:rPr>
        <w:t xml:space="preserve">      "Phosphorus (mg)": 100</w:t>
      </w:r>
    </w:p>
    <w:p w14:paraId="12129FF3" w14:textId="77777777" w:rsidR="00960A0F" w:rsidRDefault="00960A0F" w:rsidP="00960A0F">
      <w:pPr>
        <w:pStyle w:val="zCode"/>
        <w:rPr>
          <w:noProof/>
        </w:rPr>
      </w:pPr>
      <w:r>
        <w:rPr>
          <w:noProof/>
        </w:rPr>
        <w:t xml:space="preserve">    },</w:t>
      </w:r>
    </w:p>
    <w:p w14:paraId="6F8ED6EF" w14:textId="77777777" w:rsidR="00960A0F" w:rsidRDefault="00960A0F" w:rsidP="00960A0F">
      <w:pPr>
        <w:pStyle w:val="zCode"/>
        <w:rPr>
          <w:noProof/>
        </w:rPr>
      </w:pPr>
      <w:r>
        <w:rPr>
          <w:noProof/>
        </w:rPr>
        <w:t xml:space="preserve">    "vitamins": {</w:t>
      </w:r>
    </w:p>
    <w:p w14:paraId="55D88EBA" w14:textId="77777777" w:rsidR="00960A0F" w:rsidRDefault="00960A0F" w:rsidP="00960A0F">
      <w:pPr>
        <w:pStyle w:val="zCode"/>
        <w:rPr>
          <w:noProof/>
        </w:rPr>
      </w:pPr>
      <w:r>
        <w:rPr>
          <w:noProof/>
        </w:rPr>
        <w:t xml:space="preserve">      "Vitamin C (mg)": 25</w:t>
      </w:r>
    </w:p>
    <w:p w14:paraId="6FE851CE" w14:textId="77777777" w:rsidR="00960A0F" w:rsidRDefault="00960A0F" w:rsidP="00960A0F">
      <w:pPr>
        <w:pStyle w:val="zCode"/>
        <w:rPr>
          <w:noProof/>
        </w:rPr>
      </w:pPr>
      <w:r>
        <w:rPr>
          <w:noProof/>
        </w:rPr>
        <w:t xml:space="preserve">    }</w:t>
      </w:r>
    </w:p>
    <w:p w14:paraId="3E973CAE" w14:textId="77777777" w:rsidR="00960A0F" w:rsidRDefault="00960A0F" w:rsidP="00960A0F">
      <w:pPr>
        <w:pStyle w:val="zCode"/>
        <w:rPr>
          <w:noProof/>
        </w:rPr>
      </w:pPr>
      <w:r>
        <w:rPr>
          <w:noProof/>
        </w:rPr>
        <w:lastRenderedPageBreak/>
        <w:t xml:space="preserve">  },</w:t>
      </w:r>
    </w:p>
    <w:p w14:paraId="4AFFA7F7" w14:textId="77777777" w:rsidR="00960A0F" w:rsidRDefault="00960A0F" w:rsidP="00960A0F">
      <w:pPr>
        <w:pStyle w:val="zCode"/>
        <w:rPr>
          <w:noProof/>
        </w:rPr>
      </w:pPr>
      <w:r>
        <w:rPr>
          <w:noProof/>
        </w:rPr>
        <w:t xml:space="preserve">  {</w:t>
      </w:r>
    </w:p>
    <w:p w14:paraId="4CDB96E1" w14:textId="77777777" w:rsidR="00960A0F" w:rsidRDefault="00960A0F" w:rsidP="00960A0F">
      <w:pPr>
        <w:pStyle w:val="zCode"/>
        <w:rPr>
          <w:noProof/>
        </w:rPr>
      </w:pPr>
      <w:r>
        <w:rPr>
          <w:noProof/>
        </w:rPr>
        <w:t xml:space="preserve">    "age": { "en": "0-6 months", "mn": "0-6 сар" },</w:t>
      </w:r>
    </w:p>
    <w:p w14:paraId="1F382203" w14:textId="77777777" w:rsidR="00960A0F" w:rsidRDefault="00960A0F" w:rsidP="00960A0F">
      <w:pPr>
        <w:pStyle w:val="zCode"/>
        <w:rPr>
          <w:noProof/>
        </w:rPr>
      </w:pPr>
      <w:r>
        <w:rPr>
          <w:noProof/>
        </w:rPr>
        <w:t xml:space="preserve">    "gender": "female",</w:t>
      </w:r>
    </w:p>
    <w:p w14:paraId="477D92A0" w14:textId="77777777" w:rsidR="00960A0F" w:rsidRDefault="00960A0F" w:rsidP="00960A0F">
      <w:pPr>
        <w:pStyle w:val="zCode"/>
        <w:rPr>
          <w:noProof/>
        </w:rPr>
      </w:pPr>
      <w:r>
        <w:rPr>
          <w:noProof/>
        </w:rPr>
        <w:t xml:space="preserve">    "proximates": {</w:t>
      </w:r>
    </w:p>
    <w:p w14:paraId="376ECD2E" w14:textId="77777777" w:rsidR="00960A0F" w:rsidRDefault="00960A0F" w:rsidP="00960A0F">
      <w:pPr>
        <w:pStyle w:val="zCode"/>
        <w:rPr>
          <w:noProof/>
        </w:rPr>
      </w:pPr>
      <w:r>
        <w:rPr>
          <w:noProof/>
        </w:rPr>
        <w:t xml:space="preserve">      "Energy (kcal)": 660,</w:t>
      </w:r>
    </w:p>
    <w:p w14:paraId="30C23B5F" w14:textId="77777777" w:rsidR="00960A0F" w:rsidRDefault="00960A0F" w:rsidP="00960A0F">
      <w:pPr>
        <w:pStyle w:val="zCode"/>
        <w:rPr>
          <w:noProof/>
        </w:rPr>
      </w:pPr>
      <w:r>
        <w:rPr>
          <w:noProof/>
        </w:rPr>
        <w:t xml:space="preserve">      "Protein (g)": 9,</w:t>
      </w:r>
    </w:p>
    <w:p w14:paraId="266C874D" w14:textId="77777777" w:rsidR="00960A0F" w:rsidRDefault="00960A0F" w:rsidP="00960A0F">
      <w:pPr>
        <w:pStyle w:val="zCode"/>
        <w:rPr>
          <w:noProof/>
        </w:rPr>
      </w:pPr>
      <w:r>
        <w:rPr>
          <w:noProof/>
        </w:rPr>
        <w:t xml:space="preserve">      "Fat (g)": 29,</w:t>
      </w:r>
    </w:p>
    <w:p w14:paraId="2C8F5C02" w14:textId="77777777" w:rsidR="00960A0F" w:rsidRDefault="00960A0F" w:rsidP="00960A0F">
      <w:pPr>
        <w:pStyle w:val="zCode"/>
        <w:rPr>
          <w:noProof/>
        </w:rPr>
      </w:pPr>
      <w:r>
        <w:rPr>
          <w:noProof/>
        </w:rPr>
        <w:t xml:space="preserve">      "Carbohydrate (g)": 90</w:t>
      </w:r>
    </w:p>
    <w:p w14:paraId="12C973B3" w14:textId="77777777" w:rsidR="00960A0F" w:rsidRDefault="00960A0F" w:rsidP="00960A0F">
      <w:pPr>
        <w:pStyle w:val="zCode"/>
        <w:rPr>
          <w:noProof/>
        </w:rPr>
      </w:pPr>
      <w:r>
        <w:rPr>
          <w:noProof/>
        </w:rPr>
        <w:t xml:space="preserve">    },</w:t>
      </w:r>
    </w:p>
    <w:p w14:paraId="55684BA1" w14:textId="77777777" w:rsidR="00960A0F" w:rsidRDefault="00960A0F" w:rsidP="00960A0F">
      <w:pPr>
        <w:pStyle w:val="zCode"/>
        <w:rPr>
          <w:noProof/>
        </w:rPr>
      </w:pPr>
      <w:r>
        <w:rPr>
          <w:noProof/>
        </w:rPr>
        <w:t xml:space="preserve">    "minerals": {</w:t>
      </w:r>
    </w:p>
    <w:p w14:paraId="1D2A42C5" w14:textId="77777777" w:rsidR="00960A0F" w:rsidRDefault="00960A0F" w:rsidP="00960A0F">
      <w:pPr>
        <w:pStyle w:val="zCode"/>
        <w:rPr>
          <w:noProof/>
        </w:rPr>
      </w:pPr>
      <w:r>
        <w:rPr>
          <w:noProof/>
        </w:rPr>
        <w:t xml:space="preserve">      "Calcium (mg)": 300,</w:t>
      </w:r>
    </w:p>
    <w:p w14:paraId="79504CE4" w14:textId="77777777" w:rsidR="00960A0F" w:rsidRDefault="00960A0F" w:rsidP="00960A0F">
      <w:pPr>
        <w:pStyle w:val="zCode"/>
        <w:rPr>
          <w:noProof/>
        </w:rPr>
      </w:pPr>
      <w:r>
        <w:rPr>
          <w:noProof/>
        </w:rPr>
        <w:t xml:space="preserve">      "Iron (mg)": 0,</w:t>
      </w:r>
    </w:p>
    <w:p w14:paraId="18A2B20E" w14:textId="77777777" w:rsidR="00960A0F" w:rsidRDefault="00960A0F" w:rsidP="00960A0F">
      <w:pPr>
        <w:pStyle w:val="zCode"/>
        <w:rPr>
          <w:noProof/>
        </w:rPr>
      </w:pPr>
      <w:r>
        <w:rPr>
          <w:noProof/>
        </w:rPr>
        <w:t xml:space="preserve">      "Phosphorus (mg)": 100</w:t>
      </w:r>
    </w:p>
    <w:p w14:paraId="349573DE" w14:textId="77777777" w:rsidR="00960A0F" w:rsidRDefault="00960A0F" w:rsidP="00960A0F">
      <w:pPr>
        <w:pStyle w:val="zCode"/>
        <w:rPr>
          <w:noProof/>
        </w:rPr>
      </w:pPr>
      <w:r>
        <w:rPr>
          <w:noProof/>
        </w:rPr>
        <w:t xml:space="preserve">    },</w:t>
      </w:r>
    </w:p>
    <w:p w14:paraId="648AC8A3" w14:textId="77777777" w:rsidR="00960A0F" w:rsidRDefault="00960A0F" w:rsidP="00960A0F">
      <w:pPr>
        <w:pStyle w:val="zCode"/>
        <w:rPr>
          <w:noProof/>
        </w:rPr>
      </w:pPr>
      <w:r>
        <w:rPr>
          <w:noProof/>
        </w:rPr>
        <w:t xml:space="preserve">    "vitamins": {</w:t>
      </w:r>
    </w:p>
    <w:p w14:paraId="3B400FE0" w14:textId="77777777" w:rsidR="00960A0F" w:rsidRDefault="00960A0F" w:rsidP="00960A0F">
      <w:pPr>
        <w:pStyle w:val="zCode"/>
        <w:rPr>
          <w:noProof/>
        </w:rPr>
      </w:pPr>
      <w:r>
        <w:rPr>
          <w:noProof/>
        </w:rPr>
        <w:t xml:space="preserve">      "Vitamin C (mg)": 25</w:t>
      </w:r>
    </w:p>
    <w:p w14:paraId="23ADC51D" w14:textId="77777777" w:rsidR="00960A0F" w:rsidRDefault="00960A0F" w:rsidP="00960A0F">
      <w:pPr>
        <w:pStyle w:val="zCode"/>
        <w:rPr>
          <w:noProof/>
        </w:rPr>
      </w:pPr>
      <w:r>
        <w:rPr>
          <w:noProof/>
        </w:rPr>
        <w:t xml:space="preserve">    }</w:t>
      </w:r>
    </w:p>
    <w:p w14:paraId="5C6FC0FA" w14:textId="77777777" w:rsidR="00960A0F" w:rsidRDefault="00960A0F" w:rsidP="00960A0F">
      <w:pPr>
        <w:pStyle w:val="zCode"/>
        <w:rPr>
          <w:noProof/>
        </w:rPr>
      </w:pPr>
      <w:r>
        <w:rPr>
          <w:noProof/>
        </w:rPr>
        <w:t xml:space="preserve">  },</w:t>
      </w:r>
    </w:p>
    <w:p w14:paraId="464B0FAF" w14:textId="77777777" w:rsidR="00960A0F" w:rsidRDefault="00960A0F" w:rsidP="00960A0F">
      <w:pPr>
        <w:pStyle w:val="zCode"/>
        <w:rPr>
          <w:noProof/>
        </w:rPr>
      </w:pPr>
      <w:r>
        <w:rPr>
          <w:noProof/>
        </w:rPr>
        <w:t xml:space="preserve">  {</w:t>
      </w:r>
    </w:p>
    <w:p w14:paraId="48A596BF" w14:textId="77777777" w:rsidR="00960A0F" w:rsidRDefault="00960A0F" w:rsidP="00960A0F">
      <w:pPr>
        <w:pStyle w:val="zCode"/>
        <w:rPr>
          <w:noProof/>
        </w:rPr>
      </w:pPr>
      <w:r>
        <w:rPr>
          <w:noProof/>
        </w:rPr>
        <w:t xml:space="preserve">    "age": { "en": "7-12 months", "mn": "7-12 сар" },</w:t>
      </w:r>
    </w:p>
    <w:p w14:paraId="139505FD" w14:textId="77777777" w:rsidR="00960A0F" w:rsidRDefault="00960A0F" w:rsidP="00960A0F">
      <w:pPr>
        <w:pStyle w:val="zCode"/>
        <w:rPr>
          <w:noProof/>
        </w:rPr>
      </w:pPr>
      <w:r>
        <w:rPr>
          <w:noProof/>
        </w:rPr>
        <w:t xml:space="preserve">    "gender": "male",</w:t>
      </w:r>
    </w:p>
    <w:p w14:paraId="57138444" w14:textId="77777777" w:rsidR="00960A0F" w:rsidRDefault="00960A0F" w:rsidP="00960A0F">
      <w:pPr>
        <w:pStyle w:val="zCode"/>
        <w:rPr>
          <w:noProof/>
        </w:rPr>
      </w:pPr>
      <w:r>
        <w:rPr>
          <w:noProof/>
        </w:rPr>
        <w:t xml:space="preserve">    "proximates": {</w:t>
      </w:r>
    </w:p>
    <w:p w14:paraId="22C5F7E0" w14:textId="77777777" w:rsidR="00960A0F" w:rsidRDefault="00960A0F" w:rsidP="00960A0F">
      <w:pPr>
        <w:pStyle w:val="zCode"/>
        <w:rPr>
          <w:noProof/>
        </w:rPr>
      </w:pPr>
      <w:r>
        <w:rPr>
          <w:noProof/>
        </w:rPr>
        <w:t xml:space="preserve">      "Energy (kcal)": 820,</w:t>
      </w:r>
    </w:p>
    <w:p w14:paraId="1FC317AE" w14:textId="77777777" w:rsidR="00960A0F" w:rsidRDefault="00960A0F" w:rsidP="00960A0F">
      <w:pPr>
        <w:pStyle w:val="zCode"/>
        <w:rPr>
          <w:noProof/>
        </w:rPr>
      </w:pPr>
      <w:r>
        <w:rPr>
          <w:noProof/>
        </w:rPr>
        <w:t xml:space="preserve">      "Protein (g)": 12,</w:t>
      </w:r>
    </w:p>
    <w:p w14:paraId="1A7036BF" w14:textId="77777777" w:rsidR="00960A0F" w:rsidRDefault="00960A0F" w:rsidP="00960A0F">
      <w:pPr>
        <w:pStyle w:val="zCode"/>
        <w:rPr>
          <w:noProof/>
        </w:rPr>
      </w:pPr>
      <w:r>
        <w:rPr>
          <w:noProof/>
        </w:rPr>
        <w:t xml:space="preserve">      "Fat (g)": 32,</w:t>
      </w:r>
    </w:p>
    <w:p w14:paraId="5DF0EA44" w14:textId="77777777" w:rsidR="00960A0F" w:rsidRDefault="00960A0F" w:rsidP="00960A0F">
      <w:pPr>
        <w:pStyle w:val="zCode"/>
        <w:rPr>
          <w:noProof/>
        </w:rPr>
      </w:pPr>
      <w:r>
        <w:rPr>
          <w:noProof/>
        </w:rPr>
        <w:t xml:space="preserve">      "Carbohydrate (g)": 120</w:t>
      </w:r>
    </w:p>
    <w:p w14:paraId="7E582B56" w14:textId="77777777" w:rsidR="00960A0F" w:rsidRDefault="00960A0F" w:rsidP="00960A0F">
      <w:pPr>
        <w:pStyle w:val="zCode"/>
        <w:rPr>
          <w:noProof/>
        </w:rPr>
      </w:pPr>
      <w:r>
        <w:rPr>
          <w:noProof/>
        </w:rPr>
        <w:t xml:space="preserve">    },</w:t>
      </w:r>
    </w:p>
    <w:p w14:paraId="17836D05" w14:textId="77777777" w:rsidR="00960A0F" w:rsidRDefault="00960A0F" w:rsidP="00960A0F">
      <w:pPr>
        <w:pStyle w:val="zCode"/>
        <w:rPr>
          <w:noProof/>
        </w:rPr>
      </w:pPr>
      <w:r>
        <w:rPr>
          <w:noProof/>
        </w:rPr>
        <w:t xml:space="preserve">    "minerals": {</w:t>
      </w:r>
    </w:p>
    <w:p w14:paraId="27FA0626" w14:textId="77777777" w:rsidR="00960A0F" w:rsidRDefault="00960A0F" w:rsidP="00960A0F">
      <w:pPr>
        <w:pStyle w:val="zCode"/>
        <w:rPr>
          <w:noProof/>
        </w:rPr>
      </w:pPr>
      <w:r>
        <w:rPr>
          <w:noProof/>
        </w:rPr>
        <w:t xml:space="preserve">      "Calcium (mg)": 400,</w:t>
      </w:r>
    </w:p>
    <w:p w14:paraId="3DCAB586" w14:textId="77777777" w:rsidR="00960A0F" w:rsidRDefault="00960A0F" w:rsidP="00960A0F">
      <w:pPr>
        <w:pStyle w:val="zCode"/>
        <w:rPr>
          <w:noProof/>
        </w:rPr>
      </w:pPr>
      <w:r>
        <w:rPr>
          <w:noProof/>
        </w:rPr>
        <w:t xml:space="preserve">      "Iron (mg)": 7.7,</w:t>
      </w:r>
    </w:p>
    <w:p w14:paraId="24A2A7BA" w14:textId="77777777" w:rsidR="00960A0F" w:rsidRDefault="00960A0F" w:rsidP="00960A0F">
      <w:pPr>
        <w:pStyle w:val="zCode"/>
        <w:rPr>
          <w:noProof/>
        </w:rPr>
      </w:pPr>
      <w:r>
        <w:rPr>
          <w:noProof/>
        </w:rPr>
        <w:t xml:space="preserve">      "Phosphorus (mg)": 275</w:t>
      </w:r>
    </w:p>
    <w:p w14:paraId="0F096071" w14:textId="77777777" w:rsidR="00960A0F" w:rsidRDefault="00960A0F" w:rsidP="00960A0F">
      <w:pPr>
        <w:pStyle w:val="zCode"/>
        <w:rPr>
          <w:noProof/>
        </w:rPr>
      </w:pPr>
      <w:r>
        <w:rPr>
          <w:noProof/>
        </w:rPr>
        <w:t xml:space="preserve">    },</w:t>
      </w:r>
    </w:p>
    <w:p w14:paraId="75C588AB" w14:textId="77777777" w:rsidR="00960A0F" w:rsidRDefault="00960A0F" w:rsidP="00960A0F">
      <w:pPr>
        <w:pStyle w:val="zCode"/>
        <w:rPr>
          <w:noProof/>
        </w:rPr>
      </w:pPr>
      <w:r>
        <w:rPr>
          <w:noProof/>
        </w:rPr>
        <w:t xml:space="preserve">    "vitamins": {</w:t>
      </w:r>
    </w:p>
    <w:p w14:paraId="3618FC1C" w14:textId="77777777" w:rsidR="00960A0F" w:rsidRDefault="00960A0F" w:rsidP="00960A0F">
      <w:pPr>
        <w:pStyle w:val="zCode"/>
        <w:rPr>
          <w:noProof/>
        </w:rPr>
      </w:pPr>
      <w:r>
        <w:rPr>
          <w:noProof/>
        </w:rPr>
        <w:t xml:space="preserve">      "Vitamin C (mg)": 30</w:t>
      </w:r>
    </w:p>
    <w:p w14:paraId="778C9EE7" w14:textId="77777777" w:rsidR="00960A0F" w:rsidRDefault="00960A0F" w:rsidP="00960A0F">
      <w:pPr>
        <w:pStyle w:val="zCode"/>
        <w:rPr>
          <w:noProof/>
        </w:rPr>
      </w:pPr>
      <w:r>
        <w:rPr>
          <w:noProof/>
        </w:rPr>
        <w:t xml:space="preserve">    }</w:t>
      </w:r>
    </w:p>
    <w:p w14:paraId="68B8F0DD" w14:textId="77777777" w:rsidR="00960A0F" w:rsidRDefault="00960A0F" w:rsidP="00960A0F">
      <w:pPr>
        <w:pStyle w:val="zCode"/>
        <w:rPr>
          <w:noProof/>
        </w:rPr>
      </w:pPr>
      <w:r>
        <w:rPr>
          <w:noProof/>
        </w:rPr>
        <w:t xml:space="preserve">  },</w:t>
      </w:r>
    </w:p>
    <w:p w14:paraId="19FD2C53" w14:textId="77777777" w:rsidR="00960A0F" w:rsidRDefault="00960A0F" w:rsidP="00960A0F">
      <w:pPr>
        <w:pStyle w:val="zCode"/>
        <w:rPr>
          <w:noProof/>
        </w:rPr>
      </w:pPr>
      <w:r>
        <w:rPr>
          <w:noProof/>
        </w:rPr>
        <w:t xml:space="preserve">  {</w:t>
      </w:r>
    </w:p>
    <w:p w14:paraId="209A1E0F" w14:textId="77777777" w:rsidR="00960A0F" w:rsidRDefault="00960A0F" w:rsidP="00960A0F">
      <w:pPr>
        <w:pStyle w:val="zCode"/>
        <w:rPr>
          <w:noProof/>
        </w:rPr>
      </w:pPr>
      <w:r>
        <w:rPr>
          <w:noProof/>
        </w:rPr>
        <w:t xml:space="preserve">    "age": { "en": "7-12 months", "mn": "7-12 сар" },</w:t>
      </w:r>
    </w:p>
    <w:p w14:paraId="537FD7E0" w14:textId="77777777" w:rsidR="00960A0F" w:rsidRDefault="00960A0F" w:rsidP="00960A0F">
      <w:pPr>
        <w:pStyle w:val="zCode"/>
        <w:rPr>
          <w:noProof/>
        </w:rPr>
      </w:pPr>
      <w:r>
        <w:rPr>
          <w:noProof/>
        </w:rPr>
        <w:t xml:space="preserve">    "gender": "female",</w:t>
      </w:r>
    </w:p>
    <w:p w14:paraId="6A898F94" w14:textId="77777777" w:rsidR="00960A0F" w:rsidRDefault="00960A0F" w:rsidP="00960A0F">
      <w:pPr>
        <w:pStyle w:val="zCode"/>
        <w:rPr>
          <w:noProof/>
        </w:rPr>
      </w:pPr>
      <w:r>
        <w:rPr>
          <w:noProof/>
        </w:rPr>
        <w:t xml:space="preserve">    "proximates": {</w:t>
      </w:r>
    </w:p>
    <w:p w14:paraId="3A560D7D" w14:textId="77777777" w:rsidR="00960A0F" w:rsidRDefault="00960A0F" w:rsidP="00960A0F">
      <w:pPr>
        <w:pStyle w:val="zCode"/>
        <w:rPr>
          <w:noProof/>
        </w:rPr>
      </w:pPr>
      <w:r>
        <w:rPr>
          <w:noProof/>
        </w:rPr>
        <w:t xml:space="preserve">      "Energy (kcal)": 750,</w:t>
      </w:r>
    </w:p>
    <w:p w14:paraId="12503D65" w14:textId="77777777" w:rsidR="00960A0F" w:rsidRDefault="00960A0F" w:rsidP="00960A0F">
      <w:pPr>
        <w:pStyle w:val="zCode"/>
        <w:rPr>
          <w:noProof/>
        </w:rPr>
      </w:pPr>
      <w:r>
        <w:rPr>
          <w:noProof/>
        </w:rPr>
        <w:t xml:space="preserve">      "Protein (g)": 11,</w:t>
      </w:r>
    </w:p>
    <w:p w14:paraId="2B4FFC06" w14:textId="77777777" w:rsidR="00960A0F" w:rsidRDefault="00960A0F" w:rsidP="00960A0F">
      <w:pPr>
        <w:pStyle w:val="zCode"/>
        <w:rPr>
          <w:noProof/>
        </w:rPr>
      </w:pPr>
      <w:r>
        <w:rPr>
          <w:noProof/>
        </w:rPr>
        <w:t xml:space="preserve">      "Fat (g)": 29,</w:t>
      </w:r>
    </w:p>
    <w:p w14:paraId="36842BBA" w14:textId="77777777" w:rsidR="00960A0F" w:rsidRDefault="00960A0F" w:rsidP="00960A0F">
      <w:pPr>
        <w:pStyle w:val="zCode"/>
        <w:rPr>
          <w:noProof/>
        </w:rPr>
      </w:pPr>
      <w:r>
        <w:rPr>
          <w:noProof/>
        </w:rPr>
        <w:t xml:space="preserve">      "Carbohydrate (g)": 111</w:t>
      </w:r>
    </w:p>
    <w:p w14:paraId="078E453B" w14:textId="77777777" w:rsidR="00960A0F" w:rsidRDefault="00960A0F" w:rsidP="00960A0F">
      <w:pPr>
        <w:pStyle w:val="zCode"/>
        <w:rPr>
          <w:noProof/>
        </w:rPr>
      </w:pPr>
      <w:r>
        <w:rPr>
          <w:noProof/>
        </w:rPr>
        <w:t xml:space="preserve">    },</w:t>
      </w:r>
    </w:p>
    <w:p w14:paraId="7802A6EC" w14:textId="77777777" w:rsidR="00960A0F" w:rsidRDefault="00960A0F" w:rsidP="00960A0F">
      <w:pPr>
        <w:pStyle w:val="zCode"/>
        <w:rPr>
          <w:noProof/>
        </w:rPr>
      </w:pPr>
      <w:r>
        <w:rPr>
          <w:noProof/>
        </w:rPr>
        <w:t xml:space="preserve">    "minerals": {</w:t>
      </w:r>
    </w:p>
    <w:p w14:paraId="18CA984F" w14:textId="77777777" w:rsidR="00960A0F" w:rsidRDefault="00960A0F" w:rsidP="00960A0F">
      <w:pPr>
        <w:pStyle w:val="zCode"/>
        <w:rPr>
          <w:noProof/>
        </w:rPr>
      </w:pPr>
      <w:r>
        <w:rPr>
          <w:noProof/>
        </w:rPr>
        <w:t xml:space="preserve">      "Calcium (mg)": 400,</w:t>
      </w:r>
    </w:p>
    <w:p w14:paraId="2F41C9D2" w14:textId="77777777" w:rsidR="00960A0F" w:rsidRDefault="00960A0F" w:rsidP="00960A0F">
      <w:pPr>
        <w:pStyle w:val="zCode"/>
        <w:rPr>
          <w:noProof/>
        </w:rPr>
      </w:pPr>
      <w:r>
        <w:rPr>
          <w:noProof/>
        </w:rPr>
        <w:t xml:space="preserve">      "Iron (mg)": 7.7,</w:t>
      </w:r>
    </w:p>
    <w:p w14:paraId="09E83CD5" w14:textId="77777777" w:rsidR="00960A0F" w:rsidRDefault="00960A0F" w:rsidP="00960A0F">
      <w:pPr>
        <w:pStyle w:val="zCode"/>
        <w:rPr>
          <w:noProof/>
        </w:rPr>
      </w:pPr>
      <w:r>
        <w:rPr>
          <w:noProof/>
        </w:rPr>
        <w:t xml:space="preserve">      "Phosphorus (mg)": 275</w:t>
      </w:r>
    </w:p>
    <w:p w14:paraId="2D726C0E" w14:textId="77777777" w:rsidR="00960A0F" w:rsidRDefault="00960A0F" w:rsidP="00960A0F">
      <w:pPr>
        <w:pStyle w:val="zCode"/>
        <w:rPr>
          <w:noProof/>
        </w:rPr>
      </w:pPr>
      <w:r>
        <w:rPr>
          <w:noProof/>
        </w:rPr>
        <w:t xml:space="preserve">    },</w:t>
      </w:r>
    </w:p>
    <w:p w14:paraId="19A8232A" w14:textId="77777777" w:rsidR="00960A0F" w:rsidRDefault="00960A0F" w:rsidP="00960A0F">
      <w:pPr>
        <w:pStyle w:val="zCode"/>
        <w:rPr>
          <w:noProof/>
        </w:rPr>
      </w:pPr>
      <w:r>
        <w:rPr>
          <w:noProof/>
        </w:rPr>
        <w:t xml:space="preserve">    "vitamins": {</w:t>
      </w:r>
    </w:p>
    <w:p w14:paraId="6259C012" w14:textId="77777777" w:rsidR="00960A0F" w:rsidRDefault="00960A0F" w:rsidP="00960A0F">
      <w:pPr>
        <w:pStyle w:val="zCode"/>
        <w:rPr>
          <w:noProof/>
        </w:rPr>
      </w:pPr>
      <w:r>
        <w:rPr>
          <w:noProof/>
        </w:rPr>
        <w:lastRenderedPageBreak/>
        <w:t xml:space="preserve">      "Vitamin C (mg)": 30</w:t>
      </w:r>
    </w:p>
    <w:p w14:paraId="282A6D20" w14:textId="77777777" w:rsidR="00960A0F" w:rsidRDefault="00960A0F" w:rsidP="00960A0F">
      <w:pPr>
        <w:pStyle w:val="zCode"/>
        <w:rPr>
          <w:noProof/>
        </w:rPr>
      </w:pPr>
      <w:r>
        <w:rPr>
          <w:noProof/>
        </w:rPr>
        <w:t xml:space="preserve">    }</w:t>
      </w:r>
    </w:p>
    <w:p w14:paraId="7EA91E64" w14:textId="77777777" w:rsidR="00960A0F" w:rsidRDefault="00960A0F" w:rsidP="00960A0F">
      <w:pPr>
        <w:pStyle w:val="zCode"/>
        <w:rPr>
          <w:noProof/>
        </w:rPr>
      </w:pPr>
      <w:r>
        <w:rPr>
          <w:noProof/>
        </w:rPr>
        <w:t xml:space="preserve">  },</w:t>
      </w:r>
    </w:p>
    <w:p w14:paraId="38FFE441" w14:textId="77777777" w:rsidR="00960A0F" w:rsidRDefault="00960A0F" w:rsidP="00960A0F">
      <w:pPr>
        <w:pStyle w:val="zCode"/>
        <w:rPr>
          <w:noProof/>
        </w:rPr>
      </w:pPr>
      <w:r>
        <w:rPr>
          <w:noProof/>
        </w:rPr>
        <w:t xml:space="preserve">  {</w:t>
      </w:r>
    </w:p>
    <w:p w14:paraId="4BE46A41" w14:textId="77777777" w:rsidR="00960A0F" w:rsidRDefault="00960A0F" w:rsidP="00960A0F">
      <w:pPr>
        <w:pStyle w:val="zCode"/>
        <w:rPr>
          <w:noProof/>
        </w:rPr>
      </w:pPr>
      <w:r>
        <w:rPr>
          <w:noProof/>
        </w:rPr>
        <w:t xml:space="preserve">    "age": { "en": "1-3 years", "mn": "1-3 жил" },</w:t>
      </w:r>
    </w:p>
    <w:p w14:paraId="14CD14E2" w14:textId="77777777" w:rsidR="00960A0F" w:rsidRDefault="00960A0F" w:rsidP="00960A0F">
      <w:pPr>
        <w:pStyle w:val="zCode"/>
        <w:rPr>
          <w:noProof/>
        </w:rPr>
      </w:pPr>
      <w:r>
        <w:rPr>
          <w:noProof/>
        </w:rPr>
        <w:t xml:space="preserve">    "gender": "male",</w:t>
      </w:r>
    </w:p>
    <w:p w14:paraId="1AA6F0B4" w14:textId="77777777" w:rsidR="00960A0F" w:rsidRDefault="00960A0F" w:rsidP="00960A0F">
      <w:pPr>
        <w:pStyle w:val="zCode"/>
        <w:rPr>
          <w:noProof/>
        </w:rPr>
      </w:pPr>
      <w:r>
        <w:rPr>
          <w:noProof/>
        </w:rPr>
        <w:t xml:space="preserve">    "proximates": {</w:t>
      </w:r>
    </w:p>
    <w:p w14:paraId="116CF1A0" w14:textId="77777777" w:rsidR="00960A0F" w:rsidRDefault="00960A0F" w:rsidP="00960A0F">
      <w:pPr>
        <w:pStyle w:val="zCode"/>
        <w:rPr>
          <w:noProof/>
        </w:rPr>
      </w:pPr>
      <w:r>
        <w:rPr>
          <w:noProof/>
        </w:rPr>
        <w:t xml:space="preserve">      "Energy (kcal)": 1060,</w:t>
      </w:r>
    </w:p>
    <w:p w14:paraId="1B7E3E80" w14:textId="77777777" w:rsidR="00960A0F" w:rsidRDefault="00960A0F" w:rsidP="00960A0F">
      <w:pPr>
        <w:pStyle w:val="zCode"/>
        <w:rPr>
          <w:noProof/>
        </w:rPr>
      </w:pPr>
      <w:r>
        <w:rPr>
          <w:noProof/>
        </w:rPr>
        <w:t xml:space="preserve">      "Protein (g)": 15,</w:t>
      </w:r>
    </w:p>
    <w:p w14:paraId="553070E4" w14:textId="77777777" w:rsidR="00960A0F" w:rsidRDefault="00960A0F" w:rsidP="00960A0F">
      <w:pPr>
        <w:pStyle w:val="zCode"/>
        <w:rPr>
          <w:noProof/>
        </w:rPr>
      </w:pPr>
      <w:r>
        <w:rPr>
          <w:noProof/>
        </w:rPr>
        <w:t xml:space="preserve">      "Fat (g)": 41,</w:t>
      </w:r>
    </w:p>
    <w:p w14:paraId="3E67C41A" w14:textId="77777777" w:rsidR="00960A0F" w:rsidRDefault="00960A0F" w:rsidP="00960A0F">
      <w:pPr>
        <w:pStyle w:val="zCode"/>
        <w:rPr>
          <w:noProof/>
        </w:rPr>
      </w:pPr>
      <w:r>
        <w:rPr>
          <w:noProof/>
        </w:rPr>
        <w:t xml:space="preserve">      "Carbohydrate (g)": 158</w:t>
      </w:r>
    </w:p>
    <w:p w14:paraId="2DDAFB27" w14:textId="77777777" w:rsidR="00960A0F" w:rsidRDefault="00960A0F" w:rsidP="00960A0F">
      <w:pPr>
        <w:pStyle w:val="zCode"/>
        <w:rPr>
          <w:noProof/>
        </w:rPr>
      </w:pPr>
      <w:r>
        <w:rPr>
          <w:noProof/>
        </w:rPr>
        <w:t xml:space="preserve">    },</w:t>
      </w:r>
    </w:p>
    <w:p w14:paraId="44E1DB9D" w14:textId="77777777" w:rsidR="00960A0F" w:rsidRDefault="00960A0F" w:rsidP="00960A0F">
      <w:pPr>
        <w:pStyle w:val="zCode"/>
        <w:rPr>
          <w:noProof/>
        </w:rPr>
      </w:pPr>
      <w:r>
        <w:rPr>
          <w:noProof/>
        </w:rPr>
        <w:t xml:space="preserve">    "minerals": {</w:t>
      </w:r>
    </w:p>
    <w:p w14:paraId="27B2E4B6" w14:textId="77777777" w:rsidR="00960A0F" w:rsidRDefault="00960A0F" w:rsidP="00960A0F">
      <w:pPr>
        <w:pStyle w:val="zCode"/>
        <w:rPr>
          <w:noProof/>
        </w:rPr>
      </w:pPr>
      <w:r>
        <w:rPr>
          <w:noProof/>
        </w:rPr>
        <w:t xml:space="preserve">      "Calcium (mg)": 500,</w:t>
      </w:r>
    </w:p>
    <w:p w14:paraId="14FCE952" w14:textId="77777777" w:rsidR="00960A0F" w:rsidRDefault="00960A0F" w:rsidP="00960A0F">
      <w:pPr>
        <w:pStyle w:val="zCode"/>
        <w:rPr>
          <w:noProof/>
        </w:rPr>
      </w:pPr>
      <w:r>
        <w:rPr>
          <w:noProof/>
        </w:rPr>
        <w:t xml:space="preserve">      "Iron (mg)": 4.8,</w:t>
      </w:r>
    </w:p>
    <w:p w14:paraId="458FA20A" w14:textId="77777777" w:rsidR="00960A0F" w:rsidRDefault="00960A0F" w:rsidP="00960A0F">
      <w:pPr>
        <w:pStyle w:val="zCode"/>
        <w:rPr>
          <w:noProof/>
        </w:rPr>
      </w:pPr>
      <w:r>
        <w:rPr>
          <w:noProof/>
        </w:rPr>
        <w:t xml:space="preserve">      "Phosphorus (mg)": 460</w:t>
      </w:r>
    </w:p>
    <w:p w14:paraId="32483CC4" w14:textId="77777777" w:rsidR="00960A0F" w:rsidRDefault="00960A0F" w:rsidP="00960A0F">
      <w:pPr>
        <w:pStyle w:val="zCode"/>
        <w:rPr>
          <w:noProof/>
        </w:rPr>
      </w:pPr>
      <w:r>
        <w:rPr>
          <w:noProof/>
        </w:rPr>
        <w:t xml:space="preserve">    },</w:t>
      </w:r>
    </w:p>
    <w:p w14:paraId="184FEA98" w14:textId="77777777" w:rsidR="00960A0F" w:rsidRDefault="00960A0F" w:rsidP="00960A0F">
      <w:pPr>
        <w:pStyle w:val="zCode"/>
        <w:rPr>
          <w:noProof/>
        </w:rPr>
      </w:pPr>
      <w:r>
        <w:rPr>
          <w:noProof/>
        </w:rPr>
        <w:t xml:space="preserve">    "vitamins": {</w:t>
      </w:r>
    </w:p>
    <w:p w14:paraId="4CE79652" w14:textId="77777777" w:rsidR="00960A0F" w:rsidRDefault="00960A0F" w:rsidP="00960A0F">
      <w:pPr>
        <w:pStyle w:val="zCode"/>
        <w:rPr>
          <w:noProof/>
        </w:rPr>
      </w:pPr>
      <w:r>
        <w:rPr>
          <w:noProof/>
        </w:rPr>
        <w:t xml:space="preserve">      "Vitamin C (mg)": 30</w:t>
      </w:r>
    </w:p>
    <w:p w14:paraId="6B7E9E1B" w14:textId="77777777" w:rsidR="00960A0F" w:rsidRDefault="00960A0F" w:rsidP="00960A0F">
      <w:pPr>
        <w:pStyle w:val="zCode"/>
        <w:rPr>
          <w:noProof/>
        </w:rPr>
      </w:pPr>
      <w:r>
        <w:rPr>
          <w:noProof/>
        </w:rPr>
        <w:t xml:space="preserve">    }</w:t>
      </w:r>
    </w:p>
    <w:p w14:paraId="7384553C" w14:textId="77777777" w:rsidR="00960A0F" w:rsidRDefault="00960A0F" w:rsidP="00960A0F">
      <w:pPr>
        <w:pStyle w:val="zCode"/>
        <w:rPr>
          <w:noProof/>
        </w:rPr>
      </w:pPr>
      <w:r>
        <w:rPr>
          <w:noProof/>
        </w:rPr>
        <w:t xml:space="preserve">  },</w:t>
      </w:r>
    </w:p>
    <w:p w14:paraId="36C6E080" w14:textId="77777777" w:rsidR="00960A0F" w:rsidRDefault="00960A0F" w:rsidP="00960A0F">
      <w:pPr>
        <w:pStyle w:val="zCode"/>
        <w:rPr>
          <w:noProof/>
        </w:rPr>
      </w:pPr>
      <w:r>
        <w:rPr>
          <w:noProof/>
        </w:rPr>
        <w:t xml:space="preserve">  {</w:t>
      </w:r>
    </w:p>
    <w:p w14:paraId="069F522A" w14:textId="77777777" w:rsidR="00960A0F" w:rsidRDefault="00960A0F" w:rsidP="00960A0F">
      <w:pPr>
        <w:pStyle w:val="zCode"/>
        <w:rPr>
          <w:noProof/>
        </w:rPr>
      </w:pPr>
      <w:r>
        <w:rPr>
          <w:noProof/>
        </w:rPr>
        <w:t xml:space="preserve">    "age": { "en": "1-3 years", "mn": "1-3 жил" },</w:t>
      </w:r>
    </w:p>
    <w:p w14:paraId="291FC98F" w14:textId="77777777" w:rsidR="00960A0F" w:rsidRDefault="00960A0F" w:rsidP="00960A0F">
      <w:pPr>
        <w:pStyle w:val="zCode"/>
        <w:rPr>
          <w:noProof/>
        </w:rPr>
      </w:pPr>
      <w:r>
        <w:rPr>
          <w:noProof/>
        </w:rPr>
        <w:t xml:space="preserve">    "gender": "female",</w:t>
      </w:r>
    </w:p>
    <w:p w14:paraId="4384448C" w14:textId="77777777" w:rsidR="00960A0F" w:rsidRDefault="00960A0F" w:rsidP="00960A0F">
      <w:pPr>
        <w:pStyle w:val="zCode"/>
        <w:rPr>
          <w:noProof/>
        </w:rPr>
      </w:pPr>
      <w:r>
        <w:rPr>
          <w:noProof/>
        </w:rPr>
        <w:t xml:space="preserve">    "proximates": {</w:t>
      </w:r>
    </w:p>
    <w:p w14:paraId="44468148" w14:textId="77777777" w:rsidR="00960A0F" w:rsidRDefault="00960A0F" w:rsidP="00960A0F">
      <w:pPr>
        <w:pStyle w:val="zCode"/>
        <w:rPr>
          <w:noProof/>
        </w:rPr>
      </w:pPr>
      <w:r>
        <w:rPr>
          <w:noProof/>
        </w:rPr>
        <w:t xml:space="preserve">      "Energy (kcal)": 980,</w:t>
      </w:r>
    </w:p>
    <w:p w14:paraId="5FDA7980" w14:textId="77777777" w:rsidR="00960A0F" w:rsidRDefault="00960A0F" w:rsidP="00960A0F">
      <w:pPr>
        <w:pStyle w:val="zCode"/>
        <w:rPr>
          <w:noProof/>
        </w:rPr>
      </w:pPr>
      <w:r>
        <w:rPr>
          <w:noProof/>
        </w:rPr>
        <w:t xml:space="preserve">      "Protein (g)": 14,</w:t>
      </w:r>
    </w:p>
    <w:p w14:paraId="5B74153D" w14:textId="77777777" w:rsidR="00960A0F" w:rsidRDefault="00960A0F" w:rsidP="00960A0F">
      <w:pPr>
        <w:pStyle w:val="zCode"/>
        <w:rPr>
          <w:noProof/>
        </w:rPr>
      </w:pPr>
      <w:r>
        <w:rPr>
          <w:noProof/>
        </w:rPr>
        <w:t xml:space="preserve">      "Fat (g)": 38,</w:t>
      </w:r>
    </w:p>
    <w:p w14:paraId="0F5FBB07" w14:textId="77777777" w:rsidR="00960A0F" w:rsidRDefault="00960A0F" w:rsidP="00960A0F">
      <w:pPr>
        <w:pStyle w:val="zCode"/>
        <w:rPr>
          <w:noProof/>
        </w:rPr>
      </w:pPr>
      <w:r>
        <w:rPr>
          <w:noProof/>
        </w:rPr>
        <w:t xml:space="preserve">      "Carbohydrate (g)": 144</w:t>
      </w:r>
    </w:p>
    <w:p w14:paraId="6696A44D" w14:textId="77777777" w:rsidR="00960A0F" w:rsidRDefault="00960A0F" w:rsidP="00960A0F">
      <w:pPr>
        <w:pStyle w:val="zCode"/>
        <w:rPr>
          <w:noProof/>
        </w:rPr>
      </w:pPr>
      <w:r>
        <w:rPr>
          <w:noProof/>
        </w:rPr>
        <w:t xml:space="preserve">    },</w:t>
      </w:r>
    </w:p>
    <w:p w14:paraId="3C2A16FB" w14:textId="77777777" w:rsidR="00960A0F" w:rsidRDefault="00960A0F" w:rsidP="00960A0F">
      <w:pPr>
        <w:pStyle w:val="zCode"/>
        <w:rPr>
          <w:noProof/>
        </w:rPr>
      </w:pPr>
      <w:r>
        <w:rPr>
          <w:noProof/>
        </w:rPr>
        <w:t xml:space="preserve">    "minerals": {</w:t>
      </w:r>
    </w:p>
    <w:p w14:paraId="35C08270" w14:textId="77777777" w:rsidR="00960A0F" w:rsidRDefault="00960A0F" w:rsidP="00960A0F">
      <w:pPr>
        <w:pStyle w:val="zCode"/>
        <w:rPr>
          <w:noProof/>
        </w:rPr>
      </w:pPr>
      <w:r>
        <w:rPr>
          <w:noProof/>
        </w:rPr>
        <w:t xml:space="preserve">      "Calcium (mg)": 500,</w:t>
      </w:r>
    </w:p>
    <w:p w14:paraId="3558C1B4" w14:textId="77777777" w:rsidR="00960A0F" w:rsidRDefault="00960A0F" w:rsidP="00960A0F">
      <w:pPr>
        <w:pStyle w:val="zCode"/>
        <w:rPr>
          <w:noProof/>
        </w:rPr>
      </w:pPr>
      <w:r>
        <w:rPr>
          <w:noProof/>
        </w:rPr>
        <w:t xml:space="preserve">      "Iron (mg)": 4.8,</w:t>
      </w:r>
    </w:p>
    <w:p w14:paraId="290BE704" w14:textId="77777777" w:rsidR="00960A0F" w:rsidRDefault="00960A0F" w:rsidP="00960A0F">
      <w:pPr>
        <w:pStyle w:val="zCode"/>
        <w:rPr>
          <w:noProof/>
        </w:rPr>
      </w:pPr>
      <w:r>
        <w:rPr>
          <w:noProof/>
        </w:rPr>
        <w:t xml:space="preserve">      "Phosphorus (mg)": 460</w:t>
      </w:r>
    </w:p>
    <w:p w14:paraId="48AA4903" w14:textId="77777777" w:rsidR="00960A0F" w:rsidRDefault="00960A0F" w:rsidP="00960A0F">
      <w:pPr>
        <w:pStyle w:val="zCode"/>
        <w:rPr>
          <w:noProof/>
        </w:rPr>
      </w:pPr>
      <w:r>
        <w:rPr>
          <w:noProof/>
        </w:rPr>
        <w:t xml:space="preserve">    },</w:t>
      </w:r>
    </w:p>
    <w:p w14:paraId="47BFD9A5" w14:textId="77777777" w:rsidR="00960A0F" w:rsidRDefault="00960A0F" w:rsidP="00960A0F">
      <w:pPr>
        <w:pStyle w:val="zCode"/>
        <w:rPr>
          <w:noProof/>
        </w:rPr>
      </w:pPr>
      <w:r>
        <w:rPr>
          <w:noProof/>
        </w:rPr>
        <w:t xml:space="preserve">    "vitamins": {</w:t>
      </w:r>
    </w:p>
    <w:p w14:paraId="260D7BD0" w14:textId="77777777" w:rsidR="00960A0F" w:rsidRDefault="00960A0F" w:rsidP="00960A0F">
      <w:pPr>
        <w:pStyle w:val="zCode"/>
        <w:rPr>
          <w:noProof/>
        </w:rPr>
      </w:pPr>
      <w:r>
        <w:rPr>
          <w:noProof/>
        </w:rPr>
        <w:t xml:space="preserve">      "Vitamin C (mg)": 30</w:t>
      </w:r>
    </w:p>
    <w:p w14:paraId="6E53B17A" w14:textId="77777777" w:rsidR="00960A0F" w:rsidRDefault="00960A0F" w:rsidP="00960A0F">
      <w:pPr>
        <w:pStyle w:val="zCode"/>
        <w:rPr>
          <w:noProof/>
        </w:rPr>
      </w:pPr>
      <w:r>
        <w:rPr>
          <w:noProof/>
        </w:rPr>
        <w:t xml:space="preserve">    }</w:t>
      </w:r>
    </w:p>
    <w:p w14:paraId="1BCC8A23" w14:textId="77777777" w:rsidR="00960A0F" w:rsidRDefault="00960A0F" w:rsidP="00960A0F">
      <w:pPr>
        <w:pStyle w:val="zCode"/>
        <w:rPr>
          <w:noProof/>
        </w:rPr>
      </w:pPr>
      <w:r>
        <w:rPr>
          <w:noProof/>
        </w:rPr>
        <w:t xml:space="preserve">  },</w:t>
      </w:r>
    </w:p>
    <w:p w14:paraId="10DC1B16" w14:textId="77777777" w:rsidR="00960A0F" w:rsidRDefault="00960A0F" w:rsidP="00960A0F">
      <w:pPr>
        <w:pStyle w:val="zCode"/>
        <w:rPr>
          <w:noProof/>
        </w:rPr>
      </w:pPr>
      <w:r>
        <w:rPr>
          <w:noProof/>
        </w:rPr>
        <w:t xml:space="preserve">  {</w:t>
      </w:r>
    </w:p>
    <w:p w14:paraId="6707E193" w14:textId="77777777" w:rsidR="00960A0F" w:rsidRDefault="00960A0F" w:rsidP="00960A0F">
      <w:pPr>
        <w:pStyle w:val="zCode"/>
        <w:rPr>
          <w:noProof/>
        </w:rPr>
      </w:pPr>
      <w:r>
        <w:rPr>
          <w:noProof/>
        </w:rPr>
        <w:t xml:space="preserve">    "age": { "en": "4-6 years", "mn": "4-6 жил" },</w:t>
      </w:r>
    </w:p>
    <w:p w14:paraId="3465A24A" w14:textId="77777777" w:rsidR="00960A0F" w:rsidRDefault="00960A0F" w:rsidP="00960A0F">
      <w:pPr>
        <w:pStyle w:val="zCode"/>
        <w:rPr>
          <w:noProof/>
        </w:rPr>
      </w:pPr>
      <w:r>
        <w:rPr>
          <w:noProof/>
        </w:rPr>
        <w:t xml:space="preserve">    "gender": "male",</w:t>
      </w:r>
    </w:p>
    <w:p w14:paraId="3A0FBB36" w14:textId="77777777" w:rsidR="00960A0F" w:rsidRDefault="00960A0F" w:rsidP="00960A0F">
      <w:pPr>
        <w:pStyle w:val="zCode"/>
        <w:rPr>
          <w:noProof/>
        </w:rPr>
      </w:pPr>
      <w:r>
        <w:rPr>
          <w:noProof/>
        </w:rPr>
        <w:t xml:space="preserve">    "proximates": {</w:t>
      </w:r>
    </w:p>
    <w:p w14:paraId="088DE7A7" w14:textId="77777777" w:rsidR="00960A0F" w:rsidRDefault="00960A0F" w:rsidP="00960A0F">
      <w:pPr>
        <w:pStyle w:val="zCode"/>
        <w:rPr>
          <w:noProof/>
        </w:rPr>
      </w:pPr>
      <w:r>
        <w:rPr>
          <w:noProof/>
        </w:rPr>
        <w:t xml:space="preserve">      "Energy (kcal)": 1470,</w:t>
      </w:r>
    </w:p>
    <w:p w14:paraId="46FCADC3" w14:textId="77777777" w:rsidR="00960A0F" w:rsidRDefault="00960A0F" w:rsidP="00960A0F">
      <w:pPr>
        <w:pStyle w:val="zCode"/>
        <w:rPr>
          <w:noProof/>
        </w:rPr>
      </w:pPr>
      <w:r>
        <w:rPr>
          <w:noProof/>
        </w:rPr>
        <w:t xml:space="preserve">      "Protein (g)": 22,</w:t>
      </w:r>
    </w:p>
    <w:p w14:paraId="66A2DF3D" w14:textId="77777777" w:rsidR="00960A0F" w:rsidRDefault="00960A0F" w:rsidP="00960A0F">
      <w:pPr>
        <w:pStyle w:val="zCode"/>
        <w:rPr>
          <w:noProof/>
        </w:rPr>
      </w:pPr>
      <w:r>
        <w:rPr>
          <w:noProof/>
        </w:rPr>
        <w:t xml:space="preserve">      "Fat (g)": 49,</w:t>
      </w:r>
    </w:p>
    <w:p w14:paraId="115B195B" w14:textId="77777777" w:rsidR="00960A0F" w:rsidRDefault="00960A0F" w:rsidP="00960A0F">
      <w:pPr>
        <w:pStyle w:val="zCode"/>
        <w:rPr>
          <w:noProof/>
        </w:rPr>
      </w:pPr>
      <w:r>
        <w:rPr>
          <w:noProof/>
        </w:rPr>
        <w:t xml:space="preserve">      "Carbohydrate (g)": 235</w:t>
      </w:r>
    </w:p>
    <w:p w14:paraId="6EE864A3" w14:textId="77777777" w:rsidR="00960A0F" w:rsidRDefault="00960A0F" w:rsidP="00960A0F">
      <w:pPr>
        <w:pStyle w:val="zCode"/>
        <w:rPr>
          <w:noProof/>
        </w:rPr>
      </w:pPr>
      <w:r>
        <w:rPr>
          <w:noProof/>
        </w:rPr>
        <w:t xml:space="preserve">    },</w:t>
      </w:r>
    </w:p>
    <w:p w14:paraId="6469C456" w14:textId="77777777" w:rsidR="00960A0F" w:rsidRDefault="00960A0F" w:rsidP="00960A0F">
      <w:pPr>
        <w:pStyle w:val="zCode"/>
        <w:rPr>
          <w:noProof/>
        </w:rPr>
      </w:pPr>
      <w:r>
        <w:rPr>
          <w:noProof/>
        </w:rPr>
        <w:t xml:space="preserve">    "minerals": {</w:t>
      </w:r>
    </w:p>
    <w:p w14:paraId="489E12A6" w14:textId="77777777" w:rsidR="00960A0F" w:rsidRDefault="00960A0F" w:rsidP="00960A0F">
      <w:pPr>
        <w:pStyle w:val="zCode"/>
        <w:rPr>
          <w:noProof/>
        </w:rPr>
      </w:pPr>
      <w:r>
        <w:rPr>
          <w:noProof/>
        </w:rPr>
        <w:t xml:space="preserve">      "Calcium (mg)": 600,</w:t>
      </w:r>
    </w:p>
    <w:p w14:paraId="733E4A5C" w14:textId="77777777" w:rsidR="00960A0F" w:rsidRDefault="00960A0F" w:rsidP="00960A0F">
      <w:pPr>
        <w:pStyle w:val="zCode"/>
        <w:rPr>
          <w:noProof/>
        </w:rPr>
      </w:pPr>
      <w:r>
        <w:rPr>
          <w:noProof/>
        </w:rPr>
        <w:t xml:space="preserve">      "Iron (mg)": 5.3,</w:t>
      </w:r>
    </w:p>
    <w:p w14:paraId="37B7A661" w14:textId="77777777" w:rsidR="00960A0F" w:rsidRDefault="00960A0F" w:rsidP="00960A0F">
      <w:pPr>
        <w:pStyle w:val="zCode"/>
        <w:rPr>
          <w:noProof/>
        </w:rPr>
      </w:pPr>
      <w:r>
        <w:rPr>
          <w:noProof/>
        </w:rPr>
        <w:t xml:space="preserve">      "Phosphorus (mg)": 500</w:t>
      </w:r>
    </w:p>
    <w:p w14:paraId="1B76B3ED" w14:textId="77777777" w:rsidR="00960A0F" w:rsidRDefault="00960A0F" w:rsidP="00960A0F">
      <w:pPr>
        <w:pStyle w:val="zCode"/>
        <w:rPr>
          <w:noProof/>
        </w:rPr>
      </w:pPr>
      <w:r>
        <w:rPr>
          <w:noProof/>
        </w:rPr>
        <w:lastRenderedPageBreak/>
        <w:t xml:space="preserve">    },</w:t>
      </w:r>
    </w:p>
    <w:p w14:paraId="33E15906" w14:textId="77777777" w:rsidR="00960A0F" w:rsidRDefault="00960A0F" w:rsidP="00960A0F">
      <w:pPr>
        <w:pStyle w:val="zCode"/>
        <w:rPr>
          <w:noProof/>
        </w:rPr>
      </w:pPr>
      <w:r>
        <w:rPr>
          <w:noProof/>
        </w:rPr>
        <w:t xml:space="preserve">    "vitamins": {</w:t>
      </w:r>
    </w:p>
    <w:p w14:paraId="6721116C" w14:textId="77777777" w:rsidR="00960A0F" w:rsidRDefault="00960A0F" w:rsidP="00960A0F">
      <w:pPr>
        <w:pStyle w:val="zCode"/>
        <w:rPr>
          <w:noProof/>
        </w:rPr>
      </w:pPr>
      <w:r>
        <w:rPr>
          <w:noProof/>
        </w:rPr>
        <w:t xml:space="preserve">      "Vitamin C (mg)": 30</w:t>
      </w:r>
    </w:p>
    <w:p w14:paraId="7AA638B1" w14:textId="77777777" w:rsidR="00960A0F" w:rsidRDefault="00960A0F" w:rsidP="00960A0F">
      <w:pPr>
        <w:pStyle w:val="zCode"/>
        <w:rPr>
          <w:noProof/>
        </w:rPr>
      </w:pPr>
      <w:r>
        <w:rPr>
          <w:noProof/>
        </w:rPr>
        <w:t xml:space="preserve">    }</w:t>
      </w:r>
    </w:p>
    <w:p w14:paraId="55D9E40C" w14:textId="77777777" w:rsidR="00960A0F" w:rsidRDefault="00960A0F" w:rsidP="00960A0F">
      <w:pPr>
        <w:pStyle w:val="zCode"/>
        <w:rPr>
          <w:noProof/>
        </w:rPr>
      </w:pPr>
      <w:r>
        <w:rPr>
          <w:noProof/>
        </w:rPr>
        <w:t xml:space="preserve">  },</w:t>
      </w:r>
    </w:p>
    <w:p w14:paraId="230E830B" w14:textId="77777777" w:rsidR="00960A0F" w:rsidRDefault="00960A0F" w:rsidP="00960A0F">
      <w:pPr>
        <w:pStyle w:val="zCode"/>
        <w:rPr>
          <w:noProof/>
        </w:rPr>
      </w:pPr>
      <w:r>
        <w:rPr>
          <w:noProof/>
        </w:rPr>
        <w:t xml:space="preserve">  {</w:t>
      </w:r>
    </w:p>
    <w:p w14:paraId="7EC5F8EF" w14:textId="77777777" w:rsidR="00960A0F" w:rsidRDefault="00960A0F" w:rsidP="00960A0F">
      <w:pPr>
        <w:pStyle w:val="zCode"/>
        <w:rPr>
          <w:noProof/>
        </w:rPr>
      </w:pPr>
      <w:r>
        <w:rPr>
          <w:noProof/>
        </w:rPr>
        <w:t xml:space="preserve">    "age": { "en": "4-6 years", "mn": "4-6 жил" },</w:t>
      </w:r>
    </w:p>
    <w:p w14:paraId="0BEBF505" w14:textId="77777777" w:rsidR="00960A0F" w:rsidRDefault="00960A0F" w:rsidP="00960A0F">
      <w:pPr>
        <w:pStyle w:val="zCode"/>
        <w:rPr>
          <w:noProof/>
        </w:rPr>
      </w:pPr>
      <w:r>
        <w:rPr>
          <w:noProof/>
        </w:rPr>
        <w:t xml:space="preserve">    "gender": "female",</w:t>
      </w:r>
    </w:p>
    <w:p w14:paraId="76236E98" w14:textId="77777777" w:rsidR="00960A0F" w:rsidRDefault="00960A0F" w:rsidP="00960A0F">
      <w:pPr>
        <w:pStyle w:val="zCode"/>
        <w:rPr>
          <w:noProof/>
        </w:rPr>
      </w:pPr>
      <w:r>
        <w:rPr>
          <w:noProof/>
        </w:rPr>
        <w:t xml:space="preserve">    "proximates": {</w:t>
      </w:r>
    </w:p>
    <w:p w14:paraId="4856BCBF" w14:textId="77777777" w:rsidR="00960A0F" w:rsidRDefault="00960A0F" w:rsidP="00960A0F">
      <w:pPr>
        <w:pStyle w:val="zCode"/>
        <w:rPr>
          <w:noProof/>
        </w:rPr>
      </w:pPr>
      <w:r>
        <w:rPr>
          <w:noProof/>
        </w:rPr>
        <w:t xml:space="preserve">      "Energy (kcal)": 1330,</w:t>
      </w:r>
    </w:p>
    <w:p w14:paraId="4293CB38" w14:textId="77777777" w:rsidR="00960A0F" w:rsidRDefault="00960A0F" w:rsidP="00960A0F">
      <w:pPr>
        <w:pStyle w:val="zCode"/>
        <w:rPr>
          <w:noProof/>
        </w:rPr>
      </w:pPr>
      <w:r>
        <w:rPr>
          <w:noProof/>
        </w:rPr>
        <w:t xml:space="preserve">      "Protein (g)": 20,</w:t>
      </w:r>
    </w:p>
    <w:p w14:paraId="3AE80966" w14:textId="77777777" w:rsidR="00960A0F" w:rsidRDefault="00960A0F" w:rsidP="00960A0F">
      <w:pPr>
        <w:pStyle w:val="zCode"/>
        <w:rPr>
          <w:noProof/>
        </w:rPr>
      </w:pPr>
      <w:r>
        <w:rPr>
          <w:noProof/>
        </w:rPr>
        <w:t xml:space="preserve">      "Fat (g)": 44,</w:t>
      </w:r>
    </w:p>
    <w:p w14:paraId="72BD50AA" w14:textId="77777777" w:rsidR="00960A0F" w:rsidRDefault="00960A0F" w:rsidP="00960A0F">
      <w:pPr>
        <w:pStyle w:val="zCode"/>
        <w:rPr>
          <w:noProof/>
        </w:rPr>
      </w:pPr>
      <w:r>
        <w:rPr>
          <w:noProof/>
        </w:rPr>
        <w:t xml:space="preserve">      "Carbohydrate (g)": 212</w:t>
      </w:r>
    </w:p>
    <w:p w14:paraId="63CC75F4" w14:textId="77777777" w:rsidR="00960A0F" w:rsidRDefault="00960A0F" w:rsidP="00960A0F">
      <w:pPr>
        <w:pStyle w:val="zCode"/>
        <w:rPr>
          <w:noProof/>
        </w:rPr>
      </w:pPr>
      <w:r>
        <w:rPr>
          <w:noProof/>
        </w:rPr>
        <w:t xml:space="preserve">    },</w:t>
      </w:r>
    </w:p>
    <w:p w14:paraId="35D5F692" w14:textId="77777777" w:rsidR="00960A0F" w:rsidRDefault="00960A0F" w:rsidP="00960A0F">
      <w:pPr>
        <w:pStyle w:val="zCode"/>
        <w:rPr>
          <w:noProof/>
        </w:rPr>
      </w:pPr>
      <w:r>
        <w:rPr>
          <w:noProof/>
        </w:rPr>
        <w:t xml:space="preserve">    "minerals": {</w:t>
      </w:r>
    </w:p>
    <w:p w14:paraId="6C610C36" w14:textId="77777777" w:rsidR="00960A0F" w:rsidRDefault="00960A0F" w:rsidP="00960A0F">
      <w:pPr>
        <w:pStyle w:val="zCode"/>
        <w:rPr>
          <w:noProof/>
        </w:rPr>
      </w:pPr>
      <w:r>
        <w:rPr>
          <w:noProof/>
        </w:rPr>
        <w:t xml:space="preserve">      "Calcium (mg)": 600,</w:t>
      </w:r>
    </w:p>
    <w:p w14:paraId="621E7744" w14:textId="77777777" w:rsidR="00960A0F" w:rsidRDefault="00960A0F" w:rsidP="00960A0F">
      <w:pPr>
        <w:pStyle w:val="zCode"/>
        <w:rPr>
          <w:noProof/>
        </w:rPr>
      </w:pPr>
      <w:r>
        <w:rPr>
          <w:noProof/>
        </w:rPr>
        <w:t xml:space="preserve">      "Iron (mg)": 5.3,</w:t>
      </w:r>
    </w:p>
    <w:p w14:paraId="45D24B16" w14:textId="77777777" w:rsidR="00960A0F" w:rsidRDefault="00960A0F" w:rsidP="00960A0F">
      <w:pPr>
        <w:pStyle w:val="zCode"/>
        <w:rPr>
          <w:noProof/>
        </w:rPr>
      </w:pPr>
      <w:r>
        <w:rPr>
          <w:noProof/>
        </w:rPr>
        <w:t xml:space="preserve">      "Phosphorus (mg)": 500</w:t>
      </w:r>
    </w:p>
    <w:p w14:paraId="2F976D99" w14:textId="77777777" w:rsidR="00960A0F" w:rsidRDefault="00960A0F" w:rsidP="00960A0F">
      <w:pPr>
        <w:pStyle w:val="zCode"/>
        <w:rPr>
          <w:noProof/>
        </w:rPr>
      </w:pPr>
      <w:r>
        <w:rPr>
          <w:noProof/>
        </w:rPr>
        <w:t xml:space="preserve">    },</w:t>
      </w:r>
    </w:p>
    <w:p w14:paraId="5F5461EB" w14:textId="77777777" w:rsidR="00960A0F" w:rsidRDefault="00960A0F" w:rsidP="00960A0F">
      <w:pPr>
        <w:pStyle w:val="zCode"/>
        <w:rPr>
          <w:noProof/>
        </w:rPr>
      </w:pPr>
      <w:r>
        <w:rPr>
          <w:noProof/>
        </w:rPr>
        <w:t xml:space="preserve">    "vitamins": {</w:t>
      </w:r>
    </w:p>
    <w:p w14:paraId="433D5E52" w14:textId="77777777" w:rsidR="00960A0F" w:rsidRDefault="00960A0F" w:rsidP="00960A0F">
      <w:pPr>
        <w:pStyle w:val="zCode"/>
        <w:rPr>
          <w:noProof/>
        </w:rPr>
      </w:pPr>
      <w:r>
        <w:rPr>
          <w:noProof/>
        </w:rPr>
        <w:t xml:space="preserve">      "Vitamin C (mg)": 30</w:t>
      </w:r>
    </w:p>
    <w:p w14:paraId="2458437C" w14:textId="77777777" w:rsidR="00960A0F" w:rsidRDefault="00960A0F" w:rsidP="00960A0F">
      <w:pPr>
        <w:pStyle w:val="zCode"/>
        <w:rPr>
          <w:noProof/>
        </w:rPr>
      </w:pPr>
      <w:r>
        <w:rPr>
          <w:noProof/>
        </w:rPr>
        <w:t xml:space="preserve">    }</w:t>
      </w:r>
    </w:p>
    <w:p w14:paraId="6921C1C3" w14:textId="77777777" w:rsidR="00960A0F" w:rsidRDefault="00960A0F" w:rsidP="00960A0F">
      <w:pPr>
        <w:pStyle w:val="zCode"/>
        <w:rPr>
          <w:noProof/>
        </w:rPr>
      </w:pPr>
      <w:r>
        <w:rPr>
          <w:noProof/>
        </w:rPr>
        <w:t xml:space="preserve">  },</w:t>
      </w:r>
    </w:p>
    <w:p w14:paraId="4F134E40" w14:textId="77777777" w:rsidR="00960A0F" w:rsidRDefault="00960A0F" w:rsidP="00960A0F">
      <w:pPr>
        <w:pStyle w:val="zCode"/>
        <w:rPr>
          <w:noProof/>
        </w:rPr>
      </w:pPr>
      <w:r>
        <w:rPr>
          <w:noProof/>
        </w:rPr>
        <w:t xml:space="preserve">  {</w:t>
      </w:r>
    </w:p>
    <w:p w14:paraId="32ADC31E" w14:textId="77777777" w:rsidR="00960A0F" w:rsidRDefault="00960A0F" w:rsidP="00960A0F">
      <w:pPr>
        <w:pStyle w:val="zCode"/>
        <w:rPr>
          <w:noProof/>
        </w:rPr>
      </w:pPr>
      <w:r>
        <w:rPr>
          <w:noProof/>
        </w:rPr>
        <w:t xml:space="preserve">    "age": { "en": "7-10 years", "mn": "7-10 жил" },</w:t>
      </w:r>
    </w:p>
    <w:p w14:paraId="4F2335E2" w14:textId="77777777" w:rsidR="00960A0F" w:rsidRDefault="00960A0F" w:rsidP="00960A0F">
      <w:pPr>
        <w:pStyle w:val="zCode"/>
        <w:rPr>
          <w:noProof/>
        </w:rPr>
      </w:pPr>
      <w:r>
        <w:rPr>
          <w:noProof/>
        </w:rPr>
        <w:t xml:space="preserve">    "gender": "male",</w:t>
      </w:r>
    </w:p>
    <w:p w14:paraId="14D6ECBB" w14:textId="77777777" w:rsidR="00960A0F" w:rsidRDefault="00960A0F" w:rsidP="00960A0F">
      <w:pPr>
        <w:pStyle w:val="zCode"/>
        <w:rPr>
          <w:noProof/>
        </w:rPr>
      </w:pPr>
      <w:r>
        <w:rPr>
          <w:noProof/>
        </w:rPr>
        <w:t xml:space="preserve">    "proximates": {</w:t>
      </w:r>
    </w:p>
    <w:p w14:paraId="14447C4E" w14:textId="77777777" w:rsidR="00960A0F" w:rsidRDefault="00960A0F" w:rsidP="00960A0F">
      <w:pPr>
        <w:pStyle w:val="zCode"/>
        <w:rPr>
          <w:noProof/>
        </w:rPr>
      </w:pPr>
      <w:r>
        <w:rPr>
          <w:noProof/>
        </w:rPr>
        <w:t xml:space="preserve">      "Energy (kcal)": 1820,</w:t>
      </w:r>
    </w:p>
    <w:p w14:paraId="226182EC" w14:textId="77777777" w:rsidR="00960A0F" w:rsidRDefault="00960A0F" w:rsidP="00960A0F">
      <w:pPr>
        <w:pStyle w:val="zCode"/>
        <w:rPr>
          <w:noProof/>
        </w:rPr>
      </w:pPr>
      <w:r>
        <w:rPr>
          <w:noProof/>
        </w:rPr>
        <w:t xml:space="preserve">      "Protein (g)": 28,</w:t>
      </w:r>
    </w:p>
    <w:p w14:paraId="11E84F42" w14:textId="77777777" w:rsidR="00960A0F" w:rsidRDefault="00960A0F" w:rsidP="00960A0F">
      <w:pPr>
        <w:pStyle w:val="zCode"/>
        <w:rPr>
          <w:noProof/>
        </w:rPr>
      </w:pPr>
      <w:r>
        <w:rPr>
          <w:noProof/>
        </w:rPr>
        <w:t xml:space="preserve">      "Fat (g)": 61,</w:t>
      </w:r>
    </w:p>
    <w:p w14:paraId="1835614F" w14:textId="77777777" w:rsidR="00960A0F" w:rsidRDefault="00960A0F" w:rsidP="00960A0F">
      <w:pPr>
        <w:pStyle w:val="zCode"/>
        <w:rPr>
          <w:noProof/>
        </w:rPr>
      </w:pPr>
      <w:r>
        <w:rPr>
          <w:noProof/>
        </w:rPr>
        <w:t xml:space="preserve">      "Carbohydrate (g)": 290</w:t>
      </w:r>
    </w:p>
    <w:p w14:paraId="52E2CE5E" w14:textId="77777777" w:rsidR="00960A0F" w:rsidRDefault="00960A0F" w:rsidP="00960A0F">
      <w:pPr>
        <w:pStyle w:val="zCode"/>
        <w:rPr>
          <w:noProof/>
        </w:rPr>
      </w:pPr>
      <w:r>
        <w:rPr>
          <w:noProof/>
        </w:rPr>
        <w:t xml:space="preserve">    },</w:t>
      </w:r>
    </w:p>
    <w:p w14:paraId="6213CE9A" w14:textId="77777777" w:rsidR="00960A0F" w:rsidRDefault="00960A0F" w:rsidP="00960A0F">
      <w:pPr>
        <w:pStyle w:val="zCode"/>
        <w:rPr>
          <w:noProof/>
        </w:rPr>
      </w:pPr>
      <w:r>
        <w:rPr>
          <w:noProof/>
        </w:rPr>
        <w:t xml:space="preserve">    "minerals": {</w:t>
      </w:r>
    </w:p>
    <w:p w14:paraId="2CE9DDB6" w14:textId="77777777" w:rsidR="00960A0F" w:rsidRDefault="00960A0F" w:rsidP="00960A0F">
      <w:pPr>
        <w:pStyle w:val="zCode"/>
        <w:rPr>
          <w:noProof/>
        </w:rPr>
      </w:pPr>
      <w:r>
        <w:rPr>
          <w:noProof/>
        </w:rPr>
        <w:t xml:space="preserve">      "Calcium (mg)": 700,</w:t>
      </w:r>
    </w:p>
    <w:p w14:paraId="22EB5AF2" w14:textId="77777777" w:rsidR="00960A0F" w:rsidRDefault="00960A0F" w:rsidP="00960A0F">
      <w:pPr>
        <w:pStyle w:val="zCode"/>
        <w:rPr>
          <w:noProof/>
        </w:rPr>
      </w:pPr>
      <w:r>
        <w:rPr>
          <w:noProof/>
        </w:rPr>
        <w:t xml:space="preserve">      "Iron (mg)": 7.4,</w:t>
      </w:r>
    </w:p>
    <w:p w14:paraId="3A0CC8DC" w14:textId="77777777" w:rsidR="00960A0F" w:rsidRDefault="00960A0F" w:rsidP="00960A0F">
      <w:pPr>
        <w:pStyle w:val="zCode"/>
        <w:rPr>
          <w:noProof/>
        </w:rPr>
      </w:pPr>
      <w:r>
        <w:rPr>
          <w:noProof/>
        </w:rPr>
        <w:t xml:space="preserve">      "Phosphorus (mg)": 500</w:t>
      </w:r>
    </w:p>
    <w:p w14:paraId="17827CB0" w14:textId="77777777" w:rsidR="00960A0F" w:rsidRDefault="00960A0F" w:rsidP="00960A0F">
      <w:pPr>
        <w:pStyle w:val="zCode"/>
        <w:rPr>
          <w:noProof/>
        </w:rPr>
      </w:pPr>
      <w:r>
        <w:rPr>
          <w:noProof/>
        </w:rPr>
        <w:t xml:space="preserve">    },</w:t>
      </w:r>
    </w:p>
    <w:p w14:paraId="03F61A79" w14:textId="77777777" w:rsidR="00960A0F" w:rsidRDefault="00960A0F" w:rsidP="00960A0F">
      <w:pPr>
        <w:pStyle w:val="zCode"/>
        <w:rPr>
          <w:noProof/>
        </w:rPr>
      </w:pPr>
      <w:r>
        <w:rPr>
          <w:noProof/>
        </w:rPr>
        <w:t xml:space="preserve">    "vitamins": {</w:t>
      </w:r>
    </w:p>
    <w:p w14:paraId="13623FB8" w14:textId="77777777" w:rsidR="00960A0F" w:rsidRDefault="00960A0F" w:rsidP="00960A0F">
      <w:pPr>
        <w:pStyle w:val="zCode"/>
        <w:rPr>
          <w:noProof/>
        </w:rPr>
      </w:pPr>
      <w:r>
        <w:rPr>
          <w:noProof/>
        </w:rPr>
        <w:t xml:space="preserve">      "Vitamin C (mg)": 35</w:t>
      </w:r>
    </w:p>
    <w:p w14:paraId="3B332C51" w14:textId="77777777" w:rsidR="00960A0F" w:rsidRDefault="00960A0F" w:rsidP="00960A0F">
      <w:pPr>
        <w:pStyle w:val="zCode"/>
        <w:rPr>
          <w:noProof/>
        </w:rPr>
      </w:pPr>
      <w:r>
        <w:rPr>
          <w:noProof/>
        </w:rPr>
        <w:t xml:space="preserve">    }</w:t>
      </w:r>
    </w:p>
    <w:p w14:paraId="3537FB4A" w14:textId="77777777" w:rsidR="00960A0F" w:rsidRDefault="00960A0F" w:rsidP="00960A0F">
      <w:pPr>
        <w:pStyle w:val="zCode"/>
        <w:rPr>
          <w:noProof/>
        </w:rPr>
      </w:pPr>
      <w:r>
        <w:rPr>
          <w:noProof/>
        </w:rPr>
        <w:t xml:space="preserve">  },</w:t>
      </w:r>
    </w:p>
    <w:p w14:paraId="3FB013E2" w14:textId="77777777" w:rsidR="00960A0F" w:rsidRDefault="00960A0F" w:rsidP="00960A0F">
      <w:pPr>
        <w:pStyle w:val="zCode"/>
        <w:rPr>
          <w:noProof/>
        </w:rPr>
      </w:pPr>
      <w:r>
        <w:rPr>
          <w:noProof/>
        </w:rPr>
        <w:t xml:space="preserve">  {</w:t>
      </w:r>
    </w:p>
    <w:p w14:paraId="60F7A250" w14:textId="77777777" w:rsidR="00960A0F" w:rsidRDefault="00960A0F" w:rsidP="00960A0F">
      <w:pPr>
        <w:pStyle w:val="zCode"/>
        <w:rPr>
          <w:noProof/>
        </w:rPr>
      </w:pPr>
      <w:r>
        <w:rPr>
          <w:noProof/>
        </w:rPr>
        <w:t xml:space="preserve">    "age": { "en": "7-10 years", "mn": "7-10 жил" },</w:t>
      </w:r>
    </w:p>
    <w:p w14:paraId="171AAF68" w14:textId="77777777" w:rsidR="00960A0F" w:rsidRDefault="00960A0F" w:rsidP="00960A0F">
      <w:pPr>
        <w:pStyle w:val="zCode"/>
        <w:rPr>
          <w:noProof/>
        </w:rPr>
      </w:pPr>
      <w:r>
        <w:rPr>
          <w:noProof/>
        </w:rPr>
        <w:t xml:space="preserve">    "gender": "female",</w:t>
      </w:r>
    </w:p>
    <w:p w14:paraId="75C7E22C" w14:textId="77777777" w:rsidR="00960A0F" w:rsidRDefault="00960A0F" w:rsidP="00960A0F">
      <w:pPr>
        <w:pStyle w:val="zCode"/>
        <w:rPr>
          <w:noProof/>
        </w:rPr>
      </w:pPr>
      <w:r>
        <w:rPr>
          <w:noProof/>
        </w:rPr>
        <w:t xml:space="preserve">    "proximates": {</w:t>
      </w:r>
    </w:p>
    <w:p w14:paraId="103CB76F" w14:textId="77777777" w:rsidR="00960A0F" w:rsidRDefault="00960A0F" w:rsidP="00960A0F">
      <w:pPr>
        <w:pStyle w:val="zCode"/>
        <w:rPr>
          <w:noProof/>
        </w:rPr>
      </w:pPr>
      <w:r>
        <w:rPr>
          <w:noProof/>
        </w:rPr>
        <w:t xml:space="preserve">      "Energy (kcal)": 1650,</w:t>
      </w:r>
    </w:p>
    <w:p w14:paraId="0455E423" w14:textId="77777777" w:rsidR="00960A0F" w:rsidRDefault="00960A0F" w:rsidP="00960A0F">
      <w:pPr>
        <w:pStyle w:val="zCode"/>
        <w:rPr>
          <w:noProof/>
        </w:rPr>
      </w:pPr>
      <w:r>
        <w:rPr>
          <w:noProof/>
        </w:rPr>
        <w:t xml:space="preserve">      "Protein (g)": 29,</w:t>
      </w:r>
    </w:p>
    <w:p w14:paraId="6E1DB8C7" w14:textId="77777777" w:rsidR="00960A0F" w:rsidRDefault="00960A0F" w:rsidP="00960A0F">
      <w:pPr>
        <w:pStyle w:val="zCode"/>
        <w:rPr>
          <w:noProof/>
        </w:rPr>
      </w:pPr>
      <w:r>
        <w:rPr>
          <w:noProof/>
        </w:rPr>
        <w:t xml:space="preserve">      "Fat (g)": 55,</w:t>
      </w:r>
    </w:p>
    <w:p w14:paraId="05468EA0" w14:textId="77777777" w:rsidR="00960A0F" w:rsidRDefault="00960A0F" w:rsidP="00960A0F">
      <w:pPr>
        <w:pStyle w:val="zCode"/>
        <w:rPr>
          <w:noProof/>
        </w:rPr>
      </w:pPr>
      <w:r>
        <w:rPr>
          <w:noProof/>
        </w:rPr>
        <w:t xml:space="preserve">      "Carbohydrate (g)": 260</w:t>
      </w:r>
    </w:p>
    <w:p w14:paraId="7EDA4BFD" w14:textId="77777777" w:rsidR="00960A0F" w:rsidRDefault="00960A0F" w:rsidP="00960A0F">
      <w:pPr>
        <w:pStyle w:val="zCode"/>
        <w:rPr>
          <w:noProof/>
        </w:rPr>
      </w:pPr>
      <w:r>
        <w:rPr>
          <w:noProof/>
        </w:rPr>
        <w:t xml:space="preserve">    },</w:t>
      </w:r>
    </w:p>
    <w:p w14:paraId="17A22E23" w14:textId="77777777" w:rsidR="00960A0F" w:rsidRDefault="00960A0F" w:rsidP="00960A0F">
      <w:pPr>
        <w:pStyle w:val="zCode"/>
        <w:rPr>
          <w:noProof/>
        </w:rPr>
      </w:pPr>
      <w:r>
        <w:rPr>
          <w:noProof/>
        </w:rPr>
        <w:t xml:space="preserve">    "minerals": {</w:t>
      </w:r>
    </w:p>
    <w:p w14:paraId="43D0A6B1" w14:textId="77777777" w:rsidR="00960A0F" w:rsidRDefault="00960A0F" w:rsidP="00960A0F">
      <w:pPr>
        <w:pStyle w:val="zCode"/>
        <w:rPr>
          <w:noProof/>
        </w:rPr>
      </w:pPr>
      <w:r>
        <w:rPr>
          <w:noProof/>
        </w:rPr>
        <w:t xml:space="preserve">      "Calcium (mg)": 700,</w:t>
      </w:r>
    </w:p>
    <w:p w14:paraId="3697B40F" w14:textId="77777777" w:rsidR="00960A0F" w:rsidRDefault="00960A0F" w:rsidP="00960A0F">
      <w:pPr>
        <w:pStyle w:val="zCode"/>
        <w:rPr>
          <w:noProof/>
        </w:rPr>
      </w:pPr>
      <w:r>
        <w:rPr>
          <w:noProof/>
        </w:rPr>
        <w:lastRenderedPageBreak/>
        <w:t xml:space="preserve">      "Iron (mg)": 7.4,</w:t>
      </w:r>
    </w:p>
    <w:p w14:paraId="74E38288" w14:textId="77777777" w:rsidR="00960A0F" w:rsidRDefault="00960A0F" w:rsidP="00960A0F">
      <w:pPr>
        <w:pStyle w:val="zCode"/>
        <w:rPr>
          <w:noProof/>
        </w:rPr>
      </w:pPr>
      <w:r>
        <w:rPr>
          <w:noProof/>
        </w:rPr>
        <w:t xml:space="preserve">      "Phosphorus (mg)": 500</w:t>
      </w:r>
    </w:p>
    <w:p w14:paraId="57138880" w14:textId="77777777" w:rsidR="00960A0F" w:rsidRDefault="00960A0F" w:rsidP="00960A0F">
      <w:pPr>
        <w:pStyle w:val="zCode"/>
        <w:rPr>
          <w:noProof/>
        </w:rPr>
      </w:pPr>
      <w:r>
        <w:rPr>
          <w:noProof/>
        </w:rPr>
        <w:t xml:space="preserve">    },</w:t>
      </w:r>
    </w:p>
    <w:p w14:paraId="23688253" w14:textId="77777777" w:rsidR="00960A0F" w:rsidRDefault="00960A0F" w:rsidP="00960A0F">
      <w:pPr>
        <w:pStyle w:val="zCode"/>
        <w:rPr>
          <w:noProof/>
        </w:rPr>
      </w:pPr>
      <w:r>
        <w:rPr>
          <w:noProof/>
        </w:rPr>
        <w:t xml:space="preserve">    "vitamins": {</w:t>
      </w:r>
    </w:p>
    <w:p w14:paraId="7B5C6C3C" w14:textId="77777777" w:rsidR="00960A0F" w:rsidRDefault="00960A0F" w:rsidP="00960A0F">
      <w:pPr>
        <w:pStyle w:val="zCode"/>
        <w:rPr>
          <w:noProof/>
        </w:rPr>
      </w:pPr>
      <w:r>
        <w:rPr>
          <w:noProof/>
        </w:rPr>
        <w:t xml:space="preserve">      "Vitamin C (mg)": 35</w:t>
      </w:r>
    </w:p>
    <w:p w14:paraId="23B141F2" w14:textId="77777777" w:rsidR="00960A0F" w:rsidRDefault="00960A0F" w:rsidP="00960A0F">
      <w:pPr>
        <w:pStyle w:val="zCode"/>
        <w:rPr>
          <w:noProof/>
        </w:rPr>
      </w:pPr>
      <w:r>
        <w:rPr>
          <w:noProof/>
        </w:rPr>
        <w:t xml:space="preserve">    }</w:t>
      </w:r>
    </w:p>
    <w:p w14:paraId="623B9609" w14:textId="77777777" w:rsidR="00960A0F" w:rsidRDefault="00960A0F" w:rsidP="00960A0F">
      <w:pPr>
        <w:pStyle w:val="zCode"/>
        <w:rPr>
          <w:noProof/>
        </w:rPr>
      </w:pPr>
      <w:r>
        <w:rPr>
          <w:noProof/>
        </w:rPr>
        <w:t xml:space="preserve">  },</w:t>
      </w:r>
    </w:p>
    <w:p w14:paraId="22F7CF28" w14:textId="77777777" w:rsidR="00960A0F" w:rsidRDefault="00960A0F" w:rsidP="00960A0F">
      <w:pPr>
        <w:pStyle w:val="zCode"/>
        <w:rPr>
          <w:noProof/>
        </w:rPr>
      </w:pPr>
      <w:r>
        <w:rPr>
          <w:noProof/>
        </w:rPr>
        <w:t xml:space="preserve">  {</w:t>
      </w:r>
    </w:p>
    <w:p w14:paraId="17D2FCFD" w14:textId="77777777" w:rsidR="00960A0F" w:rsidRDefault="00960A0F" w:rsidP="00960A0F">
      <w:pPr>
        <w:pStyle w:val="zCode"/>
        <w:rPr>
          <w:noProof/>
        </w:rPr>
      </w:pPr>
      <w:r>
        <w:rPr>
          <w:noProof/>
        </w:rPr>
        <w:t xml:space="preserve">    "age": { "en": "11-14 years", "mn": "11-14 жил" },</w:t>
      </w:r>
    </w:p>
    <w:p w14:paraId="14402604" w14:textId="77777777" w:rsidR="00960A0F" w:rsidRDefault="00960A0F" w:rsidP="00960A0F">
      <w:pPr>
        <w:pStyle w:val="zCode"/>
        <w:rPr>
          <w:noProof/>
        </w:rPr>
      </w:pPr>
      <w:r>
        <w:rPr>
          <w:noProof/>
        </w:rPr>
        <w:t xml:space="preserve">    "gender": "male",</w:t>
      </w:r>
    </w:p>
    <w:p w14:paraId="7BFF3274" w14:textId="77777777" w:rsidR="00960A0F" w:rsidRDefault="00960A0F" w:rsidP="00960A0F">
      <w:pPr>
        <w:pStyle w:val="zCode"/>
        <w:rPr>
          <w:noProof/>
        </w:rPr>
      </w:pPr>
      <w:r>
        <w:rPr>
          <w:noProof/>
        </w:rPr>
        <w:t xml:space="preserve">    "proximates": {</w:t>
      </w:r>
    </w:p>
    <w:p w14:paraId="083F8587" w14:textId="77777777" w:rsidR="00960A0F" w:rsidRDefault="00960A0F" w:rsidP="00960A0F">
      <w:pPr>
        <w:pStyle w:val="zCode"/>
        <w:rPr>
          <w:noProof/>
        </w:rPr>
      </w:pPr>
      <w:r>
        <w:rPr>
          <w:noProof/>
        </w:rPr>
        <w:t xml:space="preserve">      "Energy (kcal)": 2500,</w:t>
      </w:r>
    </w:p>
    <w:p w14:paraId="07F2496A" w14:textId="77777777" w:rsidR="00960A0F" w:rsidRDefault="00960A0F" w:rsidP="00960A0F">
      <w:pPr>
        <w:pStyle w:val="zCode"/>
        <w:rPr>
          <w:noProof/>
        </w:rPr>
      </w:pPr>
      <w:r>
        <w:rPr>
          <w:noProof/>
        </w:rPr>
        <w:t xml:space="preserve">      "Protein (g)": 45,</w:t>
      </w:r>
    </w:p>
    <w:p w14:paraId="74F711EA" w14:textId="77777777" w:rsidR="00960A0F" w:rsidRDefault="00960A0F" w:rsidP="00960A0F">
      <w:pPr>
        <w:pStyle w:val="zCode"/>
        <w:rPr>
          <w:noProof/>
        </w:rPr>
      </w:pPr>
      <w:r>
        <w:rPr>
          <w:noProof/>
        </w:rPr>
        <w:t xml:space="preserve">      "Fat (g)": 78,</w:t>
      </w:r>
    </w:p>
    <w:p w14:paraId="457736DE" w14:textId="77777777" w:rsidR="00960A0F" w:rsidRDefault="00960A0F" w:rsidP="00960A0F">
      <w:pPr>
        <w:pStyle w:val="zCode"/>
        <w:rPr>
          <w:noProof/>
        </w:rPr>
      </w:pPr>
      <w:r>
        <w:rPr>
          <w:noProof/>
        </w:rPr>
        <w:t xml:space="preserve">      "Carbohydrate (g)": 405</w:t>
      </w:r>
    </w:p>
    <w:p w14:paraId="0980BC0B" w14:textId="77777777" w:rsidR="00960A0F" w:rsidRDefault="00960A0F" w:rsidP="00960A0F">
      <w:pPr>
        <w:pStyle w:val="zCode"/>
        <w:rPr>
          <w:noProof/>
        </w:rPr>
      </w:pPr>
      <w:r>
        <w:rPr>
          <w:noProof/>
        </w:rPr>
        <w:t xml:space="preserve">    },</w:t>
      </w:r>
    </w:p>
    <w:p w14:paraId="2ABA99DC" w14:textId="77777777" w:rsidR="00960A0F" w:rsidRDefault="00960A0F" w:rsidP="00960A0F">
      <w:pPr>
        <w:pStyle w:val="zCode"/>
        <w:rPr>
          <w:noProof/>
        </w:rPr>
      </w:pPr>
      <w:r>
        <w:rPr>
          <w:noProof/>
        </w:rPr>
        <w:t xml:space="preserve">    "minerals": {</w:t>
      </w:r>
    </w:p>
    <w:p w14:paraId="53AD58AC" w14:textId="77777777" w:rsidR="00960A0F" w:rsidRDefault="00960A0F" w:rsidP="00960A0F">
      <w:pPr>
        <w:pStyle w:val="zCode"/>
        <w:rPr>
          <w:noProof/>
        </w:rPr>
      </w:pPr>
      <w:r>
        <w:rPr>
          <w:noProof/>
        </w:rPr>
        <w:t xml:space="preserve">      "Calcium (mg)": 1300,</w:t>
      </w:r>
    </w:p>
    <w:p w14:paraId="3C2FB0D3" w14:textId="77777777" w:rsidR="00960A0F" w:rsidRDefault="00960A0F" w:rsidP="00960A0F">
      <w:pPr>
        <w:pStyle w:val="zCode"/>
        <w:rPr>
          <w:noProof/>
        </w:rPr>
      </w:pPr>
      <w:r>
        <w:rPr>
          <w:noProof/>
        </w:rPr>
        <w:t xml:space="preserve">      "Iron (mg)": 12.2,</w:t>
      </w:r>
    </w:p>
    <w:p w14:paraId="0C9F6F8A" w14:textId="77777777" w:rsidR="00960A0F" w:rsidRDefault="00960A0F" w:rsidP="00960A0F">
      <w:pPr>
        <w:pStyle w:val="zCode"/>
        <w:rPr>
          <w:noProof/>
        </w:rPr>
      </w:pPr>
      <w:r>
        <w:rPr>
          <w:noProof/>
        </w:rPr>
        <w:t xml:space="preserve">      "Phosphorus (mg)": 1250</w:t>
      </w:r>
    </w:p>
    <w:p w14:paraId="5B86AF4A" w14:textId="77777777" w:rsidR="00960A0F" w:rsidRDefault="00960A0F" w:rsidP="00960A0F">
      <w:pPr>
        <w:pStyle w:val="zCode"/>
        <w:rPr>
          <w:noProof/>
        </w:rPr>
      </w:pPr>
      <w:r>
        <w:rPr>
          <w:noProof/>
        </w:rPr>
        <w:t xml:space="preserve">    },</w:t>
      </w:r>
    </w:p>
    <w:p w14:paraId="58FF7F86" w14:textId="77777777" w:rsidR="00960A0F" w:rsidRDefault="00960A0F" w:rsidP="00960A0F">
      <w:pPr>
        <w:pStyle w:val="zCode"/>
        <w:rPr>
          <w:noProof/>
        </w:rPr>
      </w:pPr>
      <w:r>
        <w:rPr>
          <w:noProof/>
        </w:rPr>
        <w:t xml:space="preserve">    "vitamins": {</w:t>
      </w:r>
    </w:p>
    <w:p w14:paraId="5CCC291F" w14:textId="77777777" w:rsidR="00960A0F" w:rsidRDefault="00960A0F" w:rsidP="00960A0F">
      <w:pPr>
        <w:pStyle w:val="zCode"/>
        <w:rPr>
          <w:noProof/>
        </w:rPr>
      </w:pPr>
      <w:r>
        <w:rPr>
          <w:noProof/>
        </w:rPr>
        <w:t xml:space="preserve">      "Vitamin C (mg)": 40</w:t>
      </w:r>
    </w:p>
    <w:p w14:paraId="1F526441" w14:textId="77777777" w:rsidR="00960A0F" w:rsidRDefault="00960A0F" w:rsidP="00960A0F">
      <w:pPr>
        <w:pStyle w:val="zCode"/>
        <w:rPr>
          <w:noProof/>
        </w:rPr>
      </w:pPr>
      <w:r>
        <w:rPr>
          <w:noProof/>
        </w:rPr>
        <w:t xml:space="preserve">    }</w:t>
      </w:r>
    </w:p>
    <w:p w14:paraId="36DCCADC" w14:textId="77777777" w:rsidR="00960A0F" w:rsidRDefault="00960A0F" w:rsidP="00960A0F">
      <w:pPr>
        <w:pStyle w:val="zCode"/>
        <w:rPr>
          <w:noProof/>
        </w:rPr>
      </w:pPr>
      <w:r>
        <w:rPr>
          <w:noProof/>
        </w:rPr>
        <w:t xml:space="preserve">  },</w:t>
      </w:r>
    </w:p>
    <w:p w14:paraId="4F5F2B12" w14:textId="77777777" w:rsidR="00960A0F" w:rsidRDefault="00960A0F" w:rsidP="00960A0F">
      <w:pPr>
        <w:pStyle w:val="zCode"/>
        <w:rPr>
          <w:noProof/>
        </w:rPr>
      </w:pPr>
      <w:r>
        <w:rPr>
          <w:noProof/>
        </w:rPr>
        <w:t xml:space="preserve">  {</w:t>
      </w:r>
    </w:p>
    <w:p w14:paraId="11042084" w14:textId="77777777" w:rsidR="00960A0F" w:rsidRDefault="00960A0F" w:rsidP="00960A0F">
      <w:pPr>
        <w:pStyle w:val="zCode"/>
        <w:rPr>
          <w:noProof/>
        </w:rPr>
      </w:pPr>
      <w:r>
        <w:rPr>
          <w:noProof/>
        </w:rPr>
        <w:t xml:space="preserve">    "age": { "en": "11-14 years", "mn": "11-14 жил" },</w:t>
      </w:r>
    </w:p>
    <w:p w14:paraId="66602CA9" w14:textId="77777777" w:rsidR="00960A0F" w:rsidRDefault="00960A0F" w:rsidP="00960A0F">
      <w:pPr>
        <w:pStyle w:val="zCode"/>
        <w:rPr>
          <w:noProof/>
        </w:rPr>
      </w:pPr>
      <w:r>
        <w:rPr>
          <w:noProof/>
        </w:rPr>
        <w:t xml:space="preserve">    "gender": "female",</w:t>
      </w:r>
    </w:p>
    <w:p w14:paraId="129E3EE4" w14:textId="77777777" w:rsidR="00960A0F" w:rsidRDefault="00960A0F" w:rsidP="00960A0F">
      <w:pPr>
        <w:pStyle w:val="zCode"/>
        <w:rPr>
          <w:noProof/>
        </w:rPr>
      </w:pPr>
      <w:r>
        <w:rPr>
          <w:noProof/>
        </w:rPr>
        <w:t xml:space="preserve">    "proximates": {</w:t>
      </w:r>
    </w:p>
    <w:p w14:paraId="5BDF6F18" w14:textId="77777777" w:rsidR="00960A0F" w:rsidRDefault="00960A0F" w:rsidP="00960A0F">
      <w:pPr>
        <w:pStyle w:val="zCode"/>
        <w:rPr>
          <w:noProof/>
        </w:rPr>
      </w:pPr>
      <w:r>
        <w:rPr>
          <w:noProof/>
        </w:rPr>
        <w:t xml:space="preserve">      "Energy (kcal)": 2170,</w:t>
      </w:r>
    </w:p>
    <w:p w14:paraId="25B5C363" w14:textId="77777777" w:rsidR="00960A0F" w:rsidRDefault="00960A0F" w:rsidP="00960A0F">
      <w:pPr>
        <w:pStyle w:val="zCode"/>
        <w:rPr>
          <w:noProof/>
        </w:rPr>
      </w:pPr>
      <w:r>
        <w:rPr>
          <w:noProof/>
        </w:rPr>
        <w:t xml:space="preserve">      "Protein (g)": 46,</w:t>
      </w:r>
    </w:p>
    <w:p w14:paraId="4915745F" w14:textId="77777777" w:rsidR="00960A0F" w:rsidRDefault="00960A0F" w:rsidP="00960A0F">
      <w:pPr>
        <w:pStyle w:val="zCode"/>
        <w:rPr>
          <w:noProof/>
        </w:rPr>
      </w:pPr>
      <w:r>
        <w:rPr>
          <w:noProof/>
        </w:rPr>
        <w:t xml:space="preserve">      "Fat (g)": 67,</w:t>
      </w:r>
    </w:p>
    <w:p w14:paraId="571E3E52" w14:textId="77777777" w:rsidR="00960A0F" w:rsidRDefault="00960A0F" w:rsidP="00960A0F">
      <w:pPr>
        <w:pStyle w:val="zCode"/>
        <w:rPr>
          <w:noProof/>
        </w:rPr>
      </w:pPr>
      <w:r>
        <w:rPr>
          <w:noProof/>
        </w:rPr>
        <w:t xml:space="preserve">      "Carbohydrate (g)": 344</w:t>
      </w:r>
    </w:p>
    <w:p w14:paraId="3E49B983" w14:textId="77777777" w:rsidR="00960A0F" w:rsidRDefault="00960A0F" w:rsidP="00960A0F">
      <w:pPr>
        <w:pStyle w:val="zCode"/>
        <w:rPr>
          <w:noProof/>
        </w:rPr>
      </w:pPr>
      <w:r>
        <w:rPr>
          <w:noProof/>
        </w:rPr>
        <w:t xml:space="preserve">    },</w:t>
      </w:r>
    </w:p>
    <w:p w14:paraId="2D5EBBBF" w14:textId="77777777" w:rsidR="00960A0F" w:rsidRDefault="00960A0F" w:rsidP="00960A0F">
      <w:pPr>
        <w:pStyle w:val="zCode"/>
        <w:rPr>
          <w:noProof/>
        </w:rPr>
      </w:pPr>
      <w:r>
        <w:rPr>
          <w:noProof/>
        </w:rPr>
        <w:t xml:space="preserve">    "minerals": {</w:t>
      </w:r>
    </w:p>
    <w:p w14:paraId="26554A1B" w14:textId="77777777" w:rsidR="00960A0F" w:rsidRDefault="00960A0F" w:rsidP="00960A0F">
      <w:pPr>
        <w:pStyle w:val="zCode"/>
        <w:rPr>
          <w:noProof/>
        </w:rPr>
      </w:pPr>
      <w:r>
        <w:rPr>
          <w:noProof/>
        </w:rPr>
        <w:t xml:space="preserve">      "Calcium (mg)": 1300,</w:t>
      </w:r>
    </w:p>
    <w:p w14:paraId="3108BEBB" w14:textId="77777777" w:rsidR="00960A0F" w:rsidRDefault="00960A0F" w:rsidP="00960A0F">
      <w:pPr>
        <w:pStyle w:val="zCode"/>
        <w:rPr>
          <w:noProof/>
        </w:rPr>
      </w:pPr>
      <w:r>
        <w:rPr>
          <w:noProof/>
        </w:rPr>
        <w:t xml:space="preserve">      "Iron (mg)": 11.7,</w:t>
      </w:r>
    </w:p>
    <w:p w14:paraId="3789EC5E" w14:textId="77777777" w:rsidR="00960A0F" w:rsidRDefault="00960A0F" w:rsidP="00960A0F">
      <w:pPr>
        <w:pStyle w:val="zCode"/>
        <w:rPr>
          <w:noProof/>
        </w:rPr>
      </w:pPr>
      <w:r>
        <w:rPr>
          <w:noProof/>
        </w:rPr>
        <w:t xml:space="preserve">      "Phosphorus (mg)": 1250</w:t>
      </w:r>
    </w:p>
    <w:p w14:paraId="413DA339" w14:textId="77777777" w:rsidR="00960A0F" w:rsidRDefault="00960A0F" w:rsidP="00960A0F">
      <w:pPr>
        <w:pStyle w:val="zCode"/>
        <w:rPr>
          <w:noProof/>
        </w:rPr>
      </w:pPr>
      <w:r>
        <w:rPr>
          <w:noProof/>
        </w:rPr>
        <w:t xml:space="preserve">    },</w:t>
      </w:r>
    </w:p>
    <w:p w14:paraId="74AB89B6" w14:textId="77777777" w:rsidR="00960A0F" w:rsidRDefault="00960A0F" w:rsidP="00960A0F">
      <w:pPr>
        <w:pStyle w:val="zCode"/>
        <w:rPr>
          <w:noProof/>
        </w:rPr>
      </w:pPr>
      <w:r>
        <w:rPr>
          <w:noProof/>
        </w:rPr>
        <w:t xml:space="preserve">    "vitamins": {</w:t>
      </w:r>
    </w:p>
    <w:p w14:paraId="73CEFA4F" w14:textId="77777777" w:rsidR="00960A0F" w:rsidRDefault="00960A0F" w:rsidP="00960A0F">
      <w:pPr>
        <w:pStyle w:val="zCode"/>
        <w:rPr>
          <w:noProof/>
        </w:rPr>
      </w:pPr>
      <w:r>
        <w:rPr>
          <w:noProof/>
        </w:rPr>
        <w:t xml:space="preserve">      "Vitamin C (mg)": 40</w:t>
      </w:r>
    </w:p>
    <w:p w14:paraId="666597D1" w14:textId="77777777" w:rsidR="00960A0F" w:rsidRDefault="00960A0F" w:rsidP="00960A0F">
      <w:pPr>
        <w:pStyle w:val="zCode"/>
        <w:rPr>
          <w:noProof/>
        </w:rPr>
      </w:pPr>
      <w:r>
        <w:rPr>
          <w:noProof/>
        </w:rPr>
        <w:t xml:space="preserve">    }</w:t>
      </w:r>
    </w:p>
    <w:p w14:paraId="627E1526" w14:textId="77777777" w:rsidR="00960A0F" w:rsidRDefault="00960A0F" w:rsidP="00960A0F">
      <w:pPr>
        <w:pStyle w:val="zCode"/>
        <w:rPr>
          <w:noProof/>
        </w:rPr>
      </w:pPr>
      <w:r>
        <w:rPr>
          <w:noProof/>
        </w:rPr>
        <w:t xml:space="preserve">  },</w:t>
      </w:r>
    </w:p>
    <w:p w14:paraId="19FE460C" w14:textId="77777777" w:rsidR="00960A0F" w:rsidRDefault="00960A0F" w:rsidP="00960A0F">
      <w:pPr>
        <w:pStyle w:val="zCode"/>
        <w:rPr>
          <w:noProof/>
        </w:rPr>
      </w:pPr>
      <w:r>
        <w:rPr>
          <w:noProof/>
        </w:rPr>
        <w:t xml:space="preserve">  {</w:t>
      </w:r>
    </w:p>
    <w:p w14:paraId="4AD1FBC5" w14:textId="77777777" w:rsidR="00960A0F" w:rsidRDefault="00960A0F" w:rsidP="00960A0F">
      <w:pPr>
        <w:pStyle w:val="zCode"/>
        <w:rPr>
          <w:noProof/>
        </w:rPr>
      </w:pPr>
      <w:r>
        <w:rPr>
          <w:noProof/>
        </w:rPr>
        <w:t xml:space="preserve">    "age": { "en": "15-18 years", "mn": "15-18 жил" },</w:t>
      </w:r>
    </w:p>
    <w:p w14:paraId="74B4A45B" w14:textId="77777777" w:rsidR="00960A0F" w:rsidRDefault="00960A0F" w:rsidP="00960A0F">
      <w:pPr>
        <w:pStyle w:val="zCode"/>
        <w:rPr>
          <w:noProof/>
        </w:rPr>
      </w:pPr>
      <w:r>
        <w:rPr>
          <w:noProof/>
        </w:rPr>
        <w:t xml:space="preserve">    "gender": "male",</w:t>
      </w:r>
    </w:p>
    <w:p w14:paraId="5112378F" w14:textId="77777777" w:rsidR="00960A0F" w:rsidRDefault="00960A0F" w:rsidP="00960A0F">
      <w:pPr>
        <w:pStyle w:val="zCode"/>
        <w:rPr>
          <w:noProof/>
        </w:rPr>
      </w:pPr>
      <w:r>
        <w:rPr>
          <w:noProof/>
        </w:rPr>
        <w:t xml:space="preserve">    "proximates": {</w:t>
      </w:r>
    </w:p>
    <w:p w14:paraId="42EA5692" w14:textId="77777777" w:rsidR="00960A0F" w:rsidRDefault="00960A0F" w:rsidP="00960A0F">
      <w:pPr>
        <w:pStyle w:val="zCode"/>
        <w:rPr>
          <w:noProof/>
        </w:rPr>
      </w:pPr>
      <w:r>
        <w:rPr>
          <w:noProof/>
        </w:rPr>
        <w:t xml:space="preserve">      "Energy (kcal)": 2700,</w:t>
      </w:r>
    </w:p>
    <w:p w14:paraId="3307EEEA" w14:textId="77777777" w:rsidR="00960A0F" w:rsidRDefault="00960A0F" w:rsidP="00960A0F">
      <w:pPr>
        <w:pStyle w:val="zCode"/>
        <w:rPr>
          <w:noProof/>
        </w:rPr>
      </w:pPr>
      <w:r>
        <w:rPr>
          <w:noProof/>
        </w:rPr>
        <w:t xml:space="preserve">      "Protein (g)": 60,</w:t>
      </w:r>
    </w:p>
    <w:p w14:paraId="5265529C" w14:textId="77777777" w:rsidR="00960A0F" w:rsidRDefault="00960A0F" w:rsidP="00960A0F">
      <w:pPr>
        <w:pStyle w:val="zCode"/>
        <w:rPr>
          <w:noProof/>
        </w:rPr>
      </w:pPr>
      <w:r>
        <w:rPr>
          <w:noProof/>
        </w:rPr>
        <w:t xml:space="preserve">      "Fat (g)": 84,</w:t>
      </w:r>
    </w:p>
    <w:p w14:paraId="141F0F14" w14:textId="77777777" w:rsidR="00960A0F" w:rsidRDefault="00960A0F" w:rsidP="00960A0F">
      <w:pPr>
        <w:pStyle w:val="zCode"/>
        <w:rPr>
          <w:noProof/>
        </w:rPr>
      </w:pPr>
      <w:r>
        <w:rPr>
          <w:noProof/>
        </w:rPr>
        <w:t xml:space="preserve">      "Carbohydrate (g)": 426</w:t>
      </w:r>
    </w:p>
    <w:p w14:paraId="06923508" w14:textId="77777777" w:rsidR="00960A0F" w:rsidRDefault="00960A0F" w:rsidP="00960A0F">
      <w:pPr>
        <w:pStyle w:val="zCode"/>
        <w:rPr>
          <w:noProof/>
        </w:rPr>
      </w:pPr>
      <w:r>
        <w:rPr>
          <w:noProof/>
        </w:rPr>
        <w:t xml:space="preserve">    },</w:t>
      </w:r>
    </w:p>
    <w:p w14:paraId="32092150" w14:textId="77777777" w:rsidR="00960A0F" w:rsidRDefault="00960A0F" w:rsidP="00960A0F">
      <w:pPr>
        <w:pStyle w:val="zCode"/>
        <w:rPr>
          <w:noProof/>
        </w:rPr>
      </w:pPr>
      <w:r>
        <w:rPr>
          <w:noProof/>
        </w:rPr>
        <w:lastRenderedPageBreak/>
        <w:t xml:space="preserve">    "minerals": {</w:t>
      </w:r>
    </w:p>
    <w:p w14:paraId="234FD6C0" w14:textId="77777777" w:rsidR="00960A0F" w:rsidRDefault="00960A0F" w:rsidP="00960A0F">
      <w:pPr>
        <w:pStyle w:val="zCode"/>
        <w:rPr>
          <w:noProof/>
        </w:rPr>
      </w:pPr>
      <w:r>
        <w:rPr>
          <w:noProof/>
        </w:rPr>
        <w:t xml:space="preserve">      "Calcium (mg)": 1300,</w:t>
      </w:r>
    </w:p>
    <w:p w14:paraId="48EE51AD" w14:textId="77777777" w:rsidR="00960A0F" w:rsidRDefault="00960A0F" w:rsidP="00960A0F">
      <w:pPr>
        <w:pStyle w:val="zCode"/>
        <w:rPr>
          <w:noProof/>
        </w:rPr>
      </w:pPr>
      <w:r>
        <w:rPr>
          <w:noProof/>
        </w:rPr>
        <w:t xml:space="preserve">      "Iron (mg)": 15.7,</w:t>
      </w:r>
    </w:p>
    <w:p w14:paraId="79C03016" w14:textId="77777777" w:rsidR="00960A0F" w:rsidRDefault="00960A0F" w:rsidP="00960A0F">
      <w:pPr>
        <w:pStyle w:val="zCode"/>
        <w:rPr>
          <w:noProof/>
        </w:rPr>
      </w:pPr>
      <w:r>
        <w:rPr>
          <w:noProof/>
        </w:rPr>
        <w:t xml:space="preserve">      "Phosphorus (mg)": 1250</w:t>
      </w:r>
    </w:p>
    <w:p w14:paraId="5D01BED1" w14:textId="77777777" w:rsidR="00960A0F" w:rsidRDefault="00960A0F" w:rsidP="00960A0F">
      <w:pPr>
        <w:pStyle w:val="zCode"/>
        <w:rPr>
          <w:noProof/>
        </w:rPr>
      </w:pPr>
      <w:r>
        <w:rPr>
          <w:noProof/>
        </w:rPr>
        <w:t xml:space="preserve">    },</w:t>
      </w:r>
    </w:p>
    <w:p w14:paraId="27023776" w14:textId="77777777" w:rsidR="00960A0F" w:rsidRDefault="00960A0F" w:rsidP="00960A0F">
      <w:pPr>
        <w:pStyle w:val="zCode"/>
        <w:rPr>
          <w:noProof/>
        </w:rPr>
      </w:pPr>
      <w:r>
        <w:rPr>
          <w:noProof/>
        </w:rPr>
        <w:t xml:space="preserve">    "vitamins": {</w:t>
      </w:r>
    </w:p>
    <w:p w14:paraId="1B16740C" w14:textId="77777777" w:rsidR="00960A0F" w:rsidRDefault="00960A0F" w:rsidP="00960A0F">
      <w:pPr>
        <w:pStyle w:val="zCode"/>
        <w:rPr>
          <w:noProof/>
        </w:rPr>
      </w:pPr>
      <w:r>
        <w:rPr>
          <w:noProof/>
        </w:rPr>
        <w:t xml:space="preserve">      "Vitamin C (mg)": 40</w:t>
      </w:r>
    </w:p>
    <w:p w14:paraId="476EC374" w14:textId="77777777" w:rsidR="00960A0F" w:rsidRDefault="00960A0F" w:rsidP="00960A0F">
      <w:pPr>
        <w:pStyle w:val="zCode"/>
        <w:rPr>
          <w:noProof/>
        </w:rPr>
      </w:pPr>
      <w:r>
        <w:rPr>
          <w:noProof/>
        </w:rPr>
        <w:t xml:space="preserve">    }</w:t>
      </w:r>
    </w:p>
    <w:p w14:paraId="7F4D23D6" w14:textId="77777777" w:rsidR="00960A0F" w:rsidRDefault="00960A0F" w:rsidP="00960A0F">
      <w:pPr>
        <w:pStyle w:val="zCode"/>
        <w:rPr>
          <w:noProof/>
        </w:rPr>
      </w:pPr>
      <w:r>
        <w:rPr>
          <w:noProof/>
        </w:rPr>
        <w:t xml:space="preserve">  },</w:t>
      </w:r>
    </w:p>
    <w:p w14:paraId="4D64BBC2" w14:textId="77777777" w:rsidR="00960A0F" w:rsidRDefault="00960A0F" w:rsidP="00960A0F">
      <w:pPr>
        <w:pStyle w:val="zCode"/>
        <w:rPr>
          <w:noProof/>
        </w:rPr>
      </w:pPr>
      <w:r>
        <w:rPr>
          <w:noProof/>
        </w:rPr>
        <w:t xml:space="preserve">  {</w:t>
      </w:r>
    </w:p>
    <w:p w14:paraId="2C83D46C" w14:textId="77777777" w:rsidR="00960A0F" w:rsidRDefault="00960A0F" w:rsidP="00960A0F">
      <w:pPr>
        <w:pStyle w:val="zCode"/>
        <w:rPr>
          <w:noProof/>
        </w:rPr>
      </w:pPr>
      <w:r>
        <w:rPr>
          <w:noProof/>
        </w:rPr>
        <w:t xml:space="preserve">    "age": { "en": "15-18 years", "mn": "15-18 жил" },</w:t>
      </w:r>
    </w:p>
    <w:p w14:paraId="58790FFF" w14:textId="77777777" w:rsidR="00960A0F" w:rsidRDefault="00960A0F" w:rsidP="00960A0F">
      <w:pPr>
        <w:pStyle w:val="zCode"/>
        <w:rPr>
          <w:noProof/>
        </w:rPr>
      </w:pPr>
      <w:r>
        <w:rPr>
          <w:noProof/>
        </w:rPr>
        <w:t xml:space="preserve">    "gender": "female",</w:t>
      </w:r>
    </w:p>
    <w:p w14:paraId="37677E88" w14:textId="77777777" w:rsidR="00960A0F" w:rsidRDefault="00960A0F" w:rsidP="00960A0F">
      <w:pPr>
        <w:pStyle w:val="zCode"/>
        <w:rPr>
          <w:noProof/>
        </w:rPr>
      </w:pPr>
      <w:r>
        <w:rPr>
          <w:noProof/>
        </w:rPr>
        <w:t xml:space="preserve">    "proximates": {</w:t>
      </w:r>
    </w:p>
    <w:p w14:paraId="186DF988" w14:textId="77777777" w:rsidR="00960A0F" w:rsidRDefault="00960A0F" w:rsidP="00960A0F">
      <w:pPr>
        <w:pStyle w:val="zCode"/>
        <w:rPr>
          <w:noProof/>
        </w:rPr>
      </w:pPr>
      <w:r>
        <w:rPr>
          <w:noProof/>
        </w:rPr>
        <w:t xml:space="preserve">      "Energy (kcal)": 2280,</w:t>
      </w:r>
    </w:p>
    <w:p w14:paraId="4E0A8CE1" w14:textId="77777777" w:rsidR="00960A0F" w:rsidRDefault="00960A0F" w:rsidP="00960A0F">
      <w:pPr>
        <w:pStyle w:val="zCode"/>
        <w:rPr>
          <w:noProof/>
        </w:rPr>
      </w:pPr>
      <w:r>
        <w:rPr>
          <w:noProof/>
        </w:rPr>
        <w:t xml:space="preserve">      "Protein (g)": 52,</w:t>
      </w:r>
    </w:p>
    <w:p w14:paraId="05CB6F9B" w14:textId="77777777" w:rsidR="00960A0F" w:rsidRDefault="00960A0F" w:rsidP="00960A0F">
      <w:pPr>
        <w:pStyle w:val="zCode"/>
        <w:rPr>
          <w:noProof/>
        </w:rPr>
      </w:pPr>
      <w:r>
        <w:rPr>
          <w:noProof/>
        </w:rPr>
        <w:t xml:space="preserve">      "Fat (g)": 71,</w:t>
      </w:r>
    </w:p>
    <w:p w14:paraId="688534F2" w14:textId="77777777" w:rsidR="00960A0F" w:rsidRDefault="00960A0F" w:rsidP="00960A0F">
      <w:pPr>
        <w:pStyle w:val="zCode"/>
        <w:rPr>
          <w:noProof/>
        </w:rPr>
      </w:pPr>
      <w:r>
        <w:rPr>
          <w:noProof/>
        </w:rPr>
        <w:t xml:space="preserve">      "Carbohydrate (g)": 358</w:t>
      </w:r>
    </w:p>
    <w:p w14:paraId="594D0520" w14:textId="77777777" w:rsidR="00960A0F" w:rsidRDefault="00960A0F" w:rsidP="00960A0F">
      <w:pPr>
        <w:pStyle w:val="zCode"/>
        <w:rPr>
          <w:noProof/>
        </w:rPr>
      </w:pPr>
      <w:r>
        <w:rPr>
          <w:noProof/>
        </w:rPr>
        <w:t xml:space="preserve">    },</w:t>
      </w:r>
    </w:p>
    <w:p w14:paraId="7ACA74F6" w14:textId="77777777" w:rsidR="00960A0F" w:rsidRDefault="00960A0F" w:rsidP="00960A0F">
      <w:pPr>
        <w:pStyle w:val="zCode"/>
        <w:rPr>
          <w:noProof/>
        </w:rPr>
      </w:pPr>
      <w:r>
        <w:rPr>
          <w:noProof/>
        </w:rPr>
        <w:t xml:space="preserve">    "minerals": {</w:t>
      </w:r>
    </w:p>
    <w:p w14:paraId="43F6077D" w14:textId="77777777" w:rsidR="00960A0F" w:rsidRDefault="00960A0F" w:rsidP="00960A0F">
      <w:pPr>
        <w:pStyle w:val="zCode"/>
        <w:rPr>
          <w:noProof/>
        </w:rPr>
      </w:pPr>
      <w:r>
        <w:rPr>
          <w:noProof/>
        </w:rPr>
        <w:t xml:space="preserve">      "Calcium (mg)": 1300,</w:t>
      </w:r>
    </w:p>
    <w:p w14:paraId="508A25A5" w14:textId="77777777" w:rsidR="00960A0F" w:rsidRDefault="00960A0F" w:rsidP="00960A0F">
      <w:pPr>
        <w:pStyle w:val="zCode"/>
        <w:rPr>
          <w:noProof/>
        </w:rPr>
      </w:pPr>
      <w:r>
        <w:rPr>
          <w:noProof/>
        </w:rPr>
        <w:t xml:space="preserve">      "Iron (mg)": 25.8,</w:t>
      </w:r>
    </w:p>
    <w:p w14:paraId="5ED2FF9C" w14:textId="77777777" w:rsidR="00960A0F" w:rsidRDefault="00960A0F" w:rsidP="00960A0F">
      <w:pPr>
        <w:pStyle w:val="zCode"/>
        <w:rPr>
          <w:noProof/>
        </w:rPr>
      </w:pPr>
      <w:r>
        <w:rPr>
          <w:noProof/>
        </w:rPr>
        <w:t xml:space="preserve">      "Phosphorus (mg)": 1250</w:t>
      </w:r>
    </w:p>
    <w:p w14:paraId="5FA4E740" w14:textId="77777777" w:rsidR="00960A0F" w:rsidRDefault="00960A0F" w:rsidP="00960A0F">
      <w:pPr>
        <w:pStyle w:val="zCode"/>
        <w:rPr>
          <w:noProof/>
        </w:rPr>
      </w:pPr>
      <w:r>
        <w:rPr>
          <w:noProof/>
        </w:rPr>
        <w:t xml:space="preserve">    },</w:t>
      </w:r>
    </w:p>
    <w:p w14:paraId="54486B73" w14:textId="77777777" w:rsidR="00960A0F" w:rsidRDefault="00960A0F" w:rsidP="00960A0F">
      <w:pPr>
        <w:pStyle w:val="zCode"/>
        <w:rPr>
          <w:noProof/>
        </w:rPr>
      </w:pPr>
      <w:r>
        <w:rPr>
          <w:noProof/>
        </w:rPr>
        <w:t xml:space="preserve">    "vitamins": {</w:t>
      </w:r>
    </w:p>
    <w:p w14:paraId="794EF583" w14:textId="77777777" w:rsidR="00960A0F" w:rsidRDefault="00960A0F" w:rsidP="00960A0F">
      <w:pPr>
        <w:pStyle w:val="zCode"/>
        <w:rPr>
          <w:noProof/>
        </w:rPr>
      </w:pPr>
      <w:r>
        <w:rPr>
          <w:noProof/>
        </w:rPr>
        <w:t xml:space="preserve">      "Vitamin C (mg)": 40</w:t>
      </w:r>
    </w:p>
    <w:p w14:paraId="652DA184" w14:textId="77777777" w:rsidR="00960A0F" w:rsidRDefault="00960A0F" w:rsidP="00960A0F">
      <w:pPr>
        <w:pStyle w:val="zCode"/>
        <w:rPr>
          <w:noProof/>
        </w:rPr>
      </w:pPr>
      <w:r>
        <w:rPr>
          <w:noProof/>
        </w:rPr>
        <w:t xml:space="preserve">    }</w:t>
      </w:r>
    </w:p>
    <w:p w14:paraId="229A39C5" w14:textId="77777777" w:rsidR="00960A0F" w:rsidRDefault="00960A0F" w:rsidP="00960A0F">
      <w:pPr>
        <w:pStyle w:val="zCode"/>
        <w:rPr>
          <w:noProof/>
        </w:rPr>
      </w:pPr>
      <w:r>
        <w:rPr>
          <w:noProof/>
        </w:rPr>
        <w:t xml:space="preserve">  },</w:t>
      </w:r>
    </w:p>
    <w:p w14:paraId="11A6F4DD" w14:textId="77777777" w:rsidR="00960A0F" w:rsidRDefault="00960A0F" w:rsidP="00960A0F">
      <w:pPr>
        <w:pStyle w:val="zCode"/>
        <w:rPr>
          <w:noProof/>
        </w:rPr>
      </w:pPr>
      <w:r>
        <w:rPr>
          <w:noProof/>
        </w:rPr>
        <w:t xml:space="preserve">  {</w:t>
      </w:r>
    </w:p>
    <w:p w14:paraId="4D0C81E6" w14:textId="77777777" w:rsidR="00960A0F" w:rsidRDefault="00960A0F" w:rsidP="00960A0F">
      <w:pPr>
        <w:pStyle w:val="zCode"/>
        <w:rPr>
          <w:noProof/>
        </w:rPr>
      </w:pPr>
      <w:r>
        <w:rPr>
          <w:noProof/>
        </w:rPr>
        <w:t xml:space="preserve">    "age": { "en": "19-29 years", "mn": "19-29 жил" },</w:t>
      </w:r>
    </w:p>
    <w:p w14:paraId="73E0368F" w14:textId="77777777" w:rsidR="00960A0F" w:rsidRDefault="00960A0F" w:rsidP="00960A0F">
      <w:pPr>
        <w:pStyle w:val="zCode"/>
        <w:rPr>
          <w:noProof/>
        </w:rPr>
      </w:pPr>
      <w:r>
        <w:rPr>
          <w:noProof/>
        </w:rPr>
        <w:t xml:space="preserve">    "gender": "male",</w:t>
      </w:r>
    </w:p>
    <w:p w14:paraId="7B99FC43" w14:textId="77777777" w:rsidR="00960A0F" w:rsidRDefault="00960A0F" w:rsidP="00960A0F">
      <w:pPr>
        <w:pStyle w:val="zCode"/>
        <w:rPr>
          <w:noProof/>
        </w:rPr>
      </w:pPr>
      <w:r>
        <w:rPr>
          <w:noProof/>
        </w:rPr>
        <w:t xml:space="preserve">    "proximates": {</w:t>
      </w:r>
    </w:p>
    <w:p w14:paraId="5D6FA155" w14:textId="77777777" w:rsidR="00960A0F" w:rsidRDefault="00960A0F" w:rsidP="00960A0F">
      <w:pPr>
        <w:pStyle w:val="zCode"/>
        <w:rPr>
          <w:noProof/>
        </w:rPr>
      </w:pPr>
      <w:r>
        <w:rPr>
          <w:noProof/>
        </w:rPr>
        <w:t xml:space="preserve">      "Energy (kcal)": 2400,</w:t>
      </w:r>
    </w:p>
    <w:p w14:paraId="1E8D119F" w14:textId="77777777" w:rsidR="00960A0F" w:rsidRDefault="00960A0F" w:rsidP="00960A0F">
      <w:pPr>
        <w:pStyle w:val="zCode"/>
        <w:rPr>
          <w:noProof/>
        </w:rPr>
      </w:pPr>
      <w:r>
        <w:rPr>
          <w:noProof/>
        </w:rPr>
        <w:t xml:space="preserve">      "Protein (g)": 90,</w:t>
      </w:r>
    </w:p>
    <w:p w14:paraId="24E9CF24" w14:textId="77777777" w:rsidR="00960A0F" w:rsidRDefault="00960A0F" w:rsidP="00960A0F">
      <w:pPr>
        <w:pStyle w:val="zCode"/>
        <w:rPr>
          <w:noProof/>
        </w:rPr>
      </w:pPr>
      <w:r>
        <w:rPr>
          <w:noProof/>
        </w:rPr>
        <w:t xml:space="preserve">      "Fat (g)": 67,</w:t>
      </w:r>
    </w:p>
    <w:p w14:paraId="38BC4B68" w14:textId="77777777" w:rsidR="00960A0F" w:rsidRDefault="00960A0F" w:rsidP="00960A0F">
      <w:pPr>
        <w:pStyle w:val="zCode"/>
        <w:rPr>
          <w:noProof/>
        </w:rPr>
      </w:pPr>
      <w:r>
        <w:rPr>
          <w:noProof/>
        </w:rPr>
        <w:t xml:space="preserve">      "Carbohydrate (g)": 360</w:t>
      </w:r>
    </w:p>
    <w:p w14:paraId="2AA59885" w14:textId="77777777" w:rsidR="00960A0F" w:rsidRDefault="00960A0F" w:rsidP="00960A0F">
      <w:pPr>
        <w:pStyle w:val="zCode"/>
        <w:rPr>
          <w:noProof/>
        </w:rPr>
      </w:pPr>
      <w:r>
        <w:rPr>
          <w:noProof/>
        </w:rPr>
        <w:t xml:space="preserve">    },</w:t>
      </w:r>
    </w:p>
    <w:p w14:paraId="2DD8E196" w14:textId="77777777" w:rsidR="00960A0F" w:rsidRDefault="00960A0F" w:rsidP="00960A0F">
      <w:pPr>
        <w:pStyle w:val="zCode"/>
        <w:rPr>
          <w:noProof/>
        </w:rPr>
      </w:pPr>
      <w:r>
        <w:rPr>
          <w:noProof/>
        </w:rPr>
        <w:t xml:space="preserve">    "minerals": {</w:t>
      </w:r>
    </w:p>
    <w:p w14:paraId="745304F7" w14:textId="77777777" w:rsidR="00960A0F" w:rsidRDefault="00960A0F" w:rsidP="00960A0F">
      <w:pPr>
        <w:pStyle w:val="zCode"/>
        <w:rPr>
          <w:noProof/>
        </w:rPr>
      </w:pPr>
      <w:r>
        <w:rPr>
          <w:noProof/>
        </w:rPr>
        <w:t xml:space="preserve">      "Calcium (mg)": 1000,</w:t>
      </w:r>
    </w:p>
    <w:p w14:paraId="2FF270E4" w14:textId="77777777" w:rsidR="00960A0F" w:rsidRDefault="00960A0F" w:rsidP="00960A0F">
      <w:pPr>
        <w:pStyle w:val="zCode"/>
        <w:rPr>
          <w:noProof/>
        </w:rPr>
      </w:pPr>
      <w:r>
        <w:rPr>
          <w:noProof/>
        </w:rPr>
        <w:t xml:space="preserve">      "Iron (mg)": 11.4,</w:t>
      </w:r>
    </w:p>
    <w:p w14:paraId="02E1A9BB" w14:textId="77777777" w:rsidR="00960A0F" w:rsidRDefault="00960A0F" w:rsidP="00960A0F">
      <w:pPr>
        <w:pStyle w:val="zCode"/>
        <w:rPr>
          <w:noProof/>
        </w:rPr>
      </w:pPr>
      <w:r>
        <w:rPr>
          <w:noProof/>
        </w:rPr>
        <w:t xml:space="preserve">      "Phosphorus (mg)": 700</w:t>
      </w:r>
    </w:p>
    <w:p w14:paraId="263928AD" w14:textId="77777777" w:rsidR="00960A0F" w:rsidRDefault="00960A0F" w:rsidP="00960A0F">
      <w:pPr>
        <w:pStyle w:val="zCode"/>
        <w:rPr>
          <w:noProof/>
        </w:rPr>
      </w:pPr>
      <w:r>
        <w:rPr>
          <w:noProof/>
        </w:rPr>
        <w:t xml:space="preserve">    },</w:t>
      </w:r>
    </w:p>
    <w:p w14:paraId="79DA4219" w14:textId="77777777" w:rsidR="00960A0F" w:rsidRDefault="00960A0F" w:rsidP="00960A0F">
      <w:pPr>
        <w:pStyle w:val="zCode"/>
        <w:rPr>
          <w:noProof/>
        </w:rPr>
      </w:pPr>
      <w:r>
        <w:rPr>
          <w:noProof/>
        </w:rPr>
        <w:t xml:space="preserve">    "vitamins": {</w:t>
      </w:r>
    </w:p>
    <w:p w14:paraId="4526B457" w14:textId="77777777" w:rsidR="00960A0F" w:rsidRDefault="00960A0F" w:rsidP="00960A0F">
      <w:pPr>
        <w:pStyle w:val="zCode"/>
        <w:rPr>
          <w:noProof/>
        </w:rPr>
      </w:pPr>
      <w:r>
        <w:rPr>
          <w:noProof/>
        </w:rPr>
        <w:t xml:space="preserve">      "Vitamin C (mg)": 45</w:t>
      </w:r>
    </w:p>
    <w:p w14:paraId="78E13FCC" w14:textId="77777777" w:rsidR="00960A0F" w:rsidRDefault="00960A0F" w:rsidP="00960A0F">
      <w:pPr>
        <w:pStyle w:val="zCode"/>
        <w:rPr>
          <w:noProof/>
        </w:rPr>
      </w:pPr>
      <w:r>
        <w:rPr>
          <w:noProof/>
        </w:rPr>
        <w:t xml:space="preserve">    }</w:t>
      </w:r>
    </w:p>
    <w:p w14:paraId="74597F46" w14:textId="77777777" w:rsidR="00960A0F" w:rsidRDefault="00960A0F" w:rsidP="00960A0F">
      <w:pPr>
        <w:pStyle w:val="zCode"/>
        <w:rPr>
          <w:noProof/>
        </w:rPr>
      </w:pPr>
      <w:r>
        <w:rPr>
          <w:noProof/>
        </w:rPr>
        <w:t xml:space="preserve">  },</w:t>
      </w:r>
    </w:p>
    <w:p w14:paraId="28749E89" w14:textId="77777777" w:rsidR="00960A0F" w:rsidRDefault="00960A0F" w:rsidP="00960A0F">
      <w:pPr>
        <w:pStyle w:val="zCode"/>
        <w:rPr>
          <w:noProof/>
        </w:rPr>
      </w:pPr>
      <w:r>
        <w:rPr>
          <w:noProof/>
        </w:rPr>
        <w:t xml:space="preserve">  {</w:t>
      </w:r>
    </w:p>
    <w:p w14:paraId="1CF2BC39" w14:textId="77777777" w:rsidR="00960A0F" w:rsidRDefault="00960A0F" w:rsidP="00960A0F">
      <w:pPr>
        <w:pStyle w:val="zCode"/>
        <w:rPr>
          <w:noProof/>
        </w:rPr>
      </w:pPr>
      <w:r>
        <w:rPr>
          <w:noProof/>
        </w:rPr>
        <w:t xml:space="preserve">    "age": { "en": "19-29 years", "mn": "19-29 жил" },</w:t>
      </w:r>
    </w:p>
    <w:p w14:paraId="272B9101" w14:textId="77777777" w:rsidR="00960A0F" w:rsidRDefault="00960A0F" w:rsidP="00960A0F">
      <w:pPr>
        <w:pStyle w:val="zCode"/>
        <w:rPr>
          <w:noProof/>
        </w:rPr>
      </w:pPr>
      <w:r>
        <w:rPr>
          <w:noProof/>
        </w:rPr>
        <w:t xml:space="preserve">    "gender": "female",</w:t>
      </w:r>
    </w:p>
    <w:p w14:paraId="4D6692FA" w14:textId="77777777" w:rsidR="00960A0F" w:rsidRDefault="00960A0F" w:rsidP="00960A0F">
      <w:pPr>
        <w:pStyle w:val="zCode"/>
        <w:rPr>
          <w:noProof/>
        </w:rPr>
      </w:pPr>
      <w:r>
        <w:rPr>
          <w:noProof/>
        </w:rPr>
        <w:t xml:space="preserve">    "proximates": {</w:t>
      </w:r>
    </w:p>
    <w:p w14:paraId="732162D3" w14:textId="77777777" w:rsidR="00960A0F" w:rsidRDefault="00960A0F" w:rsidP="00960A0F">
      <w:pPr>
        <w:pStyle w:val="zCode"/>
        <w:rPr>
          <w:noProof/>
        </w:rPr>
      </w:pPr>
      <w:r>
        <w:rPr>
          <w:noProof/>
        </w:rPr>
        <w:t xml:space="preserve">      "Energy (kcal)": 1990,</w:t>
      </w:r>
    </w:p>
    <w:p w14:paraId="62D928F8" w14:textId="77777777" w:rsidR="00960A0F" w:rsidRDefault="00960A0F" w:rsidP="00960A0F">
      <w:pPr>
        <w:pStyle w:val="zCode"/>
        <w:rPr>
          <w:noProof/>
        </w:rPr>
      </w:pPr>
      <w:r>
        <w:rPr>
          <w:noProof/>
        </w:rPr>
        <w:t xml:space="preserve">      "Protein (g)": 72,</w:t>
      </w:r>
    </w:p>
    <w:p w14:paraId="400596B9" w14:textId="77777777" w:rsidR="00960A0F" w:rsidRDefault="00960A0F" w:rsidP="00960A0F">
      <w:pPr>
        <w:pStyle w:val="zCode"/>
        <w:rPr>
          <w:noProof/>
        </w:rPr>
      </w:pPr>
      <w:r>
        <w:rPr>
          <w:noProof/>
        </w:rPr>
        <w:t xml:space="preserve">      "Fat (g)": 55,</w:t>
      </w:r>
    </w:p>
    <w:p w14:paraId="31740EE0" w14:textId="77777777" w:rsidR="00960A0F" w:rsidRDefault="00960A0F" w:rsidP="00960A0F">
      <w:pPr>
        <w:pStyle w:val="zCode"/>
        <w:rPr>
          <w:noProof/>
        </w:rPr>
      </w:pPr>
      <w:r>
        <w:rPr>
          <w:noProof/>
        </w:rPr>
        <w:lastRenderedPageBreak/>
        <w:t xml:space="preserve">      "Carbohydrate (g)": 302</w:t>
      </w:r>
    </w:p>
    <w:p w14:paraId="4C6B6EC8" w14:textId="77777777" w:rsidR="00960A0F" w:rsidRDefault="00960A0F" w:rsidP="00960A0F">
      <w:pPr>
        <w:pStyle w:val="zCode"/>
        <w:rPr>
          <w:noProof/>
        </w:rPr>
      </w:pPr>
      <w:r>
        <w:rPr>
          <w:noProof/>
        </w:rPr>
        <w:t xml:space="preserve">    },</w:t>
      </w:r>
    </w:p>
    <w:p w14:paraId="5085CC77" w14:textId="77777777" w:rsidR="00960A0F" w:rsidRDefault="00960A0F" w:rsidP="00960A0F">
      <w:pPr>
        <w:pStyle w:val="zCode"/>
        <w:rPr>
          <w:noProof/>
        </w:rPr>
      </w:pPr>
      <w:r>
        <w:rPr>
          <w:noProof/>
        </w:rPr>
        <w:t xml:space="preserve">    "minerals": {</w:t>
      </w:r>
    </w:p>
    <w:p w14:paraId="3801DAF5" w14:textId="77777777" w:rsidR="00960A0F" w:rsidRDefault="00960A0F" w:rsidP="00960A0F">
      <w:pPr>
        <w:pStyle w:val="zCode"/>
        <w:rPr>
          <w:noProof/>
        </w:rPr>
      </w:pPr>
      <w:r>
        <w:rPr>
          <w:noProof/>
        </w:rPr>
        <w:t xml:space="preserve">      "Calcium (mg)": 1000,</w:t>
      </w:r>
    </w:p>
    <w:p w14:paraId="3A39A7CB" w14:textId="77777777" w:rsidR="00960A0F" w:rsidRDefault="00960A0F" w:rsidP="00960A0F">
      <w:pPr>
        <w:pStyle w:val="zCode"/>
        <w:rPr>
          <w:noProof/>
        </w:rPr>
      </w:pPr>
      <w:r>
        <w:rPr>
          <w:noProof/>
        </w:rPr>
        <w:t xml:space="preserve">      "Iron (mg)": 24.5,</w:t>
      </w:r>
    </w:p>
    <w:p w14:paraId="50E6F8D4" w14:textId="77777777" w:rsidR="00960A0F" w:rsidRDefault="00960A0F" w:rsidP="00960A0F">
      <w:pPr>
        <w:pStyle w:val="zCode"/>
        <w:rPr>
          <w:noProof/>
        </w:rPr>
      </w:pPr>
      <w:r>
        <w:rPr>
          <w:noProof/>
        </w:rPr>
        <w:t xml:space="preserve">      "Phosphorus (mg)": 700</w:t>
      </w:r>
    </w:p>
    <w:p w14:paraId="47E4ADF0" w14:textId="77777777" w:rsidR="00960A0F" w:rsidRDefault="00960A0F" w:rsidP="00960A0F">
      <w:pPr>
        <w:pStyle w:val="zCode"/>
        <w:rPr>
          <w:noProof/>
        </w:rPr>
      </w:pPr>
      <w:r>
        <w:rPr>
          <w:noProof/>
        </w:rPr>
        <w:t xml:space="preserve">    },</w:t>
      </w:r>
    </w:p>
    <w:p w14:paraId="2AF1B09F" w14:textId="77777777" w:rsidR="00960A0F" w:rsidRDefault="00960A0F" w:rsidP="00960A0F">
      <w:pPr>
        <w:pStyle w:val="zCode"/>
        <w:rPr>
          <w:noProof/>
        </w:rPr>
      </w:pPr>
      <w:r>
        <w:rPr>
          <w:noProof/>
        </w:rPr>
        <w:t xml:space="preserve">    "vitamins": {</w:t>
      </w:r>
    </w:p>
    <w:p w14:paraId="151194D6" w14:textId="77777777" w:rsidR="00960A0F" w:rsidRDefault="00960A0F" w:rsidP="00960A0F">
      <w:pPr>
        <w:pStyle w:val="zCode"/>
        <w:rPr>
          <w:noProof/>
        </w:rPr>
      </w:pPr>
      <w:r>
        <w:rPr>
          <w:noProof/>
        </w:rPr>
        <w:t xml:space="preserve">      "Vitamin C (mg)": 45</w:t>
      </w:r>
    </w:p>
    <w:p w14:paraId="5E879DBF" w14:textId="77777777" w:rsidR="00960A0F" w:rsidRDefault="00960A0F" w:rsidP="00960A0F">
      <w:pPr>
        <w:pStyle w:val="zCode"/>
        <w:rPr>
          <w:noProof/>
        </w:rPr>
      </w:pPr>
      <w:r>
        <w:rPr>
          <w:noProof/>
        </w:rPr>
        <w:t xml:space="preserve">    }</w:t>
      </w:r>
    </w:p>
    <w:p w14:paraId="13BB9795" w14:textId="77777777" w:rsidR="00960A0F" w:rsidRDefault="00960A0F" w:rsidP="00960A0F">
      <w:pPr>
        <w:pStyle w:val="zCode"/>
        <w:rPr>
          <w:noProof/>
        </w:rPr>
      </w:pPr>
      <w:r>
        <w:rPr>
          <w:noProof/>
        </w:rPr>
        <w:t xml:space="preserve">  },</w:t>
      </w:r>
    </w:p>
    <w:p w14:paraId="1EB2F7E3" w14:textId="77777777" w:rsidR="00960A0F" w:rsidRDefault="00960A0F" w:rsidP="00960A0F">
      <w:pPr>
        <w:pStyle w:val="zCode"/>
        <w:rPr>
          <w:noProof/>
        </w:rPr>
      </w:pPr>
      <w:r>
        <w:rPr>
          <w:noProof/>
        </w:rPr>
        <w:t xml:space="preserve">  {</w:t>
      </w:r>
    </w:p>
    <w:p w14:paraId="52DC8140" w14:textId="77777777" w:rsidR="00960A0F" w:rsidRDefault="00960A0F" w:rsidP="00960A0F">
      <w:pPr>
        <w:pStyle w:val="zCode"/>
        <w:rPr>
          <w:noProof/>
        </w:rPr>
      </w:pPr>
      <w:r>
        <w:rPr>
          <w:noProof/>
        </w:rPr>
        <w:t xml:space="preserve">    "age": { "en": "30-59 years", "mn": "30-59 жил" },</w:t>
      </w:r>
    </w:p>
    <w:p w14:paraId="70576085" w14:textId="77777777" w:rsidR="00960A0F" w:rsidRDefault="00960A0F" w:rsidP="00960A0F">
      <w:pPr>
        <w:pStyle w:val="zCode"/>
        <w:rPr>
          <w:noProof/>
        </w:rPr>
      </w:pPr>
      <w:r>
        <w:rPr>
          <w:noProof/>
        </w:rPr>
        <w:t xml:space="preserve">    "gender": "male",</w:t>
      </w:r>
    </w:p>
    <w:p w14:paraId="631EBA36" w14:textId="77777777" w:rsidR="00960A0F" w:rsidRDefault="00960A0F" w:rsidP="00960A0F">
      <w:pPr>
        <w:pStyle w:val="zCode"/>
        <w:rPr>
          <w:noProof/>
        </w:rPr>
      </w:pPr>
      <w:r>
        <w:rPr>
          <w:noProof/>
        </w:rPr>
        <w:t xml:space="preserve">    "proximates": {</w:t>
      </w:r>
    </w:p>
    <w:p w14:paraId="2CDA9909" w14:textId="77777777" w:rsidR="00960A0F" w:rsidRDefault="00960A0F" w:rsidP="00960A0F">
      <w:pPr>
        <w:pStyle w:val="zCode"/>
        <w:rPr>
          <w:noProof/>
        </w:rPr>
      </w:pPr>
      <w:r>
        <w:rPr>
          <w:noProof/>
        </w:rPr>
        <w:t xml:space="preserve">      "Energy (kcal)": 2380,</w:t>
      </w:r>
    </w:p>
    <w:p w14:paraId="592DCBEE" w14:textId="77777777" w:rsidR="00960A0F" w:rsidRDefault="00960A0F" w:rsidP="00960A0F">
      <w:pPr>
        <w:pStyle w:val="zCode"/>
        <w:rPr>
          <w:noProof/>
        </w:rPr>
      </w:pPr>
      <w:r>
        <w:rPr>
          <w:noProof/>
        </w:rPr>
        <w:t xml:space="preserve">      "Protein (g)": 76,</w:t>
      </w:r>
    </w:p>
    <w:p w14:paraId="4CF5453F" w14:textId="77777777" w:rsidR="00960A0F" w:rsidRDefault="00960A0F" w:rsidP="00960A0F">
      <w:pPr>
        <w:pStyle w:val="zCode"/>
        <w:rPr>
          <w:noProof/>
        </w:rPr>
      </w:pPr>
      <w:r>
        <w:rPr>
          <w:noProof/>
        </w:rPr>
        <w:t xml:space="preserve">      "Fat (g)": 66,</w:t>
      </w:r>
    </w:p>
    <w:p w14:paraId="786E6F47" w14:textId="77777777" w:rsidR="00960A0F" w:rsidRDefault="00960A0F" w:rsidP="00960A0F">
      <w:pPr>
        <w:pStyle w:val="zCode"/>
        <w:rPr>
          <w:noProof/>
        </w:rPr>
      </w:pPr>
      <w:r>
        <w:rPr>
          <w:noProof/>
        </w:rPr>
        <w:t xml:space="preserve">      "Carbohydrate (g)": 370</w:t>
      </w:r>
    </w:p>
    <w:p w14:paraId="3FAFFE7D" w14:textId="77777777" w:rsidR="00960A0F" w:rsidRDefault="00960A0F" w:rsidP="00960A0F">
      <w:pPr>
        <w:pStyle w:val="zCode"/>
        <w:rPr>
          <w:noProof/>
        </w:rPr>
      </w:pPr>
      <w:r>
        <w:rPr>
          <w:noProof/>
        </w:rPr>
        <w:t xml:space="preserve">    },</w:t>
      </w:r>
    </w:p>
    <w:p w14:paraId="5DC2D973" w14:textId="77777777" w:rsidR="00960A0F" w:rsidRDefault="00960A0F" w:rsidP="00960A0F">
      <w:pPr>
        <w:pStyle w:val="zCode"/>
        <w:rPr>
          <w:noProof/>
        </w:rPr>
      </w:pPr>
      <w:r>
        <w:rPr>
          <w:noProof/>
        </w:rPr>
        <w:t xml:space="preserve">    "minerals": {</w:t>
      </w:r>
    </w:p>
    <w:p w14:paraId="171CFB07" w14:textId="77777777" w:rsidR="00960A0F" w:rsidRDefault="00960A0F" w:rsidP="00960A0F">
      <w:pPr>
        <w:pStyle w:val="zCode"/>
        <w:rPr>
          <w:noProof/>
        </w:rPr>
      </w:pPr>
      <w:r>
        <w:rPr>
          <w:noProof/>
        </w:rPr>
        <w:t xml:space="preserve">      "Calcium (mg)": 1000,</w:t>
      </w:r>
    </w:p>
    <w:p w14:paraId="4DD704BF" w14:textId="77777777" w:rsidR="00960A0F" w:rsidRDefault="00960A0F" w:rsidP="00960A0F">
      <w:pPr>
        <w:pStyle w:val="zCode"/>
        <w:rPr>
          <w:noProof/>
        </w:rPr>
      </w:pPr>
      <w:r>
        <w:rPr>
          <w:noProof/>
        </w:rPr>
        <w:t xml:space="preserve">      "Iron (mg)": 11.4,</w:t>
      </w:r>
    </w:p>
    <w:p w14:paraId="4CDDFEFC" w14:textId="77777777" w:rsidR="00960A0F" w:rsidRDefault="00960A0F" w:rsidP="00960A0F">
      <w:pPr>
        <w:pStyle w:val="zCode"/>
        <w:rPr>
          <w:noProof/>
        </w:rPr>
      </w:pPr>
      <w:r>
        <w:rPr>
          <w:noProof/>
        </w:rPr>
        <w:t xml:space="preserve">      "Phosphorus (mg)": 700</w:t>
      </w:r>
    </w:p>
    <w:p w14:paraId="7B8BDD17" w14:textId="77777777" w:rsidR="00960A0F" w:rsidRDefault="00960A0F" w:rsidP="00960A0F">
      <w:pPr>
        <w:pStyle w:val="zCode"/>
        <w:rPr>
          <w:noProof/>
        </w:rPr>
      </w:pPr>
      <w:r>
        <w:rPr>
          <w:noProof/>
        </w:rPr>
        <w:t xml:space="preserve">    },</w:t>
      </w:r>
    </w:p>
    <w:p w14:paraId="3FADA980" w14:textId="77777777" w:rsidR="00960A0F" w:rsidRDefault="00960A0F" w:rsidP="00960A0F">
      <w:pPr>
        <w:pStyle w:val="zCode"/>
        <w:rPr>
          <w:noProof/>
        </w:rPr>
      </w:pPr>
      <w:r>
        <w:rPr>
          <w:noProof/>
        </w:rPr>
        <w:t xml:space="preserve">    "vitamins": {</w:t>
      </w:r>
    </w:p>
    <w:p w14:paraId="044C6DF1" w14:textId="77777777" w:rsidR="00960A0F" w:rsidRDefault="00960A0F" w:rsidP="00960A0F">
      <w:pPr>
        <w:pStyle w:val="zCode"/>
        <w:rPr>
          <w:noProof/>
        </w:rPr>
      </w:pPr>
      <w:r>
        <w:rPr>
          <w:noProof/>
        </w:rPr>
        <w:t xml:space="preserve">      "Vitamin C (mg)": 45</w:t>
      </w:r>
    </w:p>
    <w:p w14:paraId="0322733F" w14:textId="77777777" w:rsidR="00960A0F" w:rsidRDefault="00960A0F" w:rsidP="00960A0F">
      <w:pPr>
        <w:pStyle w:val="zCode"/>
        <w:rPr>
          <w:noProof/>
        </w:rPr>
      </w:pPr>
      <w:r>
        <w:rPr>
          <w:noProof/>
        </w:rPr>
        <w:t xml:space="preserve">    }</w:t>
      </w:r>
    </w:p>
    <w:p w14:paraId="5BABF04E" w14:textId="77777777" w:rsidR="00960A0F" w:rsidRDefault="00960A0F" w:rsidP="00960A0F">
      <w:pPr>
        <w:pStyle w:val="zCode"/>
        <w:rPr>
          <w:noProof/>
        </w:rPr>
      </w:pPr>
      <w:r>
        <w:rPr>
          <w:noProof/>
        </w:rPr>
        <w:t xml:space="preserve">  },</w:t>
      </w:r>
    </w:p>
    <w:p w14:paraId="6E2ED7EC" w14:textId="77777777" w:rsidR="00960A0F" w:rsidRDefault="00960A0F" w:rsidP="00960A0F">
      <w:pPr>
        <w:pStyle w:val="zCode"/>
        <w:rPr>
          <w:noProof/>
        </w:rPr>
      </w:pPr>
      <w:r>
        <w:rPr>
          <w:noProof/>
        </w:rPr>
        <w:t xml:space="preserve">  {</w:t>
      </w:r>
    </w:p>
    <w:p w14:paraId="161E65AF" w14:textId="77777777" w:rsidR="00960A0F" w:rsidRDefault="00960A0F" w:rsidP="00960A0F">
      <w:pPr>
        <w:pStyle w:val="zCode"/>
        <w:rPr>
          <w:noProof/>
        </w:rPr>
      </w:pPr>
      <w:r>
        <w:rPr>
          <w:noProof/>
        </w:rPr>
        <w:t xml:space="preserve">    "age": { "en": "30-59 years", "mn": "30-59 жил" },</w:t>
      </w:r>
    </w:p>
    <w:p w14:paraId="272FA23F" w14:textId="77777777" w:rsidR="00960A0F" w:rsidRDefault="00960A0F" w:rsidP="00960A0F">
      <w:pPr>
        <w:pStyle w:val="zCode"/>
        <w:rPr>
          <w:noProof/>
        </w:rPr>
      </w:pPr>
      <w:r>
        <w:rPr>
          <w:noProof/>
        </w:rPr>
        <w:t xml:space="preserve">    "gender": "female",</w:t>
      </w:r>
    </w:p>
    <w:p w14:paraId="69702326" w14:textId="77777777" w:rsidR="00960A0F" w:rsidRDefault="00960A0F" w:rsidP="00960A0F">
      <w:pPr>
        <w:pStyle w:val="zCode"/>
        <w:rPr>
          <w:noProof/>
        </w:rPr>
      </w:pPr>
      <w:r>
        <w:rPr>
          <w:noProof/>
        </w:rPr>
        <w:t xml:space="preserve">    "proximates": {</w:t>
      </w:r>
    </w:p>
    <w:p w14:paraId="0E0167F6" w14:textId="77777777" w:rsidR="00960A0F" w:rsidRDefault="00960A0F" w:rsidP="00960A0F">
      <w:pPr>
        <w:pStyle w:val="zCode"/>
        <w:rPr>
          <w:noProof/>
        </w:rPr>
      </w:pPr>
      <w:r>
        <w:rPr>
          <w:noProof/>
        </w:rPr>
        <w:t xml:space="preserve">      "Energy (kcal)": 1850,</w:t>
      </w:r>
    </w:p>
    <w:p w14:paraId="66FE0535" w14:textId="77777777" w:rsidR="00960A0F" w:rsidRDefault="00960A0F" w:rsidP="00960A0F">
      <w:pPr>
        <w:pStyle w:val="zCode"/>
        <w:rPr>
          <w:noProof/>
        </w:rPr>
      </w:pPr>
      <w:r>
        <w:rPr>
          <w:noProof/>
        </w:rPr>
        <w:t xml:space="preserve">      "Protein (g)": 66,</w:t>
      </w:r>
    </w:p>
    <w:p w14:paraId="3A1AAEFA" w14:textId="77777777" w:rsidR="00960A0F" w:rsidRDefault="00960A0F" w:rsidP="00960A0F">
      <w:pPr>
        <w:pStyle w:val="zCode"/>
        <w:rPr>
          <w:noProof/>
        </w:rPr>
      </w:pPr>
      <w:r>
        <w:rPr>
          <w:noProof/>
        </w:rPr>
        <w:t xml:space="preserve">      "Fat (g)": 51,</w:t>
      </w:r>
    </w:p>
    <w:p w14:paraId="2CB775CD" w14:textId="77777777" w:rsidR="00960A0F" w:rsidRDefault="00960A0F" w:rsidP="00960A0F">
      <w:pPr>
        <w:pStyle w:val="zCode"/>
        <w:rPr>
          <w:noProof/>
        </w:rPr>
      </w:pPr>
      <w:r>
        <w:rPr>
          <w:noProof/>
        </w:rPr>
        <w:t xml:space="preserve">      "Carbohydrate (g)": 280</w:t>
      </w:r>
    </w:p>
    <w:p w14:paraId="152F102B" w14:textId="77777777" w:rsidR="00960A0F" w:rsidRDefault="00960A0F" w:rsidP="00960A0F">
      <w:pPr>
        <w:pStyle w:val="zCode"/>
        <w:rPr>
          <w:noProof/>
        </w:rPr>
      </w:pPr>
      <w:r>
        <w:rPr>
          <w:noProof/>
        </w:rPr>
        <w:t xml:space="preserve">    },</w:t>
      </w:r>
    </w:p>
    <w:p w14:paraId="498BFB2A" w14:textId="77777777" w:rsidR="00960A0F" w:rsidRDefault="00960A0F" w:rsidP="00960A0F">
      <w:pPr>
        <w:pStyle w:val="zCode"/>
        <w:rPr>
          <w:noProof/>
        </w:rPr>
      </w:pPr>
      <w:r>
        <w:rPr>
          <w:noProof/>
        </w:rPr>
        <w:t xml:space="preserve">    "minerals": {</w:t>
      </w:r>
    </w:p>
    <w:p w14:paraId="1A2F6748" w14:textId="77777777" w:rsidR="00960A0F" w:rsidRDefault="00960A0F" w:rsidP="00960A0F">
      <w:pPr>
        <w:pStyle w:val="zCode"/>
        <w:rPr>
          <w:noProof/>
        </w:rPr>
      </w:pPr>
      <w:r>
        <w:rPr>
          <w:noProof/>
        </w:rPr>
        <w:t xml:space="preserve">      "Calcium (mg)": 1300,</w:t>
      </w:r>
    </w:p>
    <w:p w14:paraId="2799F3A6" w14:textId="77777777" w:rsidR="00960A0F" w:rsidRDefault="00960A0F" w:rsidP="00960A0F">
      <w:pPr>
        <w:pStyle w:val="zCode"/>
        <w:rPr>
          <w:noProof/>
        </w:rPr>
      </w:pPr>
      <w:r>
        <w:rPr>
          <w:noProof/>
        </w:rPr>
        <w:t xml:space="preserve">      "Iron (mg)": 24.5,</w:t>
      </w:r>
    </w:p>
    <w:p w14:paraId="5824ED83" w14:textId="77777777" w:rsidR="00960A0F" w:rsidRDefault="00960A0F" w:rsidP="00960A0F">
      <w:pPr>
        <w:pStyle w:val="zCode"/>
        <w:rPr>
          <w:noProof/>
        </w:rPr>
      </w:pPr>
      <w:r>
        <w:rPr>
          <w:noProof/>
        </w:rPr>
        <w:t xml:space="preserve">      "Phosphorus (mg)": 700</w:t>
      </w:r>
    </w:p>
    <w:p w14:paraId="1BB89C00" w14:textId="77777777" w:rsidR="00960A0F" w:rsidRDefault="00960A0F" w:rsidP="00960A0F">
      <w:pPr>
        <w:pStyle w:val="zCode"/>
        <w:rPr>
          <w:noProof/>
        </w:rPr>
      </w:pPr>
      <w:r>
        <w:rPr>
          <w:noProof/>
        </w:rPr>
        <w:t xml:space="preserve">    },</w:t>
      </w:r>
    </w:p>
    <w:p w14:paraId="14456493" w14:textId="77777777" w:rsidR="00960A0F" w:rsidRDefault="00960A0F" w:rsidP="00960A0F">
      <w:pPr>
        <w:pStyle w:val="zCode"/>
        <w:rPr>
          <w:noProof/>
        </w:rPr>
      </w:pPr>
      <w:r>
        <w:rPr>
          <w:noProof/>
        </w:rPr>
        <w:t xml:space="preserve">    "vitamins": {</w:t>
      </w:r>
    </w:p>
    <w:p w14:paraId="45301433" w14:textId="77777777" w:rsidR="00960A0F" w:rsidRDefault="00960A0F" w:rsidP="00960A0F">
      <w:pPr>
        <w:pStyle w:val="zCode"/>
        <w:rPr>
          <w:noProof/>
        </w:rPr>
      </w:pPr>
      <w:r>
        <w:rPr>
          <w:noProof/>
        </w:rPr>
        <w:t xml:space="preserve">      "Vitamin C (mg)": 45</w:t>
      </w:r>
    </w:p>
    <w:p w14:paraId="6083B63A" w14:textId="77777777" w:rsidR="00960A0F" w:rsidRDefault="00960A0F" w:rsidP="00960A0F">
      <w:pPr>
        <w:pStyle w:val="zCode"/>
        <w:rPr>
          <w:noProof/>
        </w:rPr>
      </w:pPr>
      <w:r>
        <w:rPr>
          <w:noProof/>
        </w:rPr>
        <w:t xml:space="preserve">    }</w:t>
      </w:r>
    </w:p>
    <w:p w14:paraId="37F2B6C6" w14:textId="77777777" w:rsidR="00960A0F" w:rsidRDefault="00960A0F" w:rsidP="00960A0F">
      <w:pPr>
        <w:pStyle w:val="zCode"/>
        <w:rPr>
          <w:noProof/>
        </w:rPr>
      </w:pPr>
      <w:r>
        <w:rPr>
          <w:noProof/>
        </w:rPr>
        <w:t xml:space="preserve">  },</w:t>
      </w:r>
    </w:p>
    <w:p w14:paraId="755A8C63" w14:textId="77777777" w:rsidR="00960A0F" w:rsidRDefault="00960A0F" w:rsidP="00960A0F">
      <w:pPr>
        <w:pStyle w:val="zCode"/>
        <w:rPr>
          <w:noProof/>
        </w:rPr>
      </w:pPr>
      <w:r>
        <w:rPr>
          <w:noProof/>
        </w:rPr>
        <w:t xml:space="preserve">  {</w:t>
      </w:r>
    </w:p>
    <w:p w14:paraId="2DC8B697" w14:textId="77777777" w:rsidR="00960A0F" w:rsidRDefault="00960A0F" w:rsidP="00960A0F">
      <w:pPr>
        <w:pStyle w:val="zCode"/>
        <w:rPr>
          <w:noProof/>
        </w:rPr>
      </w:pPr>
      <w:r>
        <w:rPr>
          <w:noProof/>
        </w:rPr>
        <w:t xml:space="preserve">    "age": { "en": "60 years and older", "mn": "60 жил болон түүнээс дээш" },</w:t>
      </w:r>
    </w:p>
    <w:p w14:paraId="081185D1" w14:textId="77777777" w:rsidR="00960A0F" w:rsidRDefault="00960A0F" w:rsidP="00960A0F">
      <w:pPr>
        <w:pStyle w:val="zCode"/>
        <w:rPr>
          <w:noProof/>
        </w:rPr>
      </w:pPr>
      <w:r>
        <w:rPr>
          <w:noProof/>
        </w:rPr>
        <w:t xml:space="preserve">    "gender": "male",</w:t>
      </w:r>
    </w:p>
    <w:p w14:paraId="234756EE" w14:textId="77777777" w:rsidR="00960A0F" w:rsidRDefault="00960A0F" w:rsidP="00960A0F">
      <w:pPr>
        <w:pStyle w:val="zCode"/>
        <w:rPr>
          <w:noProof/>
        </w:rPr>
      </w:pPr>
      <w:r>
        <w:rPr>
          <w:noProof/>
        </w:rPr>
        <w:t xml:space="preserve">    "proximates": {</w:t>
      </w:r>
    </w:p>
    <w:p w14:paraId="02DE9E30" w14:textId="77777777" w:rsidR="00960A0F" w:rsidRDefault="00960A0F" w:rsidP="00960A0F">
      <w:pPr>
        <w:pStyle w:val="zCode"/>
        <w:rPr>
          <w:noProof/>
        </w:rPr>
      </w:pPr>
      <w:r>
        <w:rPr>
          <w:noProof/>
        </w:rPr>
        <w:t xml:space="preserve">      "Energy (kcal)": 1920,</w:t>
      </w:r>
    </w:p>
    <w:p w14:paraId="316753FB" w14:textId="77777777" w:rsidR="00960A0F" w:rsidRDefault="00960A0F" w:rsidP="00960A0F">
      <w:pPr>
        <w:pStyle w:val="zCode"/>
        <w:rPr>
          <w:noProof/>
        </w:rPr>
      </w:pPr>
      <w:r>
        <w:rPr>
          <w:noProof/>
        </w:rPr>
        <w:lastRenderedPageBreak/>
        <w:t xml:space="preserve">      "Protein (g)": 62,</w:t>
      </w:r>
    </w:p>
    <w:p w14:paraId="640D9508" w14:textId="77777777" w:rsidR="00960A0F" w:rsidRDefault="00960A0F" w:rsidP="00960A0F">
      <w:pPr>
        <w:pStyle w:val="zCode"/>
        <w:rPr>
          <w:noProof/>
        </w:rPr>
      </w:pPr>
      <w:r>
        <w:rPr>
          <w:noProof/>
        </w:rPr>
        <w:t xml:space="preserve">      "Fat (g)": 53,</w:t>
      </w:r>
    </w:p>
    <w:p w14:paraId="781B445F" w14:textId="77777777" w:rsidR="00960A0F" w:rsidRDefault="00960A0F" w:rsidP="00960A0F">
      <w:pPr>
        <w:pStyle w:val="zCode"/>
        <w:rPr>
          <w:noProof/>
        </w:rPr>
      </w:pPr>
      <w:r>
        <w:rPr>
          <w:noProof/>
        </w:rPr>
        <w:t xml:space="preserve">      "Carbohydrate (g)": 297</w:t>
      </w:r>
    </w:p>
    <w:p w14:paraId="491AE300" w14:textId="77777777" w:rsidR="00960A0F" w:rsidRDefault="00960A0F" w:rsidP="00960A0F">
      <w:pPr>
        <w:pStyle w:val="zCode"/>
        <w:rPr>
          <w:noProof/>
        </w:rPr>
      </w:pPr>
      <w:r>
        <w:rPr>
          <w:noProof/>
        </w:rPr>
        <w:t xml:space="preserve">    },</w:t>
      </w:r>
    </w:p>
    <w:p w14:paraId="278365D2" w14:textId="77777777" w:rsidR="00960A0F" w:rsidRDefault="00960A0F" w:rsidP="00960A0F">
      <w:pPr>
        <w:pStyle w:val="zCode"/>
        <w:rPr>
          <w:noProof/>
        </w:rPr>
      </w:pPr>
      <w:r>
        <w:rPr>
          <w:noProof/>
        </w:rPr>
        <w:t xml:space="preserve">    "minerals": {</w:t>
      </w:r>
    </w:p>
    <w:p w14:paraId="76E5F590" w14:textId="77777777" w:rsidR="00960A0F" w:rsidRDefault="00960A0F" w:rsidP="00960A0F">
      <w:pPr>
        <w:pStyle w:val="zCode"/>
        <w:rPr>
          <w:noProof/>
        </w:rPr>
      </w:pPr>
      <w:r>
        <w:rPr>
          <w:noProof/>
        </w:rPr>
        <w:t xml:space="preserve">      "Calcium (mg)": 1300,</w:t>
      </w:r>
    </w:p>
    <w:p w14:paraId="6F0A9211" w14:textId="77777777" w:rsidR="00960A0F" w:rsidRDefault="00960A0F" w:rsidP="00960A0F">
      <w:pPr>
        <w:pStyle w:val="zCode"/>
        <w:rPr>
          <w:noProof/>
        </w:rPr>
      </w:pPr>
      <w:r>
        <w:rPr>
          <w:noProof/>
        </w:rPr>
        <w:t xml:space="preserve">      "Iron (mg)": 11.4,</w:t>
      </w:r>
    </w:p>
    <w:p w14:paraId="039280A7" w14:textId="77777777" w:rsidR="00960A0F" w:rsidRDefault="00960A0F" w:rsidP="00960A0F">
      <w:pPr>
        <w:pStyle w:val="zCode"/>
        <w:rPr>
          <w:noProof/>
        </w:rPr>
      </w:pPr>
      <w:r>
        <w:rPr>
          <w:noProof/>
        </w:rPr>
        <w:t xml:space="preserve">      "Phosphorus (mg)": 700</w:t>
      </w:r>
    </w:p>
    <w:p w14:paraId="265E3E7E" w14:textId="77777777" w:rsidR="00960A0F" w:rsidRDefault="00960A0F" w:rsidP="00960A0F">
      <w:pPr>
        <w:pStyle w:val="zCode"/>
        <w:rPr>
          <w:noProof/>
        </w:rPr>
      </w:pPr>
      <w:r>
        <w:rPr>
          <w:noProof/>
        </w:rPr>
        <w:t xml:space="preserve">    },</w:t>
      </w:r>
    </w:p>
    <w:p w14:paraId="0890279E" w14:textId="77777777" w:rsidR="00960A0F" w:rsidRDefault="00960A0F" w:rsidP="00960A0F">
      <w:pPr>
        <w:pStyle w:val="zCode"/>
        <w:rPr>
          <w:noProof/>
        </w:rPr>
      </w:pPr>
      <w:r>
        <w:rPr>
          <w:noProof/>
        </w:rPr>
        <w:t xml:space="preserve">    "vitamins": {</w:t>
      </w:r>
    </w:p>
    <w:p w14:paraId="1D4C8296" w14:textId="77777777" w:rsidR="00960A0F" w:rsidRDefault="00960A0F" w:rsidP="00960A0F">
      <w:pPr>
        <w:pStyle w:val="zCode"/>
        <w:rPr>
          <w:noProof/>
        </w:rPr>
      </w:pPr>
      <w:r>
        <w:rPr>
          <w:noProof/>
        </w:rPr>
        <w:t xml:space="preserve">      "Vitamin C (mg)": 45</w:t>
      </w:r>
    </w:p>
    <w:p w14:paraId="1B3A7216" w14:textId="77777777" w:rsidR="00960A0F" w:rsidRDefault="00960A0F" w:rsidP="00960A0F">
      <w:pPr>
        <w:pStyle w:val="zCode"/>
        <w:rPr>
          <w:noProof/>
        </w:rPr>
      </w:pPr>
      <w:r>
        <w:rPr>
          <w:noProof/>
        </w:rPr>
        <w:t xml:space="preserve">    }</w:t>
      </w:r>
    </w:p>
    <w:p w14:paraId="2C37754F" w14:textId="77777777" w:rsidR="00960A0F" w:rsidRDefault="00960A0F" w:rsidP="00960A0F">
      <w:pPr>
        <w:pStyle w:val="zCode"/>
        <w:rPr>
          <w:noProof/>
        </w:rPr>
      </w:pPr>
      <w:r>
        <w:rPr>
          <w:noProof/>
        </w:rPr>
        <w:t xml:space="preserve">  },</w:t>
      </w:r>
    </w:p>
    <w:p w14:paraId="669C1DD4" w14:textId="77777777" w:rsidR="00960A0F" w:rsidRDefault="00960A0F" w:rsidP="00960A0F">
      <w:pPr>
        <w:pStyle w:val="zCode"/>
        <w:rPr>
          <w:noProof/>
        </w:rPr>
      </w:pPr>
      <w:r>
        <w:rPr>
          <w:noProof/>
        </w:rPr>
        <w:t xml:space="preserve">  {</w:t>
      </w:r>
    </w:p>
    <w:p w14:paraId="0E314ED2" w14:textId="77777777" w:rsidR="00960A0F" w:rsidRDefault="00960A0F" w:rsidP="00960A0F">
      <w:pPr>
        <w:pStyle w:val="zCode"/>
        <w:rPr>
          <w:noProof/>
        </w:rPr>
      </w:pPr>
      <w:r>
        <w:rPr>
          <w:noProof/>
        </w:rPr>
        <w:t xml:space="preserve">    "age": { "en": "60 years and older", "mn": "60 жил болон түүнээс дээш" },</w:t>
      </w:r>
    </w:p>
    <w:p w14:paraId="14A98AFC" w14:textId="77777777" w:rsidR="00960A0F" w:rsidRDefault="00960A0F" w:rsidP="00960A0F">
      <w:pPr>
        <w:pStyle w:val="zCode"/>
        <w:rPr>
          <w:noProof/>
        </w:rPr>
      </w:pPr>
      <w:r>
        <w:rPr>
          <w:noProof/>
        </w:rPr>
        <w:t xml:space="preserve">    "gender": "female",</w:t>
      </w:r>
    </w:p>
    <w:p w14:paraId="47459DF8" w14:textId="77777777" w:rsidR="00960A0F" w:rsidRDefault="00960A0F" w:rsidP="00960A0F">
      <w:pPr>
        <w:pStyle w:val="zCode"/>
        <w:rPr>
          <w:noProof/>
        </w:rPr>
      </w:pPr>
      <w:r>
        <w:rPr>
          <w:noProof/>
        </w:rPr>
        <w:t xml:space="preserve">    "proximates": {</w:t>
      </w:r>
    </w:p>
    <w:p w14:paraId="54CA0451" w14:textId="77777777" w:rsidR="00960A0F" w:rsidRDefault="00960A0F" w:rsidP="00960A0F">
      <w:pPr>
        <w:pStyle w:val="zCode"/>
        <w:rPr>
          <w:noProof/>
        </w:rPr>
      </w:pPr>
      <w:r>
        <w:rPr>
          <w:noProof/>
        </w:rPr>
        <w:t xml:space="preserve">      "Energy (kcal)": 1680,</w:t>
      </w:r>
    </w:p>
    <w:p w14:paraId="65146D5E" w14:textId="77777777" w:rsidR="00960A0F" w:rsidRDefault="00960A0F" w:rsidP="00960A0F">
      <w:pPr>
        <w:pStyle w:val="zCode"/>
        <w:rPr>
          <w:noProof/>
        </w:rPr>
      </w:pPr>
      <w:r>
        <w:rPr>
          <w:noProof/>
        </w:rPr>
        <w:t xml:space="preserve">      "Protein (g)": 54,</w:t>
      </w:r>
    </w:p>
    <w:p w14:paraId="5BB49619" w14:textId="77777777" w:rsidR="00960A0F" w:rsidRDefault="00960A0F" w:rsidP="00960A0F">
      <w:pPr>
        <w:pStyle w:val="zCode"/>
        <w:rPr>
          <w:noProof/>
        </w:rPr>
      </w:pPr>
      <w:r>
        <w:rPr>
          <w:noProof/>
        </w:rPr>
        <w:t xml:space="preserve">      "Fat (g)": 47,</w:t>
      </w:r>
    </w:p>
    <w:p w14:paraId="39EF2CF3" w14:textId="77777777" w:rsidR="00960A0F" w:rsidRDefault="00960A0F" w:rsidP="00960A0F">
      <w:pPr>
        <w:pStyle w:val="zCode"/>
        <w:rPr>
          <w:noProof/>
        </w:rPr>
      </w:pPr>
      <w:r>
        <w:rPr>
          <w:noProof/>
        </w:rPr>
        <w:t xml:space="preserve">      "Carbohydrate (g)": 261</w:t>
      </w:r>
    </w:p>
    <w:p w14:paraId="279C4763" w14:textId="77777777" w:rsidR="00960A0F" w:rsidRDefault="00960A0F" w:rsidP="00960A0F">
      <w:pPr>
        <w:pStyle w:val="zCode"/>
        <w:rPr>
          <w:noProof/>
        </w:rPr>
      </w:pPr>
      <w:r>
        <w:rPr>
          <w:noProof/>
        </w:rPr>
        <w:t xml:space="preserve">    },</w:t>
      </w:r>
    </w:p>
    <w:p w14:paraId="316B6407" w14:textId="77777777" w:rsidR="00960A0F" w:rsidRDefault="00960A0F" w:rsidP="00960A0F">
      <w:pPr>
        <w:pStyle w:val="zCode"/>
        <w:rPr>
          <w:noProof/>
        </w:rPr>
      </w:pPr>
      <w:r>
        <w:rPr>
          <w:noProof/>
        </w:rPr>
        <w:t xml:space="preserve">    "minerals": {</w:t>
      </w:r>
    </w:p>
    <w:p w14:paraId="7FE929D2" w14:textId="77777777" w:rsidR="00960A0F" w:rsidRDefault="00960A0F" w:rsidP="00960A0F">
      <w:pPr>
        <w:pStyle w:val="zCode"/>
        <w:rPr>
          <w:noProof/>
        </w:rPr>
      </w:pPr>
      <w:r>
        <w:rPr>
          <w:noProof/>
        </w:rPr>
        <w:t xml:space="preserve">      "Calcium (mg)": 1300,</w:t>
      </w:r>
    </w:p>
    <w:p w14:paraId="2EF64FDB" w14:textId="77777777" w:rsidR="00960A0F" w:rsidRDefault="00960A0F" w:rsidP="00960A0F">
      <w:pPr>
        <w:pStyle w:val="zCode"/>
        <w:rPr>
          <w:noProof/>
        </w:rPr>
      </w:pPr>
      <w:r>
        <w:rPr>
          <w:noProof/>
        </w:rPr>
        <w:t xml:space="preserve">      "Iron (mg)": 9.4,</w:t>
      </w:r>
    </w:p>
    <w:p w14:paraId="3A62540F" w14:textId="77777777" w:rsidR="00960A0F" w:rsidRDefault="00960A0F" w:rsidP="00960A0F">
      <w:pPr>
        <w:pStyle w:val="zCode"/>
        <w:rPr>
          <w:noProof/>
        </w:rPr>
      </w:pPr>
      <w:r>
        <w:rPr>
          <w:noProof/>
        </w:rPr>
        <w:t xml:space="preserve">      "Phosphorus (mg)": 700</w:t>
      </w:r>
    </w:p>
    <w:p w14:paraId="693F9292" w14:textId="77777777" w:rsidR="00960A0F" w:rsidRDefault="00960A0F" w:rsidP="00960A0F">
      <w:pPr>
        <w:pStyle w:val="zCode"/>
        <w:rPr>
          <w:noProof/>
        </w:rPr>
      </w:pPr>
      <w:r>
        <w:rPr>
          <w:noProof/>
        </w:rPr>
        <w:t xml:space="preserve">    },</w:t>
      </w:r>
    </w:p>
    <w:p w14:paraId="46E6E40C" w14:textId="77777777" w:rsidR="00960A0F" w:rsidRDefault="00960A0F" w:rsidP="00960A0F">
      <w:pPr>
        <w:pStyle w:val="zCode"/>
        <w:rPr>
          <w:noProof/>
        </w:rPr>
      </w:pPr>
      <w:r>
        <w:rPr>
          <w:noProof/>
        </w:rPr>
        <w:t xml:space="preserve">    "vitamins": {</w:t>
      </w:r>
    </w:p>
    <w:p w14:paraId="22C7879D" w14:textId="77777777" w:rsidR="00960A0F" w:rsidRDefault="00960A0F" w:rsidP="00960A0F">
      <w:pPr>
        <w:pStyle w:val="zCode"/>
        <w:rPr>
          <w:noProof/>
        </w:rPr>
      </w:pPr>
      <w:r>
        <w:rPr>
          <w:noProof/>
        </w:rPr>
        <w:t xml:space="preserve">      "Vitamin C (mg)": 45</w:t>
      </w:r>
    </w:p>
    <w:p w14:paraId="5BAA510C" w14:textId="77777777" w:rsidR="00960A0F" w:rsidRDefault="00960A0F" w:rsidP="00960A0F">
      <w:pPr>
        <w:pStyle w:val="zCode"/>
        <w:rPr>
          <w:noProof/>
        </w:rPr>
      </w:pPr>
      <w:r>
        <w:rPr>
          <w:noProof/>
        </w:rPr>
        <w:t xml:space="preserve">    }</w:t>
      </w:r>
    </w:p>
    <w:p w14:paraId="2FF43059" w14:textId="77777777" w:rsidR="00960A0F" w:rsidRDefault="00960A0F" w:rsidP="00960A0F">
      <w:pPr>
        <w:pStyle w:val="zCode"/>
        <w:rPr>
          <w:noProof/>
        </w:rPr>
      </w:pPr>
      <w:r>
        <w:rPr>
          <w:noProof/>
        </w:rPr>
        <w:t xml:space="preserve">  }</w:t>
      </w:r>
    </w:p>
    <w:p w14:paraId="3C6B43DB" w14:textId="45EF8AE4" w:rsidR="00EF1C38" w:rsidRDefault="00960A0F" w:rsidP="00960A0F">
      <w:pPr>
        <w:pStyle w:val="zCode"/>
        <w:rPr>
          <w:noProof/>
        </w:rPr>
      </w:pPr>
      <w:r>
        <w:rPr>
          <w:noProof/>
        </w:rPr>
        <w:t>]</w:t>
      </w:r>
    </w:p>
    <w:p w14:paraId="5D42D191" w14:textId="38737189" w:rsidR="00EF1C38" w:rsidRDefault="00960A0F" w:rsidP="00960A0F">
      <w:pPr>
        <w:pStyle w:val="C2nd"/>
        <w:rPr>
          <w:noProof/>
        </w:rPr>
      </w:pPr>
      <w:bookmarkStart w:id="140" w:name="_Toc231258374"/>
      <w:r>
        <w:rPr>
          <w:noProof/>
        </w:rPr>
        <w:t>src/js/services/</w:t>
      </w:r>
      <w:r w:rsidRPr="00960A0F">
        <w:rPr>
          <w:noProof/>
        </w:rPr>
        <w:t>nutrientRequirementService</w:t>
      </w:r>
      <w:r>
        <w:rPr>
          <w:noProof/>
        </w:rPr>
        <w:t>.js</w:t>
      </w:r>
      <w:bookmarkEnd w:id="140"/>
    </w:p>
    <w:p w14:paraId="186F74C7" w14:textId="370D7538" w:rsidR="00960A0F" w:rsidRDefault="00960A0F" w:rsidP="00384384">
      <w:pPr>
        <w:pStyle w:val="zCode"/>
        <w:rPr>
          <w:noProof/>
        </w:rPr>
      </w:pPr>
      <w:r>
        <w:rPr>
          <w:noProof/>
        </w:rPr>
        <w:drawing>
          <wp:inline distT="0" distB="0" distL="0" distR="0" wp14:anchorId="1B1CF8A8" wp14:editId="4C06AC51">
            <wp:extent cx="5940425" cy="2362200"/>
            <wp:effectExtent l="0" t="0" r="3175" b="0"/>
            <wp:docPr id="52814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41250" name=""/>
                    <pic:cNvPicPr/>
                  </pic:nvPicPr>
                  <pic:blipFill rotWithShape="1">
                    <a:blip r:embed="rId204"/>
                    <a:srcRect b="41647"/>
                    <a:stretch>
                      <a:fillRect/>
                    </a:stretch>
                  </pic:blipFill>
                  <pic:spPr bwMode="auto">
                    <a:xfrm>
                      <a:off x="0" y="0"/>
                      <a:ext cx="5940425" cy="2362200"/>
                    </a:xfrm>
                    <a:prstGeom prst="rect">
                      <a:avLst/>
                    </a:prstGeom>
                    <a:ln>
                      <a:noFill/>
                    </a:ln>
                    <a:extLst>
                      <a:ext uri="{53640926-AAD7-44D8-BBD7-CCE9431645EC}">
                        <a14:shadowObscured xmlns:a14="http://schemas.microsoft.com/office/drawing/2010/main"/>
                      </a:ext>
                    </a:extLst>
                  </pic:spPr>
                </pic:pic>
              </a:graphicData>
            </a:graphic>
          </wp:inline>
        </w:drawing>
      </w:r>
    </w:p>
    <w:p w14:paraId="35F2388B" w14:textId="77777777" w:rsidR="00960A0F" w:rsidRDefault="00960A0F" w:rsidP="00960A0F">
      <w:pPr>
        <w:pStyle w:val="zCode"/>
        <w:rPr>
          <w:noProof/>
        </w:rPr>
      </w:pPr>
      <w:r>
        <w:rPr>
          <w:noProof/>
        </w:rPr>
        <w:t>import { getLocalizedValue } from "../i18n/i18n.js";</w:t>
      </w:r>
    </w:p>
    <w:p w14:paraId="286FEFDC" w14:textId="77777777" w:rsidR="00960A0F" w:rsidRDefault="00960A0F" w:rsidP="00960A0F">
      <w:pPr>
        <w:pStyle w:val="zCode"/>
        <w:rPr>
          <w:noProof/>
        </w:rPr>
      </w:pPr>
    </w:p>
    <w:p w14:paraId="695189B6" w14:textId="77777777" w:rsidR="00960A0F" w:rsidRDefault="00960A0F" w:rsidP="00960A0F">
      <w:pPr>
        <w:pStyle w:val="zCode"/>
        <w:rPr>
          <w:noProof/>
        </w:rPr>
      </w:pPr>
      <w:r>
        <w:rPr>
          <w:noProof/>
        </w:rPr>
        <w:t>let nutrientRequirementsCache = null;</w:t>
      </w:r>
    </w:p>
    <w:p w14:paraId="781CED32" w14:textId="77777777" w:rsidR="00960A0F" w:rsidRDefault="00960A0F" w:rsidP="00960A0F">
      <w:pPr>
        <w:pStyle w:val="zCode"/>
        <w:rPr>
          <w:noProof/>
        </w:rPr>
      </w:pPr>
    </w:p>
    <w:p w14:paraId="08C48E74" w14:textId="77777777" w:rsidR="00960A0F" w:rsidRDefault="00960A0F" w:rsidP="00960A0F">
      <w:pPr>
        <w:pStyle w:val="zCode"/>
        <w:rPr>
          <w:noProof/>
        </w:rPr>
      </w:pPr>
      <w:r>
        <w:rPr>
          <w:noProof/>
        </w:rPr>
        <w:t>export async function getNutrientRequirements() {</w:t>
      </w:r>
    </w:p>
    <w:p w14:paraId="7799B235" w14:textId="77777777" w:rsidR="00960A0F" w:rsidRDefault="00960A0F" w:rsidP="00960A0F">
      <w:pPr>
        <w:pStyle w:val="zCode"/>
        <w:rPr>
          <w:noProof/>
        </w:rPr>
      </w:pPr>
      <w:r>
        <w:rPr>
          <w:noProof/>
        </w:rPr>
        <w:t xml:space="preserve">  if (nutrientRequirementsCache) return nutrientRequirementsCache;</w:t>
      </w:r>
    </w:p>
    <w:p w14:paraId="5E5692B0" w14:textId="77777777" w:rsidR="00960A0F" w:rsidRDefault="00960A0F" w:rsidP="00960A0F">
      <w:pPr>
        <w:pStyle w:val="zCode"/>
        <w:rPr>
          <w:noProof/>
        </w:rPr>
      </w:pPr>
    </w:p>
    <w:p w14:paraId="3A465875" w14:textId="77777777" w:rsidR="00960A0F" w:rsidRDefault="00960A0F" w:rsidP="00960A0F">
      <w:pPr>
        <w:pStyle w:val="zCode"/>
        <w:rPr>
          <w:noProof/>
        </w:rPr>
      </w:pPr>
      <w:r>
        <w:rPr>
          <w:noProof/>
        </w:rPr>
        <w:t xml:space="preserve">  const response = await fetch("./data/nutrientRequirements.json");</w:t>
      </w:r>
    </w:p>
    <w:p w14:paraId="37BC5746" w14:textId="77777777" w:rsidR="00960A0F" w:rsidRDefault="00960A0F" w:rsidP="00960A0F">
      <w:pPr>
        <w:pStyle w:val="zCode"/>
        <w:rPr>
          <w:noProof/>
        </w:rPr>
      </w:pPr>
    </w:p>
    <w:p w14:paraId="4F6CD8F1" w14:textId="77777777" w:rsidR="00960A0F" w:rsidRDefault="00960A0F" w:rsidP="00960A0F">
      <w:pPr>
        <w:pStyle w:val="zCode"/>
        <w:rPr>
          <w:noProof/>
        </w:rPr>
      </w:pPr>
      <w:r>
        <w:rPr>
          <w:noProof/>
        </w:rPr>
        <w:t xml:space="preserve">  if (!response.ok) {</w:t>
      </w:r>
    </w:p>
    <w:p w14:paraId="1DCB7E74" w14:textId="77777777" w:rsidR="00960A0F" w:rsidRDefault="00960A0F" w:rsidP="00960A0F">
      <w:pPr>
        <w:pStyle w:val="zCode"/>
        <w:rPr>
          <w:noProof/>
        </w:rPr>
      </w:pPr>
      <w:r>
        <w:rPr>
          <w:noProof/>
        </w:rPr>
        <w:t xml:space="preserve">    throw new Error("Failed to load nutrient requirements data");</w:t>
      </w:r>
    </w:p>
    <w:p w14:paraId="22BEE702" w14:textId="77777777" w:rsidR="00960A0F" w:rsidRDefault="00960A0F" w:rsidP="00960A0F">
      <w:pPr>
        <w:pStyle w:val="zCode"/>
        <w:rPr>
          <w:noProof/>
        </w:rPr>
      </w:pPr>
      <w:r>
        <w:rPr>
          <w:noProof/>
        </w:rPr>
        <w:t xml:space="preserve">  }</w:t>
      </w:r>
    </w:p>
    <w:p w14:paraId="10B0FA6A" w14:textId="77777777" w:rsidR="00960A0F" w:rsidRDefault="00960A0F" w:rsidP="00960A0F">
      <w:pPr>
        <w:pStyle w:val="zCode"/>
        <w:rPr>
          <w:noProof/>
        </w:rPr>
      </w:pPr>
    </w:p>
    <w:p w14:paraId="7083814F" w14:textId="77777777" w:rsidR="00960A0F" w:rsidRDefault="00960A0F" w:rsidP="00960A0F">
      <w:pPr>
        <w:pStyle w:val="zCode"/>
        <w:rPr>
          <w:noProof/>
        </w:rPr>
      </w:pPr>
      <w:r>
        <w:rPr>
          <w:noProof/>
        </w:rPr>
        <w:t xml:space="preserve">  const data = await response.json();</w:t>
      </w:r>
    </w:p>
    <w:p w14:paraId="00049483" w14:textId="77777777" w:rsidR="00960A0F" w:rsidRDefault="00960A0F" w:rsidP="00960A0F">
      <w:pPr>
        <w:pStyle w:val="zCode"/>
        <w:rPr>
          <w:noProof/>
        </w:rPr>
      </w:pPr>
      <w:r>
        <w:rPr>
          <w:noProof/>
        </w:rPr>
        <w:t xml:space="preserve">  nutrientRequirementsCache = Array.isArray(data) ? data : [];</w:t>
      </w:r>
    </w:p>
    <w:p w14:paraId="4AC20CC7" w14:textId="77777777" w:rsidR="00960A0F" w:rsidRDefault="00960A0F" w:rsidP="00960A0F">
      <w:pPr>
        <w:pStyle w:val="zCode"/>
        <w:rPr>
          <w:noProof/>
        </w:rPr>
      </w:pPr>
    </w:p>
    <w:p w14:paraId="11710810" w14:textId="77777777" w:rsidR="00960A0F" w:rsidRDefault="00960A0F" w:rsidP="00960A0F">
      <w:pPr>
        <w:pStyle w:val="zCode"/>
        <w:rPr>
          <w:noProof/>
        </w:rPr>
      </w:pPr>
      <w:r>
        <w:rPr>
          <w:noProof/>
        </w:rPr>
        <w:t xml:space="preserve">  return nutrientRequirementsCache;</w:t>
      </w:r>
    </w:p>
    <w:p w14:paraId="384F0004" w14:textId="77777777" w:rsidR="00960A0F" w:rsidRDefault="00960A0F" w:rsidP="00960A0F">
      <w:pPr>
        <w:pStyle w:val="zCode"/>
        <w:rPr>
          <w:noProof/>
        </w:rPr>
      </w:pPr>
      <w:r>
        <w:rPr>
          <w:noProof/>
        </w:rPr>
        <w:t>}</w:t>
      </w:r>
    </w:p>
    <w:p w14:paraId="49C067C1" w14:textId="77777777" w:rsidR="00960A0F" w:rsidRDefault="00960A0F" w:rsidP="00960A0F">
      <w:pPr>
        <w:pStyle w:val="zCode"/>
        <w:rPr>
          <w:noProof/>
        </w:rPr>
      </w:pPr>
    </w:p>
    <w:p w14:paraId="755929D5" w14:textId="77777777" w:rsidR="00960A0F" w:rsidRDefault="00960A0F" w:rsidP="00960A0F">
      <w:pPr>
        <w:pStyle w:val="zCode"/>
        <w:rPr>
          <w:noProof/>
        </w:rPr>
      </w:pPr>
      <w:r>
        <w:rPr>
          <w:noProof/>
        </w:rPr>
        <w:t>export function getAgeValue(age) {</w:t>
      </w:r>
    </w:p>
    <w:p w14:paraId="78A6BE98" w14:textId="77777777" w:rsidR="00960A0F" w:rsidRDefault="00960A0F" w:rsidP="00960A0F">
      <w:pPr>
        <w:pStyle w:val="zCode"/>
        <w:rPr>
          <w:noProof/>
        </w:rPr>
      </w:pPr>
      <w:r>
        <w:rPr>
          <w:noProof/>
        </w:rPr>
        <w:t xml:space="preserve">  if (age &amp;&amp; typeof age === "object") {</w:t>
      </w:r>
    </w:p>
    <w:p w14:paraId="2FEAD4EA" w14:textId="77777777" w:rsidR="00960A0F" w:rsidRDefault="00960A0F" w:rsidP="00960A0F">
      <w:pPr>
        <w:pStyle w:val="zCode"/>
        <w:rPr>
          <w:noProof/>
        </w:rPr>
      </w:pPr>
      <w:r>
        <w:rPr>
          <w:noProof/>
        </w:rPr>
        <w:t xml:space="preserve">    return age.en || "";</w:t>
      </w:r>
    </w:p>
    <w:p w14:paraId="5EF6ED0C" w14:textId="77777777" w:rsidR="00960A0F" w:rsidRDefault="00960A0F" w:rsidP="00960A0F">
      <w:pPr>
        <w:pStyle w:val="zCode"/>
        <w:rPr>
          <w:noProof/>
        </w:rPr>
      </w:pPr>
      <w:r>
        <w:rPr>
          <w:noProof/>
        </w:rPr>
        <w:t xml:space="preserve">  }</w:t>
      </w:r>
    </w:p>
    <w:p w14:paraId="41F0CF9C" w14:textId="77777777" w:rsidR="00960A0F" w:rsidRDefault="00960A0F" w:rsidP="00960A0F">
      <w:pPr>
        <w:pStyle w:val="zCode"/>
        <w:rPr>
          <w:noProof/>
        </w:rPr>
      </w:pPr>
    </w:p>
    <w:p w14:paraId="4E595CE0" w14:textId="77777777" w:rsidR="00960A0F" w:rsidRDefault="00960A0F" w:rsidP="00960A0F">
      <w:pPr>
        <w:pStyle w:val="zCode"/>
        <w:rPr>
          <w:noProof/>
        </w:rPr>
      </w:pPr>
      <w:r>
        <w:rPr>
          <w:noProof/>
        </w:rPr>
        <w:t xml:space="preserve">  return age || "";</w:t>
      </w:r>
    </w:p>
    <w:p w14:paraId="554CE8F9" w14:textId="77777777" w:rsidR="00960A0F" w:rsidRDefault="00960A0F" w:rsidP="00960A0F">
      <w:pPr>
        <w:pStyle w:val="zCode"/>
        <w:rPr>
          <w:noProof/>
        </w:rPr>
      </w:pPr>
      <w:r>
        <w:rPr>
          <w:noProof/>
        </w:rPr>
        <w:t>}</w:t>
      </w:r>
    </w:p>
    <w:p w14:paraId="02926C02" w14:textId="77777777" w:rsidR="00960A0F" w:rsidRDefault="00960A0F" w:rsidP="00960A0F">
      <w:pPr>
        <w:pStyle w:val="zCode"/>
        <w:rPr>
          <w:noProof/>
        </w:rPr>
      </w:pPr>
    </w:p>
    <w:p w14:paraId="46462A25" w14:textId="77777777" w:rsidR="00960A0F" w:rsidRDefault="00960A0F" w:rsidP="00960A0F">
      <w:pPr>
        <w:pStyle w:val="zCode"/>
        <w:rPr>
          <w:noProof/>
        </w:rPr>
      </w:pPr>
      <w:r>
        <w:rPr>
          <w:noProof/>
        </w:rPr>
        <w:t>export function getAgeLabel(age) {</w:t>
      </w:r>
    </w:p>
    <w:p w14:paraId="0CCBA7BC" w14:textId="77777777" w:rsidR="00960A0F" w:rsidRDefault="00960A0F" w:rsidP="00960A0F">
      <w:pPr>
        <w:pStyle w:val="zCode"/>
        <w:rPr>
          <w:noProof/>
        </w:rPr>
      </w:pPr>
      <w:r>
        <w:rPr>
          <w:noProof/>
        </w:rPr>
        <w:t xml:space="preserve">  return getLocalizedValue(age);</w:t>
      </w:r>
    </w:p>
    <w:p w14:paraId="7BEE9D0D" w14:textId="77777777" w:rsidR="00960A0F" w:rsidRDefault="00960A0F" w:rsidP="00960A0F">
      <w:pPr>
        <w:pStyle w:val="zCode"/>
        <w:rPr>
          <w:noProof/>
        </w:rPr>
      </w:pPr>
      <w:r>
        <w:rPr>
          <w:noProof/>
        </w:rPr>
        <w:t>}</w:t>
      </w:r>
    </w:p>
    <w:p w14:paraId="0C0C000D" w14:textId="77777777" w:rsidR="00960A0F" w:rsidRDefault="00960A0F" w:rsidP="00960A0F">
      <w:pPr>
        <w:pStyle w:val="zCode"/>
        <w:rPr>
          <w:noProof/>
        </w:rPr>
      </w:pPr>
    </w:p>
    <w:p w14:paraId="436A9DCE" w14:textId="77777777" w:rsidR="00960A0F" w:rsidRDefault="00960A0F" w:rsidP="00960A0F">
      <w:pPr>
        <w:pStyle w:val="zCode"/>
        <w:rPr>
          <w:noProof/>
        </w:rPr>
      </w:pPr>
      <w:r>
        <w:rPr>
          <w:noProof/>
        </w:rPr>
        <w:t>export async function getRequirementByAgeGender(age, gender) {</w:t>
      </w:r>
    </w:p>
    <w:p w14:paraId="6C34D2AE" w14:textId="77777777" w:rsidR="00960A0F" w:rsidRDefault="00960A0F" w:rsidP="00960A0F">
      <w:pPr>
        <w:pStyle w:val="zCode"/>
        <w:rPr>
          <w:noProof/>
        </w:rPr>
      </w:pPr>
      <w:r>
        <w:rPr>
          <w:noProof/>
        </w:rPr>
        <w:t xml:space="preserve">  const data = await getNutrientRequirements();</w:t>
      </w:r>
    </w:p>
    <w:p w14:paraId="41835E2A" w14:textId="77777777" w:rsidR="00960A0F" w:rsidRDefault="00960A0F" w:rsidP="00960A0F">
      <w:pPr>
        <w:pStyle w:val="zCode"/>
        <w:rPr>
          <w:noProof/>
        </w:rPr>
      </w:pPr>
    </w:p>
    <w:p w14:paraId="67C03BF6" w14:textId="77777777" w:rsidR="00960A0F" w:rsidRDefault="00960A0F" w:rsidP="00960A0F">
      <w:pPr>
        <w:pStyle w:val="zCode"/>
        <w:rPr>
          <w:noProof/>
        </w:rPr>
      </w:pPr>
      <w:r>
        <w:rPr>
          <w:noProof/>
        </w:rPr>
        <w:t xml:space="preserve">  return data.find((item) =&gt; getAgeValue(item.age) === age &amp;&amp; item.gender === gender) || null;</w:t>
      </w:r>
    </w:p>
    <w:p w14:paraId="54C929E0" w14:textId="77777777" w:rsidR="00960A0F" w:rsidRDefault="00960A0F" w:rsidP="00960A0F">
      <w:pPr>
        <w:pStyle w:val="zCode"/>
        <w:rPr>
          <w:noProof/>
        </w:rPr>
      </w:pPr>
      <w:r>
        <w:rPr>
          <w:noProof/>
        </w:rPr>
        <w:t>}</w:t>
      </w:r>
    </w:p>
    <w:p w14:paraId="44586A97" w14:textId="77777777" w:rsidR="00960A0F" w:rsidRDefault="00960A0F" w:rsidP="00960A0F">
      <w:pPr>
        <w:pStyle w:val="zCode"/>
        <w:rPr>
          <w:noProof/>
        </w:rPr>
      </w:pPr>
    </w:p>
    <w:p w14:paraId="0EFDF222" w14:textId="77777777" w:rsidR="00960A0F" w:rsidRDefault="00960A0F" w:rsidP="00960A0F">
      <w:pPr>
        <w:pStyle w:val="zCode"/>
        <w:rPr>
          <w:noProof/>
        </w:rPr>
      </w:pPr>
      <w:r>
        <w:rPr>
          <w:noProof/>
        </w:rPr>
        <w:t>export async function getRequirementAgeOptions() {</w:t>
      </w:r>
    </w:p>
    <w:p w14:paraId="3F3EBC92" w14:textId="77777777" w:rsidR="00960A0F" w:rsidRDefault="00960A0F" w:rsidP="00960A0F">
      <w:pPr>
        <w:pStyle w:val="zCode"/>
        <w:rPr>
          <w:noProof/>
        </w:rPr>
      </w:pPr>
      <w:r>
        <w:rPr>
          <w:noProof/>
        </w:rPr>
        <w:t xml:space="preserve">  const data = await getNutrientRequirements();</w:t>
      </w:r>
    </w:p>
    <w:p w14:paraId="64D50C0C" w14:textId="77777777" w:rsidR="00960A0F" w:rsidRDefault="00960A0F" w:rsidP="00960A0F">
      <w:pPr>
        <w:pStyle w:val="zCode"/>
        <w:rPr>
          <w:noProof/>
        </w:rPr>
      </w:pPr>
      <w:r>
        <w:rPr>
          <w:noProof/>
        </w:rPr>
        <w:t xml:space="preserve">  const ageMap = new Map();</w:t>
      </w:r>
    </w:p>
    <w:p w14:paraId="5C3C0E7C" w14:textId="77777777" w:rsidR="00960A0F" w:rsidRDefault="00960A0F" w:rsidP="00960A0F">
      <w:pPr>
        <w:pStyle w:val="zCode"/>
        <w:rPr>
          <w:noProof/>
        </w:rPr>
      </w:pPr>
    </w:p>
    <w:p w14:paraId="07049AFE" w14:textId="77777777" w:rsidR="00960A0F" w:rsidRDefault="00960A0F" w:rsidP="00960A0F">
      <w:pPr>
        <w:pStyle w:val="zCode"/>
        <w:rPr>
          <w:noProof/>
        </w:rPr>
      </w:pPr>
      <w:r>
        <w:rPr>
          <w:noProof/>
        </w:rPr>
        <w:t xml:space="preserve">  data.forEach((item) =&gt; {</w:t>
      </w:r>
    </w:p>
    <w:p w14:paraId="56BAC3FC" w14:textId="77777777" w:rsidR="00960A0F" w:rsidRDefault="00960A0F" w:rsidP="00960A0F">
      <w:pPr>
        <w:pStyle w:val="zCode"/>
        <w:rPr>
          <w:noProof/>
        </w:rPr>
      </w:pPr>
      <w:r>
        <w:rPr>
          <w:noProof/>
        </w:rPr>
        <w:t xml:space="preserve">    const value = getAgeValue(item.age);</w:t>
      </w:r>
    </w:p>
    <w:p w14:paraId="55FD7FD9" w14:textId="77777777" w:rsidR="00960A0F" w:rsidRDefault="00960A0F" w:rsidP="00960A0F">
      <w:pPr>
        <w:pStyle w:val="zCode"/>
        <w:rPr>
          <w:noProof/>
        </w:rPr>
      </w:pPr>
    </w:p>
    <w:p w14:paraId="791E97D9" w14:textId="77777777" w:rsidR="00960A0F" w:rsidRDefault="00960A0F" w:rsidP="00960A0F">
      <w:pPr>
        <w:pStyle w:val="zCode"/>
        <w:rPr>
          <w:noProof/>
        </w:rPr>
      </w:pPr>
      <w:r>
        <w:rPr>
          <w:noProof/>
        </w:rPr>
        <w:t xml:space="preserve">    if (!ageMap.has(value)) {</w:t>
      </w:r>
    </w:p>
    <w:p w14:paraId="25B44EE1" w14:textId="77777777" w:rsidR="00960A0F" w:rsidRDefault="00960A0F" w:rsidP="00960A0F">
      <w:pPr>
        <w:pStyle w:val="zCode"/>
        <w:rPr>
          <w:noProof/>
        </w:rPr>
      </w:pPr>
      <w:r>
        <w:rPr>
          <w:noProof/>
        </w:rPr>
        <w:t xml:space="preserve">      ageMap.set(value, item.age);</w:t>
      </w:r>
    </w:p>
    <w:p w14:paraId="1142C8B6" w14:textId="77777777" w:rsidR="00960A0F" w:rsidRDefault="00960A0F" w:rsidP="00960A0F">
      <w:pPr>
        <w:pStyle w:val="zCode"/>
        <w:rPr>
          <w:noProof/>
        </w:rPr>
      </w:pPr>
      <w:r>
        <w:rPr>
          <w:noProof/>
        </w:rPr>
        <w:t xml:space="preserve">    }</w:t>
      </w:r>
    </w:p>
    <w:p w14:paraId="4A1A9FB8" w14:textId="77777777" w:rsidR="00960A0F" w:rsidRDefault="00960A0F" w:rsidP="00960A0F">
      <w:pPr>
        <w:pStyle w:val="zCode"/>
        <w:rPr>
          <w:noProof/>
        </w:rPr>
      </w:pPr>
      <w:r>
        <w:rPr>
          <w:noProof/>
        </w:rPr>
        <w:t xml:space="preserve">  });</w:t>
      </w:r>
    </w:p>
    <w:p w14:paraId="7A6E391F" w14:textId="77777777" w:rsidR="00960A0F" w:rsidRDefault="00960A0F" w:rsidP="00960A0F">
      <w:pPr>
        <w:pStyle w:val="zCode"/>
        <w:rPr>
          <w:noProof/>
        </w:rPr>
      </w:pPr>
    </w:p>
    <w:p w14:paraId="71924DF3" w14:textId="77777777" w:rsidR="00960A0F" w:rsidRDefault="00960A0F" w:rsidP="00960A0F">
      <w:pPr>
        <w:pStyle w:val="zCode"/>
        <w:rPr>
          <w:noProof/>
        </w:rPr>
      </w:pPr>
      <w:r>
        <w:rPr>
          <w:noProof/>
        </w:rPr>
        <w:t xml:space="preserve">  return [...ageMap.entries()].map(([value, label]) =&gt; ({</w:t>
      </w:r>
    </w:p>
    <w:p w14:paraId="14C54E81" w14:textId="77777777" w:rsidR="00960A0F" w:rsidRDefault="00960A0F" w:rsidP="00960A0F">
      <w:pPr>
        <w:pStyle w:val="zCode"/>
        <w:rPr>
          <w:noProof/>
        </w:rPr>
      </w:pPr>
      <w:r>
        <w:rPr>
          <w:noProof/>
        </w:rPr>
        <w:t xml:space="preserve">    value,</w:t>
      </w:r>
    </w:p>
    <w:p w14:paraId="70615BA4" w14:textId="77777777" w:rsidR="00960A0F" w:rsidRDefault="00960A0F" w:rsidP="00960A0F">
      <w:pPr>
        <w:pStyle w:val="zCode"/>
        <w:rPr>
          <w:noProof/>
        </w:rPr>
      </w:pPr>
      <w:r>
        <w:rPr>
          <w:noProof/>
        </w:rPr>
        <w:t xml:space="preserve">    label,</w:t>
      </w:r>
    </w:p>
    <w:p w14:paraId="620585EE" w14:textId="77777777" w:rsidR="00960A0F" w:rsidRDefault="00960A0F" w:rsidP="00960A0F">
      <w:pPr>
        <w:pStyle w:val="zCode"/>
        <w:rPr>
          <w:noProof/>
        </w:rPr>
      </w:pPr>
      <w:r>
        <w:rPr>
          <w:noProof/>
        </w:rPr>
        <w:t xml:space="preserve">  }));</w:t>
      </w:r>
    </w:p>
    <w:p w14:paraId="08EFF646" w14:textId="77777777" w:rsidR="00960A0F" w:rsidRDefault="00960A0F" w:rsidP="00960A0F">
      <w:pPr>
        <w:pStyle w:val="zCode"/>
        <w:rPr>
          <w:noProof/>
        </w:rPr>
      </w:pPr>
      <w:r>
        <w:rPr>
          <w:noProof/>
        </w:rPr>
        <w:t>}</w:t>
      </w:r>
    </w:p>
    <w:p w14:paraId="78C783BD" w14:textId="77777777" w:rsidR="00960A0F" w:rsidRDefault="00960A0F" w:rsidP="00960A0F">
      <w:pPr>
        <w:pStyle w:val="zCode"/>
        <w:rPr>
          <w:noProof/>
        </w:rPr>
      </w:pPr>
    </w:p>
    <w:p w14:paraId="1915DF3A" w14:textId="77777777" w:rsidR="00960A0F" w:rsidRDefault="00960A0F" w:rsidP="00960A0F">
      <w:pPr>
        <w:pStyle w:val="zCode"/>
        <w:rPr>
          <w:noProof/>
        </w:rPr>
      </w:pPr>
      <w:r>
        <w:rPr>
          <w:noProof/>
        </w:rPr>
        <w:lastRenderedPageBreak/>
        <w:t>export async function getAgeObject(ageValue) {</w:t>
      </w:r>
    </w:p>
    <w:p w14:paraId="77216765" w14:textId="77777777" w:rsidR="00960A0F" w:rsidRDefault="00960A0F" w:rsidP="00960A0F">
      <w:pPr>
        <w:pStyle w:val="zCode"/>
        <w:rPr>
          <w:noProof/>
        </w:rPr>
      </w:pPr>
      <w:r>
        <w:rPr>
          <w:noProof/>
        </w:rPr>
        <w:t xml:space="preserve">  const data = await getNutrientRequirements();</w:t>
      </w:r>
    </w:p>
    <w:p w14:paraId="578877CA" w14:textId="77777777" w:rsidR="00960A0F" w:rsidRDefault="00960A0F" w:rsidP="00960A0F">
      <w:pPr>
        <w:pStyle w:val="zCode"/>
        <w:rPr>
          <w:noProof/>
        </w:rPr>
      </w:pPr>
    </w:p>
    <w:p w14:paraId="29686204" w14:textId="77777777" w:rsidR="00960A0F" w:rsidRDefault="00960A0F" w:rsidP="00960A0F">
      <w:pPr>
        <w:pStyle w:val="zCode"/>
        <w:rPr>
          <w:noProof/>
        </w:rPr>
      </w:pPr>
      <w:r>
        <w:rPr>
          <w:noProof/>
        </w:rPr>
        <w:t xml:space="preserve">  const item = data.find((row) =&gt; getAgeValue(row.age) === ageValue);</w:t>
      </w:r>
    </w:p>
    <w:p w14:paraId="248500EE" w14:textId="77777777" w:rsidR="00960A0F" w:rsidRDefault="00960A0F" w:rsidP="00960A0F">
      <w:pPr>
        <w:pStyle w:val="zCode"/>
        <w:rPr>
          <w:noProof/>
        </w:rPr>
      </w:pPr>
    </w:p>
    <w:p w14:paraId="1D817D42" w14:textId="77777777" w:rsidR="00960A0F" w:rsidRDefault="00960A0F" w:rsidP="00960A0F">
      <w:pPr>
        <w:pStyle w:val="zCode"/>
        <w:rPr>
          <w:noProof/>
        </w:rPr>
      </w:pPr>
      <w:r>
        <w:rPr>
          <w:noProof/>
        </w:rPr>
        <w:t xml:space="preserve">  return item?.age || ageValue;</w:t>
      </w:r>
    </w:p>
    <w:p w14:paraId="151AFA40" w14:textId="0BAF1BCE" w:rsidR="00EF1C38" w:rsidRDefault="00960A0F" w:rsidP="00960A0F">
      <w:pPr>
        <w:pStyle w:val="zCode"/>
        <w:rPr>
          <w:noProof/>
        </w:rPr>
      </w:pPr>
      <w:r>
        <w:rPr>
          <w:noProof/>
        </w:rPr>
        <w:t>}</w:t>
      </w:r>
    </w:p>
    <w:p w14:paraId="29224BF4" w14:textId="45BD9738" w:rsidR="00960A0F" w:rsidRDefault="00960A0F" w:rsidP="00DF2DE8">
      <w:pPr>
        <w:pStyle w:val="C2nd"/>
        <w:rPr>
          <w:noProof/>
        </w:rPr>
      </w:pPr>
      <w:bookmarkStart w:id="141" w:name="_Toc231258375"/>
      <w:r>
        <w:rPr>
          <w:noProof/>
        </w:rPr>
        <w:t>src/js/fn/</w:t>
      </w:r>
      <w:r w:rsidRPr="00960A0F">
        <w:rPr>
          <w:noProof/>
        </w:rPr>
        <w:t>nutrientGetters</w:t>
      </w:r>
      <w:r>
        <w:rPr>
          <w:noProof/>
        </w:rPr>
        <w:t>.js</w:t>
      </w:r>
      <w:bookmarkEnd w:id="141"/>
    </w:p>
    <w:p w14:paraId="60439195" w14:textId="63833007" w:rsidR="00960A0F" w:rsidRDefault="00960A0F" w:rsidP="00960A0F">
      <w:pPr>
        <w:pStyle w:val="zCode"/>
        <w:rPr>
          <w:noProof/>
        </w:rPr>
      </w:pPr>
      <w:r>
        <w:rPr>
          <w:noProof/>
        </w:rPr>
        <w:drawing>
          <wp:inline distT="0" distB="0" distL="0" distR="0" wp14:anchorId="323FA730" wp14:editId="0E3A094B">
            <wp:extent cx="5940425" cy="1452562"/>
            <wp:effectExtent l="0" t="0" r="3175" b="0"/>
            <wp:docPr id="46181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5126" name=""/>
                    <pic:cNvPicPr/>
                  </pic:nvPicPr>
                  <pic:blipFill rotWithShape="1">
                    <a:blip r:embed="rId205"/>
                    <a:srcRect b="64118"/>
                    <a:stretch>
                      <a:fillRect/>
                    </a:stretch>
                  </pic:blipFill>
                  <pic:spPr bwMode="auto">
                    <a:xfrm>
                      <a:off x="0" y="0"/>
                      <a:ext cx="5940425" cy="1452562"/>
                    </a:xfrm>
                    <a:prstGeom prst="rect">
                      <a:avLst/>
                    </a:prstGeom>
                    <a:ln>
                      <a:noFill/>
                    </a:ln>
                    <a:extLst>
                      <a:ext uri="{53640926-AAD7-44D8-BBD7-CCE9431645EC}">
                        <a14:shadowObscured xmlns:a14="http://schemas.microsoft.com/office/drawing/2010/main"/>
                      </a:ext>
                    </a:extLst>
                  </pic:spPr>
                </pic:pic>
              </a:graphicData>
            </a:graphic>
          </wp:inline>
        </w:drawing>
      </w:r>
    </w:p>
    <w:p w14:paraId="5FFA6412" w14:textId="77777777" w:rsidR="00960A0F" w:rsidRDefault="00960A0F" w:rsidP="00960A0F">
      <w:pPr>
        <w:pStyle w:val="zCode"/>
        <w:rPr>
          <w:noProof/>
        </w:rPr>
      </w:pPr>
      <w:r>
        <w:rPr>
          <w:noProof/>
        </w:rPr>
        <w:t>import { getLocalizedValue } from "../i18n/i18n.js";</w:t>
      </w:r>
    </w:p>
    <w:p w14:paraId="23DDFCA1" w14:textId="77777777" w:rsidR="00960A0F" w:rsidRDefault="00960A0F" w:rsidP="00960A0F">
      <w:pPr>
        <w:pStyle w:val="zCode"/>
        <w:rPr>
          <w:noProof/>
        </w:rPr>
      </w:pPr>
    </w:p>
    <w:p w14:paraId="16316A28" w14:textId="77777777" w:rsidR="00960A0F" w:rsidRDefault="00960A0F" w:rsidP="00960A0F">
      <w:pPr>
        <w:pStyle w:val="zCode"/>
        <w:rPr>
          <w:noProof/>
        </w:rPr>
      </w:pPr>
      <w:r>
        <w:rPr>
          <w:noProof/>
        </w:rPr>
        <w:t>export function getFoodCode(food) {</w:t>
      </w:r>
    </w:p>
    <w:p w14:paraId="00C246D1" w14:textId="77777777" w:rsidR="00960A0F" w:rsidRDefault="00960A0F" w:rsidP="00960A0F">
      <w:pPr>
        <w:pStyle w:val="zCode"/>
        <w:rPr>
          <w:noProof/>
        </w:rPr>
      </w:pPr>
      <w:r>
        <w:rPr>
          <w:noProof/>
        </w:rPr>
        <w:t xml:space="preserve">  return food.food_code;</w:t>
      </w:r>
    </w:p>
    <w:p w14:paraId="382381F0" w14:textId="77777777" w:rsidR="00960A0F" w:rsidRDefault="00960A0F" w:rsidP="00960A0F">
      <w:pPr>
        <w:pStyle w:val="zCode"/>
        <w:rPr>
          <w:noProof/>
        </w:rPr>
      </w:pPr>
      <w:r>
        <w:rPr>
          <w:noProof/>
        </w:rPr>
        <w:t>}</w:t>
      </w:r>
    </w:p>
    <w:p w14:paraId="453CAF00" w14:textId="77777777" w:rsidR="00960A0F" w:rsidRDefault="00960A0F" w:rsidP="00960A0F">
      <w:pPr>
        <w:pStyle w:val="zCode"/>
        <w:rPr>
          <w:noProof/>
        </w:rPr>
      </w:pPr>
    </w:p>
    <w:p w14:paraId="44127DFF" w14:textId="77777777" w:rsidR="00960A0F" w:rsidRDefault="00960A0F" w:rsidP="00960A0F">
      <w:pPr>
        <w:pStyle w:val="zCode"/>
        <w:rPr>
          <w:noProof/>
        </w:rPr>
      </w:pPr>
      <w:r>
        <w:rPr>
          <w:noProof/>
        </w:rPr>
        <w:t>export function getFoodName(food) {</w:t>
      </w:r>
    </w:p>
    <w:p w14:paraId="1478882A" w14:textId="77777777" w:rsidR="00960A0F" w:rsidRDefault="00960A0F" w:rsidP="00960A0F">
      <w:pPr>
        <w:pStyle w:val="zCode"/>
        <w:rPr>
          <w:noProof/>
        </w:rPr>
      </w:pPr>
      <w:r>
        <w:rPr>
          <w:noProof/>
        </w:rPr>
        <w:t xml:space="preserve">  return getLocalizedValue(food.food_name);</w:t>
      </w:r>
    </w:p>
    <w:p w14:paraId="6F0C75A4" w14:textId="77777777" w:rsidR="00960A0F" w:rsidRDefault="00960A0F" w:rsidP="00960A0F">
      <w:pPr>
        <w:pStyle w:val="zCode"/>
        <w:rPr>
          <w:noProof/>
        </w:rPr>
      </w:pPr>
      <w:r>
        <w:rPr>
          <w:noProof/>
        </w:rPr>
        <w:t>}</w:t>
      </w:r>
    </w:p>
    <w:p w14:paraId="4C0A123C" w14:textId="77777777" w:rsidR="00960A0F" w:rsidRDefault="00960A0F" w:rsidP="00960A0F">
      <w:pPr>
        <w:pStyle w:val="zCode"/>
        <w:rPr>
          <w:noProof/>
        </w:rPr>
      </w:pPr>
    </w:p>
    <w:p w14:paraId="396A52CD" w14:textId="77777777" w:rsidR="00960A0F" w:rsidRDefault="00960A0F" w:rsidP="00960A0F">
      <w:pPr>
        <w:pStyle w:val="zCode"/>
        <w:rPr>
          <w:noProof/>
        </w:rPr>
      </w:pPr>
      <w:r>
        <w:rPr>
          <w:noProof/>
        </w:rPr>
        <w:t>export function getNutrient(food, group, key) {</w:t>
      </w:r>
    </w:p>
    <w:p w14:paraId="3EF7557E" w14:textId="77777777" w:rsidR="00960A0F" w:rsidRDefault="00960A0F" w:rsidP="00960A0F">
      <w:pPr>
        <w:pStyle w:val="zCode"/>
        <w:rPr>
          <w:noProof/>
        </w:rPr>
      </w:pPr>
      <w:r>
        <w:rPr>
          <w:noProof/>
        </w:rPr>
        <w:t xml:space="preserve">  return Number(food?.[group]?.[key] ?? 0);</w:t>
      </w:r>
    </w:p>
    <w:p w14:paraId="3197A681" w14:textId="77777777" w:rsidR="00960A0F" w:rsidRDefault="00960A0F" w:rsidP="00960A0F">
      <w:pPr>
        <w:pStyle w:val="zCode"/>
        <w:rPr>
          <w:noProof/>
        </w:rPr>
      </w:pPr>
      <w:r>
        <w:rPr>
          <w:noProof/>
        </w:rPr>
        <w:t>}</w:t>
      </w:r>
    </w:p>
    <w:p w14:paraId="21DB73A3" w14:textId="77777777" w:rsidR="00960A0F" w:rsidRDefault="00960A0F" w:rsidP="00960A0F">
      <w:pPr>
        <w:pStyle w:val="zCode"/>
        <w:rPr>
          <w:noProof/>
        </w:rPr>
      </w:pPr>
    </w:p>
    <w:p w14:paraId="7AF006B5" w14:textId="77777777" w:rsidR="00960A0F" w:rsidRDefault="00960A0F" w:rsidP="00960A0F">
      <w:pPr>
        <w:pStyle w:val="zCode"/>
        <w:rPr>
          <w:noProof/>
        </w:rPr>
      </w:pPr>
      <w:r>
        <w:rPr>
          <w:noProof/>
        </w:rPr>
        <w:t>export function getEnergy(food) {</w:t>
      </w:r>
    </w:p>
    <w:p w14:paraId="653E4D6E" w14:textId="77777777" w:rsidR="00960A0F" w:rsidRDefault="00960A0F" w:rsidP="00960A0F">
      <w:pPr>
        <w:pStyle w:val="zCode"/>
        <w:rPr>
          <w:noProof/>
        </w:rPr>
      </w:pPr>
      <w:r>
        <w:rPr>
          <w:noProof/>
        </w:rPr>
        <w:t xml:space="preserve">  return getNutrient(food, "proximates", "Energy (kcal)");</w:t>
      </w:r>
    </w:p>
    <w:p w14:paraId="222D6295" w14:textId="77777777" w:rsidR="00960A0F" w:rsidRDefault="00960A0F" w:rsidP="00960A0F">
      <w:pPr>
        <w:pStyle w:val="zCode"/>
        <w:rPr>
          <w:noProof/>
        </w:rPr>
      </w:pPr>
      <w:r>
        <w:rPr>
          <w:noProof/>
        </w:rPr>
        <w:t>}</w:t>
      </w:r>
    </w:p>
    <w:p w14:paraId="422BBE01" w14:textId="77777777" w:rsidR="00960A0F" w:rsidRDefault="00960A0F" w:rsidP="00960A0F">
      <w:pPr>
        <w:pStyle w:val="zCode"/>
        <w:rPr>
          <w:noProof/>
        </w:rPr>
      </w:pPr>
    </w:p>
    <w:p w14:paraId="2324F7F8" w14:textId="77777777" w:rsidR="00960A0F" w:rsidRDefault="00960A0F" w:rsidP="00960A0F">
      <w:pPr>
        <w:pStyle w:val="zCode"/>
        <w:rPr>
          <w:noProof/>
        </w:rPr>
      </w:pPr>
      <w:r>
        <w:rPr>
          <w:noProof/>
        </w:rPr>
        <w:t>export function getProtein(food) {</w:t>
      </w:r>
    </w:p>
    <w:p w14:paraId="5C49A322" w14:textId="77777777" w:rsidR="00960A0F" w:rsidRDefault="00960A0F" w:rsidP="00960A0F">
      <w:pPr>
        <w:pStyle w:val="zCode"/>
        <w:rPr>
          <w:noProof/>
        </w:rPr>
      </w:pPr>
      <w:r>
        <w:rPr>
          <w:noProof/>
        </w:rPr>
        <w:t xml:space="preserve">  return getNutrient(food, "proximates", "Protein (g)");</w:t>
      </w:r>
    </w:p>
    <w:p w14:paraId="1004387B" w14:textId="77777777" w:rsidR="00960A0F" w:rsidRDefault="00960A0F" w:rsidP="00960A0F">
      <w:pPr>
        <w:pStyle w:val="zCode"/>
        <w:rPr>
          <w:noProof/>
        </w:rPr>
      </w:pPr>
      <w:r>
        <w:rPr>
          <w:noProof/>
        </w:rPr>
        <w:t>}</w:t>
      </w:r>
    </w:p>
    <w:p w14:paraId="0CF77418" w14:textId="77777777" w:rsidR="00960A0F" w:rsidRDefault="00960A0F" w:rsidP="00960A0F">
      <w:pPr>
        <w:pStyle w:val="zCode"/>
        <w:rPr>
          <w:noProof/>
        </w:rPr>
      </w:pPr>
    </w:p>
    <w:p w14:paraId="0C2D730C" w14:textId="77777777" w:rsidR="00960A0F" w:rsidRDefault="00960A0F" w:rsidP="00960A0F">
      <w:pPr>
        <w:pStyle w:val="zCode"/>
        <w:rPr>
          <w:noProof/>
        </w:rPr>
      </w:pPr>
      <w:r>
        <w:rPr>
          <w:noProof/>
        </w:rPr>
        <w:t>export function getFat(food) {</w:t>
      </w:r>
    </w:p>
    <w:p w14:paraId="46A33AEC" w14:textId="77777777" w:rsidR="00960A0F" w:rsidRDefault="00960A0F" w:rsidP="00960A0F">
      <w:pPr>
        <w:pStyle w:val="zCode"/>
        <w:rPr>
          <w:noProof/>
        </w:rPr>
      </w:pPr>
      <w:r>
        <w:rPr>
          <w:noProof/>
        </w:rPr>
        <w:t xml:space="preserve">  return getNutrient(food, "proximates", "Fat (g)");</w:t>
      </w:r>
    </w:p>
    <w:p w14:paraId="7F1845F9" w14:textId="77777777" w:rsidR="00960A0F" w:rsidRDefault="00960A0F" w:rsidP="00960A0F">
      <w:pPr>
        <w:pStyle w:val="zCode"/>
        <w:rPr>
          <w:noProof/>
        </w:rPr>
      </w:pPr>
      <w:r>
        <w:rPr>
          <w:noProof/>
        </w:rPr>
        <w:t>}</w:t>
      </w:r>
    </w:p>
    <w:p w14:paraId="61416448" w14:textId="77777777" w:rsidR="00960A0F" w:rsidRDefault="00960A0F" w:rsidP="00960A0F">
      <w:pPr>
        <w:pStyle w:val="zCode"/>
        <w:rPr>
          <w:noProof/>
        </w:rPr>
      </w:pPr>
    </w:p>
    <w:p w14:paraId="24B0FDB1" w14:textId="77777777" w:rsidR="00960A0F" w:rsidRDefault="00960A0F" w:rsidP="00960A0F">
      <w:pPr>
        <w:pStyle w:val="zCode"/>
        <w:rPr>
          <w:noProof/>
        </w:rPr>
      </w:pPr>
      <w:r>
        <w:rPr>
          <w:noProof/>
        </w:rPr>
        <w:t>export function getCarbohydrate(food) {</w:t>
      </w:r>
    </w:p>
    <w:p w14:paraId="3501397B" w14:textId="77777777" w:rsidR="00960A0F" w:rsidRDefault="00960A0F" w:rsidP="00960A0F">
      <w:pPr>
        <w:pStyle w:val="zCode"/>
        <w:rPr>
          <w:noProof/>
        </w:rPr>
      </w:pPr>
      <w:r>
        <w:rPr>
          <w:noProof/>
        </w:rPr>
        <w:t xml:space="preserve">  return getNutrient(food, "proximates", "Carbohydrate (g)");</w:t>
      </w:r>
    </w:p>
    <w:p w14:paraId="0B06F6C8" w14:textId="77777777" w:rsidR="00960A0F" w:rsidRDefault="00960A0F" w:rsidP="00960A0F">
      <w:pPr>
        <w:pStyle w:val="zCode"/>
        <w:rPr>
          <w:noProof/>
        </w:rPr>
      </w:pPr>
      <w:r>
        <w:rPr>
          <w:noProof/>
        </w:rPr>
        <w:t>}</w:t>
      </w:r>
    </w:p>
    <w:p w14:paraId="25361AFE" w14:textId="77777777" w:rsidR="00960A0F" w:rsidRDefault="00960A0F" w:rsidP="00960A0F">
      <w:pPr>
        <w:pStyle w:val="zCode"/>
        <w:rPr>
          <w:noProof/>
        </w:rPr>
      </w:pPr>
    </w:p>
    <w:p w14:paraId="27B64EED" w14:textId="77777777" w:rsidR="00960A0F" w:rsidRDefault="00960A0F" w:rsidP="00960A0F">
      <w:pPr>
        <w:pStyle w:val="zCode"/>
        <w:rPr>
          <w:noProof/>
        </w:rPr>
      </w:pPr>
      <w:r>
        <w:rPr>
          <w:noProof/>
        </w:rPr>
        <w:t>export function getCalcium(food) {</w:t>
      </w:r>
    </w:p>
    <w:p w14:paraId="17FEACF9" w14:textId="77777777" w:rsidR="00960A0F" w:rsidRDefault="00960A0F" w:rsidP="00960A0F">
      <w:pPr>
        <w:pStyle w:val="zCode"/>
        <w:rPr>
          <w:noProof/>
        </w:rPr>
      </w:pPr>
      <w:r>
        <w:rPr>
          <w:noProof/>
        </w:rPr>
        <w:t xml:space="preserve">  return getNutrient(food, "minerals", "Calcium (mg)");</w:t>
      </w:r>
    </w:p>
    <w:p w14:paraId="203E7BE4" w14:textId="77777777" w:rsidR="00960A0F" w:rsidRDefault="00960A0F" w:rsidP="00960A0F">
      <w:pPr>
        <w:pStyle w:val="zCode"/>
        <w:rPr>
          <w:noProof/>
        </w:rPr>
      </w:pPr>
      <w:r>
        <w:rPr>
          <w:noProof/>
        </w:rPr>
        <w:t>}</w:t>
      </w:r>
    </w:p>
    <w:p w14:paraId="18238C7B" w14:textId="77777777" w:rsidR="00960A0F" w:rsidRDefault="00960A0F" w:rsidP="00960A0F">
      <w:pPr>
        <w:pStyle w:val="zCode"/>
        <w:rPr>
          <w:noProof/>
        </w:rPr>
      </w:pPr>
    </w:p>
    <w:p w14:paraId="26D11C6F" w14:textId="77777777" w:rsidR="00960A0F" w:rsidRDefault="00960A0F" w:rsidP="00960A0F">
      <w:pPr>
        <w:pStyle w:val="zCode"/>
        <w:rPr>
          <w:noProof/>
        </w:rPr>
      </w:pPr>
      <w:r>
        <w:rPr>
          <w:noProof/>
        </w:rPr>
        <w:t>export function getIron(food) {</w:t>
      </w:r>
    </w:p>
    <w:p w14:paraId="3F3C8852" w14:textId="77777777" w:rsidR="00960A0F" w:rsidRDefault="00960A0F" w:rsidP="00960A0F">
      <w:pPr>
        <w:pStyle w:val="zCode"/>
        <w:rPr>
          <w:noProof/>
        </w:rPr>
      </w:pPr>
      <w:r>
        <w:rPr>
          <w:noProof/>
        </w:rPr>
        <w:t xml:space="preserve">  return getNutrient(food, "minerals", "Iron (mg)");</w:t>
      </w:r>
    </w:p>
    <w:p w14:paraId="10467BE5" w14:textId="77777777" w:rsidR="00960A0F" w:rsidRDefault="00960A0F" w:rsidP="00960A0F">
      <w:pPr>
        <w:pStyle w:val="zCode"/>
        <w:rPr>
          <w:noProof/>
        </w:rPr>
      </w:pPr>
      <w:r>
        <w:rPr>
          <w:noProof/>
        </w:rPr>
        <w:t>}</w:t>
      </w:r>
    </w:p>
    <w:p w14:paraId="7B0BCC51" w14:textId="77777777" w:rsidR="00960A0F" w:rsidRDefault="00960A0F" w:rsidP="00960A0F">
      <w:pPr>
        <w:pStyle w:val="zCode"/>
        <w:rPr>
          <w:noProof/>
        </w:rPr>
      </w:pPr>
    </w:p>
    <w:p w14:paraId="0EAA2E40" w14:textId="77777777" w:rsidR="00960A0F" w:rsidRDefault="00960A0F" w:rsidP="00960A0F">
      <w:pPr>
        <w:pStyle w:val="zCode"/>
        <w:rPr>
          <w:noProof/>
        </w:rPr>
      </w:pPr>
      <w:r>
        <w:rPr>
          <w:noProof/>
        </w:rPr>
        <w:t>export function getPhosphorus(food) {</w:t>
      </w:r>
    </w:p>
    <w:p w14:paraId="31BCF33D" w14:textId="77777777" w:rsidR="00960A0F" w:rsidRDefault="00960A0F" w:rsidP="00960A0F">
      <w:pPr>
        <w:pStyle w:val="zCode"/>
        <w:rPr>
          <w:noProof/>
        </w:rPr>
      </w:pPr>
      <w:r>
        <w:rPr>
          <w:noProof/>
        </w:rPr>
        <w:t xml:space="preserve">  return getNutrient(food, "minerals", "Phosphorus (mg)");</w:t>
      </w:r>
    </w:p>
    <w:p w14:paraId="38CC4886" w14:textId="77777777" w:rsidR="00960A0F" w:rsidRDefault="00960A0F" w:rsidP="00960A0F">
      <w:pPr>
        <w:pStyle w:val="zCode"/>
        <w:rPr>
          <w:noProof/>
        </w:rPr>
      </w:pPr>
      <w:r>
        <w:rPr>
          <w:noProof/>
        </w:rPr>
        <w:t>}</w:t>
      </w:r>
    </w:p>
    <w:p w14:paraId="1006FC99" w14:textId="77777777" w:rsidR="00960A0F" w:rsidRDefault="00960A0F" w:rsidP="00960A0F">
      <w:pPr>
        <w:pStyle w:val="zCode"/>
        <w:rPr>
          <w:noProof/>
        </w:rPr>
      </w:pPr>
    </w:p>
    <w:p w14:paraId="77152ABB" w14:textId="77777777" w:rsidR="00960A0F" w:rsidRDefault="00960A0F" w:rsidP="00960A0F">
      <w:pPr>
        <w:pStyle w:val="zCode"/>
        <w:rPr>
          <w:noProof/>
        </w:rPr>
      </w:pPr>
      <w:r>
        <w:rPr>
          <w:noProof/>
        </w:rPr>
        <w:t>export function getVitaminC(food) {</w:t>
      </w:r>
    </w:p>
    <w:p w14:paraId="02154E22" w14:textId="77777777" w:rsidR="00960A0F" w:rsidRDefault="00960A0F" w:rsidP="00960A0F">
      <w:pPr>
        <w:pStyle w:val="zCode"/>
        <w:rPr>
          <w:noProof/>
        </w:rPr>
      </w:pPr>
      <w:r>
        <w:rPr>
          <w:noProof/>
        </w:rPr>
        <w:t xml:space="preserve">  return getNutrient(food, "vitamins", "Vitamin C (mg)");</w:t>
      </w:r>
    </w:p>
    <w:p w14:paraId="43F81D80" w14:textId="06632E1F" w:rsidR="00EF1C38" w:rsidRDefault="00960A0F" w:rsidP="00960A0F">
      <w:pPr>
        <w:pStyle w:val="zCode"/>
        <w:rPr>
          <w:noProof/>
        </w:rPr>
      </w:pPr>
      <w:r>
        <w:rPr>
          <w:noProof/>
        </w:rPr>
        <w:t>}</w:t>
      </w:r>
    </w:p>
    <w:p w14:paraId="664F7AD3" w14:textId="25717FCD" w:rsidR="00EF1C38" w:rsidRDefault="00960A0F" w:rsidP="00960A0F">
      <w:pPr>
        <w:pStyle w:val="C2nd"/>
        <w:rPr>
          <w:noProof/>
        </w:rPr>
      </w:pPr>
      <w:bookmarkStart w:id="142" w:name="_Toc231258376"/>
      <w:r>
        <w:rPr>
          <w:noProof/>
        </w:rPr>
        <w:t>src/js/components/calculationTable.js</w:t>
      </w:r>
      <w:bookmarkEnd w:id="142"/>
    </w:p>
    <w:p w14:paraId="0FEB8D65" w14:textId="086ACA48" w:rsidR="00960A0F" w:rsidRDefault="00960A0F" w:rsidP="00384384">
      <w:pPr>
        <w:pStyle w:val="zCode"/>
        <w:rPr>
          <w:noProof/>
        </w:rPr>
      </w:pPr>
      <w:r>
        <w:rPr>
          <w:noProof/>
        </w:rPr>
        <w:drawing>
          <wp:inline distT="0" distB="0" distL="0" distR="0" wp14:anchorId="03DEDBBD" wp14:editId="19DACE52">
            <wp:extent cx="5940425" cy="4048125"/>
            <wp:effectExtent l="0" t="0" r="3175" b="9525"/>
            <wp:docPr id="69406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60047" name=""/>
                    <pic:cNvPicPr/>
                  </pic:nvPicPr>
                  <pic:blipFill>
                    <a:blip r:embed="rId206"/>
                    <a:stretch>
                      <a:fillRect/>
                    </a:stretch>
                  </pic:blipFill>
                  <pic:spPr>
                    <a:xfrm>
                      <a:off x="0" y="0"/>
                      <a:ext cx="5940425" cy="4048125"/>
                    </a:xfrm>
                    <a:prstGeom prst="rect">
                      <a:avLst/>
                    </a:prstGeom>
                  </pic:spPr>
                </pic:pic>
              </a:graphicData>
            </a:graphic>
          </wp:inline>
        </w:drawing>
      </w:r>
    </w:p>
    <w:p w14:paraId="34BBBA24" w14:textId="77777777" w:rsidR="00960A0F" w:rsidRDefault="00960A0F" w:rsidP="00960A0F">
      <w:pPr>
        <w:pStyle w:val="zCode"/>
        <w:rPr>
          <w:noProof/>
        </w:rPr>
      </w:pPr>
      <w:r>
        <w:rPr>
          <w:noProof/>
        </w:rPr>
        <w:t>import { escapeHtml } from "../fn/format.js";</w:t>
      </w:r>
    </w:p>
    <w:p w14:paraId="20E0CB00" w14:textId="77777777" w:rsidR="00960A0F" w:rsidRDefault="00960A0F" w:rsidP="00960A0F">
      <w:pPr>
        <w:pStyle w:val="zCode"/>
        <w:rPr>
          <w:noProof/>
        </w:rPr>
      </w:pPr>
      <w:r>
        <w:rPr>
          <w:noProof/>
        </w:rPr>
        <w:t>import { t, getLocalizedValue } from "../i18n/i18n.js";</w:t>
      </w:r>
    </w:p>
    <w:p w14:paraId="6AD88342" w14:textId="77777777" w:rsidR="00960A0F" w:rsidRDefault="00960A0F" w:rsidP="00960A0F">
      <w:pPr>
        <w:pStyle w:val="zCode"/>
        <w:rPr>
          <w:noProof/>
        </w:rPr>
      </w:pPr>
    </w:p>
    <w:p w14:paraId="0F306707" w14:textId="77777777" w:rsidR="00960A0F" w:rsidRDefault="00960A0F" w:rsidP="00960A0F">
      <w:pPr>
        <w:pStyle w:val="zCode"/>
        <w:rPr>
          <w:noProof/>
        </w:rPr>
      </w:pPr>
      <w:r>
        <w:rPr>
          <w:noProof/>
        </w:rPr>
        <w:t>import {</w:t>
      </w:r>
    </w:p>
    <w:p w14:paraId="4EED2852" w14:textId="77777777" w:rsidR="00960A0F" w:rsidRDefault="00960A0F" w:rsidP="00960A0F">
      <w:pPr>
        <w:pStyle w:val="zCode"/>
        <w:rPr>
          <w:noProof/>
        </w:rPr>
      </w:pPr>
      <w:r>
        <w:rPr>
          <w:noProof/>
        </w:rPr>
        <w:t xml:space="preserve">  getFoodCode,</w:t>
      </w:r>
    </w:p>
    <w:p w14:paraId="7B30B524" w14:textId="77777777" w:rsidR="00960A0F" w:rsidRDefault="00960A0F" w:rsidP="00960A0F">
      <w:pPr>
        <w:pStyle w:val="zCode"/>
        <w:rPr>
          <w:noProof/>
        </w:rPr>
      </w:pPr>
      <w:r>
        <w:rPr>
          <w:noProof/>
        </w:rPr>
        <w:t xml:space="preserve">  getFoodName,</w:t>
      </w:r>
    </w:p>
    <w:p w14:paraId="16A220BD" w14:textId="77777777" w:rsidR="00960A0F" w:rsidRDefault="00960A0F" w:rsidP="00960A0F">
      <w:pPr>
        <w:pStyle w:val="zCode"/>
        <w:rPr>
          <w:noProof/>
        </w:rPr>
      </w:pPr>
      <w:r>
        <w:rPr>
          <w:noProof/>
        </w:rPr>
        <w:t xml:space="preserve">  getEnergy,</w:t>
      </w:r>
    </w:p>
    <w:p w14:paraId="64CEB379" w14:textId="77777777" w:rsidR="00960A0F" w:rsidRDefault="00960A0F" w:rsidP="00960A0F">
      <w:pPr>
        <w:pStyle w:val="zCode"/>
        <w:rPr>
          <w:noProof/>
        </w:rPr>
      </w:pPr>
      <w:r>
        <w:rPr>
          <w:noProof/>
        </w:rPr>
        <w:t xml:space="preserve">  getProtein,</w:t>
      </w:r>
    </w:p>
    <w:p w14:paraId="68C8075D" w14:textId="77777777" w:rsidR="00960A0F" w:rsidRDefault="00960A0F" w:rsidP="00960A0F">
      <w:pPr>
        <w:pStyle w:val="zCode"/>
        <w:rPr>
          <w:noProof/>
        </w:rPr>
      </w:pPr>
      <w:r>
        <w:rPr>
          <w:noProof/>
        </w:rPr>
        <w:t xml:space="preserve">  getFat,</w:t>
      </w:r>
    </w:p>
    <w:p w14:paraId="5CCF75E4" w14:textId="77777777" w:rsidR="00960A0F" w:rsidRDefault="00960A0F" w:rsidP="00960A0F">
      <w:pPr>
        <w:pStyle w:val="zCode"/>
        <w:rPr>
          <w:noProof/>
        </w:rPr>
      </w:pPr>
      <w:r>
        <w:rPr>
          <w:noProof/>
        </w:rPr>
        <w:t xml:space="preserve">  getCarbohydrate,</w:t>
      </w:r>
    </w:p>
    <w:p w14:paraId="1DEA9661" w14:textId="77777777" w:rsidR="00960A0F" w:rsidRDefault="00960A0F" w:rsidP="00960A0F">
      <w:pPr>
        <w:pStyle w:val="zCode"/>
        <w:rPr>
          <w:noProof/>
        </w:rPr>
      </w:pPr>
      <w:r>
        <w:rPr>
          <w:noProof/>
        </w:rPr>
        <w:t xml:space="preserve">  getCalcium,</w:t>
      </w:r>
    </w:p>
    <w:p w14:paraId="4B97C5F4" w14:textId="77777777" w:rsidR="00960A0F" w:rsidRDefault="00960A0F" w:rsidP="00960A0F">
      <w:pPr>
        <w:pStyle w:val="zCode"/>
        <w:rPr>
          <w:noProof/>
        </w:rPr>
      </w:pPr>
      <w:r>
        <w:rPr>
          <w:noProof/>
        </w:rPr>
        <w:t xml:space="preserve">  getIron,</w:t>
      </w:r>
    </w:p>
    <w:p w14:paraId="1891FCC2" w14:textId="77777777" w:rsidR="00960A0F" w:rsidRDefault="00960A0F" w:rsidP="00960A0F">
      <w:pPr>
        <w:pStyle w:val="zCode"/>
        <w:rPr>
          <w:noProof/>
        </w:rPr>
      </w:pPr>
      <w:r>
        <w:rPr>
          <w:noProof/>
        </w:rPr>
        <w:t xml:space="preserve">  getPhosphorus,</w:t>
      </w:r>
    </w:p>
    <w:p w14:paraId="339A4D28" w14:textId="77777777" w:rsidR="00960A0F" w:rsidRDefault="00960A0F" w:rsidP="00960A0F">
      <w:pPr>
        <w:pStyle w:val="zCode"/>
        <w:rPr>
          <w:noProof/>
        </w:rPr>
      </w:pPr>
      <w:r>
        <w:rPr>
          <w:noProof/>
        </w:rPr>
        <w:lastRenderedPageBreak/>
        <w:t xml:space="preserve">  getVitaminC,</w:t>
      </w:r>
    </w:p>
    <w:p w14:paraId="418ED797" w14:textId="77777777" w:rsidR="00960A0F" w:rsidRDefault="00960A0F" w:rsidP="00960A0F">
      <w:pPr>
        <w:pStyle w:val="zCode"/>
        <w:rPr>
          <w:noProof/>
        </w:rPr>
      </w:pPr>
      <w:r>
        <w:rPr>
          <w:noProof/>
        </w:rPr>
        <w:t>} from "../fn/nutrientGetters.js";</w:t>
      </w:r>
    </w:p>
    <w:p w14:paraId="1FF19074" w14:textId="77777777" w:rsidR="00960A0F" w:rsidRDefault="00960A0F" w:rsidP="00960A0F">
      <w:pPr>
        <w:pStyle w:val="zCode"/>
        <w:rPr>
          <w:noProof/>
        </w:rPr>
      </w:pPr>
    </w:p>
    <w:p w14:paraId="113F6864" w14:textId="77777777" w:rsidR="00960A0F" w:rsidRDefault="00960A0F" w:rsidP="00960A0F">
      <w:pPr>
        <w:pStyle w:val="zCode"/>
        <w:rPr>
          <w:noProof/>
        </w:rPr>
      </w:pPr>
      <w:r>
        <w:rPr>
          <w:noProof/>
        </w:rPr>
        <w:t>import {</w:t>
      </w:r>
    </w:p>
    <w:p w14:paraId="48948B49" w14:textId="77777777" w:rsidR="00960A0F" w:rsidRDefault="00960A0F" w:rsidP="00960A0F">
      <w:pPr>
        <w:pStyle w:val="zCode"/>
        <w:rPr>
          <w:noProof/>
        </w:rPr>
      </w:pPr>
      <w:r>
        <w:rPr>
          <w:noProof/>
        </w:rPr>
        <w:t xml:space="preserve">  getNutrientRequirements,</w:t>
      </w:r>
    </w:p>
    <w:p w14:paraId="05B049E3" w14:textId="77777777" w:rsidR="00960A0F" w:rsidRDefault="00960A0F" w:rsidP="00960A0F">
      <w:pPr>
        <w:pStyle w:val="zCode"/>
        <w:rPr>
          <w:noProof/>
        </w:rPr>
      </w:pPr>
      <w:r>
        <w:rPr>
          <w:noProof/>
        </w:rPr>
        <w:t xml:space="preserve">  getRequirementByAgeGender,</w:t>
      </w:r>
    </w:p>
    <w:p w14:paraId="570F3F30" w14:textId="77777777" w:rsidR="00960A0F" w:rsidRDefault="00960A0F" w:rsidP="00960A0F">
      <w:pPr>
        <w:pStyle w:val="zCode"/>
        <w:rPr>
          <w:noProof/>
        </w:rPr>
      </w:pPr>
      <w:r>
        <w:rPr>
          <w:noProof/>
        </w:rPr>
        <w:t xml:space="preserve">  getRequirementAgeOptions,</w:t>
      </w:r>
    </w:p>
    <w:p w14:paraId="7EF7F757" w14:textId="77777777" w:rsidR="00960A0F" w:rsidRDefault="00960A0F" w:rsidP="00960A0F">
      <w:pPr>
        <w:pStyle w:val="zCode"/>
        <w:rPr>
          <w:noProof/>
        </w:rPr>
      </w:pPr>
      <w:r>
        <w:rPr>
          <w:noProof/>
        </w:rPr>
        <w:t xml:space="preserve">  getAgeLabel,</w:t>
      </w:r>
    </w:p>
    <w:p w14:paraId="09D8BBD2" w14:textId="77777777" w:rsidR="00960A0F" w:rsidRDefault="00960A0F" w:rsidP="00960A0F">
      <w:pPr>
        <w:pStyle w:val="zCode"/>
        <w:rPr>
          <w:noProof/>
        </w:rPr>
      </w:pPr>
      <w:r>
        <w:rPr>
          <w:noProof/>
        </w:rPr>
        <w:t xml:space="preserve">  getAgeObject,</w:t>
      </w:r>
    </w:p>
    <w:p w14:paraId="5AAA1A77" w14:textId="77777777" w:rsidR="00960A0F" w:rsidRDefault="00960A0F" w:rsidP="00960A0F">
      <w:pPr>
        <w:pStyle w:val="zCode"/>
        <w:rPr>
          <w:noProof/>
        </w:rPr>
      </w:pPr>
      <w:r>
        <w:rPr>
          <w:noProof/>
        </w:rPr>
        <w:t>} from "../services/nutrientRequirementService.js";</w:t>
      </w:r>
    </w:p>
    <w:p w14:paraId="4AC62364" w14:textId="77777777" w:rsidR="00960A0F" w:rsidRDefault="00960A0F" w:rsidP="00960A0F">
      <w:pPr>
        <w:pStyle w:val="zCode"/>
        <w:rPr>
          <w:noProof/>
        </w:rPr>
      </w:pPr>
    </w:p>
    <w:p w14:paraId="2E489D34" w14:textId="77777777" w:rsidR="00960A0F" w:rsidRDefault="00960A0F" w:rsidP="00960A0F">
      <w:pPr>
        <w:pStyle w:val="zCode"/>
        <w:rPr>
          <w:noProof/>
        </w:rPr>
      </w:pPr>
      <w:r>
        <w:rPr>
          <w:noProof/>
        </w:rPr>
        <w:t>import { renderCalculationInfo } from "../components/calculationInfo.js";</w:t>
      </w:r>
    </w:p>
    <w:p w14:paraId="32C3A09E" w14:textId="77777777" w:rsidR="00960A0F" w:rsidRDefault="00960A0F" w:rsidP="00960A0F">
      <w:pPr>
        <w:pStyle w:val="zCode"/>
        <w:rPr>
          <w:noProof/>
        </w:rPr>
      </w:pPr>
    </w:p>
    <w:p w14:paraId="15F5A73E" w14:textId="77777777" w:rsidR="00960A0F" w:rsidRDefault="00960A0F" w:rsidP="00960A0F">
      <w:pPr>
        <w:pStyle w:val="zCode"/>
        <w:rPr>
          <w:noProof/>
        </w:rPr>
      </w:pPr>
      <w:r>
        <w:rPr>
          <w:noProof/>
        </w:rPr>
        <w:t>import { renderTable } from "../layouts/tableLayout.js";</w:t>
      </w:r>
    </w:p>
    <w:p w14:paraId="0C1DA0D6" w14:textId="77777777" w:rsidR="00960A0F" w:rsidRDefault="00960A0F" w:rsidP="00960A0F">
      <w:pPr>
        <w:pStyle w:val="zCode"/>
        <w:rPr>
          <w:noProof/>
        </w:rPr>
      </w:pPr>
    </w:p>
    <w:p w14:paraId="67AFE4C4" w14:textId="77777777" w:rsidR="00960A0F" w:rsidRDefault="00960A0F" w:rsidP="00960A0F">
      <w:pPr>
        <w:pStyle w:val="zCode"/>
        <w:rPr>
          <w:noProof/>
        </w:rPr>
      </w:pPr>
      <w:r>
        <w:rPr>
          <w:noProof/>
        </w:rPr>
        <w:t>function formatPercent(intake, requirement) {</w:t>
      </w:r>
    </w:p>
    <w:p w14:paraId="61E827CA" w14:textId="77777777" w:rsidR="00960A0F" w:rsidRDefault="00960A0F" w:rsidP="00960A0F">
      <w:pPr>
        <w:pStyle w:val="zCode"/>
        <w:rPr>
          <w:noProof/>
        </w:rPr>
      </w:pPr>
      <w:r>
        <w:rPr>
          <w:noProof/>
        </w:rPr>
        <w:t xml:space="preserve">  if (!requirement || requirement &lt;= 0) return "";</w:t>
      </w:r>
    </w:p>
    <w:p w14:paraId="224B6280" w14:textId="77777777" w:rsidR="00960A0F" w:rsidRDefault="00960A0F" w:rsidP="00960A0F">
      <w:pPr>
        <w:pStyle w:val="zCode"/>
        <w:rPr>
          <w:noProof/>
        </w:rPr>
      </w:pPr>
      <w:r>
        <w:rPr>
          <w:noProof/>
        </w:rPr>
        <w:t xml:space="preserve">  return `${((intake / requirement) * 100).toFixed(2)}%`;</w:t>
      </w:r>
    </w:p>
    <w:p w14:paraId="410E947A" w14:textId="77777777" w:rsidR="00960A0F" w:rsidRDefault="00960A0F" w:rsidP="00960A0F">
      <w:pPr>
        <w:pStyle w:val="zCode"/>
        <w:rPr>
          <w:noProof/>
        </w:rPr>
      </w:pPr>
      <w:r>
        <w:rPr>
          <w:noProof/>
        </w:rPr>
        <w:t>}</w:t>
      </w:r>
    </w:p>
    <w:p w14:paraId="6762ED33" w14:textId="77777777" w:rsidR="00960A0F" w:rsidRDefault="00960A0F" w:rsidP="00960A0F">
      <w:pPr>
        <w:pStyle w:val="zCode"/>
        <w:rPr>
          <w:noProof/>
        </w:rPr>
      </w:pPr>
    </w:p>
    <w:p w14:paraId="5932B869" w14:textId="77777777" w:rsidR="00960A0F" w:rsidRDefault="00960A0F" w:rsidP="00960A0F">
      <w:pPr>
        <w:pStyle w:val="zCode"/>
        <w:rPr>
          <w:noProof/>
        </w:rPr>
      </w:pPr>
      <w:r>
        <w:rPr>
          <w:noProof/>
        </w:rPr>
        <w:t>function findFoodByCode(nutritionData, code) {</w:t>
      </w:r>
    </w:p>
    <w:p w14:paraId="09D969CB" w14:textId="77777777" w:rsidR="00960A0F" w:rsidRDefault="00960A0F" w:rsidP="00960A0F">
      <w:pPr>
        <w:pStyle w:val="zCode"/>
        <w:rPr>
          <w:noProof/>
        </w:rPr>
      </w:pPr>
      <w:r>
        <w:rPr>
          <w:noProof/>
        </w:rPr>
        <w:t xml:space="preserve">  return nutritionData.find((food) =&gt; food.food_code === code);</w:t>
      </w:r>
    </w:p>
    <w:p w14:paraId="74BC3575" w14:textId="77777777" w:rsidR="00960A0F" w:rsidRDefault="00960A0F" w:rsidP="00960A0F">
      <w:pPr>
        <w:pStyle w:val="zCode"/>
        <w:rPr>
          <w:noProof/>
        </w:rPr>
      </w:pPr>
      <w:r>
        <w:rPr>
          <w:noProof/>
        </w:rPr>
        <w:t>}</w:t>
      </w:r>
    </w:p>
    <w:p w14:paraId="735BC9DA" w14:textId="77777777" w:rsidR="00960A0F" w:rsidRDefault="00960A0F" w:rsidP="00960A0F">
      <w:pPr>
        <w:pStyle w:val="zCode"/>
        <w:rPr>
          <w:noProof/>
        </w:rPr>
      </w:pPr>
    </w:p>
    <w:p w14:paraId="235BB63E" w14:textId="77777777" w:rsidR="00960A0F" w:rsidRDefault="00960A0F" w:rsidP="00960A0F">
      <w:pPr>
        <w:pStyle w:val="zCode"/>
        <w:rPr>
          <w:noProof/>
        </w:rPr>
      </w:pPr>
      <w:r>
        <w:rPr>
          <w:noProof/>
        </w:rPr>
        <w:t>function collectTotals(container = document) {</w:t>
      </w:r>
    </w:p>
    <w:p w14:paraId="106B40B8" w14:textId="77777777" w:rsidR="00960A0F" w:rsidRDefault="00960A0F" w:rsidP="00960A0F">
      <w:pPr>
        <w:pStyle w:val="zCode"/>
        <w:rPr>
          <w:noProof/>
        </w:rPr>
      </w:pPr>
      <w:r>
        <w:rPr>
          <w:noProof/>
        </w:rPr>
        <w:t xml:space="preserve">  const totals = {</w:t>
      </w:r>
    </w:p>
    <w:p w14:paraId="7D9E7E4C" w14:textId="77777777" w:rsidR="00960A0F" w:rsidRDefault="00960A0F" w:rsidP="00960A0F">
      <w:pPr>
        <w:pStyle w:val="zCode"/>
        <w:rPr>
          <w:noProof/>
        </w:rPr>
      </w:pPr>
      <w:r>
        <w:rPr>
          <w:noProof/>
        </w:rPr>
        <w:t xml:space="preserve">    amount: 0,</w:t>
      </w:r>
    </w:p>
    <w:p w14:paraId="4460374D" w14:textId="77777777" w:rsidR="00960A0F" w:rsidRDefault="00960A0F" w:rsidP="00960A0F">
      <w:pPr>
        <w:pStyle w:val="zCode"/>
        <w:rPr>
          <w:noProof/>
        </w:rPr>
      </w:pPr>
      <w:r>
        <w:rPr>
          <w:noProof/>
        </w:rPr>
        <w:t xml:space="preserve">    energy: 0,</w:t>
      </w:r>
    </w:p>
    <w:p w14:paraId="3A364B08" w14:textId="77777777" w:rsidR="00960A0F" w:rsidRDefault="00960A0F" w:rsidP="00960A0F">
      <w:pPr>
        <w:pStyle w:val="zCode"/>
        <w:rPr>
          <w:noProof/>
        </w:rPr>
      </w:pPr>
      <w:r>
        <w:rPr>
          <w:noProof/>
        </w:rPr>
        <w:t xml:space="preserve">    protein: 0,</w:t>
      </w:r>
    </w:p>
    <w:p w14:paraId="4FE94560" w14:textId="77777777" w:rsidR="00960A0F" w:rsidRDefault="00960A0F" w:rsidP="00960A0F">
      <w:pPr>
        <w:pStyle w:val="zCode"/>
        <w:rPr>
          <w:noProof/>
        </w:rPr>
      </w:pPr>
      <w:r>
        <w:rPr>
          <w:noProof/>
        </w:rPr>
        <w:t xml:space="preserve">    fat: 0,</w:t>
      </w:r>
    </w:p>
    <w:p w14:paraId="43175B0D" w14:textId="77777777" w:rsidR="00960A0F" w:rsidRDefault="00960A0F" w:rsidP="00960A0F">
      <w:pPr>
        <w:pStyle w:val="zCode"/>
        <w:rPr>
          <w:noProof/>
        </w:rPr>
      </w:pPr>
      <w:r>
        <w:rPr>
          <w:noProof/>
        </w:rPr>
        <w:t xml:space="preserve">    carbohydrate: 0,</w:t>
      </w:r>
    </w:p>
    <w:p w14:paraId="720CE021" w14:textId="77777777" w:rsidR="00960A0F" w:rsidRDefault="00960A0F" w:rsidP="00960A0F">
      <w:pPr>
        <w:pStyle w:val="zCode"/>
        <w:rPr>
          <w:noProof/>
        </w:rPr>
      </w:pPr>
      <w:r>
        <w:rPr>
          <w:noProof/>
        </w:rPr>
        <w:t xml:space="preserve">    calcium: 0,</w:t>
      </w:r>
    </w:p>
    <w:p w14:paraId="72FF4D18" w14:textId="77777777" w:rsidR="00960A0F" w:rsidRDefault="00960A0F" w:rsidP="00960A0F">
      <w:pPr>
        <w:pStyle w:val="zCode"/>
        <w:rPr>
          <w:noProof/>
        </w:rPr>
      </w:pPr>
      <w:r>
        <w:rPr>
          <w:noProof/>
        </w:rPr>
        <w:t xml:space="preserve">    iron: 0,</w:t>
      </w:r>
    </w:p>
    <w:p w14:paraId="473D7C57" w14:textId="77777777" w:rsidR="00960A0F" w:rsidRDefault="00960A0F" w:rsidP="00960A0F">
      <w:pPr>
        <w:pStyle w:val="zCode"/>
        <w:rPr>
          <w:noProof/>
        </w:rPr>
      </w:pPr>
      <w:r>
        <w:rPr>
          <w:noProof/>
        </w:rPr>
        <w:t xml:space="preserve">    phosphorus: 0,</w:t>
      </w:r>
    </w:p>
    <w:p w14:paraId="1CD801BB" w14:textId="77777777" w:rsidR="00960A0F" w:rsidRDefault="00960A0F" w:rsidP="00960A0F">
      <w:pPr>
        <w:pStyle w:val="zCode"/>
        <w:rPr>
          <w:noProof/>
        </w:rPr>
      </w:pPr>
      <w:r>
        <w:rPr>
          <w:noProof/>
        </w:rPr>
        <w:t xml:space="preserve">    vitaminC: 0,</w:t>
      </w:r>
    </w:p>
    <w:p w14:paraId="25C71A88" w14:textId="77777777" w:rsidR="00960A0F" w:rsidRDefault="00960A0F" w:rsidP="00960A0F">
      <w:pPr>
        <w:pStyle w:val="zCode"/>
        <w:rPr>
          <w:noProof/>
        </w:rPr>
      </w:pPr>
      <w:r>
        <w:rPr>
          <w:noProof/>
        </w:rPr>
        <w:t xml:space="preserve">  };</w:t>
      </w:r>
    </w:p>
    <w:p w14:paraId="6251A4B4" w14:textId="77777777" w:rsidR="00960A0F" w:rsidRDefault="00960A0F" w:rsidP="00960A0F">
      <w:pPr>
        <w:pStyle w:val="zCode"/>
        <w:rPr>
          <w:noProof/>
        </w:rPr>
      </w:pPr>
    </w:p>
    <w:p w14:paraId="71286A4D" w14:textId="77777777" w:rsidR="00960A0F" w:rsidRDefault="00960A0F" w:rsidP="00960A0F">
      <w:pPr>
        <w:pStyle w:val="zCode"/>
        <w:rPr>
          <w:noProof/>
        </w:rPr>
      </w:pPr>
      <w:r>
        <w:rPr>
          <w:noProof/>
        </w:rPr>
        <w:t xml:space="preserve">  container.querySelectorAll(".amount-input").forEach((input) =&gt; {</w:t>
      </w:r>
    </w:p>
    <w:p w14:paraId="3682EECE" w14:textId="77777777" w:rsidR="00960A0F" w:rsidRDefault="00960A0F" w:rsidP="00960A0F">
      <w:pPr>
        <w:pStyle w:val="zCode"/>
        <w:rPr>
          <w:noProof/>
        </w:rPr>
      </w:pPr>
      <w:r>
        <w:rPr>
          <w:noProof/>
        </w:rPr>
        <w:t xml:space="preserve">    const amount = Number(input.value) || 0;</w:t>
      </w:r>
    </w:p>
    <w:p w14:paraId="58101ECA" w14:textId="77777777" w:rsidR="00960A0F" w:rsidRDefault="00960A0F" w:rsidP="00960A0F">
      <w:pPr>
        <w:pStyle w:val="zCode"/>
        <w:rPr>
          <w:noProof/>
        </w:rPr>
      </w:pPr>
    </w:p>
    <w:p w14:paraId="7D7A0FEF" w14:textId="77777777" w:rsidR="00960A0F" w:rsidRDefault="00960A0F" w:rsidP="00960A0F">
      <w:pPr>
        <w:pStyle w:val="zCode"/>
        <w:rPr>
          <w:noProof/>
        </w:rPr>
      </w:pPr>
      <w:r>
        <w:rPr>
          <w:noProof/>
        </w:rPr>
        <w:t xml:space="preserve">    totals.amount += amount;</w:t>
      </w:r>
    </w:p>
    <w:p w14:paraId="4EC23AE2" w14:textId="77777777" w:rsidR="00960A0F" w:rsidRDefault="00960A0F" w:rsidP="00960A0F">
      <w:pPr>
        <w:pStyle w:val="zCode"/>
        <w:rPr>
          <w:noProof/>
        </w:rPr>
      </w:pPr>
      <w:r>
        <w:rPr>
          <w:noProof/>
        </w:rPr>
        <w:t xml:space="preserve">    totals.energy += ((Number(input.dataset.energy) || 0) * amount) / 100;</w:t>
      </w:r>
    </w:p>
    <w:p w14:paraId="0C59E212" w14:textId="77777777" w:rsidR="00960A0F" w:rsidRDefault="00960A0F" w:rsidP="00960A0F">
      <w:pPr>
        <w:pStyle w:val="zCode"/>
        <w:rPr>
          <w:noProof/>
        </w:rPr>
      </w:pPr>
      <w:r>
        <w:rPr>
          <w:noProof/>
        </w:rPr>
        <w:t xml:space="preserve">    totals.protein += ((Number(input.dataset.protein) || 0) * amount) / 100;</w:t>
      </w:r>
    </w:p>
    <w:p w14:paraId="6F428A94" w14:textId="77777777" w:rsidR="00960A0F" w:rsidRDefault="00960A0F" w:rsidP="00960A0F">
      <w:pPr>
        <w:pStyle w:val="zCode"/>
        <w:rPr>
          <w:noProof/>
        </w:rPr>
      </w:pPr>
      <w:r>
        <w:rPr>
          <w:noProof/>
        </w:rPr>
        <w:t xml:space="preserve">    totals.fat += ((Number(input.dataset.fat) || 0) * amount) / 100;</w:t>
      </w:r>
    </w:p>
    <w:p w14:paraId="66CB38E3" w14:textId="77777777" w:rsidR="00960A0F" w:rsidRDefault="00960A0F" w:rsidP="00960A0F">
      <w:pPr>
        <w:pStyle w:val="zCode"/>
        <w:rPr>
          <w:noProof/>
        </w:rPr>
      </w:pPr>
      <w:r>
        <w:rPr>
          <w:noProof/>
        </w:rPr>
        <w:t xml:space="preserve">    totals.carbohydrate += ((Number(input.dataset.carbohydrate) || 0) * amount) / 100;</w:t>
      </w:r>
    </w:p>
    <w:p w14:paraId="1D5256AD" w14:textId="77777777" w:rsidR="00960A0F" w:rsidRDefault="00960A0F" w:rsidP="00960A0F">
      <w:pPr>
        <w:pStyle w:val="zCode"/>
        <w:rPr>
          <w:noProof/>
        </w:rPr>
      </w:pPr>
      <w:r>
        <w:rPr>
          <w:noProof/>
        </w:rPr>
        <w:t xml:space="preserve">    totals.calcium += ((Number(input.dataset.calcium) || 0) * amount) / 100;</w:t>
      </w:r>
    </w:p>
    <w:p w14:paraId="7AD3E823" w14:textId="77777777" w:rsidR="00960A0F" w:rsidRDefault="00960A0F" w:rsidP="00960A0F">
      <w:pPr>
        <w:pStyle w:val="zCode"/>
        <w:rPr>
          <w:noProof/>
        </w:rPr>
      </w:pPr>
      <w:r>
        <w:rPr>
          <w:noProof/>
        </w:rPr>
        <w:t xml:space="preserve">    totals.iron += ((Number(input.dataset.iron) || 0) * amount) / 100;</w:t>
      </w:r>
    </w:p>
    <w:p w14:paraId="2E7D76E2" w14:textId="77777777" w:rsidR="00960A0F" w:rsidRDefault="00960A0F" w:rsidP="00960A0F">
      <w:pPr>
        <w:pStyle w:val="zCode"/>
        <w:rPr>
          <w:noProof/>
        </w:rPr>
      </w:pPr>
      <w:r>
        <w:rPr>
          <w:noProof/>
        </w:rPr>
        <w:t xml:space="preserve">    totals.phosphorus += ((Number(input.dataset.phosphorus) || 0) * amount) / 100;</w:t>
      </w:r>
    </w:p>
    <w:p w14:paraId="1E4692CC" w14:textId="77777777" w:rsidR="00960A0F" w:rsidRDefault="00960A0F" w:rsidP="00960A0F">
      <w:pPr>
        <w:pStyle w:val="zCode"/>
        <w:rPr>
          <w:noProof/>
        </w:rPr>
      </w:pPr>
      <w:r>
        <w:rPr>
          <w:noProof/>
        </w:rPr>
        <w:t xml:space="preserve">    totals.vitaminC += ((Number(input.dataset.vitaminc) || 0) * amount) / 100;</w:t>
      </w:r>
    </w:p>
    <w:p w14:paraId="147A55A8" w14:textId="77777777" w:rsidR="00960A0F" w:rsidRDefault="00960A0F" w:rsidP="00960A0F">
      <w:pPr>
        <w:pStyle w:val="zCode"/>
        <w:rPr>
          <w:noProof/>
        </w:rPr>
      </w:pPr>
      <w:r>
        <w:rPr>
          <w:noProof/>
        </w:rPr>
        <w:t xml:space="preserve">  });</w:t>
      </w:r>
    </w:p>
    <w:p w14:paraId="3434D4B1" w14:textId="77777777" w:rsidR="00960A0F" w:rsidRDefault="00960A0F" w:rsidP="00960A0F">
      <w:pPr>
        <w:pStyle w:val="zCode"/>
        <w:rPr>
          <w:noProof/>
        </w:rPr>
      </w:pPr>
    </w:p>
    <w:p w14:paraId="69D048CA" w14:textId="77777777" w:rsidR="00960A0F" w:rsidRDefault="00960A0F" w:rsidP="00960A0F">
      <w:pPr>
        <w:pStyle w:val="zCode"/>
        <w:rPr>
          <w:noProof/>
        </w:rPr>
      </w:pPr>
      <w:r>
        <w:rPr>
          <w:noProof/>
        </w:rPr>
        <w:t xml:space="preserve">  return totals;</w:t>
      </w:r>
    </w:p>
    <w:p w14:paraId="768559F3" w14:textId="77777777" w:rsidR="00960A0F" w:rsidRDefault="00960A0F" w:rsidP="00960A0F">
      <w:pPr>
        <w:pStyle w:val="zCode"/>
        <w:rPr>
          <w:noProof/>
        </w:rPr>
      </w:pPr>
      <w:r>
        <w:rPr>
          <w:noProof/>
        </w:rPr>
        <w:lastRenderedPageBreak/>
        <w:t>}</w:t>
      </w:r>
    </w:p>
    <w:p w14:paraId="74D8C70B" w14:textId="77777777" w:rsidR="00960A0F" w:rsidRDefault="00960A0F" w:rsidP="00960A0F">
      <w:pPr>
        <w:pStyle w:val="zCode"/>
        <w:rPr>
          <w:noProof/>
        </w:rPr>
      </w:pPr>
    </w:p>
    <w:p w14:paraId="3B58F64B" w14:textId="77777777" w:rsidR="00960A0F" w:rsidRDefault="00960A0F" w:rsidP="00960A0F">
      <w:pPr>
        <w:pStyle w:val="zCode"/>
        <w:rPr>
          <w:noProof/>
        </w:rPr>
      </w:pPr>
      <w:r>
        <w:rPr>
          <w:noProof/>
        </w:rPr>
        <w:t>function renderAgeOptions(ageOptions = [], selectedAge = "") {</w:t>
      </w:r>
    </w:p>
    <w:p w14:paraId="5EED7A7A" w14:textId="77777777" w:rsidR="00960A0F" w:rsidRDefault="00960A0F" w:rsidP="00960A0F">
      <w:pPr>
        <w:pStyle w:val="zCode"/>
        <w:rPr>
          <w:noProof/>
        </w:rPr>
      </w:pPr>
      <w:r>
        <w:rPr>
          <w:noProof/>
        </w:rPr>
        <w:t xml:space="preserve">  return `</w:t>
      </w:r>
    </w:p>
    <w:p w14:paraId="5780955A" w14:textId="77777777" w:rsidR="00960A0F" w:rsidRDefault="00960A0F" w:rsidP="00960A0F">
      <w:pPr>
        <w:pStyle w:val="zCode"/>
        <w:rPr>
          <w:noProof/>
        </w:rPr>
      </w:pPr>
      <w:r>
        <w:rPr>
          <w:noProof/>
        </w:rPr>
        <w:t xml:space="preserve">    &lt;option value="" ${!selectedAge ? "selected" : ""} disabled&gt;</w:t>
      </w:r>
    </w:p>
    <w:p w14:paraId="7AEE8146" w14:textId="77777777" w:rsidR="00960A0F" w:rsidRDefault="00960A0F" w:rsidP="00960A0F">
      <w:pPr>
        <w:pStyle w:val="zCode"/>
        <w:rPr>
          <w:noProof/>
        </w:rPr>
      </w:pPr>
      <w:r>
        <w:rPr>
          <w:noProof/>
        </w:rPr>
        <w:t xml:space="preserve">      ${t("form.age")}</w:t>
      </w:r>
    </w:p>
    <w:p w14:paraId="2AE243A1" w14:textId="77777777" w:rsidR="00960A0F" w:rsidRDefault="00960A0F" w:rsidP="00960A0F">
      <w:pPr>
        <w:pStyle w:val="zCode"/>
        <w:rPr>
          <w:noProof/>
        </w:rPr>
      </w:pPr>
      <w:r>
        <w:rPr>
          <w:noProof/>
        </w:rPr>
        <w:t xml:space="preserve">    &lt;/option&gt;</w:t>
      </w:r>
    </w:p>
    <w:p w14:paraId="4549523A" w14:textId="77777777" w:rsidR="00960A0F" w:rsidRDefault="00960A0F" w:rsidP="00960A0F">
      <w:pPr>
        <w:pStyle w:val="zCode"/>
        <w:rPr>
          <w:noProof/>
        </w:rPr>
      </w:pPr>
    </w:p>
    <w:p w14:paraId="28E453A3" w14:textId="77777777" w:rsidR="00960A0F" w:rsidRDefault="00960A0F" w:rsidP="00960A0F">
      <w:pPr>
        <w:pStyle w:val="zCode"/>
        <w:rPr>
          <w:noProof/>
        </w:rPr>
      </w:pPr>
      <w:r>
        <w:rPr>
          <w:noProof/>
        </w:rPr>
        <w:t xml:space="preserve">    ${ageOptions</w:t>
      </w:r>
    </w:p>
    <w:p w14:paraId="5A696283" w14:textId="77777777" w:rsidR="00960A0F" w:rsidRDefault="00960A0F" w:rsidP="00960A0F">
      <w:pPr>
        <w:pStyle w:val="zCode"/>
        <w:rPr>
          <w:noProof/>
        </w:rPr>
      </w:pPr>
      <w:r>
        <w:rPr>
          <w:noProof/>
        </w:rPr>
        <w:t xml:space="preserve">      .map(</w:t>
      </w:r>
    </w:p>
    <w:p w14:paraId="17F534AD" w14:textId="77777777" w:rsidR="00960A0F" w:rsidRDefault="00960A0F" w:rsidP="00960A0F">
      <w:pPr>
        <w:pStyle w:val="zCode"/>
        <w:rPr>
          <w:noProof/>
        </w:rPr>
      </w:pPr>
      <w:r>
        <w:rPr>
          <w:noProof/>
        </w:rPr>
        <w:t xml:space="preserve">        (age) =&gt; `</w:t>
      </w:r>
    </w:p>
    <w:p w14:paraId="34F298B4" w14:textId="77777777" w:rsidR="00960A0F" w:rsidRDefault="00960A0F" w:rsidP="00960A0F">
      <w:pPr>
        <w:pStyle w:val="zCode"/>
        <w:rPr>
          <w:noProof/>
        </w:rPr>
      </w:pPr>
      <w:r>
        <w:rPr>
          <w:noProof/>
        </w:rPr>
        <w:t xml:space="preserve">          &lt;option value="${escapeHtml(age.value)}" ${selectedAge === age.value ? "selected" : ""}&gt;</w:t>
      </w:r>
    </w:p>
    <w:p w14:paraId="59D912A5" w14:textId="77777777" w:rsidR="00960A0F" w:rsidRDefault="00960A0F" w:rsidP="00960A0F">
      <w:pPr>
        <w:pStyle w:val="zCode"/>
        <w:rPr>
          <w:noProof/>
        </w:rPr>
      </w:pPr>
      <w:r>
        <w:rPr>
          <w:noProof/>
        </w:rPr>
        <w:t xml:space="preserve">            ${escapeHtml(getAgeLabel(age.label))}</w:t>
      </w:r>
    </w:p>
    <w:p w14:paraId="77AD3B4D" w14:textId="77777777" w:rsidR="00960A0F" w:rsidRDefault="00960A0F" w:rsidP="00960A0F">
      <w:pPr>
        <w:pStyle w:val="zCode"/>
        <w:rPr>
          <w:noProof/>
        </w:rPr>
      </w:pPr>
      <w:r>
        <w:rPr>
          <w:noProof/>
        </w:rPr>
        <w:t xml:space="preserve">          &lt;/option&gt;</w:t>
      </w:r>
    </w:p>
    <w:p w14:paraId="4BC8E060" w14:textId="77777777" w:rsidR="00960A0F" w:rsidRDefault="00960A0F" w:rsidP="00960A0F">
      <w:pPr>
        <w:pStyle w:val="zCode"/>
        <w:rPr>
          <w:noProof/>
        </w:rPr>
      </w:pPr>
      <w:r>
        <w:rPr>
          <w:noProof/>
        </w:rPr>
        <w:t xml:space="preserve">        `,</w:t>
      </w:r>
    </w:p>
    <w:p w14:paraId="74548FD3" w14:textId="77777777" w:rsidR="00960A0F" w:rsidRDefault="00960A0F" w:rsidP="00960A0F">
      <w:pPr>
        <w:pStyle w:val="zCode"/>
        <w:rPr>
          <w:noProof/>
        </w:rPr>
      </w:pPr>
      <w:r>
        <w:rPr>
          <w:noProof/>
        </w:rPr>
        <w:t xml:space="preserve">      )</w:t>
      </w:r>
    </w:p>
    <w:p w14:paraId="6B1E8065" w14:textId="77777777" w:rsidR="00960A0F" w:rsidRDefault="00960A0F" w:rsidP="00960A0F">
      <w:pPr>
        <w:pStyle w:val="zCode"/>
        <w:rPr>
          <w:noProof/>
        </w:rPr>
      </w:pPr>
      <w:r>
        <w:rPr>
          <w:noProof/>
        </w:rPr>
        <w:t xml:space="preserve">      .join("")}</w:t>
      </w:r>
    </w:p>
    <w:p w14:paraId="0C308E84" w14:textId="77777777" w:rsidR="00960A0F" w:rsidRDefault="00960A0F" w:rsidP="00960A0F">
      <w:pPr>
        <w:pStyle w:val="zCode"/>
        <w:rPr>
          <w:noProof/>
        </w:rPr>
      </w:pPr>
      <w:r>
        <w:rPr>
          <w:noProof/>
        </w:rPr>
        <w:t xml:space="preserve">  `;</w:t>
      </w:r>
    </w:p>
    <w:p w14:paraId="3DD8201E" w14:textId="77777777" w:rsidR="00960A0F" w:rsidRDefault="00960A0F" w:rsidP="00960A0F">
      <w:pPr>
        <w:pStyle w:val="zCode"/>
        <w:rPr>
          <w:noProof/>
        </w:rPr>
      </w:pPr>
      <w:r>
        <w:rPr>
          <w:noProof/>
        </w:rPr>
        <w:t>}</w:t>
      </w:r>
    </w:p>
    <w:p w14:paraId="2754E149" w14:textId="77777777" w:rsidR="00960A0F" w:rsidRDefault="00960A0F" w:rsidP="00960A0F">
      <w:pPr>
        <w:pStyle w:val="zCode"/>
        <w:rPr>
          <w:noProof/>
        </w:rPr>
      </w:pPr>
    </w:p>
    <w:p w14:paraId="7E5384CF" w14:textId="77777777" w:rsidR="00960A0F" w:rsidRDefault="00960A0F" w:rsidP="00960A0F">
      <w:pPr>
        <w:pStyle w:val="zCode"/>
        <w:rPr>
          <w:noProof/>
        </w:rPr>
      </w:pPr>
      <w:r>
        <w:rPr>
          <w:noProof/>
        </w:rPr>
        <w:t>function renderGenderOptions(selectedGender = "") {</w:t>
      </w:r>
    </w:p>
    <w:p w14:paraId="651AEA7D" w14:textId="77777777" w:rsidR="00960A0F" w:rsidRDefault="00960A0F" w:rsidP="00960A0F">
      <w:pPr>
        <w:pStyle w:val="zCode"/>
        <w:rPr>
          <w:noProof/>
        </w:rPr>
      </w:pPr>
      <w:r>
        <w:rPr>
          <w:noProof/>
        </w:rPr>
        <w:t xml:space="preserve">  return `</w:t>
      </w:r>
    </w:p>
    <w:p w14:paraId="54A2AFD3" w14:textId="77777777" w:rsidR="00960A0F" w:rsidRDefault="00960A0F" w:rsidP="00960A0F">
      <w:pPr>
        <w:pStyle w:val="zCode"/>
        <w:rPr>
          <w:noProof/>
        </w:rPr>
      </w:pPr>
      <w:r>
        <w:rPr>
          <w:noProof/>
        </w:rPr>
        <w:t xml:space="preserve">    &lt;option value="" ${!selectedGender ? "selected" : ""} disabled&gt;</w:t>
      </w:r>
    </w:p>
    <w:p w14:paraId="00401982" w14:textId="77777777" w:rsidR="00960A0F" w:rsidRDefault="00960A0F" w:rsidP="00960A0F">
      <w:pPr>
        <w:pStyle w:val="zCode"/>
        <w:rPr>
          <w:noProof/>
        </w:rPr>
      </w:pPr>
      <w:r>
        <w:rPr>
          <w:noProof/>
        </w:rPr>
        <w:t xml:space="preserve">      ${t("form.gender")}</w:t>
      </w:r>
    </w:p>
    <w:p w14:paraId="361F3A43" w14:textId="77777777" w:rsidR="00960A0F" w:rsidRDefault="00960A0F" w:rsidP="00960A0F">
      <w:pPr>
        <w:pStyle w:val="zCode"/>
        <w:rPr>
          <w:noProof/>
        </w:rPr>
      </w:pPr>
      <w:r>
        <w:rPr>
          <w:noProof/>
        </w:rPr>
        <w:t xml:space="preserve">    &lt;/option&gt;</w:t>
      </w:r>
    </w:p>
    <w:p w14:paraId="670AF25B" w14:textId="77777777" w:rsidR="00960A0F" w:rsidRDefault="00960A0F" w:rsidP="00960A0F">
      <w:pPr>
        <w:pStyle w:val="zCode"/>
        <w:rPr>
          <w:noProof/>
        </w:rPr>
      </w:pPr>
    </w:p>
    <w:p w14:paraId="2A00895E" w14:textId="77777777" w:rsidR="00960A0F" w:rsidRDefault="00960A0F" w:rsidP="00960A0F">
      <w:pPr>
        <w:pStyle w:val="zCode"/>
        <w:rPr>
          <w:noProof/>
        </w:rPr>
      </w:pPr>
      <w:r>
        <w:rPr>
          <w:noProof/>
        </w:rPr>
        <w:t xml:space="preserve">    &lt;option value="male" ${selectedGender === "male" ? "selected" : ""}&gt;</w:t>
      </w:r>
    </w:p>
    <w:p w14:paraId="71A29BBC" w14:textId="77777777" w:rsidR="00960A0F" w:rsidRDefault="00960A0F" w:rsidP="00960A0F">
      <w:pPr>
        <w:pStyle w:val="zCode"/>
        <w:rPr>
          <w:noProof/>
        </w:rPr>
      </w:pPr>
      <w:r>
        <w:rPr>
          <w:noProof/>
        </w:rPr>
        <w:t xml:space="preserve">      ${t("form.male")}</w:t>
      </w:r>
    </w:p>
    <w:p w14:paraId="063D6B2B" w14:textId="77777777" w:rsidR="00960A0F" w:rsidRDefault="00960A0F" w:rsidP="00960A0F">
      <w:pPr>
        <w:pStyle w:val="zCode"/>
        <w:rPr>
          <w:noProof/>
        </w:rPr>
      </w:pPr>
      <w:r>
        <w:rPr>
          <w:noProof/>
        </w:rPr>
        <w:t xml:space="preserve">    &lt;/option&gt;</w:t>
      </w:r>
    </w:p>
    <w:p w14:paraId="7D450B70" w14:textId="77777777" w:rsidR="00960A0F" w:rsidRDefault="00960A0F" w:rsidP="00960A0F">
      <w:pPr>
        <w:pStyle w:val="zCode"/>
        <w:rPr>
          <w:noProof/>
        </w:rPr>
      </w:pPr>
    </w:p>
    <w:p w14:paraId="5CD4B814" w14:textId="77777777" w:rsidR="00960A0F" w:rsidRDefault="00960A0F" w:rsidP="00960A0F">
      <w:pPr>
        <w:pStyle w:val="zCode"/>
        <w:rPr>
          <w:noProof/>
        </w:rPr>
      </w:pPr>
      <w:r>
        <w:rPr>
          <w:noProof/>
        </w:rPr>
        <w:t xml:space="preserve">    &lt;option value="female" ${selectedGender === "female" ? "selected" : ""}&gt;</w:t>
      </w:r>
    </w:p>
    <w:p w14:paraId="67A6C2C9" w14:textId="77777777" w:rsidR="00960A0F" w:rsidRDefault="00960A0F" w:rsidP="00960A0F">
      <w:pPr>
        <w:pStyle w:val="zCode"/>
        <w:rPr>
          <w:noProof/>
        </w:rPr>
      </w:pPr>
      <w:r>
        <w:rPr>
          <w:noProof/>
        </w:rPr>
        <w:t xml:space="preserve">      ${t("form.female")}</w:t>
      </w:r>
    </w:p>
    <w:p w14:paraId="038B8BF7" w14:textId="77777777" w:rsidR="00960A0F" w:rsidRDefault="00960A0F" w:rsidP="00960A0F">
      <w:pPr>
        <w:pStyle w:val="zCode"/>
        <w:rPr>
          <w:noProof/>
        </w:rPr>
      </w:pPr>
      <w:r>
        <w:rPr>
          <w:noProof/>
        </w:rPr>
        <w:t xml:space="preserve">    &lt;/option&gt;</w:t>
      </w:r>
    </w:p>
    <w:p w14:paraId="1B852846" w14:textId="77777777" w:rsidR="00960A0F" w:rsidRDefault="00960A0F" w:rsidP="00960A0F">
      <w:pPr>
        <w:pStyle w:val="zCode"/>
        <w:rPr>
          <w:noProof/>
        </w:rPr>
      </w:pPr>
      <w:r>
        <w:rPr>
          <w:noProof/>
        </w:rPr>
        <w:t xml:space="preserve">  `;</w:t>
      </w:r>
    </w:p>
    <w:p w14:paraId="5E66B8FB" w14:textId="77777777" w:rsidR="00960A0F" w:rsidRDefault="00960A0F" w:rsidP="00960A0F">
      <w:pPr>
        <w:pStyle w:val="zCode"/>
        <w:rPr>
          <w:noProof/>
        </w:rPr>
      </w:pPr>
      <w:r>
        <w:rPr>
          <w:noProof/>
        </w:rPr>
        <w:t>}</w:t>
      </w:r>
    </w:p>
    <w:p w14:paraId="25D34DD3" w14:textId="77777777" w:rsidR="00960A0F" w:rsidRDefault="00960A0F" w:rsidP="00960A0F">
      <w:pPr>
        <w:pStyle w:val="zCode"/>
        <w:rPr>
          <w:noProof/>
        </w:rPr>
      </w:pPr>
    </w:p>
    <w:p w14:paraId="365D6CEC" w14:textId="77777777" w:rsidR="00960A0F" w:rsidRDefault="00960A0F" w:rsidP="00960A0F">
      <w:pPr>
        <w:pStyle w:val="zCode"/>
        <w:rPr>
          <w:noProof/>
        </w:rPr>
      </w:pPr>
      <w:r>
        <w:rPr>
          <w:noProof/>
        </w:rPr>
        <w:t>function renderMacroRow(food) {</w:t>
      </w:r>
    </w:p>
    <w:p w14:paraId="39286856" w14:textId="77777777" w:rsidR="00960A0F" w:rsidRDefault="00960A0F" w:rsidP="00960A0F">
      <w:pPr>
        <w:pStyle w:val="zCode"/>
        <w:rPr>
          <w:noProof/>
        </w:rPr>
      </w:pPr>
      <w:r>
        <w:rPr>
          <w:noProof/>
        </w:rPr>
        <w:t xml:space="preserve">  const code = getFoodCode(food);</w:t>
      </w:r>
    </w:p>
    <w:p w14:paraId="5E377379" w14:textId="77777777" w:rsidR="00960A0F" w:rsidRDefault="00960A0F" w:rsidP="00960A0F">
      <w:pPr>
        <w:pStyle w:val="zCode"/>
        <w:rPr>
          <w:noProof/>
        </w:rPr>
      </w:pPr>
      <w:r>
        <w:rPr>
          <w:noProof/>
        </w:rPr>
        <w:t xml:space="preserve">  const name = getFoodName(food);</w:t>
      </w:r>
    </w:p>
    <w:p w14:paraId="1055C6B2" w14:textId="77777777" w:rsidR="00960A0F" w:rsidRDefault="00960A0F" w:rsidP="00960A0F">
      <w:pPr>
        <w:pStyle w:val="zCode"/>
        <w:rPr>
          <w:noProof/>
        </w:rPr>
      </w:pPr>
    </w:p>
    <w:p w14:paraId="45B4570E" w14:textId="77777777" w:rsidR="00960A0F" w:rsidRDefault="00960A0F" w:rsidP="00960A0F">
      <w:pPr>
        <w:pStyle w:val="zCode"/>
        <w:rPr>
          <w:noProof/>
        </w:rPr>
      </w:pPr>
      <w:r>
        <w:rPr>
          <w:noProof/>
        </w:rPr>
        <w:t xml:space="preserve">  const energy = getEnergy(food);</w:t>
      </w:r>
    </w:p>
    <w:p w14:paraId="327C9D5D" w14:textId="77777777" w:rsidR="00960A0F" w:rsidRDefault="00960A0F" w:rsidP="00960A0F">
      <w:pPr>
        <w:pStyle w:val="zCode"/>
        <w:rPr>
          <w:noProof/>
        </w:rPr>
      </w:pPr>
      <w:r>
        <w:rPr>
          <w:noProof/>
        </w:rPr>
        <w:t xml:space="preserve">  const protein = getProtein(food);</w:t>
      </w:r>
    </w:p>
    <w:p w14:paraId="71ADB420" w14:textId="77777777" w:rsidR="00960A0F" w:rsidRDefault="00960A0F" w:rsidP="00960A0F">
      <w:pPr>
        <w:pStyle w:val="zCode"/>
        <w:rPr>
          <w:noProof/>
        </w:rPr>
      </w:pPr>
      <w:r>
        <w:rPr>
          <w:noProof/>
        </w:rPr>
        <w:t xml:space="preserve">  const fat = getFat(food);</w:t>
      </w:r>
    </w:p>
    <w:p w14:paraId="2FE42A6F" w14:textId="77777777" w:rsidR="00960A0F" w:rsidRDefault="00960A0F" w:rsidP="00960A0F">
      <w:pPr>
        <w:pStyle w:val="zCode"/>
        <w:rPr>
          <w:noProof/>
        </w:rPr>
      </w:pPr>
      <w:r>
        <w:rPr>
          <w:noProof/>
        </w:rPr>
        <w:t xml:space="preserve">  const carbohydrate = getCarbohydrate(food);</w:t>
      </w:r>
    </w:p>
    <w:p w14:paraId="5F3CB313" w14:textId="77777777" w:rsidR="00960A0F" w:rsidRDefault="00960A0F" w:rsidP="00960A0F">
      <w:pPr>
        <w:pStyle w:val="zCode"/>
        <w:rPr>
          <w:noProof/>
        </w:rPr>
      </w:pPr>
    </w:p>
    <w:p w14:paraId="36AEB612" w14:textId="77777777" w:rsidR="00960A0F" w:rsidRDefault="00960A0F" w:rsidP="00960A0F">
      <w:pPr>
        <w:pStyle w:val="zCode"/>
        <w:rPr>
          <w:noProof/>
        </w:rPr>
      </w:pPr>
      <w:r>
        <w:rPr>
          <w:noProof/>
        </w:rPr>
        <w:t xml:space="preserve">  const calcium = getCalcium(food);</w:t>
      </w:r>
    </w:p>
    <w:p w14:paraId="678BA608" w14:textId="77777777" w:rsidR="00960A0F" w:rsidRDefault="00960A0F" w:rsidP="00960A0F">
      <w:pPr>
        <w:pStyle w:val="zCode"/>
        <w:rPr>
          <w:noProof/>
        </w:rPr>
      </w:pPr>
      <w:r>
        <w:rPr>
          <w:noProof/>
        </w:rPr>
        <w:t xml:space="preserve">  const iron = getIron(food);</w:t>
      </w:r>
    </w:p>
    <w:p w14:paraId="736D6469" w14:textId="77777777" w:rsidR="00960A0F" w:rsidRDefault="00960A0F" w:rsidP="00960A0F">
      <w:pPr>
        <w:pStyle w:val="zCode"/>
        <w:rPr>
          <w:noProof/>
        </w:rPr>
      </w:pPr>
      <w:r>
        <w:rPr>
          <w:noProof/>
        </w:rPr>
        <w:t xml:space="preserve">  const phosphorus = getPhosphorus(food);</w:t>
      </w:r>
    </w:p>
    <w:p w14:paraId="46B1F260" w14:textId="77777777" w:rsidR="00960A0F" w:rsidRDefault="00960A0F" w:rsidP="00960A0F">
      <w:pPr>
        <w:pStyle w:val="zCode"/>
        <w:rPr>
          <w:noProof/>
        </w:rPr>
      </w:pPr>
      <w:r>
        <w:rPr>
          <w:noProof/>
        </w:rPr>
        <w:t xml:space="preserve">  const vitaminC = getVitaminC(food);</w:t>
      </w:r>
    </w:p>
    <w:p w14:paraId="33AC2BCF" w14:textId="77777777" w:rsidR="00960A0F" w:rsidRDefault="00960A0F" w:rsidP="00960A0F">
      <w:pPr>
        <w:pStyle w:val="zCode"/>
        <w:rPr>
          <w:noProof/>
        </w:rPr>
      </w:pPr>
    </w:p>
    <w:p w14:paraId="6F19835B" w14:textId="77777777" w:rsidR="00960A0F" w:rsidRDefault="00960A0F" w:rsidP="00960A0F">
      <w:pPr>
        <w:pStyle w:val="zCode"/>
        <w:rPr>
          <w:noProof/>
        </w:rPr>
      </w:pPr>
      <w:r>
        <w:rPr>
          <w:noProof/>
        </w:rPr>
        <w:t xml:space="preserve">  return `</w:t>
      </w:r>
    </w:p>
    <w:p w14:paraId="40D12E1F" w14:textId="77777777" w:rsidR="00960A0F" w:rsidRDefault="00960A0F" w:rsidP="00960A0F">
      <w:pPr>
        <w:pStyle w:val="zCode"/>
        <w:rPr>
          <w:noProof/>
        </w:rPr>
      </w:pPr>
      <w:r>
        <w:rPr>
          <w:noProof/>
        </w:rPr>
        <w:t xml:space="preserve">    &lt;tr&gt;</w:t>
      </w:r>
    </w:p>
    <w:p w14:paraId="33E3430A" w14:textId="77777777" w:rsidR="00960A0F" w:rsidRDefault="00960A0F" w:rsidP="00960A0F">
      <w:pPr>
        <w:pStyle w:val="zCode"/>
        <w:rPr>
          <w:noProof/>
        </w:rPr>
      </w:pPr>
      <w:r>
        <w:rPr>
          <w:noProof/>
        </w:rPr>
        <w:lastRenderedPageBreak/>
        <w:t xml:space="preserve">      &lt;td&gt;${escapeHtml(name)}&lt;/td&gt;</w:t>
      </w:r>
    </w:p>
    <w:p w14:paraId="308FA010" w14:textId="77777777" w:rsidR="00960A0F" w:rsidRDefault="00960A0F" w:rsidP="00960A0F">
      <w:pPr>
        <w:pStyle w:val="zCode"/>
        <w:rPr>
          <w:noProof/>
        </w:rPr>
      </w:pPr>
    </w:p>
    <w:p w14:paraId="10FC5FF4" w14:textId="77777777" w:rsidR="00960A0F" w:rsidRDefault="00960A0F" w:rsidP="00960A0F">
      <w:pPr>
        <w:pStyle w:val="zCode"/>
        <w:rPr>
          <w:noProof/>
        </w:rPr>
      </w:pPr>
      <w:r>
        <w:rPr>
          <w:noProof/>
        </w:rPr>
        <w:t xml:space="preserve">      &lt;td&gt;</w:t>
      </w:r>
    </w:p>
    <w:p w14:paraId="3CF9DAD3" w14:textId="77777777" w:rsidR="00960A0F" w:rsidRDefault="00960A0F" w:rsidP="00960A0F">
      <w:pPr>
        <w:pStyle w:val="zCode"/>
        <w:rPr>
          <w:noProof/>
        </w:rPr>
      </w:pPr>
      <w:r>
        <w:rPr>
          <w:noProof/>
        </w:rPr>
        <w:t xml:space="preserve">        &lt;input</w:t>
      </w:r>
    </w:p>
    <w:p w14:paraId="584C998E" w14:textId="77777777" w:rsidR="00960A0F" w:rsidRDefault="00960A0F" w:rsidP="00960A0F">
      <w:pPr>
        <w:pStyle w:val="zCode"/>
        <w:rPr>
          <w:noProof/>
        </w:rPr>
      </w:pPr>
      <w:r>
        <w:rPr>
          <w:noProof/>
        </w:rPr>
        <w:t xml:space="preserve">          id="amount-${escapeHtml(code)}"</w:t>
      </w:r>
    </w:p>
    <w:p w14:paraId="0DABD2AD" w14:textId="77777777" w:rsidR="00960A0F" w:rsidRDefault="00960A0F" w:rsidP="00960A0F">
      <w:pPr>
        <w:pStyle w:val="zCode"/>
        <w:rPr>
          <w:noProof/>
        </w:rPr>
      </w:pPr>
      <w:r>
        <w:rPr>
          <w:noProof/>
        </w:rPr>
        <w:t xml:space="preserve">          class="input is-small amount-input"</w:t>
      </w:r>
    </w:p>
    <w:p w14:paraId="13BDF484" w14:textId="77777777" w:rsidR="00960A0F" w:rsidRDefault="00960A0F" w:rsidP="00960A0F">
      <w:pPr>
        <w:pStyle w:val="zCode"/>
        <w:rPr>
          <w:noProof/>
        </w:rPr>
      </w:pPr>
      <w:r>
        <w:rPr>
          <w:noProof/>
        </w:rPr>
        <w:t xml:space="preserve">          type="number"</w:t>
      </w:r>
    </w:p>
    <w:p w14:paraId="795A323C" w14:textId="77777777" w:rsidR="00960A0F" w:rsidRDefault="00960A0F" w:rsidP="00960A0F">
      <w:pPr>
        <w:pStyle w:val="zCode"/>
        <w:rPr>
          <w:noProof/>
        </w:rPr>
      </w:pPr>
      <w:r>
        <w:rPr>
          <w:noProof/>
        </w:rPr>
        <w:t xml:space="preserve">          min="0"</w:t>
      </w:r>
    </w:p>
    <w:p w14:paraId="1446102D" w14:textId="77777777" w:rsidR="00960A0F" w:rsidRDefault="00960A0F" w:rsidP="00960A0F">
      <w:pPr>
        <w:pStyle w:val="zCode"/>
        <w:rPr>
          <w:noProof/>
        </w:rPr>
      </w:pPr>
      <w:r>
        <w:rPr>
          <w:noProof/>
        </w:rPr>
        <w:t xml:space="preserve">          step="0.01"</w:t>
      </w:r>
    </w:p>
    <w:p w14:paraId="5EE742DF" w14:textId="77777777" w:rsidR="00960A0F" w:rsidRDefault="00960A0F" w:rsidP="00960A0F">
      <w:pPr>
        <w:pStyle w:val="zCode"/>
        <w:rPr>
          <w:noProof/>
        </w:rPr>
      </w:pPr>
      <w:r>
        <w:rPr>
          <w:noProof/>
        </w:rPr>
        <w:t xml:space="preserve">          value="100"</w:t>
      </w:r>
    </w:p>
    <w:p w14:paraId="68FD4B83" w14:textId="77777777" w:rsidR="00960A0F" w:rsidRDefault="00960A0F" w:rsidP="00960A0F">
      <w:pPr>
        <w:pStyle w:val="zCode"/>
        <w:rPr>
          <w:noProof/>
        </w:rPr>
      </w:pPr>
      <w:r>
        <w:rPr>
          <w:noProof/>
        </w:rPr>
        <w:t xml:space="preserve">          data-energy="${energy}"</w:t>
      </w:r>
    </w:p>
    <w:p w14:paraId="5846CD03" w14:textId="77777777" w:rsidR="00960A0F" w:rsidRDefault="00960A0F" w:rsidP="00960A0F">
      <w:pPr>
        <w:pStyle w:val="zCode"/>
        <w:rPr>
          <w:noProof/>
        </w:rPr>
      </w:pPr>
      <w:r>
        <w:rPr>
          <w:noProof/>
        </w:rPr>
        <w:t xml:space="preserve">          data-protein="${protein}"</w:t>
      </w:r>
    </w:p>
    <w:p w14:paraId="2F33BF90" w14:textId="77777777" w:rsidR="00960A0F" w:rsidRDefault="00960A0F" w:rsidP="00960A0F">
      <w:pPr>
        <w:pStyle w:val="zCode"/>
        <w:rPr>
          <w:noProof/>
        </w:rPr>
      </w:pPr>
      <w:r>
        <w:rPr>
          <w:noProof/>
        </w:rPr>
        <w:t xml:space="preserve">          data-fat="${fat}"</w:t>
      </w:r>
    </w:p>
    <w:p w14:paraId="6F48B81F" w14:textId="77777777" w:rsidR="00960A0F" w:rsidRDefault="00960A0F" w:rsidP="00960A0F">
      <w:pPr>
        <w:pStyle w:val="zCode"/>
        <w:rPr>
          <w:noProof/>
        </w:rPr>
      </w:pPr>
      <w:r>
        <w:rPr>
          <w:noProof/>
        </w:rPr>
        <w:t xml:space="preserve">          data-carbohydrate="${carbohydrate}"</w:t>
      </w:r>
    </w:p>
    <w:p w14:paraId="53CC8209" w14:textId="77777777" w:rsidR="00960A0F" w:rsidRDefault="00960A0F" w:rsidP="00960A0F">
      <w:pPr>
        <w:pStyle w:val="zCode"/>
        <w:rPr>
          <w:noProof/>
        </w:rPr>
      </w:pPr>
      <w:r>
        <w:rPr>
          <w:noProof/>
        </w:rPr>
        <w:t xml:space="preserve">          data-calcium="${calcium}"</w:t>
      </w:r>
    </w:p>
    <w:p w14:paraId="67A56803" w14:textId="77777777" w:rsidR="00960A0F" w:rsidRDefault="00960A0F" w:rsidP="00960A0F">
      <w:pPr>
        <w:pStyle w:val="zCode"/>
        <w:rPr>
          <w:noProof/>
        </w:rPr>
      </w:pPr>
      <w:r>
        <w:rPr>
          <w:noProof/>
        </w:rPr>
        <w:t xml:space="preserve">          data-iron="${iron}"</w:t>
      </w:r>
    </w:p>
    <w:p w14:paraId="4F9425A3" w14:textId="77777777" w:rsidR="00960A0F" w:rsidRDefault="00960A0F" w:rsidP="00960A0F">
      <w:pPr>
        <w:pStyle w:val="zCode"/>
        <w:rPr>
          <w:noProof/>
        </w:rPr>
      </w:pPr>
      <w:r>
        <w:rPr>
          <w:noProof/>
        </w:rPr>
        <w:t xml:space="preserve">          data-phosphorus="${phosphorus}"</w:t>
      </w:r>
    </w:p>
    <w:p w14:paraId="0174C34C" w14:textId="77777777" w:rsidR="00960A0F" w:rsidRDefault="00960A0F" w:rsidP="00960A0F">
      <w:pPr>
        <w:pStyle w:val="zCode"/>
        <w:rPr>
          <w:noProof/>
        </w:rPr>
      </w:pPr>
      <w:r>
        <w:rPr>
          <w:noProof/>
        </w:rPr>
        <w:t xml:space="preserve">          data-vitaminc="${vitaminC}"</w:t>
      </w:r>
    </w:p>
    <w:p w14:paraId="7774EF5B" w14:textId="77777777" w:rsidR="00960A0F" w:rsidRDefault="00960A0F" w:rsidP="00960A0F">
      <w:pPr>
        <w:pStyle w:val="zCode"/>
        <w:rPr>
          <w:noProof/>
        </w:rPr>
      </w:pPr>
      <w:r>
        <w:rPr>
          <w:noProof/>
        </w:rPr>
        <w:t xml:space="preserve">        /&gt;</w:t>
      </w:r>
    </w:p>
    <w:p w14:paraId="5C0F7177" w14:textId="77777777" w:rsidR="00960A0F" w:rsidRDefault="00960A0F" w:rsidP="00960A0F">
      <w:pPr>
        <w:pStyle w:val="zCode"/>
        <w:rPr>
          <w:noProof/>
        </w:rPr>
      </w:pPr>
      <w:r>
        <w:rPr>
          <w:noProof/>
        </w:rPr>
        <w:t xml:space="preserve">      &lt;/td&gt;</w:t>
      </w:r>
    </w:p>
    <w:p w14:paraId="5780CDE7" w14:textId="77777777" w:rsidR="00960A0F" w:rsidRDefault="00960A0F" w:rsidP="00960A0F">
      <w:pPr>
        <w:pStyle w:val="zCode"/>
        <w:rPr>
          <w:noProof/>
        </w:rPr>
      </w:pPr>
    </w:p>
    <w:p w14:paraId="0367F16F" w14:textId="77777777" w:rsidR="00960A0F" w:rsidRDefault="00960A0F" w:rsidP="00960A0F">
      <w:pPr>
        <w:pStyle w:val="zCode"/>
        <w:rPr>
          <w:noProof/>
        </w:rPr>
      </w:pPr>
      <w:r>
        <w:rPr>
          <w:noProof/>
        </w:rPr>
        <w:t xml:space="preserve">      &lt;td id="energy-${escapeHtml(code)}" class="has-text-right"&gt;${energy.toFixed(2)}&lt;/td&gt;</w:t>
      </w:r>
    </w:p>
    <w:p w14:paraId="45A5F2FC" w14:textId="77777777" w:rsidR="00960A0F" w:rsidRDefault="00960A0F" w:rsidP="00960A0F">
      <w:pPr>
        <w:pStyle w:val="zCode"/>
        <w:rPr>
          <w:noProof/>
        </w:rPr>
      </w:pPr>
      <w:r>
        <w:rPr>
          <w:noProof/>
        </w:rPr>
        <w:t xml:space="preserve">      &lt;td id="protein-${escapeHtml(code)}" class="has-text-right"&gt;${protein.toFixed(2)}&lt;/td&gt;</w:t>
      </w:r>
    </w:p>
    <w:p w14:paraId="0A678837" w14:textId="77777777" w:rsidR="00960A0F" w:rsidRDefault="00960A0F" w:rsidP="00960A0F">
      <w:pPr>
        <w:pStyle w:val="zCode"/>
        <w:rPr>
          <w:noProof/>
        </w:rPr>
      </w:pPr>
      <w:r>
        <w:rPr>
          <w:noProof/>
        </w:rPr>
        <w:t xml:space="preserve">      &lt;td id="fat-${escapeHtml(code)}" class="has-text-right"&gt;${fat.toFixed(2)}&lt;/td&gt;</w:t>
      </w:r>
    </w:p>
    <w:p w14:paraId="40E15137" w14:textId="77777777" w:rsidR="00960A0F" w:rsidRDefault="00960A0F" w:rsidP="00960A0F">
      <w:pPr>
        <w:pStyle w:val="zCode"/>
        <w:rPr>
          <w:noProof/>
        </w:rPr>
      </w:pPr>
      <w:r>
        <w:rPr>
          <w:noProof/>
        </w:rPr>
        <w:t xml:space="preserve">      &lt;td id="carbohydrate-${escapeHtml(code)}" class="has-text-right"&gt;${carbohydrate.toFixed(2)}&lt;/td&gt;</w:t>
      </w:r>
    </w:p>
    <w:p w14:paraId="1EF57D67" w14:textId="77777777" w:rsidR="00960A0F" w:rsidRDefault="00960A0F" w:rsidP="00960A0F">
      <w:pPr>
        <w:pStyle w:val="zCode"/>
        <w:rPr>
          <w:noProof/>
        </w:rPr>
      </w:pPr>
    </w:p>
    <w:p w14:paraId="4AD8AAC4" w14:textId="77777777" w:rsidR="00960A0F" w:rsidRDefault="00960A0F" w:rsidP="00960A0F">
      <w:pPr>
        <w:pStyle w:val="zCode"/>
        <w:rPr>
          <w:noProof/>
        </w:rPr>
      </w:pPr>
      <w:r>
        <w:rPr>
          <w:noProof/>
        </w:rPr>
        <w:t xml:space="preserve">      &lt;td class="has-text-centered"&gt;</w:t>
      </w:r>
    </w:p>
    <w:p w14:paraId="751BEC94" w14:textId="77777777" w:rsidR="00960A0F" w:rsidRDefault="00960A0F" w:rsidP="00960A0F">
      <w:pPr>
        <w:pStyle w:val="zCode"/>
        <w:rPr>
          <w:noProof/>
        </w:rPr>
      </w:pPr>
      <w:r>
        <w:rPr>
          <w:noProof/>
        </w:rPr>
        <w:t xml:space="preserve">        &lt;button</w:t>
      </w:r>
    </w:p>
    <w:p w14:paraId="4B4FDFA1" w14:textId="77777777" w:rsidR="00960A0F" w:rsidRDefault="00960A0F" w:rsidP="00960A0F">
      <w:pPr>
        <w:pStyle w:val="zCode"/>
        <w:rPr>
          <w:noProof/>
        </w:rPr>
      </w:pPr>
      <w:r>
        <w:rPr>
          <w:noProof/>
        </w:rPr>
        <w:t xml:space="preserve">          type="button"</w:t>
      </w:r>
    </w:p>
    <w:p w14:paraId="5242F2B0" w14:textId="77777777" w:rsidR="00960A0F" w:rsidRDefault="00960A0F" w:rsidP="00960A0F">
      <w:pPr>
        <w:pStyle w:val="zCode"/>
        <w:rPr>
          <w:noProof/>
        </w:rPr>
      </w:pPr>
      <w:r>
        <w:rPr>
          <w:noProof/>
        </w:rPr>
        <w:t xml:space="preserve">          class="button is-small is-danger is-light remove-row-btn"</w:t>
      </w:r>
    </w:p>
    <w:p w14:paraId="6D65238D" w14:textId="77777777" w:rsidR="00960A0F" w:rsidRDefault="00960A0F" w:rsidP="00960A0F">
      <w:pPr>
        <w:pStyle w:val="zCode"/>
        <w:rPr>
          <w:noProof/>
        </w:rPr>
      </w:pPr>
      <w:r>
        <w:rPr>
          <w:noProof/>
        </w:rPr>
        <w:t xml:space="preserve">          data-code="${escapeHtml(code)}"</w:t>
      </w:r>
    </w:p>
    <w:p w14:paraId="5C11BB5A" w14:textId="77777777" w:rsidR="00960A0F" w:rsidRDefault="00960A0F" w:rsidP="00960A0F">
      <w:pPr>
        <w:pStyle w:val="zCode"/>
        <w:rPr>
          <w:noProof/>
        </w:rPr>
      </w:pPr>
      <w:r>
        <w:rPr>
          <w:noProof/>
        </w:rPr>
        <w:t xml:space="preserve">        &gt;</w:t>
      </w:r>
    </w:p>
    <w:p w14:paraId="2F4D5186" w14:textId="77777777" w:rsidR="00960A0F" w:rsidRDefault="00960A0F" w:rsidP="00960A0F">
      <w:pPr>
        <w:pStyle w:val="zCode"/>
        <w:rPr>
          <w:noProof/>
        </w:rPr>
      </w:pPr>
      <w:r>
        <w:rPr>
          <w:noProof/>
        </w:rPr>
        <w:t xml:space="preserve">          ×</w:t>
      </w:r>
    </w:p>
    <w:p w14:paraId="443D55C0" w14:textId="77777777" w:rsidR="00960A0F" w:rsidRDefault="00960A0F" w:rsidP="00960A0F">
      <w:pPr>
        <w:pStyle w:val="zCode"/>
        <w:rPr>
          <w:noProof/>
        </w:rPr>
      </w:pPr>
      <w:r>
        <w:rPr>
          <w:noProof/>
        </w:rPr>
        <w:t xml:space="preserve">        &lt;/button&gt;</w:t>
      </w:r>
    </w:p>
    <w:p w14:paraId="000F78F3" w14:textId="77777777" w:rsidR="00960A0F" w:rsidRDefault="00960A0F" w:rsidP="00960A0F">
      <w:pPr>
        <w:pStyle w:val="zCode"/>
        <w:rPr>
          <w:noProof/>
        </w:rPr>
      </w:pPr>
      <w:r>
        <w:rPr>
          <w:noProof/>
        </w:rPr>
        <w:t xml:space="preserve">      &lt;/td&gt;</w:t>
      </w:r>
    </w:p>
    <w:p w14:paraId="6C9FBFB7" w14:textId="77777777" w:rsidR="00960A0F" w:rsidRDefault="00960A0F" w:rsidP="00960A0F">
      <w:pPr>
        <w:pStyle w:val="zCode"/>
        <w:rPr>
          <w:noProof/>
        </w:rPr>
      </w:pPr>
      <w:r>
        <w:rPr>
          <w:noProof/>
        </w:rPr>
        <w:t xml:space="preserve">    &lt;/tr&gt;</w:t>
      </w:r>
    </w:p>
    <w:p w14:paraId="478ACD96" w14:textId="77777777" w:rsidR="00960A0F" w:rsidRDefault="00960A0F" w:rsidP="00960A0F">
      <w:pPr>
        <w:pStyle w:val="zCode"/>
        <w:rPr>
          <w:noProof/>
        </w:rPr>
      </w:pPr>
      <w:r>
        <w:rPr>
          <w:noProof/>
        </w:rPr>
        <w:t xml:space="preserve">  `;</w:t>
      </w:r>
    </w:p>
    <w:p w14:paraId="32FDCF95" w14:textId="77777777" w:rsidR="00960A0F" w:rsidRDefault="00960A0F" w:rsidP="00960A0F">
      <w:pPr>
        <w:pStyle w:val="zCode"/>
        <w:rPr>
          <w:noProof/>
        </w:rPr>
      </w:pPr>
      <w:r>
        <w:rPr>
          <w:noProof/>
        </w:rPr>
        <w:t>}</w:t>
      </w:r>
    </w:p>
    <w:p w14:paraId="4E1143AC" w14:textId="77777777" w:rsidR="00960A0F" w:rsidRDefault="00960A0F" w:rsidP="00960A0F">
      <w:pPr>
        <w:pStyle w:val="zCode"/>
        <w:rPr>
          <w:noProof/>
        </w:rPr>
      </w:pPr>
    </w:p>
    <w:p w14:paraId="075DEE56" w14:textId="77777777" w:rsidR="00960A0F" w:rsidRDefault="00960A0F" w:rsidP="00960A0F">
      <w:pPr>
        <w:pStyle w:val="zCode"/>
        <w:rPr>
          <w:noProof/>
        </w:rPr>
      </w:pPr>
      <w:r>
        <w:rPr>
          <w:noProof/>
        </w:rPr>
        <w:t>function renderMicroRow(food) {</w:t>
      </w:r>
    </w:p>
    <w:p w14:paraId="398D0C58" w14:textId="77777777" w:rsidR="00960A0F" w:rsidRDefault="00960A0F" w:rsidP="00960A0F">
      <w:pPr>
        <w:pStyle w:val="zCode"/>
        <w:rPr>
          <w:noProof/>
        </w:rPr>
      </w:pPr>
      <w:r>
        <w:rPr>
          <w:noProof/>
        </w:rPr>
        <w:t xml:space="preserve">  const code = getFoodCode(food);</w:t>
      </w:r>
    </w:p>
    <w:p w14:paraId="731F6129" w14:textId="77777777" w:rsidR="00960A0F" w:rsidRDefault="00960A0F" w:rsidP="00960A0F">
      <w:pPr>
        <w:pStyle w:val="zCode"/>
        <w:rPr>
          <w:noProof/>
        </w:rPr>
      </w:pPr>
      <w:r>
        <w:rPr>
          <w:noProof/>
        </w:rPr>
        <w:t xml:space="preserve">  const name = getFoodName(food);</w:t>
      </w:r>
    </w:p>
    <w:p w14:paraId="15DF4FE4" w14:textId="77777777" w:rsidR="00960A0F" w:rsidRDefault="00960A0F" w:rsidP="00960A0F">
      <w:pPr>
        <w:pStyle w:val="zCode"/>
        <w:rPr>
          <w:noProof/>
        </w:rPr>
      </w:pPr>
    </w:p>
    <w:p w14:paraId="3308AA2E" w14:textId="77777777" w:rsidR="00960A0F" w:rsidRDefault="00960A0F" w:rsidP="00960A0F">
      <w:pPr>
        <w:pStyle w:val="zCode"/>
        <w:rPr>
          <w:noProof/>
        </w:rPr>
      </w:pPr>
      <w:r>
        <w:rPr>
          <w:noProof/>
        </w:rPr>
        <w:t xml:space="preserve">  return `</w:t>
      </w:r>
    </w:p>
    <w:p w14:paraId="6E758412" w14:textId="77777777" w:rsidR="00960A0F" w:rsidRDefault="00960A0F" w:rsidP="00960A0F">
      <w:pPr>
        <w:pStyle w:val="zCode"/>
        <w:rPr>
          <w:noProof/>
        </w:rPr>
      </w:pPr>
      <w:r>
        <w:rPr>
          <w:noProof/>
        </w:rPr>
        <w:t xml:space="preserve">    &lt;tr&gt;</w:t>
      </w:r>
    </w:p>
    <w:p w14:paraId="2D588CD1" w14:textId="77777777" w:rsidR="00960A0F" w:rsidRDefault="00960A0F" w:rsidP="00960A0F">
      <w:pPr>
        <w:pStyle w:val="zCode"/>
        <w:rPr>
          <w:noProof/>
        </w:rPr>
      </w:pPr>
      <w:r>
        <w:rPr>
          <w:noProof/>
        </w:rPr>
        <w:t xml:space="preserve">      &lt;td&gt;${escapeHtml(name)}&lt;/td&gt;</w:t>
      </w:r>
    </w:p>
    <w:p w14:paraId="391F0585" w14:textId="77777777" w:rsidR="00960A0F" w:rsidRDefault="00960A0F" w:rsidP="00960A0F">
      <w:pPr>
        <w:pStyle w:val="zCode"/>
        <w:rPr>
          <w:noProof/>
        </w:rPr>
      </w:pPr>
      <w:r>
        <w:rPr>
          <w:noProof/>
        </w:rPr>
        <w:t xml:space="preserve">      &lt;td id="micro-amount-${escapeHtml(code)}" class="has-text-right"&gt;100.00&lt;/td&gt;</w:t>
      </w:r>
    </w:p>
    <w:p w14:paraId="76237FC0" w14:textId="77777777" w:rsidR="00960A0F" w:rsidRDefault="00960A0F" w:rsidP="00960A0F">
      <w:pPr>
        <w:pStyle w:val="zCode"/>
        <w:rPr>
          <w:noProof/>
        </w:rPr>
      </w:pPr>
      <w:r>
        <w:rPr>
          <w:noProof/>
        </w:rPr>
        <w:t xml:space="preserve">      &lt;td id="calcium-${escapeHtml(code)}" class="has-text-right"&gt;${getCalcium(food).toFixed(2)}&lt;/td&gt;</w:t>
      </w:r>
    </w:p>
    <w:p w14:paraId="4AE8F10B" w14:textId="77777777" w:rsidR="00960A0F" w:rsidRDefault="00960A0F" w:rsidP="00960A0F">
      <w:pPr>
        <w:pStyle w:val="zCode"/>
        <w:rPr>
          <w:noProof/>
        </w:rPr>
      </w:pPr>
      <w:r>
        <w:rPr>
          <w:noProof/>
        </w:rPr>
        <w:t xml:space="preserve">      &lt;td id="iron-${escapeHtml(code)}" class="has-text-right"&gt;${getIron(food).toFixed(2)}&lt;/td&gt;</w:t>
      </w:r>
    </w:p>
    <w:p w14:paraId="65741C6B" w14:textId="77777777" w:rsidR="00960A0F" w:rsidRDefault="00960A0F" w:rsidP="00960A0F">
      <w:pPr>
        <w:pStyle w:val="zCode"/>
        <w:rPr>
          <w:noProof/>
        </w:rPr>
      </w:pPr>
      <w:r>
        <w:rPr>
          <w:noProof/>
        </w:rPr>
        <w:t xml:space="preserve">      &lt;td id="phosphorus-${escapeHtml(code)}" class="has-text-right"&gt;${getPhosphorus(food).toFixed(2)}&lt;/td&gt;</w:t>
      </w:r>
    </w:p>
    <w:p w14:paraId="32732484" w14:textId="77777777" w:rsidR="00960A0F" w:rsidRDefault="00960A0F" w:rsidP="00960A0F">
      <w:pPr>
        <w:pStyle w:val="zCode"/>
        <w:rPr>
          <w:noProof/>
        </w:rPr>
      </w:pPr>
      <w:r>
        <w:rPr>
          <w:noProof/>
        </w:rPr>
        <w:t xml:space="preserve">      &lt;td id="vitaminc-${escapeHtml(code)}" class="has-text-right"&gt;${getVitaminC(food).toFixed(2)}&lt;/td&gt;</w:t>
      </w:r>
    </w:p>
    <w:p w14:paraId="064CA829" w14:textId="77777777" w:rsidR="00960A0F" w:rsidRDefault="00960A0F" w:rsidP="00960A0F">
      <w:pPr>
        <w:pStyle w:val="zCode"/>
        <w:rPr>
          <w:noProof/>
        </w:rPr>
      </w:pPr>
    </w:p>
    <w:p w14:paraId="45DBD5F5" w14:textId="77777777" w:rsidR="00960A0F" w:rsidRDefault="00960A0F" w:rsidP="00960A0F">
      <w:pPr>
        <w:pStyle w:val="zCode"/>
        <w:rPr>
          <w:noProof/>
        </w:rPr>
      </w:pPr>
      <w:r>
        <w:rPr>
          <w:noProof/>
        </w:rPr>
        <w:lastRenderedPageBreak/>
        <w:t xml:space="preserve">      &lt;td class="has-text-centered"&gt;</w:t>
      </w:r>
    </w:p>
    <w:p w14:paraId="1DABE02A" w14:textId="77777777" w:rsidR="00960A0F" w:rsidRDefault="00960A0F" w:rsidP="00960A0F">
      <w:pPr>
        <w:pStyle w:val="zCode"/>
        <w:rPr>
          <w:noProof/>
        </w:rPr>
      </w:pPr>
      <w:r>
        <w:rPr>
          <w:noProof/>
        </w:rPr>
        <w:t xml:space="preserve">        &lt;button</w:t>
      </w:r>
    </w:p>
    <w:p w14:paraId="65C35BA9" w14:textId="77777777" w:rsidR="00960A0F" w:rsidRDefault="00960A0F" w:rsidP="00960A0F">
      <w:pPr>
        <w:pStyle w:val="zCode"/>
        <w:rPr>
          <w:noProof/>
        </w:rPr>
      </w:pPr>
      <w:r>
        <w:rPr>
          <w:noProof/>
        </w:rPr>
        <w:t xml:space="preserve">          type="button"</w:t>
      </w:r>
    </w:p>
    <w:p w14:paraId="12A04946" w14:textId="77777777" w:rsidR="00960A0F" w:rsidRDefault="00960A0F" w:rsidP="00960A0F">
      <w:pPr>
        <w:pStyle w:val="zCode"/>
        <w:rPr>
          <w:noProof/>
        </w:rPr>
      </w:pPr>
      <w:r>
        <w:rPr>
          <w:noProof/>
        </w:rPr>
        <w:t xml:space="preserve">          class="button is-small is-danger is-light remove-row-btn"</w:t>
      </w:r>
    </w:p>
    <w:p w14:paraId="2A27C4F8" w14:textId="77777777" w:rsidR="00960A0F" w:rsidRDefault="00960A0F" w:rsidP="00960A0F">
      <w:pPr>
        <w:pStyle w:val="zCode"/>
        <w:rPr>
          <w:noProof/>
        </w:rPr>
      </w:pPr>
      <w:r>
        <w:rPr>
          <w:noProof/>
        </w:rPr>
        <w:t xml:space="preserve">          data-code="${escapeHtml(code)}"</w:t>
      </w:r>
    </w:p>
    <w:p w14:paraId="52BC1CF5" w14:textId="77777777" w:rsidR="00960A0F" w:rsidRDefault="00960A0F" w:rsidP="00960A0F">
      <w:pPr>
        <w:pStyle w:val="zCode"/>
        <w:rPr>
          <w:noProof/>
        </w:rPr>
      </w:pPr>
      <w:r>
        <w:rPr>
          <w:noProof/>
        </w:rPr>
        <w:t xml:space="preserve">        &gt;</w:t>
      </w:r>
    </w:p>
    <w:p w14:paraId="15AFCC0E" w14:textId="77777777" w:rsidR="00960A0F" w:rsidRDefault="00960A0F" w:rsidP="00960A0F">
      <w:pPr>
        <w:pStyle w:val="zCode"/>
        <w:rPr>
          <w:noProof/>
        </w:rPr>
      </w:pPr>
      <w:r>
        <w:rPr>
          <w:noProof/>
        </w:rPr>
        <w:t xml:space="preserve">          ×</w:t>
      </w:r>
    </w:p>
    <w:p w14:paraId="143401E4" w14:textId="77777777" w:rsidR="00960A0F" w:rsidRDefault="00960A0F" w:rsidP="00960A0F">
      <w:pPr>
        <w:pStyle w:val="zCode"/>
        <w:rPr>
          <w:noProof/>
        </w:rPr>
      </w:pPr>
      <w:r>
        <w:rPr>
          <w:noProof/>
        </w:rPr>
        <w:t xml:space="preserve">        &lt;/button&gt;</w:t>
      </w:r>
    </w:p>
    <w:p w14:paraId="2A394246" w14:textId="77777777" w:rsidR="00960A0F" w:rsidRDefault="00960A0F" w:rsidP="00960A0F">
      <w:pPr>
        <w:pStyle w:val="zCode"/>
        <w:rPr>
          <w:noProof/>
        </w:rPr>
      </w:pPr>
      <w:r>
        <w:rPr>
          <w:noProof/>
        </w:rPr>
        <w:t xml:space="preserve">      &lt;/td&gt;</w:t>
      </w:r>
    </w:p>
    <w:p w14:paraId="71B044FA" w14:textId="77777777" w:rsidR="00960A0F" w:rsidRDefault="00960A0F" w:rsidP="00960A0F">
      <w:pPr>
        <w:pStyle w:val="zCode"/>
        <w:rPr>
          <w:noProof/>
        </w:rPr>
      </w:pPr>
      <w:r>
        <w:rPr>
          <w:noProof/>
        </w:rPr>
        <w:t xml:space="preserve">    &lt;/tr&gt;</w:t>
      </w:r>
    </w:p>
    <w:p w14:paraId="12532AF3" w14:textId="77777777" w:rsidR="00960A0F" w:rsidRDefault="00960A0F" w:rsidP="00960A0F">
      <w:pPr>
        <w:pStyle w:val="zCode"/>
        <w:rPr>
          <w:noProof/>
        </w:rPr>
      </w:pPr>
      <w:r>
        <w:rPr>
          <w:noProof/>
        </w:rPr>
        <w:t xml:space="preserve">  `;</w:t>
      </w:r>
    </w:p>
    <w:p w14:paraId="1BA37722" w14:textId="77777777" w:rsidR="00960A0F" w:rsidRDefault="00960A0F" w:rsidP="00960A0F">
      <w:pPr>
        <w:pStyle w:val="zCode"/>
        <w:rPr>
          <w:noProof/>
        </w:rPr>
      </w:pPr>
      <w:r>
        <w:rPr>
          <w:noProof/>
        </w:rPr>
        <w:t>}</w:t>
      </w:r>
    </w:p>
    <w:p w14:paraId="691E186F" w14:textId="77777777" w:rsidR="00960A0F" w:rsidRDefault="00960A0F" w:rsidP="00960A0F">
      <w:pPr>
        <w:pStyle w:val="zCode"/>
        <w:rPr>
          <w:noProof/>
        </w:rPr>
      </w:pPr>
    </w:p>
    <w:p w14:paraId="429C464C" w14:textId="77777777" w:rsidR="00960A0F" w:rsidRDefault="00960A0F" w:rsidP="00960A0F">
      <w:pPr>
        <w:pStyle w:val="zCode"/>
        <w:rPr>
          <w:noProof/>
        </w:rPr>
      </w:pPr>
      <w:r>
        <w:rPr>
          <w:noProof/>
        </w:rPr>
        <w:t>function renderMacrosTable(selectedFoods = [], ageOptions = [], selectedAge = "", selectedGender = "") {</w:t>
      </w:r>
    </w:p>
    <w:p w14:paraId="0041A1A3" w14:textId="77777777" w:rsidR="00960A0F" w:rsidRDefault="00960A0F" w:rsidP="00960A0F">
      <w:pPr>
        <w:pStyle w:val="zCode"/>
        <w:rPr>
          <w:noProof/>
        </w:rPr>
      </w:pPr>
      <w:r>
        <w:rPr>
          <w:noProof/>
        </w:rPr>
        <w:t xml:space="preserve">  return renderTable({</w:t>
      </w:r>
    </w:p>
    <w:p w14:paraId="70E29D63" w14:textId="77777777" w:rsidR="00960A0F" w:rsidRDefault="00960A0F" w:rsidP="00960A0F">
      <w:pPr>
        <w:pStyle w:val="zCode"/>
        <w:rPr>
          <w:noProof/>
        </w:rPr>
      </w:pPr>
      <w:r>
        <w:rPr>
          <w:noProof/>
        </w:rPr>
        <w:t xml:space="preserve">    title: t("calculation.macroTitle"),</w:t>
      </w:r>
    </w:p>
    <w:p w14:paraId="40BCE17E" w14:textId="77777777" w:rsidR="00960A0F" w:rsidRDefault="00960A0F" w:rsidP="00960A0F">
      <w:pPr>
        <w:pStyle w:val="zCode"/>
        <w:rPr>
          <w:noProof/>
        </w:rPr>
      </w:pPr>
      <w:r>
        <w:rPr>
          <w:noProof/>
        </w:rPr>
        <w:t xml:space="preserve">    rows: selectedFoods,</w:t>
      </w:r>
    </w:p>
    <w:p w14:paraId="292370AC" w14:textId="77777777" w:rsidR="00960A0F" w:rsidRDefault="00960A0F" w:rsidP="00960A0F">
      <w:pPr>
        <w:pStyle w:val="zCode"/>
        <w:rPr>
          <w:noProof/>
        </w:rPr>
      </w:pPr>
      <w:r>
        <w:rPr>
          <w:noProof/>
        </w:rPr>
        <w:t xml:space="preserve">    columns: [</w:t>
      </w:r>
    </w:p>
    <w:p w14:paraId="4FA63E6A" w14:textId="77777777" w:rsidR="00960A0F" w:rsidRDefault="00960A0F" w:rsidP="00960A0F">
      <w:pPr>
        <w:pStyle w:val="zCode"/>
        <w:rPr>
          <w:noProof/>
        </w:rPr>
      </w:pPr>
      <w:r>
        <w:rPr>
          <w:noProof/>
        </w:rPr>
        <w:t xml:space="preserve">      {</w:t>
      </w:r>
    </w:p>
    <w:p w14:paraId="37B550BC" w14:textId="77777777" w:rsidR="00960A0F" w:rsidRDefault="00960A0F" w:rsidP="00960A0F">
      <w:pPr>
        <w:pStyle w:val="zCode"/>
        <w:rPr>
          <w:noProof/>
        </w:rPr>
      </w:pPr>
      <w:r>
        <w:rPr>
          <w:noProof/>
        </w:rPr>
        <w:t xml:space="preserve">        label: t("table.foodName"),</w:t>
      </w:r>
    </w:p>
    <w:p w14:paraId="41E7092C" w14:textId="77777777" w:rsidR="00960A0F" w:rsidRDefault="00960A0F" w:rsidP="00960A0F">
      <w:pPr>
        <w:pStyle w:val="zCode"/>
        <w:rPr>
          <w:noProof/>
        </w:rPr>
      </w:pPr>
      <w:r>
        <w:rPr>
          <w:noProof/>
        </w:rPr>
        <w:t xml:space="preserve">        render: (food) =&gt; escapeHtml(getFoodName(food)),</w:t>
      </w:r>
    </w:p>
    <w:p w14:paraId="5757C4C2" w14:textId="77777777" w:rsidR="00960A0F" w:rsidRDefault="00960A0F" w:rsidP="00960A0F">
      <w:pPr>
        <w:pStyle w:val="zCode"/>
        <w:rPr>
          <w:noProof/>
        </w:rPr>
      </w:pPr>
      <w:r>
        <w:rPr>
          <w:noProof/>
        </w:rPr>
        <w:t xml:space="preserve">      },</w:t>
      </w:r>
    </w:p>
    <w:p w14:paraId="5D243645" w14:textId="77777777" w:rsidR="00960A0F" w:rsidRDefault="00960A0F" w:rsidP="00960A0F">
      <w:pPr>
        <w:pStyle w:val="zCode"/>
        <w:rPr>
          <w:noProof/>
        </w:rPr>
      </w:pPr>
      <w:r>
        <w:rPr>
          <w:noProof/>
        </w:rPr>
        <w:t xml:space="preserve">      {</w:t>
      </w:r>
    </w:p>
    <w:p w14:paraId="5142CF34" w14:textId="77777777" w:rsidR="00960A0F" w:rsidRDefault="00960A0F" w:rsidP="00960A0F">
      <w:pPr>
        <w:pStyle w:val="zCode"/>
        <w:rPr>
          <w:noProof/>
        </w:rPr>
      </w:pPr>
      <w:r>
        <w:rPr>
          <w:noProof/>
        </w:rPr>
        <w:t xml:space="preserve">        label: `${t("calculation.amount")} (g)`,</w:t>
      </w:r>
    </w:p>
    <w:p w14:paraId="0B13EB70" w14:textId="77777777" w:rsidR="00960A0F" w:rsidRDefault="00960A0F" w:rsidP="00960A0F">
      <w:pPr>
        <w:pStyle w:val="zCode"/>
        <w:rPr>
          <w:noProof/>
        </w:rPr>
      </w:pPr>
      <w:r>
        <w:rPr>
          <w:noProof/>
        </w:rPr>
        <w:t xml:space="preserve">        render: (food) =&gt; {</w:t>
      </w:r>
    </w:p>
    <w:p w14:paraId="163BF098" w14:textId="77777777" w:rsidR="00960A0F" w:rsidRDefault="00960A0F" w:rsidP="00960A0F">
      <w:pPr>
        <w:pStyle w:val="zCode"/>
        <w:rPr>
          <w:noProof/>
        </w:rPr>
      </w:pPr>
      <w:r>
        <w:rPr>
          <w:noProof/>
        </w:rPr>
        <w:t xml:space="preserve">          const code = escapeHtml(getFoodCode(food));</w:t>
      </w:r>
    </w:p>
    <w:p w14:paraId="1489C6F2" w14:textId="77777777" w:rsidR="00960A0F" w:rsidRDefault="00960A0F" w:rsidP="00960A0F">
      <w:pPr>
        <w:pStyle w:val="zCode"/>
        <w:rPr>
          <w:noProof/>
        </w:rPr>
      </w:pPr>
    </w:p>
    <w:p w14:paraId="04A1EF96" w14:textId="77777777" w:rsidR="00960A0F" w:rsidRDefault="00960A0F" w:rsidP="00960A0F">
      <w:pPr>
        <w:pStyle w:val="zCode"/>
        <w:rPr>
          <w:noProof/>
        </w:rPr>
      </w:pPr>
      <w:r>
        <w:rPr>
          <w:noProof/>
        </w:rPr>
        <w:t xml:space="preserve">          return `</w:t>
      </w:r>
    </w:p>
    <w:p w14:paraId="5370ED69" w14:textId="77777777" w:rsidR="00960A0F" w:rsidRDefault="00960A0F" w:rsidP="00960A0F">
      <w:pPr>
        <w:pStyle w:val="zCode"/>
        <w:rPr>
          <w:noProof/>
        </w:rPr>
      </w:pPr>
      <w:r>
        <w:rPr>
          <w:noProof/>
        </w:rPr>
        <w:t xml:space="preserve">            &lt;input</w:t>
      </w:r>
    </w:p>
    <w:p w14:paraId="2E50BD85" w14:textId="77777777" w:rsidR="00960A0F" w:rsidRDefault="00960A0F" w:rsidP="00960A0F">
      <w:pPr>
        <w:pStyle w:val="zCode"/>
        <w:rPr>
          <w:noProof/>
        </w:rPr>
      </w:pPr>
      <w:r>
        <w:rPr>
          <w:noProof/>
        </w:rPr>
        <w:t xml:space="preserve">              id="amount-${code}"</w:t>
      </w:r>
    </w:p>
    <w:p w14:paraId="6A837221" w14:textId="77777777" w:rsidR="00960A0F" w:rsidRDefault="00960A0F" w:rsidP="00960A0F">
      <w:pPr>
        <w:pStyle w:val="zCode"/>
        <w:rPr>
          <w:noProof/>
        </w:rPr>
      </w:pPr>
      <w:r>
        <w:rPr>
          <w:noProof/>
        </w:rPr>
        <w:t xml:space="preserve">              class="input is-small amount-input"</w:t>
      </w:r>
    </w:p>
    <w:p w14:paraId="4FBE3B85" w14:textId="77777777" w:rsidR="00960A0F" w:rsidRDefault="00960A0F" w:rsidP="00960A0F">
      <w:pPr>
        <w:pStyle w:val="zCode"/>
        <w:rPr>
          <w:noProof/>
        </w:rPr>
      </w:pPr>
      <w:r>
        <w:rPr>
          <w:noProof/>
        </w:rPr>
        <w:t xml:space="preserve">              type="number"</w:t>
      </w:r>
    </w:p>
    <w:p w14:paraId="4FFE4DDC" w14:textId="77777777" w:rsidR="00960A0F" w:rsidRDefault="00960A0F" w:rsidP="00960A0F">
      <w:pPr>
        <w:pStyle w:val="zCode"/>
        <w:rPr>
          <w:noProof/>
        </w:rPr>
      </w:pPr>
      <w:r>
        <w:rPr>
          <w:noProof/>
        </w:rPr>
        <w:t xml:space="preserve">              min="0"</w:t>
      </w:r>
    </w:p>
    <w:p w14:paraId="69FDC404" w14:textId="77777777" w:rsidR="00960A0F" w:rsidRDefault="00960A0F" w:rsidP="00960A0F">
      <w:pPr>
        <w:pStyle w:val="zCode"/>
        <w:rPr>
          <w:noProof/>
        </w:rPr>
      </w:pPr>
      <w:r>
        <w:rPr>
          <w:noProof/>
        </w:rPr>
        <w:t xml:space="preserve">              step="0.01"</w:t>
      </w:r>
    </w:p>
    <w:p w14:paraId="4755B827" w14:textId="77777777" w:rsidR="00960A0F" w:rsidRDefault="00960A0F" w:rsidP="00960A0F">
      <w:pPr>
        <w:pStyle w:val="zCode"/>
        <w:rPr>
          <w:noProof/>
        </w:rPr>
      </w:pPr>
      <w:r>
        <w:rPr>
          <w:noProof/>
        </w:rPr>
        <w:t xml:space="preserve">              value="100"</w:t>
      </w:r>
    </w:p>
    <w:p w14:paraId="3E867CD2" w14:textId="77777777" w:rsidR="00960A0F" w:rsidRDefault="00960A0F" w:rsidP="00960A0F">
      <w:pPr>
        <w:pStyle w:val="zCode"/>
        <w:rPr>
          <w:noProof/>
        </w:rPr>
      </w:pPr>
      <w:r>
        <w:rPr>
          <w:noProof/>
        </w:rPr>
        <w:t xml:space="preserve">              data-energy="${getEnergy(food)}"</w:t>
      </w:r>
    </w:p>
    <w:p w14:paraId="486F5729" w14:textId="77777777" w:rsidR="00960A0F" w:rsidRDefault="00960A0F" w:rsidP="00960A0F">
      <w:pPr>
        <w:pStyle w:val="zCode"/>
        <w:rPr>
          <w:noProof/>
        </w:rPr>
      </w:pPr>
      <w:r>
        <w:rPr>
          <w:noProof/>
        </w:rPr>
        <w:t xml:space="preserve">              data-protein="${getProtein(food)}"</w:t>
      </w:r>
    </w:p>
    <w:p w14:paraId="726F95AF" w14:textId="77777777" w:rsidR="00960A0F" w:rsidRDefault="00960A0F" w:rsidP="00960A0F">
      <w:pPr>
        <w:pStyle w:val="zCode"/>
        <w:rPr>
          <w:noProof/>
        </w:rPr>
      </w:pPr>
      <w:r>
        <w:rPr>
          <w:noProof/>
        </w:rPr>
        <w:t xml:space="preserve">              data-fat="${getFat(food)}"</w:t>
      </w:r>
    </w:p>
    <w:p w14:paraId="3DCE59F4" w14:textId="77777777" w:rsidR="00960A0F" w:rsidRDefault="00960A0F" w:rsidP="00960A0F">
      <w:pPr>
        <w:pStyle w:val="zCode"/>
        <w:rPr>
          <w:noProof/>
        </w:rPr>
      </w:pPr>
      <w:r>
        <w:rPr>
          <w:noProof/>
        </w:rPr>
        <w:t xml:space="preserve">              data-carbohydrate="${getCarbohydrate(food)}"</w:t>
      </w:r>
    </w:p>
    <w:p w14:paraId="305DB764" w14:textId="77777777" w:rsidR="00960A0F" w:rsidRDefault="00960A0F" w:rsidP="00960A0F">
      <w:pPr>
        <w:pStyle w:val="zCode"/>
        <w:rPr>
          <w:noProof/>
        </w:rPr>
      </w:pPr>
      <w:r>
        <w:rPr>
          <w:noProof/>
        </w:rPr>
        <w:t xml:space="preserve">              data-calcium="${getCalcium(food)}"</w:t>
      </w:r>
    </w:p>
    <w:p w14:paraId="16513153" w14:textId="77777777" w:rsidR="00960A0F" w:rsidRDefault="00960A0F" w:rsidP="00960A0F">
      <w:pPr>
        <w:pStyle w:val="zCode"/>
        <w:rPr>
          <w:noProof/>
        </w:rPr>
      </w:pPr>
      <w:r>
        <w:rPr>
          <w:noProof/>
        </w:rPr>
        <w:t xml:space="preserve">              data-iron="${getIron(food)}"</w:t>
      </w:r>
    </w:p>
    <w:p w14:paraId="43DE0742" w14:textId="77777777" w:rsidR="00960A0F" w:rsidRDefault="00960A0F" w:rsidP="00960A0F">
      <w:pPr>
        <w:pStyle w:val="zCode"/>
        <w:rPr>
          <w:noProof/>
        </w:rPr>
      </w:pPr>
      <w:r>
        <w:rPr>
          <w:noProof/>
        </w:rPr>
        <w:t xml:space="preserve">              data-phosphorus="${getPhosphorus(food)}"</w:t>
      </w:r>
    </w:p>
    <w:p w14:paraId="37C93B1B" w14:textId="77777777" w:rsidR="00960A0F" w:rsidRDefault="00960A0F" w:rsidP="00960A0F">
      <w:pPr>
        <w:pStyle w:val="zCode"/>
        <w:rPr>
          <w:noProof/>
        </w:rPr>
      </w:pPr>
      <w:r>
        <w:rPr>
          <w:noProof/>
        </w:rPr>
        <w:t xml:space="preserve">              data-vitaminc="${getVitaminC(food)}"</w:t>
      </w:r>
    </w:p>
    <w:p w14:paraId="3DED4344" w14:textId="77777777" w:rsidR="00960A0F" w:rsidRDefault="00960A0F" w:rsidP="00960A0F">
      <w:pPr>
        <w:pStyle w:val="zCode"/>
        <w:rPr>
          <w:noProof/>
        </w:rPr>
      </w:pPr>
      <w:r>
        <w:rPr>
          <w:noProof/>
        </w:rPr>
        <w:t xml:space="preserve">            /&gt;</w:t>
      </w:r>
    </w:p>
    <w:p w14:paraId="523A53FB" w14:textId="77777777" w:rsidR="00960A0F" w:rsidRDefault="00960A0F" w:rsidP="00960A0F">
      <w:pPr>
        <w:pStyle w:val="zCode"/>
        <w:rPr>
          <w:noProof/>
        </w:rPr>
      </w:pPr>
      <w:r>
        <w:rPr>
          <w:noProof/>
        </w:rPr>
        <w:t xml:space="preserve">          `;</w:t>
      </w:r>
    </w:p>
    <w:p w14:paraId="22B49A94" w14:textId="77777777" w:rsidR="00960A0F" w:rsidRDefault="00960A0F" w:rsidP="00960A0F">
      <w:pPr>
        <w:pStyle w:val="zCode"/>
        <w:rPr>
          <w:noProof/>
        </w:rPr>
      </w:pPr>
      <w:r>
        <w:rPr>
          <w:noProof/>
        </w:rPr>
        <w:t xml:space="preserve">        },</w:t>
      </w:r>
    </w:p>
    <w:p w14:paraId="059AE3CE" w14:textId="77777777" w:rsidR="00960A0F" w:rsidRDefault="00960A0F" w:rsidP="00960A0F">
      <w:pPr>
        <w:pStyle w:val="zCode"/>
        <w:rPr>
          <w:noProof/>
        </w:rPr>
      </w:pPr>
      <w:r>
        <w:rPr>
          <w:noProof/>
        </w:rPr>
        <w:t xml:space="preserve">      },</w:t>
      </w:r>
    </w:p>
    <w:p w14:paraId="2222069E" w14:textId="77777777" w:rsidR="00960A0F" w:rsidRDefault="00960A0F" w:rsidP="00960A0F">
      <w:pPr>
        <w:pStyle w:val="zCode"/>
        <w:rPr>
          <w:noProof/>
        </w:rPr>
      </w:pPr>
      <w:r>
        <w:rPr>
          <w:noProof/>
        </w:rPr>
        <w:t xml:space="preserve">      {</w:t>
      </w:r>
    </w:p>
    <w:p w14:paraId="0E649865" w14:textId="77777777" w:rsidR="00960A0F" w:rsidRDefault="00960A0F" w:rsidP="00960A0F">
      <w:pPr>
        <w:pStyle w:val="zCode"/>
        <w:rPr>
          <w:noProof/>
        </w:rPr>
      </w:pPr>
      <w:r>
        <w:rPr>
          <w:noProof/>
        </w:rPr>
        <w:t xml:space="preserve">        label: t("nutrients.Energy (kcal)"),</w:t>
      </w:r>
    </w:p>
    <w:p w14:paraId="4437089F" w14:textId="77777777" w:rsidR="00960A0F" w:rsidRDefault="00960A0F" w:rsidP="00960A0F">
      <w:pPr>
        <w:pStyle w:val="zCode"/>
        <w:rPr>
          <w:noProof/>
        </w:rPr>
      </w:pPr>
      <w:r>
        <w:rPr>
          <w:noProof/>
        </w:rPr>
        <w:t xml:space="preserve">        thClass: "has-text-right",</w:t>
      </w:r>
    </w:p>
    <w:p w14:paraId="0E52A2DE" w14:textId="77777777" w:rsidR="00960A0F" w:rsidRDefault="00960A0F" w:rsidP="00960A0F">
      <w:pPr>
        <w:pStyle w:val="zCode"/>
        <w:rPr>
          <w:noProof/>
        </w:rPr>
      </w:pPr>
      <w:r>
        <w:rPr>
          <w:noProof/>
        </w:rPr>
        <w:t xml:space="preserve">        tdClass: "has-text-right",</w:t>
      </w:r>
    </w:p>
    <w:p w14:paraId="133ECFBB" w14:textId="77777777" w:rsidR="00960A0F" w:rsidRDefault="00960A0F" w:rsidP="00960A0F">
      <w:pPr>
        <w:pStyle w:val="zCode"/>
        <w:rPr>
          <w:noProof/>
        </w:rPr>
      </w:pPr>
      <w:r>
        <w:rPr>
          <w:noProof/>
        </w:rPr>
        <w:t xml:space="preserve">        render: (food) =&gt; {</w:t>
      </w:r>
    </w:p>
    <w:p w14:paraId="6BB3EB6F" w14:textId="77777777" w:rsidR="00960A0F" w:rsidRDefault="00960A0F" w:rsidP="00960A0F">
      <w:pPr>
        <w:pStyle w:val="zCode"/>
        <w:rPr>
          <w:noProof/>
        </w:rPr>
      </w:pPr>
      <w:r>
        <w:rPr>
          <w:noProof/>
        </w:rPr>
        <w:lastRenderedPageBreak/>
        <w:t xml:space="preserve">          const code = escapeHtml(getFoodCode(food));</w:t>
      </w:r>
    </w:p>
    <w:p w14:paraId="705BEB7F" w14:textId="77777777" w:rsidR="00960A0F" w:rsidRDefault="00960A0F" w:rsidP="00960A0F">
      <w:pPr>
        <w:pStyle w:val="zCode"/>
        <w:rPr>
          <w:noProof/>
        </w:rPr>
      </w:pPr>
      <w:r>
        <w:rPr>
          <w:noProof/>
        </w:rPr>
        <w:t xml:space="preserve">          return `&lt;span id="energy-${code}"&gt;${getEnergy(food).toFixed(2)}&lt;/span&gt;`;</w:t>
      </w:r>
    </w:p>
    <w:p w14:paraId="11664FD1" w14:textId="77777777" w:rsidR="00960A0F" w:rsidRDefault="00960A0F" w:rsidP="00960A0F">
      <w:pPr>
        <w:pStyle w:val="zCode"/>
        <w:rPr>
          <w:noProof/>
        </w:rPr>
      </w:pPr>
      <w:r>
        <w:rPr>
          <w:noProof/>
        </w:rPr>
        <w:t xml:space="preserve">        },</w:t>
      </w:r>
    </w:p>
    <w:p w14:paraId="1D10AEF7" w14:textId="77777777" w:rsidR="00960A0F" w:rsidRDefault="00960A0F" w:rsidP="00960A0F">
      <w:pPr>
        <w:pStyle w:val="zCode"/>
        <w:rPr>
          <w:noProof/>
        </w:rPr>
      </w:pPr>
      <w:r>
        <w:rPr>
          <w:noProof/>
        </w:rPr>
        <w:t xml:space="preserve">      },</w:t>
      </w:r>
    </w:p>
    <w:p w14:paraId="2414E963" w14:textId="77777777" w:rsidR="00960A0F" w:rsidRDefault="00960A0F" w:rsidP="00960A0F">
      <w:pPr>
        <w:pStyle w:val="zCode"/>
        <w:rPr>
          <w:noProof/>
        </w:rPr>
      </w:pPr>
      <w:r>
        <w:rPr>
          <w:noProof/>
        </w:rPr>
        <w:t xml:space="preserve">      {</w:t>
      </w:r>
    </w:p>
    <w:p w14:paraId="514A4285" w14:textId="77777777" w:rsidR="00960A0F" w:rsidRDefault="00960A0F" w:rsidP="00960A0F">
      <w:pPr>
        <w:pStyle w:val="zCode"/>
        <w:rPr>
          <w:noProof/>
        </w:rPr>
      </w:pPr>
      <w:r>
        <w:rPr>
          <w:noProof/>
        </w:rPr>
        <w:t xml:space="preserve">        label: t("nutrients.Protein (g)"),</w:t>
      </w:r>
    </w:p>
    <w:p w14:paraId="28E6D411" w14:textId="77777777" w:rsidR="00960A0F" w:rsidRDefault="00960A0F" w:rsidP="00960A0F">
      <w:pPr>
        <w:pStyle w:val="zCode"/>
        <w:rPr>
          <w:noProof/>
        </w:rPr>
      </w:pPr>
      <w:r>
        <w:rPr>
          <w:noProof/>
        </w:rPr>
        <w:t xml:space="preserve">        thClass: "has-text-right",</w:t>
      </w:r>
    </w:p>
    <w:p w14:paraId="3A624B4B" w14:textId="77777777" w:rsidR="00960A0F" w:rsidRDefault="00960A0F" w:rsidP="00960A0F">
      <w:pPr>
        <w:pStyle w:val="zCode"/>
        <w:rPr>
          <w:noProof/>
        </w:rPr>
      </w:pPr>
      <w:r>
        <w:rPr>
          <w:noProof/>
        </w:rPr>
        <w:t xml:space="preserve">        tdClass: "has-text-right",</w:t>
      </w:r>
    </w:p>
    <w:p w14:paraId="67EF6225" w14:textId="77777777" w:rsidR="00960A0F" w:rsidRDefault="00960A0F" w:rsidP="00960A0F">
      <w:pPr>
        <w:pStyle w:val="zCode"/>
        <w:rPr>
          <w:noProof/>
        </w:rPr>
      </w:pPr>
      <w:r>
        <w:rPr>
          <w:noProof/>
        </w:rPr>
        <w:t xml:space="preserve">        render: (food) =&gt; {</w:t>
      </w:r>
    </w:p>
    <w:p w14:paraId="659526D7" w14:textId="77777777" w:rsidR="00960A0F" w:rsidRDefault="00960A0F" w:rsidP="00960A0F">
      <w:pPr>
        <w:pStyle w:val="zCode"/>
        <w:rPr>
          <w:noProof/>
        </w:rPr>
      </w:pPr>
      <w:r>
        <w:rPr>
          <w:noProof/>
        </w:rPr>
        <w:t xml:space="preserve">          const code = escapeHtml(getFoodCode(food));</w:t>
      </w:r>
    </w:p>
    <w:p w14:paraId="25FFFA8C" w14:textId="77777777" w:rsidR="00960A0F" w:rsidRDefault="00960A0F" w:rsidP="00960A0F">
      <w:pPr>
        <w:pStyle w:val="zCode"/>
        <w:rPr>
          <w:noProof/>
        </w:rPr>
      </w:pPr>
      <w:r>
        <w:rPr>
          <w:noProof/>
        </w:rPr>
        <w:t xml:space="preserve">          return `&lt;span id="protein-${code}"&gt;${getProtein(food).toFixed(2)}&lt;/span&gt;`;</w:t>
      </w:r>
    </w:p>
    <w:p w14:paraId="683B8AAC" w14:textId="77777777" w:rsidR="00960A0F" w:rsidRDefault="00960A0F" w:rsidP="00960A0F">
      <w:pPr>
        <w:pStyle w:val="zCode"/>
        <w:rPr>
          <w:noProof/>
        </w:rPr>
      </w:pPr>
      <w:r>
        <w:rPr>
          <w:noProof/>
        </w:rPr>
        <w:t xml:space="preserve">        },</w:t>
      </w:r>
    </w:p>
    <w:p w14:paraId="4F43E311" w14:textId="77777777" w:rsidR="00960A0F" w:rsidRDefault="00960A0F" w:rsidP="00960A0F">
      <w:pPr>
        <w:pStyle w:val="zCode"/>
        <w:rPr>
          <w:noProof/>
        </w:rPr>
      </w:pPr>
      <w:r>
        <w:rPr>
          <w:noProof/>
        </w:rPr>
        <w:t xml:space="preserve">      },</w:t>
      </w:r>
    </w:p>
    <w:p w14:paraId="7A6AE34E" w14:textId="77777777" w:rsidR="00960A0F" w:rsidRDefault="00960A0F" w:rsidP="00960A0F">
      <w:pPr>
        <w:pStyle w:val="zCode"/>
        <w:rPr>
          <w:noProof/>
        </w:rPr>
      </w:pPr>
      <w:r>
        <w:rPr>
          <w:noProof/>
        </w:rPr>
        <w:t xml:space="preserve">      {</w:t>
      </w:r>
    </w:p>
    <w:p w14:paraId="719F2942" w14:textId="77777777" w:rsidR="00960A0F" w:rsidRDefault="00960A0F" w:rsidP="00960A0F">
      <w:pPr>
        <w:pStyle w:val="zCode"/>
        <w:rPr>
          <w:noProof/>
        </w:rPr>
      </w:pPr>
      <w:r>
        <w:rPr>
          <w:noProof/>
        </w:rPr>
        <w:t xml:space="preserve">        label: t("nutrients.Fat (g)"),</w:t>
      </w:r>
    </w:p>
    <w:p w14:paraId="01FEC7FC" w14:textId="77777777" w:rsidR="00960A0F" w:rsidRDefault="00960A0F" w:rsidP="00960A0F">
      <w:pPr>
        <w:pStyle w:val="zCode"/>
        <w:rPr>
          <w:noProof/>
        </w:rPr>
      </w:pPr>
      <w:r>
        <w:rPr>
          <w:noProof/>
        </w:rPr>
        <w:t xml:space="preserve">        thClass: "has-text-right",</w:t>
      </w:r>
    </w:p>
    <w:p w14:paraId="264ABD87" w14:textId="77777777" w:rsidR="00960A0F" w:rsidRDefault="00960A0F" w:rsidP="00960A0F">
      <w:pPr>
        <w:pStyle w:val="zCode"/>
        <w:rPr>
          <w:noProof/>
        </w:rPr>
      </w:pPr>
      <w:r>
        <w:rPr>
          <w:noProof/>
        </w:rPr>
        <w:t xml:space="preserve">        tdClass: "has-text-right",</w:t>
      </w:r>
    </w:p>
    <w:p w14:paraId="1C55B99E" w14:textId="77777777" w:rsidR="00960A0F" w:rsidRDefault="00960A0F" w:rsidP="00960A0F">
      <w:pPr>
        <w:pStyle w:val="zCode"/>
        <w:rPr>
          <w:noProof/>
        </w:rPr>
      </w:pPr>
      <w:r>
        <w:rPr>
          <w:noProof/>
        </w:rPr>
        <w:t xml:space="preserve">        render: (food) =&gt; {</w:t>
      </w:r>
    </w:p>
    <w:p w14:paraId="1FBE9726" w14:textId="77777777" w:rsidR="00960A0F" w:rsidRDefault="00960A0F" w:rsidP="00960A0F">
      <w:pPr>
        <w:pStyle w:val="zCode"/>
        <w:rPr>
          <w:noProof/>
        </w:rPr>
      </w:pPr>
      <w:r>
        <w:rPr>
          <w:noProof/>
        </w:rPr>
        <w:t xml:space="preserve">          const code = escapeHtml(getFoodCode(food));</w:t>
      </w:r>
    </w:p>
    <w:p w14:paraId="6DB961D9" w14:textId="77777777" w:rsidR="00960A0F" w:rsidRDefault="00960A0F" w:rsidP="00960A0F">
      <w:pPr>
        <w:pStyle w:val="zCode"/>
        <w:rPr>
          <w:noProof/>
        </w:rPr>
      </w:pPr>
      <w:r>
        <w:rPr>
          <w:noProof/>
        </w:rPr>
        <w:t xml:space="preserve">          return `&lt;span id="fat-${code}"&gt;${getFat(food).toFixed(2)}&lt;/span&gt;`;</w:t>
      </w:r>
    </w:p>
    <w:p w14:paraId="7BEBA1E3" w14:textId="77777777" w:rsidR="00960A0F" w:rsidRDefault="00960A0F" w:rsidP="00960A0F">
      <w:pPr>
        <w:pStyle w:val="zCode"/>
        <w:rPr>
          <w:noProof/>
        </w:rPr>
      </w:pPr>
      <w:r>
        <w:rPr>
          <w:noProof/>
        </w:rPr>
        <w:t xml:space="preserve">        },</w:t>
      </w:r>
    </w:p>
    <w:p w14:paraId="19AE7C93" w14:textId="77777777" w:rsidR="00960A0F" w:rsidRDefault="00960A0F" w:rsidP="00960A0F">
      <w:pPr>
        <w:pStyle w:val="zCode"/>
        <w:rPr>
          <w:noProof/>
        </w:rPr>
      </w:pPr>
      <w:r>
        <w:rPr>
          <w:noProof/>
        </w:rPr>
        <w:t xml:space="preserve">      },</w:t>
      </w:r>
    </w:p>
    <w:p w14:paraId="55EDD7A9" w14:textId="77777777" w:rsidR="00960A0F" w:rsidRDefault="00960A0F" w:rsidP="00960A0F">
      <w:pPr>
        <w:pStyle w:val="zCode"/>
        <w:rPr>
          <w:noProof/>
        </w:rPr>
      </w:pPr>
      <w:r>
        <w:rPr>
          <w:noProof/>
        </w:rPr>
        <w:t xml:space="preserve">      {</w:t>
      </w:r>
    </w:p>
    <w:p w14:paraId="20775A72" w14:textId="77777777" w:rsidR="00960A0F" w:rsidRDefault="00960A0F" w:rsidP="00960A0F">
      <w:pPr>
        <w:pStyle w:val="zCode"/>
        <w:rPr>
          <w:noProof/>
        </w:rPr>
      </w:pPr>
      <w:r>
        <w:rPr>
          <w:noProof/>
        </w:rPr>
        <w:t xml:space="preserve">        label: t("nutrients.Carbohydrate (g)"),</w:t>
      </w:r>
    </w:p>
    <w:p w14:paraId="1DD5780C" w14:textId="77777777" w:rsidR="00960A0F" w:rsidRDefault="00960A0F" w:rsidP="00960A0F">
      <w:pPr>
        <w:pStyle w:val="zCode"/>
        <w:rPr>
          <w:noProof/>
        </w:rPr>
      </w:pPr>
      <w:r>
        <w:rPr>
          <w:noProof/>
        </w:rPr>
        <w:t xml:space="preserve">        thClass: "has-text-right",</w:t>
      </w:r>
    </w:p>
    <w:p w14:paraId="216B136B" w14:textId="77777777" w:rsidR="00960A0F" w:rsidRDefault="00960A0F" w:rsidP="00960A0F">
      <w:pPr>
        <w:pStyle w:val="zCode"/>
        <w:rPr>
          <w:noProof/>
        </w:rPr>
      </w:pPr>
      <w:r>
        <w:rPr>
          <w:noProof/>
        </w:rPr>
        <w:t xml:space="preserve">        tdClass: "has-text-right",</w:t>
      </w:r>
    </w:p>
    <w:p w14:paraId="23D4A60C" w14:textId="77777777" w:rsidR="00960A0F" w:rsidRDefault="00960A0F" w:rsidP="00960A0F">
      <w:pPr>
        <w:pStyle w:val="zCode"/>
        <w:rPr>
          <w:noProof/>
        </w:rPr>
      </w:pPr>
      <w:r>
        <w:rPr>
          <w:noProof/>
        </w:rPr>
        <w:t xml:space="preserve">        render: (food) =&gt; {</w:t>
      </w:r>
    </w:p>
    <w:p w14:paraId="2FF2DA59" w14:textId="77777777" w:rsidR="00960A0F" w:rsidRDefault="00960A0F" w:rsidP="00960A0F">
      <w:pPr>
        <w:pStyle w:val="zCode"/>
        <w:rPr>
          <w:noProof/>
        </w:rPr>
      </w:pPr>
      <w:r>
        <w:rPr>
          <w:noProof/>
        </w:rPr>
        <w:t xml:space="preserve">          const code = escapeHtml(getFoodCode(food));</w:t>
      </w:r>
    </w:p>
    <w:p w14:paraId="12AF66D2" w14:textId="77777777" w:rsidR="00960A0F" w:rsidRDefault="00960A0F" w:rsidP="00960A0F">
      <w:pPr>
        <w:pStyle w:val="zCode"/>
        <w:rPr>
          <w:noProof/>
        </w:rPr>
      </w:pPr>
      <w:r>
        <w:rPr>
          <w:noProof/>
        </w:rPr>
        <w:t xml:space="preserve">          return `&lt;span id="carbohydrate-${code}"&gt;${getCarbohydrate(food).toFixed(2)}&lt;/span&gt;`;</w:t>
      </w:r>
    </w:p>
    <w:p w14:paraId="6E083BA3" w14:textId="77777777" w:rsidR="00960A0F" w:rsidRDefault="00960A0F" w:rsidP="00960A0F">
      <w:pPr>
        <w:pStyle w:val="zCode"/>
        <w:rPr>
          <w:noProof/>
        </w:rPr>
      </w:pPr>
      <w:r>
        <w:rPr>
          <w:noProof/>
        </w:rPr>
        <w:t xml:space="preserve">        },</w:t>
      </w:r>
    </w:p>
    <w:p w14:paraId="4CE4C2A4" w14:textId="77777777" w:rsidR="00960A0F" w:rsidRDefault="00960A0F" w:rsidP="00960A0F">
      <w:pPr>
        <w:pStyle w:val="zCode"/>
        <w:rPr>
          <w:noProof/>
        </w:rPr>
      </w:pPr>
      <w:r>
        <w:rPr>
          <w:noProof/>
        </w:rPr>
        <w:t xml:space="preserve">      },</w:t>
      </w:r>
    </w:p>
    <w:p w14:paraId="7F0BF31A" w14:textId="77777777" w:rsidR="00960A0F" w:rsidRDefault="00960A0F" w:rsidP="00960A0F">
      <w:pPr>
        <w:pStyle w:val="zCode"/>
        <w:rPr>
          <w:noProof/>
        </w:rPr>
      </w:pPr>
      <w:r>
        <w:rPr>
          <w:noProof/>
        </w:rPr>
        <w:t xml:space="preserve">      {</w:t>
      </w:r>
    </w:p>
    <w:p w14:paraId="087A315F" w14:textId="77777777" w:rsidR="00960A0F" w:rsidRDefault="00960A0F" w:rsidP="00960A0F">
      <w:pPr>
        <w:pStyle w:val="zCode"/>
        <w:rPr>
          <w:noProof/>
        </w:rPr>
      </w:pPr>
      <w:r>
        <w:rPr>
          <w:noProof/>
        </w:rPr>
        <w:t xml:space="preserve">        label: "",</w:t>
      </w:r>
    </w:p>
    <w:p w14:paraId="52C4C5FA" w14:textId="77777777" w:rsidR="00960A0F" w:rsidRDefault="00960A0F" w:rsidP="00960A0F">
      <w:pPr>
        <w:pStyle w:val="zCode"/>
        <w:rPr>
          <w:noProof/>
        </w:rPr>
      </w:pPr>
      <w:r>
        <w:rPr>
          <w:noProof/>
        </w:rPr>
        <w:t xml:space="preserve">        tdClass: "has-text-centered",</w:t>
      </w:r>
    </w:p>
    <w:p w14:paraId="61EBF810" w14:textId="77777777" w:rsidR="00960A0F" w:rsidRDefault="00960A0F" w:rsidP="00960A0F">
      <w:pPr>
        <w:pStyle w:val="zCode"/>
        <w:rPr>
          <w:noProof/>
        </w:rPr>
      </w:pPr>
      <w:r>
        <w:rPr>
          <w:noProof/>
        </w:rPr>
        <w:t xml:space="preserve">        render: (food) =&gt; `</w:t>
      </w:r>
    </w:p>
    <w:p w14:paraId="34985B66" w14:textId="77777777" w:rsidR="00960A0F" w:rsidRDefault="00960A0F" w:rsidP="00960A0F">
      <w:pPr>
        <w:pStyle w:val="zCode"/>
        <w:rPr>
          <w:noProof/>
        </w:rPr>
      </w:pPr>
      <w:r>
        <w:rPr>
          <w:noProof/>
        </w:rPr>
        <w:t xml:space="preserve">          &lt;button</w:t>
      </w:r>
    </w:p>
    <w:p w14:paraId="53F72CDF" w14:textId="77777777" w:rsidR="00960A0F" w:rsidRDefault="00960A0F" w:rsidP="00960A0F">
      <w:pPr>
        <w:pStyle w:val="zCode"/>
        <w:rPr>
          <w:noProof/>
        </w:rPr>
      </w:pPr>
      <w:r>
        <w:rPr>
          <w:noProof/>
        </w:rPr>
        <w:t xml:space="preserve">            type="button"</w:t>
      </w:r>
    </w:p>
    <w:p w14:paraId="4C815887" w14:textId="77777777" w:rsidR="00960A0F" w:rsidRDefault="00960A0F" w:rsidP="00960A0F">
      <w:pPr>
        <w:pStyle w:val="zCode"/>
        <w:rPr>
          <w:noProof/>
        </w:rPr>
      </w:pPr>
      <w:r>
        <w:rPr>
          <w:noProof/>
        </w:rPr>
        <w:t xml:space="preserve">            class="button is-small is-danger is-light remove-row-btn"</w:t>
      </w:r>
    </w:p>
    <w:p w14:paraId="192E1401" w14:textId="77777777" w:rsidR="00960A0F" w:rsidRDefault="00960A0F" w:rsidP="00960A0F">
      <w:pPr>
        <w:pStyle w:val="zCode"/>
        <w:rPr>
          <w:noProof/>
        </w:rPr>
      </w:pPr>
      <w:r>
        <w:rPr>
          <w:noProof/>
        </w:rPr>
        <w:t xml:space="preserve">            data-code="${escapeHtml(getFoodCode(food))}"</w:t>
      </w:r>
    </w:p>
    <w:p w14:paraId="17C21F7D" w14:textId="77777777" w:rsidR="00960A0F" w:rsidRDefault="00960A0F" w:rsidP="00960A0F">
      <w:pPr>
        <w:pStyle w:val="zCode"/>
        <w:rPr>
          <w:noProof/>
        </w:rPr>
      </w:pPr>
      <w:r>
        <w:rPr>
          <w:noProof/>
        </w:rPr>
        <w:t xml:space="preserve">          &gt;</w:t>
      </w:r>
    </w:p>
    <w:p w14:paraId="0D3ECFF0" w14:textId="77777777" w:rsidR="00960A0F" w:rsidRDefault="00960A0F" w:rsidP="00960A0F">
      <w:pPr>
        <w:pStyle w:val="zCode"/>
        <w:rPr>
          <w:noProof/>
        </w:rPr>
      </w:pPr>
      <w:r>
        <w:rPr>
          <w:noProof/>
        </w:rPr>
        <w:t xml:space="preserve">            ×</w:t>
      </w:r>
    </w:p>
    <w:p w14:paraId="3DBBCF47" w14:textId="77777777" w:rsidR="00960A0F" w:rsidRDefault="00960A0F" w:rsidP="00960A0F">
      <w:pPr>
        <w:pStyle w:val="zCode"/>
        <w:rPr>
          <w:noProof/>
        </w:rPr>
      </w:pPr>
      <w:r>
        <w:rPr>
          <w:noProof/>
        </w:rPr>
        <w:t xml:space="preserve">          &lt;/button&gt;</w:t>
      </w:r>
    </w:p>
    <w:p w14:paraId="690BAD42" w14:textId="77777777" w:rsidR="00960A0F" w:rsidRDefault="00960A0F" w:rsidP="00960A0F">
      <w:pPr>
        <w:pStyle w:val="zCode"/>
        <w:rPr>
          <w:noProof/>
        </w:rPr>
      </w:pPr>
      <w:r>
        <w:rPr>
          <w:noProof/>
        </w:rPr>
        <w:t xml:space="preserve">        `,</w:t>
      </w:r>
    </w:p>
    <w:p w14:paraId="0002AE59" w14:textId="77777777" w:rsidR="00960A0F" w:rsidRDefault="00960A0F" w:rsidP="00960A0F">
      <w:pPr>
        <w:pStyle w:val="zCode"/>
        <w:rPr>
          <w:noProof/>
        </w:rPr>
      </w:pPr>
      <w:r>
        <w:rPr>
          <w:noProof/>
        </w:rPr>
        <w:t xml:space="preserve">      },</w:t>
      </w:r>
    </w:p>
    <w:p w14:paraId="01E738FE" w14:textId="77777777" w:rsidR="00960A0F" w:rsidRDefault="00960A0F" w:rsidP="00960A0F">
      <w:pPr>
        <w:pStyle w:val="zCode"/>
        <w:rPr>
          <w:noProof/>
        </w:rPr>
      </w:pPr>
      <w:r>
        <w:rPr>
          <w:noProof/>
        </w:rPr>
        <w:t xml:space="preserve">    ],</w:t>
      </w:r>
    </w:p>
    <w:p w14:paraId="1E8225A5" w14:textId="77777777" w:rsidR="00960A0F" w:rsidRDefault="00960A0F" w:rsidP="00960A0F">
      <w:pPr>
        <w:pStyle w:val="zCode"/>
        <w:rPr>
          <w:noProof/>
        </w:rPr>
      </w:pPr>
      <w:r>
        <w:rPr>
          <w:noProof/>
        </w:rPr>
        <w:t xml:space="preserve">    footer: `</w:t>
      </w:r>
    </w:p>
    <w:p w14:paraId="01EAE331" w14:textId="77777777" w:rsidR="00960A0F" w:rsidRDefault="00960A0F" w:rsidP="00960A0F">
      <w:pPr>
        <w:pStyle w:val="zCode"/>
        <w:rPr>
          <w:noProof/>
        </w:rPr>
      </w:pPr>
      <w:r>
        <w:rPr>
          <w:noProof/>
        </w:rPr>
        <w:t xml:space="preserve">      &lt;tr class="has-background-light has-text-weight-semibold"&gt;</w:t>
      </w:r>
    </w:p>
    <w:p w14:paraId="2B1A7B4F" w14:textId="77777777" w:rsidR="00960A0F" w:rsidRDefault="00960A0F" w:rsidP="00960A0F">
      <w:pPr>
        <w:pStyle w:val="zCode"/>
        <w:rPr>
          <w:noProof/>
        </w:rPr>
      </w:pPr>
      <w:r>
        <w:rPr>
          <w:noProof/>
        </w:rPr>
        <w:t xml:space="preserve">        &lt;td&gt;${t("calculation.total")}&lt;/td&gt;</w:t>
      </w:r>
    </w:p>
    <w:p w14:paraId="31F95B7F" w14:textId="77777777" w:rsidR="00960A0F" w:rsidRDefault="00960A0F" w:rsidP="00960A0F">
      <w:pPr>
        <w:pStyle w:val="zCode"/>
        <w:rPr>
          <w:noProof/>
        </w:rPr>
      </w:pPr>
      <w:r>
        <w:rPr>
          <w:noProof/>
        </w:rPr>
        <w:t xml:space="preserve">        &lt;td id="total-amount" class="has-text-right"&gt;0.00&lt;/td&gt;</w:t>
      </w:r>
    </w:p>
    <w:p w14:paraId="4637E0CB" w14:textId="77777777" w:rsidR="00960A0F" w:rsidRDefault="00960A0F" w:rsidP="00960A0F">
      <w:pPr>
        <w:pStyle w:val="zCode"/>
        <w:rPr>
          <w:noProof/>
        </w:rPr>
      </w:pPr>
      <w:r>
        <w:rPr>
          <w:noProof/>
        </w:rPr>
        <w:t xml:space="preserve">        &lt;td id="total-energy" class="has-text-right"&gt;0.00&lt;/td&gt;</w:t>
      </w:r>
    </w:p>
    <w:p w14:paraId="68B7946D" w14:textId="77777777" w:rsidR="00960A0F" w:rsidRDefault="00960A0F" w:rsidP="00960A0F">
      <w:pPr>
        <w:pStyle w:val="zCode"/>
        <w:rPr>
          <w:noProof/>
        </w:rPr>
      </w:pPr>
      <w:r>
        <w:rPr>
          <w:noProof/>
        </w:rPr>
        <w:t xml:space="preserve">        &lt;td id="total-protein" class="has-text-right"&gt;0.00&lt;/td&gt;</w:t>
      </w:r>
    </w:p>
    <w:p w14:paraId="65C5FAC7" w14:textId="77777777" w:rsidR="00960A0F" w:rsidRDefault="00960A0F" w:rsidP="00960A0F">
      <w:pPr>
        <w:pStyle w:val="zCode"/>
        <w:rPr>
          <w:noProof/>
        </w:rPr>
      </w:pPr>
      <w:r>
        <w:rPr>
          <w:noProof/>
        </w:rPr>
        <w:t xml:space="preserve">        &lt;td id="total-fat" class="has-text-right"&gt;0.00&lt;/td&gt;</w:t>
      </w:r>
    </w:p>
    <w:p w14:paraId="773294AF" w14:textId="77777777" w:rsidR="00960A0F" w:rsidRDefault="00960A0F" w:rsidP="00960A0F">
      <w:pPr>
        <w:pStyle w:val="zCode"/>
        <w:rPr>
          <w:noProof/>
        </w:rPr>
      </w:pPr>
      <w:r>
        <w:rPr>
          <w:noProof/>
        </w:rPr>
        <w:lastRenderedPageBreak/>
        <w:t xml:space="preserve">        &lt;td id="total-carbohydrate" class="has-text-right"&gt;0.00&lt;/td&gt;</w:t>
      </w:r>
    </w:p>
    <w:p w14:paraId="6A7EE918" w14:textId="77777777" w:rsidR="00960A0F" w:rsidRDefault="00960A0F" w:rsidP="00960A0F">
      <w:pPr>
        <w:pStyle w:val="zCode"/>
        <w:rPr>
          <w:noProof/>
        </w:rPr>
      </w:pPr>
      <w:r>
        <w:rPr>
          <w:noProof/>
        </w:rPr>
        <w:t xml:space="preserve">        &lt;td&gt;&lt;/td&gt;</w:t>
      </w:r>
    </w:p>
    <w:p w14:paraId="21C130BC" w14:textId="77777777" w:rsidR="00960A0F" w:rsidRDefault="00960A0F" w:rsidP="00960A0F">
      <w:pPr>
        <w:pStyle w:val="zCode"/>
        <w:rPr>
          <w:noProof/>
        </w:rPr>
      </w:pPr>
      <w:r>
        <w:rPr>
          <w:noProof/>
        </w:rPr>
        <w:t xml:space="preserve">      &lt;/tr&gt;</w:t>
      </w:r>
    </w:p>
    <w:p w14:paraId="0B776F2C" w14:textId="77777777" w:rsidR="00960A0F" w:rsidRDefault="00960A0F" w:rsidP="00960A0F">
      <w:pPr>
        <w:pStyle w:val="zCode"/>
        <w:rPr>
          <w:noProof/>
        </w:rPr>
      </w:pPr>
    </w:p>
    <w:p w14:paraId="7FF09A69" w14:textId="77777777" w:rsidR="00960A0F" w:rsidRDefault="00960A0F" w:rsidP="00960A0F">
      <w:pPr>
        <w:pStyle w:val="zCode"/>
        <w:rPr>
          <w:noProof/>
        </w:rPr>
      </w:pPr>
      <w:r>
        <w:rPr>
          <w:noProof/>
        </w:rPr>
        <w:t xml:space="preserve">      &lt;tr class="has-text-weight-semibold"&gt;</w:t>
      </w:r>
    </w:p>
    <w:p w14:paraId="4C60AD86" w14:textId="77777777" w:rsidR="00960A0F" w:rsidRDefault="00960A0F" w:rsidP="00960A0F">
      <w:pPr>
        <w:pStyle w:val="zCode"/>
        <w:rPr>
          <w:noProof/>
        </w:rPr>
      </w:pPr>
      <w:r>
        <w:rPr>
          <w:noProof/>
        </w:rPr>
        <w:t xml:space="preserve">        &lt;td&gt;</w:t>
      </w:r>
    </w:p>
    <w:p w14:paraId="33EDBF6D" w14:textId="77777777" w:rsidR="00960A0F" w:rsidRDefault="00960A0F" w:rsidP="00960A0F">
      <w:pPr>
        <w:pStyle w:val="zCode"/>
        <w:rPr>
          <w:noProof/>
        </w:rPr>
      </w:pPr>
      <w:r>
        <w:rPr>
          <w:noProof/>
        </w:rPr>
        <w:t xml:space="preserve">          &lt;div class="select is-small is-fullwidth"&gt;</w:t>
      </w:r>
    </w:p>
    <w:p w14:paraId="42D598F5" w14:textId="77777777" w:rsidR="00960A0F" w:rsidRDefault="00960A0F" w:rsidP="00960A0F">
      <w:pPr>
        <w:pStyle w:val="zCode"/>
        <w:rPr>
          <w:noProof/>
        </w:rPr>
      </w:pPr>
      <w:r>
        <w:rPr>
          <w:noProof/>
        </w:rPr>
        <w:t xml:space="preserve">            &lt;select id="requirement-age"&gt;</w:t>
      </w:r>
    </w:p>
    <w:p w14:paraId="1759B91C" w14:textId="77777777" w:rsidR="00960A0F" w:rsidRDefault="00960A0F" w:rsidP="00960A0F">
      <w:pPr>
        <w:pStyle w:val="zCode"/>
        <w:rPr>
          <w:noProof/>
        </w:rPr>
      </w:pPr>
      <w:r>
        <w:rPr>
          <w:noProof/>
        </w:rPr>
        <w:t xml:space="preserve">              ${renderAgeOptions(ageOptions, selectedAge)}</w:t>
      </w:r>
    </w:p>
    <w:p w14:paraId="681F334C" w14:textId="77777777" w:rsidR="00960A0F" w:rsidRDefault="00960A0F" w:rsidP="00960A0F">
      <w:pPr>
        <w:pStyle w:val="zCode"/>
        <w:rPr>
          <w:noProof/>
        </w:rPr>
      </w:pPr>
      <w:r>
        <w:rPr>
          <w:noProof/>
        </w:rPr>
        <w:t xml:space="preserve">            &lt;/select&gt;</w:t>
      </w:r>
    </w:p>
    <w:p w14:paraId="0FFFD96E" w14:textId="77777777" w:rsidR="00960A0F" w:rsidRDefault="00960A0F" w:rsidP="00960A0F">
      <w:pPr>
        <w:pStyle w:val="zCode"/>
        <w:rPr>
          <w:noProof/>
        </w:rPr>
      </w:pPr>
      <w:r>
        <w:rPr>
          <w:noProof/>
        </w:rPr>
        <w:t xml:space="preserve">          &lt;/div&gt;</w:t>
      </w:r>
    </w:p>
    <w:p w14:paraId="65451D3C" w14:textId="77777777" w:rsidR="00960A0F" w:rsidRDefault="00960A0F" w:rsidP="00960A0F">
      <w:pPr>
        <w:pStyle w:val="zCode"/>
        <w:rPr>
          <w:noProof/>
        </w:rPr>
      </w:pPr>
      <w:r>
        <w:rPr>
          <w:noProof/>
        </w:rPr>
        <w:t xml:space="preserve">        &lt;/td&gt;</w:t>
      </w:r>
    </w:p>
    <w:p w14:paraId="277F838E" w14:textId="77777777" w:rsidR="00960A0F" w:rsidRDefault="00960A0F" w:rsidP="00960A0F">
      <w:pPr>
        <w:pStyle w:val="zCode"/>
        <w:rPr>
          <w:noProof/>
        </w:rPr>
      </w:pPr>
    </w:p>
    <w:p w14:paraId="61E6A29E" w14:textId="77777777" w:rsidR="00960A0F" w:rsidRDefault="00960A0F" w:rsidP="00960A0F">
      <w:pPr>
        <w:pStyle w:val="zCode"/>
        <w:rPr>
          <w:noProof/>
        </w:rPr>
      </w:pPr>
      <w:r>
        <w:rPr>
          <w:noProof/>
        </w:rPr>
        <w:t xml:space="preserve">        &lt;td&gt;</w:t>
      </w:r>
    </w:p>
    <w:p w14:paraId="67F984E7" w14:textId="77777777" w:rsidR="00960A0F" w:rsidRDefault="00960A0F" w:rsidP="00960A0F">
      <w:pPr>
        <w:pStyle w:val="zCode"/>
        <w:rPr>
          <w:noProof/>
        </w:rPr>
      </w:pPr>
      <w:r>
        <w:rPr>
          <w:noProof/>
        </w:rPr>
        <w:t xml:space="preserve">          &lt;div class="select is-small is-fullwidth"&gt;</w:t>
      </w:r>
    </w:p>
    <w:p w14:paraId="6A6C7545" w14:textId="77777777" w:rsidR="00960A0F" w:rsidRDefault="00960A0F" w:rsidP="00960A0F">
      <w:pPr>
        <w:pStyle w:val="zCode"/>
        <w:rPr>
          <w:noProof/>
        </w:rPr>
      </w:pPr>
      <w:r>
        <w:rPr>
          <w:noProof/>
        </w:rPr>
        <w:t xml:space="preserve">            &lt;select id="requirement-gender"&gt;</w:t>
      </w:r>
    </w:p>
    <w:p w14:paraId="5DDBD2B9" w14:textId="77777777" w:rsidR="00960A0F" w:rsidRDefault="00960A0F" w:rsidP="00960A0F">
      <w:pPr>
        <w:pStyle w:val="zCode"/>
        <w:rPr>
          <w:noProof/>
        </w:rPr>
      </w:pPr>
      <w:r>
        <w:rPr>
          <w:noProof/>
        </w:rPr>
        <w:t xml:space="preserve">              ${renderGenderOptions(selectedGender)}</w:t>
      </w:r>
    </w:p>
    <w:p w14:paraId="552FEA4F" w14:textId="77777777" w:rsidR="00960A0F" w:rsidRDefault="00960A0F" w:rsidP="00960A0F">
      <w:pPr>
        <w:pStyle w:val="zCode"/>
        <w:rPr>
          <w:noProof/>
        </w:rPr>
      </w:pPr>
      <w:r>
        <w:rPr>
          <w:noProof/>
        </w:rPr>
        <w:t xml:space="preserve">            &lt;/select&gt;</w:t>
      </w:r>
    </w:p>
    <w:p w14:paraId="2A3CB024" w14:textId="77777777" w:rsidR="00960A0F" w:rsidRDefault="00960A0F" w:rsidP="00960A0F">
      <w:pPr>
        <w:pStyle w:val="zCode"/>
        <w:rPr>
          <w:noProof/>
        </w:rPr>
      </w:pPr>
      <w:r>
        <w:rPr>
          <w:noProof/>
        </w:rPr>
        <w:t xml:space="preserve">          &lt;/div&gt;</w:t>
      </w:r>
    </w:p>
    <w:p w14:paraId="753E2DF1" w14:textId="77777777" w:rsidR="00960A0F" w:rsidRDefault="00960A0F" w:rsidP="00960A0F">
      <w:pPr>
        <w:pStyle w:val="zCode"/>
        <w:rPr>
          <w:noProof/>
        </w:rPr>
      </w:pPr>
      <w:r>
        <w:rPr>
          <w:noProof/>
        </w:rPr>
        <w:t xml:space="preserve">        &lt;/td&gt;</w:t>
      </w:r>
    </w:p>
    <w:p w14:paraId="6D7560B9" w14:textId="77777777" w:rsidR="00960A0F" w:rsidRDefault="00960A0F" w:rsidP="00960A0F">
      <w:pPr>
        <w:pStyle w:val="zCode"/>
        <w:rPr>
          <w:noProof/>
        </w:rPr>
      </w:pPr>
    </w:p>
    <w:p w14:paraId="4B0C81E2" w14:textId="77777777" w:rsidR="00960A0F" w:rsidRDefault="00960A0F" w:rsidP="00960A0F">
      <w:pPr>
        <w:pStyle w:val="zCode"/>
        <w:rPr>
          <w:noProof/>
        </w:rPr>
      </w:pPr>
      <w:r>
        <w:rPr>
          <w:noProof/>
        </w:rPr>
        <w:t xml:space="preserve">        &lt;td id="req-energy" class="has-text-right"&gt;&lt;/td&gt;</w:t>
      </w:r>
    </w:p>
    <w:p w14:paraId="39DF8B80" w14:textId="77777777" w:rsidR="00960A0F" w:rsidRDefault="00960A0F" w:rsidP="00960A0F">
      <w:pPr>
        <w:pStyle w:val="zCode"/>
        <w:rPr>
          <w:noProof/>
        </w:rPr>
      </w:pPr>
      <w:r>
        <w:rPr>
          <w:noProof/>
        </w:rPr>
        <w:t xml:space="preserve">        &lt;td id="req-protein" class="has-text-right"&gt;&lt;/td&gt;</w:t>
      </w:r>
    </w:p>
    <w:p w14:paraId="4FF78384" w14:textId="77777777" w:rsidR="00960A0F" w:rsidRDefault="00960A0F" w:rsidP="00960A0F">
      <w:pPr>
        <w:pStyle w:val="zCode"/>
        <w:rPr>
          <w:noProof/>
        </w:rPr>
      </w:pPr>
      <w:r>
        <w:rPr>
          <w:noProof/>
        </w:rPr>
        <w:t xml:space="preserve">        &lt;td id="req-fat" class="has-text-right"&gt;&lt;/td&gt;</w:t>
      </w:r>
    </w:p>
    <w:p w14:paraId="657D4CDF" w14:textId="77777777" w:rsidR="00960A0F" w:rsidRDefault="00960A0F" w:rsidP="00960A0F">
      <w:pPr>
        <w:pStyle w:val="zCode"/>
        <w:rPr>
          <w:noProof/>
        </w:rPr>
      </w:pPr>
      <w:r>
        <w:rPr>
          <w:noProof/>
        </w:rPr>
        <w:t xml:space="preserve">        &lt;td id="req-carbohydrate" class="has-text-right"&gt;&lt;/td&gt;</w:t>
      </w:r>
    </w:p>
    <w:p w14:paraId="12FAF2C3" w14:textId="77777777" w:rsidR="00960A0F" w:rsidRDefault="00960A0F" w:rsidP="00960A0F">
      <w:pPr>
        <w:pStyle w:val="zCode"/>
        <w:rPr>
          <w:noProof/>
        </w:rPr>
      </w:pPr>
      <w:r>
        <w:rPr>
          <w:noProof/>
        </w:rPr>
        <w:t xml:space="preserve">        &lt;td&gt;&lt;/td&gt;</w:t>
      </w:r>
    </w:p>
    <w:p w14:paraId="403FDDF5" w14:textId="77777777" w:rsidR="00960A0F" w:rsidRDefault="00960A0F" w:rsidP="00960A0F">
      <w:pPr>
        <w:pStyle w:val="zCode"/>
        <w:rPr>
          <w:noProof/>
        </w:rPr>
      </w:pPr>
      <w:r>
        <w:rPr>
          <w:noProof/>
        </w:rPr>
        <w:t xml:space="preserve">      &lt;/tr&gt;</w:t>
      </w:r>
    </w:p>
    <w:p w14:paraId="6D32E5E7" w14:textId="77777777" w:rsidR="00960A0F" w:rsidRDefault="00960A0F" w:rsidP="00960A0F">
      <w:pPr>
        <w:pStyle w:val="zCode"/>
        <w:rPr>
          <w:noProof/>
        </w:rPr>
      </w:pPr>
    </w:p>
    <w:p w14:paraId="54AAD051" w14:textId="77777777" w:rsidR="00960A0F" w:rsidRDefault="00960A0F" w:rsidP="00960A0F">
      <w:pPr>
        <w:pStyle w:val="zCode"/>
        <w:rPr>
          <w:noProof/>
        </w:rPr>
      </w:pPr>
      <w:r>
        <w:rPr>
          <w:noProof/>
        </w:rPr>
        <w:t xml:space="preserve">      &lt;tr&gt;</w:t>
      </w:r>
    </w:p>
    <w:p w14:paraId="3806A7F1" w14:textId="77777777" w:rsidR="00960A0F" w:rsidRDefault="00960A0F" w:rsidP="00960A0F">
      <w:pPr>
        <w:pStyle w:val="zCode"/>
        <w:rPr>
          <w:noProof/>
        </w:rPr>
      </w:pPr>
      <w:r>
        <w:rPr>
          <w:noProof/>
        </w:rPr>
        <w:t xml:space="preserve">        &lt;td colspan="2" class="has-text-centered has-text-weight-semibold"&gt;</w:t>
      </w:r>
    </w:p>
    <w:p w14:paraId="72658D55" w14:textId="77777777" w:rsidR="00960A0F" w:rsidRDefault="00960A0F" w:rsidP="00960A0F">
      <w:pPr>
        <w:pStyle w:val="zCode"/>
        <w:rPr>
          <w:noProof/>
        </w:rPr>
      </w:pPr>
      <w:r>
        <w:rPr>
          <w:noProof/>
        </w:rPr>
        <w:t xml:space="preserve">          ${t("calculation.percentRequirement")}</w:t>
      </w:r>
    </w:p>
    <w:p w14:paraId="3CEBEC57" w14:textId="77777777" w:rsidR="00960A0F" w:rsidRDefault="00960A0F" w:rsidP="00960A0F">
      <w:pPr>
        <w:pStyle w:val="zCode"/>
        <w:rPr>
          <w:noProof/>
        </w:rPr>
      </w:pPr>
      <w:r>
        <w:rPr>
          <w:noProof/>
        </w:rPr>
        <w:t xml:space="preserve">        &lt;/td&gt;</w:t>
      </w:r>
    </w:p>
    <w:p w14:paraId="41D6A630" w14:textId="77777777" w:rsidR="00960A0F" w:rsidRDefault="00960A0F" w:rsidP="00960A0F">
      <w:pPr>
        <w:pStyle w:val="zCode"/>
        <w:rPr>
          <w:noProof/>
        </w:rPr>
      </w:pPr>
      <w:r>
        <w:rPr>
          <w:noProof/>
        </w:rPr>
        <w:t xml:space="preserve">        &lt;td id="percent-energy" class="has-text-right"&gt;&lt;/td&gt;</w:t>
      </w:r>
    </w:p>
    <w:p w14:paraId="62B25E72" w14:textId="77777777" w:rsidR="00960A0F" w:rsidRDefault="00960A0F" w:rsidP="00960A0F">
      <w:pPr>
        <w:pStyle w:val="zCode"/>
        <w:rPr>
          <w:noProof/>
        </w:rPr>
      </w:pPr>
      <w:r>
        <w:rPr>
          <w:noProof/>
        </w:rPr>
        <w:t xml:space="preserve">        &lt;td id="percent-protein" class="has-text-right"&gt;&lt;/td&gt;</w:t>
      </w:r>
    </w:p>
    <w:p w14:paraId="6FDE218A" w14:textId="77777777" w:rsidR="00960A0F" w:rsidRDefault="00960A0F" w:rsidP="00960A0F">
      <w:pPr>
        <w:pStyle w:val="zCode"/>
        <w:rPr>
          <w:noProof/>
        </w:rPr>
      </w:pPr>
      <w:r>
        <w:rPr>
          <w:noProof/>
        </w:rPr>
        <w:t xml:space="preserve">        &lt;td id="percent-fat" class="has-text-right"&gt;&lt;/td&gt;</w:t>
      </w:r>
    </w:p>
    <w:p w14:paraId="37B99B14" w14:textId="77777777" w:rsidR="00960A0F" w:rsidRDefault="00960A0F" w:rsidP="00960A0F">
      <w:pPr>
        <w:pStyle w:val="zCode"/>
        <w:rPr>
          <w:noProof/>
        </w:rPr>
      </w:pPr>
      <w:r>
        <w:rPr>
          <w:noProof/>
        </w:rPr>
        <w:t xml:space="preserve">        &lt;td id="percent-carbohydrate" class="has-text-right"&gt;&lt;/td&gt;</w:t>
      </w:r>
    </w:p>
    <w:p w14:paraId="667F1020" w14:textId="77777777" w:rsidR="00960A0F" w:rsidRDefault="00960A0F" w:rsidP="00960A0F">
      <w:pPr>
        <w:pStyle w:val="zCode"/>
        <w:rPr>
          <w:noProof/>
        </w:rPr>
      </w:pPr>
      <w:r>
        <w:rPr>
          <w:noProof/>
        </w:rPr>
        <w:t xml:space="preserve">        &lt;td&gt;&lt;/td&gt;</w:t>
      </w:r>
    </w:p>
    <w:p w14:paraId="339A8EDE" w14:textId="77777777" w:rsidR="00960A0F" w:rsidRDefault="00960A0F" w:rsidP="00960A0F">
      <w:pPr>
        <w:pStyle w:val="zCode"/>
        <w:rPr>
          <w:noProof/>
        </w:rPr>
      </w:pPr>
      <w:r>
        <w:rPr>
          <w:noProof/>
        </w:rPr>
        <w:t xml:space="preserve">      &lt;/tr&gt;</w:t>
      </w:r>
    </w:p>
    <w:p w14:paraId="4B679C0F" w14:textId="77777777" w:rsidR="00960A0F" w:rsidRDefault="00960A0F" w:rsidP="00960A0F">
      <w:pPr>
        <w:pStyle w:val="zCode"/>
        <w:rPr>
          <w:noProof/>
        </w:rPr>
      </w:pPr>
      <w:r>
        <w:rPr>
          <w:noProof/>
        </w:rPr>
        <w:t xml:space="preserve">    `,</w:t>
      </w:r>
    </w:p>
    <w:p w14:paraId="60DADB3E" w14:textId="77777777" w:rsidR="00960A0F" w:rsidRDefault="00960A0F" w:rsidP="00960A0F">
      <w:pPr>
        <w:pStyle w:val="zCode"/>
        <w:rPr>
          <w:noProof/>
        </w:rPr>
      </w:pPr>
      <w:r>
        <w:rPr>
          <w:noProof/>
        </w:rPr>
        <w:t xml:space="preserve">  });</w:t>
      </w:r>
    </w:p>
    <w:p w14:paraId="4719B3A9" w14:textId="77777777" w:rsidR="00960A0F" w:rsidRDefault="00960A0F" w:rsidP="00960A0F">
      <w:pPr>
        <w:pStyle w:val="zCode"/>
        <w:rPr>
          <w:noProof/>
        </w:rPr>
      </w:pPr>
      <w:r>
        <w:rPr>
          <w:noProof/>
        </w:rPr>
        <w:t>}</w:t>
      </w:r>
    </w:p>
    <w:p w14:paraId="400E47F1" w14:textId="77777777" w:rsidR="00960A0F" w:rsidRDefault="00960A0F" w:rsidP="00960A0F">
      <w:pPr>
        <w:pStyle w:val="zCode"/>
        <w:rPr>
          <w:noProof/>
        </w:rPr>
      </w:pPr>
    </w:p>
    <w:p w14:paraId="7EEAB174" w14:textId="77777777" w:rsidR="00960A0F" w:rsidRDefault="00960A0F" w:rsidP="00960A0F">
      <w:pPr>
        <w:pStyle w:val="zCode"/>
        <w:rPr>
          <w:noProof/>
        </w:rPr>
      </w:pPr>
      <w:r>
        <w:rPr>
          <w:noProof/>
        </w:rPr>
        <w:t>function renderMicrosTable(selectedFoods = []) {</w:t>
      </w:r>
    </w:p>
    <w:p w14:paraId="0CA6A53B" w14:textId="77777777" w:rsidR="00960A0F" w:rsidRDefault="00960A0F" w:rsidP="00960A0F">
      <w:pPr>
        <w:pStyle w:val="zCode"/>
        <w:rPr>
          <w:noProof/>
        </w:rPr>
      </w:pPr>
      <w:r>
        <w:rPr>
          <w:noProof/>
        </w:rPr>
        <w:t xml:space="preserve">  return renderTable({</w:t>
      </w:r>
    </w:p>
    <w:p w14:paraId="701D8619" w14:textId="77777777" w:rsidR="00960A0F" w:rsidRDefault="00960A0F" w:rsidP="00960A0F">
      <w:pPr>
        <w:pStyle w:val="zCode"/>
        <w:rPr>
          <w:noProof/>
        </w:rPr>
      </w:pPr>
      <w:r>
        <w:rPr>
          <w:noProof/>
        </w:rPr>
        <w:t xml:space="preserve">    title: t("calculation.microTitle"),</w:t>
      </w:r>
    </w:p>
    <w:p w14:paraId="37AE59BB" w14:textId="77777777" w:rsidR="00960A0F" w:rsidRDefault="00960A0F" w:rsidP="00960A0F">
      <w:pPr>
        <w:pStyle w:val="zCode"/>
        <w:rPr>
          <w:noProof/>
        </w:rPr>
      </w:pPr>
      <w:r>
        <w:rPr>
          <w:noProof/>
        </w:rPr>
        <w:t xml:space="preserve">    rows: selectedFoods,</w:t>
      </w:r>
    </w:p>
    <w:p w14:paraId="36B51D19" w14:textId="77777777" w:rsidR="00960A0F" w:rsidRDefault="00960A0F" w:rsidP="00960A0F">
      <w:pPr>
        <w:pStyle w:val="zCode"/>
        <w:rPr>
          <w:noProof/>
        </w:rPr>
      </w:pPr>
      <w:r>
        <w:rPr>
          <w:noProof/>
        </w:rPr>
        <w:t xml:space="preserve">    columns: [</w:t>
      </w:r>
    </w:p>
    <w:p w14:paraId="5D2A0A78" w14:textId="77777777" w:rsidR="00960A0F" w:rsidRDefault="00960A0F" w:rsidP="00960A0F">
      <w:pPr>
        <w:pStyle w:val="zCode"/>
        <w:rPr>
          <w:noProof/>
        </w:rPr>
      </w:pPr>
      <w:r>
        <w:rPr>
          <w:noProof/>
        </w:rPr>
        <w:t xml:space="preserve">      {</w:t>
      </w:r>
    </w:p>
    <w:p w14:paraId="30E074E3" w14:textId="77777777" w:rsidR="00960A0F" w:rsidRDefault="00960A0F" w:rsidP="00960A0F">
      <w:pPr>
        <w:pStyle w:val="zCode"/>
        <w:rPr>
          <w:noProof/>
        </w:rPr>
      </w:pPr>
      <w:r>
        <w:rPr>
          <w:noProof/>
        </w:rPr>
        <w:t xml:space="preserve">        label: t("table.foodName"),</w:t>
      </w:r>
    </w:p>
    <w:p w14:paraId="2DF0F365" w14:textId="77777777" w:rsidR="00960A0F" w:rsidRDefault="00960A0F" w:rsidP="00960A0F">
      <w:pPr>
        <w:pStyle w:val="zCode"/>
        <w:rPr>
          <w:noProof/>
        </w:rPr>
      </w:pPr>
      <w:r>
        <w:rPr>
          <w:noProof/>
        </w:rPr>
        <w:t xml:space="preserve">        render: (food) =&gt; escapeHtml(getFoodName(food)),</w:t>
      </w:r>
    </w:p>
    <w:p w14:paraId="0FB635BF" w14:textId="77777777" w:rsidR="00960A0F" w:rsidRDefault="00960A0F" w:rsidP="00960A0F">
      <w:pPr>
        <w:pStyle w:val="zCode"/>
        <w:rPr>
          <w:noProof/>
        </w:rPr>
      </w:pPr>
      <w:r>
        <w:rPr>
          <w:noProof/>
        </w:rPr>
        <w:t xml:space="preserve">      },</w:t>
      </w:r>
    </w:p>
    <w:p w14:paraId="5C38A1DF" w14:textId="77777777" w:rsidR="00960A0F" w:rsidRDefault="00960A0F" w:rsidP="00960A0F">
      <w:pPr>
        <w:pStyle w:val="zCode"/>
        <w:rPr>
          <w:noProof/>
        </w:rPr>
      </w:pPr>
      <w:r>
        <w:rPr>
          <w:noProof/>
        </w:rPr>
        <w:t xml:space="preserve">      {</w:t>
      </w:r>
    </w:p>
    <w:p w14:paraId="03A6DEC7" w14:textId="77777777" w:rsidR="00960A0F" w:rsidRDefault="00960A0F" w:rsidP="00960A0F">
      <w:pPr>
        <w:pStyle w:val="zCode"/>
        <w:rPr>
          <w:noProof/>
        </w:rPr>
      </w:pPr>
      <w:r>
        <w:rPr>
          <w:noProof/>
        </w:rPr>
        <w:lastRenderedPageBreak/>
        <w:t xml:space="preserve">        label: `${t("calculation.amount")} (g)`,</w:t>
      </w:r>
    </w:p>
    <w:p w14:paraId="33BD27F3" w14:textId="77777777" w:rsidR="00960A0F" w:rsidRDefault="00960A0F" w:rsidP="00960A0F">
      <w:pPr>
        <w:pStyle w:val="zCode"/>
        <w:rPr>
          <w:noProof/>
        </w:rPr>
      </w:pPr>
      <w:r>
        <w:rPr>
          <w:noProof/>
        </w:rPr>
        <w:t xml:space="preserve">        tdClass: "has-text-right",</w:t>
      </w:r>
    </w:p>
    <w:p w14:paraId="7AB25CD5" w14:textId="77777777" w:rsidR="00960A0F" w:rsidRDefault="00960A0F" w:rsidP="00960A0F">
      <w:pPr>
        <w:pStyle w:val="zCode"/>
        <w:rPr>
          <w:noProof/>
        </w:rPr>
      </w:pPr>
      <w:r>
        <w:rPr>
          <w:noProof/>
        </w:rPr>
        <w:t xml:space="preserve">        render: (food) =&gt; {</w:t>
      </w:r>
    </w:p>
    <w:p w14:paraId="27A04321" w14:textId="77777777" w:rsidR="00960A0F" w:rsidRDefault="00960A0F" w:rsidP="00960A0F">
      <w:pPr>
        <w:pStyle w:val="zCode"/>
        <w:rPr>
          <w:noProof/>
        </w:rPr>
      </w:pPr>
      <w:r>
        <w:rPr>
          <w:noProof/>
        </w:rPr>
        <w:t xml:space="preserve">          const code = escapeHtml(getFoodCode(food));</w:t>
      </w:r>
    </w:p>
    <w:p w14:paraId="4A3C0442" w14:textId="77777777" w:rsidR="00960A0F" w:rsidRDefault="00960A0F" w:rsidP="00960A0F">
      <w:pPr>
        <w:pStyle w:val="zCode"/>
        <w:rPr>
          <w:noProof/>
        </w:rPr>
      </w:pPr>
      <w:r>
        <w:rPr>
          <w:noProof/>
        </w:rPr>
        <w:t xml:space="preserve">          return `&lt;span id="micro-amount-${code}"&gt;100.00&lt;/span&gt;`;</w:t>
      </w:r>
    </w:p>
    <w:p w14:paraId="7B7C2573" w14:textId="77777777" w:rsidR="00960A0F" w:rsidRDefault="00960A0F" w:rsidP="00960A0F">
      <w:pPr>
        <w:pStyle w:val="zCode"/>
        <w:rPr>
          <w:noProof/>
        </w:rPr>
      </w:pPr>
      <w:r>
        <w:rPr>
          <w:noProof/>
        </w:rPr>
        <w:t xml:space="preserve">        },</w:t>
      </w:r>
    </w:p>
    <w:p w14:paraId="64B5A5EF" w14:textId="77777777" w:rsidR="00960A0F" w:rsidRDefault="00960A0F" w:rsidP="00960A0F">
      <w:pPr>
        <w:pStyle w:val="zCode"/>
        <w:rPr>
          <w:noProof/>
        </w:rPr>
      </w:pPr>
      <w:r>
        <w:rPr>
          <w:noProof/>
        </w:rPr>
        <w:t xml:space="preserve">      },</w:t>
      </w:r>
    </w:p>
    <w:p w14:paraId="27ABB717" w14:textId="77777777" w:rsidR="00960A0F" w:rsidRDefault="00960A0F" w:rsidP="00960A0F">
      <w:pPr>
        <w:pStyle w:val="zCode"/>
        <w:rPr>
          <w:noProof/>
        </w:rPr>
      </w:pPr>
      <w:r>
        <w:rPr>
          <w:noProof/>
        </w:rPr>
        <w:t xml:space="preserve">      {</w:t>
      </w:r>
    </w:p>
    <w:p w14:paraId="019BAB1A" w14:textId="77777777" w:rsidR="00960A0F" w:rsidRDefault="00960A0F" w:rsidP="00960A0F">
      <w:pPr>
        <w:pStyle w:val="zCode"/>
        <w:rPr>
          <w:noProof/>
        </w:rPr>
      </w:pPr>
      <w:r>
        <w:rPr>
          <w:noProof/>
        </w:rPr>
        <w:t xml:space="preserve">        label: t("nutrients.Calcium (mg)"),</w:t>
      </w:r>
    </w:p>
    <w:p w14:paraId="4BFFAB55" w14:textId="77777777" w:rsidR="00960A0F" w:rsidRDefault="00960A0F" w:rsidP="00960A0F">
      <w:pPr>
        <w:pStyle w:val="zCode"/>
        <w:rPr>
          <w:noProof/>
        </w:rPr>
      </w:pPr>
      <w:r>
        <w:rPr>
          <w:noProof/>
        </w:rPr>
        <w:t xml:space="preserve">        thClass: "has-text-right",</w:t>
      </w:r>
    </w:p>
    <w:p w14:paraId="2A5CC023" w14:textId="77777777" w:rsidR="00960A0F" w:rsidRDefault="00960A0F" w:rsidP="00960A0F">
      <w:pPr>
        <w:pStyle w:val="zCode"/>
        <w:rPr>
          <w:noProof/>
        </w:rPr>
      </w:pPr>
      <w:r>
        <w:rPr>
          <w:noProof/>
        </w:rPr>
        <w:t xml:space="preserve">        tdClass: "has-text-right",</w:t>
      </w:r>
    </w:p>
    <w:p w14:paraId="4343BF01" w14:textId="77777777" w:rsidR="00960A0F" w:rsidRDefault="00960A0F" w:rsidP="00960A0F">
      <w:pPr>
        <w:pStyle w:val="zCode"/>
        <w:rPr>
          <w:noProof/>
        </w:rPr>
      </w:pPr>
      <w:r>
        <w:rPr>
          <w:noProof/>
        </w:rPr>
        <w:t xml:space="preserve">        render: (food) =&gt; {</w:t>
      </w:r>
    </w:p>
    <w:p w14:paraId="19035D5C" w14:textId="77777777" w:rsidR="00960A0F" w:rsidRDefault="00960A0F" w:rsidP="00960A0F">
      <w:pPr>
        <w:pStyle w:val="zCode"/>
        <w:rPr>
          <w:noProof/>
        </w:rPr>
      </w:pPr>
      <w:r>
        <w:rPr>
          <w:noProof/>
        </w:rPr>
        <w:t xml:space="preserve">          const code = escapeHtml(getFoodCode(food));</w:t>
      </w:r>
    </w:p>
    <w:p w14:paraId="31215DA7" w14:textId="77777777" w:rsidR="00960A0F" w:rsidRDefault="00960A0F" w:rsidP="00960A0F">
      <w:pPr>
        <w:pStyle w:val="zCode"/>
        <w:rPr>
          <w:noProof/>
        </w:rPr>
      </w:pPr>
      <w:r>
        <w:rPr>
          <w:noProof/>
        </w:rPr>
        <w:t xml:space="preserve">          return `&lt;span id="calcium-${code}"&gt;${getCalcium(food).toFixed(2)}&lt;/span&gt;`;</w:t>
      </w:r>
    </w:p>
    <w:p w14:paraId="6812913A" w14:textId="77777777" w:rsidR="00960A0F" w:rsidRDefault="00960A0F" w:rsidP="00960A0F">
      <w:pPr>
        <w:pStyle w:val="zCode"/>
        <w:rPr>
          <w:noProof/>
        </w:rPr>
      </w:pPr>
      <w:r>
        <w:rPr>
          <w:noProof/>
        </w:rPr>
        <w:t xml:space="preserve">        },</w:t>
      </w:r>
    </w:p>
    <w:p w14:paraId="2B5A5BCD" w14:textId="77777777" w:rsidR="00960A0F" w:rsidRDefault="00960A0F" w:rsidP="00960A0F">
      <w:pPr>
        <w:pStyle w:val="zCode"/>
        <w:rPr>
          <w:noProof/>
        </w:rPr>
      </w:pPr>
      <w:r>
        <w:rPr>
          <w:noProof/>
        </w:rPr>
        <w:t xml:space="preserve">      },</w:t>
      </w:r>
    </w:p>
    <w:p w14:paraId="4480995F" w14:textId="77777777" w:rsidR="00960A0F" w:rsidRDefault="00960A0F" w:rsidP="00960A0F">
      <w:pPr>
        <w:pStyle w:val="zCode"/>
        <w:rPr>
          <w:noProof/>
        </w:rPr>
      </w:pPr>
      <w:r>
        <w:rPr>
          <w:noProof/>
        </w:rPr>
        <w:t xml:space="preserve">      {</w:t>
      </w:r>
    </w:p>
    <w:p w14:paraId="14889972" w14:textId="77777777" w:rsidR="00960A0F" w:rsidRDefault="00960A0F" w:rsidP="00960A0F">
      <w:pPr>
        <w:pStyle w:val="zCode"/>
        <w:rPr>
          <w:noProof/>
        </w:rPr>
      </w:pPr>
      <w:r>
        <w:rPr>
          <w:noProof/>
        </w:rPr>
        <w:t xml:space="preserve">        label: t("nutrients.Iron (mg)"),</w:t>
      </w:r>
    </w:p>
    <w:p w14:paraId="57736C46" w14:textId="77777777" w:rsidR="00960A0F" w:rsidRDefault="00960A0F" w:rsidP="00960A0F">
      <w:pPr>
        <w:pStyle w:val="zCode"/>
        <w:rPr>
          <w:noProof/>
        </w:rPr>
      </w:pPr>
      <w:r>
        <w:rPr>
          <w:noProof/>
        </w:rPr>
        <w:t xml:space="preserve">        thClass: "has-text-right",</w:t>
      </w:r>
    </w:p>
    <w:p w14:paraId="020DACAC" w14:textId="77777777" w:rsidR="00960A0F" w:rsidRDefault="00960A0F" w:rsidP="00960A0F">
      <w:pPr>
        <w:pStyle w:val="zCode"/>
        <w:rPr>
          <w:noProof/>
        </w:rPr>
      </w:pPr>
      <w:r>
        <w:rPr>
          <w:noProof/>
        </w:rPr>
        <w:t xml:space="preserve">        tdClass: "has-text-right",</w:t>
      </w:r>
    </w:p>
    <w:p w14:paraId="61A603E5" w14:textId="77777777" w:rsidR="00960A0F" w:rsidRDefault="00960A0F" w:rsidP="00960A0F">
      <w:pPr>
        <w:pStyle w:val="zCode"/>
        <w:rPr>
          <w:noProof/>
        </w:rPr>
      </w:pPr>
      <w:r>
        <w:rPr>
          <w:noProof/>
        </w:rPr>
        <w:t xml:space="preserve">        render: (food) =&gt; {</w:t>
      </w:r>
    </w:p>
    <w:p w14:paraId="38F057FD" w14:textId="77777777" w:rsidR="00960A0F" w:rsidRDefault="00960A0F" w:rsidP="00960A0F">
      <w:pPr>
        <w:pStyle w:val="zCode"/>
        <w:rPr>
          <w:noProof/>
        </w:rPr>
      </w:pPr>
      <w:r>
        <w:rPr>
          <w:noProof/>
        </w:rPr>
        <w:t xml:space="preserve">          const code = escapeHtml(getFoodCode(food));</w:t>
      </w:r>
    </w:p>
    <w:p w14:paraId="776C4FAF" w14:textId="77777777" w:rsidR="00960A0F" w:rsidRDefault="00960A0F" w:rsidP="00960A0F">
      <w:pPr>
        <w:pStyle w:val="zCode"/>
        <w:rPr>
          <w:noProof/>
        </w:rPr>
      </w:pPr>
      <w:r>
        <w:rPr>
          <w:noProof/>
        </w:rPr>
        <w:t xml:space="preserve">          return `&lt;span id="iron-${code}"&gt;${getIron(food).toFixed(2)}&lt;/span&gt;`;</w:t>
      </w:r>
    </w:p>
    <w:p w14:paraId="1139F76B" w14:textId="77777777" w:rsidR="00960A0F" w:rsidRDefault="00960A0F" w:rsidP="00960A0F">
      <w:pPr>
        <w:pStyle w:val="zCode"/>
        <w:rPr>
          <w:noProof/>
        </w:rPr>
      </w:pPr>
      <w:r>
        <w:rPr>
          <w:noProof/>
        </w:rPr>
        <w:t xml:space="preserve">        },</w:t>
      </w:r>
    </w:p>
    <w:p w14:paraId="77D58DAC" w14:textId="77777777" w:rsidR="00960A0F" w:rsidRDefault="00960A0F" w:rsidP="00960A0F">
      <w:pPr>
        <w:pStyle w:val="zCode"/>
        <w:rPr>
          <w:noProof/>
        </w:rPr>
      </w:pPr>
      <w:r>
        <w:rPr>
          <w:noProof/>
        </w:rPr>
        <w:t xml:space="preserve">      },</w:t>
      </w:r>
    </w:p>
    <w:p w14:paraId="56A8FC77" w14:textId="77777777" w:rsidR="00960A0F" w:rsidRDefault="00960A0F" w:rsidP="00960A0F">
      <w:pPr>
        <w:pStyle w:val="zCode"/>
        <w:rPr>
          <w:noProof/>
        </w:rPr>
      </w:pPr>
      <w:r>
        <w:rPr>
          <w:noProof/>
        </w:rPr>
        <w:t xml:space="preserve">      {</w:t>
      </w:r>
    </w:p>
    <w:p w14:paraId="2BEA3A2C" w14:textId="77777777" w:rsidR="00960A0F" w:rsidRDefault="00960A0F" w:rsidP="00960A0F">
      <w:pPr>
        <w:pStyle w:val="zCode"/>
        <w:rPr>
          <w:noProof/>
        </w:rPr>
      </w:pPr>
      <w:r>
        <w:rPr>
          <w:noProof/>
        </w:rPr>
        <w:t xml:space="preserve">        label: t("nutrients.Phosphorus (mg)"),</w:t>
      </w:r>
    </w:p>
    <w:p w14:paraId="53C674C3" w14:textId="77777777" w:rsidR="00960A0F" w:rsidRDefault="00960A0F" w:rsidP="00960A0F">
      <w:pPr>
        <w:pStyle w:val="zCode"/>
        <w:rPr>
          <w:noProof/>
        </w:rPr>
      </w:pPr>
      <w:r>
        <w:rPr>
          <w:noProof/>
        </w:rPr>
        <w:t xml:space="preserve">        thClass: "has-text-right",</w:t>
      </w:r>
    </w:p>
    <w:p w14:paraId="7F7A4151" w14:textId="77777777" w:rsidR="00960A0F" w:rsidRDefault="00960A0F" w:rsidP="00960A0F">
      <w:pPr>
        <w:pStyle w:val="zCode"/>
        <w:rPr>
          <w:noProof/>
        </w:rPr>
      </w:pPr>
      <w:r>
        <w:rPr>
          <w:noProof/>
        </w:rPr>
        <w:t xml:space="preserve">        tdClass: "has-text-right",</w:t>
      </w:r>
    </w:p>
    <w:p w14:paraId="1028B086" w14:textId="77777777" w:rsidR="00960A0F" w:rsidRDefault="00960A0F" w:rsidP="00960A0F">
      <w:pPr>
        <w:pStyle w:val="zCode"/>
        <w:rPr>
          <w:noProof/>
        </w:rPr>
      </w:pPr>
      <w:r>
        <w:rPr>
          <w:noProof/>
        </w:rPr>
        <w:t xml:space="preserve">        render: (food) =&gt; {</w:t>
      </w:r>
    </w:p>
    <w:p w14:paraId="0408ADF8" w14:textId="77777777" w:rsidR="00960A0F" w:rsidRDefault="00960A0F" w:rsidP="00960A0F">
      <w:pPr>
        <w:pStyle w:val="zCode"/>
        <w:rPr>
          <w:noProof/>
        </w:rPr>
      </w:pPr>
      <w:r>
        <w:rPr>
          <w:noProof/>
        </w:rPr>
        <w:t xml:space="preserve">          const code = escapeHtml(getFoodCode(food));</w:t>
      </w:r>
    </w:p>
    <w:p w14:paraId="5C06B9CA" w14:textId="77777777" w:rsidR="00960A0F" w:rsidRDefault="00960A0F" w:rsidP="00960A0F">
      <w:pPr>
        <w:pStyle w:val="zCode"/>
        <w:rPr>
          <w:noProof/>
        </w:rPr>
      </w:pPr>
      <w:r>
        <w:rPr>
          <w:noProof/>
        </w:rPr>
        <w:t xml:space="preserve">          return `&lt;span id="phosphorus-${code}"&gt;${getPhosphorus(food).toFixed(2)}&lt;/span&gt;`;</w:t>
      </w:r>
    </w:p>
    <w:p w14:paraId="09126B27" w14:textId="77777777" w:rsidR="00960A0F" w:rsidRDefault="00960A0F" w:rsidP="00960A0F">
      <w:pPr>
        <w:pStyle w:val="zCode"/>
        <w:rPr>
          <w:noProof/>
        </w:rPr>
      </w:pPr>
      <w:r>
        <w:rPr>
          <w:noProof/>
        </w:rPr>
        <w:t xml:space="preserve">        },</w:t>
      </w:r>
    </w:p>
    <w:p w14:paraId="22A578CF" w14:textId="77777777" w:rsidR="00960A0F" w:rsidRDefault="00960A0F" w:rsidP="00960A0F">
      <w:pPr>
        <w:pStyle w:val="zCode"/>
        <w:rPr>
          <w:noProof/>
        </w:rPr>
      </w:pPr>
      <w:r>
        <w:rPr>
          <w:noProof/>
        </w:rPr>
        <w:t xml:space="preserve">      },</w:t>
      </w:r>
    </w:p>
    <w:p w14:paraId="4118552C" w14:textId="77777777" w:rsidR="00960A0F" w:rsidRDefault="00960A0F" w:rsidP="00960A0F">
      <w:pPr>
        <w:pStyle w:val="zCode"/>
        <w:rPr>
          <w:noProof/>
        </w:rPr>
      </w:pPr>
      <w:r>
        <w:rPr>
          <w:noProof/>
        </w:rPr>
        <w:t xml:space="preserve">      {</w:t>
      </w:r>
    </w:p>
    <w:p w14:paraId="5D8846C2" w14:textId="77777777" w:rsidR="00960A0F" w:rsidRDefault="00960A0F" w:rsidP="00960A0F">
      <w:pPr>
        <w:pStyle w:val="zCode"/>
        <w:rPr>
          <w:noProof/>
        </w:rPr>
      </w:pPr>
      <w:r>
        <w:rPr>
          <w:noProof/>
        </w:rPr>
        <w:t xml:space="preserve">        label: t("nutrients.Vitamin C (mg)"),</w:t>
      </w:r>
    </w:p>
    <w:p w14:paraId="500F6F25" w14:textId="77777777" w:rsidR="00960A0F" w:rsidRDefault="00960A0F" w:rsidP="00960A0F">
      <w:pPr>
        <w:pStyle w:val="zCode"/>
        <w:rPr>
          <w:noProof/>
        </w:rPr>
      </w:pPr>
      <w:r>
        <w:rPr>
          <w:noProof/>
        </w:rPr>
        <w:t xml:space="preserve">        thClass: "has-text-right",</w:t>
      </w:r>
    </w:p>
    <w:p w14:paraId="7B27C324" w14:textId="77777777" w:rsidR="00960A0F" w:rsidRDefault="00960A0F" w:rsidP="00960A0F">
      <w:pPr>
        <w:pStyle w:val="zCode"/>
        <w:rPr>
          <w:noProof/>
        </w:rPr>
      </w:pPr>
      <w:r>
        <w:rPr>
          <w:noProof/>
        </w:rPr>
        <w:t xml:space="preserve">        tdClass: "has-text-right",</w:t>
      </w:r>
    </w:p>
    <w:p w14:paraId="3F764114" w14:textId="77777777" w:rsidR="00960A0F" w:rsidRDefault="00960A0F" w:rsidP="00960A0F">
      <w:pPr>
        <w:pStyle w:val="zCode"/>
        <w:rPr>
          <w:noProof/>
        </w:rPr>
      </w:pPr>
      <w:r>
        <w:rPr>
          <w:noProof/>
        </w:rPr>
        <w:t xml:space="preserve">        render: (food) =&gt; {</w:t>
      </w:r>
    </w:p>
    <w:p w14:paraId="36AB5FA1" w14:textId="77777777" w:rsidR="00960A0F" w:rsidRDefault="00960A0F" w:rsidP="00960A0F">
      <w:pPr>
        <w:pStyle w:val="zCode"/>
        <w:rPr>
          <w:noProof/>
        </w:rPr>
      </w:pPr>
      <w:r>
        <w:rPr>
          <w:noProof/>
        </w:rPr>
        <w:t xml:space="preserve">          const code = escapeHtml(getFoodCode(food));</w:t>
      </w:r>
    </w:p>
    <w:p w14:paraId="67806247" w14:textId="77777777" w:rsidR="00960A0F" w:rsidRDefault="00960A0F" w:rsidP="00960A0F">
      <w:pPr>
        <w:pStyle w:val="zCode"/>
        <w:rPr>
          <w:noProof/>
        </w:rPr>
      </w:pPr>
      <w:r>
        <w:rPr>
          <w:noProof/>
        </w:rPr>
        <w:t xml:space="preserve">          return `&lt;span id="vitaminc-${code}"&gt;${getVitaminC(food).toFixed(2)}&lt;/span&gt;`;</w:t>
      </w:r>
    </w:p>
    <w:p w14:paraId="43471FE0" w14:textId="77777777" w:rsidR="00960A0F" w:rsidRDefault="00960A0F" w:rsidP="00960A0F">
      <w:pPr>
        <w:pStyle w:val="zCode"/>
        <w:rPr>
          <w:noProof/>
        </w:rPr>
      </w:pPr>
      <w:r>
        <w:rPr>
          <w:noProof/>
        </w:rPr>
        <w:t xml:space="preserve">        },</w:t>
      </w:r>
    </w:p>
    <w:p w14:paraId="1A9EA54D" w14:textId="77777777" w:rsidR="00960A0F" w:rsidRDefault="00960A0F" w:rsidP="00960A0F">
      <w:pPr>
        <w:pStyle w:val="zCode"/>
        <w:rPr>
          <w:noProof/>
        </w:rPr>
      </w:pPr>
      <w:r>
        <w:rPr>
          <w:noProof/>
        </w:rPr>
        <w:t xml:space="preserve">      },</w:t>
      </w:r>
    </w:p>
    <w:p w14:paraId="5338350B" w14:textId="77777777" w:rsidR="00960A0F" w:rsidRDefault="00960A0F" w:rsidP="00960A0F">
      <w:pPr>
        <w:pStyle w:val="zCode"/>
        <w:rPr>
          <w:noProof/>
        </w:rPr>
      </w:pPr>
      <w:r>
        <w:rPr>
          <w:noProof/>
        </w:rPr>
        <w:t xml:space="preserve">      {</w:t>
      </w:r>
    </w:p>
    <w:p w14:paraId="2E57B812" w14:textId="77777777" w:rsidR="00960A0F" w:rsidRDefault="00960A0F" w:rsidP="00960A0F">
      <w:pPr>
        <w:pStyle w:val="zCode"/>
        <w:rPr>
          <w:noProof/>
        </w:rPr>
      </w:pPr>
      <w:r>
        <w:rPr>
          <w:noProof/>
        </w:rPr>
        <w:t xml:space="preserve">        label: "",</w:t>
      </w:r>
    </w:p>
    <w:p w14:paraId="763D528B" w14:textId="77777777" w:rsidR="00960A0F" w:rsidRDefault="00960A0F" w:rsidP="00960A0F">
      <w:pPr>
        <w:pStyle w:val="zCode"/>
        <w:rPr>
          <w:noProof/>
        </w:rPr>
      </w:pPr>
      <w:r>
        <w:rPr>
          <w:noProof/>
        </w:rPr>
        <w:t xml:space="preserve">        tdClass: "has-text-centered",</w:t>
      </w:r>
    </w:p>
    <w:p w14:paraId="29948DB1" w14:textId="77777777" w:rsidR="00960A0F" w:rsidRDefault="00960A0F" w:rsidP="00960A0F">
      <w:pPr>
        <w:pStyle w:val="zCode"/>
        <w:rPr>
          <w:noProof/>
        </w:rPr>
      </w:pPr>
      <w:r>
        <w:rPr>
          <w:noProof/>
        </w:rPr>
        <w:t xml:space="preserve">        render: (food) =&gt; `</w:t>
      </w:r>
    </w:p>
    <w:p w14:paraId="430C880E" w14:textId="77777777" w:rsidR="00960A0F" w:rsidRDefault="00960A0F" w:rsidP="00960A0F">
      <w:pPr>
        <w:pStyle w:val="zCode"/>
        <w:rPr>
          <w:noProof/>
        </w:rPr>
      </w:pPr>
      <w:r>
        <w:rPr>
          <w:noProof/>
        </w:rPr>
        <w:t xml:space="preserve">          &lt;button</w:t>
      </w:r>
    </w:p>
    <w:p w14:paraId="52CC693C" w14:textId="77777777" w:rsidR="00960A0F" w:rsidRDefault="00960A0F" w:rsidP="00960A0F">
      <w:pPr>
        <w:pStyle w:val="zCode"/>
        <w:rPr>
          <w:noProof/>
        </w:rPr>
      </w:pPr>
      <w:r>
        <w:rPr>
          <w:noProof/>
        </w:rPr>
        <w:t xml:space="preserve">            type="button"</w:t>
      </w:r>
    </w:p>
    <w:p w14:paraId="06EE0F12" w14:textId="77777777" w:rsidR="00960A0F" w:rsidRDefault="00960A0F" w:rsidP="00960A0F">
      <w:pPr>
        <w:pStyle w:val="zCode"/>
        <w:rPr>
          <w:noProof/>
        </w:rPr>
      </w:pPr>
      <w:r>
        <w:rPr>
          <w:noProof/>
        </w:rPr>
        <w:t xml:space="preserve">            class="button is-small is-danger is-light remove-row-btn"</w:t>
      </w:r>
    </w:p>
    <w:p w14:paraId="75C4EB12" w14:textId="77777777" w:rsidR="00960A0F" w:rsidRDefault="00960A0F" w:rsidP="00960A0F">
      <w:pPr>
        <w:pStyle w:val="zCode"/>
        <w:rPr>
          <w:noProof/>
        </w:rPr>
      </w:pPr>
      <w:r>
        <w:rPr>
          <w:noProof/>
        </w:rPr>
        <w:t xml:space="preserve">            data-code="${escapeHtml(getFoodCode(food))}"</w:t>
      </w:r>
    </w:p>
    <w:p w14:paraId="1E7B00F6" w14:textId="77777777" w:rsidR="00960A0F" w:rsidRDefault="00960A0F" w:rsidP="00960A0F">
      <w:pPr>
        <w:pStyle w:val="zCode"/>
        <w:rPr>
          <w:noProof/>
        </w:rPr>
      </w:pPr>
      <w:r>
        <w:rPr>
          <w:noProof/>
        </w:rPr>
        <w:t xml:space="preserve">          &gt;</w:t>
      </w:r>
    </w:p>
    <w:p w14:paraId="6FE094BD" w14:textId="77777777" w:rsidR="00960A0F" w:rsidRDefault="00960A0F" w:rsidP="00960A0F">
      <w:pPr>
        <w:pStyle w:val="zCode"/>
        <w:rPr>
          <w:noProof/>
        </w:rPr>
      </w:pPr>
      <w:r>
        <w:rPr>
          <w:noProof/>
        </w:rPr>
        <w:lastRenderedPageBreak/>
        <w:t xml:space="preserve">            ×</w:t>
      </w:r>
    </w:p>
    <w:p w14:paraId="15B6F96B" w14:textId="77777777" w:rsidR="00960A0F" w:rsidRDefault="00960A0F" w:rsidP="00960A0F">
      <w:pPr>
        <w:pStyle w:val="zCode"/>
        <w:rPr>
          <w:noProof/>
        </w:rPr>
      </w:pPr>
      <w:r>
        <w:rPr>
          <w:noProof/>
        </w:rPr>
        <w:t xml:space="preserve">          &lt;/button&gt;</w:t>
      </w:r>
    </w:p>
    <w:p w14:paraId="278B40EF" w14:textId="77777777" w:rsidR="00960A0F" w:rsidRDefault="00960A0F" w:rsidP="00960A0F">
      <w:pPr>
        <w:pStyle w:val="zCode"/>
        <w:rPr>
          <w:noProof/>
        </w:rPr>
      </w:pPr>
      <w:r>
        <w:rPr>
          <w:noProof/>
        </w:rPr>
        <w:t xml:space="preserve">        `,</w:t>
      </w:r>
    </w:p>
    <w:p w14:paraId="2446DA1B" w14:textId="77777777" w:rsidR="00960A0F" w:rsidRDefault="00960A0F" w:rsidP="00960A0F">
      <w:pPr>
        <w:pStyle w:val="zCode"/>
        <w:rPr>
          <w:noProof/>
        </w:rPr>
      </w:pPr>
      <w:r>
        <w:rPr>
          <w:noProof/>
        </w:rPr>
        <w:t xml:space="preserve">      },</w:t>
      </w:r>
    </w:p>
    <w:p w14:paraId="4D2A0A03" w14:textId="77777777" w:rsidR="00960A0F" w:rsidRDefault="00960A0F" w:rsidP="00960A0F">
      <w:pPr>
        <w:pStyle w:val="zCode"/>
        <w:rPr>
          <w:noProof/>
        </w:rPr>
      </w:pPr>
      <w:r>
        <w:rPr>
          <w:noProof/>
        </w:rPr>
        <w:t xml:space="preserve">    ],</w:t>
      </w:r>
    </w:p>
    <w:p w14:paraId="60CEE483" w14:textId="77777777" w:rsidR="00960A0F" w:rsidRDefault="00960A0F" w:rsidP="00960A0F">
      <w:pPr>
        <w:pStyle w:val="zCode"/>
        <w:rPr>
          <w:noProof/>
        </w:rPr>
      </w:pPr>
      <w:r>
        <w:rPr>
          <w:noProof/>
        </w:rPr>
        <w:t xml:space="preserve">    footer: `</w:t>
      </w:r>
    </w:p>
    <w:p w14:paraId="7C21641B" w14:textId="77777777" w:rsidR="00960A0F" w:rsidRDefault="00960A0F" w:rsidP="00960A0F">
      <w:pPr>
        <w:pStyle w:val="zCode"/>
        <w:rPr>
          <w:noProof/>
        </w:rPr>
      </w:pPr>
      <w:r>
        <w:rPr>
          <w:noProof/>
        </w:rPr>
        <w:t xml:space="preserve">      &lt;tr class="has-background-light has-text-weight-semibold"&gt;</w:t>
      </w:r>
    </w:p>
    <w:p w14:paraId="280A5CF1" w14:textId="77777777" w:rsidR="00960A0F" w:rsidRDefault="00960A0F" w:rsidP="00960A0F">
      <w:pPr>
        <w:pStyle w:val="zCode"/>
        <w:rPr>
          <w:noProof/>
        </w:rPr>
      </w:pPr>
      <w:r>
        <w:rPr>
          <w:noProof/>
        </w:rPr>
        <w:t xml:space="preserve">        &lt;td&gt;${t("calculation.total")}&lt;/td&gt;</w:t>
      </w:r>
    </w:p>
    <w:p w14:paraId="309C4A37" w14:textId="77777777" w:rsidR="00960A0F" w:rsidRDefault="00960A0F" w:rsidP="00960A0F">
      <w:pPr>
        <w:pStyle w:val="zCode"/>
        <w:rPr>
          <w:noProof/>
        </w:rPr>
      </w:pPr>
      <w:r>
        <w:rPr>
          <w:noProof/>
        </w:rPr>
        <w:t xml:space="preserve">        &lt;td id="micro-total-amount" class="has-text-right"&gt;0.00&lt;/td&gt;</w:t>
      </w:r>
    </w:p>
    <w:p w14:paraId="76D7F073" w14:textId="77777777" w:rsidR="00960A0F" w:rsidRDefault="00960A0F" w:rsidP="00960A0F">
      <w:pPr>
        <w:pStyle w:val="zCode"/>
        <w:rPr>
          <w:noProof/>
        </w:rPr>
      </w:pPr>
      <w:r>
        <w:rPr>
          <w:noProof/>
        </w:rPr>
        <w:t xml:space="preserve">        &lt;td id="total-calcium" class="has-text-right"&gt;0.00&lt;/td&gt;</w:t>
      </w:r>
    </w:p>
    <w:p w14:paraId="55306F20" w14:textId="77777777" w:rsidR="00960A0F" w:rsidRDefault="00960A0F" w:rsidP="00960A0F">
      <w:pPr>
        <w:pStyle w:val="zCode"/>
        <w:rPr>
          <w:noProof/>
        </w:rPr>
      </w:pPr>
      <w:r>
        <w:rPr>
          <w:noProof/>
        </w:rPr>
        <w:t xml:space="preserve">        &lt;td id="total-iron" class="has-text-right"&gt;0.00&lt;/td&gt;</w:t>
      </w:r>
    </w:p>
    <w:p w14:paraId="3E240880" w14:textId="77777777" w:rsidR="00960A0F" w:rsidRDefault="00960A0F" w:rsidP="00960A0F">
      <w:pPr>
        <w:pStyle w:val="zCode"/>
        <w:rPr>
          <w:noProof/>
        </w:rPr>
      </w:pPr>
      <w:r>
        <w:rPr>
          <w:noProof/>
        </w:rPr>
        <w:t xml:space="preserve">        &lt;td id="total-phosphorus" class="has-text-right"&gt;0.00&lt;/td&gt;</w:t>
      </w:r>
    </w:p>
    <w:p w14:paraId="0766E33B" w14:textId="77777777" w:rsidR="00960A0F" w:rsidRDefault="00960A0F" w:rsidP="00960A0F">
      <w:pPr>
        <w:pStyle w:val="zCode"/>
        <w:rPr>
          <w:noProof/>
        </w:rPr>
      </w:pPr>
      <w:r>
        <w:rPr>
          <w:noProof/>
        </w:rPr>
        <w:t xml:space="preserve">        &lt;td id="total-vitamin-c" class="has-text-right"&gt;0.00&lt;/td&gt;</w:t>
      </w:r>
    </w:p>
    <w:p w14:paraId="112801EA" w14:textId="77777777" w:rsidR="00960A0F" w:rsidRDefault="00960A0F" w:rsidP="00960A0F">
      <w:pPr>
        <w:pStyle w:val="zCode"/>
        <w:rPr>
          <w:noProof/>
        </w:rPr>
      </w:pPr>
      <w:r>
        <w:rPr>
          <w:noProof/>
        </w:rPr>
        <w:t xml:space="preserve">        &lt;td&gt;&lt;/td&gt;</w:t>
      </w:r>
    </w:p>
    <w:p w14:paraId="46DE1951" w14:textId="77777777" w:rsidR="00960A0F" w:rsidRDefault="00960A0F" w:rsidP="00960A0F">
      <w:pPr>
        <w:pStyle w:val="zCode"/>
        <w:rPr>
          <w:noProof/>
        </w:rPr>
      </w:pPr>
      <w:r>
        <w:rPr>
          <w:noProof/>
        </w:rPr>
        <w:t xml:space="preserve">      &lt;/tr&gt;</w:t>
      </w:r>
    </w:p>
    <w:p w14:paraId="517E11D1" w14:textId="77777777" w:rsidR="00960A0F" w:rsidRDefault="00960A0F" w:rsidP="00960A0F">
      <w:pPr>
        <w:pStyle w:val="zCode"/>
        <w:rPr>
          <w:noProof/>
        </w:rPr>
      </w:pPr>
    </w:p>
    <w:p w14:paraId="6C7E4D26" w14:textId="77777777" w:rsidR="00960A0F" w:rsidRDefault="00960A0F" w:rsidP="00960A0F">
      <w:pPr>
        <w:pStyle w:val="zCode"/>
        <w:rPr>
          <w:noProof/>
        </w:rPr>
      </w:pPr>
      <w:r>
        <w:rPr>
          <w:noProof/>
        </w:rPr>
        <w:t xml:space="preserve">      &lt;tr class="has-text-weight-semibold"&gt;</w:t>
      </w:r>
    </w:p>
    <w:p w14:paraId="44629CEC" w14:textId="77777777" w:rsidR="00960A0F" w:rsidRDefault="00960A0F" w:rsidP="00960A0F">
      <w:pPr>
        <w:pStyle w:val="zCode"/>
        <w:rPr>
          <w:noProof/>
        </w:rPr>
      </w:pPr>
      <w:r>
        <w:rPr>
          <w:noProof/>
        </w:rPr>
        <w:t xml:space="preserve">        &lt;td id="selected-age-micro"&gt;&lt;/td&gt;</w:t>
      </w:r>
    </w:p>
    <w:p w14:paraId="162AD5CA" w14:textId="77777777" w:rsidR="00960A0F" w:rsidRDefault="00960A0F" w:rsidP="00960A0F">
      <w:pPr>
        <w:pStyle w:val="zCode"/>
        <w:rPr>
          <w:noProof/>
        </w:rPr>
      </w:pPr>
      <w:r>
        <w:rPr>
          <w:noProof/>
        </w:rPr>
        <w:t xml:space="preserve">        &lt;td id="selected-gender-micro"&gt;&lt;/td&gt;</w:t>
      </w:r>
    </w:p>
    <w:p w14:paraId="045867E0" w14:textId="77777777" w:rsidR="00960A0F" w:rsidRDefault="00960A0F" w:rsidP="00960A0F">
      <w:pPr>
        <w:pStyle w:val="zCode"/>
        <w:rPr>
          <w:noProof/>
        </w:rPr>
      </w:pPr>
      <w:r>
        <w:rPr>
          <w:noProof/>
        </w:rPr>
        <w:t xml:space="preserve">        &lt;td id="req-calcium" class="has-text-right"&gt;&lt;/td&gt;</w:t>
      </w:r>
    </w:p>
    <w:p w14:paraId="4E95A669" w14:textId="77777777" w:rsidR="00960A0F" w:rsidRDefault="00960A0F" w:rsidP="00960A0F">
      <w:pPr>
        <w:pStyle w:val="zCode"/>
        <w:rPr>
          <w:noProof/>
        </w:rPr>
      </w:pPr>
      <w:r>
        <w:rPr>
          <w:noProof/>
        </w:rPr>
        <w:t xml:space="preserve">        &lt;td id="req-iron" class="has-text-right"&gt;&lt;/td&gt;</w:t>
      </w:r>
    </w:p>
    <w:p w14:paraId="5E1DE029" w14:textId="77777777" w:rsidR="00960A0F" w:rsidRDefault="00960A0F" w:rsidP="00960A0F">
      <w:pPr>
        <w:pStyle w:val="zCode"/>
        <w:rPr>
          <w:noProof/>
        </w:rPr>
      </w:pPr>
      <w:r>
        <w:rPr>
          <w:noProof/>
        </w:rPr>
        <w:t xml:space="preserve">        &lt;td id="req-phosphorus" class="has-text-right"&gt;&lt;/td&gt;</w:t>
      </w:r>
    </w:p>
    <w:p w14:paraId="3B2D72D1" w14:textId="77777777" w:rsidR="00960A0F" w:rsidRDefault="00960A0F" w:rsidP="00960A0F">
      <w:pPr>
        <w:pStyle w:val="zCode"/>
        <w:rPr>
          <w:noProof/>
        </w:rPr>
      </w:pPr>
      <w:r>
        <w:rPr>
          <w:noProof/>
        </w:rPr>
        <w:t xml:space="preserve">        &lt;td id="req-vitamin-c" class="has-text-right"&gt;&lt;/td&gt;</w:t>
      </w:r>
    </w:p>
    <w:p w14:paraId="599A814F" w14:textId="77777777" w:rsidR="00960A0F" w:rsidRDefault="00960A0F" w:rsidP="00960A0F">
      <w:pPr>
        <w:pStyle w:val="zCode"/>
        <w:rPr>
          <w:noProof/>
        </w:rPr>
      </w:pPr>
      <w:r>
        <w:rPr>
          <w:noProof/>
        </w:rPr>
        <w:t xml:space="preserve">        &lt;td&gt;&lt;/td&gt;</w:t>
      </w:r>
    </w:p>
    <w:p w14:paraId="175F952F" w14:textId="77777777" w:rsidR="00960A0F" w:rsidRDefault="00960A0F" w:rsidP="00960A0F">
      <w:pPr>
        <w:pStyle w:val="zCode"/>
        <w:rPr>
          <w:noProof/>
        </w:rPr>
      </w:pPr>
      <w:r>
        <w:rPr>
          <w:noProof/>
        </w:rPr>
        <w:t xml:space="preserve">      &lt;/tr&gt;</w:t>
      </w:r>
    </w:p>
    <w:p w14:paraId="48EAEB9D" w14:textId="77777777" w:rsidR="00960A0F" w:rsidRDefault="00960A0F" w:rsidP="00960A0F">
      <w:pPr>
        <w:pStyle w:val="zCode"/>
        <w:rPr>
          <w:noProof/>
        </w:rPr>
      </w:pPr>
    </w:p>
    <w:p w14:paraId="775DC112" w14:textId="77777777" w:rsidR="00960A0F" w:rsidRDefault="00960A0F" w:rsidP="00960A0F">
      <w:pPr>
        <w:pStyle w:val="zCode"/>
        <w:rPr>
          <w:noProof/>
        </w:rPr>
      </w:pPr>
      <w:r>
        <w:rPr>
          <w:noProof/>
        </w:rPr>
        <w:t xml:space="preserve">      &lt;tr&gt;</w:t>
      </w:r>
    </w:p>
    <w:p w14:paraId="62C4C3FA" w14:textId="77777777" w:rsidR="00960A0F" w:rsidRDefault="00960A0F" w:rsidP="00960A0F">
      <w:pPr>
        <w:pStyle w:val="zCode"/>
        <w:rPr>
          <w:noProof/>
        </w:rPr>
      </w:pPr>
      <w:r>
        <w:rPr>
          <w:noProof/>
        </w:rPr>
        <w:t xml:space="preserve">        &lt;td colspan="2" class="has-text-centered has-text-weight-semibold"&gt;</w:t>
      </w:r>
    </w:p>
    <w:p w14:paraId="319F3227" w14:textId="77777777" w:rsidR="00960A0F" w:rsidRDefault="00960A0F" w:rsidP="00960A0F">
      <w:pPr>
        <w:pStyle w:val="zCode"/>
        <w:rPr>
          <w:noProof/>
        </w:rPr>
      </w:pPr>
      <w:r>
        <w:rPr>
          <w:noProof/>
        </w:rPr>
        <w:t xml:space="preserve">          ${t("calculation.percentRequirement")}</w:t>
      </w:r>
    </w:p>
    <w:p w14:paraId="4353BDF6" w14:textId="77777777" w:rsidR="00960A0F" w:rsidRDefault="00960A0F" w:rsidP="00960A0F">
      <w:pPr>
        <w:pStyle w:val="zCode"/>
        <w:rPr>
          <w:noProof/>
        </w:rPr>
      </w:pPr>
      <w:r>
        <w:rPr>
          <w:noProof/>
        </w:rPr>
        <w:t xml:space="preserve">        &lt;/td&gt;</w:t>
      </w:r>
    </w:p>
    <w:p w14:paraId="7EAB5E41" w14:textId="77777777" w:rsidR="00960A0F" w:rsidRDefault="00960A0F" w:rsidP="00960A0F">
      <w:pPr>
        <w:pStyle w:val="zCode"/>
        <w:rPr>
          <w:noProof/>
        </w:rPr>
      </w:pPr>
      <w:r>
        <w:rPr>
          <w:noProof/>
        </w:rPr>
        <w:t xml:space="preserve">        &lt;td id="percent-calcium" class="has-text-right"&gt;&lt;/td&gt;</w:t>
      </w:r>
    </w:p>
    <w:p w14:paraId="0F4BE64B" w14:textId="77777777" w:rsidR="00960A0F" w:rsidRDefault="00960A0F" w:rsidP="00960A0F">
      <w:pPr>
        <w:pStyle w:val="zCode"/>
        <w:rPr>
          <w:noProof/>
        </w:rPr>
      </w:pPr>
      <w:r>
        <w:rPr>
          <w:noProof/>
        </w:rPr>
        <w:t xml:space="preserve">        &lt;td id="percent-iron" class="has-text-right"&gt;&lt;/td&gt;</w:t>
      </w:r>
    </w:p>
    <w:p w14:paraId="6DCE7654" w14:textId="77777777" w:rsidR="00960A0F" w:rsidRDefault="00960A0F" w:rsidP="00960A0F">
      <w:pPr>
        <w:pStyle w:val="zCode"/>
        <w:rPr>
          <w:noProof/>
        </w:rPr>
      </w:pPr>
      <w:r>
        <w:rPr>
          <w:noProof/>
        </w:rPr>
        <w:t xml:space="preserve">        &lt;td id="percent-phosphorus" class="has-text-right"&gt;&lt;/td&gt;</w:t>
      </w:r>
    </w:p>
    <w:p w14:paraId="249E5F5E" w14:textId="77777777" w:rsidR="00960A0F" w:rsidRDefault="00960A0F" w:rsidP="00960A0F">
      <w:pPr>
        <w:pStyle w:val="zCode"/>
        <w:rPr>
          <w:noProof/>
        </w:rPr>
      </w:pPr>
      <w:r>
        <w:rPr>
          <w:noProof/>
        </w:rPr>
        <w:t xml:space="preserve">        &lt;td id="percent-vitamin-c" class="has-text-right"&gt;&lt;/td&gt;</w:t>
      </w:r>
    </w:p>
    <w:p w14:paraId="6ABD4D85" w14:textId="77777777" w:rsidR="00960A0F" w:rsidRDefault="00960A0F" w:rsidP="00960A0F">
      <w:pPr>
        <w:pStyle w:val="zCode"/>
        <w:rPr>
          <w:noProof/>
        </w:rPr>
      </w:pPr>
      <w:r>
        <w:rPr>
          <w:noProof/>
        </w:rPr>
        <w:t xml:space="preserve">        &lt;td&gt;&lt;/td&gt;</w:t>
      </w:r>
    </w:p>
    <w:p w14:paraId="7B53E63E" w14:textId="77777777" w:rsidR="00960A0F" w:rsidRDefault="00960A0F" w:rsidP="00960A0F">
      <w:pPr>
        <w:pStyle w:val="zCode"/>
        <w:rPr>
          <w:noProof/>
        </w:rPr>
      </w:pPr>
      <w:r>
        <w:rPr>
          <w:noProof/>
        </w:rPr>
        <w:t xml:space="preserve">      &lt;/tr&gt;</w:t>
      </w:r>
    </w:p>
    <w:p w14:paraId="5CB4CD2F" w14:textId="77777777" w:rsidR="00960A0F" w:rsidRDefault="00960A0F" w:rsidP="00960A0F">
      <w:pPr>
        <w:pStyle w:val="zCode"/>
        <w:rPr>
          <w:noProof/>
        </w:rPr>
      </w:pPr>
      <w:r>
        <w:rPr>
          <w:noProof/>
        </w:rPr>
        <w:t xml:space="preserve">    `,</w:t>
      </w:r>
    </w:p>
    <w:p w14:paraId="1F307D3C" w14:textId="77777777" w:rsidR="00960A0F" w:rsidRDefault="00960A0F" w:rsidP="00960A0F">
      <w:pPr>
        <w:pStyle w:val="zCode"/>
        <w:rPr>
          <w:noProof/>
        </w:rPr>
      </w:pPr>
      <w:r>
        <w:rPr>
          <w:noProof/>
        </w:rPr>
        <w:t xml:space="preserve">  });</w:t>
      </w:r>
    </w:p>
    <w:p w14:paraId="224135A0" w14:textId="77777777" w:rsidR="00960A0F" w:rsidRDefault="00960A0F" w:rsidP="00960A0F">
      <w:pPr>
        <w:pStyle w:val="zCode"/>
        <w:rPr>
          <w:noProof/>
        </w:rPr>
      </w:pPr>
      <w:r>
        <w:rPr>
          <w:noProof/>
        </w:rPr>
        <w:t>}</w:t>
      </w:r>
    </w:p>
    <w:p w14:paraId="3AB2F1E6" w14:textId="77777777" w:rsidR="00960A0F" w:rsidRDefault="00960A0F" w:rsidP="00960A0F">
      <w:pPr>
        <w:pStyle w:val="zCode"/>
        <w:rPr>
          <w:noProof/>
        </w:rPr>
      </w:pPr>
    </w:p>
    <w:p w14:paraId="7DF6D5EC" w14:textId="77777777" w:rsidR="00960A0F" w:rsidRDefault="00960A0F" w:rsidP="00960A0F">
      <w:pPr>
        <w:pStyle w:val="zCode"/>
        <w:rPr>
          <w:noProof/>
        </w:rPr>
      </w:pPr>
      <w:r>
        <w:rPr>
          <w:noProof/>
        </w:rPr>
        <w:t>export function renderCalculationTable(selectedFoods = [], ageOptions = [], selectedAge = "", selectedGender = "") {</w:t>
      </w:r>
    </w:p>
    <w:p w14:paraId="0179C8FB" w14:textId="77777777" w:rsidR="00960A0F" w:rsidRDefault="00960A0F" w:rsidP="00960A0F">
      <w:pPr>
        <w:pStyle w:val="zCode"/>
        <w:rPr>
          <w:noProof/>
        </w:rPr>
      </w:pPr>
      <w:r>
        <w:rPr>
          <w:noProof/>
        </w:rPr>
        <w:t xml:space="preserve">  if (!selectedFoods.length) return renderCalculationInfo();</w:t>
      </w:r>
    </w:p>
    <w:p w14:paraId="381FFD9B" w14:textId="77777777" w:rsidR="00960A0F" w:rsidRDefault="00960A0F" w:rsidP="00960A0F">
      <w:pPr>
        <w:pStyle w:val="zCode"/>
        <w:rPr>
          <w:noProof/>
        </w:rPr>
      </w:pPr>
      <w:r>
        <w:rPr>
          <w:noProof/>
        </w:rPr>
        <w:t xml:space="preserve">  return `</w:t>
      </w:r>
    </w:p>
    <w:p w14:paraId="3E50F488" w14:textId="77777777" w:rsidR="00960A0F" w:rsidRDefault="00960A0F" w:rsidP="00960A0F">
      <w:pPr>
        <w:pStyle w:val="zCode"/>
        <w:rPr>
          <w:noProof/>
        </w:rPr>
      </w:pPr>
      <w:r>
        <w:rPr>
          <w:noProof/>
        </w:rPr>
        <w:t xml:space="preserve">    &lt;div id="calculationTableWrap" class="mt-4"&gt;</w:t>
      </w:r>
    </w:p>
    <w:p w14:paraId="42C1E6D0" w14:textId="77777777" w:rsidR="00960A0F" w:rsidRDefault="00960A0F" w:rsidP="00960A0F">
      <w:pPr>
        <w:pStyle w:val="zCode"/>
        <w:rPr>
          <w:noProof/>
        </w:rPr>
      </w:pPr>
      <w:r>
        <w:rPr>
          <w:noProof/>
        </w:rPr>
        <w:t xml:space="preserve">      ${renderMacrosTable(selectedFoods, ageOptions, selectedAge, selectedGender)}</w:t>
      </w:r>
    </w:p>
    <w:p w14:paraId="23C09880" w14:textId="77777777" w:rsidR="00960A0F" w:rsidRDefault="00960A0F" w:rsidP="00960A0F">
      <w:pPr>
        <w:pStyle w:val="zCode"/>
        <w:rPr>
          <w:noProof/>
        </w:rPr>
      </w:pPr>
      <w:r>
        <w:rPr>
          <w:noProof/>
        </w:rPr>
        <w:t xml:space="preserve">      ${renderMicrosTable(selectedFoods)}</w:t>
      </w:r>
    </w:p>
    <w:p w14:paraId="2EA71F4C" w14:textId="77777777" w:rsidR="00960A0F" w:rsidRDefault="00960A0F" w:rsidP="00960A0F">
      <w:pPr>
        <w:pStyle w:val="zCode"/>
        <w:rPr>
          <w:noProof/>
        </w:rPr>
      </w:pPr>
      <w:r>
        <w:rPr>
          <w:noProof/>
        </w:rPr>
        <w:t xml:space="preserve">    &lt;/div&gt;</w:t>
      </w:r>
    </w:p>
    <w:p w14:paraId="5C68744F" w14:textId="77777777" w:rsidR="00960A0F" w:rsidRDefault="00960A0F" w:rsidP="00960A0F">
      <w:pPr>
        <w:pStyle w:val="zCode"/>
        <w:rPr>
          <w:noProof/>
        </w:rPr>
      </w:pPr>
      <w:r>
        <w:rPr>
          <w:noProof/>
        </w:rPr>
        <w:t xml:space="preserve">  `;</w:t>
      </w:r>
    </w:p>
    <w:p w14:paraId="2E42E267" w14:textId="77777777" w:rsidR="00960A0F" w:rsidRDefault="00960A0F" w:rsidP="00960A0F">
      <w:pPr>
        <w:pStyle w:val="zCode"/>
        <w:rPr>
          <w:noProof/>
        </w:rPr>
      </w:pPr>
      <w:r>
        <w:rPr>
          <w:noProof/>
        </w:rPr>
        <w:t>}</w:t>
      </w:r>
    </w:p>
    <w:p w14:paraId="56F44BE1" w14:textId="77777777" w:rsidR="00960A0F" w:rsidRDefault="00960A0F" w:rsidP="00960A0F">
      <w:pPr>
        <w:pStyle w:val="zCode"/>
        <w:rPr>
          <w:noProof/>
        </w:rPr>
      </w:pPr>
    </w:p>
    <w:p w14:paraId="750FD4FF" w14:textId="77777777" w:rsidR="00960A0F" w:rsidRDefault="00960A0F" w:rsidP="00960A0F">
      <w:pPr>
        <w:pStyle w:val="zCode"/>
        <w:rPr>
          <w:noProof/>
        </w:rPr>
      </w:pPr>
      <w:r>
        <w:rPr>
          <w:noProof/>
        </w:rPr>
        <w:t>function updateRowValues(code) {</w:t>
      </w:r>
    </w:p>
    <w:p w14:paraId="7B6B27CE" w14:textId="77777777" w:rsidR="00960A0F" w:rsidRDefault="00960A0F" w:rsidP="00960A0F">
      <w:pPr>
        <w:pStyle w:val="zCode"/>
        <w:rPr>
          <w:noProof/>
        </w:rPr>
      </w:pPr>
      <w:r>
        <w:rPr>
          <w:noProof/>
        </w:rPr>
        <w:lastRenderedPageBreak/>
        <w:t xml:space="preserve">  const input = document.getElementById(`amount-${code}`);</w:t>
      </w:r>
    </w:p>
    <w:p w14:paraId="58E2FCB3" w14:textId="77777777" w:rsidR="00960A0F" w:rsidRDefault="00960A0F" w:rsidP="00960A0F">
      <w:pPr>
        <w:pStyle w:val="zCode"/>
        <w:rPr>
          <w:noProof/>
        </w:rPr>
      </w:pPr>
      <w:r>
        <w:rPr>
          <w:noProof/>
        </w:rPr>
        <w:t xml:space="preserve">  if (!input) return;</w:t>
      </w:r>
    </w:p>
    <w:p w14:paraId="17054A67" w14:textId="77777777" w:rsidR="00960A0F" w:rsidRDefault="00960A0F" w:rsidP="00960A0F">
      <w:pPr>
        <w:pStyle w:val="zCode"/>
        <w:rPr>
          <w:noProof/>
        </w:rPr>
      </w:pPr>
    </w:p>
    <w:p w14:paraId="4104100F" w14:textId="77777777" w:rsidR="00960A0F" w:rsidRDefault="00960A0F" w:rsidP="00960A0F">
      <w:pPr>
        <w:pStyle w:val="zCode"/>
        <w:rPr>
          <w:noProof/>
        </w:rPr>
      </w:pPr>
      <w:r>
        <w:rPr>
          <w:noProof/>
        </w:rPr>
        <w:t xml:space="preserve">  const amount = Number(input.value) || 0;</w:t>
      </w:r>
    </w:p>
    <w:p w14:paraId="53E8E398" w14:textId="77777777" w:rsidR="00960A0F" w:rsidRDefault="00960A0F" w:rsidP="00960A0F">
      <w:pPr>
        <w:pStyle w:val="zCode"/>
        <w:rPr>
          <w:noProof/>
        </w:rPr>
      </w:pPr>
    </w:p>
    <w:p w14:paraId="28701763" w14:textId="77777777" w:rsidR="00960A0F" w:rsidRDefault="00960A0F" w:rsidP="00960A0F">
      <w:pPr>
        <w:pStyle w:val="zCode"/>
        <w:rPr>
          <w:noProof/>
        </w:rPr>
      </w:pPr>
      <w:r>
        <w:rPr>
          <w:noProof/>
        </w:rPr>
        <w:t xml:space="preserve">  const energy = ((Number(input.dataset.energy) || 0) * amount) / 100;</w:t>
      </w:r>
    </w:p>
    <w:p w14:paraId="6F3DEA48" w14:textId="77777777" w:rsidR="00960A0F" w:rsidRDefault="00960A0F" w:rsidP="00960A0F">
      <w:pPr>
        <w:pStyle w:val="zCode"/>
        <w:rPr>
          <w:noProof/>
        </w:rPr>
      </w:pPr>
      <w:r>
        <w:rPr>
          <w:noProof/>
        </w:rPr>
        <w:t xml:space="preserve">  const protein = ((Number(input.dataset.protein) || 0) * amount) / 100;</w:t>
      </w:r>
    </w:p>
    <w:p w14:paraId="3551CAA3" w14:textId="77777777" w:rsidR="00960A0F" w:rsidRDefault="00960A0F" w:rsidP="00960A0F">
      <w:pPr>
        <w:pStyle w:val="zCode"/>
        <w:rPr>
          <w:noProof/>
        </w:rPr>
      </w:pPr>
      <w:r>
        <w:rPr>
          <w:noProof/>
        </w:rPr>
        <w:t xml:space="preserve">  const fat = ((Number(input.dataset.fat) || 0) * amount) / 100;</w:t>
      </w:r>
    </w:p>
    <w:p w14:paraId="1DD79A12" w14:textId="77777777" w:rsidR="00960A0F" w:rsidRDefault="00960A0F" w:rsidP="00960A0F">
      <w:pPr>
        <w:pStyle w:val="zCode"/>
        <w:rPr>
          <w:noProof/>
        </w:rPr>
      </w:pPr>
      <w:r>
        <w:rPr>
          <w:noProof/>
        </w:rPr>
        <w:t xml:space="preserve">  const carbohydrate = ((Number(input.dataset.carbohydrate) || 0) * amount) / 100;</w:t>
      </w:r>
    </w:p>
    <w:p w14:paraId="733E699F" w14:textId="77777777" w:rsidR="00960A0F" w:rsidRDefault="00960A0F" w:rsidP="00960A0F">
      <w:pPr>
        <w:pStyle w:val="zCode"/>
        <w:rPr>
          <w:noProof/>
        </w:rPr>
      </w:pPr>
    </w:p>
    <w:p w14:paraId="3C66E4BC" w14:textId="77777777" w:rsidR="00960A0F" w:rsidRDefault="00960A0F" w:rsidP="00960A0F">
      <w:pPr>
        <w:pStyle w:val="zCode"/>
        <w:rPr>
          <w:noProof/>
        </w:rPr>
      </w:pPr>
      <w:r>
        <w:rPr>
          <w:noProof/>
        </w:rPr>
        <w:t xml:space="preserve">  const calcium = ((Number(input.dataset.calcium) || 0) * amount) / 100;</w:t>
      </w:r>
    </w:p>
    <w:p w14:paraId="5261D065" w14:textId="77777777" w:rsidR="00960A0F" w:rsidRDefault="00960A0F" w:rsidP="00960A0F">
      <w:pPr>
        <w:pStyle w:val="zCode"/>
        <w:rPr>
          <w:noProof/>
        </w:rPr>
      </w:pPr>
      <w:r>
        <w:rPr>
          <w:noProof/>
        </w:rPr>
        <w:t xml:space="preserve">  const iron = ((Number(input.dataset.iron) || 0) * amount) / 100;</w:t>
      </w:r>
    </w:p>
    <w:p w14:paraId="0D849334" w14:textId="77777777" w:rsidR="00960A0F" w:rsidRDefault="00960A0F" w:rsidP="00960A0F">
      <w:pPr>
        <w:pStyle w:val="zCode"/>
        <w:rPr>
          <w:noProof/>
        </w:rPr>
      </w:pPr>
      <w:r>
        <w:rPr>
          <w:noProof/>
        </w:rPr>
        <w:t xml:space="preserve">  const phosphorus = ((Number(input.dataset.phosphorus) || 0) * amount) / 100;</w:t>
      </w:r>
    </w:p>
    <w:p w14:paraId="320FE392" w14:textId="77777777" w:rsidR="00960A0F" w:rsidRDefault="00960A0F" w:rsidP="00960A0F">
      <w:pPr>
        <w:pStyle w:val="zCode"/>
        <w:rPr>
          <w:noProof/>
        </w:rPr>
      </w:pPr>
      <w:r>
        <w:rPr>
          <w:noProof/>
        </w:rPr>
        <w:t xml:space="preserve">  const vitaminC = ((Number(input.dataset.vitaminc) || 0) * amount) / 100;</w:t>
      </w:r>
    </w:p>
    <w:p w14:paraId="269A1BED" w14:textId="77777777" w:rsidR="00960A0F" w:rsidRDefault="00960A0F" w:rsidP="00960A0F">
      <w:pPr>
        <w:pStyle w:val="zCode"/>
        <w:rPr>
          <w:noProof/>
        </w:rPr>
      </w:pPr>
    </w:p>
    <w:p w14:paraId="012E1C4F" w14:textId="77777777" w:rsidR="00960A0F" w:rsidRDefault="00960A0F" w:rsidP="00960A0F">
      <w:pPr>
        <w:pStyle w:val="zCode"/>
        <w:rPr>
          <w:noProof/>
        </w:rPr>
      </w:pPr>
      <w:r>
        <w:rPr>
          <w:noProof/>
        </w:rPr>
        <w:t xml:space="preserve">  document.getElementById(`energy-${code}`)?.replaceChildren(energy.toFixed(2));</w:t>
      </w:r>
    </w:p>
    <w:p w14:paraId="6100A191" w14:textId="77777777" w:rsidR="00960A0F" w:rsidRDefault="00960A0F" w:rsidP="00960A0F">
      <w:pPr>
        <w:pStyle w:val="zCode"/>
        <w:rPr>
          <w:noProof/>
        </w:rPr>
      </w:pPr>
      <w:r>
        <w:rPr>
          <w:noProof/>
        </w:rPr>
        <w:t xml:space="preserve">  document.getElementById(`protein-${code}`)?.replaceChildren(protein.toFixed(2));</w:t>
      </w:r>
    </w:p>
    <w:p w14:paraId="70433195" w14:textId="77777777" w:rsidR="00960A0F" w:rsidRDefault="00960A0F" w:rsidP="00960A0F">
      <w:pPr>
        <w:pStyle w:val="zCode"/>
        <w:rPr>
          <w:noProof/>
        </w:rPr>
      </w:pPr>
      <w:r>
        <w:rPr>
          <w:noProof/>
        </w:rPr>
        <w:t xml:space="preserve">  document.getElementById(`fat-${code}`)?.replaceChildren(fat.toFixed(2));</w:t>
      </w:r>
    </w:p>
    <w:p w14:paraId="5CD21ABC" w14:textId="77777777" w:rsidR="00960A0F" w:rsidRDefault="00960A0F" w:rsidP="00960A0F">
      <w:pPr>
        <w:pStyle w:val="zCode"/>
        <w:rPr>
          <w:noProof/>
        </w:rPr>
      </w:pPr>
      <w:r>
        <w:rPr>
          <w:noProof/>
        </w:rPr>
        <w:t xml:space="preserve">  document.getElementById(`carbohydrate-${code}`)?.replaceChildren(carbohydrate.toFixed(2));</w:t>
      </w:r>
    </w:p>
    <w:p w14:paraId="03589703" w14:textId="77777777" w:rsidR="00960A0F" w:rsidRDefault="00960A0F" w:rsidP="00960A0F">
      <w:pPr>
        <w:pStyle w:val="zCode"/>
        <w:rPr>
          <w:noProof/>
        </w:rPr>
      </w:pPr>
    </w:p>
    <w:p w14:paraId="78A5F31A" w14:textId="77777777" w:rsidR="00960A0F" w:rsidRDefault="00960A0F" w:rsidP="00960A0F">
      <w:pPr>
        <w:pStyle w:val="zCode"/>
        <w:rPr>
          <w:noProof/>
        </w:rPr>
      </w:pPr>
      <w:r>
        <w:rPr>
          <w:noProof/>
        </w:rPr>
        <w:t xml:space="preserve">  document.getElementById(`micro-amount-${code}`)?.replaceChildren(amount.toFixed(2));</w:t>
      </w:r>
    </w:p>
    <w:p w14:paraId="116C2250" w14:textId="77777777" w:rsidR="00960A0F" w:rsidRDefault="00960A0F" w:rsidP="00960A0F">
      <w:pPr>
        <w:pStyle w:val="zCode"/>
        <w:rPr>
          <w:noProof/>
        </w:rPr>
      </w:pPr>
      <w:r>
        <w:rPr>
          <w:noProof/>
        </w:rPr>
        <w:t xml:space="preserve">  document.getElementById(`calcium-${code}`)?.replaceChildren(calcium.toFixed(2));</w:t>
      </w:r>
    </w:p>
    <w:p w14:paraId="7C6CFFE5" w14:textId="77777777" w:rsidR="00960A0F" w:rsidRDefault="00960A0F" w:rsidP="00960A0F">
      <w:pPr>
        <w:pStyle w:val="zCode"/>
        <w:rPr>
          <w:noProof/>
        </w:rPr>
      </w:pPr>
      <w:r>
        <w:rPr>
          <w:noProof/>
        </w:rPr>
        <w:t xml:space="preserve">  document.getElementById(`iron-${code}`)?.replaceChildren(iron.toFixed(2));</w:t>
      </w:r>
    </w:p>
    <w:p w14:paraId="7CA1F42A" w14:textId="77777777" w:rsidR="00960A0F" w:rsidRDefault="00960A0F" w:rsidP="00960A0F">
      <w:pPr>
        <w:pStyle w:val="zCode"/>
        <w:rPr>
          <w:noProof/>
        </w:rPr>
      </w:pPr>
      <w:r>
        <w:rPr>
          <w:noProof/>
        </w:rPr>
        <w:t xml:space="preserve">  document.getElementById(`phosphorus-${code}`)?.replaceChildren(phosphorus.toFixed(2));</w:t>
      </w:r>
    </w:p>
    <w:p w14:paraId="6C20F8C0" w14:textId="77777777" w:rsidR="00960A0F" w:rsidRDefault="00960A0F" w:rsidP="00960A0F">
      <w:pPr>
        <w:pStyle w:val="zCode"/>
        <w:rPr>
          <w:noProof/>
        </w:rPr>
      </w:pPr>
      <w:r>
        <w:rPr>
          <w:noProof/>
        </w:rPr>
        <w:t xml:space="preserve">  document.getElementById(`vitaminc-${code}`)?.replaceChildren(vitaminC.toFixed(2));</w:t>
      </w:r>
    </w:p>
    <w:p w14:paraId="47F3C394" w14:textId="77777777" w:rsidR="00960A0F" w:rsidRDefault="00960A0F" w:rsidP="00960A0F">
      <w:pPr>
        <w:pStyle w:val="zCode"/>
        <w:rPr>
          <w:noProof/>
        </w:rPr>
      </w:pPr>
      <w:r>
        <w:rPr>
          <w:noProof/>
        </w:rPr>
        <w:t>}</w:t>
      </w:r>
    </w:p>
    <w:p w14:paraId="6DA2D8E8" w14:textId="77777777" w:rsidR="00960A0F" w:rsidRDefault="00960A0F" w:rsidP="00960A0F">
      <w:pPr>
        <w:pStyle w:val="zCode"/>
        <w:rPr>
          <w:noProof/>
        </w:rPr>
      </w:pPr>
    </w:p>
    <w:p w14:paraId="1B683BD0" w14:textId="77777777" w:rsidR="00960A0F" w:rsidRDefault="00960A0F" w:rsidP="00960A0F">
      <w:pPr>
        <w:pStyle w:val="zCode"/>
        <w:rPr>
          <w:noProof/>
        </w:rPr>
      </w:pPr>
      <w:r>
        <w:rPr>
          <w:noProof/>
        </w:rPr>
        <w:t>export function updateTotals(container = document) {</w:t>
      </w:r>
    </w:p>
    <w:p w14:paraId="08CB5409" w14:textId="77777777" w:rsidR="00960A0F" w:rsidRDefault="00960A0F" w:rsidP="00960A0F">
      <w:pPr>
        <w:pStyle w:val="zCode"/>
        <w:rPr>
          <w:noProof/>
        </w:rPr>
      </w:pPr>
      <w:r>
        <w:rPr>
          <w:noProof/>
        </w:rPr>
        <w:t xml:space="preserve">  const totals = collectTotals(container);</w:t>
      </w:r>
    </w:p>
    <w:p w14:paraId="7B639CF5" w14:textId="77777777" w:rsidR="00960A0F" w:rsidRDefault="00960A0F" w:rsidP="00960A0F">
      <w:pPr>
        <w:pStyle w:val="zCode"/>
        <w:rPr>
          <w:noProof/>
        </w:rPr>
      </w:pPr>
    </w:p>
    <w:p w14:paraId="37894BFB" w14:textId="77777777" w:rsidR="00960A0F" w:rsidRDefault="00960A0F" w:rsidP="00960A0F">
      <w:pPr>
        <w:pStyle w:val="zCode"/>
        <w:rPr>
          <w:noProof/>
        </w:rPr>
      </w:pPr>
      <w:r>
        <w:rPr>
          <w:noProof/>
        </w:rPr>
        <w:t xml:space="preserve">  const setText = (selector, value) =&gt; {</w:t>
      </w:r>
    </w:p>
    <w:p w14:paraId="2934A218" w14:textId="77777777" w:rsidR="00960A0F" w:rsidRDefault="00960A0F" w:rsidP="00960A0F">
      <w:pPr>
        <w:pStyle w:val="zCode"/>
        <w:rPr>
          <w:noProof/>
        </w:rPr>
      </w:pPr>
      <w:r>
        <w:rPr>
          <w:noProof/>
        </w:rPr>
        <w:t xml:space="preserve">    const el = container.querySelector(selector);</w:t>
      </w:r>
    </w:p>
    <w:p w14:paraId="633B3840" w14:textId="77777777" w:rsidR="00960A0F" w:rsidRDefault="00960A0F" w:rsidP="00960A0F">
      <w:pPr>
        <w:pStyle w:val="zCode"/>
        <w:rPr>
          <w:noProof/>
        </w:rPr>
      </w:pPr>
      <w:r>
        <w:rPr>
          <w:noProof/>
        </w:rPr>
        <w:t xml:space="preserve">    if (el) el.textContent = value;</w:t>
      </w:r>
    </w:p>
    <w:p w14:paraId="71E9DEAA" w14:textId="77777777" w:rsidR="00960A0F" w:rsidRDefault="00960A0F" w:rsidP="00960A0F">
      <w:pPr>
        <w:pStyle w:val="zCode"/>
        <w:rPr>
          <w:noProof/>
        </w:rPr>
      </w:pPr>
      <w:r>
        <w:rPr>
          <w:noProof/>
        </w:rPr>
        <w:t xml:space="preserve">  };</w:t>
      </w:r>
    </w:p>
    <w:p w14:paraId="341023C8" w14:textId="77777777" w:rsidR="00960A0F" w:rsidRDefault="00960A0F" w:rsidP="00960A0F">
      <w:pPr>
        <w:pStyle w:val="zCode"/>
        <w:rPr>
          <w:noProof/>
        </w:rPr>
      </w:pPr>
    </w:p>
    <w:p w14:paraId="6A398B97" w14:textId="77777777" w:rsidR="00960A0F" w:rsidRDefault="00960A0F" w:rsidP="00960A0F">
      <w:pPr>
        <w:pStyle w:val="zCode"/>
        <w:rPr>
          <w:noProof/>
        </w:rPr>
      </w:pPr>
      <w:r>
        <w:rPr>
          <w:noProof/>
        </w:rPr>
        <w:t xml:space="preserve">  setText("#total-amount", totals.amount.toFixed(2));</w:t>
      </w:r>
    </w:p>
    <w:p w14:paraId="3CAD1B30" w14:textId="77777777" w:rsidR="00960A0F" w:rsidRDefault="00960A0F" w:rsidP="00960A0F">
      <w:pPr>
        <w:pStyle w:val="zCode"/>
        <w:rPr>
          <w:noProof/>
        </w:rPr>
      </w:pPr>
      <w:r>
        <w:rPr>
          <w:noProof/>
        </w:rPr>
        <w:t xml:space="preserve">  setText("#total-energy", totals.energy.toFixed(2));</w:t>
      </w:r>
    </w:p>
    <w:p w14:paraId="57F8D987" w14:textId="77777777" w:rsidR="00960A0F" w:rsidRDefault="00960A0F" w:rsidP="00960A0F">
      <w:pPr>
        <w:pStyle w:val="zCode"/>
        <w:rPr>
          <w:noProof/>
        </w:rPr>
      </w:pPr>
      <w:r>
        <w:rPr>
          <w:noProof/>
        </w:rPr>
        <w:t xml:space="preserve">  setText("#total-protein", totals.protein.toFixed(2));</w:t>
      </w:r>
    </w:p>
    <w:p w14:paraId="00BDE8C3" w14:textId="77777777" w:rsidR="00960A0F" w:rsidRDefault="00960A0F" w:rsidP="00960A0F">
      <w:pPr>
        <w:pStyle w:val="zCode"/>
        <w:rPr>
          <w:noProof/>
        </w:rPr>
      </w:pPr>
      <w:r>
        <w:rPr>
          <w:noProof/>
        </w:rPr>
        <w:t xml:space="preserve">  setText("#total-fat", totals.fat.toFixed(2));</w:t>
      </w:r>
    </w:p>
    <w:p w14:paraId="109736B7" w14:textId="77777777" w:rsidR="00960A0F" w:rsidRDefault="00960A0F" w:rsidP="00960A0F">
      <w:pPr>
        <w:pStyle w:val="zCode"/>
        <w:rPr>
          <w:noProof/>
        </w:rPr>
      </w:pPr>
      <w:r>
        <w:rPr>
          <w:noProof/>
        </w:rPr>
        <w:t xml:space="preserve">  setText("#total-carbohydrate", totals.carbohydrate.toFixed(2));</w:t>
      </w:r>
    </w:p>
    <w:p w14:paraId="141AD4F7" w14:textId="77777777" w:rsidR="00960A0F" w:rsidRDefault="00960A0F" w:rsidP="00960A0F">
      <w:pPr>
        <w:pStyle w:val="zCode"/>
        <w:rPr>
          <w:noProof/>
        </w:rPr>
      </w:pPr>
    </w:p>
    <w:p w14:paraId="6468B579" w14:textId="77777777" w:rsidR="00960A0F" w:rsidRDefault="00960A0F" w:rsidP="00960A0F">
      <w:pPr>
        <w:pStyle w:val="zCode"/>
        <w:rPr>
          <w:noProof/>
        </w:rPr>
      </w:pPr>
      <w:r>
        <w:rPr>
          <w:noProof/>
        </w:rPr>
        <w:t xml:space="preserve">  setText("#micro-total-amount", totals.amount.toFixed(2));</w:t>
      </w:r>
    </w:p>
    <w:p w14:paraId="2006CBD2" w14:textId="77777777" w:rsidR="00960A0F" w:rsidRDefault="00960A0F" w:rsidP="00960A0F">
      <w:pPr>
        <w:pStyle w:val="zCode"/>
        <w:rPr>
          <w:noProof/>
        </w:rPr>
      </w:pPr>
      <w:r>
        <w:rPr>
          <w:noProof/>
        </w:rPr>
        <w:t xml:space="preserve">  setText("#total-calcium", totals.calcium.toFixed(2));</w:t>
      </w:r>
    </w:p>
    <w:p w14:paraId="3FC605D0" w14:textId="77777777" w:rsidR="00960A0F" w:rsidRDefault="00960A0F" w:rsidP="00960A0F">
      <w:pPr>
        <w:pStyle w:val="zCode"/>
        <w:rPr>
          <w:noProof/>
        </w:rPr>
      </w:pPr>
      <w:r>
        <w:rPr>
          <w:noProof/>
        </w:rPr>
        <w:t xml:space="preserve">  setText("#total-iron", totals.iron.toFixed(2));</w:t>
      </w:r>
    </w:p>
    <w:p w14:paraId="2AD9E431" w14:textId="77777777" w:rsidR="00960A0F" w:rsidRDefault="00960A0F" w:rsidP="00960A0F">
      <w:pPr>
        <w:pStyle w:val="zCode"/>
        <w:rPr>
          <w:noProof/>
        </w:rPr>
      </w:pPr>
      <w:r>
        <w:rPr>
          <w:noProof/>
        </w:rPr>
        <w:t xml:space="preserve">  setText("#total-phosphorus", totals.phosphorus.toFixed(2));</w:t>
      </w:r>
    </w:p>
    <w:p w14:paraId="0413E74C" w14:textId="77777777" w:rsidR="00960A0F" w:rsidRDefault="00960A0F" w:rsidP="00960A0F">
      <w:pPr>
        <w:pStyle w:val="zCode"/>
        <w:rPr>
          <w:noProof/>
        </w:rPr>
      </w:pPr>
      <w:r>
        <w:rPr>
          <w:noProof/>
        </w:rPr>
        <w:t xml:space="preserve">  setText("#total-vitamin-c", totals.vitaminC.toFixed(2));</w:t>
      </w:r>
    </w:p>
    <w:p w14:paraId="0A9D0AA1" w14:textId="77777777" w:rsidR="00960A0F" w:rsidRDefault="00960A0F" w:rsidP="00960A0F">
      <w:pPr>
        <w:pStyle w:val="zCode"/>
        <w:rPr>
          <w:noProof/>
        </w:rPr>
      </w:pPr>
      <w:r>
        <w:rPr>
          <w:noProof/>
        </w:rPr>
        <w:t>}</w:t>
      </w:r>
    </w:p>
    <w:p w14:paraId="45AD88EC" w14:textId="77777777" w:rsidR="00960A0F" w:rsidRDefault="00960A0F" w:rsidP="00960A0F">
      <w:pPr>
        <w:pStyle w:val="zCode"/>
        <w:rPr>
          <w:noProof/>
        </w:rPr>
      </w:pPr>
    </w:p>
    <w:p w14:paraId="2D6A95AF" w14:textId="77777777" w:rsidR="00960A0F" w:rsidRDefault="00960A0F" w:rsidP="00960A0F">
      <w:pPr>
        <w:pStyle w:val="zCode"/>
        <w:rPr>
          <w:noProof/>
        </w:rPr>
      </w:pPr>
      <w:r>
        <w:rPr>
          <w:noProof/>
        </w:rPr>
        <w:t>function getGenderLabel(gender) {</w:t>
      </w:r>
    </w:p>
    <w:p w14:paraId="6CFD2D25" w14:textId="77777777" w:rsidR="00960A0F" w:rsidRDefault="00960A0F" w:rsidP="00960A0F">
      <w:pPr>
        <w:pStyle w:val="zCode"/>
        <w:rPr>
          <w:noProof/>
        </w:rPr>
      </w:pPr>
      <w:r>
        <w:rPr>
          <w:noProof/>
        </w:rPr>
        <w:t xml:space="preserve">  if (gender === "male") return t("form.male");</w:t>
      </w:r>
    </w:p>
    <w:p w14:paraId="47B9C4B9" w14:textId="77777777" w:rsidR="00960A0F" w:rsidRDefault="00960A0F" w:rsidP="00960A0F">
      <w:pPr>
        <w:pStyle w:val="zCode"/>
        <w:rPr>
          <w:noProof/>
        </w:rPr>
      </w:pPr>
      <w:r>
        <w:rPr>
          <w:noProof/>
        </w:rPr>
        <w:t xml:space="preserve">  if (gender === "female") return t("form.female");</w:t>
      </w:r>
    </w:p>
    <w:p w14:paraId="3CBCD6C8" w14:textId="77777777" w:rsidR="00960A0F" w:rsidRDefault="00960A0F" w:rsidP="00960A0F">
      <w:pPr>
        <w:pStyle w:val="zCode"/>
        <w:rPr>
          <w:noProof/>
        </w:rPr>
      </w:pPr>
      <w:r>
        <w:rPr>
          <w:noProof/>
        </w:rPr>
        <w:t xml:space="preserve">  return "";</w:t>
      </w:r>
    </w:p>
    <w:p w14:paraId="33888DE0" w14:textId="77777777" w:rsidR="00960A0F" w:rsidRDefault="00960A0F" w:rsidP="00960A0F">
      <w:pPr>
        <w:pStyle w:val="zCode"/>
        <w:rPr>
          <w:noProof/>
        </w:rPr>
      </w:pPr>
      <w:r>
        <w:rPr>
          <w:noProof/>
        </w:rPr>
        <w:lastRenderedPageBreak/>
        <w:t>}</w:t>
      </w:r>
    </w:p>
    <w:p w14:paraId="18B78E56" w14:textId="77777777" w:rsidR="00960A0F" w:rsidRDefault="00960A0F" w:rsidP="00960A0F">
      <w:pPr>
        <w:pStyle w:val="zCode"/>
        <w:rPr>
          <w:noProof/>
        </w:rPr>
      </w:pPr>
    </w:p>
    <w:p w14:paraId="54DC496A" w14:textId="77777777" w:rsidR="00960A0F" w:rsidRDefault="00960A0F" w:rsidP="00960A0F">
      <w:pPr>
        <w:pStyle w:val="zCode"/>
        <w:rPr>
          <w:noProof/>
        </w:rPr>
      </w:pPr>
      <w:r>
        <w:rPr>
          <w:noProof/>
        </w:rPr>
        <w:t>export async function updateRequirementSummary(container = document) {</w:t>
      </w:r>
    </w:p>
    <w:p w14:paraId="21F94EFC" w14:textId="77777777" w:rsidR="00960A0F" w:rsidRDefault="00960A0F" w:rsidP="00960A0F">
      <w:pPr>
        <w:pStyle w:val="zCode"/>
        <w:rPr>
          <w:noProof/>
        </w:rPr>
      </w:pPr>
      <w:r>
        <w:rPr>
          <w:noProof/>
        </w:rPr>
        <w:t xml:space="preserve">  const age = container.querySelector("#requirement-age")?.value || "";</w:t>
      </w:r>
    </w:p>
    <w:p w14:paraId="7457ED77" w14:textId="77777777" w:rsidR="00960A0F" w:rsidRDefault="00960A0F" w:rsidP="00960A0F">
      <w:pPr>
        <w:pStyle w:val="zCode"/>
        <w:rPr>
          <w:noProof/>
        </w:rPr>
      </w:pPr>
      <w:r>
        <w:rPr>
          <w:noProof/>
        </w:rPr>
        <w:t xml:space="preserve">  const gender = container.querySelector("#requirement-gender")?.value || "";</w:t>
      </w:r>
    </w:p>
    <w:p w14:paraId="6C3DD8DA" w14:textId="77777777" w:rsidR="00960A0F" w:rsidRDefault="00960A0F" w:rsidP="00960A0F">
      <w:pPr>
        <w:pStyle w:val="zCode"/>
        <w:rPr>
          <w:noProof/>
        </w:rPr>
      </w:pPr>
    </w:p>
    <w:p w14:paraId="1BB50F52" w14:textId="77777777" w:rsidR="00960A0F" w:rsidRDefault="00960A0F" w:rsidP="00960A0F">
      <w:pPr>
        <w:pStyle w:val="zCode"/>
        <w:rPr>
          <w:noProof/>
        </w:rPr>
      </w:pPr>
      <w:r>
        <w:rPr>
          <w:noProof/>
        </w:rPr>
        <w:t xml:space="preserve">  const totals = collectTotals(container);</w:t>
      </w:r>
    </w:p>
    <w:p w14:paraId="0C197477" w14:textId="77777777" w:rsidR="00960A0F" w:rsidRDefault="00960A0F" w:rsidP="00960A0F">
      <w:pPr>
        <w:pStyle w:val="zCode"/>
        <w:rPr>
          <w:noProof/>
        </w:rPr>
      </w:pPr>
    </w:p>
    <w:p w14:paraId="4795AB22" w14:textId="77777777" w:rsidR="00960A0F" w:rsidRDefault="00960A0F" w:rsidP="00960A0F">
      <w:pPr>
        <w:pStyle w:val="zCode"/>
        <w:rPr>
          <w:noProof/>
        </w:rPr>
      </w:pPr>
      <w:r>
        <w:rPr>
          <w:noProof/>
        </w:rPr>
        <w:t xml:space="preserve">  const setText = (selector, value) =&gt; {</w:t>
      </w:r>
    </w:p>
    <w:p w14:paraId="53D31024" w14:textId="77777777" w:rsidR="00960A0F" w:rsidRDefault="00960A0F" w:rsidP="00960A0F">
      <w:pPr>
        <w:pStyle w:val="zCode"/>
        <w:rPr>
          <w:noProof/>
        </w:rPr>
      </w:pPr>
      <w:r>
        <w:rPr>
          <w:noProof/>
        </w:rPr>
        <w:t xml:space="preserve">    const el = container.querySelector(selector);</w:t>
      </w:r>
    </w:p>
    <w:p w14:paraId="631F1848" w14:textId="77777777" w:rsidR="00960A0F" w:rsidRDefault="00960A0F" w:rsidP="00960A0F">
      <w:pPr>
        <w:pStyle w:val="zCode"/>
        <w:rPr>
          <w:noProof/>
        </w:rPr>
      </w:pPr>
      <w:r>
        <w:rPr>
          <w:noProof/>
        </w:rPr>
        <w:t xml:space="preserve">    if (el) el.textContent = value;</w:t>
      </w:r>
    </w:p>
    <w:p w14:paraId="3AF36EE1" w14:textId="77777777" w:rsidR="00960A0F" w:rsidRDefault="00960A0F" w:rsidP="00960A0F">
      <w:pPr>
        <w:pStyle w:val="zCode"/>
        <w:rPr>
          <w:noProof/>
        </w:rPr>
      </w:pPr>
      <w:r>
        <w:rPr>
          <w:noProof/>
        </w:rPr>
        <w:t xml:space="preserve">  };</w:t>
      </w:r>
    </w:p>
    <w:p w14:paraId="27F176B8" w14:textId="77777777" w:rsidR="00960A0F" w:rsidRDefault="00960A0F" w:rsidP="00960A0F">
      <w:pPr>
        <w:pStyle w:val="zCode"/>
        <w:rPr>
          <w:noProof/>
        </w:rPr>
      </w:pPr>
    </w:p>
    <w:p w14:paraId="75644788" w14:textId="77777777" w:rsidR="00960A0F" w:rsidRDefault="00960A0F" w:rsidP="00960A0F">
      <w:pPr>
        <w:pStyle w:val="zCode"/>
        <w:rPr>
          <w:noProof/>
        </w:rPr>
      </w:pPr>
      <w:r>
        <w:rPr>
          <w:noProof/>
        </w:rPr>
        <w:t xml:space="preserve">  const clearRequirementFields = () =&gt; {</w:t>
      </w:r>
    </w:p>
    <w:p w14:paraId="231932AE" w14:textId="77777777" w:rsidR="00960A0F" w:rsidRDefault="00960A0F" w:rsidP="00960A0F">
      <w:pPr>
        <w:pStyle w:val="zCode"/>
        <w:rPr>
          <w:noProof/>
        </w:rPr>
      </w:pPr>
      <w:r>
        <w:rPr>
          <w:noProof/>
        </w:rPr>
        <w:t xml:space="preserve">    [</w:t>
      </w:r>
    </w:p>
    <w:p w14:paraId="18BA03DF" w14:textId="77777777" w:rsidR="00960A0F" w:rsidRDefault="00960A0F" w:rsidP="00960A0F">
      <w:pPr>
        <w:pStyle w:val="zCode"/>
        <w:rPr>
          <w:noProof/>
        </w:rPr>
      </w:pPr>
      <w:r>
        <w:rPr>
          <w:noProof/>
        </w:rPr>
        <w:t xml:space="preserve">      "#selected-age-micro",</w:t>
      </w:r>
    </w:p>
    <w:p w14:paraId="33334081" w14:textId="77777777" w:rsidR="00960A0F" w:rsidRDefault="00960A0F" w:rsidP="00960A0F">
      <w:pPr>
        <w:pStyle w:val="zCode"/>
        <w:rPr>
          <w:noProof/>
        </w:rPr>
      </w:pPr>
      <w:r>
        <w:rPr>
          <w:noProof/>
        </w:rPr>
        <w:t xml:space="preserve">      "#selected-gender-micro",</w:t>
      </w:r>
    </w:p>
    <w:p w14:paraId="503E5B12" w14:textId="77777777" w:rsidR="00960A0F" w:rsidRDefault="00960A0F" w:rsidP="00960A0F">
      <w:pPr>
        <w:pStyle w:val="zCode"/>
        <w:rPr>
          <w:noProof/>
        </w:rPr>
      </w:pPr>
    </w:p>
    <w:p w14:paraId="0338A2F3" w14:textId="77777777" w:rsidR="00960A0F" w:rsidRDefault="00960A0F" w:rsidP="00960A0F">
      <w:pPr>
        <w:pStyle w:val="zCode"/>
        <w:rPr>
          <w:noProof/>
        </w:rPr>
      </w:pPr>
      <w:r>
        <w:rPr>
          <w:noProof/>
        </w:rPr>
        <w:t xml:space="preserve">      "#req-energy",</w:t>
      </w:r>
    </w:p>
    <w:p w14:paraId="2ECFFCD9" w14:textId="77777777" w:rsidR="00960A0F" w:rsidRDefault="00960A0F" w:rsidP="00960A0F">
      <w:pPr>
        <w:pStyle w:val="zCode"/>
        <w:rPr>
          <w:noProof/>
        </w:rPr>
      </w:pPr>
      <w:r>
        <w:rPr>
          <w:noProof/>
        </w:rPr>
        <w:t xml:space="preserve">      "#req-protein",</w:t>
      </w:r>
    </w:p>
    <w:p w14:paraId="7C23EFFD" w14:textId="77777777" w:rsidR="00960A0F" w:rsidRDefault="00960A0F" w:rsidP="00960A0F">
      <w:pPr>
        <w:pStyle w:val="zCode"/>
        <w:rPr>
          <w:noProof/>
        </w:rPr>
      </w:pPr>
      <w:r>
        <w:rPr>
          <w:noProof/>
        </w:rPr>
        <w:t xml:space="preserve">      "#req-fat",</w:t>
      </w:r>
    </w:p>
    <w:p w14:paraId="09BAC7FB" w14:textId="77777777" w:rsidR="00960A0F" w:rsidRDefault="00960A0F" w:rsidP="00960A0F">
      <w:pPr>
        <w:pStyle w:val="zCode"/>
        <w:rPr>
          <w:noProof/>
        </w:rPr>
      </w:pPr>
      <w:r>
        <w:rPr>
          <w:noProof/>
        </w:rPr>
        <w:t xml:space="preserve">      "#req-carbohydrate",</w:t>
      </w:r>
    </w:p>
    <w:p w14:paraId="5D96A074" w14:textId="77777777" w:rsidR="00960A0F" w:rsidRDefault="00960A0F" w:rsidP="00960A0F">
      <w:pPr>
        <w:pStyle w:val="zCode"/>
        <w:rPr>
          <w:noProof/>
        </w:rPr>
      </w:pPr>
    </w:p>
    <w:p w14:paraId="76966BC9" w14:textId="77777777" w:rsidR="00960A0F" w:rsidRDefault="00960A0F" w:rsidP="00960A0F">
      <w:pPr>
        <w:pStyle w:val="zCode"/>
        <w:rPr>
          <w:noProof/>
        </w:rPr>
      </w:pPr>
      <w:r>
        <w:rPr>
          <w:noProof/>
        </w:rPr>
        <w:t xml:space="preserve">      "#req-calcium",</w:t>
      </w:r>
    </w:p>
    <w:p w14:paraId="03B20292" w14:textId="77777777" w:rsidR="00960A0F" w:rsidRDefault="00960A0F" w:rsidP="00960A0F">
      <w:pPr>
        <w:pStyle w:val="zCode"/>
        <w:rPr>
          <w:noProof/>
        </w:rPr>
      </w:pPr>
      <w:r>
        <w:rPr>
          <w:noProof/>
        </w:rPr>
        <w:t xml:space="preserve">      "#req-iron",</w:t>
      </w:r>
    </w:p>
    <w:p w14:paraId="5F195AF4" w14:textId="77777777" w:rsidR="00960A0F" w:rsidRDefault="00960A0F" w:rsidP="00960A0F">
      <w:pPr>
        <w:pStyle w:val="zCode"/>
        <w:rPr>
          <w:noProof/>
        </w:rPr>
      </w:pPr>
      <w:r>
        <w:rPr>
          <w:noProof/>
        </w:rPr>
        <w:t xml:space="preserve">      "#req-phosphorus",</w:t>
      </w:r>
    </w:p>
    <w:p w14:paraId="6AC31A28" w14:textId="77777777" w:rsidR="00960A0F" w:rsidRDefault="00960A0F" w:rsidP="00960A0F">
      <w:pPr>
        <w:pStyle w:val="zCode"/>
        <w:rPr>
          <w:noProof/>
        </w:rPr>
      </w:pPr>
      <w:r>
        <w:rPr>
          <w:noProof/>
        </w:rPr>
        <w:t xml:space="preserve">      "#req-vitamin-c",</w:t>
      </w:r>
    </w:p>
    <w:p w14:paraId="59CF505D" w14:textId="77777777" w:rsidR="00960A0F" w:rsidRDefault="00960A0F" w:rsidP="00960A0F">
      <w:pPr>
        <w:pStyle w:val="zCode"/>
        <w:rPr>
          <w:noProof/>
        </w:rPr>
      </w:pPr>
    </w:p>
    <w:p w14:paraId="014AE5D7" w14:textId="77777777" w:rsidR="00960A0F" w:rsidRDefault="00960A0F" w:rsidP="00960A0F">
      <w:pPr>
        <w:pStyle w:val="zCode"/>
        <w:rPr>
          <w:noProof/>
        </w:rPr>
      </w:pPr>
      <w:r>
        <w:rPr>
          <w:noProof/>
        </w:rPr>
        <w:t xml:space="preserve">      "#percent-energy",</w:t>
      </w:r>
    </w:p>
    <w:p w14:paraId="31602BB8" w14:textId="77777777" w:rsidR="00960A0F" w:rsidRDefault="00960A0F" w:rsidP="00960A0F">
      <w:pPr>
        <w:pStyle w:val="zCode"/>
        <w:rPr>
          <w:noProof/>
        </w:rPr>
      </w:pPr>
      <w:r>
        <w:rPr>
          <w:noProof/>
        </w:rPr>
        <w:t xml:space="preserve">      "#percent-protein",</w:t>
      </w:r>
    </w:p>
    <w:p w14:paraId="5179F7AD" w14:textId="77777777" w:rsidR="00960A0F" w:rsidRDefault="00960A0F" w:rsidP="00960A0F">
      <w:pPr>
        <w:pStyle w:val="zCode"/>
        <w:rPr>
          <w:noProof/>
        </w:rPr>
      </w:pPr>
      <w:r>
        <w:rPr>
          <w:noProof/>
        </w:rPr>
        <w:t xml:space="preserve">      "#percent-fat",</w:t>
      </w:r>
    </w:p>
    <w:p w14:paraId="4F1F9847" w14:textId="77777777" w:rsidR="00960A0F" w:rsidRDefault="00960A0F" w:rsidP="00960A0F">
      <w:pPr>
        <w:pStyle w:val="zCode"/>
        <w:rPr>
          <w:noProof/>
        </w:rPr>
      </w:pPr>
      <w:r>
        <w:rPr>
          <w:noProof/>
        </w:rPr>
        <w:t xml:space="preserve">      "#percent-carbohydrate",</w:t>
      </w:r>
    </w:p>
    <w:p w14:paraId="0A21B7A9" w14:textId="77777777" w:rsidR="00960A0F" w:rsidRDefault="00960A0F" w:rsidP="00960A0F">
      <w:pPr>
        <w:pStyle w:val="zCode"/>
        <w:rPr>
          <w:noProof/>
        </w:rPr>
      </w:pPr>
    </w:p>
    <w:p w14:paraId="4A8F7608" w14:textId="77777777" w:rsidR="00960A0F" w:rsidRDefault="00960A0F" w:rsidP="00960A0F">
      <w:pPr>
        <w:pStyle w:val="zCode"/>
        <w:rPr>
          <w:noProof/>
        </w:rPr>
      </w:pPr>
      <w:r>
        <w:rPr>
          <w:noProof/>
        </w:rPr>
        <w:t xml:space="preserve">      "#percent-calcium",</w:t>
      </w:r>
    </w:p>
    <w:p w14:paraId="7CAFEE1D" w14:textId="77777777" w:rsidR="00960A0F" w:rsidRDefault="00960A0F" w:rsidP="00960A0F">
      <w:pPr>
        <w:pStyle w:val="zCode"/>
        <w:rPr>
          <w:noProof/>
        </w:rPr>
      </w:pPr>
      <w:r>
        <w:rPr>
          <w:noProof/>
        </w:rPr>
        <w:t xml:space="preserve">      "#percent-iron",</w:t>
      </w:r>
    </w:p>
    <w:p w14:paraId="044ECD3E" w14:textId="77777777" w:rsidR="00960A0F" w:rsidRDefault="00960A0F" w:rsidP="00960A0F">
      <w:pPr>
        <w:pStyle w:val="zCode"/>
        <w:rPr>
          <w:noProof/>
        </w:rPr>
      </w:pPr>
      <w:r>
        <w:rPr>
          <w:noProof/>
        </w:rPr>
        <w:t xml:space="preserve">      "#percent-phosphorus",</w:t>
      </w:r>
    </w:p>
    <w:p w14:paraId="5E247CFE" w14:textId="77777777" w:rsidR="00960A0F" w:rsidRDefault="00960A0F" w:rsidP="00960A0F">
      <w:pPr>
        <w:pStyle w:val="zCode"/>
        <w:rPr>
          <w:noProof/>
        </w:rPr>
      </w:pPr>
      <w:r>
        <w:rPr>
          <w:noProof/>
        </w:rPr>
        <w:t xml:space="preserve">      "#percent-vitamin-c",</w:t>
      </w:r>
    </w:p>
    <w:p w14:paraId="38DC0254" w14:textId="77777777" w:rsidR="00960A0F" w:rsidRDefault="00960A0F" w:rsidP="00960A0F">
      <w:pPr>
        <w:pStyle w:val="zCode"/>
        <w:rPr>
          <w:noProof/>
        </w:rPr>
      </w:pPr>
      <w:r>
        <w:rPr>
          <w:noProof/>
        </w:rPr>
        <w:t xml:space="preserve">    ].forEach((selector) =&gt; setText(selector, ""));</w:t>
      </w:r>
    </w:p>
    <w:p w14:paraId="6B521320" w14:textId="77777777" w:rsidR="00960A0F" w:rsidRDefault="00960A0F" w:rsidP="00960A0F">
      <w:pPr>
        <w:pStyle w:val="zCode"/>
        <w:rPr>
          <w:noProof/>
        </w:rPr>
      </w:pPr>
      <w:r>
        <w:rPr>
          <w:noProof/>
        </w:rPr>
        <w:t xml:space="preserve">  };</w:t>
      </w:r>
    </w:p>
    <w:p w14:paraId="46B49ED2" w14:textId="77777777" w:rsidR="00960A0F" w:rsidRDefault="00960A0F" w:rsidP="00960A0F">
      <w:pPr>
        <w:pStyle w:val="zCode"/>
        <w:rPr>
          <w:noProof/>
        </w:rPr>
      </w:pPr>
    </w:p>
    <w:p w14:paraId="1A3DC338" w14:textId="77777777" w:rsidR="00960A0F" w:rsidRDefault="00960A0F" w:rsidP="00960A0F">
      <w:pPr>
        <w:pStyle w:val="zCode"/>
        <w:rPr>
          <w:noProof/>
        </w:rPr>
      </w:pPr>
      <w:r>
        <w:rPr>
          <w:noProof/>
        </w:rPr>
        <w:t xml:space="preserve">  if (!age || !gender) {</w:t>
      </w:r>
    </w:p>
    <w:p w14:paraId="4E770885" w14:textId="77777777" w:rsidR="00960A0F" w:rsidRDefault="00960A0F" w:rsidP="00960A0F">
      <w:pPr>
        <w:pStyle w:val="zCode"/>
        <w:rPr>
          <w:noProof/>
        </w:rPr>
      </w:pPr>
      <w:r>
        <w:rPr>
          <w:noProof/>
        </w:rPr>
        <w:t xml:space="preserve">    clearRequirementFields();</w:t>
      </w:r>
    </w:p>
    <w:p w14:paraId="478EB39A" w14:textId="77777777" w:rsidR="00960A0F" w:rsidRDefault="00960A0F" w:rsidP="00960A0F">
      <w:pPr>
        <w:pStyle w:val="zCode"/>
        <w:rPr>
          <w:noProof/>
        </w:rPr>
      </w:pPr>
      <w:r>
        <w:rPr>
          <w:noProof/>
        </w:rPr>
        <w:t xml:space="preserve">    return;</w:t>
      </w:r>
    </w:p>
    <w:p w14:paraId="488CFA41" w14:textId="77777777" w:rsidR="00960A0F" w:rsidRDefault="00960A0F" w:rsidP="00960A0F">
      <w:pPr>
        <w:pStyle w:val="zCode"/>
        <w:rPr>
          <w:noProof/>
        </w:rPr>
      </w:pPr>
      <w:r>
        <w:rPr>
          <w:noProof/>
        </w:rPr>
        <w:t xml:space="preserve">  }</w:t>
      </w:r>
    </w:p>
    <w:p w14:paraId="63696B40" w14:textId="77777777" w:rsidR="00960A0F" w:rsidRDefault="00960A0F" w:rsidP="00960A0F">
      <w:pPr>
        <w:pStyle w:val="zCode"/>
        <w:rPr>
          <w:noProof/>
        </w:rPr>
      </w:pPr>
    </w:p>
    <w:p w14:paraId="5E4455B5" w14:textId="77777777" w:rsidR="00960A0F" w:rsidRDefault="00960A0F" w:rsidP="00960A0F">
      <w:pPr>
        <w:pStyle w:val="zCode"/>
        <w:rPr>
          <w:noProof/>
        </w:rPr>
      </w:pPr>
      <w:r>
        <w:rPr>
          <w:noProof/>
        </w:rPr>
        <w:t xml:space="preserve">  const requirement = await getRequirementByAgeGender(age, gender);</w:t>
      </w:r>
    </w:p>
    <w:p w14:paraId="7E98EA53" w14:textId="77777777" w:rsidR="00960A0F" w:rsidRDefault="00960A0F" w:rsidP="00960A0F">
      <w:pPr>
        <w:pStyle w:val="zCode"/>
        <w:rPr>
          <w:noProof/>
        </w:rPr>
      </w:pPr>
    </w:p>
    <w:p w14:paraId="4B626FBB" w14:textId="77777777" w:rsidR="00960A0F" w:rsidRDefault="00960A0F" w:rsidP="00960A0F">
      <w:pPr>
        <w:pStyle w:val="zCode"/>
        <w:rPr>
          <w:noProof/>
        </w:rPr>
      </w:pPr>
      <w:r>
        <w:rPr>
          <w:noProof/>
        </w:rPr>
        <w:t xml:space="preserve">  const reqEnergy = Number(requirement?.proximates?.["Energy (kcal)"] ?? 0);</w:t>
      </w:r>
    </w:p>
    <w:p w14:paraId="1A654342" w14:textId="77777777" w:rsidR="00960A0F" w:rsidRDefault="00960A0F" w:rsidP="00960A0F">
      <w:pPr>
        <w:pStyle w:val="zCode"/>
        <w:rPr>
          <w:noProof/>
        </w:rPr>
      </w:pPr>
      <w:r>
        <w:rPr>
          <w:noProof/>
        </w:rPr>
        <w:t xml:space="preserve">  const reqProtein = Number(requirement?.proximates?.["Protein (g)"] ?? 0);</w:t>
      </w:r>
    </w:p>
    <w:p w14:paraId="39D20B27" w14:textId="77777777" w:rsidR="00960A0F" w:rsidRDefault="00960A0F" w:rsidP="00960A0F">
      <w:pPr>
        <w:pStyle w:val="zCode"/>
        <w:rPr>
          <w:noProof/>
        </w:rPr>
      </w:pPr>
      <w:r>
        <w:rPr>
          <w:noProof/>
        </w:rPr>
        <w:t xml:space="preserve">  const reqFat = Number(requirement?.proximates?.["Fat (g)"] ?? 0);</w:t>
      </w:r>
    </w:p>
    <w:p w14:paraId="4A029848" w14:textId="77777777" w:rsidR="00960A0F" w:rsidRDefault="00960A0F" w:rsidP="00960A0F">
      <w:pPr>
        <w:pStyle w:val="zCode"/>
        <w:rPr>
          <w:noProof/>
        </w:rPr>
      </w:pPr>
      <w:r>
        <w:rPr>
          <w:noProof/>
        </w:rPr>
        <w:t xml:space="preserve">  const reqCarbohydrate = Number(requirement?.proximates?.["Carbohydrate (g)"] ?? 0);</w:t>
      </w:r>
    </w:p>
    <w:p w14:paraId="6098D613" w14:textId="77777777" w:rsidR="00960A0F" w:rsidRDefault="00960A0F" w:rsidP="00960A0F">
      <w:pPr>
        <w:pStyle w:val="zCode"/>
        <w:rPr>
          <w:noProof/>
        </w:rPr>
      </w:pPr>
    </w:p>
    <w:p w14:paraId="62598186" w14:textId="77777777" w:rsidR="00960A0F" w:rsidRDefault="00960A0F" w:rsidP="00960A0F">
      <w:pPr>
        <w:pStyle w:val="zCode"/>
        <w:rPr>
          <w:noProof/>
        </w:rPr>
      </w:pPr>
      <w:r>
        <w:rPr>
          <w:noProof/>
        </w:rPr>
        <w:lastRenderedPageBreak/>
        <w:t xml:space="preserve">  const reqCalcium = Number(requirement?.minerals?.["Calcium (mg)"] ?? 0);</w:t>
      </w:r>
    </w:p>
    <w:p w14:paraId="1ECADDBB" w14:textId="77777777" w:rsidR="00960A0F" w:rsidRDefault="00960A0F" w:rsidP="00960A0F">
      <w:pPr>
        <w:pStyle w:val="zCode"/>
        <w:rPr>
          <w:noProof/>
        </w:rPr>
      </w:pPr>
      <w:r>
        <w:rPr>
          <w:noProof/>
        </w:rPr>
        <w:t xml:space="preserve">  const reqIron = Number(requirement?.minerals?.["Iron (mg)"] ?? 0);</w:t>
      </w:r>
    </w:p>
    <w:p w14:paraId="67A8FF8F" w14:textId="77777777" w:rsidR="00960A0F" w:rsidRDefault="00960A0F" w:rsidP="00960A0F">
      <w:pPr>
        <w:pStyle w:val="zCode"/>
        <w:rPr>
          <w:noProof/>
        </w:rPr>
      </w:pPr>
      <w:r>
        <w:rPr>
          <w:noProof/>
        </w:rPr>
        <w:t xml:space="preserve">  const reqPhosphorus = Number(requirement?.minerals?.["Phosphorus (mg)"] ?? 0);</w:t>
      </w:r>
    </w:p>
    <w:p w14:paraId="59610CBB" w14:textId="77777777" w:rsidR="00960A0F" w:rsidRDefault="00960A0F" w:rsidP="00960A0F">
      <w:pPr>
        <w:pStyle w:val="zCode"/>
        <w:rPr>
          <w:noProof/>
        </w:rPr>
      </w:pPr>
      <w:r>
        <w:rPr>
          <w:noProof/>
        </w:rPr>
        <w:t xml:space="preserve">  const reqVitaminC = Number(requirement?.vitamins?.["Vitamin C (mg)"] ?? 0);</w:t>
      </w:r>
    </w:p>
    <w:p w14:paraId="7B323E77" w14:textId="77777777" w:rsidR="00960A0F" w:rsidRDefault="00960A0F" w:rsidP="00960A0F">
      <w:pPr>
        <w:pStyle w:val="zCode"/>
        <w:rPr>
          <w:noProof/>
        </w:rPr>
      </w:pPr>
      <w:r>
        <w:rPr>
          <w:noProof/>
        </w:rPr>
        <w:t xml:space="preserve"> </w:t>
      </w:r>
    </w:p>
    <w:p w14:paraId="519367F2" w14:textId="77777777" w:rsidR="00960A0F" w:rsidRDefault="00960A0F" w:rsidP="00960A0F">
      <w:pPr>
        <w:pStyle w:val="zCode"/>
        <w:rPr>
          <w:noProof/>
        </w:rPr>
      </w:pPr>
      <w:r>
        <w:rPr>
          <w:noProof/>
        </w:rPr>
        <w:t xml:space="preserve">  const ageObject = await getAgeObject(age);</w:t>
      </w:r>
    </w:p>
    <w:p w14:paraId="1F078D8D" w14:textId="77777777" w:rsidR="00960A0F" w:rsidRDefault="00960A0F" w:rsidP="00960A0F">
      <w:pPr>
        <w:pStyle w:val="zCode"/>
        <w:rPr>
          <w:noProof/>
        </w:rPr>
      </w:pPr>
      <w:r>
        <w:rPr>
          <w:noProof/>
        </w:rPr>
        <w:t xml:space="preserve">  setText("#selected-age-micro", typeof ageObject === "object" ? getLocalizedValue(ageObject) : ageObject);</w:t>
      </w:r>
    </w:p>
    <w:p w14:paraId="7FCE1D81" w14:textId="77777777" w:rsidR="00960A0F" w:rsidRDefault="00960A0F" w:rsidP="00960A0F">
      <w:pPr>
        <w:pStyle w:val="zCode"/>
        <w:rPr>
          <w:noProof/>
        </w:rPr>
      </w:pPr>
    </w:p>
    <w:p w14:paraId="214EE26A" w14:textId="77777777" w:rsidR="00960A0F" w:rsidRDefault="00960A0F" w:rsidP="00960A0F">
      <w:pPr>
        <w:pStyle w:val="zCode"/>
        <w:rPr>
          <w:noProof/>
        </w:rPr>
      </w:pPr>
      <w:r>
        <w:rPr>
          <w:noProof/>
        </w:rPr>
        <w:t xml:space="preserve">  setText("#selected-gender-micro", getGenderLabel(gender));</w:t>
      </w:r>
    </w:p>
    <w:p w14:paraId="6A50BC6B" w14:textId="77777777" w:rsidR="00960A0F" w:rsidRDefault="00960A0F" w:rsidP="00960A0F">
      <w:pPr>
        <w:pStyle w:val="zCode"/>
        <w:rPr>
          <w:noProof/>
        </w:rPr>
      </w:pPr>
    </w:p>
    <w:p w14:paraId="365952C0" w14:textId="77777777" w:rsidR="00960A0F" w:rsidRDefault="00960A0F" w:rsidP="00960A0F">
      <w:pPr>
        <w:pStyle w:val="zCode"/>
        <w:rPr>
          <w:noProof/>
        </w:rPr>
      </w:pPr>
      <w:r>
        <w:rPr>
          <w:noProof/>
        </w:rPr>
        <w:t xml:space="preserve">  setText("#req-energy", reqEnergy.toFixed(2));</w:t>
      </w:r>
    </w:p>
    <w:p w14:paraId="1BC86F96" w14:textId="77777777" w:rsidR="00960A0F" w:rsidRDefault="00960A0F" w:rsidP="00960A0F">
      <w:pPr>
        <w:pStyle w:val="zCode"/>
        <w:rPr>
          <w:noProof/>
        </w:rPr>
      </w:pPr>
      <w:r>
        <w:rPr>
          <w:noProof/>
        </w:rPr>
        <w:t xml:space="preserve">  setText("#req-protein", reqProtein.toFixed(2));</w:t>
      </w:r>
    </w:p>
    <w:p w14:paraId="736D8D2E" w14:textId="77777777" w:rsidR="00960A0F" w:rsidRDefault="00960A0F" w:rsidP="00960A0F">
      <w:pPr>
        <w:pStyle w:val="zCode"/>
        <w:rPr>
          <w:noProof/>
        </w:rPr>
      </w:pPr>
      <w:r>
        <w:rPr>
          <w:noProof/>
        </w:rPr>
        <w:t xml:space="preserve">  setText("#req-fat", reqFat.toFixed(2));</w:t>
      </w:r>
    </w:p>
    <w:p w14:paraId="4CCE06AF" w14:textId="77777777" w:rsidR="00960A0F" w:rsidRDefault="00960A0F" w:rsidP="00960A0F">
      <w:pPr>
        <w:pStyle w:val="zCode"/>
        <w:rPr>
          <w:noProof/>
        </w:rPr>
      </w:pPr>
      <w:r>
        <w:rPr>
          <w:noProof/>
        </w:rPr>
        <w:t xml:space="preserve">  setText("#req-carbohydrate", reqCarbohydrate.toFixed(2));</w:t>
      </w:r>
    </w:p>
    <w:p w14:paraId="16E353D9" w14:textId="77777777" w:rsidR="00960A0F" w:rsidRDefault="00960A0F" w:rsidP="00960A0F">
      <w:pPr>
        <w:pStyle w:val="zCode"/>
        <w:rPr>
          <w:noProof/>
        </w:rPr>
      </w:pPr>
    </w:p>
    <w:p w14:paraId="2A14715E" w14:textId="77777777" w:rsidR="00960A0F" w:rsidRDefault="00960A0F" w:rsidP="00960A0F">
      <w:pPr>
        <w:pStyle w:val="zCode"/>
        <w:rPr>
          <w:noProof/>
        </w:rPr>
      </w:pPr>
      <w:r>
        <w:rPr>
          <w:noProof/>
        </w:rPr>
        <w:t xml:space="preserve">  setText("#req-calcium", reqCalcium.toFixed(2));</w:t>
      </w:r>
    </w:p>
    <w:p w14:paraId="6D4DEC33" w14:textId="77777777" w:rsidR="00960A0F" w:rsidRDefault="00960A0F" w:rsidP="00960A0F">
      <w:pPr>
        <w:pStyle w:val="zCode"/>
        <w:rPr>
          <w:noProof/>
        </w:rPr>
      </w:pPr>
      <w:r>
        <w:rPr>
          <w:noProof/>
        </w:rPr>
        <w:t xml:space="preserve">  setText("#req-iron", reqIron.toFixed(2));</w:t>
      </w:r>
    </w:p>
    <w:p w14:paraId="616B648D" w14:textId="77777777" w:rsidR="00960A0F" w:rsidRDefault="00960A0F" w:rsidP="00960A0F">
      <w:pPr>
        <w:pStyle w:val="zCode"/>
        <w:rPr>
          <w:noProof/>
        </w:rPr>
      </w:pPr>
      <w:r>
        <w:rPr>
          <w:noProof/>
        </w:rPr>
        <w:t xml:space="preserve">  setText("#req-phosphorus", reqPhosphorus.toFixed(2));</w:t>
      </w:r>
    </w:p>
    <w:p w14:paraId="6FFD5128" w14:textId="77777777" w:rsidR="00960A0F" w:rsidRDefault="00960A0F" w:rsidP="00960A0F">
      <w:pPr>
        <w:pStyle w:val="zCode"/>
        <w:rPr>
          <w:noProof/>
        </w:rPr>
      </w:pPr>
      <w:r>
        <w:rPr>
          <w:noProof/>
        </w:rPr>
        <w:t xml:space="preserve">  setText("#req-vitamin-c", reqVitaminC.toFixed(2));</w:t>
      </w:r>
    </w:p>
    <w:p w14:paraId="641F66DD" w14:textId="77777777" w:rsidR="00960A0F" w:rsidRDefault="00960A0F" w:rsidP="00960A0F">
      <w:pPr>
        <w:pStyle w:val="zCode"/>
        <w:rPr>
          <w:noProof/>
        </w:rPr>
      </w:pPr>
    </w:p>
    <w:p w14:paraId="23BA0587" w14:textId="77777777" w:rsidR="00960A0F" w:rsidRDefault="00960A0F" w:rsidP="00960A0F">
      <w:pPr>
        <w:pStyle w:val="zCode"/>
        <w:rPr>
          <w:noProof/>
        </w:rPr>
      </w:pPr>
      <w:r>
        <w:rPr>
          <w:noProof/>
        </w:rPr>
        <w:t xml:space="preserve">  setText("#percent-energy", formatPercent(totals.energy, reqEnergy));</w:t>
      </w:r>
    </w:p>
    <w:p w14:paraId="3272CC55" w14:textId="77777777" w:rsidR="00960A0F" w:rsidRDefault="00960A0F" w:rsidP="00960A0F">
      <w:pPr>
        <w:pStyle w:val="zCode"/>
        <w:rPr>
          <w:noProof/>
        </w:rPr>
      </w:pPr>
      <w:r>
        <w:rPr>
          <w:noProof/>
        </w:rPr>
        <w:t xml:space="preserve">  setText("#percent-protein", formatPercent(totals.protein, reqProtein));</w:t>
      </w:r>
    </w:p>
    <w:p w14:paraId="7915ACDF" w14:textId="77777777" w:rsidR="00960A0F" w:rsidRDefault="00960A0F" w:rsidP="00960A0F">
      <w:pPr>
        <w:pStyle w:val="zCode"/>
        <w:rPr>
          <w:noProof/>
        </w:rPr>
      </w:pPr>
      <w:r>
        <w:rPr>
          <w:noProof/>
        </w:rPr>
        <w:t xml:space="preserve">  setText("#percent-fat", formatPercent(totals.fat, reqFat));</w:t>
      </w:r>
    </w:p>
    <w:p w14:paraId="4F95D89A" w14:textId="77777777" w:rsidR="00960A0F" w:rsidRDefault="00960A0F" w:rsidP="00960A0F">
      <w:pPr>
        <w:pStyle w:val="zCode"/>
        <w:rPr>
          <w:noProof/>
        </w:rPr>
      </w:pPr>
      <w:r>
        <w:rPr>
          <w:noProof/>
        </w:rPr>
        <w:t xml:space="preserve">  setText("#percent-carbohydrate", formatPercent(totals.carbohydrate, reqCarbohydrate));</w:t>
      </w:r>
    </w:p>
    <w:p w14:paraId="42A373DF" w14:textId="77777777" w:rsidR="00960A0F" w:rsidRDefault="00960A0F" w:rsidP="00960A0F">
      <w:pPr>
        <w:pStyle w:val="zCode"/>
        <w:rPr>
          <w:noProof/>
        </w:rPr>
      </w:pPr>
    </w:p>
    <w:p w14:paraId="13A10962" w14:textId="77777777" w:rsidR="00960A0F" w:rsidRDefault="00960A0F" w:rsidP="00960A0F">
      <w:pPr>
        <w:pStyle w:val="zCode"/>
        <w:rPr>
          <w:noProof/>
        </w:rPr>
      </w:pPr>
      <w:r>
        <w:rPr>
          <w:noProof/>
        </w:rPr>
        <w:t xml:space="preserve">  setText("#percent-calcium", formatPercent(totals.calcium, reqCalcium));</w:t>
      </w:r>
    </w:p>
    <w:p w14:paraId="23F1A023" w14:textId="77777777" w:rsidR="00960A0F" w:rsidRDefault="00960A0F" w:rsidP="00960A0F">
      <w:pPr>
        <w:pStyle w:val="zCode"/>
        <w:rPr>
          <w:noProof/>
        </w:rPr>
      </w:pPr>
      <w:r>
        <w:rPr>
          <w:noProof/>
        </w:rPr>
        <w:t xml:space="preserve">  setText("#percent-iron", formatPercent(totals.iron, reqIron));</w:t>
      </w:r>
    </w:p>
    <w:p w14:paraId="079926A6" w14:textId="77777777" w:rsidR="00960A0F" w:rsidRDefault="00960A0F" w:rsidP="00960A0F">
      <w:pPr>
        <w:pStyle w:val="zCode"/>
        <w:rPr>
          <w:noProof/>
        </w:rPr>
      </w:pPr>
      <w:r>
        <w:rPr>
          <w:noProof/>
        </w:rPr>
        <w:t xml:space="preserve">  setText("#percent-phosphorus", formatPercent(totals.phosphorus, reqPhosphorus));</w:t>
      </w:r>
    </w:p>
    <w:p w14:paraId="196C702B" w14:textId="77777777" w:rsidR="00960A0F" w:rsidRDefault="00960A0F" w:rsidP="00960A0F">
      <w:pPr>
        <w:pStyle w:val="zCode"/>
        <w:rPr>
          <w:noProof/>
        </w:rPr>
      </w:pPr>
      <w:r>
        <w:rPr>
          <w:noProof/>
        </w:rPr>
        <w:t xml:space="preserve">  setText("#percent-vitamin-c", formatPercent(totals.vitaminC, reqVitaminC));</w:t>
      </w:r>
    </w:p>
    <w:p w14:paraId="7017EE7F" w14:textId="77777777" w:rsidR="00960A0F" w:rsidRDefault="00960A0F" w:rsidP="00960A0F">
      <w:pPr>
        <w:pStyle w:val="zCode"/>
        <w:rPr>
          <w:noProof/>
        </w:rPr>
      </w:pPr>
      <w:r>
        <w:rPr>
          <w:noProof/>
        </w:rPr>
        <w:t>}</w:t>
      </w:r>
    </w:p>
    <w:p w14:paraId="612565E9" w14:textId="77777777" w:rsidR="00960A0F" w:rsidRDefault="00960A0F" w:rsidP="00960A0F">
      <w:pPr>
        <w:pStyle w:val="zCode"/>
        <w:rPr>
          <w:noProof/>
        </w:rPr>
      </w:pPr>
    </w:p>
    <w:p w14:paraId="72C38B82" w14:textId="77777777" w:rsidR="00960A0F" w:rsidRDefault="00960A0F" w:rsidP="00960A0F">
      <w:pPr>
        <w:pStyle w:val="zCode"/>
        <w:rPr>
          <w:noProof/>
        </w:rPr>
      </w:pPr>
      <w:r>
        <w:rPr>
          <w:noProof/>
        </w:rPr>
        <w:t>function bindRequirementEvents(container) {</w:t>
      </w:r>
    </w:p>
    <w:p w14:paraId="52CC01B2" w14:textId="77777777" w:rsidR="00960A0F" w:rsidRDefault="00960A0F" w:rsidP="00960A0F">
      <w:pPr>
        <w:pStyle w:val="zCode"/>
        <w:rPr>
          <w:noProof/>
        </w:rPr>
      </w:pPr>
      <w:r>
        <w:rPr>
          <w:noProof/>
        </w:rPr>
        <w:t xml:space="preserve">  container.querySelector("#requirement-age")?.addEventListener("change", async () =&gt; {</w:t>
      </w:r>
    </w:p>
    <w:p w14:paraId="7769F316" w14:textId="77777777" w:rsidR="00960A0F" w:rsidRDefault="00960A0F" w:rsidP="00960A0F">
      <w:pPr>
        <w:pStyle w:val="zCode"/>
        <w:rPr>
          <w:noProof/>
        </w:rPr>
      </w:pPr>
      <w:r>
        <w:rPr>
          <w:noProof/>
        </w:rPr>
        <w:t xml:space="preserve">    await updateRequirementSummary(container);</w:t>
      </w:r>
    </w:p>
    <w:p w14:paraId="369F82A3" w14:textId="77777777" w:rsidR="00960A0F" w:rsidRDefault="00960A0F" w:rsidP="00960A0F">
      <w:pPr>
        <w:pStyle w:val="zCode"/>
        <w:rPr>
          <w:noProof/>
        </w:rPr>
      </w:pPr>
      <w:r>
        <w:rPr>
          <w:noProof/>
        </w:rPr>
        <w:t xml:space="preserve">  });</w:t>
      </w:r>
    </w:p>
    <w:p w14:paraId="20637392" w14:textId="77777777" w:rsidR="00960A0F" w:rsidRDefault="00960A0F" w:rsidP="00960A0F">
      <w:pPr>
        <w:pStyle w:val="zCode"/>
        <w:rPr>
          <w:noProof/>
        </w:rPr>
      </w:pPr>
    </w:p>
    <w:p w14:paraId="22555F0A" w14:textId="77777777" w:rsidR="00960A0F" w:rsidRDefault="00960A0F" w:rsidP="00960A0F">
      <w:pPr>
        <w:pStyle w:val="zCode"/>
        <w:rPr>
          <w:noProof/>
        </w:rPr>
      </w:pPr>
      <w:r>
        <w:rPr>
          <w:noProof/>
        </w:rPr>
        <w:t xml:space="preserve">  container.querySelector("#requirement-gender")?.addEventListener("change", async () =&gt; {</w:t>
      </w:r>
    </w:p>
    <w:p w14:paraId="402BC28C" w14:textId="77777777" w:rsidR="00960A0F" w:rsidRDefault="00960A0F" w:rsidP="00960A0F">
      <w:pPr>
        <w:pStyle w:val="zCode"/>
        <w:rPr>
          <w:noProof/>
        </w:rPr>
      </w:pPr>
      <w:r>
        <w:rPr>
          <w:noProof/>
        </w:rPr>
        <w:t xml:space="preserve">    await updateRequirementSummary(container);</w:t>
      </w:r>
    </w:p>
    <w:p w14:paraId="69D34C60" w14:textId="77777777" w:rsidR="00960A0F" w:rsidRDefault="00960A0F" w:rsidP="00960A0F">
      <w:pPr>
        <w:pStyle w:val="zCode"/>
        <w:rPr>
          <w:noProof/>
        </w:rPr>
      </w:pPr>
      <w:r>
        <w:rPr>
          <w:noProof/>
        </w:rPr>
        <w:t xml:space="preserve">  });</w:t>
      </w:r>
    </w:p>
    <w:p w14:paraId="6A25DEB5" w14:textId="77777777" w:rsidR="00960A0F" w:rsidRDefault="00960A0F" w:rsidP="00960A0F">
      <w:pPr>
        <w:pStyle w:val="zCode"/>
        <w:rPr>
          <w:noProof/>
        </w:rPr>
      </w:pPr>
      <w:r>
        <w:rPr>
          <w:noProof/>
        </w:rPr>
        <w:t>}</w:t>
      </w:r>
    </w:p>
    <w:p w14:paraId="49DDABCE" w14:textId="77777777" w:rsidR="00960A0F" w:rsidRDefault="00960A0F" w:rsidP="00960A0F">
      <w:pPr>
        <w:pStyle w:val="zCode"/>
        <w:rPr>
          <w:noProof/>
        </w:rPr>
      </w:pPr>
    </w:p>
    <w:p w14:paraId="5814E6CF" w14:textId="77777777" w:rsidR="00960A0F" w:rsidRDefault="00960A0F" w:rsidP="00960A0F">
      <w:pPr>
        <w:pStyle w:val="zCode"/>
        <w:rPr>
          <w:noProof/>
        </w:rPr>
      </w:pPr>
      <w:r>
        <w:rPr>
          <w:noProof/>
        </w:rPr>
        <w:t>function bindAmountEvents(container) {</w:t>
      </w:r>
    </w:p>
    <w:p w14:paraId="34E77F66" w14:textId="77777777" w:rsidR="00960A0F" w:rsidRDefault="00960A0F" w:rsidP="00960A0F">
      <w:pPr>
        <w:pStyle w:val="zCode"/>
        <w:rPr>
          <w:noProof/>
        </w:rPr>
      </w:pPr>
      <w:r>
        <w:rPr>
          <w:noProof/>
        </w:rPr>
        <w:t xml:space="preserve">  container.querySelectorAll(".amount-input").forEach((input) =&gt; {</w:t>
      </w:r>
    </w:p>
    <w:p w14:paraId="300F2A9F" w14:textId="77777777" w:rsidR="00960A0F" w:rsidRDefault="00960A0F" w:rsidP="00960A0F">
      <w:pPr>
        <w:pStyle w:val="zCode"/>
        <w:rPr>
          <w:noProof/>
        </w:rPr>
      </w:pPr>
      <w:r>
        <w:rPr>
          <w:noProof/>
        </w:rPr>
        <w:t xml:space="preserve">    input.addEventListener("input", async () =&gt; {</w:t>
      </w:r>
    </w:p>
    <w:p w14:paraId="50E2E2F0" w14:textId="77777777" w:rsidR="00960A0F" w:rsidRDefault="00960A0F" w:rsidP="00960A0F">
      <w:pPr>
        <w:pStyle w:val="zCode"/>
        <w:rPr>
          <w:noProof/>
        </w:rPr>
      </w:pPr>
      <w:r>
        <w:rPr>
          <w:noProof/>
        </w:rPr>
        <w:t xml:space="preserve">      const code = input.id.replace("amount-", "");</w:t>
      </w:r>
    </w:p>
    <w:p w14:paraId="2B28EE7A" w14:textId="77777777" w:rsidR="00960A0F" w:rsidRDefault="00960A0F" w:rsidP="00960A0F">
      <w:pPr>
        <w:pStyle w:val="zCode"/>
        <w:rPr>
          <w:noProof/>
        </w:rPr>
      </w:pPr>
    </w:p>
    <w:p w14:paraId="5C517744" w14:textId="77777777" w:rsidR="00960A0F" w:rsidRDefault="00960A0F" w:rsidP="00960A0F">
      <w:pPr>
        <w:pStyle w:val="zCode"/>
        <w:rPr>
          <w:noProof/>
        </w:rPr>
      </w:pPr>
      <w:r>
        <w:rPr>
          <w:noProof/>
        </w:rPr>
        <w:t xml:space="preserve">      updateRowValues(code);</w:t>
      </w:r>
    </w:p>
    <w:p w14:paraId="3C594757" w14:textId="77777777" w:rsidR="00960A0F" w:rsidRDefault="00960A0F" w:rsidP="00960A0F">
      <w:pPr>
        <w:pStyle w:val="zCode"/>
        <w:rPr>
          <w:noProof/>
        </w:rPr>
      </w:pPr>
      <w:r>
        <w:rPr>
          <w:noProof/>
        </w:rPr>
        <w:t xml:space="preserve">      updateTotals(container);</w:t>
      </w:r>
    </w:p>
    <w:p w14:paraId="4812B410" w14:textId="77777777" w:rsidR="00960A0F" w:rsidRDefault="00960A0F" w:rsidP="00960A0F">
      <w:pPr>
        <w:pStyle w:val="zCode"/>
        <w:rPr>
          <w:noProof/>
        </w:rPr>
      </w:pPr>
      <w:r>
        <w:rPr>
          <w:noProof/>
        </w:rPr>
        <w:t xml:space="preserve">      await updateRequirementSummary(container);</w:t>
      </w:r>
    </w:p>
    <w:p w14:paraId="1092B364" w14:textId="77777777" w:rsidR="00960A0F" w:rsidRDefault="00960A0F" w:rsidP="00960A0F">
      <w:pPr>
        <w:pStyle w:val="zCode"/>
        <w:rPr>
          <w:noProof/>
        </w:rPr>
      </w:pPr>
      <w:r>
        <w:rPr>
          <w:noProof/>
        </w:rPr>
        <w:t xml:space="preserve">    });</w:t>
      </w:r>
    </w:p>
    <w:p w14:paraId="66F8B42E" w14:textId="77777777" w:rsidR="00960A0F" w:rsidRDefault="00960A0F" w:rsidP="00960A0F">
      <w:pPr>
        <w:pStyle w:val="zCode"/>
        <w:rPr>
          <w:noProof/>
        </w:rPr>
      </w:pPr>
      <w:r>
        <w:rPr>
          <w:noProof/>
        </w:rPr>
        <w:t xml:space="preserve">  });</w:t>
      </w:r>
    </w:p>
    <w:p w14:paraId="6E253308" w14:textId="77777777" w:rsidR="00960A0F" w:rsidRDefault="00960A0F" w:rsidP="00960A0F">
      <w:pPr>
        <w:pStyle w:val="zCode"/>
        <w:rPr>
          <w:noProof/>
        </w:rPr>
      </w:pPr>
      <w:r>
        <w:rPr>
          <w:noProof/>
        </w:rPr>
        <w:t>}</w:t>
      </w:r>
    </w:p>
    <w:p w14:paraId="2423B072" w14:textId="77777777" w:rsidR="00960A0F" w:rsidRDefault="00960A0F" w:rsidP="00960A0F">
      <w:pPr>
        <w:pStyle w:val="zCode"/>
        <w:rPr>
          <w:noProof/>
        </w:rPr>
      </w:pPr>
    </w:p>
    <w:p w14:paraId="0834C6AE" w14:textId="77777777" w:rsidR="00960A0F" w:rsidRDefault="00960A0F" w:rsidP="00960A0F">
      <w:pPr>
        <w:pStyle w:val="zCode"/>
        <w:rPr>
          <w:noProof/>
        </w:rPr>
      </w:pPr>
      <w:r>
        <w:rPr>
          <w:noProof/>
        </w:rPr>
        <w:t>function bindRemoveEvents(container, nutritionData) {</w:t>
      </w:r>
    </w:p>
    <w:p w14:paraId="6BB6BCB4" w14:textId="77777777" w:rsidR="00960A0F" w:rsidRDefault="00960A0F" w:rsidP="00960A0F">
      <w:pPr>
        <w:pStyle w:val="zCode"/>
        <w:rPr>
          <w:noProof/>
        </w:rPr>
      </w:pPr>
      <w:r>
        <w:rPr>
          <w:noProof/>
        </w:rPr>
        <w:t xml:space="preserve">  container.querySelectorAll(".remove-row-btn").forEach((button) =&gt; {</w:t>
      </w:r>
    </w:p>
    <w:p w14:paraId="5C7227C5" w14:textId="77777777" w:rsidR="00960A0F" w:rsidRDefault="00960A0F" w:rsidP="00960A0F">
      <w:pPr>
        <w:pStyle w:val="zCode"/>
        <w:rPr>
          <w:noProof/>
        </w:rPr>
      </w:pPr>
      <w:r>
        <w:rPr>
          <w:noProof/>
        </w:rPr>
        <w:t xml:space="preserve">    button.addEventListener("click", async () =&gt; {</w:t>
      </w:r>
    </w:p>
    <w:p w14:paraId="226C9D70" w14:textId="77777777" w:rsidR="00960A0F" w:rsidRDefault="00960A0F" w:rsidP="00960A0F">
      <w:pPr>
        <w:pStyle w:val="zCode"/>
        <w:rPr>
          <w:noProof/>
        </w:rPr>
      </w:pPr>
      <w:r>
        <w:rPr>
          <w:noProof/>
        </w:rPr>
        <w:t xml:space="preserve">      const code = button.dataset.code;</w:t>
      </w:r>
    </w:p>
    <w:p w14:paraId="3BE0A89B" w14:textId="77777777" w:rsidR="00960A0F" w:rsidRDefault="00960A0F" w:rsidP="00960A0F">
      <w:pPr>
        <w:pStyle w:val="zCode"/>
        <w:rPr>
          <w:noProof/>
        </w:rPr>
      </w:pPr>
      <w:r>
        <w:rPr>
          <w:noProof/>
        </w:rPr>
        <w:t xml:space="preserve">      const checkbox = document.querySelector(`input[name="foodcode"][value="${code}"]`);</w:t>
      </w:r>
    </w:p>
    <w:p w14:paraId="34B110C2" w14:textId="77777777" w:rsidR="00960A0F" w:rsidRDefault="00960A0F" w:rsidP="00960A0F">
      <w:pPr>
        <w:pStyle w:val="zCode"/>
        <w:rPr>
          <w:noProof/>
        </w:rPr>
      </w:pPr>
    </w:p>
    <w:p w14:paraId="07DCC323" w14:textId="77777777" w:rsidR="00960A0F" w:rsidRDefault="00960A0F" w:rsidP="00960A0F">
      <w:pPr>
        <w:pStyle w:val="zCode"/>
        <w:rPr>
          <w:noProof/>
        </w:rPr>
      </w:pPr>
      <w:r>
        <w:rPr>
          <w:noProof/>
        </w:rPr>
        <w:t xml:space="preserve">      if (checkbox) checkbox.checked = false;</w:t>
      </w:r>
    </w:p>
    <w:p w14:paraId="3B36D554" w14:textId="77777777" w:rsidR="00960A0F" w:rsidRDefault="00960A0F" w:rsidP="00960A0F">
      <w:pPr>
        <w:pStyle w:val="zCode"/>
        <w:rPr>
          <w:noProof/>
        </w:rPr>
      </w:pPr>
    </w:p>
    <w:p w14:paraId="41A2D986" w14:textId="77777777" w:rsidR="00960A0F" w:rsidRDefault="00960A0F" w:rsidP="00960A0F">
      <w:pPr>
        <w:pStyle w:val="zCode"/>
        <w:rPr>
          <w:noProof/>
        </w:rPr>
      </w:pPr>
      <w:r>
        <w:rPr>
          <w:noProof/>
        </w:rPr>
        <w:t xml:space="preserve">      await refreshCalculationTable(nutritionData);</w:t>
      </w:r>
    </w:p>
    <w:p w14:paraId="1F7FB3A3" w14:textId="77777777" w:rsidR="00960A0F" w:rsidRDefault="00960A0F" w:rsidP="00960A0F">
      <w:pPr>
        <w:pStyle w:val="zCode"/>
        <w:rPr>
          <w:noProof/>
        </w:rPr>
      </w:pPr>
      <w:r>
        <w:rPr>
          <w:noProof/>
        </w:rPr>
        <w:t xml:space="preserve">    });</w:t>
      </w:r>
    </w:p>
    <w:p w14:paraId="011B3269" w14:textId="77777777" w:rsidR="00960A0F" w:rsidRDefault="00960A0F" w:rsidP="00960A0F">
      <w:pPr>
        <w:pStyle w:val="zCode"/>
        <w:rPr>
          <w:noProof/>
        </w:rPr>
      </w:pPr>
      <w:r>
        <w:rPr>
          <w:noProof/>
        </w:rPr>
        <w:t xml:space="preserve">  });</w:t>
      </w:r>
    </w:p>
    <w:p w14:paraId="0B69907C" w14:textId="77777777" w:rsidR="00960A0F" w:rsidRDefault="00960A0F" w:rsidP="00960A0F">
      <w:pPr>
        <w:pStyle w:val="zCode"/>
        <w:rPr>
          <w:noProof/>
        </w:rPr>
      </w:pPr>
      <w:r>
        <w:rPr>
          <w:noProof/>
        </w:rPr>
        <w:t>}</w:t>
      </w:r>
    </w:p>
    <w:p w14:paraId="6BD88A36" w14:textId="77777777" w:rsidR="00960A0F" w:rsidRDefault="00960A0F" w:rsidP="00960A0F">
      <w:pPr>
        <w:pStyle w:val="zCode"/>
        <w:rPr>
          <w:noProof/>
        </w:rPr>
      </w:pPr>
    </w:p>
    <w:p w14:paraId="6D3B228D" w14:textId="77777777" w:rsidR="00960A0F" w:rsidRDefault="00960A0F" w:rsidP="00960A0F">
      <w:pPr>
        <w:pStyle w:val="zCode"/>
        <w:rPr>
          <w:noProof/>
        </w:rPr>
      </w:pPr>
      <w:r>
        <w:rPr>
          <w:noProof/>
        </w:rPr>
        <w:t>export async function refreshCalculationTable(nutritionData) {</w:t>
      </w:r>
    </w:p>
    <w:p w14:paraId="10A9773B" w14:textId="77777777" w:rsidR="00960A0F" w:rsidRDefault="00960A0F" w:rsidP="00960A0F">
      <w:pPr>
        <w:pStyle w:val="zCode"/>
        <w:rPr>
          <w:noProof/>
        </w:rPr>
      </w:pPr>
      <w:r>
        <w:rPr>
          <w:noProof/>
        </w:rPr>
        <w:t xml:space="preserve">  const checkedCodes = [...document.querySelectorAll('input[name="foodcode"]:checked')].map((el) =&gt; el.value);</w:t>
      </w:r>
    </w:p>
    <w:p w14:paraId="504FDD96" w14:textId="77777777" w:rsidR="00960A0F" w:rsidRDefault="00960A0F" w:rsidP="00960A0F">
      <w:pPr>
        <w:pStyle w:val="zCode"/>
        <w:rPr>
          <w:noProof/>
        </w:rPr>
      </w:pPr>
    </w:p>
    <w:p w14:paraId="22F4A474" w14:textId="77777777" w:rsidR="00960A0F" w:rsidRDefault="00960A0F" w:rsidP="00960A0F">
      <w:pPr>
        <w:pStyle w:val="zCode"/>
        <w:rPr>
          <w:noProof/>
        </w:rPr>
      </w:pPr>
      <w:r>
        <w:rPr>
          <w:noProof/>
        </w:rPr>
        <w:t xml:space="preserve">  const selectedFoods = checkedCodes.map((code) =&gt; findFoodByCode(nutritionData, code)).filter(Boolean);</w:t>
      </w:r>
    </w:p>
    <w:p w14:paraId="1E55AB44" w14:textId="77777777" w:rsidR="00960A0F" w:rsidRDefault="00960A0F" w:rsidP="00960A0F">
      <w:pPr>
        <w:pStyle w:val="zCode"/>
        <w:rPr>
          <w:noProof/>
        </w:rPr>
      </w:pPr>
    </w:p>
    <w:p w14:paraId="57982139" w14:textId="77777777" w:rsidR="00960A0F" w:rsidRDefault="00960A0F" w:rsidP="00960A0F">
      <w:pPr>
        <w:pStyle w:val="zCode"/>
        <w:rPr>
          <w:noProof/>
        </w:rPr>
      </w:pPr>
      <w:r>
        <w:rPr>
          <w:noProof/>
        </w:rPr>
        <w:t xml:space="preserve">  const resultBox = document.getElementById("resultCalculatedTbl");</w:t>
      </w:r>
    </w:p>
    <w:p w14:paraId="023F7987" w14:textId="77777777" w:rsidR="00960A0F" w:rsidRDefault="00960A0F" w:rsidP="00960A0F">
      <w:pPr>
        <w:pStyle w:val="zCode"/>
        <w:rPr>
          <w:noProof/>
        </w:rPr>
      </w:pPr>
      <w:r>
        <w:rPr>
          <w:noProof/>
        </w:rPr>
        <w:t xml:space="preserve">  if (!resultBox) return;</w:t>
      </w:r>
    </w:p>
    <w:p w14:paraId="5825E025" w14:textId="77777777" w:rsidR="00960A0F" w:rsidRDefault="00960A0F" w:rsidP="00960A0F">
      <w:pPr>
        <w:pStyle w:val="zCode"/>
        <w:rPr>
          <w:noProof/>
        </w:rPr>
      </w:pPr>
    </w:p>
    <w:p w14:paraId="4014DCD0" w14:textId="77777777" w:rsidR="00960A0F" w:rsidRDefault="00960A0F" w:rsidP="00960A0F">
      <w:pPr>
        <w:pStyle w:val="zCode"/>
        <w:rPr>
          <w:noProof/>
        </w:rPr>
      </w:pPr>
      <w:r>
        <w:rPr>
          <w:noProof/>
        </w:rPr>
        <w:t xml:space="preserve">  const currentAge = resultBox.querySelector("#requirement-age")?.value || "";</w:t>
      </w:r>
    </w:p>
    <w:p w14:paraId="7B67DB38" w14:textId="77777777" w:rsidR="00960A0F" w:rsidRDefault="00960A0F" w:rsidP="00960A0F">
      <w:pPr>
        <w:pStyle w:val="zCode"/>
        <w:rPr>
          <w:noProof/>
        </w:rPr>
      </w:pPr>
      <w:r>
        <w:rPr>
          <w:noProof/>
        </w:rPr>
        <w:t xml:space="preserve">  const currentGender = resultBox.querySelector("#requirement-gender")?.value || "";</w:t>
      </w:r>
    </w:p>
    <w:p w14:paraId="5A51F45E" w14:textId="77777777" w:rsidR="00960A0F" w:rsidRDefault="00960A0F" w:rsidP="00960A0F">
      <w:pPr>
        <w:pStyle w:val="zCode"/>
        <w:rPr>
          <w:noProof/>
        </w:rPr>
      </w:pPr>
    </w:p>
    <w:p w14:paraId="1518B243" w14:textId="77777777" w:rsidR="00960A0F" w:rsidRDefault="00960A0F" w:rsidP="00960A0F">
      <w:pPr>
        <w:pStyle w:val="zCode"/>
        <w:rPr>
          <w:noProof/>
        </w:rPr>
      </w:pPr>
      <w:r>
        <w:rPr>
          <w:noProof/>
        </w:rPr>
        <w:t xml:space="preserve">  const infoHtml = renderCalculationInfo();</w:t>
      </w:r>
    </w:p>
    <w:p w14:paraId="6F7B6E55" w14:textId="77777777" w:rsidR="00960A0F" w:rsidRDefault="00960A0F" w:rsidP="00960A0F">
      <w:pPr>
        <w:pStyle w:val="zCode"/>
        <w:rPr>
          <w:noProof/>
        </w:rPr>
      </w:pPr>
      <w:r>
        <w:rPr>
          <w:noProof/>
        </w:rPr>
        <w:t xml:space="preserve">  const ageOptions = await getRequirementAgeOptions();</w:t>
      </w:r>
    </w:p>
    <w:p w14:paraId="6D44A358" w14:textId="77777777" w:rsidR="00960A0F" w:rsidRDefault="00960A0F" w:rsidP="00960A0F">
      <w:pPr>
        <w:pStyle w:val="zCode"/>
        <w:rPr>
          <w:noProof/>
        </w:rPr>
      </w:pPr>
    </w:p>
    <w:p w14:paraId="7D3B5988" w14:textId="77777777" w:rsidR="00960A0F" w:rsidRDefault="00960A0F" w:rsidP="00960A0F">
      <w:pPr>
        <w:pStyle w:val="zCode"/>
        <w:rPr>
          <w:noProof/>
        </w:rPr>
      </w:pPr>
      <w:r>
        <w:rPr>
          <w:noProof/>
        </w:rPr>
        <w:t xml:space="preserve">  resultBox.innerHTML = selectedFoods.length</w:t>
      </w:r>
    </w:p>
    <w:p w14:paraId="68E6AC44" w14:textId="77777777" w:rsidR="00960A0F" w:rsidRDefault="00960A0F" w:rsidP="00960A0F">
      <w:pPr>
        <w:pStyle w:val="zCode"/>
        <w:rPr>
          <w:noProof/>
        </w:rPr>
      </w:pPr>
      <w:r>
        <w:rPr>
          <w:noProof/>
        </w:rPr>
        <w:t xml:space="preserve">    ? renderCalculationTable(selectedFoods, ageOptions, currentAge, currentGender)</w:t>
      </w:r>
    </w:p>
    <w:p w14:paraId="746BA243" w14:textId="77777777" w:rsidR="00960A0F" w:rsidRDefault="00960A0F" w:rsidP="00960A0F">
      <w:pPr>
        <w:pStyle w:val="zCode"/>
        <w:rPr>
          <w:noProof/>
        </w:rPr>
      </w:pPr>
      <w:r>
        <w:rPr>
          <w:noProof/>
        </w:rPr>
        <w:t xml:space="preserve">    : renderCalculationInfo();</w:t>
      </w:r>
    </w:p>
    <w:p w14:paraId="603CE451" w14:textId="77777777" w:rsidR="00960A0F" w:rsidRDefault="00960A0F" w:rsidP="00960A0F">
      <w:pPr>
        <w:pStyle w:val="zCode"/>
        <w:rPr>
          <w:noProof/>
        </w:rPr>
      </w:pPr>
    </w:p>
    <w:p w14:paraId="1B0FDA8F" w14:textId="77777777" w:rsidR="00960A0F" w:rsidRDefault="00960A0F" w:rsidP="00960A0F">
      <w:pPr>
        <w:pStyle w:val="zCode"/>
        <w:rPr>
          <w:noProof/>
        </w:rPr>
      </w:pPr>
      <w:r>
        <w:rPr>
          <w:noProof/>
        </w:rPr>
        <w:t xml:space="preserve">  bindAmountEvents(resultBox);</w:t>
      </w:r>
    </w:p>
    <w:p w14:paraId="4A405F57" w14:textId="77777777" w:rsidR="00960A0F" w:rsidRDefault="00960A0F" w:rsidP="00960A0F">
      <w:pPr>
        <w:pStyle w:val="zCode"/>
        <w:rPr>
          <w:noProof/>
        </w:rPr>
      </w:pPr>
      <w:r>
        <w:rPr>
          <w:noProof/>
        </w:rPr>
        <w:t xml:space="preserve">  bindRemoveEvents(resultBox, nutritionData);</w:t>
      </w:r>
    </w:p>
    <w:p w14:paraId="229659B5" w14:textId="77777777" w:rsidR="00960A0F" w:rsidRDefault="00960A0F" w:rsidP="00960A0F">
      <w:pPr>
        <w:pStyle w:val="zCode"/>
        <w:rPr>
          <w:noProof/>
        </w:rPr>
      </w:pPr>
      <w:r>
        <w:rPr>
          <w:noProof/>
        </w:rPr>
        <w:t xml:space="preserve">  bindRequirementEvents(resultBox);</w:t>
      </w:r>
    </w:p>
    <w:p w14:paraId="7CFC4B11" w14:textId="77777777" w:rsidR="00960A0F" w:rsidRDefault="00960A0F" w:rsidP="00960A0F">
      <w:pPr>
        <w:pStyle w:val="zCode"/>
        <w:rPr>
          <w:noProof/>
        </w:rPr>
      </w:pPr>
    </w:p>
    <w:p w14:paraId="75D8D4F7" w14:textId="77777777" w:rsidR="00960A0F" w:rsidRDefault="00960A0F" w:rsidP="00960A0F">
      <w:pPr>
        <w:pStyle w:val="zCode"/>
        <w:rPr>
          <w:noProof/>
        </w:rPr>
      </w:pPr>
      <w:r>
        <w:rPr>
          <w:noProof/>
        </w:rPr>
        <w:t xml:space="preserve">  updateTotals(resultBox);</w:t>
      </w:r>
    </w:p>
    <w:p w14:paraId="1A6F096F" w14:textId="77777777" w:rsidR="00960A0F" w:rsidRDefault="00960A0F" w:rsidP="00960A0F">
      <w:pPr>
        <w:pStyle w:val="zCode"/>
        <w:rPr>
          <w:noProof/>
        </w:rPr>
      </w:pPr>
      <w:r>
        <w:rPr>
          <w:noProof/>
        </w:rPr>
        <w:t xml:space="preserve">  await updateRequirementSummary(resultBox);</w:t>
      </w:r>
    </w:p>
    <w:p w14:paraId="30C9AAFC" w14:textId="77777777" w:rsidR="00960A0F" w:rsidRDefault="00960A0F" w:rsidP="00960A0F">
      <w:pPr>
        <w:pStyle w:val="zCode"/>
        <w:rPr>
          <w:noProof/>
        </w:rPr>
      </w:pPr>
      <w:r>
        <w:rPr>
          <w:noProof/>
        </w:rPr>
        <w:t>}</w:t>
      </w:r>
    </w:p>
    <w:p w14:paraId="43B16036" w14:textId="77777777" w:rsidR="00960A0F" w:rsidRDefault="00960A0F" w:rsidP="00960A0F">
      <w:pPr>
        <w:pStyle w:val="zCode"/>
        <w:rPr>
          <w:noProof/>
        </w:rPr>
      </w:pPr>
    </w:p>
    <w:p w14:paraId="06C4C938" w14:textId="77777777" w:rsidR="00960A0F" w:rsidRDefault="00960A0F" w:rsidP="00960A0F">
      <w:pPr>
        <w:pStyle w:val="zCode"/>
        <w:rPr>
          <w:noProof/>
        </w:rPr>
      </w:pPr>
      <w:r>
        <w:rPr>
          <w:noProof/>
        </w:rPr>
        <w:t>export async function preloadNutrientRequirements() {</w:t>
      </w:r>
    </w:p>
    <w:p w14:paraId="46681567" w14:textId="77777777" w:rsidR="00960A0F" w:rsidRDefault="00960A0F" w:rsidP="00960A0F">
      <w:pPr>
        <w:pStyle w:val="zCode"/>
        <w:rPr>
          <w:noProof/>
        </w:rPr>
      </w:pPr>
      <w:r>
        <w:rPr>
          <w:noProof/>
        </w:rPr>
        <w:t xml:space="preserve">  await getNutrientRequirements();</w:t>
      </w:r>
    </w:p>
    <w:p w14:paraId="043580E3" w14:textId="2209E2C4" w:rsidR="00960A0F" w:rsidRDefault="00960A0F" w:rsidP="00960A0F">
      <w:pPr>
        <w:pStyle w:val="zCode"/>
        <w:rPr>
          <w:noProof/>
        </w:rPr>
      </w:pPr>
      <w:r>
        <w:rPr>
          <w:noProof/>
        </w:rPr>
        <w:t>}</w:t>
      </w:r>
    </w:p>
    <w:p w14:paraId="37D4EA39" w14:textId="5289C47F" w:rsidR="00960A0F" w:rsidRDefault="00960A0F" w:rsidP="00D03080">
      <w:pPr>
        <w:pStyle w:val="C2nd"/>
        <w:rPr>
          <w:noProof/>
        </w:rPr>
      </w:pPr>
      <w:bookmarkStart w:id="143" w:name="_Toc231258377"/>
      <w:r>
        <w:rPr>
          <w:noProof/>
        </w:rPr>
        <w:lastRenderedPageBreak/>
        <w:t>src/js/pages/calculationPage.js</w:t>
      </w:r>
      <w:bookmarkEnd w:id="143"/>
    </w:p>
    <w:p w14:paraId="196D94AF" w14:textId="286490A4" w:rsidR="00960A0F" w:rsidRDefault="00960A0F" w:rsidP="00960A0F">
      <w:pPr>
        <w:pStyle w:val="zCode"/>
        <w:rPr>
          <w:noProof/>
        </w:rPr>
      </w:pPr>
      <w:r>
        <w:rPr>
          <w:noProof/>
        </w:rPr>
        <w:drawing>
          <wp:inline distT="0" distB="0" distL="0" distR="0" wp14:anchorId="350D9D20" wp14:editId="2BDBDBF5">
            <wp:extent cx="5940425" cy="3487420"/>
            <wp:effectExtent l="0" t="0" r="3175" b="0"/>
            <wp:docPr id="191730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06255" name=""/>
                    <pic:cNvPicPr/>
                  </pic:nvPicPr>
                  <pic:blipFill>
                    <a:blip r:embed="rId207"/>
                    <a:stretch>
                      <a:fillRect/>
                    </a:stretch>
                  </pic:blipFill>
                  <pic:spPr>
                    <a:xfrm>
                      <a:off x="0" y="0"/>
                      <a:ext cx="5940425" cy="3487420"/>
                    </a:xfrm>
                    <a:prstGeom prst="rect">
                      <a:avLst/>
                    </a:prstGeom>
                  </pic:spPr>
                </pic:pic>
              </a:graphicData>
            </a:graphic>
          </wp:inline>
        </w:drawing>
      </w:r>
    </w:p>
    <w:p w14:paraId="4B116774" w14:textId="28E0BFD3" w:rsidR="00D03080" w:rsidRDefault="00D03080" w:rsidP="00D03080">
      <w:pPr>
        <w:pStyle w:val="zCode"/>
        <w:rPr>
          <w:noProof/>
        </w:rPr>
      </w:pPr>
      <w:r>
        <w:rPr>
          <w:noProof/>
        </w:rPr>
        <w:t xml:space="preserve">import { getNutritions } from "../services/nutritionService.js"; </w:t>
      </w:r>
    </w:p>
    <w:p w14:paraId="75BAAFAB" w14:textId="2FE96BFE" w:rsidR="00D03080" w:rsidRDefault="00D03080" w:rsidP="00D03080">
      <w:pPr>
        <w:pStyle w:val="zCode"/>
        <w:rPr>
          <w:noProof/>
        </w:rPr>
      </w:pPr>
      <w:r>
        <w:rPr>
          <w:noProof/>
        </w:rPr>
        <w:t xml:space="preserve">import { buildFoodGroups } from "../fn/foodSearchEvents.js"; </w:t>
      </w:r>
    </w:p>
    <w:p w14:paraId="15F22DDB" w14:textId="77777777" w:rsidR="00D03080" w:rsidRDefault="00D03080" w:rsidP="00D03080">
      <w:pPr>
        <w:pStyle w:val="zCode"/>
        <w:rPr>
          <w:noProof/>
        </w:rPr>
      </w:pPr>
    </w:p>
    <w:p w14:paraId="06D5F26B" w14:textId="512BBF3E" w:rsidR="00D03080" w:rsidRDefault="00D03080" w:rsidP="00D03080">
      <w:pPr>
        <w:pStyle w:val="zCode"/>
        <w:rPr>
          <w:noProof/>
        </w:rPr>
      </w:pPr>
      <w:r>
        <w:rPr>
          <w:noProof/>
        </w:rPr>
        <w:t xml:space="preserve">import { renderSidebarPageLayout } from "../layouts/sidebarPageLayout.js"; </w:t>
      </w:r>
    </w:p>
    <w:p w14:paraId="58C1ADC3" w14:textId="77777777" w:rsidR="00D03080" w:rsidRDefault="00D03080" w:rsidP="00D03080">
      <w:pPr>
        <w:pStyle w:val="zCode"/>
        <w:rPr>
          <w:noProof/>
        </w:rPr>
      </w:pPr>
      <w:r>
        <w:rPr>
          <w:noProof/>
        </w:rPr>
        <w:t>import { bindSidebar, bindMenuListToggle } from "../fn/sidebarEvents.js";</w:t>
      </w:r>
    </w:p>
    <w:p w14:paraId="19340934" w14:textId="77777777" w:rsidR="00D03080" w:rsidRDefault="00D03080" w:rsidP="00D03080">
      <w:pPr>
        <w:pStyle w:val="zCode"/>
        <w:rPr>
          <w:noProof/>
        </w:rPr>
      </w:pPr>
    </w:p>
    <w:p w14:paraId="7C51D0ED" w14:textId="77777777" w:rsidR="00D03080" w:rsidRDefault="00D03080" w:rsidP="00D03080">
      <w:pPr>
        <w:pStyle w:val="zCode"/>
        <w:rPr>
          <w:noProof/>
        </w:rPr>
      </w:pPr>
      <w:r>
        <w:rPr>
          <w:noProof/>
        </w:rPr>
        <w:t>import { renderPageLayout } from "../layouts/pageLayout.js";</w:t>
      </w:r>
    </w:p>
    <w:p w14:paraId="69C90769" w14:textId="77777777" w:rsidR="00D03080" w:rsidRDefault="00D03080" w:rsidP="00D03080">
      <w:pPr>
        <w:pStyle w:val="zCode"/>
        <w:rPr>
          <w:noProof/>
        </w:rPr>
      </w:pPr>
      <w:r>
        <w:rPr>
          <w:noProof/>
        </w:rPr>
        <w:t>import { renderNotification } from "../layouts/notificationLayout.js";</w:t>
      </w:r>
    </w:p>
    <w:p w14:paraId="602E35F6" w14:textId="77777777" w:rsidR="00D03080" w:rsidRDefault="00D03080" w:rsidP="00D03080">
      <w:pPr>
        <w:pStyle w:val="zCode"/>
        <w:rPr>
          <w:noProof/>
        </w:rPr>
      </w:pPr>
    </w:p>
    <w:p w14:paraId="67D91101" w14:textId="77777777" w:rsidR="00D03080" w:rsidRDefault="00D03080" w:rsidP="00D03080">
      <w:pPr>
        <w:pStyle w:val="zCode"/>
        <w:rPr>
          <w:noProof/>
        </w:rPr>
      </w:pPr>
      <w:r>
        <w:rPr>
          <w:noProof/>
        </w:rPr>
        <w:t>import { renderFoodGroupList } from "../components/searchFoodGroupListSidebar.js";</w:t>
      </w:r>
    </w:p>
    <w:p w14:paraId="0D6E501F" w14:textId="77777777" w:rsidR="00D03080" w:rsidRDefault="00D03080" w:rsidP="00D03080">
      <w:pPr>
        <w:pStyle w:val="zCode"/>
        <w:rPr>
          <w:noProof/>
        </w:rPr>
      </w:pPr>
      <w:r>
        <w:rPr>
          <w:noProof/>
        </w:rPr>
        <w:t>import { renderCalculationTable, refreshCalculationTable } from "../components/calculationTable.js";</w:t>
      </w:r>
    </w:p>
    <w:p w14:paraId="5C04794C" w14:textId="77777777" w:rsidR="00D03080" w:rsidRDefault="00D03080" w:rsidP="00D03080">
      <w:pPr>
        <w:pStyle w:val="zCode"/>
        <w:rPr>
          <w:noProof/>
        </w:rPr>
      </w:pPr>
    </w:p>
    <w:p w14:paraId="32AE2FC1" w14:textId="77777777" w:rsidR="00D03080" w:rsidRDefault="00D03080" w:rsidP="00D03080">
      <w:pPr>
        <w:pStyle w:val="zCode"/>
        <w:rPr>
          <w:noProof/>
        </w:rPr>
      </w:pPr>
      <w:r>
        <w:rPr>
          <w:noProof/>
        </w:rPr>
        <w:t>import { t } from "../i18n/i18n.js";</w:t>
      </w:r>
    </w:p>
    <w:p w14:paraId="5F6ABC1A" w14:textId="77777777" w:rsidR="00D03080" w:rsidRDefault="00D03080" w:rsidP="00D03080">
      <w:pPr>
        <w:pStyle w:val="zCode"/>
        <w:rPr>
          <w:noProof/>
        </w:rPr>
      </w:pPr>
    </w:p>
    <w:p w14:paraId="1CBF2C1B" w14:textId="77777777" w:rsidR="00D03080" w:rsidRDefault="00D03080" w:rsidP="00D03080">
      <w:pPr>
        <w:pStyle w:val="zCode"/>
        <w:rPr>
          <w:noProof/>
        </w:rPr>
      </w:pPr>
      <w:r>
        <w:rPr>
          <w:noProof/>
        </w:rPr>
        <w:t xml:space="preserve">export async function </w:t>
      </w:r>
      <w:r w:rsidRPr="00D03080">
        <w:rPr>
          <w:noProof/>
          <w:highlight w:val="yellow"/>
        </w:rPr>
        <w:t>renderCalculationPage</w:t>
      </w:r>
      <w:r>
        <w:rPr>
          <w:noProof/>
        </w:rPr>
        <w:t>() {</w:t>
      </w:r>
    </w:p>
    <w:p w14:paraId="6D0BC88B" w14:textId="77777777" w:rsidR="00D03080" w:rsidRDefault="00D03080" w:rsidP="00D03080">
      <w:pPr>
        <w:pStyle w:val="zCode"/>
        <w:rPr>
          <w:noProof/>
        </w:rPr>
      </w:pPr>
      <w:r>
        <w:rPr>
          <w:noProof/>
        </w:rPr>
        <w:t xml:space="preserve">  const app = document.getElementById("app");</w:t>
      </w:r>
    </w:p>
    <w:p w14:paraId="78197A4C" w14:textId="77777777" w:rsidR="00D03080" w:rsidRDefault="00D03080" w:rsidP="00D03080">
      <w:pPr>
        <w:pStyle w:val="zCode"/>
        <w:rPr>
          <w:noProof/>
        </w:rPr>
      </w:pPr>
    </w:p>
    <w:p w14:paraId="0475B4EB" w14:textId="77777777" w:rsidR="00D03080" w:rsidRDefault="00D03080" w:rsidP="00D03080">
      <w:pPr>
        <w:pStyle w:val="zCode"/>
        <w:rPr>
          <w:noProof/>
        </w:rPr>
      </w:pPr>
      <w:r>
        <w:rPr>
          <w:noProof/>
        </w:rPr>
        <w:t xml:space="preserve">  app.innerHTML = renderPageLayout({</w:t>
      </w:r>
    </w:p>
    <w:p w14:paraId="32AA3FDD" w14:textId="77777777" w:rsidR="00D03080" w:rsidRDefault="00D03080" w:rsidP="00D03080">
      <w:pPr>
        <w:pStyle w:val="zCode"/>
        <w:rPr>
          <w:noProof/>
        </w:rPr>
      </w:pPr>
      <w:r>
        <w:rPr>
          <w:noProof/>
        </w:rPr>
        <w:t xml:space="preserve">    content: renderNotification(t("notification.loadingData")),</w:t>
      </w:r>
    </w:p>
    <w:p w14:paraId="4860C65E" w14:textId="77777777" w:rsidR="00D03080" w:rsidRDefault="00D03080" w:rsidP="00D03080">
      <w:pPr>
        <w:pStyle w:val="zCode"/>
        <w:rPr>
          <w:noProof/>
        </w:rPr>
      </w:pPr>
      <w:r>
        <w:rPr>
          <w:noProof/>
        </w:rPr>
        <w:t xml:space="preserve">  });</w:t>
      </w:r>
    </w:p>
    <w:p w14:paraId="43A6F01F" w14:textId="77777777" w:rsidR="00D03080" w:rsidRDefault="00D03080" w:rsidP="00D03080">
      <w:pPr>
        <w:pStyle w:val="zCode"/>
        <w:rPr>
          <w:noProof/>
        </w:rPr>
      </w:pPr>
    </w:p>
    <w:p w14:paraId="7656A548" w14:textId="77777777" w:rsidR="00D03080" w:rsidRDefault="00D03080" w:rsidP="00D03080">
      <w:pPr>
        <w:pStyle w:val="zCode"/>
        <w:rPr>
          <w:noProof/>
        </w:rPr>
      </w:pPr>
      <w:r>
        <w:rPr>
          <w:noProof/>
        </w:rPr>
        <w:t xml:space="preserve">  try {</w:t>
      </w:r>
    </w:p>
    <w:p w14:paraId="750FBB0E" w14:textId="16549334" w:rsidR="00D03080" w:rsidRDefault="00D03080" w:rsidP="00D03080">
      <w:pPr>
        <w:pStyle w:val="zCode"/>
        <w:rPr>
          <w:noProof/>
        </w:rPr>
      </w:pPr>
      <w:r>
        <w:rPr>
          <w:noProof/>
        </w:rPr>
        <w:t xml:space="preserve">    const nutritionData = await getNutritions(); </w:t>
      </w:r>
    </w:p>
    <w:p w14:paraId="77880AAF" w14:textId="459FF806" w:rsidR="00D03080" w:rsidRDefault="00D03080" w:rsidP="00D03080">
      <w:pPr>
        <w:pStyle w:val="zCode"/>
        <w:rPr>
          <w:noProof/>
        </w:rPr>
      </w:pPr>
      <w:r>
        <w:rPr>
          <w:noProof/>
        </w:rPr>
        <w:t xml:space="preserve">    const groupedFoods = buildFoodGroups(nutritionData); </w:t>
      </w:r>
    </w:p>
    <w:p w14:paraId="390ECC7E" w14:textId="77777777" w:rsidR="00D03080" w:rsidRDefault="00D03080" w:rsidP="00D03080">
      <w:pPr>
        <w:pStyle w:val="zCode"/>
        <w:rPr>
          <w:noProof/>
        </w:rPr>
      </w:pPr>
    </w:p>
    <w:p w14:paraId="07C7CD6D" w14:textId="77777777" w:rsidR="00D03080" w:rsidRDefault="00D03080" w:rsidP="00D03080">
      <w:pPr>
        <w:pStyle w:val="zCode"/>
        <w:rPr>
          <w:noProof/>
        </w:rPr>
      </w:pPr>
      <w:r>
        <w:rPr>
          <w:noProof/>
        </w:rPr>
        <w:t xml:space="preserve">    app.innerHTML = renderSidebarPageLayout({</w:t>
      </w:r>
    </w:p>
    <w:p w14:paraId="1720854C" w14:textId="77777777" w:rsidR="00D03080" w:rsidRDefault="00D03080" w:rsidP="00D03080">
      <w:pPr>
        <w:pStyle w:val="zCode"/>
        <w:rPr>
          <w:noProof/>
        </w:rPr>
      </w:pPr>
      <w:r>
        <w:rPr>
          <w:noProof/>
        </w:rPr>
        <w:t xml:space="preserve">      sidebarContent: `${renderFoodGroupList(groupedFoods)}`,</w:t>
      </w:r>
    </w:p>
    <w:p w14:paraId="55A67F03" w14:textId="77777777" w:rsidR="00D03080" w:rsidRDefault="00D03080" w:rsidP="00D03080">
      <w:pPr>
        <w:pStyle w:val="zCode"/>
        <w:rPr>
          <w:noProof/>
        </w:rPr>
      </w:pPr>
      <w:r>
        <w:rPr>
          <w:noProof/>
        </w:rPr>
        <w:t xml:space="preserve">      pageId: "calculation",</w:t>
      </w:r>
    </w:p>
    <w:p w14:paraId="6F637E16" w14:textId="77777777" w:rsidR="00D03080" w:rsidRDefault="00D03080" w:rsidP="00D03080">
      <w:pPr>
        <w:pStyle w:val="zCode"/>
        <w:rPr>
          <w:noProof/>
        </w:rPr>
      </w:pPr>
      <w:r>
        <w:rPr>
          <w:noProof/>
        </w:rPr>
        <w:t xml:space="preserve">      pageTitle: t("calculation.title"),</w:t>
      </w:r>
    </w:p>
    <w:p w14:paraId="56E916B0" w14:textId="77777777" w:rsidR="00D03080" w:rsidRDefault="00D03080" w:rsidP="00D03080">
      <w:pPr>
        <w:pStyle w:val="zCode"/>
        <w:rPr>
          <w:noProof/>
        </w:rPr>
      </w:pPr>
      <w:r>
        <w:rPr>
          <w:noProof/>
        </w:rPr>
        <w:lastRenderedPageBreak/>
        <w:t xml:space="preserve">      mainContent: `</w:t>
      </w:r>
    </w:p>
    <w:p w14:paraId="47185227" w14:textId="77777777" w:rsidR="00D03080" w:rsidRDefault="00D03080" w:rsidP="00D03080">
      <w:pPr>
        <w:pStyle w:val="zCode"/>
        <w:rPr>
          <w:noProof/>
        </w:rPr>
      </w:pPr>
      <w:r>
        <w:rPr>
          <w:noProof/>
        </w:rPr>
        <w:t xml:space="preserve">          &lt;div id="resultCalculatedTbl"&gt;          </w:t>
      </w:r>
    </w:p>
    <w:p w14:paraId="0B147172" w14:textId="77777777" w:rsidR="00D03080" w:rsidRDefault="00D03080" w:rsidP="00D03080">
      <w:pPr>
        <w:pStyle w:val="zCode"/>
        <w:rPr>
          <w:noProof/>
        </w:rPr>
      </w:pPr>
      <w:r>
        <w:rPr>
          <w:noProof/>
        </w:rPr>
        <w:t xml:space="preserve">           ${renderCalculationTable([])}            </w:t>
      </w:r>
    </w:p>
    <w:p w14:paraId="2A50DCA3" w14:textId="77777777" w:rsidR="00D03080" w:rsidRDefault="00D03080" w:rsidP="00D03080">
      <w:pPr>
        <w:pStyle w:val="zCode"/>
        <w:rPr>
          <w:noProof/>
        </w:rPr>
      </w:pPr>
      <w:r>
        <w:rPr>
          <w:noProof/>
        </w:rPr>
        <w:t xml:space="preserve">          &lt;/div&gt;</w:t>
      </w:r>
    </w:p>
    <w:p w14:paraId="7B2D11DB" w14:textId="77777777" w:rsidR="00D03080" w:rsidRDefault="00D03080" w:rsidP="00D03080">
      <w:pPr>
        <w:pStyle w:val="zCode"/>
        <w:rPr>
          <w:noProof/>
        </w:rPr>
      </w:pPr>
      <w:r>
        <w:rPr>
          <w:noProof/>
        </w:rPr>
        <w:t xml:space="preserve">        `,</w:t>
      </w:r>
    </w:p>
    <w:p w14:paraId="0B130B0D" w14:textId="77777777" w:rsidR="00D03080" w:rsidRDefault="00D03080" w:rsidP="00D03080">
      <w:pPr>
        <w:pStyle w:val="zCode"/>
        <w:rPr>
          <w:noProof/>
        </w:rPr>
      </w:pPr>
      <w:r>
        <w:rPr>
          <w:noProof/>
        </w:rPr>
        <w:t xml:space="preserve">    });</w:t>
      </w:r>
    </w:p>
    <w:p w14:paraId="749BBB60" w14:textId="77777777" w:rsidR="00D03080" w:rsidRDefault="00D03080" w:rsidP="00D03080">
      <w:pPr>
        <w:pStyle w:val="zCode"/>
        <w:rPr>
          <w:noProof/>
        </w:rPr>
      </w:pPr>
    </w:p>
    <w:p w14:paraId="157040EC" w14:textId="77777777" w:rsidR="00D03080" w:rsidRDefault="00D03080" w:rsidP="00D03080">
      <w:pPr>
        <w:pStyle w:val="zCode"/>
        <w:rPr>
          <w:noProof/>
        </w:rPr>
      </w:pPr>
      <w:r>
        <w:rPr>
          <w:noProof/>
        </w:rPr>
        <w:t xml:space="preserve">    bindSidebar();</w:t>
      </w:r>
    </w:p>
    <w:p w14:paraId="0E7758B5" w14:textId="77777777" w:rsidR="00D03080" w:rsidRDefault="00D03080" w:rsidP="00D03080">
      <w:pPr>
        <w:pStyle w:val="zCode"/>
        <w:rPr>
          <w:noProof/>
        </w:rPr>
      </w:pPr>
      <w:r>
        <w:rPr>
          <w:noProof/>
        </w:rPr>
        <w:t xml:space="preserve">    bindMenuListToggle();</w:t>
      </w:r>
    </w:p>
    <w:p w14:paraId="1392C95C" w14:textId="77777777" w:rsidR="00D03080" w:rsidRDefault="00D03080" w:rsidP="00D03080">
      <w:pPr>
        <w:pStyle w:val="zCode"/>
        <w:rPr>
          <w:noProof/>
        </w:rPr>
      </w:pPr>
    </w:p>
    <w:p w14:paraId="01438B58" w14:textId="77777777" w:rsidR="00D03080" w:rsidRDefault="00D03080" w:rsidP="00D03080">
      <w:pPr>
        <w:pStyle w:val="zCode"/>
        <w:rPr>
          <w:noProof/>
        </w:rPr>
      </w:pPr>
      <w:r>
        <w:rPr>
          <w:noProof/>
        </w:rPr>
        <w:t xml:space="preserve">    </w:t>
      </w:r>
      <w:r w:rsidRPr="00D03080">
        <w:rPr>
          <w:noProof/>
          <w:highlight w:val="yellow"/>
        </w:rPr>
        <w:t>bindCalculationEvents</w:t>
      </w:r>
      <w:r>
        <w:rPr>
          <w:noProof/>
        </w:rPr>
        <w:t>(nutritionData);</w:t>
      </w:r>
    </w:p>
    <w:p w14:paraId="174555EF" w14:textId="77777777" w:rsidR="00D03080" w:rsidRDefault="00D03080" w:rsidP="00D03080">
      <w:pPr>
        <w:pStyle w:val="zCode"/>
        <w:rPr>
          <w:noProof/>
        </w:rPr>
      </w:pPr>
      <w:r>
        <w:rPr>
          <w:noProof/>
        </w:rPr>
        <w:t xml:space="preserve">  } catch (error) {</w:t>
      </w:r>
    </w:p>
    <w:p w14:paraId="59FE76AF" w14:textId="77777777" w:rsidR="00D03080" w:rsidRDefault="00D03080" w:rsidP="00D03080">
      <w:pPr>
        <w:pStyle w:val="zCode"/>
        <w:rPr>
          <w:noProof/>
        </w:rPr>
      </w:pPr>
      <w:r>
        <w:rPr>
          <w:noProof/>
        </w:rPr>
        <w:t xml:space="preserve">    app.innerHTML = renderPageLayout({</w:t>
      </w:r>
    </w:p>
    <w:p w14:paraId="121BFA25" w14:textId="77777777" w:rsidR="00D03080" w:rsidRDefault="00D03080" w:rsidP="00D03080">
      <w:pPr>
        <w:pStyle w:val="zCode"/>
        <w:rPr>
          <w:noProof/>
        </w:rPr>
      </w:pPr>
      <w:r>
        <w:rPr>
          <w:noProof/>
        </w:rPr>
        <w:t xml:space="preserve">      content: renderNotification(t("notification.failedToLoadNutritionData"), "danger"),</w:t>
      </w:r>
    </w:p>
    <w:p w14:paraId="56582213" w14:textId="77777777" w:rsidR="00D03080" w:rsidRDefault="00D03080" w:rsidP="00D03080">
      <w:pPr>
        <w:pStyle w:val="zCode"/>
        <w:rPr>
          <w:noProof/>
        </w:rPr>
      </w:pPr>
      <w:r>
        <w:rPr>
          <w:noProof/>
        </w:rPr>
        <w:t xml:space="preserve">    });</w:t>
      </w:r>
    </w:p>
    <w:p w14:paraId="0E201B6E" w14:textId="77777777" w:rsidR="00D03080" w:rsidRDefault="00D03080" w:rsidP="00D03080">
      <w:pPr>
        <w:pStyle w:val="zCode"/>
        <w:rPr>
          <w:noProof/>
        </w:rPr>
      </w:pPr>
      <w:r>
        <w:rPr>
          <w:noProof/>
        </w:rPr>
        <w:t xml:space="preserve">    console.error("Failed to load nutrition data:", error);</w:t>
      </w:r>
    </w:p>
    <w:p w14:paraId="00C90D5A" w14:textId="77777777" w:rsidR="00D03080" w:rsidRDefault="00D03080" w:rsidP="00D03080">
      <w:pPr>
        <w:pStyle w:val="zCode"/>
        <w:rPr>
          <w:noProof/>
        </w:rPr>
      </w:pPr>
      <w:r>
        <w:rPr>
          <w:noProof/>
        </w:rPr>
        <w:t xml:space="preserve">  }</w:t>
      </w:r>
    </w:p>
    <w:p w14:paraId="3C11E6A0" w14:textId="77777777" w:rsidR="00D03080" w:rsidRDefault="00D03080" w:rsidP="00D03080">
      <w:pPr>
        <w:pStyle w:val="zCode"/>
        <w:rPr>
          <w:noProof/>
        </w:rPr>
      </w:pPr>
      <w:r>
        <w:rPr>
          <w:noProof/>
        </w:rPr>
        <w:t>}</w:t>
      </w:r>
    </w:p>
    <w:p w14:paraId="15C9530F" w14:textId="77777777" w:rsidR="00D03080" w:rsidRDefault="00D03080" w:rsidP="00D03080">
      <w:pPr>
        <w:pStyle w:val="zCode"/>
        <w:rPr>
          <w:noProof/>
        </w:rPr>
      </w:pPr>
    </w:p>
    <w:p w14:paraId="6784179A" w14:textId="77777777" w:rsidR="00D03080" w:rsidRDefault="00D03080" w:rsidP="00D03080">
      <w:pPr>
        <w:pStyle w:val="zCode"/>
        <w:rPr>
          <w:noProof/>
        </w:rPr>
      </w:pPr>
      <w:r>
        <w:rPr>
          <w:noProof/>
        </w:rPr>
        <w:t xml:space="preserve">function </w:t>
      </w:r>
      <w:r w:rsidRPr="00D03080">
        <w:rPr>
          <w:noProof/>
          <w:highlight w:val="yellow"/>
        </w:rPr>
        <w:t>bindCalculationEvents</w:t>
      </w:r>
      <w:r>
        <w:rPr>
          <w:noProof/>
        </w:rPr>
        <w:t>(nutritionData) {</w:t>
      </w:r>
    </w:p>
    <w:p w14:paraId="518A4EC7" w14:textId="77777777" w:rsidR="00D03080" w:rsidRDefault="00D03080" w:rsidP="00D03080">
      <w:pPr>
        <w:pStyle w:val="zCode"/>
        <w:rPr>
          <w:noProof/>
        </w:rPr>
      </w:pPr>
      <w:r>
        <w:rPr>
          <w:noProof/>
        </w:rPr>
        <w:t xml:space="preserve">  const calculationRoot = document;</w:t>
      </w:r>
    </w:p>
    <w:p w14:paraId="41FD0E58" w14:textId="77777777" w:rsidR="00D03080" w:rsidRDefault="00D03080" w:rsidP="00D03080">
      <w:pPr>
        <w:pStyle w:val="zCode"/>
        <w:rPr>
          <w:noProof/>
        </w:rPr>
      </w:pPr>
      <w:r>
        <w:rPr>
          <w:noProof/>
        </w:rPr>
        <w:t xml:space="preserve">  if (!calculationRoot) return;</w:t>
      </w:r>
    </w:p>
    <w:p w14:paraId="241C2EF2" w14:textId="77777777" w:rsidR="00D03080" w:rsidRDefault="00D03080" w:rsidP="00D03080">
      <w:pPr>
        <w:pStyle w:val="zCode"/>
        <w:rPr>
          <w:noProof/>
        </w:rPr>
      </w:pPr>
    </w:p>
    <w:p w14:paraId="6841BFBF" w14:textId="77777777" w:rsidR="00D03080" w:rsidRDefault="00D03080" w:rsidP="00D03080">
      <w:pPr>
        <w:pStyle w:val="zCode"/>
        <w:rPr>
          <w:noProof/>
        </w:rPr>
      </w:pPr>
      <w:r>
        <w:rPr>
          <w:noProof/>
        </w:rPr>
        <w:t xml:space="preserve">  calculationRoot.addEventListener("change", async (event) =&gt; {</w:t>
      </w:r>
    </w:p>
    <w:p w14:paraId="3D65E751" w14:textId="77777777" w:rsidR="00D03080" w:rsidRDefault="00D03080" w:rsidP="00D03080">
      <w:pPr>
        <w:pStyle w:val="zCode"/>
        <w:rPr>
          <w:noProof/>
        </w:rPr>
      </w:pPr>
      <w:r>
        <w:rPr>
          <w:noProof/>
        </w:rPr>
        <w:t xml:space="preserve">    const target = event.target;</w:t>
      </w:r>
    </w:p>
    <w:p w14:paraId="0967DB9B" w14:textId="77777777" w:rsidR="00D03080" w:rsidRDefault="00D03080" w:rsidP="00D03080">
      <w:pPr>
        <w:pStyle w:val="zCode"/>
        <w:rPr>
          <w:noProof/>
        </w:rPr>
      </w:pPr>
      <w:r>
        <w:rPr>
          <w:noProof/>
        </w:rPr>
        <w:t xml:space="preserve">    if (!(target instanceof HTMLInputElement)) return;</w:t>
      </w:r>
    </w:p>
    <w:p w14:paraId="7060803A" w14:textId="77777777" w:rsidR="00D03080" w:rsidRDefault="00D03080" w:rsidP="00D03080">
      <w:pPr>
        <w:pStyle w:val="zCode"/>
        <w:rPr>
          <w:noProof/>
        </w:rPr>
      </w:pPr>
    </w:p>
    <w:p w14:paraId="412436BE" w14:textId="77777777" w:rsidR="00D03080" w:rsidRDefault="00D03080" w:rsidP="00D03080">
      <w:pPr>
        <w:pStyle w:val="zCode"/>
        <w:rPr>
          <w:noProof/>
        </w:rPr>
      </w:pPr>
      <w:r>
        <w:rPr>
          <w:noProof/>
        </w:rPr>
        <w:t xml:space="preserve">    if (target.matches('input[name="foodcode"]')) {</w:t>
      </w:r>
    </w:p>
    <w:p w14:paraId="2554F2AA" w14:textId="77777777" w:rsidR="00D03080" w:rsidRDefault="00D03080" w:rsidP="00D03080">
      <w:pPr>
        <w:pStyle w:val="zCode"/>
        <w:rPr>
          <w:noProof/>
        </w:rPr>
      </w:pPr>
      <w:r>
        <w:rPr>
          <w:noProof/>
        </w:rPr>
        <w:t xml:space="preserve">      await refreshCalculationTable(nutritionData);</w:t>
      </w:r>
    </w:p>
    <w:p w14:paraId="46EE1CDA" w14:textId="77777777" w:rsidR="00D03080" w:rsidRDefault="00D03080" w:rsidP="00D03080">
      <w:pPr>
        <w:pStyle w:val="zCode"/>
        <w:rPr>
          <w:noProof/>
        </w:rPr>
      </w:pPr>
      <w:r>
        <w:rPr>
          <w:noProof/>
        </w:rPr>
        <w:t xml:space="preserve">    }</w:t>
      </w:r>
    </w:p>
    <w:p w14:paraId="37D5C0C5" w14:textId="77777777" w:rsidR="00D03080" w:rsidRDefault="00D03080" w:rsidP="00D03080">
      <w:pPr>
        <w:pStyle w:val="zCode"/>
        <w:rPr>
          <w:noProof/>
        </w:rPr>
      </w:pPr>
      <w:r>
        <w:rPr>
          <w:noProof/>
        </w:rPr>
        <w:t xml:space="preserve">  });</w:t>
      </w:r>
    </w:p>
    <w:p w14:paraId="3B9B9B4F" w14:textId="1E511CC9" w:rsidR="00960A0F" w:rsidRDefault="00D03080" w:rsidP="00D03080">
      <w:pPr>
        <w:pStyle w:val="zCode"/>
        <w:rPr>
          <w:noProof/>
        </w:rPr>
      </w:pPr>
      <w:r>
        <w:rPr>
          <w:noProof/>
        </w:rPr>
        <w:t>}</w:t>
      </w:r>
    </w:p>
    <w:p w14:paraId="113A91CB" w14:textId="77777777" w:rsidR="001B3800" w:rsidRDefault="001B3800" w:rsidP="001B3800">
      <w:pPr>
        <w:pStyle w:val="C2nd"/>
        <w:rPr>
          <w:noProof/>
        </w:rPr>
      </w:pPr>
      <w:bookmarkStart w:id="144" w:name="_Toc231258378"/>
      <w:r w:rsidRPr="00B07A20">
        <w:rPr>
          <w:rFonts w:eastAsia="SimSun"/>
          <w:noProof/>
        </w:rPr>
        <w:lastRenderedPageBreak/>
        <w:t xml:space="preserve">git </w:t>
      </w:r>
      <w:r w:rsidRPr="00B07A20">
        <w:t>push</w:t>
      </w:r>
      <w:r w:rsidRPr="00B07A20">
        <w:rPr>
          <w:rFonts w:eastAsia="SimSun"/>
          <w:noProof/>
        </w:rPr>
        <w:t xml:space="preserve"> </w:t>
      </w:r>
      <w:r w:rsidRPr="00B07A20">
        <w:t>origin</w:t>
      </w:r>
      <w:r w:rsidRPr="00B07A20">
        <w:rPr>
          <w:rFonts w:eastAsia="SimSun"/>
          <w:noProof/>
        </w:rPr>
        <w:t xml:space="preserve"> master</w:t>
      </w:r>
      <w:bookmarkEnd w:id="144"/>
    </w:p>
    <w:p w14:paraId="2469012F" w14:textId="548D88F7" w:rsidR="00D02EA3" w:rsidRDefault="00D02EA3" w:rsidP="001B3800">
      <w:pPr>
        <w:pStyle w:val="zCode"/>
        <w:rPr>
          <w:noProof/>
        </w:rPr>
      </w:pPr>
      <w:r>
        <w:rPr>
          <w:noProof/>
        </w:rPr>
        <w:drawing>
          <wp:inline distT="0" distB="0" distL="0" distR="0" wp14:anchorId="54CC565A" wp14:editId="5A930D5A">
            <wp:extent cx="5940425" cy="7023100"/>
            <wp:effectExtent l="0" t="0" r="3175" b="6350"/>
            <wp:docPr id="194894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44974" name=""/>
                    <pic:cNvPicPr/>
                  </pic:nvPicPr>
                  <pic:blipFill>
                    <a:blip r:embed="rId208"/>
                    <a:stretch>
                      <a:fillRect/>
                    </a:stretch>
                  </pic:blipFill>
                  <pic:spPr>
                    <a:xfrm>
                      <a:off x="0" y="0"/>
                      <a:ext cx="5940425" cy="7023100"/>
                    </a:xfrm>
                    <a:prstGeom prst="rect">
                      <a:avLst/>
                    </a:prstGeom>
                  </pic:spPr>
                </pic:pic>
              </a:graphicData>
            </a:graphic>
          </wp:inline>
        </w:drawing>
      </w:r>
    </w:p>
    <w:p w14:paraId="157211E8" w14:textId="4577EA6C" w:rsidR="001B3800" w:rsidRDefault="001B3800" w:rsidP="001B3800">
      <w:pPr>
        <w:pStyle w:val="zCode"/>
        <w:rPr>
          <w:noProof/>
        </w:rPr>
      </w:pPr>
      <w:r>
        <w:rPr>
          <w:noProof/>
        </w:rPr>
        <w:t>git status</w:t>
      </w:r>
    </w:p>
    <w:p w14:paraId="5425A282" w14:textId="77777777" w:rsidR="001B3800" w:rsidRDefault="001B3800" w:rsidP="001B3800">
      <w:pPr>
        <w:pStyle w:val="zCode"/>
        <w:rPr>
          <w:noProof/>
        </w:rPr>
      </w:pPr>
      <w:r>
        <w:rPr>
          <w:noProof/>
        </w:rPr>
        <w:t>git add -A</w:t>
      </w:r>
    </w:p>
    <w:p w14:paraId="42D83C07" w14:textId="50FA9BE4" w:rsidR="001B3800" w:rsidRDefault="001B3800" w:rsidP="001B3800">
      <w:pPr>
        <w:pStyle w:val="zCode"/>
        <w:rPr>
          <w:noProof/>
        </w:rPr>
      </w:pPr>
      <w:r>
        <w:rPr>
          <w:noProof/>
        </w:rPr>
        <w:t>git commit -m ‘</w:t>
      </w:r>
      <w:r w:rsidR="00CB5E9D">
        <w:rPr>
          <w:noProof/>
        </w:rPr>
        <w:t>calculation</w:t>
      </w:r>
      <w:r w:rsidR="00695FBC">
        <w:rPr>
          <w:noProof/>
        </w:rPr>
        <w:t>P</w:t>
      </w:r>
      <w:r w:rsidR="00CB5E9D">
        <w:rPr>
          <w:noProof/>
        </w:rPr>
        <w:t>age</w:t>
      </w:r>
      <w:r w:rsidR="00695FBC">
        <w:rPr>
          <w:noProof/>
        </w:rPr>
        <w:t>.js</w:t>
      </w:r>
      <w:r w:rsidR="00CB5E9D">
        <w:rPr>
          <w:noProof/>
        </w:rPr>
        <w:t xml:space="preserve"> hiiv</w:t>
      </w:r>
      <w:r>
        <w:rPr>
          <w:noProof/>
        </w:rPr>
        <w:t>’</w:t>
      </w:r>
    </w:p>
    <w:p w14:paraId="0E56C211" w14:textId="7C83BA79" w:rsidR="001B3800" w:rsidRDefault="001B3800" w:rsidP="001B3800">
      <w:pPr>
        <w:pStyle w:val="zCode"/>
        <w:rPr>
          <w:noProof/>
        </w:rPr>
      </w:pPr>
      <w:r>
        <w:rPr>
          <w:noProof/>
        </w:rPr>
        <w:t>git push origin master</w:t>
      </w:r>
    </w:p>
    <w:p w14:paraId="40EEA520" w14:textId="77777777" w:rsidR="00D02EA3" w:rsidRDefault="00D02EA3" w:rsidP="001B3800">
      <w:pPr>
        <w:pStyle w:val="zCode"/>
        <w:rPr>
          <w:noProof/>
        </w:rPr>
      </w:pPr>
    </w:p>
    <w:p w14:paraId="571ECEEA" w14:textId="77777777" w:rsidR="00D02EA3" w:rsidRDefault="00D02EA3" w:rsidP="001B3800">
      <w:pPr>
        <w:pStyle w:val="zCode"/>
        <w:rPr>
          <w:noProof/>
        </w:rPr>
      </w:pPr>
    </w:p>
    <w:p w14:paraId="5C7F0944" w14:textId="3B066843" w:rsidR="00CB5E9D" w:rsidRDefault="0029645F" w:rsidP="00CB5E9D">
      <w:pPr>
        <w:pStyle w:val="C1st"/>
        <w:spacing w:before="240" w:after="120"/>
        <w:rPr>
          <w:noProof/>
        </w:rPr>
      </w:pPr>
      <w:bookmarkStart w:id="145" w:name="_Toc231258379"/>
      <w:r>
        <w:rPr>
          <w:noProof/>
        </w:rPr>
        <w:lastRenderedPageBreak/>
        <w:t>b</w:t>
      </w:r>
      <w:r w:rsidR="00CB5E9D">
        <w:rPr>
          <w:noProof/>
        </w:rPr>
        <w:t>ooks</w:t>
      </w:r>
      <w:r>
        <w:rPr>
          <w:noProof/>
        </w:rPr>
        <w:t>P</w:t>
      </w:r>
      <w:r w:rsidR="00CB5E9D">
        <w:rPr>
          <w:noProof/>
        </w:rPr>
        <w:t>age</w:t>
      </w:r>
      <w:r>
        <w:rPr>
          <w:noProof/>
        </w:rPr>
        <w:t>.js</w:t>
      </w:r>
      <w:bookmarkEnd w:id="145"/>
    </w:p>
    <w:p w14:paraId="48AF99B1" w14:textId="4ACC02DC" w:rsidR="00830D10" w:rsidRDefault="00830D10" w:rsidP="00830D10">
      <w:pPr>
        <w:pStyle w:val="zCode"/>
        <w:rPr>
          <w:noProof/>
        </w:rPr>
      </w:pPr>
      <w:r>
        <w:rPr>
          <w:noProof/>
        </w:rPr>
        <w:drawing>
          <wp:inline distT="0" distB="0" distL="0" distR="0" wp14:anchorId="59FE623C" wp14:editId="27936DDA">
            <wp:extent cx="5934710" cy="3191510"/>
            <wp:effectExtent l="19050" t="19050" r="27940" b="27940"/>
            <wp:docPr id="368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5934710" cy="3191510"/>
                    </a:xfrm>
                    <a:prstGeom prst="rect">
                      <a:avLst/>
                    </a:prstGeom>
                    <a:noFill/>
                    <a:ln>
                      <a:solidFill>
                        <a:schemeClr val="bg1">
                          <a:lumMod val="50000"/>
                        </a:schemeClr>
                      </a:solidFill>
                    </a:ln>
                  </pic:spPr>
                </pic:pic>
              </a:graphicData>
            </a:graphic>
          </wp:inline>
        </w:drawing>
      </w:r>
    </w:p>
    <w:p w14:paraId="0E15897C" w14:textId="5A534B6C" w:rsidR="0029645F" w:rsidRDefault="0029645F" w:rsidP="0029645F">
      <w:pPr>
        <w:pStyle w:val="zTxtContinue"/>
        <w:rPr>
          <w:noProof/>
        </w:rPr>
      </w:pPr>
      <w:r>
        <w:t>src/img/books ба src/pdf хавтас дотор файлуудыг хуулсан.</w:t>
      </w:r>
    </w:p>
    <w:p w14:paraId="25EA0DB8" w14:textId="403511FB" w:rsidR="0029645F" w:rsidRDefault="0029645F" w:rsidP="0029645F">
      <w:pPr>
        <w:pStyle w:val="zCode"/>
      </w:pPr>
      <w:r>
        <w:rPr>
          <w:noProof/>
        </w:rPr>
        <w:drawing>
          <wp:inline distT="0" distB="0" distL="0" distR="0" wp14:anchorId="02F2A1D2" wp14:editId="37FE6FA0">
            <wp:extent cx="5940425" cy="3682425"/>
            <wp:effectExtent l="0" t="0" r="3175" b="0"/>
            <wp:docPr id="10848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8775" name=""/>
                    <pic:cNvPicPr/>
                  </pic:nvPicPr>
                  <pic:blipFill rotWithShape="1">
                    <a:blip r:embed="rId210"/>
                    <a:srcRect b="10975"/>
                    <a:stretch>
                      <a:fillRect/>
                    </a:stretch>
                  </pic:blipFill>
                  <pic:spPr bwMode="auto">
                    <a:xfrm>
                      <a:off x="0" y="0"/>
                      <a:ext cx="5940425" cy="3682425"/>
                    </a:xfrm>
                    <a:prstGeom prst="rect">
                      <a:avLst/>
                    </a:prstGeom>
                    <a:ln>
                      <a:noFill/>
                    </a:ln>
                    <a:extLst>
                      <a:ext uri="{53640926-AAD7-44D8-BBD7-CCE9431645EC}">
                        <a14:shadowObscured xmlns:a14="http://schemas.microsoft.com/office/drawing/2010/main"/>
                      </a:ext>
                    </a:extLst>
                  </pic:spPr>
                </pic:pic>
              </a:graphicData>
            </a:graphic>
          </wp:inline>
        </w:drawing>
      </w:r>
    </w:p>
    <w:p w14:paraId="7543BAA8" w14:textId="220C55EB" w:rsidR="0029645F" w:rsidRDefault="0029645F" w:rsidP="003B6E68">
      <w:pPr>
        <w:pStyle w:val="C2nd"/>
        <w:rPr>
          <w:noProof/>
        </w:rPr>
      </w:pPr>
      <w:bookmarkStart w:id="146" w:name="_Toc231258380"/>
      <w:r>
        <w:lastRenderedPageBreak/>
        <w:t>src/js/services/bookService.js</w:t>
      </w:r>
      <w:bookmarkEnd w:id="146"/>
    </w:p>
    <w:p w14:paraId="51FD1BCD" w14:textId="5F7A6363" w:rsidR="0029645F" w:rsidRDefault="0029645F" w:rsidP="0029645F">
      <w:pPr>
        <w:pStyle w:val="zCode"/>
      </w:pPr>
      <w:r>
        <w:rPr>
          <w:noProof/>
        </w:rPr>
        <w:drawing>
          <wp:inline distT="0" distB="0" distL="0" distR="0" wp14:anchorId="3683C7BD" wp14:editId="33E47C1E">
            <wp:extent cx="5940425" cy="2412195"/>
            <wp:effectExtent l="0" t="0" r="3175" b="7620"/>
            <wp:docPr id="199962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27149" name=""/>
                    <pic:cNvPicPr/>
                  </pic:nvPicPr>
                  <pic:blipFill rotWithShape="1">
                    <a:blip r:embed="rId211"/>
                    <a:srcRect b="41898"/>
                    <a:stretch>
                      <a:fillRect/>
                    </a:stretch>
                  </pic:blipFill>
                  <pic:spPr bwMode="auto">
                    <a:xfrm>
                      <a:off x="0" y="0"/>
                      <a:ext cx="5940425" cy="2412195"/>
                    </a:xfrm>
                    <a:prstGeom prst="rect">
                      <a:avLst/>
                    </a:prstGeom>
                    <a:ln>
                      <a:noFill/>
                    </a:ln>
                    <a:extLst>
                      <a:ext uri="{53640926-AAD7-44D8-BBD7-CCE9431645EC}">
                        <a14:shadowObscured xmlns:a14="http://schemas.microsoft.com/office/drawing/2010/main"/>
                      </a:ext>
                    </a:extLst>
                  </pic:spPr>
                </pic:pic>
              </a:graphicData>
            </a:graphic>
          </wp:inline>
        </w:drawing>
      </w:r>
    </w:p>
    <w:p w14:paraId="6E7A6C06" w14:textId="77777777" w:rsidR="0029645F" w:rsidRDefault="0029645F" w:rsidP="0029645F">
      <w:pPr>
        <w:pStyle w:val="zCode"/>
      </w:pPr>
      <w:r>
        <w:t>export function getBooks() {</w:t>
      </w:r>
    </w:p>
    <w:p w14:paraId="698F0741" w14:textId="77777777" w:rsidR="0029645F" w:rsidRDefault="0029645F" w:rsidP="0029645F">
      <w:pPr>
        <w:pStyle w:val="zCode"/>
      </w:pPr>
      <w:r>
        <w:t xml:space="preserve">  return [</w:t>
      </w:r>
    </w:p>
    <w:p w14:paraId="2F164A2A" w14:textId="77777777" w:rsidR="0029645F" w:rsidRDefault="0029645F" w:rsidP="0029645F">
      <w:pPr>
        <w:pStyle w:val="zCode"/>
      </w:pPr>
      <w:r>
        <w:t xml:space="preserve">    {</w:t>
      </w:r>
    </w:p>
    <w:p w14:paraId="05280946" w14:textId="77777777" w:rsidR="0029645F" w:rsidRDefault="0029645F" w:rsidP="0029645F">
      <w:pPr>
        <w:pStyle w:val="zCode"/>
      </w:pPr>
      <w:r>
        <w:t xml:space="preserve">      cover: "./img/books/book-desktop-guidlines.jpg",</w:t>
      </w:r>
    </w:p>
    <w:p w14:paraId="6BF87800" w14:textId="77777777" w:rsidR="0029645F" w:rsidRDefault="0029645F" w:rsidP="0029645F">
      <w:pPr>
        <w:pStyle w:val="zCode"/>
      </w:pPr>
      <w:r>
        <w:t xml:space="preserve">      alt: "Guidelines for The Mongolian Food Composition",</w:t>
      </w:r>
    </w:p>
    <w:p w14:paraId="36209355" w14:textId="77777777" w:rsidR="0029645F" w:rsidRDefault="0029645F" w:rsidP="0029645F">
      <w:pPr>
        <w:pStyle w:val="zCode"/>
      </w:pPr>
      <w:r>
        <w:t xml:space="preserve">      pdf: "./pdf/SOP_Mongolia_V2_No_Blanks.pdf",</w:t>
      </w:r>
    </w:p>
    <w:p w14:paraId="1AC0FD1F" w14:textId="77777777" w:rsidR="0029645F" w:rsidRDefault="0029645F" w:rsidP="0029645F">
      <w:pPr>
        <w:pStyle w:val="zCode"/>
      </w:pPr>
      <w:r>
        <w:t xml:space="preserve">      description: {</w:t>
      </w:r>
    </w:p>
    <w:p w14:paraId="78BB4E8C" w14:textId="77777777" w:rsidR="0029645F" w:rsidRPr="0024717B" w:rsidRDefault="0029645F" w:rsidP="0029645F">
      <w:pPr>
        <w:pStyle w:val="zCode"/>
        <w:rPr>
          <w:sz w:val="16"/>
          <w:szCs w:val="16"/>
        </w:rPr>
      </w:pPr>
      <w:r w:rsidRPr="0024717B">
        <w:rPr>
          <w:sz w:val="16"/>
          <w:szCs w:val="16"/>
        </w:rPr>
        <w:t xml:space="preserve">        en: "In Mongolia, the first “Food composition table” was established and published in 1997. It contains information for the following eight groups of products. It includes: Meat and meat products; Milk and dairy products; Cereals and their products; Vegetables; Fruits and their products; Fat, oils; Sugar contents products; Alcoholic. In the first FCT, a total of 12 nutrients of protein, fat, carbohydrates, fiber, ash, and vitamins A, C, E, Ca, K, Na, and Fe are covered in 288 products of the above eight groups. It was managed by the Ministry of Food, agriculture, and Light Industry. The FCT is available in hard copy. It contains few types of foods and has not been updated for more than 20 years.",</w:t>
      </w:r>
    </w:p>
    <w:p w14:paraId="44C14B38" w14:textId="77777777" w:rsidR="0029645F" w:rsidRPr="0024717B" w:rsidRDefault="0029645F" w:rsidP="0029645F">
      <w:pPr>
        <w:pStyle w:val="zCode"/>
        <w:rPr>
          <w:sz w:val="16"/>
          <w:szCs w:val="16"/>
        </w:rPr>
      </w:pPr>
      <w:r w:rsidRPr="0024717B">
        <w:rPr>
          <w:sz w:val="16"/>
          <w:szCs w:val="16"/>
        </w:rPr>
        <w:t xml:space="preserve">        mn: "Монгол Улсад анхны “Хүнсний найрлагын хүснэгт” (Food Composition Table, FCT) 1997 онд боловсруулагдан хэвлэгдсэн бөгөөд мах, махан бүтээгдэхүүн, сүү, сүүн бүтээгдэхүүн, үр тариа болон түүний бүтээгдэхүүн, хүнсний ногоо, жимс жимсгэнэ болон тэдгээрийн бүтээгдэхүүн, өөх тос, тосон бүтээгдэхүүн, элсэн чихэр агуулсан бүтээгдэхүүн, согтууруулах ундаа гэсэн найман бүлгийн бүтээгдэхүүний мэдээллийг багтаасан байдаг. Энэхүү анхны хүснэгтэд дээрх найман бүлгийн нийт 288 төрлийн хүнсний бүтээгдэхүүний уураг, өөх тос, нүүрс ус, эслэг, үнс, А, С, Е аминдэм, кальци (Ca), кали (K), натри (Na), төмөр (Fe) зэрэг нийт 12 төрлийн шимт бодисын агууламжийг хамруулсан байна. Хүснэгтийг Хүнс, хөдөө аж ахуй, хөнгөн үйлдвэрийн яам хариуцан боловсруулж, хэвлэмэл хэлбэрээр ашиглах боломжтой болгосон. Гэвч энэхүү хүнсний найрлагын хүснэгт нь цөөн төрлийн хүнсийг хамарсан бөгөөд 20 гаруй жилийн хугацаанд шинэчлэгдээгүй байна.",</w:t>
      </w:r>
    </w:p>
    <w:p w14:paraId="466F6EA6" w14:textId="77777777" w:rsidR="0029645F" w:rsidRDefault="0029645F" w:rsidP="0029645F">
      <w:pPr>
        <w:pStyle w:val="zCode"/>
      </w:pPr>
      <w:r>
        <w:t xml:space="preserve">      },</w:t>
      </w:r>
    </w:p>
    <w:p w14:paraId="3BF49ED6" w14:textId="77777777" w:rsidR="0029645F" w:rsidRDefault="0029645F" w:rsidP="0029645F">
      <w:pPr>
        <w:pStyle w:val="zCode"/>
      </w:pPr>
      <w:r>
        <w:t xml:space="preserve">    },</w:t>
      </w:r>
    </w:p>
    <w:p w14:paraId="327E4AFD" w14:textId="77777777" w:rsidR="0029645F" w:rsidRDefault="0029645F" w:rsidP="0029645F">
      <w:pPr>
        <w:pStyle w:val="zCode"/>
      </w:pPr>
      <w:r>
        <w:t xml:space="preserve">    {</w:t>
      </w:r>
    </w:p>
    <w:p w14:paraId="320F9E2F" w14:textId="77777777" w:rsidR="0029645F" w:rsidRDefault="0029645F" w:rsidP="0029645F">
      <w:pPr>
        <w:pStyle w:val="zCode"/>
      </w:pPr>
      <w:r>
        <w:t xml:space="preserve">      cover: "./img/books/book-phone-table.jpg",</w:t>
      </w:r>
    </w:p>
    <w:p w14:paraId="1C34357C" w14:textId="77777777" w:rsidR="0029645F" w:rsidRDefault="0029645F" w:rsidP="0029645F">
      <w:pPr>
        <w:pStyle w:val="zCode"/>
      </w:pPr>
      <w:r>
        <w:t xml:space="preserve">      alt: "Food Composition Table for Mongolia",</w:t>
      </w:r>
    </w:p>
    <w:p w14:paraId="19F4A9AB" w14:textId="77777777" w:rsidR="0029645F" w:rsidRDefault="0029645F" w:rsidP="0029645F">
      <w:pPr>
        <w:pStyle w:val="zCode"/>
      </w:pPr>
      <w:r>
        <w:t xml:space="preserve">      pdf: "./pdf/FoodCompositionTableForMongolia20240520.pdf",</w:t>
      </w:r>
    </w:p>
    <w:p w14:paraId="5A1DD3DF" w14:textId="77777777" w:rsidR="0029645F" w:rsidRDefault="0029645F" w:rsidP="0029645F">
      <w:pPr>
        <w:pStyle w:val="zCode"/>
      </w:pPr>
      <w:r>
        <w:t xml:space="preserve">      description: {</w:t>
      </w:r>
    </w:p>
    <w:p w14:paraId="4555E82E" w14:textId="77777777" w:rsidR="0029645F" w:rsidRPr="00830D10" w:rsidRDefault="0029645F" w:rsidP="0029645F">
      <w:pPr>
        <w:pStyle w:val="zCode"/>
        <w:rPr>
          <w:sz w:val="12"/>
          <w:szCs w:val="12"/>
        </w:rPr>
      </w:pPr>
      <w:r w:rsidRPr="00830D10">
        <w:rPr>
          <w:sz w:val="12"/>
          <w:szCs w:val="12"/>
        </w:rPr>
        <w:t xml:space="preserve">        en: "This new edition of the Mongolia food composition table is based on a systematic data management process and international standards and guidelines for food composition. Food composition data from various Mongolian University of Life Science and research institutes of SAMO in Mongolia were collected and compiled. In addition …… were analyzed fiber, fatty acid, and amino acid composition. Food composition data from other sources (Korean FCT and scientific literature) were used to supplement missing values. The FCT contains 108 foods and 14 mandatory components. Most of the data are raw foods. Two cooked foods and recipes were calculated by using yield factors from Islam et al (2012) and Rahim et al (2013) and retention factors from Eurofir (Vasquez-Caicedo et al., 2008). The FST is divided in a main table (containing values on proximates, minerals, and vitamins) and several annex tables for amino acids, and fatty acids. Moreover, this edition contains protein values based on food-specific nitrogen-to-protein conversion factors instead of a general factor of 6.25, and emphasis was given to include values for total dietary fiber.",</w:t>
      </w:r>
    </w:p>
    <w:p w14:paraId="0BB90235" w14:textId="77777777" w:rsidR="0029645F" w:rsidRPr="00830D10" w:rsidRDefault="0029645F" w:rsidP="0029645F">
      <w:pPr>
        <w:pStyle w:val="zCode"/>
        <w:rPr>
          <w:sz w:val="12"/>
          <w:szCs w:val="12"/>
        </w:rPr>
      </w:pPr>
      <w:r w:rsidRPr="00830D10">
        <w:rPr>
          <w:sz w:val="12"/>
          <w:szCs w:val="12"/>
        </w:rPr>
        <w:t xml:space="preserve">        mn: "Монгол Улсын Хүнсний найрлагын хүснэгтийн энэхүү шинэ хэвлэл нь хүнсний найрлагын мэдээллийг боловсруулах олон улсын стандарт, удирдамж болон өгөгдлийн системтэй менежментийн үйл явцад тулгуурлан боловсруулагдсан болно. Монгол Улсын Хөдөө аж ахуйн их сургууль болон Шинжлэх ухааны академийн харьяа судалгааны байгууллагуудаас гаргасан хүнсний найрлагын мэдээллийг цуглуулж, нэгтгэн боловсруулсан. Үүнээс гадна эслэг, тосны хүчил болон амин хүчлийн найрлагад шинжилгээ хийсэн. Дутуу мэдээллийг нөхөх зорилгоор БНСУ-ын Хүнсний найрлагын хүснэгт болон эрдэм шинжилгээний бүтээлүүдээс авсан мэдээллийг ашигласан. Энэхүү хүнсний найрлагын хүснэгтэд 108 нэр төрлийн хүнс болон зайлшгүй шаардлагатай 14 үзүүлэлтийг багтаасан бөгөөд ихэнх мэдээлэл нь түүхий хүнсний бүтээгдэхүүнд хамаарна. Мөн хоёр төрлийн болгосон хүнс болон жорын шимт найрлагыг Islam нарын (2012), Rahim нарын (2013) судалгаанд дурдсан гарцын коэффициент (yield factor), EuroFIR-ийн хадгалалтын коэффициент (retention factor)-ийг (Vasquez-Caicedo нар, 2008) ашиглан тооцоолсон. Хүнсний найрлагын хүснэгт нь үндсэн хүснэгт болон хавсралт хүснэгтүүдээс бүрдэх бөгөөд үндсэн хүснэгтэд үндсэн шимт бодисууд, эрдэс бодис, аминдэмийн агууламжийг, харин хавсралт хүснэгтүүдэд амин хүчил болон тосны хүчлийн найрлагын мэдээллийг тус тус оруулсан. Түүнчлэн энэхүү хэвлэлд уургийн агууламжийг тооцоолохдоо нийтлэг хэрэглэгддэг 6.25 коэффициентийн оронд хүнс тус бүрийн азот-уургийн хөрвүүлэх тусгай коэффициентийг ашигласан бөгөөд нийт хүнсний эслэгийн агууламжийн мэдээллийг багтаахад онцгой анхаарал хандуулсан болно.",</w:t>
      </w:r>
    </w:p>
    <w:p w14:paraId="53966865" w14:textId="77777777" w:rsidR="0029645F" w:rsidRDefault="0029645F" w:rsidP="0029645F">
      <w:pPr>
        <w:pStyle w:val="zCode"/>
      </w:pPr>
      <w:r>
        <w:t xml:space="preserve">      },</w:t>
      </w:r>
    </w:p>
    <w:p w14:paraId="4C2FCCEC" w14:textId="77777777" w:rsidR="0029645F" w:rsidRDefault="0029645F" w:rsidP="0029645F">
      <w:pPr>
        <w:pStyle w:val="zCode"/>
      </w:pPr>
      <w:r>
        <w:lastRenderedPageBreak/>
        <w:t xml:space="preserve">    },</w:t>
      </w:r>
    </w:p>
    <w:p w14:paraId="60D55898" w14:textId="77777777" w:rsidR="0029645F" w:rsidRDefault="0029645F" w:rsidP="0029645F">
      <w:pPr>
        <w:pStyle w:val="zCode"/>
      </w:pPr>
      <w:r>
        <w:t xml:space="preserve">    {</w:t>
      </w:r>
    </w:p>
    <w:p w14:paraId="73B49768" w14:textId="77777777" w:rsidR="0029645F" w:rsidRDefault="0029645F" w:rsidP="0029645F">
      <w:pPr>
        <w:pStyle w:val="zCode"/>
      </w:pPr>
      <w:r>
        <w:t xml:space="preserve">      cover: "./img/books/book-phone-food.jpg",</w:t>
      </w:r>
    </w:p>
    <w:p w14:paraId="722168F7" w14:textId="77777777" w:rsidR="0029645F" w:rsidRDefault="0029645F" w:rsidP="0029645F">
      <w:pPr>
        <w:pStyle w:val="zCode"/>
      </w:pPr>
      <w:r>
        <w:t xml:space="preserve">      alt: "Mongolian Traditional Food EN",</w:t>
      </w:r>
    </w:p>
    <w:p w14:paraId="06C4B30F" w14:textId="77777777" w:rsidR="0029645F" w:rsidRDefault="0029645F" w:rsidP="0029645F">
      <w:pPr>
        <w:pStyle w:val="zCode"/>
      </w:pPr>
      <w:r>
        <w:t xml:space="preserve">      pdf: "./pdf/foodbook-en.pdf",</w:t>
      </w:r>
    </w:p>
    <w:p w14:paraId="43160C82" w14:textId="77777777" w:rsidR="0029645F" w:rsidRDefault="0029645F" w:rsidP="0029645F">
      <w:pPr>
        <w:pStyle w:val="zCode"/>
      </w:pPr>
      <w:r>
        <w:t xml:space="preserve">      description: {</w:t>
      </w:r>
    </w:p>
    <w:p w14:paraId="3FEAAAB2" w14:textId="77777777" w:rsidR="0029645F" w:rsidRPr="0024717B" w:rsidRDefault="0029645F" w:rsidP="0029645F">
      <w:pPr>
        <w:pStyle w:val="zCode"/>
        <w:rPr>
          <w:sz w:val="16"/>
          <w:szCs w:val="16"/>
        </w:rPr>
      </w:pPr>
      <w:r w:rsidRPr="0024717B">
        <w:rPr>
          <w:sz w:val="16"/>
          <w:szCs w:val="16"/>
        </w:rPr>
        <w:t xml:space="preserve">        en: "Mongolia is a landlocked country located in the central part of Asia, between 41°–52° northern latitude and 87°-119° eastern longitude. In terms of land area, it ranks 19th in the world and 7th in Asia. The average elevation of Mongolia is 1,580 meters above sea level, with the highest point reaching 4,374 meters, in dicating its mountainous terrain. Mongolia shares its southern border with China and its northern border with Russia. As a result, the country’s traditional food culture has been slightly influenced by the culinary traditions of its neighbouring countries.",</w:t>
      </w:r>
    </w:p>
    <w:p w14:paraId="28A355D8" w14:textId="77777777" w:rsidR="0029645F" w:rsidRPr="0024717B" w:rsidRDefault="0029645F" w:rsidP="0029645F">
      <w:pPr>
        <w:pStyle w:val="zCode"/>
        <w:rPr>
          <w:sz w:val="16"/>
          <w:szCs w:val="16"/>
        </w:rPr>
      </w:pPr>
      <w:r w:rsidRPr="0024717B">
        <w:rPr>
          <w:sz w:val="16"/>
          <w:szCs w:val="16"/>
        </w:rPr>
        <w:t xml:space="preserve">        mn: "Монгол улс нь хойд өргөргийн 41°-52°, зүүн уртрагийн 87°-119°-ийн хооронд Ази тивийн төв хэсэгт хуурай газарт оршдог. Газар нутгийн хэмжээгээр дэлхийд 19, Ази тивд 7 дугаарт ордог. Монгол орон нь далайн түвшнөөс дээш дунджаар 1580 м, хамгийн өндөр цэг нь 4374 м байгаа нь уулархаг өндөр болохыг харуулж байна. Монгол улс нь урд талаараа БНХАУ-тай, хойд хэсгээр ОХУ-тай хиллэдэг. Иймд Монголын уламжлалт хоолны соёлд хөрш орнуудын хооллох соёл бага зэрэг нутагшсан байдаг.",</w:t>
      </w:r>
    </w:p>
    <w:p w14:paraId="1D20F784" w14:textId="77777777" w:rsidR="0029645F" w:rsidRDefault="0029645F" w:rsidP="0029645F">
      <w:pPr>
        <w:pStyle w:val="zCode"/>
      </w:pPr>
      <w:r>
        <w:t xml:space="preserve">      },</w:t>
      </w:r>
    </w:p>
    <w:p w14:paraId="14C457B3" w14:textId="77777777" w:rsidR="0029645F" w:rsidRDefault="0029645F" w:rsidP="0029645F">
      <w:pPr>
        <w:pStyle w:val="zCode"/>
      </w:pPr>
      <w:r>
        <w:t xml:space="preserve">    },</w:t>
      </w:r>
    </w:p>
    <w:p w14:paraId="4B653236" w14:textId="77777777" w:rsidR="0029645F" w:rsidRDefault="0029645F" w:rsidP="0029645F">
      <w:pPr>
        <w:pStyle w:val="zCode"/>
      </w:pPr>
      <w:r>
        <w:t xml:space="preserve">    {</w:t>
      </w:r>
    </w:p>
    <w:p w14:paraId="044426B3" w14:textId="77777777" w:rsidR="0029645F" w:rsidRDefault="0029645F" w:rsidP="0029645F">
      <w:pPr>
        <w:pStyle w:val="zCode"/>
      </w:pPr>
      <w:r>
        <w:t xml:space="preserve">      cover: "./img/books/book-phone-food.jpg",</w:t>
      </w:r>
    </w:p>
    <w:p w14:paraId="458D55C7" w14:textId="77777777" w:rsidR="0029645F" w:rsidRDefault="0029645F" w:rsidP="0029645F">
      <w:pPr>
        <w:pStyle w:val="zCode"/>
      </w:pPr>
      <w:r>
        <w:t xml:space="preserve">      alt: "Mongolian Traditional Food MN",</w:t>
      </w:r>
    </w:p>
    <w:p w14:paraId="5A208856" w14:textId="77777777" w:rsidR="0029645F" w:rsidRDefault="0029645F" w:rsidP="0029645F">
      <w:pPr>
        <w:pStyle w:val="zCode"/>
      </w:pPr>
      <w:r>
        <w:t xml:space="preserve">      pdf: "./pdf/foodbook-mn.pdf",</w:t>
      </w:r>
    </w:p>
    <w:p w14:paraId="2D1B2B4D" w14:textId="77777777" w:rsidR="0029645F" w:rsidRDefault="0029645F" w:rsidP="0029645F">
      <w:pPr>
        <w:pStyle w:val="zCode"/>
      </w:pPr>
      <w:r>
        <w:t xml:space="preserve">      description: {</w:t>
      </w:r>
    </w:p>
    <w:p w14:paraId="0658FD92" w14:textId="77777777" w:rsidR="0029645F" w:rsidRPr="0024717B" w:rsidRDefault="0029645F" w:rsidP="0029645F">
      <w:pPr>
        <w:pStyle w:val="zCode"/>
        <w:rPr>
          <w:sz w:val="16"/>
          <w:szCs w:val="16"/>
        </w:rPr>
      </w:pPr>
      <w:r w:rsidRPr="0024717B">
        <w:rPr>
          <w:sz w:val="16"/>
          <w:szCs w:val="16"/>
        </w:rPr>
        <w:t xml:space="preserve">        en: "Mongolia is a landlocked country located in the central part of Asia, between 41°–52° northern latitude and 87°-119° eastern longitude. In terms of land area, it ranks 19th in the world and 7th in Asia. The average elevation of Mongolia is 1,580 meters above sea level, with the highest point reaching 4,374 meters, in dicating its mountainous terrain. Mongolia shares its southern border with China and its northern border with Russia. As a result, the country’s traditional food culture has been slightly influenced by the culinary traditions of its neighbouring countries.",</w:t>
      </w:r>
    </w:p>
    <w:p w14:paraId="1F04804A" w14:textId="77777777" w:rsidR="0029645F" w:rsidRPr="0024717B" w:rsidRDefault="0029645F" w:rsidP="0029645F">
      <w:pPr>
        <w:pStyle w:val="zCode"/>
        <w:rPr>
          <w:sz w:val="16"/>
          <w:szCs w:val="16"/>
        </w:rPr>
      </w:pPr>
      <w:r w:rsidRPr="0024717B">
        <w:rPr>
          <w:sz w:val="16"/>
          <w:szCs w:val="16"/>
        </w:rPr>
        <w:t xml:space="preserve">        mn: "Монгол улс нь хойд өргөргийн 41°-52°, зүүн уртрагийн 87°-119°-ийн хооронд Ази тивийн төв хэсэгт хуурай газарт оршдог. Газар нутгийн хэмжээгээр дэлхийд 19, Ази тивд 7 дугаарт ордог. Монгол орон нь далайн түвшнөөс дээш дунджаар 1580 м, хамгийн өндөр цэг нь 4374 м байгаа нь уулархаг өндөр болохыг харуулж байна. Монгол улс нь урд талаараа БНХАУ-тай, хойд хэсгээр ОХУ-тай хиллэдэг. Иймд Монголын уламжлалт хоолны соёлд хөрш орнуудын хооллох соёл бага зэрэг нутагшсан байдаг.",</w:t>
      </w:r>
    </w:p>
    <w:p w14:paraId="0ABA5DD8" w14:textId="77777777" w:rsidR="0029645F" w:rsidRDefault="0029645F" w:rsidP="0029645F">
      <w:pPr>
        <w:pStyle w:val="zCode"/>
      </w:pPr>
      <w:r>
        <w:t xml:space="preserve">      },</w:t>
      </w:r>
    </w:p>
    <w:p w14:paraId="2AAEDB78" w14:textId="77777777" w:rsidR="0029645F" w:rsidRDefault="0029645F" w:rsidP="0029645F">
      <w:pPr>
        <w:pStyle w:val="zCode"/>
      </w:pPr>
      <w:r>
        <w:t xml:space="preserve">    },</w:t>
      </w:r>
    </w:p>
    <w:p w14:paraId="112666AF" w14:textId="77777777" w:rsidR="0029645F" w:rsidRDefault="0029645F" w:rsidP="0029645F">
      <w:pPr>
        <w:pStyle w:val="zCode"/>
      </w:pPr>
      <w:r>
        <w:t xml:space="preserve">  ];</w:t>
      </w:r>
    </w:p>
    <w:p w14:paraId="38A0C5C3" w14:textId="093E041F" w:rsidR="0029645F" w:rsidRDefault="0029645F" w:rsidP="0029645F">
      <w:pPr>
        <w:pStyle w:val="zCode"/>
      </w:pPr>
      <w:r>
        <w:t>}</w:t>
      </w:r>
    </w:p>
    <w:p w14:paraId="12D6F62C" w14:textId="5349AC63" w:rsidR="0029645F" w:rsidRDefault="0029645F" w:rsidP="0029645F">
      <w:pPr>
        <w:pStyle w:val="C2nd"/>
        <w:rPr>
          <w:noProof/>
        </w:rPr>
      </w:pPr>
      <w:bookmarkStart w:id="147" w:name="_Toc231258381"/>
      <w:r>
        <w:rPr>
          <w:noProof/>
        </w:rPr>
        <w:t>src/js/layouts/gridPageLayout.js</w:t>
      </w:r>
      <w:bookmarkEnd w:id="147"/>
    </w:p>
    <w:p w14:paraId="2B1A8D2B" w14:textId="77777777" w:rsidR="0024717B" w:rsidRPr="0024717B" w:rsidRDefault="0024717B" w:rsidP="0024717B">
      <w:pPr>
        <w:pStyle w:val="zTxtContinue"/>
        <w:rPr>
          <w:lang w:val="en-US"/>
        </w:rPr>
      </w:pPr>
      <w:r w:rsidRPr="0024717B">
        <w:rPr>
          <w:lang w:val="en-US"/>
        </w:rPr>
        <w:t>pageLayout.js-ийг ашигладаг, дотор нь олон баганатай grid үүсгэдэг reusable layout хийе.</w:t>
      </w:r>
    </w:p>
    <w:p w14:paraId="4AC781ED" w14:textId="4C69DB56" w:rsidR="00FB7A29" w:rsidRDefault="0029645F" w:rsidP="00B32692">
      <w:pPr>
        <w:pStyle w:val="zCode"/>
        <w:rPr>
          <w:noProof/>
        </w:rPr>
      </w:pPr>
      <w:r>
        <w:rPr>
          <w:noProof/>
        </w:rPr>
        <w:drawing>
          <wp:inline distT="0" distB="0" distL="0" distR="0" wp14:anchorId="09AF8BA9" wp14:editId="2BCC01B2">
            <wp:extent cx="5940328" cy="1845350"/>
            <wp:effectExtent l="0" t="0" r="3810" b="2540"/>
            <wp:docPr id="187655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0688" name=""/>
                    <pic:cNvPicPr/>
                  </pic:nvPicPr>
                  <pic:blipFill rotWithShape="1">
                    <a:blip r:embed="rId212"/>
                    <a:srcRect b="55387"/>
                    <a:stretch>
                      <a:fillRect/>
                    </a:stretch>
                  </pic:blipFill>
                  <pic:spPr bwMode="auto">
                    <a:xfrm>
                      <a:off x="0" y="0"/>
                      <a:ext cx="5940425" cy="1845380"/>
                    </a:xfrm>
                    <a:prstGeom prst="rect">
                      <a:avLst/>
                    </a:prstGeom>
                    <a:ln>
                      <a:noFill/>
                    </a:ln>
                    <a:extLst>
                      <a:ext uri="{53640926-AAD7-44D8-BBD7-CCE9431645EC}">
                        <a14:shadowObscured xmlns:a14="http://schemas.microsoft.com/office/drawing/2010/main"/>
                      </a:ext>
                    </a:extLst>
                  </pic:spPr>
                </pic:pic>
              </a:graphicData>
            </a:graphic>
          </wp:inline>
        </w:drawing>
      </w:r>
    </w:p>
    <w:p w14:paraId="3A5B21DA" w14:textId="77777777" w:rsidR="0029645F" w:rsidRDefault="0029645F" w:rsidP="0029645F">
      <w:pPr>
        <w:pStyle w:val="zCode"/>
        <w:rPr>
          <w:noProof/>
        </w:rPr>
      </w:pPr>
      <w:r>
        <w:rPr>
          <w:noProof/>
        </w:rPr>
        <w:t>import { renderPageLayout } from "./pageLayout.js";</w:t>
      </w:r>
    </w:p>
    <w:p w14:paraId="552E6CC1" w14:textId="77777777" w:rsidR="0029645F" w:rsidRDefault="0029645F" w:rsidP="0029645F">
      <w:pPr>
        <w:pStyle w:val="zCode"/>
        <w:rPr>
          <w:noProof/>
        </w:rPr>
      </w:pPr>
      <w:r>
        <w:rPr>
          <w:noProof/>
        </w:rPr>
        <w:t>import { renderNotification } from "./notificationLayout.js";</w:t>
      </w:r>
    </w:p>
    <w:p w14:paraId="710F09AB" w14:textId="77777777" w:rsidR="0029645F" w:rsidRDefault="0029645F" w:rsidP="0029645F">
      <w:pPr>
        <w:pStyle w:val="zCode"/>
        <w:rPr>
          <w:noProof/>
        </w:rPr>
      </w:pPr>
    </w:p>
    <w:p w14:paraId="68F2D1FD" w14:textId="77777777" w:rsidR="0029645F" w:rsidRDefault="0029645F" w:rsidP="0029645F">
      <w:pPr>
        <w:pStyle w:val="zCode"/>
        <w:rPr>
          <w:noProof/>
        </w:rPr>
      </w:pPr>
      <w:r>
        <w:rPr>
          <w:noProof/>
        </w:rPr>
        <w:t xml:space="preserve">export function </w:t>
      </w:r>
      <w:r w:rsidRPr="0029645F">
        <w:rPr>
          <w:noProof/>
          <w:highlight w:val="yellow"/>
        </w:rPr>
        <w:t>renderGridPageLayout</w:t>
      </w:r>
      <w:r>
        <w:rPr>
          <w:noProof/>
        </w:rPr>
        <w:t>({</w:t>
      </w:r>
    </w:p>
    <w:p w14:paraId="466ED444" w14:textId="77777777" w:rsidR="0029645F" w:rsidRDefault="0029645F" w:rsidP="0029645F">
      <w:pPr>
        <w:pStyle w:val="zCode"/>
        <w:rPr>
          <w:noProof/>
        </w:rPr>
      </w:pPr>
      <w:r>
        <w:rPr>
          <w:noProof/>
        </w:rPr>
        <w:t xml:space="preserve">  items = [],</w:t>
      </w:r>
    </w:p>
    <w:p w14:paraId="24D20A20" w14:textId="77777777" w:rsidR="0029645F" w:rsidRDefault="0029645F" w:rsidP="0029645F">
      <w:pPr>
        <w:pStyle w:val="zCode"/>
        <w:rPr>
          <w:noProof/>
        </w:rPr>
      </w:pPr>
      <w:r>
        <w:rPr>
          <w:noProof/>
        </w:rPr>
        <w:lastRenderedPageBreak/>
        <w:t xml:space="preserve">  renderItem = () =&gt; "",</w:t>
      </w:r>
    </w:p>
    <w:p w14:paraId="28DB23CD" w14:textId="77777777" w:rsidR="0029645F" w:rsidRDefault="0029645F" w:rsidP="0029645F">
      <w:pPr>
        <w:pStyle w:val="zCode"/>
        <w:rPr>
          <w:noProof/>
        </w:rPr>
      </w:pPr>
    </w:p>
    <w:p w14:paraId="79F92F75" w14:textId="77777777" w:rsidR="0029645F" w:rsidRDefault="0029645F" w:rsidP="0029645F">
      <w:pPr>
        <w:pStyle w:val="zCode"/>
        <w:rPr>
          <w:noProof/>
        </w:rPr>
      </w:pPr>
      <w:r>
        <w:rPr>
          <w:noProof/>
        </w:rPr>
        <w:t xml:space="preserve">  pageId = "",</w:t>
      </w:r>
    </w:p>
    <w:p w14:paraId="679EA05A" w14:textId="77777777" w:rsidR="0029645F" w:rsidRDefault="0029645F" w:rsidP="0029645F">
      <w:pPr>
        <w:pStyle w:val="zCode"/>
        <w:rPr>
          <w:noProof/>
        </w:rPr>
      </w:pPr>
      <w:r>
        <w:rPr>
          <w:noProof/>
        </w:rPr>
        <w:t xml:space="preserve">  pageTitle = "",</w:t>
      </w:r>
    </w:p>
    <w:p w14:paraId="4B7A787B" w14:textId="77777777" w:rsidR="0029645F" w:rsidRDefault="0029645F" w:rsidP="0029645F">
      <w:pPr>
        <w:pStyle w:val="zCode"/>
        <w:rPr>
          <w:noProof/>
        </w:rPr>
      </w:pPr>
    </w:p>
    <w:p w14:paraId="346CF414" w14:textId="77777777" w:rsidR="0029645F" w:rsidRDefault="0029645F" w:rsidP="0029645F">
      <w:pPr>
        <w:pStyle w:val="zCode"/>
        <w:rPr>
          <w:noProof/>
        </w:rPr>
      </w:pPr>
      <w:r>
        <w:rPr>
          <w:noProof/>
        </w:rPr>
        <w:t xml:space="preserve">  columnClass = "column is-half-tablet is-one-quarter-desktop",</w:t>
      </w:r>
    </w:p>
    <w:p w14:paraId="52DC8499" w14:textId="77777777" w:rsidR="0029645F" w:rsidRDefault="0029645F" w:rsidP="0029645F">
      <w:pPr>
        <w:pStyle w:val="zCode"/>
        <w:rPr>
          <w:noProof/>
        </w:rPr>
      </w:pPr>
      <w:r>
        <w:rPr>
          <w:noProof/>
        </w:rPr>
        <w:t xml:space="preserve">  columnsClass = "columns is-multiline",</w:t>
      </w:r>
    </w:p>
    <w:p w14:paraId="70D7B98C" w14:textId="77777777" w:rsidR="0029645F" w:rsidRDefault="0029645F" w:rsidP="0029645F">
      <w:pPr>
        <w:pStyle w:val="zCode"/>
        <w:rPr>
          <w:noProof/>
        </w:rPr>
      </w:pPr>
    </w:p>
    <w:p w14:paraId="1EF61324" w14:textId="77777777" w:rsidR="0029645F" w:rsidRDefault="0029645F" w:rsidP="0029645F">
      <w:pPr>
        <w:pStyle w:val="zCode"/>
        <w:rPr>
          <w:noProof/>
        </w:rPr>
      </w:pPr>
      <w:r>
        <w:rPr>
          <w:noProof/>
        </w:rPr>
        <w:t xml:space="preserve">  emptyContent = renderNotification("No data available.", "warning"),</w:t>
      </w:r>
    </w:p>
    <w:p w14:paraId="6149197A" w14:textId="77777777" w:rsidR="0029645F" w:rsidRDefault="0029645F" w:rsidP="0029645F">
      <w:pPr>
        <w:pStyle w:val="zCode"/>
        <w:rPr>
          <w:noProof/>
        </w:rPr>
      </w:pPr>
      <w:r>
        <w:rPr>
          <w:noProof/>
        </w:rPr>
        <w:t>}) {</w:t>
      </w:r>
    </w:p>
    <w:p w14:paraId="4C634F83" w14:textId="77777777" w:rsidR="0029645F" w:rsidRDefault="0029645F" w:rsidP="0029645F">
      <w:pPr>
        <w:pStyle w:val="zCode"/>
        <w:rPr>
          <w:noProof/>
        </w:rPr>
      </w:pPr>
      <w:r>
        <w:rPr>
          <w:noProof/>
        </w:rPr>
        <w:t xml:space="preserve">  const gridContent = items.length</w:t>
      </w:r>
    </w:p>
    <w:p w14:paraId="18EE278A" w14:textId="77777777" w:rsidR="0029645F" w:rsidRDefault="0029645F" w:rsidP="0029645F">
      <w:pPr>
        <w:pStyle w:val="zCode"/>
        <w:rPr>
          <w:noProof/>
        </w:rPr>
      </w:pPr>
      <w:r>
        <w:rPr>
          <w:noProof/>
        </w:rPr>
        <w:t xml:space="preserve">    ? `</w:t>
      </w:r>
    </w:p>
    <w:p w14:paraId="036F8F89" w14:textId="77777777" w:rsidR="0029645F" w:rsidRDefault="0029645F" w:rsidP="0029645F">
      <w:pPr>
        <w:pStyle w:val="zCode"/>
        <w:rPr>
          <w:noProof/>
        </w:rPr>
      </w:pPr>
      <w:r>
        <w:rPr>
          <w:noProof/>
        </w:rPr>
        <w:t xml:space="preserve">      &lt;div class="${columnsClass}"&gt;</w:t>
      </w:r>
    </w:p>
    <w:p w14:paraId="69E2294C" w14:textId="77777777" w:rsidR="0029645F" w:rsidRDefault="0029645F" w:rsidP="0029645F">
      <w:pPr>
        <w:pStyle w:val="zCode"/>
        <w:rPr>
          <w:noProof/>
        </w:rPr>
      </w:pPr>
      <w:r>
        <w:rPr>
          <w:noProof/>
        </w:rPr>
        <w:t xml:space="preserve">        ${items</w:t>
      </w:r>
    </w:p>
    <w:p w14:paraId="24574119" w14:textId="77777777" w:rsidR="0029645F" w:rsidRDefault="0029645F" w:rsidP="0029645F">
      <w:pPr>
        <w:pStyle w:val="zCode"/>
        <w:rPr>
          <w:noProof/>
        </w:rPr>
      </w:pPr>
      <w:r>
        <w:rPr>
          <w:noProof/>
        </w:rPr>
        <w:t xml:space="preserve">          .map(</w:t>
      </w:r>
    </w:p>
    <w:p w14:paraId="4269128E" w14:textId="77777777" w:rsidR="0029645F" w:rsidRDefault="0029645F" w:rsidP="0029645F">
      <w:pPr>
        <w:pStyle w:val="zCode"/>
        <w:rPr>
          <w:noProof/>
        </w:rPr>
      </w:pPr>
      <w:r>
        <w:rPr>
          <w:noProof/>
        </w:rPr>
        <w:t xml:space="preserve">            (item, index) =&gt; `</w:t>
      </w:r>
    </w:p>
    <w:p w14:paraId="53F9AD72" w14:textId="77777777" w:rsidR="0029645F" w:rsidRDefault="0029645F" w:rsidP="0029645F">
      <w:pPr>
        <w:pStyle w:val="zCode"/>
        <w:rPr>
          <w:noProof/>
        </w:rPr>
      </w:pPr>
      <w:r>
        <w:rPr>
          <w:noProof/>
        </w:rPr>
        <w:t xml:space="preserve">              &lt;div class="${columnClass}"&gt;</w:t>
      </w:r>
    </w:p>
    <w:p w14:paraId="2C7FE2C7" w14:textId="77777777" w:rsidR="0029645F" w:rsidRDefault="0029645F" w:rsidP="0029645F">
      <w:pPr>
        <w:pStyle w:val="zCode"/>
        <w:rPr>
          <w:noProof/>
        </w:rPr>
      </w:pPr>
      <w:r>
        <w:rPr>
          <w:noProof/>
        </w:rPr>
        <w:t xml:space="preserve">                ${renderItem(item, index)}</w:t>
      </w:r>
    </w:p>
    <w:p w14:paraId="412BC981" w14:textId="77777777" w:rsidR="0029645F" w:rsidRDefault="0029645F" w:rsidP="0029645F">
      <w:pPr>
        <w:pStyle w:val="zCode"/>
        <w:rPr>
          <w:noProof/>
        </w:rPr>
      </w:pPr>
      <w:r>
        <w:rPr>
          <w:noProof/>
        </w:rPr>
        <w:t xml:space="preserve">              &lt;/div&gt;</w:t>
      </w:r>
    </w:p>
    <w:p w14:paraId="47DE3234" w14:textId="77777777" w:rsidR="0029645F" w:rsidRDefault="0029645F" w:rsidP="0029645F">
      <w:pPr>
        <w:pStyle w:val="zCode"/>
        <w:rPr>
          <w:noProof/>
        </w:rPr>
      </w:pPr>
      <w:r>
        <w:rPr>
          <w:noProof/>
        </w:rPr>
        <w:t xml:space="preserve">            `,</w:t>
      </w:r>
    </w:p>
    <w:p w14:paraId="3238D4A6" w14:textId="77777777" w:rsidR="0029645F" w:rsidRDefault="0029645F" w:rsidP="0029645F">
      <w:pPr>
        <w:pStyle w:val="zCode"/>
        <w:rPr>
          <w:noProof/>
        </w:rPr>
      </w:pPr>
      <w:r>
        <w:rPr>
          <w:noProof/>
        </w:rPr>
        <w:t xml:space="preserve">          )</w:t>
      </w:r>
    </w:p>
    <w:p w14:paraId="4942C363" w14:textId="77777777" w:rsidR="0029645F" w:rsidRDefault="0029645F" w:rsidP="0029645F">
      <w:pPr>
        <w:pStyle w:val="zCode"/>
        <w:rPr>
          <w:noProof/>
        </w:rPr>
      </w:pPr>
      <w:r>
        <w:rPr>
          <w:noProof/>
        </w:rPr>
        <w:t xml:space="preserve">          .join("")}</w:t>
      </w:r>
    </w:p>
    <w:p w14:paraId="214E9A10" w14:textId="77777777" w:rsidR="0029645F" w:rsidRDefault="0029645F" w:rsidP="0029645F">
      <w:pPr>
        <w:pStyle w:val="zCode"/>
        <w:rPr>
          <w:noProof/>
        </w:rPr>
      </w:pPr>
      <w:r>
        <w:rPr>
          <w:noProof/>
        </w:rPr>
        <w:t xml:space="preserve">      &lt;/div&gt;</w:t>
      </w:r>
    </w:p>
    <w:p w14:paraId="5F791D45" w14:textId="77777777" w:rsidR="0029645F" w:rsidRDefault="0029645F" w:rsidP="0029645F">
      <w:pPr>
        <w:pStyle w:val="zCode"/>
        <w:rPr>
          <w:noProof/>
        </w:rPr>
      </w:pPr>
      <w:r>
        <w:rPr>
          <w:noProof/>
        </w:rPr>
        <w:t xml:space="preserve">    `</w:t>
      </w:r>
    </w:p>
    <w:p w14:paraId="4464C884" w14:textId="77777777" w:rsidR="0029645F" w:rsidRDefault="0029645F" w:rsidP="0029645F">
      <w:pPr>
        <w:pStyle w:val="zCode"/>
        <w:rPr>
          <w:noProof/>
        </w:rPr>
      </w:pPr>
      <w:r>
        <w:rPr>
          <w:noProof/>
        </w:rPr>
        <w:t xml:space="preserve">    : emptyContent;</w:t>
      </w:r>
    </w:p>
    <w:p w14:paraId="696D51BB" w14:textId="77777777" w:rsidR="0029645F" w:rsidRDefault="0029645F" w:rsidP="0029645F">
      <w:pPr>
        <w:pStyle w:val="zCode"/>
        <w:rPr>
          <w:noProof/>
        </w:rPr>
      </w:pPr>
    </w:p>
    <w:p w14:paraId="21E574B6" w14:textId="77777777" w:rsidR="0029645F" w:rsidRDefault="0029645F" w:rsidP="0029645F">
      <w:pPr>
        <w:pStyle w:val="zCode"/>
        <w:rPr>
          <w:noProof/>
        </w:rPr>
      </w:pPr>
      <w:r>
        <w:rPr>
          <w:noProof/>
        </w:rPr>
        <w:t xml:space="preserve">  return renderPageLayout({</w:t>
      </w:r>
    </w:p>
    <w:p w14:paraId="7ABB34AB" w14:textId="77777777" w:rsidR="0029645F" w:rsidRDefault="0029645F" w:rsidP="0029645F">
      <w:pPr>
        <w:pStyle w:val="zCode"/>
        <w:rPr>
          <w:noProof/>
        </w:rPr>
      </w:pPr>
      <w:r>
        <w:rPr>
          <w:noProof/>
        </w:rPr>
        <w:t xml:space="preserve">    id: pageId,</w:t>
      </w:r>
    </w:p>
    <w:p w14:paraId="7AE07A0E" w14:textId="77777777" w:rsidR="0029645F" w:rsidRDefault="0029645F" w:rsidP="0029645F">
      <w:pPr>
        <w:pStyle w:val="zCode"/>
        <w:rPr>
          <w:noProof/>
        </w:rPr>
      </w:pPr>
      <w:r>
        <w:rPr>
          <w:noProof/>
        </w:rPr>
        <w:t xml:space="preserve">    title: pageTitle,</w:t>
      </w:r>
    </w:p>
    <w:p w14:paraId="10B767B2" w14:textId="77777777" w:rsidR="0029645F" w:rsidRDefault="0029645F" w:rsidP="0029645F">
      <w:pPr>
        <w:pStyle w:val="zCode"/>
        <w:rPr>
          <w:noProof/>
        </w:rPr>
      </w:pPr>
      <w:r>
        <w:rPr>
          <w:noProof/>
        </w:rPr>
        <w:t xml:space="preserve">    content: gridContent,</w:t>
      </w:r>
    </w:p>
    <w:p w14:paraId="6711CDD6" w14:textId="77777777" w:rsidR="0029645F" w:rsidRDefault="0029645F" w:rsidP="0029645F">
      <w:pPr>
        <w:pStyle w:val="zCode"/>
        <w:rPr>
          <w:noProof/>
        </w:rPr>
      </w:pPr>
      <w:r>
        <w:rPr>
          <w:noProof/>
        </w:rPr>
        <w:t xml:space="preserve">  });</w:t>
      </w:r>
    </w:p>
    <w:p w14:paraId="6CCA7451" w14:textId="31127118" w:rsidR="00FB7A29" w:rsidRDefault="0029645F" w:rsidP="0029645F">
      <w:pPr>
        <w:pStyle w:val="zCode"/>
        <w:rPr>
          <w:noProof/>
        </w:rPr>
      </w:pPr>
      <w:r>
        <w:rPr>
          <w:noProof/>
        </w:rPr>
        <w:t>}</w:t>
      </w:r>
    </w:p>
    <w:p w14:paraId="160FC770" w14:textId="79F50124" w:rsidR="0024717B" w:rsidRDefault="0024717B" w:rsidP="00DE54CB">
      <w:pPr>
        <w:pStyle w:val="C2nd"/>
        <w:rPr>
          <w:noProof/>
        </w:rPr>
      </w:pPr>
      <w:bookmarkStart w:id="148" w:name="_Toc231258382"/>
      <w:r>
        <w:rPr>
          <w:noProof/>
        </w:rPr>
        <w:t>src/js/components/bookCard.js</w:t>
      </w:r>
      <w:bookmarkEnd w:id="148"/>
    </w:p>
    <w:p w14:paraId="35D04F05" w14:textId="06A15DA1" w:rsidR="0024717B" w:rsidRDefault="0024717B" w:rsidP="00B32692">
      <w:pPr>
        <w:pStyle w:val="zCode"/>
        <w:rPr>
          <w:noProof/>
        </w:rPr>
      </w:pPr>
      <w:r>
        <w:rPr>
          <w:noProof/>
        </w:rPr>
        <w:drawing>
          <wp:inline distT="0" distB="0" distL="0" distR="0" wp14:anchorId="2E22A97C" wp14:editId="630D0C65">
            <wp:extent cx="5939104" cy="2784348"/>
            <wp:effectExtent l="0" t="0" r="5080" b="0"/>
            <wp:docPr id="15122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1139" name=""/>
                    <pic:cNvPicPr/>
                  </pic:nvPicPr>
                  <pic:blipFill rotWithShape="1">
                    <a:blip r:embed="rId213"/>
                    <a:srcRect t="10683" b="22237"/>
                    <a:stretch>
                      <a:fillRect/>
                    </a:stretch>
                  </pic:blipFill>
                  <pic:spPr bwMode="auto">
                    <a:xfrm>
                      <a:off x="0" y="0"/>
                      <a:ext cx="5940425" cy="2784967"/>
                    </a:xfrm>
                    <a:prstGeom prst="rect">
                      <a:avLst/>
                    </a:prstGeom>
                    <a:ln>
                      <a:noFill/>
                    </a:ln>
                    <a:extLst>
                      <a:ext uri="{53640926-AAD7-44D8-BBD7-CCE9431645EC}">
                        <a14:shadowObscured xmlns:a14="http://schemas.microsoft.com/office/drawing/2010/main"/>
                      </a:ext>
                    </a:extLst>
                  </pic:spPr>
                </pic:pic>
              </a:graphicData>
            </a:graphic>
          </wp:inline>
        </w:drawing>
      </w:r>
    </w:p>
    <w:p w14:paraId="568C8138" w14:textId="77777777" w:rsidR="0024717B" w:rsidRDefault="0024717B" w:rsidP="0024717B">
      <w:pPr>
        <w:pStyle w:val="zCode"/>
        <w:rPr>
          <w:noProof/>
        </w:rPr>
      </w:pPr>
      <w:r>
        <w:rPr>
          <w:noProof/>
        </w:rPr>
        <w:lastRenderedPageBreak/>
        <w:t>import { safeValue } from "../fn/format.js";</w:t>
      </w:r>
    </w:p>
    <w:p w14:paraId="6746236C" w14:textId="77777777" w:rsidR="0024717B" w:rsidRDefault="0024717B" w:rsidP="0024717B">
      <w:pPr>
        <w:pStyle w:val="zCode"/>
        <w:rPr>
          <w:noProof/>
        </w:rPr>
      </w:pPr>
      <w:r>
        <w:rPr>
          <w:noProof/>
        </w:rPr>
        <w:t>import { t, getLocalizedValue } from "../i18n/i18n.js";</w:t>
      </w:r>
    </w:p>
    <w:p w14:paraId="08C9DD86" w14:textId="77777777" w:rsidR="0024717B" w:rsidRDefault="0024717B" w:rsidP="0024717B">
      <w:pPr>
        <w:pStyle w:val="zCode"/>
        <w:rPr>
          <w:noProof/>
        </w:rPr>
      </w:pPr>
    </w:p>
    <w:p w14:paraId="434417C0" w14:textId="77777777" w:rsidR="0024717B" w:rsidRDefault="0024717B" w:rsidP="0024717B">
      <w:pPr>
        <w:pStyle w:val="zCode"/>
        <w:rPr>
          <w:noProof/>
        </w:rPr>
      </w:pPr>
      <w:r>
        <w:rPr>
          <w:noProof/>
        </w:rPr>
        <w:t>export function renderBookCard(book) {</w:t>
      </w:r>
    </w:p>
    <w:p w14:paraId="264FF1D3" w14:textId="77777777" w:rsidR="0024717B" w:rsidRDefault="0024717B" w:rsidP="0024717B">
      <w:pPr>
        <w:pStyle w:val="zCode"/>
        <w:rPr>
          <w:noProof/>
        </w:rPr>
      </w:pPr>
      <w:r>
        <w:rPr>
          <w:noProof/>
        </w:rPr>
        <w:t xml:space="preserve">  return `</w:t>
      </w:r>
    </w:p>
    <w:p w14:paraId="63FCF3A8" w14:textId="77777777" w:rsidR="0024717B" w:rsidRDefault="0024717B" w:rsidP="0024717B">
      <w:pPr>
        <w:pStyle w:val="zCode"/>
        <w:rPr>
          <w:noProof/>
        </w:rPr>
      </w:pPr>
      <w:r>
        <w:rPr>
          <w:noProof/>
        </w:rPr>
        <w:t xml:space="preserve">    &lt;div class="card book-card"&gt;</w:t>
      </w:r>
    </w:p>
    <w:p w14:paraId="7A1C6339" w14:textId="77777777" w:rsidR="0024717B" w:rsidRDefault="0024717B" w:rsidP="0024717B">
      <w:pPr>
        <w:pStyle w:val="zCode"/>
        <w:rPr>
          <w:noProof/>
        </w:rPr>
      </w:pPr>
      <w:r>
        <w:rPr>
          <w:noProof/>
        </w:rPr>
        <w:t xml:space="preserve">    &lt;figure class="image"&gt;</w:t>
      </w:r>
    </w:p>
    <w:p w14:paraId="2E1770D4" w14:textId="77777777" w:rsidR="0024717B" w:rsidRDefault="0024717B" w:rsidP="0024717B">
      <w:pPr>
        <w:pStyle w:val="zCode"/>
        <w:rPr>
          <w:noProof/>
        </w:rPr>
      </w:pPr>
      <w:r>
        <w:rPr>
          <w:noProof/>
        </w:rPr>
        <w:t xml:space="preserve">        &lt;img src="${book.cover}" alt="${book.alt}" class="book-cover" /&gt;</w:t>
      </w:r>
    </w:p>
    <w:p w14:paraId="545036E0" w14:textId="77777777" w:rsidR="0024717B" w:rsidRDefault="0024717B" w:rsidP="0024717B">
      <w:pPr>
        <w:pStyle w:val="zCode"/>
        <w:rPr>
          <w:noProof/>
        </w:rPr>
      </w:pPr>
      <w:r>
        <w:rPr>
          <w:noProof/>
        </w:rPr>
        <w:t xml:space="preserve">    &lt;/figure&gt;</w:t>
      </w:r>
    </w:p>
    <w:p w14:paraId="2456229E" w14:textId="77777777" w:rsidR="0024717B" w:rsidRDefault="0024717B" w:rsidP="0024717B">
      <w:pPr>
        <w:pStyle w:val="zCode"/>
        <w:rPr>
          <w:noProof/>
        </w:rPr>
      </w:pPr>
    </w:p>
    <w:p w14:paraId="177AC8D0" w14:textId="77777777" w:rsidR="0024717B" w:rsidRDefault="0024717B" w:rsidP="0024717B">
      <w:pPr>
        <w:pStyle w:val="zCode"/>
        <w:rPr>
          <w:noProof/>
        </w:rPr>
      </w:pPr>
      <w:r>
        <w:rPr>
          <w:noProof/>
        </w:rPr>
        <w:t xml:space="preserve">    &lt;div class="card-content book-description"&gt;</w:t>
      </w:r>
    </w:p>
    <w:p w14:paraId="5C769CFE" w14:textId="77777777" w:rsidR="0024717B" w:rsidRDefault="0024717B" w:rsidP="0024717B">
      <w:pPr>
        <w:pStyle w:val="zCode"/>
        <w:rPr>
          <w:noProof/>
        </w:rPr>
      </w:pPr>
      <w:r>
        <w:rPr>
          <w:noProof/>
        </w:rPr>
        <w:t xml:space="preserve">        &lt;p class="content"&gt;</w:t>
      </w:r>
    </w:p>
    <w:p w14:paraId="4D719669" w14:textId="77777777" w:rsidR="0024717B" w:rsidRDefault="0024717B" w:rsidP="0024717B">
      <w:pPr>
        <w:pStyle w:val="zCode"/>
        <w:rPr>
          <w:noProof/>
        </w:rPr>
      </w:pPr>
      <w:r>
        <w:rPr>
          <w:noProof/>
        </w:rPr>
        <w:t xml:space="preserve">         ${getLocalizedValue(book.description)}</w:t>
      </w:r>
    </w:p>
    <w:p w14:paraId="19A427B1" w14:textId="77777777" w:rsidR="0024717B" w:rsidRDefault="0024717B" w:rsidP="0024717B">
      <w:pPr>
        <w:pStyle w:val="zCode"/>
        <w:rPr>
          <w:noProof/>
        </w:rPr>
      </w:pPr>
      <w:r>
        <w:rPr>
          <w:noProof/>
        </w:rPr>
        <w:t xml:space="preserve">        &lt;/p&gt;</w:t>
      </w:r>
    </w:p>
    <w:p w14:paraId="49937A35" w14:textId="77777777" w:rsidR="0024717B" w:rsidRDefault="0024717B" w:rsidP="0024717B">
      <w:pPr>
        <w:pStyle w:val="zCode"/>
        <w:rPr>
          <w:noProof/>
        </w:rPr>
      </w:pPr>
      <w:r>
        <w:rPr>
          <w:noProof/>
        </w:rPr>
        <w:t xml:space="preserve">    &lt;/div&gt;</w:t>
      </w:r>
    </w:p>
    <w:p w14:paraId="39C412FA" w14:textId="77777777" w:rsidR="0024717B" w:rsidRDefault="0024717B" w:rsidP="0024717B">
      <w:pPr>
        <w:pStyle w:val="zCode"/>
        <w:rPr>
          <w:noProof/>
        </w:rPr>
      </w:pPr>
    </w:p>
    <w:p w14:paraId="3218E4DA" w14:textId="77777777" w:rsidR="0024717B" w:rsidRDefault="0024717B" w:rsidP="0024717B">
      <w:pPr>
        <w:pStyle w:val="zCode"/>
        <w:rPr>
          <w:noProof/>
        </w:rPr>
      </w:pPr>
      <w:r>
        <w:rPr>
          <w:noProof/>
        </w:rPr>
        <w:t xml:space="preserve">    &lt;footer class="card-footer book-footer"&gt;</w:t>
      </w:r>
    </w:p>
    <w:p w14:paraId="0010457B" w14:textId="77777777" w:rsidR="0024717B" w:rsidRDefault="0024717B" w:rsidP="0024717B">
      <w:pPr>
        <w:pStyle w:val="zCode"/>
        <w:rPr>
          <w:noProof/>
        </w:rPr>
      </w:pPr>
      <w:r>
        <w:rPr>
          <w:noProof/>
        </w:rPr>
        <w:t xml:space="preserve">        &lt;button</w:t>
      </w:r>
    </w:p>
    <w:p w14:paraId="0B4641B3" w14:textId="77777777" w:rsidR="0024717B" w:rsidRDefault="0024717B" w:rsidP="0024717B">
      <w:pPr>
        <w:pStyle w:val="zCode"/>
        <w:rPr>
          <w:noProof/>
        </w:rPr>
      </w:pPr>
      <w:r>
        <w:rPr>
          <w:noProof/>
        </w:rPr>
        <w:t xml:space="preserve">        class="button is-primary book-view-btn"</w:t>
      </w:r>
    </w:p>
    <w:p w14:paraId="2153247B" w14:textId="77777777" w:rsidR="0024717B" w:rsidRDefault="0024717B" w:rsidP="0024717B">
      <w:pPr>
        <w:pStyle w:val="zCode"/>
        <w:rPr>
          <w:noProof/>
        </w:rPr>
      </w:pPr>
      <w:r>
        <w:rPr>
          <w:noProof/>
        </w:rPr>
        <w:t xml:space="preserve">        data-pdf="${book.pdf}"</w:t>
      </w:r>
    </w:p>
    <w:p w14:paraId="0DAB4983" w14:textId="77777777" w:rsidR="0024717B" w:rsidRDefault="0024717B" w:rsidP="0024717B">
      <w:pPr>
        <w:pStyle w:val="zCode"/>
        <w:rPr>
          <w:noProof/>
        </w:rPr>
      </w:pPr>
      <w:r>
        <w:rPr>
          <w:noProof/>
        </w:rPr>
        <w:t xml:space="preserve">        &gt;</w:t>
      </w:r>
    </w:p>
    <w:p w14:paraId="7F2FEB25" w14:textId="77777777" w:rsidR="0024717B" w:rsidRDefault="0024717B" w:rsidP="0024717B">
      <w:pPr>
        <w:pStyle w:val="zCode"/>
        <w:rPr>
          <w:noProof/>
        </w:rPr>
      </w:pPr>
      <w:r>
        <w:rPr>
          <w:noProof/>
        </w:rPr>
        <w:t xml:space="preserve">         ${t("books.view")}</w:t>
      </w:r>
    </w:p>
    <w:p w14:paraId="6C5CF25C" w14:textId="77777777" w:rsidR="0024717B" w:rsidRDefault="0024717B" w:rsidP="0024717B">
      <w:pPr>
        <w:pStyle w:val="zCode"/>
        <w:rPr>
          <w:noProof/>
        </w:rPr>
      </w:pPr>
      <w:r>
        <w:rPr>
          <w:noProof/>
        </w:rPr>
        <w:t xml:space="preserve">        &lt;/button&gt;</w:t>
      </w:r>
    </w:p>
    <w:p w14:paraId="44CAA071" w14:textId="77777777" w:rsidR="0024717B" w:rsidRDefault="0024717B" w:rsidP="0024717B">
      <w:pPr>
        <w:pStyle w:val="zCode"/>
        <w:rPr>
          <w:noProof/>
        </w:rPr>
      </w:pPr>
      <w:r>
        <w:rPr>
          <w:noProof/>
        </w:rPr>
        <w:t xml:space="preserve">    &lt;/footer&gt;</w:t>
      </w:r>
    </w:p>
    <w:p w14:paraId="2C79F3FB" w14:textId="77777777" w:rsidR="0024717B" w:rsidRDefault="0024717B" w:rsidP="0024717B">
      <w:pPr>
        <w:pStyle w:val="zCode"/>
        <w:rPr>
          <w:noProof/>
        </w:rPr>
      </w:pPr>
      <w:r>
        <w:rPr>
          <w:noProof/>
        </w:rPr>
        <w:t xml:space="preserve">    &lt;/div&gt;</w:t>
      </w:r>
    </w:p>
    <w:p w14:paraId="5D91B15C" w14:textId="77777777" w:rsidR="0024717B" w:rsidRDefault="0024717B" w:rsidP="0024717B">
      <w:pPr>
        <w:pStyle w:val="zCode"/>
        <w:rPr>
          <w:noProof/>
        </w:rPr>
      </w:pPr>
      <w:r>
        <w:rPr>
          <w:noProof/>
        </w:rPr>
        <w:t xml:space="preserve">  `;</w:t>
      </w:r>
    </w:p>
    <w:p w14:paraId="679F2111" w14:textId="394DF3B5" w:rsidR="008A269A" w:rsidRDefault="0024717B" w:rsidP="0024717B">
      <w:pPr>
        <w:pStyle w:val="zCode"/>
        <w:rPr>
          <w:noProof/>
        </w:rPr>
      </w:pPr>
      <w:r>
        <w:rPr>
          <w:noProof/>
        </w:rPr>
        <w:t>}</w:t>
      </w:r>
    </w:p>
    <w:p w14:paraId="69F75B77" w14:textId="371BF529" w:rsidR="0024717B" w:rsidRDefault="0024717B" w:rsidP="0024717B">
      <w:pPr>
        <w:pStyle w:val="C2nd"/>
        <w:rPr>
          <w:noProof/>
        </w:rPr>
      </w:pPr>
      <w:bookmarkStart w:id="149" w:name="_Toc231258383"/>
      <w:r>
        <w:rPr>
          <w:noProof/>
        </w:rPr>
        <w:t>src/scss/components/_bookCard.scss</w:t>
      </w:r>
      <w:bookmarkEnd w:id="149"/>
    </w:p>
    <w:p w14:paraId="3A4C81EF" w14:textId="2C59EEE4" w:rsidR="0024717B" w:rsidRDefault="0024717B" w:rsidP="0024717B">
      <w:pPr>
        <w:pStyle w:val="zCode"/>
        <w:rPr>
          <w:noProof/>
        </w:rPr>
      </w:pPr>
      <w:r>
        <w:rPr>
          <w:noProof/>
        </w:rPr>
        <w:drawing>
          <wp:inline distT="0" distB="0" distL="0" distR="0" wp14:anchorId="4400455A" wp14:editId="23165F7C">
            <wp:extent cx="5940425" cy="3657600"/>
            <wp:effectExtent l="0" t="0" r="3175" b="0"/>
            <wp:docPr id="449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51" name=""/>
                    <pic:cNvPicPr/>
                  </pic:nvPicPr>
                  <pic:blipFill rotWithShape="1">
                    <a:blip r:embed="rId214"/>
                    <a:srcRect b="11899"/>
                    <a:stretch>
                      <a:fillRect/>
                    </a:stretch>
                  </pic:blipFill>
                  <pic:spPr bwMode="auto">
                    <a:xfrm>
                      <a:off x="0" y="0"/>
                      <a:ext cx="5940425" cy="3657600"/>
                    </a:xfrm>
                    <a:prstGeom prst="rect">
                      <a:avLst/>
                    </a:prstGeom>
                    <a:ln>
                      <a:noFill/>
                    </a:ln>
                    <a:extLst>
                      <a:ext uri="{53640926-AAD7-44D8-BBD7-CCE9431645EC}">
                        <a14:shadowObscured xmlns:a14="http://schemas.microsoft.com/office/drawing/2010/main"/>
                      </a:ext>
                    </a:extLst>
                  </pic:spPr>
                </pic:pic>
              </a:graphicData>
            </a:graphic>
          </wp:inline>
        </w:drawing>
      </w:r>
    </w:p>
    <w:p w14:paraId="09C3D5A8" w14:textId="77777777" w:rsidR="0024717B" w:rsidRDefault="0024717B" w:rsidP="0024717B">
      <w:pPr>
        <w:pStyle w:val="zCode"/>
        <w:rPr>
          <w:noProof/>
        </w:rPr>
      </w:pPr>
      <w:r>
        <w:rPr>
          <w:noProof/>
        </w:rPr>
        <w:lastRenderedPageBreak/>
        <w:t>.book-card {</w:t>
      </w:r>
    </w:p>
    <w:p w14:paraId="38E8355F" w14:textId="77777777" w:rsidR="0024717B" w:rsidRDefault="0024717B" w:rsidP="0024717B">
      <w:pPr>
        <w:pStyle w:val="zCode"/>
        <w:rPr>
          <w:noProof/>
        </w:rPr>
      </w:pPr>
      <w:r>
        <w:rPr>
          <w:noProof/>
        </w:rPr>
        <w:t xml:space="preserve">  height: 100%;</w:t>
      </w:r>
    </w:p>
    <w:p w14:paraId="3F543ED9" w14:textId="77777777" w:rsidR="0024717B" w:rsidRDefault="0024717B" w:rsidP="0024717B">
      <w:pPr>
        <w:pStyle w:val="zCode"/>
        <w:rPr>
          <w:noProof/>
        </w:rPr>
      </w:pPr>
      <w:r>
        <w:rPr>
          <w:noProof/>
        </w:rPr>
        <w:t xml:space="preserve">  display: flex;</w:t>
      </w:r>
    </w:p>
    <w:p w14:paraId="1DFBF3A9" w14:textId="77777777" w:rsidR="0024717B" w:rsidRDefault="0024717B" w:rsidP="0024717B">
      <w:pPr>
        <w:pStyle w:val="zCode"/>
        <w:rPr>
          <w:noProof/>
        </w:rPr>
      </w:pPr>
      <w:r>
        <w:rPr>
          <w:noProof/>
        </w:rPr>
        <w:t xml:space="preserve">  flex-direction: column;</w:t>
      </w:r>
    </w:p>
    <w:p w14:paraId="65BF524A" w14:textId="77777777" w:rsidR="0024717B" w:rsidRDefault="0024717B" w:rsidP="0024717B">
      <w:pPr>
        <w:pStyle w:val="zCode"/>
        <w:rPr>
          <w:noProof/>
        </w:rPr>
      </w:pPr>
      <w:r>
        <w:rPr>
          <w:noProof/>
        </w:rPr>
        <w:t>}</w:t>
      </w:r>
    </w:p>
    <w:p w14:paraId="77C4CE0D" w14:textId="77777777" w:rsidR="0024717B" w:rsidRDefault="0024717B" w:rsidP="0024717B">
      <w:pPr>
        <w:pStyle w:val="zCode"/>
        <w:rPr>
          <w:noProof/>
        </w:rPr>
      </w:pPr>
    </w:p>
    <w:p w14:paraId="5421BB83" w14:textId="77777777" w:rsidR="0024717B" w:rsidRDefault="0024717B" w:rsidP="0024717B">
      <w:pPr>
        <w:pStyle w:val="zCode"/>
        <w:rPr>
          <w:noProof/>
        </w:rPr>
      </w:pPr>
      <w:r>
        <w:rPr>
          <w:noProof/>
        </w:rPr>
        <w:t>.book-cover {</w:t>
      </w:r>
    </w:p>
    <w:p w14:paraId="2D2374EC" w14:textId="77777777" w:rsidR="0024717B" w:rsidRDefault="0024717B" w:rsidP="0024717B">
      <w:pPr>
        <w:pStyle w:val="zCode"/>
        <w:rPr>
          <w:noProof/>
        </w:rPr>
      </w:pPr>
      <w:r>
        <w:rPr>
          <w:noProof/>
        </w:rPr>
        <w:t xml:space="preserve">  width: 100%;</w:t>
      </w:r>
    </w:p>
    <w:p w14:paraId="44493D87" w14:textId="77777777" w:rsidR="0024717B" w:rsidRDefault="0024717B" w:rsidP="0024717B">
      <w:pPr>
        <w:pStyle w:val="zCode"/>
        <w:rPr>
          <w:noProof/>
        </w:rPr>
      </w:pPr>
      <w:r>
        <w:rPr>
          <w:noProof/>
        </w:rPr>
        <w:t xml:space="preserve">  display: block;</w:t>
      </w:r>
    </w:p>
    <w:p w14:paraId="48CA3BEF" w14:textId="77777777" w:rsidR="0024717B" w:rsidRDefault="0024717B" w:rsidP="0024717B">
      <w:pPr>
        <w:pStyle w:val="zCode"/>
        <w:rPr>
          <w:noProof/>
        </w:rPr>
      </w:pPr>
      <w:r>
        <w:rPr>
          <w:noProof/>
        </w:rPr>
        <w:t>}</w:t>
      </w:r>
    </w:p>
    <w:p w14:paraId="116A1C24" w14:textId="77777777" w:rsidR="0024717B" w:rsidRDefault="0024717B" w:rsidP="0024717B">
      <w:pPr>
        <w:pStyle w:val="zCode"/>
        <w:rPr>
          <w:noProof/>
        </w:rPr>
      </w:pPr>
    </w:p>
    <w:p w14:paraId="2EC63C2A" w14:textId="77777777" w:rsidR="0024717B" w:rsidRDefault="0024717B" w:rsidP="0024717B">
      <w:pPr>
        <w:pStyle w:val="zCode"/>
        <w:rPr>
          <w:noProof/>
        </w:rPr>
      </w:pPr>
      <w:r>
        <w:rPr>
          <w:noProof/>
        </w:rPr>
        <w:t>.book-description {</w:t>
      </w:r>
    </w:p>
    <w:p w14:paraId="05FEDBBF" w14:textId="77777777" w:rsidR="0024717B" w:rsidRDefault="0024717B" w:rsidP="0024717B">
      <w:pPr>
        <w:pStyle w:val="zCode"/>
        <w:rPr>
          <w:noProof/>
        </w:rPr>
      </w:pPr>
      <w:r>
        <w:rPr>
          <w:noProof/>
        </w:rPr>
        <w:t xml:space="preserve">  flex: 1;</w:t>
      </w:r>
    </w:p>
    <w:p w14:paraId="1D40E29D" w14:textId="77777777" w:rsidR="0024717B" w:rsidRDefault="0024717B" w:rsidP="0024717B">
      <w:pPr>
        <w:pStyle w:val="zCode"/>
        <w:rPr>
          <w:noProof/>
        </w:rPr>
      </w:pPr>
      <w:r>
        <w:rPr>
          <w:noProof/>
        </w:rPr>
        <w:t xml:space="preserve">  text-align: justify;</w:t>
      </w:r>
    </w:p>
    <w:p w14:paraId="5D426BAA" w14:textId="77777777" w:rsidR="0024717B" w:rsidRDefault="0024717B" w:rsidP="0024717B">
      <w:pPr>
        <w:pStyle w:val="zCode"/>
        <w:rPr>
          <w:noProof/>
        </w:rPr>
      </w:pPr>
    </w:p>
    <w:p w14:paraId="58292F4D" w14:textId="77777777" w:rsidR="0024717B" w:rsidRDefault="0024717B" w:rsidP="0024717B">
      <w:pPr>
        <w:pStyle w:val="zCode"/>
        <w:rPr>
          <w:noProof/>
        </w:rPr>
      </w:pPr>
      <w:r>
        <w:rPr>
          <w:noProof/>
        </w:rPr>
        <w:t xml:space="preserve">  height: 220px;</w:t>
      </w:r>
    </w:p>
    <w:p w14:paraId="3F086EF2" w14:textId="77777777" w:rsidR="0024717B" w:rsidRDefault="0024717B" w:rsidP="0024717B">
      <w:pPr>
        <w:pStyle w:val="zCode"/>
        <w:rPr>
          <w:noProof/>
        </w:rPr>
      </w:pPr>
      <w:r>
        <w:rPr>
          <w:noProof/>
        </w:rPr>
        <w:t xml:space="preserve">  min-height: 220px;</w:t>
      </w:r>
    </w:p>
    <w:p w14:paraId="419508D0" w14:textId="77777777" w:rsidR="0024717B" w:rsidRDefault="0024717B" w:rsidP="0024717B">
      <w:pPr>
        <w:pStyle w:val="zCode"/>
        <w:rPr>
          <w:noProof/>
        </w:rPr>
      </w:pPr>
      <w:r>
        <w:rPr>
          <w:noProof/>
        </w:rPr>
        <w:t xml:space="preserve">  max-height: 220px;</w:t>
      </w:r>
    </w:p>
    <w:p w14:paraId="0D7FF7AC" w14:textId="77777777" w:rsidR="0024717B" w:rsidRDefault="0024717B" w:rsidP="0024717B">
      <w:pPr>
        <w:pStyle w:val="zCode"/>
        <w:rPr>
          <w:noProof/>
        </w:rPr>
      </w:pPr>
    </w:p>
    <w:p w14:paraId="014D2860" w14:textId="77777777" w:rsidR="0024717B" w:rsidRDefault="0024717B" w:rsidP="0024717B">
      <w:pPr>
        <w:pStyle w:val="zCode"/>
        <w:rPr>
          <w:noProof/>
        </w:rPr>
      </w:pPr>
      <w:r>
        <w:rPr>
          <w:noProof/>
        </w:rPr>
        <w:t xml:space="preserve">  overflow-y: auto;</w:t>
      </w:r>
    </w:p>
    <w:p w14:paraId="0812A8C5" w14:textId="77777777" w:rsidR="0024717B" w:rsidRDefault="0024717B" w:rsidP="0024717B">
      <w:pPr>
        <w:pStyle w:val="zCode"/>
        <w:rPr>
          <w:noProof/>
        </w:rPr>
      </w:pPr>
      <w:r>
        <w:rPr>
          <w:noProof/>
        </w:rPr>
        <w:t>}</w:t>
      </w:r>
    </w:p>
    <w:p w14:paraId="4EE14264" w14:textId="77777777" w:rsidR="0024717B" w:rsidRDefault="0024717B" w:rsidP="0024717B">
      <w:pPr>
        <w:pStyle w:val="zCode"/>
        <w:rPr>
          <w:noProof/>
        </w:rPr>
      </w:pPr>
    </w:p>
    <w:p w14:paraId="32BCDDD8" w14:textId="77777777" w:rsidR="0024717B" w:rsidRDefault="0024717B" w:rsidP="0024717B">
      <w:pPr>
        <w:pStyle w:val="zCode"/>
        <w:rPr>
          <w:noProof/>
        </w:rPr>
      </w:pPr>
      <w:r>
        <w:rPr>
          <w:noProof/>
        </w:rPr>
        <w:t>.book-footer {</w:t>
      </w:r>
    </w:p>
    <w:p w14:paraId="12976BA8" w14:textId="77777777" w:rsidR="0024717B" w:rsidRDefault="0024717B" w:rsidP="0024717B">
      <w:pPr>
        <w:pStyle w:val="zCode"/>
        <w:rPr>
          <w:noProof/>
        </w:rPr>
      </w:pPr>
      <w:r>
        <w:rPr>
          <w:noProof/>
        </w:rPr>
        <w:t xml:space="preserve">  justify-content: center;</w:t>
      </w:r>
    </w:p>
    <w:p w14:paraId="5609CABF" w14:textId="77777777" w:rsidR="0024717B" w:rsidRDefault="0024717B" w:rsidP="0024717B">
      <w:pPr>
        <w:pStyle w:val="zCode"/>
        <w:rPr>
          <w:noProof/>
        </w:rPr>
      </w:pPr>
      <w:r>
        <w:rPr>
          <w:noProof/>
        </w:rPr>
        <w:t xml:space="preserve">  padding: 1rem;</w:t>
      </w:r>
    </w:p>
    <w:p w14:paraId="7714C4EC" w14:textId="50B3DC80" w:rsidR="0024717B" w:rsidRDefault="0024717B" w:rsidP="0024717B">
      <w:pPr>
        <w:pStyle w:val="zCode"/>
        <w:rPr>
          <w:noProof/>
        </w:rPr>
      </w:pPr>
      <w:r>
        <w:rPr>
          <w:noProof/>
        </w:rPr>
        <w:t>}</w:t>
      </w:r>
    </w:p>
    <w:p w14:paraId="1D707C9E" w14:textId="5D8A4675" w:rsidR="0024717B" w:rsidRDefault="0024717B" w:rsidP="00626B14">
      <w:pPr>
        <w:pStyle w:val="C2nd"/>
        <w:rPr>
          <w:noProof/>
        </w:rPr>
      </w:pPr>
      <w:bookmarkStart w:id="150" w:name="_Toc231258384"/>
      <w:r>
        <w:rPr>
          <w:noProof/>
        </w:rPr>
        <w:t>src/js/components/pdfModal.js</w:t>
      </w:r>
      <w:bookmarkEnd w:id="150"/>
    </w:p>
    <w:p w14:paraId="6769FD3D" w14:textId="1F6FC1F4" w:rsidR="0024717B" w:rsidRPr="007F73C4" w:rsidRDefault="0024717B" w:rsidP="0024717B">
      <w:pPr>
        <w:pStyle w:val="zCode"/>
        <w:rPr>
          <w:noProof/>
        </w:rPr>
      </w:pPr>
      <w:r>
        <w:rPr>
          <w:noProof/>
        </w:rPr>
        <w:drawing>
          <wp:inline distT="0" distB="0" distL="0" distR="0" wp14:anchorId="5751F462" wp14:editId="0BA04B27">
            <wp:extent cx="5940425" cy="3620362"/>
            <wp:effectExtent l="0" t="0" r="3175" b="0"/>
            <wp:docPr id="12567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3058" name=""/>
                    <pic:cNvPicPr/>
                  </pic:nvPicPr>
                  <pic:blipFill rotWithShape="1">
                    <a:blip r:embed="rId215"/>
                    <a:srcRect b="12796"/>
                    <a:stretch>
                      <a:fillRect/>
                    </a:stretch>
                  </pic:blipFill>
                  <pic:spPr bwMode="auto">
                    <a:xfrm>
                      <a:off x="0" y="0"/>
                      <a:ext cx="5940425" cy="3620362"/>
                    </a:xfrm>
                    <a:prstGeom prst="rect">
                      <a:avLst/>
                    </a:prstGeom>
                    <a:ln>
                      <a:noFill/>
                    </a:ln>
                    <a:extLst>
                      <a:ext uri="{53640926-AAD7-44D8-BBD7-CCE9431645EC}">
                        <a14:shadowObscured xmlns:a14="http://schemas.microsoft.com/office/drawing/2010/main"/>
                      </a:ext>
                    </a:extLst>
                  </pic:spPr>
                </pic:pic>
              </a:graphicData>
            </a:graphic>
          </wp:inline>
        </w:drawing>
      </w:r>
    </w:p>
    <w:p w14:paraId="5383BEAC" w14:textId="77777777" w:rsidR="0024717B" w:rsidRDefault="0024717B" w:rsidP="0024717B">
      <w:pPr>
        <w:pStyle w:val="zCode"/>
        <w:rPr>
          <w:noProof/>
        </w:rPr>
      </w:pPr>
      <w:r>
        <w:rPr>
          <w:noProof/>
        </w:rPr>
        <w:t xml:space="preserve">export function </w:t>
      </w:r>
      <w:r w:rsidRPr="0024717B">
        <w:rPr>
          <w:noProof/>
          <w:highlight w:val="yellow"/>
        </w:rPr>
        <w:t>renderPdfModal</w:t>
      </w:r>
      <w:r>
        <w:rPr>
          <w:noProof/>
        </w:rPr>
        <w:t>() {</w:t>
      </w:r>
    </w:p>
    <w:p w14:paraId="0036BB9B" w14:textId="77777777" w:rsidR="0024717B" w:rsidRDefault="0024717B" w:rsidP="0024717B">
      <w:pPr>
        <w:pStyle w:val="zCode"/>
        <w:rPr>
          <w:noProof/>
        </w:rPr>
      </w:pPr>
      <w:r>
        <w:rPr>
          <w:noProof/>
        </w:rPr>
        <w:lastRenderedPageBreak/>
        <w:t xml:space="preserve">  return `</w:t>
      </w:r>
    </w:p>
    <w:p w14:paraId="4EC7EB18" w14:textId="77777777" w:rsidR="0024717B" w:rsidRDefault="0024717B" w:rsidP="0024717B">
      <w:pPr>
        <w:pStyle w:val="zCode"/>
        <w:rPr>
          <w:noProof/>
        </w:rPr>
      </w:pPr>
      <w:r>
        <w:rPr>
          <w:noProof/>
        </w:rPr>
        <w:t xml:space="preserve">    &lt;div class="modal" id="pdfModal"&gt;</w:t>
      </w:r>
    </w:p>
    <w:p w14:paraId="6692E3FD" w14:textId="77777777" w:rsidR="0024717B" w:rsidRDefault="0024717B" w:rsidP="0024717B">
      <w:pPr>
        <w:pStyle w:val="zCode"/>
        <w:rPr>
          <w:noProof/>
        </w:rPr>
      </w:pPr>
      <w:r>
        <w:rPr>
          <w:noProof/>
        </w:rPr>
        <w:t xml:space="preserve">      &lt;div class="modal-background" data-close-pdf&gt;&lt;/div&gt;</w:t>
      </w:r>
    </w:p>
    <w:p w14:paraId="2C415B32" w14:textId="77777777" w:rsidR="0024717B" w:rsidRDefault="0024717B" w:rsidP="0024717B">
      <w:pPr>
        <w:pStyle w:val="zCode"/>
        <w:rPr>
          <w:noProof/>
        </w:rPr>
      </w:pPr>
    </w:p>
    <w:p w14:paraId="6254516C" w14:textId="77777777" w:rsidR="0024717B" w:rsidRDefault="0024717B" w:rsidP="0024717B">
      <w:pPr>
        <w:pStyle w:val="zCode"/>
        <w:rPr>
          <w:noProof/>
        </w:rPr>
      </w:pPr>
      <w:r>
        <w:rPr>
          <w:noProof/>
        </w:rPr>
        <w:t xml:space="preserve">      &lt;div class="modal-content book-pdf-modal-content"&gt;</w:t>
      </w:r>
    </w:p>
    <w:p w14:paraId="57C48848" w14:textId="77777777" w:rsidR="0024717B" w:rsidRDefault="0024717B" w:rsidP="0024717B">
      <w:pPr>
        <w:pStyle w:val="zCode"/>
        <w:rPr>
          <w:noProof/>
        </w:rPr>
      </w:pPr>
      <w:r>
        <w:rPr>
          <w:noProof/>
        </w:rPr>
        <w:t xml:space="preserve">        &lt;iframe</w:t>
      </w:r>
    </w:p>
    <w:p w14:paraId="29AD0926" w14:textId="77777777" w:rsidR="0024717B" w:rsidRDefault="0024717B" w:rsidP="0024717B">
      <w:pPr>
        <w:pStyle w:val="zCode"/>
        <w:rPr>
          <w:noProof/>
        </w:rPr>
      </w:pPr>
      <w:r>
        <w:rPr>
          <w:noProof/>
        </w:rPr>
        <w:t xml:space="preserve">          id="pdfFrame"</w:t>
      </w:r>
    </w:p>
    <w:p w14:paraId="6E44CC38" w14:textId="77777777" w:rsidR="0024717B" w:rsidRDefault="0024717B" w:rsidP="0024717B">
      <w:pPr>
        <w:pStyle w:val="zCode"/>
        <w:rPr>
          <w:noProof/>
        </w:rPr>
      </w:pPr>
      <w:r>
        <w:rPr>
          <w:noProof/>
        </w:rPr>
        <w:t xml:space="preserve">          class="book-pdf-frame"</w:t>
      </w:r>
    </w:p>
    <w:p w14:paraId="605B833E" w14:textId="77777777" w:rsidR="0024717B" w:rsidRDefault="0024717B" w:rsidP="0024717B">
      <w:pPr>
        <w:pStyle w:val="zCode"/>
        <w:rPr>
          <w:noProof/>
        </w:rPr>
      </w:pPr>
      <w:r>
        <w:rPr>
          <w:noProof/>
        </w:rPr>
        <w:t xml:space="preserve">          src=""</w:t>
      </w:r>
    </w:p>
    <w:p w14:paraId="31C6C7F4" w14:textId="77777777" w:rsidR="0024717B" w:rsidRDefault="0024717B" w:rsidP="0024717B">
      <w:pPr>
        <w:pStyle w:val="zCode"/>
        <w:rPr>
          <w:noProof/>
        </w:rPr>
      </w:pPr>
      <w:r>
        <w:rPr>
          <w:noProof/>
        </w:rPr>
        <w:t xml:space="preserve">          title="PDF viewer"</w:t>
      </w:r>
    </w:p>
    <w:p w14:paraId="31F19ABB" w14:textId="77777777" w:rsidR="0024717B" w:rsidRDefault="0024717B" w:rsidP="0024717B">
      <w:pPr>
        <w:pStyle w:val="zCode"/>
        <w:rPr>
          <w:noProof/>
        </w:rPr>
      </w:pPr>
      <w:r>
        <w:rPr>
          <w:noProof/>
        </w:rPr>
        <w:t xml:space="preserve">        &gt;&lt;/iframe&gt;</w:t>
      </w:r>
    </w:p>
    <w:p w14:paraId="1CC9CF87" w14:textId="77777777" w:rsidR="0024717B" w:rsidRDefault="0024717B" w:rsidP="0024717B">
      <w:pPr>
        <w:pStyle w:val="zCode"/>
        <w:rPr>
          <w:noProof/>
        </w:rPr>
      </w:pPr>
      <w:r>
        <w:rPr>
          <w:noProof/>
        </w:rPr>
        <w:t xml:space="preserve">      &lt;/div&gt;</w:t>
      </w:r>
    </w:p>
    <w:p w14:paraId="052B2E7C" w14:textId="77777777" w:rsidR="0024717B" w:rsidRDefault="0024717B" w:rsidP="0024717B">
      <w:pPr>
        <w:pStyle w:val="zCode"/>
        <w:rPr>
          <w:noProof/>
        </w:rPr>
      </w:pPr>
    </w:p>
    <w:p w14:paraId="64A3069D" w14:textId="77777777" w:rsidR="0024717B" w:rsidRDefault="0024717B" w:rsidP="0024717B">
      <w:pPr>
        <w:pStyle w:val="zCode"/>
        <w:rPr>
          <w:noProof/>
        </w:rPr>
      </w:pPr>
      <w:r>
        <w:rPr>
          <w:noProof/>
        </w:rPr>
        <w:t xml:space="preserve">      &lt;button class="modal-close is-large" aria-label="close" data-close-pdf&gt;&lt;/button&gt;</w:t>
      </w:r>
    </w:p>
    <w:p w14:paraId="5D419E62" w14:textId="77777777" w:rsidR="0024717B" w:rsidRDefault="0024717B" w:rsidP="0024717B">
      <w:pPr>
        <w:pStyle w:val="zCode"/>
        <w:rPr>
          <w:noProof/>
        </w:rPr>
      </w:pPr>
      <w:r>
        <w:rPr>
          <w:noProof/>
        </w:rPr>
        <w:t xml:space="preserve">    &lt;/div&gt;</w:t>
      </w:r>
    </w:p>
    <w:p w14:paraId="3965FE47" w14:textId="77777777" w:rsidR="0024717B" w:rsidRDefault="0024717B" w:rsidP="0024717B">
      <w:pPr>
        <w:pStyle w:val="zCode"/>
        <w:rPr>
          <w:noProof/>
        </w:rPr>
      </w:pPr>
      <w:r>
        <w:rPr>
          <w:noProof/>
        </w:rPr>
        <w:t xml:space="preserve">  `;</w:t>
      </w:r>
    </w:p>
    <w:p w14:paraId="18D8BA1E" w14:textId="77777777" w:rsidR="0024717B" w:rsidRDefault="0024717B" w:rsidP="0024717B">
      <w:pPr>
        <w:pStyle w:val="zCode"/>
        <w:rPr>
          <w:noProof/>
        </w:rPr>
      </w:pPr>
      <w:r>
        <w:rPr>
          <w:noProof/>
        </w:rPr>
        <w:t>}</w:t>
      </w:r>
    </w:p>
    <w:p w14:paraId="4D68DFF3" w14:textId="77777777" w:rsidR="0024717B" w:rsidRDefault="0024717B" w:rsidP="0024717B">
      <w:pPr>
        <w:pStyle w:val="zCode"/>
        <w:rPr>
          <w:noProof/>
        </w:rPr>
      </w:pPr>
    </w:p>
    <w:p w14:paraId="4B6438F4" w14:textId="77777777" w:rsidR="0024717B" w:rsidRDefault="0024717B" w:rsidP="0024717B">
      <w:pPr>
        <w:pStyle w:val="zCode"/>
        <w:rPr>
          <w:noProof/>
        </w:rPr>
      </w:pPr>
      <w:r>
        <w:rPr>
          <w:noProof/>
        </w:rPr>
        <w:t>export function bindPdfModalEvents() {</w:t>
      </w:r>
    </w:p>
    <w:p w14:paraId="5EE9D403" w14:textId="77777777" w:rsidR="0024717B" w:rsidRDefault="0024717B" w:rsidP="0024717B">
      <w:pPr>
        <w:pStyle w:val="zCode"/>
        <w:rPr>
          <w:noProof/>
        </w:rPr>
      </w:pPr>
      <w:r>
        <w:rPr>
          <w:noProof/>
        </w:rPr>
        <w:t xml:space="preserve">  document.querySelectorAll(".book-view-btn").forEach((button) =&gt; {</w:t>
      </w:r>
    </w:p>
    <w:p w14:paraId="4B775C18" w14:textId="77777777" w:rsidR="0024717B" w:rsidRDefault="0024717B" w:rsidP="0024717B">
      <w:pPr>
        <w:pStyle w:val="zCode"/>
        <w:rPr>
          <w:noProof/>
        </w:rPr>
      </w:pPr>
      <w:r>
        <w:rPr>
          <w:noProof/>
        </w:rPr>
        <w:t xml:space="preserve">    button.addEventListener("click", () =&gt; {</w:t>
      </w:r>
    </w:p>
    <w:p w14:paraId="3D14D8DD" w14:textId="77777777" w:rsidR="0024717B" w:rsidRDefault="0024717B" w:rsidP="0024717B">
      <w:pPr>
        <w:pStyle w:val="zCode"/>
        <w:rPr>
          <w:noProof/>
        </w:rPr>
      </w:pPr>
      <w:r>
        <w:rPr>
          <w:noProof/>
        </w:rPr>
        <w:t xml:space="preserve">      openPdfModal(button.dataset.pdf);</w:t>
      </w:r>
    </w:p>
    <w:p w14:paraId="63D06F73" w14:textId="77777777" w:rsidR="0024717B" w:rsidRDefault="0024717B" w:rsidP="0024717B">
      <w:pPr>
        <w:pStyle w:val="zCode"/>
        <w:rPr>
          <w:noProof/>
        </w:rPr>
      </w:pPr>
      <w:r>
        <w:rPr>
          <w:noProof/>
        </w:rPr>
        <w:t xml:space="preserve">    });</w:t>
      </w:r>
    </w:p>
    <w:p w14:paraId="4E506E76" w14:textId="77777777" w:rsidR="0024717B" w:rsidRDefault="0024717B" w:rsidP="0024717B">
      <w:pPr>
        <w:pStyle w:val="zCode"/>
        <w:rPr>
          <w:noProof/>
        </w:rPr>
      </w:pPr>
      <w:r>
        <w:rPr>
          <w:noProof/>
        </w:rPr>
        <w:t xml:space="preserve">  });</w:t>
      </w:r>
    </w:p>
    <w:p w14:paraId="7EAA7CFB" w14:textId="77777777" w:rsidR="0024717B" w:rsidRDefault="0024717B" w:rsidP="0024717B">
      <w:pPr>
        <w:pStyle w:val="zCode"/>
        <w:rPr>
          <w:noProof/>
        </w:rPr>
      </w:pPr>
    </w:p>
    <w:p w14:paraId="6D899A66" w14:textId="77777777" w:rsidR="0024717B" w:rsidRDefault="0024717B" w:rsidP="0024717B">
      <w:pPr>
        <w:pStyle w:val="zCode"/>
        <w:rPr>
          <w:noProof/>
        </w:rPr>
      </w:pPr>
      <w:r>
        <w:rPr>
          <w:noProof/>
        </w:rPr>
        <w:t xml:space="preserve">  document.querySelectorAll("[data-close-pdf]").forEach((button) =&gt; {</w:t>
      </w:r>
    </w:p>
    <w:p w14:paraId="52F52693" w14:textId="77777777" w:rsidR="0024717B" w:rsidRDefault="0024717B" w:rsidP="0024717B">
      <w:pPr>
        <w:pStyle w:val="zCode"/>
        <w:rPr>
          <w:noProof/>
        </w:rPr>
      </w:pPr>
      <w:r>
        <w:rPr>
          <w:noProof/>
        </w:rPr>
        <w:t xml:space="preserve">    button.addEventListener("click", closePdfModal);</w:t>
      </w:r>
    </w:p>
    <w:p w14:paraId="21D5C86B" w14:textId="77777777" w:rsidR="0024717B" w:rsidRDefault="0024717B" w:rsidP="0024717B">
      <w:pPr>
        <w:pStyle w:val="zCode"/>
        <w:rPr>
          <w:noProof/>
        </w:rPr>
      </w:pPr>
      <w:r>
        <w:rPr>
          <w:noProof/>
        </w:rPr>
        <w:t xml:space="preserve">  });</w:t>
      </w:r>
    </w:p>
    <w:p w14:paraId="217683BE" w14:textId="77777777" w:rsidR="0024717B" w:rsidRDefault="0024717B" w:rsidP="0024717B">
      <w:pPr>
        <w:pStyle w:val="zCode"/>
        <w:rPr>
          <w:noProof/>
        </w:rPr>
      </w:pPr>
      <w:r>
        <w:rPr>
          <w:noProof/>
        </w:rPr>
        <w:t>}</w:t>
      </w:r>
    </w:p>
    <w:p w14:paraId="5AA8E5D1" w14:textId="77777777" w:rsidR="0024717B" w:rsidRDefault="0024717B" w:rsidP="0024717B">
      <w:pPr>
        <w:pStyle w:val="zCode"/>
        <w:rPr>
          <w:noProof/>
        </w:rPr>
      </w:pPr>
    </w:p>
    <w:p w14:paraId="1C855BF1" w14:textId="77777777" w:rsidR="0024717B" w:rsidRDefault="0024717B" w:rsidP="0024717B">
      <w:pPr>
        <w:pStyle w:val="zCode"/>
        <w:rPr>
          <w:noProof/>
        </w:rPr>
      </w:pPr>
      <w:r>
        <w:rPr>
          <w:noProof/>
        </w:rPr>
        <w:t>function openPdfModal(url) {</w:t>
      </w:r>
    </w:p>
    <w:p w14:paraId="4324FE4C" w14:textId="77777777" w:rsidR="0024717B" w:rsidRDefault="0024717B" w:rsidP="0024717B">
      <w:pPr>
        <w:pStyle w:val="zCode"/>
        <w:rPr>
          <w:noProof/>
        </w:rPr>
      </w:pPr>
      <w:r>
        <w:rPr>
          <w:noProof/>
        </w:rPr>
        <w:t xml:space="preserve">  const modal = document.getElementById("pdfModal");</w:t>
      </w:r>
    </w:p>
    <w:p w14:paraId="7D3C89F7" w14:textId="77777777" w:rsidR="0024717B" w:rsidRDefault="0024717B" w:rsidP="0024717B">
      <w:pPr>
        <w:pStyle w:val="zCode"/>
        <w:rPr>
          <w:noProof/>
        </w:rPr>
      </w:pPr>
      <w:r>
        <w:rPr>
          <w:noProof/>
        </w:rPr>
        <w:t xml:space="preserve">  const frame = document.getElementById("pdfFrame");</w:t>
      </w:r>
    </w:p>
    <w:p w14:paraId="1685B933" w14:textId="77777777" w:rsidR="0024717B" w:rsidRDefault="0024717B" w:rsidP="0024717B">
      <w:pPr>
        <w:pStyle w:val="zCode"/>
        <w:rPr>
          <w:noProof/>
        </w:rPr>
      </w:pPr>
    </w:p>
    <w:p w14:paraId="231EA5BB" w14:textId="77777777" w:rsidR="0024717B" w:rsidRDefault="0024717B" w:rsidP="0024717B">
      <w:pPr>
        <w:pStyle w:val="zCode"/>
        <w:rPr>
          <w:noProof/>
        </w:rPr>
      </w:pPr>
      <w:r>
        <w:rPr>
          <w:noProof/>
        </w:rPr>
        <w:t xml:space="preserve">  if (!modal || !frame || !url) return;</w:t>
      </w:r>
    </w:p>
    <w:p w14:paraId="69C8C65B" w14:textId="77777777" w:rsidR="0024717B" w:rsidRDefault="0024717B" w:rsidP="0024717B">
      <w:pPr>
        <w:pStyle w:val="zCode"/>
        <w:rPr>
          <w:noProof/>
        </w:rPr>
      </w:pPr>
    </w:p>
    <w:p w14:paraId="566E7F94" w14:textId="77777777" w:rsidR="0024717B" w:rsidRDefault="0024717B" w:rsidP="0024717B">
      <w:pPr>
        <w:pStyle w:val="zCode"/>
        <w:rPr>
          <w:noProof/>
        </w:rPr>
      </w:pPr>
      <w:r>
        <w:rPr>
          <w:noProof/>
        </w:rPr>
        <w:t xml:space="preserve">  modal.classList.add("is-active");</w:t>
      </w:r>
    </w:p>
    <w:p w14:paraId="68212788" w14:textId="77777777" w:rsidR="0024717B" w:rsidRDefault="0024717B" w:rsidP="0024717B">
      <w:pPr>
        <w:pStyle w:val="zCode"/>
        <w:rPr>
          <w:noProof/>
        </w:rPr>
      </w:pPr>
    </w:p>
    <w:p w14:paraId="5AF67348" w14:textId="77777777" w:rsidR="0024717B" w:rsidRDefault="0024717B" w:rsidP="0024717B">
      <w:pPr>
        <w:pStyle w:val="zCode"/>
        <w:rPr>
          <w:noProof/>
        </w:rPr>
      </w:pPr>
      <w:r>
        <w:rPr>
          <w:noProof/>
        </w:rPr>
        <w:t xml:space="preserve">  // Эхлээд хоослоод дараа нь PDF-г ачаална</w:t>
      </w:r>
    </w:p>
    <w:p w14:paraId="3BB17A0E" w14:textId="77777777" w:rsidR="0024717B" w:rsidRDefault="0024717B" w:rsidP="0024717B">
      <w:pPr>
        <w:pStyle w:val="zCode"/>
        <w:rPr>
          <w:noProof/>
        </w:rPr>
      </w:pPr>
      <w:r>
        <w:rPr>
          <w:noProof/>
        </w:rPr>
        <w:t xml:space="preserve">  frame.src = "";</w:t>
      </w:r>
    </w:p>
    <w:p w14:paraId="22A45051" w14:textId="77777777" w:rsidR="0024717B" w:rsidRDefault="0024717B" w:rsidP="0024717B">
      <w:pPr>
        <w:pStyle w:val="zCode"/>
        <w:rPr>
          <w:noProof/>
        </w:rPr>
      </w:pPr>
    </w:p>
    <w:p w14:paraId="14A9F61D" w14:textId="77777777" w:rsidR="0024717B" w:rsidRDefault="0024717B" w:rsidP="0024717B">
      <w:pPr>
        <w:pStyle w:val="zCode"/>
        <w:rPr>
          <w:noProof/>
        </w:rPr>
      </w:pPr>
      <w:r>
        <w:rPr>
          <w:noProof/>
        </w:rPr>
        <w:t xml:space="preserve">  setTimeout(() =&gt; {</w:t>
      </w:r>
    </w:p>
    <w:p w14:paraId="57538356" w14:textId="77777777" w:rsidR="0024717B" w:rsidRDefault="0024717B" w:rsidP="0024717B">
      <w:pPr>
        <w:pStyle w:val="zCode"/>
        <w:rPr>
          <w:noProof/>
        </w:rPr>
      </w:pPr>
      <w:r>
        <w:rPr>
          <w:noProof/>
        </w:rPr>
        <w:t xml:space="preserve">    frame.src = `${url}#toolbar=0&amp;navpanes=0&amp;scrollbar=1`;</w:t>
      </w:r>
    </w:p>
    <w:p w14:paraId="39E25B0D" w14:textId="77777777" w:rsidR="0024717B" w:rsidRDefault="0024717B" w:rsidP="0024717B">
      <w:pPr>
        <w:pStyle w:val="zCode"/>
        <w:rPr>
          <w:noProof/>
        </w:rPr>
      </w:pPr>
      <w:r>
        <w:rPr>
          <w:noProof/>
        </w:rPr>
        <w:t xml:space="preserve">    // frame.src = `${url}#toolbar=0`;</w:t>
      </w:r>
    </w:p>
    <w:p w14:paraId="3BCBCF46" w14:textId="77777777" w:rsidR="0024717B" w:rsidRDefault="0024717B" w:rsidP="0024717B">
      <w:pPr>
        <w:pStyle w:val="zCode"/>
        <w:rPr>
          <w:noProof/>
        </w:rPr>
      </w:pPr>
      <w:r>
        <w:rPr>
          <w:noProof/>
        </w:rPr>
        <w:t xml:space="preserve">    // frame.src = `${url}#view=FitH`;</w:t>
      </w:r>
    </w:p>
    <w:p w14:paraId="14DB8A32" w14:textId="77777777" w:rsidR="0024717B" w:rsidRDefault="0024717B" w:rsidP="0024717B">
      <w:pPr>
        <w:pStyle w:val="zCode"/>
        <w:rPr>
          <w:noProof/>
        </w:rPr>
      </w:pPr>
      <w:r>
        <w:rPr>
          <w:noProof/>
        </w:rPr>
        <w:t xml:space="preserve">  }, 50);</w:t>
      </w:r>
    </w:p>
    <w:p w14:paraId="45516ADE" w14:textId="77777777" w:rsidR="0024717B" w:rsidRDefault="0024717B" w:rsidP="0024717B">
      <w:pPr>
        <w:pStyle w:val="zCode"/>
        <w:rPr>
          <w:noProof/>
        </w:rPr>
      </w:pPr>
      <w:r>
        <w:rPr>
          <w:noProof/>
        </w:rPr>
        <w:t>}</w:t>
      </w:r>
    </w:p>
    <w:p w14:paraId="5F7DA428" w14:textId="77777777" w:rsidR="0024717B" w:rsidRDefault="0024717B" w:rsidP="0024717B">
      <w:pPr>
        <w:pStyle w:val="zCode"/>
        <w:rPr>
          <w:noProof/>
        </w:rPr>
      </w:pPr>
    </w:p>
    <w:p w14:paraId="720F86BE" w14:textId="77777777" w:rsidR="0024717B" w:rsidRDefault="0024717B" w:rsidP="0024717B">
      <w:pPr>
        <w:pStyle w:val="zCode"/>
        <w:rPr>
          <w:noProof/>
        </w:rPr>
      </w:pPr>
      <w:r>
        <w:rPr>
          <w:noProof/>
        </w:rPr>
        <w:t>function closePdfModal() {</w:t>
      </w:r>
    </w:p>
    <w:p w14:paraId="58B11CA9" w14:textId="77777777" w:rsidR="0024717B" w:rsidRDefault="0024717B" w:rsidP="0024717B">
      <w:pPr>
        <w:pStyle w:val="zCode"/>
        <w:rPr>
          <w:noProof/>
        </w:rPr>
      </w:pPr>
      <w:r>
        <w:rPr>
          <w:noProof/>
        </w:rPr>
        <w:t xml:space="preserve">  const modal = document.getElementById("pdfModal");</w:t>
      </w:r>
    </w:p>
    <w:p w14:paraId="1DA56021" w14:textId="77777777" w:rsidR="0024717B" w:rsidRDefault="0024717B" w:rsidP="0024717B">
      <w:pPr>
        <w:pStyle w:val="zCode"/>
        <w:rPr>
          <w:noProof/>
        </w:rPr>
      </w:pPr>
      <w:r>
        <w:rPr>
          <w:noProof/>
        </w:rPr>
        <w:t xml:space="preserve">  const frame = document.getElementById("pdfFrame");</w:t>
      </w:r>
    </w:p>
    <w:p w14:paraId="6C659891" w14:textId="77777777" w:rsidR="0024717B" w:rsidRDefault="0024717B" w:rsidP="0024717B">
      <w:pPr>
        <w:pStyle w:val="zCode"/>
        <w:rPr>
          <w:noProof/>
        </w:rPr>
      </w:pPr>
    </w:p>
    <w:p w14:paraId="109AF6ED" w14:textId="77777777" w:rsidR="0024717B" w:rsidRDefault="0024717B" w:rsidP="0024717B">
      <w:pPr>
        <w:pStyle w:val="zCode"/>
        <w:rPr>
          <w:noProof/>
        </w:rPr>
      </w:pPr>
      <w:r>
        <w:rPr>
          <w:noProof/>
        </w:rPr>
        <w:lastRenderedPageBreak/>
        <w:t xml:space="preserve">  if (!modal || !frame) return;</w:t>
      </w:r>
    </w:p>
    <w:p w14:paraId="23FFAC81" w14:textId="77777777" w:rsidR="0024717B" w:rsidRDefault="0024717B" w:rsidP="0024717B">
      <w:pPr>
        <w:pStyle w:val="zCode"/>
        <w:rPr>
          <w:noProof/>
        </w:rPr>
      </w:pPr>
    </w:p>
    <w:p w14:paraId="22899281" w14:textId="77777777" w:rsidR="0024717B" w:rsidRDefault="0024717B" w:rsidP="0024717B">
      <w:pPr>
        <w:pStyle w:val="zCode"/>
        <w:rPr>
          <w:noProof/>
        </w:rPr>
      </w:pPr>
      <w:r>
        <w:rPr>
          <w:noProof/>
        </w:rPr>
        <w:t xml:space="preserve">  modal.classList.remove("is-active");</w:t>
      </w:r>
    </w:p>
    <w:p w14:paraId="12C616D6" w14:textId="77777777" w:rsidR="0024717B" w:rsidRDefault="0024717B" w:rsidP="0024717B">
      <w:pPr>
        <w:pStyle w:val="zCode"/>
        <w:rPr>
          <w:noProof/>
        </w:rPr>
      </w:pPr>
      <w:r>
        <w:rPr>
          <w:noProof/>
        </w:rPr>
        <w:t xml:space="preserve">  frame.src = "";</w:t>
      </w:r>
    </w:p>
    <w:p w14:paraId="34D71FE9" w14:textId="5466DD84" w:rsidR="008A269A" w:rsidRDefault="0024717B" w:rsidP="0024717B">
      <w:pPr>
        <w:pStyle w:val="zCode"/>
        <w:rPr>
          <w:noProof/>
        </w:rPr>
      </w:pPr>
      <w:r>
        <w:rPr>
          <w:noProof/>
        </w:rPr>
        <w:t>}</w:t>
      </w:r>
    </w:p>
    <w:p w14:paraId="24DC5766" w14:textId="0EFD45A2" w:rsidR="0024717B" w:rsidRDefault="0024717B" w:rsidP="0024717B">
      <w:pPr>
        <w:pStyle w:val="C2nd"/>
        <w:rPr>
          <w:noProof/>
        </w:rPr>
      </w:pPr>
      <w:bookmarkStart w:id="151" w:name="_Toc231258385"/>
      <w:r>
        <w:rPr>
          <w:noProof/>
        </w:rPr>
        <w:t>src/scss/components/_pdfModal.scss</w:t>
      </w:r>
      <w:bookmarkEnd w:id="151"/>
    </w:p>
    <w:p w14:paraId="024AB280" w14:textId="2C5B8000" w:rsidR="008A269A" w:rsidRDefault="0024717B" w:rsidP="00B32692">
      <w:pPr>
        <w:pStyle w:val="zCode"/>
        <w:rPr>
          <w:noProof/>
        </w:rPr>
      </w:pPr>
      <w:r>
        <w:rPr>
          <w:noProof/>
        </w:rPr>
        <w:drawing>
          <wp:inline distT="0" distB="0" distL="0" distR="0" wp14:anchorId="0FB97B59" wp14:editId="2B2186B0">
            <wp:extent cx="5939872" cy="2258314"/>
            <wp:effectExtent l="0" t="0" r="3810" b="8890"/>
            <wp:docPr id="20233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933" name=""/>
                    <pic:cNvPicPr/>
                  </pic:nvPicPr>
                  <pic:blipFill rotWithShape="1">
                    <a:blip r:embed="rId216"/>
                    <a:srcRect t="11345" b="34254"/>
                    <a:stretch>
                      <a:fillRect/>
                    </a:stretch>
                  </pic:blipFill>
                  <pic:spPr bwMode="auto">
                    <a:xfrm>
                      <a:off x="0" y="0"/>
                      <a:ext cx="5940425" cy="2258524"/>
                    </a:xfrm>
                    <a:prstGeom prst="rect">
                      <a:avLst/>
                    </a:prstGeom>
                    <a:ln>
                      <a:noFill/>
                    </a:ln>
                    <a:extLst>
                      <a:ext uri="{53640926-AAD7-44D8-BBD7-CCE9431645EC}">
                        <a14:shadowObscured xmlns:a14="http://schemas.microsoft.com/office/drawing/2010/main"/>
                      </a:ext>
                    </a:extLst>
                  </pic:spPr>
                </pic:pic>
              </a:graphicData>
            </a:graphic>
          </wp:inline>
        </w:drawing>
      </w:r>
    </w:p>
    <w:p w14:paraId="121EF52A" w14:textId="77777777" w:rsidR="0024717B" w:rsidRDefault="0024717B" w:rsidP="0024717B">
      <w:pPr>
        <w:pStyle w:val="zCode"/>
        <w:rPr>
          <w:noProof/>
        </w:rPr>
      </w:pPr>
      <w:r>
        <w:rPr>
          <w:noProof/>
        </w:rPr>
        <w:t>.modal-content.book-pdf-modal-content {</w:t>
      </w:r>
    </w:p>
    <w:p w14:paraId="48AFFE16" w14:textId="77777777" w:rsidR="0024717B" w:rsidRDefault="0024717B" w:rsidP="0024717B">
      <w:pPr>
        <w:pStyle w:val="zCode"/>
        <w:rPr>
          <w:noProof/>
        </w:rPr>
      </w:pPr>
      <w:r>
        <w:rPr>
          <w:noProof/>
        </w:rPr>
        <w:t xml:space="preserve">  width: 88vw; /* 95vw байсан */</w:t>
      </w:r>
    </w:p>
    <w:p w14:paraId="22B363D1" w14:textId="77777777" w:rsidR="0024717B" w:rsidRDefault="0024717B" w:rsidP="0024717B">
      <w:pPr>
        <w:pStyle w:val="zCode"/>
        <w:rPr>
          <w:noProof/>
        </w:rPr>
      </w:pPr>
      <w:r>
        <w:rPr>
          <w:noProof/>
        </w:rPr>
        <w:t xml:space="preserve">  height: 95vh;</w:t>
      </w:r>
    </w:p>
    <w:p w14:paraId="570909E3" w14:textId="77777777" w:rsidR="0024717B" w:rsidRDefault="0024717B" w:rsidP="0024717B">
      <w:pPr>
        <w:pStyle w:val="zCode"/>
        <w:rPr>
          <w:noProof/>
        </w:rPr>
      </w:pPr>
      <w:r>
        <w:rPr>
          <w:noProof/>
        </w:rPr>
        <w:t xml:space="preserve">  max-width: none;</w:t>
      </w:r>
    </w:p>
    <w:p w14:paraId="10CD35D0" w14:textId="77777777" w:rsidR="0024717B" w:rsidRDefault="0024717B" w:rsidP="0024717B">
      <w:pPr>
        <w:pStyle w:val="zCode"/>
        <w:rPr>
          <w:noProof/>
        </w:rPr>
      </w:pPr>
      <w:r>
        <w:rPr>
          <w:noProof/>
        </w:rPr>
        <w:t xml:space="preserve">  overflow: hidden;</w:t>
      </w:r>
    </w:p>
    <w:p w14:paraId="2B963911" w14:textId="77777777" w:rsidR="0024717B" w:rsidRDefault="0024717B" w:rsidP="0024717B">
      <w:pPr>
        <w:pStyle w:val="zCode"/>
        <w:rPr>
          <w:noProof/>
        </w:rPr>
      </w:pPr>
      <w:r>
        <w:rPr>
          <w:noProof/>
        </w:rPr>
        <w:t>}</w:t>
      </w:r>
    </w:p>
    <w:p w14:paraId="3D18061C" w14:textId="77777777" w:rsidR="0024717B" w:rsidRDefault="0024717B" w:rsidP="0024717B">
      <w:pPr>
        <w:pStyle w:val="zCode"/>
        <w:rPr>
          <w:noProof/>
        </w:rPr>
      </w:pPr>
    </w:p>
    <w:p w14:paraId="5DAF3E35" w14:textId="77777777" w:rsidR="0024717B" w:rsidRDefault="0024717B" w:rsidP="0024717B">
      <w:pPr>
        <w:pStyle w:val="zCode"/>
        <w:rPr>
          <w:noProof/>
        </w:rPr>
      </w:pPr>
      <w:r>
        <w:rPr>
          <w:noProof/>
        </w:rPr>
        <w:t>.book-pdf-frame {</w:t>
      </w:r>
    </w:p>
    <w:p w14:paraId="26F24F85" w14:textId="77777777" w:rsidR="0024717B" w:rsidRDefault="0024717B" w:rsidP="0024717B">
      <w:pPr>
        <w:pStyle w:val="zCode"/>
        <w:rPr>
          <w:noProof/>
        </w:rPr>
      </w:pPr>
      <w:r>
        <w:rPr>
          <w:noProof/>
        </w:rPr>
        <w:t xml:space="preserve">  width: 100%;</w:t>
      </w:r>
    </w:p>
    <w:p w14:paraId="38E17A1B" w14:textId="77777777" w:rsidR="0024717B" w:rsidRDefault="0024717B" w:rsidP="0024717B">
      <w:pPr>
        <w:pStyle w:val="zCode"/>
        <w:rPr>
          <w:noProof/>
        </w:rPr>
      </w:pPr>
      <w:r>
        <w:rPr>
          <w:noProof/>
        </w:rPr>
        <w:t xml:space="preserve">  height: 100%;</w:t>
      </w:r>
    </w:p>
    <w:p w14:paraId="3D164104" w14:textId="77777777" w:rsidR="0024717B" w:rsidRDefault="0024717B" w:rsidP="0024717B">
      <w:pPr>
        <w:pStyle w:val="zCode"/>
        <w:rPr>
          <w:noProof/>
        </w:rPr>
      </w:pPr>
      <w:r>
        <w:rPr>
          <w:noProof/>
        </w:rPr>
        <w:t xml:space="preserve">  border: 0;</w:t>
      </w:r>
    </w:p>
    <w:p w14:paraId="6F205FCE" w14:textId="19C8FCD0" w:rsidR="008A269A" w:rsidRDefault="0024717B" w:rsidP="0024717B">
      <w:pPr>
        <w:pStyle w:val="zCode"/>
        <w:rPr>
          <w:noProof/>
        </w:rPr>
      </w:pPr>
      <w:r>
        <w:rPr>
          <w:noProof/>
        </w:rPr>
        <w:t>}</w:t>
      </w:r>
    </w:p>
    <w:p w14:paraId="75154D14" w14:textId="71DF5822" w:rsidR="00385E8A" w:rsidRDefault="00385E8A" w:rsidP="00385E8A">
      <w:pPr>
        <w:pStyle w:val="C2nd"/>
        <w:rPr>
          <w:noProof/>
        </w:rPr>
      </w:pPr>
      <w:bookmarkStart w:id="152" w:name="_Toc231258386"/>
      <w:r>
        <w:rPr>
          <w:noProof/>
        </w:rPr>
        <w:t>src/js/pages/bookPage.js</w:t>
      </w:r>
      <w:bookmarkEnd w:id="152"/>
    </w:p>
    <w:p w14:paraId="05DF1157" w14:textId="3C917F31" w:rsidR="008A269A" w:rsidRDefault="0024717B" w:rsidP="00B32692">
      <w:pPr>
        <w:pStyle w:val="zCode"/>
        <w:rPr>
          <w:noProof/>
        </w:rPr>
      </w:pPr>
      <w:r>
        <w:rPr>
          <w:noProof/>
        </w:rPr>
        <w:drawing>
          <wp:inline distT="0" distB="0" distL="0" distR="0" wp14:anchorId="487B8F95" wp14:editId="32492EB4">
            <wp:extent cx="5939095" cy="1952244"/>
            <wp:effectExtent l="0" t="0" r="5080" b="0"/>
            <wp:docPr id="100555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53981" name=""/>
                    <pic:cNvPicPr/>
                  </pic:nvPicPr>
                  <pic:blipFill rotWithShape="1">
                    <a:blip r:embed="rId217"/>
                    <a:srcRect t="8370" b="44596"/>
                    <a:stretch>
                      <a:fillRect/>
                    </a:stretch>
                  </pic:blipFill>
                  <pic:spPr bwMode="auto">
                    <a:xfrm>
                      <a:off x="0" y="0"/>
                      <a:ext cx="5940425" cy="1952681"/>
                    </a:xfrm>
                    <a:prstGeom prst="rect">
                      <a:avLst/>
                    </a:prstGeom>
                    <a:ln>
                      <a:noFill/>
                    </a:ln>
                    <a:extLst>
                      <a:ext uri="{53640926-AAD7-44D8-BBD7-CCE9431645EC}">
                        <a14:shadowObscured xmlns:a14="http://schemas.microsoft.com/office/drawing/2010/main"/>
                      </a:ext>
                    </a:extLst>
                  </pic:spPr>
                </pic:pic>
              </a:graphicData>
            </a:graphic>
          </wp:inline>
        </w:drawing>
      </w:r>
    </w:p>
    <w:p w14:paraId="0D91E04F" w14:textId="77777777" w:rsidR="00385E8A" w:rsidRDefault="00385E8A" w:rsidP="00385E8A">
      <w:pPr>
        <w:pStyle w:val="zCode"/>
        <w:rPr>
          <w:noProof/>
        </w:rPr>
      </w:pPr>
      <w:r>
        <w:rPr>
          <w:noProof/>
        </w:rPr>
        <w:t>import { renderGridPageLayout } from "../layouts/gridPageLayout.js";</w:t>
      </w:r>
    </w:p>
    <w:p w14:paraId="3056E23C" w14:textId="77777777" w:rsidR="00385E8A" w:rsidRDefault="00385E8A" w:rsidP="00385E8A">
      <w:pPr>
        <w:pStyle w:val="zCode"/>
        <w:rPr>
          <w:noProof/>
        </w:rPr>
      </w:pPr>
      <w:r>
        <w:rPr>
          <w:noProof/>
        </w:rPr>
        <w:t>import { renderPageLayout } from "../layouts/pageLayout.js";</w:t>
      </w:r>
    </w:p>
    <w:p w14:paraId="1031DFBB" w14:textId="77777777" w:rsidR="00385E8A" w:rsidRDefault="00385E8A" w:rsidP="00385E8A">
      <w:pPr>
        <w:pStyle w:val="zCode"/>
        <w:rPr>
          <w:noProof/>
        </w:rPr>
      </w:pPr>
      <w:r>
        <w:rPr>
          <w:noProof/>
        </w:rPr>
        <w:t>import { renderNotification } from "../layouts/notificationLayout.js";</w:t>
      </w:r>
    </w:p>
    <w:p w14:paraId="6460CACB" w14:textId="77777777" w:rsidR="00385E8A" w:rsidRDefault="00385E8A" w:rsidP="00385E8A">
      <w:pPr>
        <w:pStyle w:val="zCode"/>
        <w:rPr>
          <w:noProof/>
        </w:rPr>
      </w:pPr>
    </w:p>
    <w:p w14:paraId="7050C0FC" w14:textId="77777777" w:rsidR="00385E8A" w:rsidRDefault="00385E8A" w:rsidP="00385E8A">
      <w:pPr>
        <w:pStyle w:val="zCode"/>
        <w:rPr>
          <w:noProof/>
        </w:rPr>
      </w:pPr>
      <w:r>
        <w:rPr>
          <w:noProof/>
        </w:rPr>
        <w:lastRenderedPageBreak/>
        <w:t>import { renderBookCard } from "../components/bookCard.js";</w:t>
      </w:r>
    </w:p>
    <w:p w14:paraId="65086B52" w14:textId="77777777" w:rsidR="00385E8A" w:rsidRDefault="00385E8A" w:rsidP="00385E8A">
      <w:pPr>
        <w:pStyle w:val="zCode"/>
        <w:rPr>
          <w:noProof/>
        </w:rPr>
      </w:pPr>
      <w:r>
        <w:rPr>
          <w:noProof/>
        </w:rPr>
        <w:t>import { renderPdfModal, bindPdfModalEvents } from "../components/pdfModal.js";</w:t>
      </w:r>
    </w:p>
    <w:p w14:paraId="0F0A18A9" w14:textId="77777777" w:rsidR="00385E8A" w:rsidRDefault="00385E8A" w:rsidP="00385E8A">
      <w:pPr>
        <w:pStyle w:val="zCode"/>
        <w:rPr>
          <w:noProof/>
        </w:rPr>
      </w:pPr>
    </w:p>
    <w:p w14:paraId="1160C624" w14:textId="77777777" w:rsidR="00385E8A" w:rsidRDefault="00385E8A" w:rsidP="00385E8A">
      <w:pPr>
        <w:pStyle w:val="zCode"/>
        <w:rPr>
          <w:noProof/>
        </w:rPr>
      </w:pPr>
      <w:r>
        <w:rPr>
          <w:noProof/>
        </w:rPr>
        <w:t>import { getBooks } from "../services/bookService.js";</w:t>
      </w:r>
    </w:p>
    <w:p w14:paraId="489E1624" w14:textId="77777777" w:rsidR="00385E8A" w:rsidRDefault="00385E8A" w:rsidP="00385E8A">
      <w:pPr>
        <w:pStyle w:val="zCode"/>
        <w:rPr>
          <w:noProof/>
        </w:rPr>
      </w:pPr>
      <w:r>
        <w:rPr>
          <w:noProof/>
        </w:rPr>
        <w:t>import { t } from "../i18n/i18n.js";</w:t>
      </w:r>
    </w:p>
    <w:p w14:paraId="73C42C5B" w14:textId="77777777" w:rsidR="00385E8A" w:rsidRDefault="00385E8A" w:rsidP="00385E8A">
      <w:pPr>
        <w:pStyle w:val="zCode"/>
        <w:rPr>
          <w:noProof/>
        </w:rPr>
      </w:pPr>
    </w:p>
    <w:p w14:paraId="47E691A0" w14:textId="77777777" w:rsidR="00385E8A" w:rsidRDefault="00385E8A" w:rsidP="00385E8A">
      <w:pPr>
        <w:pStyle w:val="zCode"/>
        <w:rPr>
          <w:noProof/>
        </w:rPr>
      </w:pPr>
      <w:r>
        <w:rPr>
          <w:noProof/>
        </w:rPr>
        <w:t>export async function renderBooksPage() {</w:t>
      </w:r>
    </w:p>
    <w:p w14:paraId="736D769F" w14:textId="77777777" w:rsidR="00385E8A" w:rsidRDefault="00385E8A" w:rsidP="00385E8A">
      <w:pPr>
        <w:pStyle w:val="zCode"/>
        <w:rPr>
          <w:noProof/>
        </w:rPr>
      </w:pPr>
      <w:r>
        <w:rPr>
          <w:noProof/>
        </w:rPr>
        <w:t xml:space="preserve">  const app = document.getElementById("app");</w:t>
      </w:r>
    </w:p>
    <w:p w14:paraId="496CA740" w14:textId="77777777" w:rsidR="00385E8A" w:rsidRDefault="00385E8A" w:rsidP="00385E8A">
      <w:pPr>
        <w:pStyle w:val="zCode"/>
        <w:rPr>
          <w:noProof/>
        </w:rPr>
      </w:pPr>
    </w:p>
    <w:p w14:paraId="685914E5" w14:textId="77777777" w:rsidR="00385E8A" w:rsidRDefault="00385E8A" w:rsidP="00385E8A">
      <w:pPr>
        <w:pStyle w:val="zCode"/>
        <w:rPr>
          <w:noProof/>
        </w:rPr>
      </w:pPr>
      <w:r>
        <w:rPr>
          <w:noProof/>
        </w:rPr>
        <w:t xml:space="preserve">  app.innerHTML = renderPageLayout({</w:t>
      </w:r>
    </w:p>
    <w:p w14:paraId="3C837C71" w14:textId="77777777" w:rsidR="00385E8A" w:rsidRDefault="00385E8A" w:rsidP="00385E8A">
      <w:pPr>
        <w:pStyle w:val="zCode"/>
        <w:rPr>
          <w:noProof/>
        </w:rPr>
      </w:pPr>
      <w:r>
        <w:rPr>
          <w:noProof/>
        </w:rPr>
        <w:t xml:space="preserve">    content: renderNotification("Loading books..."),</w:t>
      </w:r>
    </w:p>
    <w:p w14:paraId="1B49E06E" w14:textId="77777777" w:rsidR="00385E8A" w:rsidRDefault="00385E8A" w:rsidP="00385E8A">
      <w:pPr>
        <w:pStyle w:val="zCode"/>
        <w:rPr>
          <w:noProof/>
        </w:rPr>
      </w:pPr>
      <w:r>
        <w:rPr>
          <w:noProof/>
        </w:rPr>
        <w:t xml:space="preserve">  });</w:t>
      </w:r>
    </w:p>
    <w:p w14:paraId="7C33AC95" w14:textId="77777777" w:rsidR="00385E8A" w:rsidRDefault="00385E8A" w:rsidP="00385E8A">
      <w:pPr>
        <w:pStyle w:val="zCode"/>
        <w:rPr>
          <w:noProof/>
        </w:rPr>
      </w:pPr>
    </w:p>
    <w:p w14:paraId="6570BB0D" w14:textId="77777777" w:rsidR="00385E8A" w:rsidRDefault="00385E8A" w:rsidP="00385E8A">
      <w:pPr>
        <w:pStyle w:val="zCode"/>
        <w:rPr>
          <w:noProof/>
        </w:rPr>
      </w:pPr>
      <w:r>
        <w:rPr>
          <w:noProof/>
        </w:rPr>
        <w:t xml:space="preserve">  try {</w:t>
      </w:r>
    </w:p>
    <w:p w14:paraId="30C4C35B" w14:textId="77777777" w:rsidR="00385E8A" w:rsidRDefault="00385E8A" w:rsidP="00385E8A">
      <w:pPr>
        <w:pStyle w:val="zCode"/>
        <w:rPr>
          <w:noProof/>
        </w:rPr>
      </w:pPr>
      <w:r>
        <w:rPr>
          <w:noProof/>
        </w:rPr>
        <w:t xml:space="preserve">    const books = getBooks();</w:t>
      </w:r>
    </w:p>
    <w:p w14:paraId="0787478A" w14:textId="77777777" w:rsidR="00385E8A" w:rsidRDefault="00385E8A" w:rsidP="00385E8A">
      <w:pPr>
        <w:pStyle w:val="zCode"/>
        <w:rPr>
          <w:noProof/>
        </w:rPr>
      </w:pPr>
    </w:p>
    <w:p w14:paraId="6BD02590" w14:textId="77777777" w:rsidR="00385E8A" w:rsidRDefault="00385E8A" w:rsidP="00385E8A">
      <w:pPr>
        <w:pStyle w:val="zCode"/>
        <w:rPr>
          <w:noProof/>
        </w:rPr>
      </w:pPr>
      <w:r>
        <w:rPr>
          <w:noProof/>
        </w:rPr>
        <w:t xml:space="preserve">    app.innerHTML =</w:t>
      </w:r>
    </w:p>
    <w:p w14:paraId="2B3DFA80" w14:textId="77777777" w:rsidR="00385E8A" w:rsidRDefault="00385E8A" w:rsidP="00385E8A">
      <w:pPr>
        <w:pStyle w:val="zCode"/>
        <w:rPr>
          <w:noProof/>
        </w:rPr>
      </w:pPr>
      <w:r>
        <w:rPr>
          <w:noProof/>
        </w:rPr>
        <w:t xml:space="preserve">      renderGridPageLayout({</w:t>
      </w:r>
    </w:p>
    <w:p w14:paraId="03BFDDA4" w14:textId="77777777" w:rsidR="00385E8A" w:rsidRDefault="00385E8A" w:rsidP="00385E8A">
      <w:pPr>
        <w:pStyle w:val="zCode"/>
        <w:rPr>
          <w:noProof/>
        </w:rPr>
      </w:pPr>
      <w:r>
        <w:rPr>
          <w:noProof/>
        </w:rPr>
        <w:t xml:space="preserve">        pageId: "books",</w:t>
      </w:r>
    </w:p>
    <w:p w14:paraId="72A68796" w14:textId="77777777" w:rsidR="00385E8A" w:rsidRDefault="00385E8A" w:rsidP="00385E8A">
      <w:pPr>
        <w:pStyle w:val="zCode"/>
        <w:rPr>
          <w:noProof/>
        </w:rPr>
      </w:pPr>
      <w:r>
        <w:rPr>
          <w:noProof/>
        </w:rPr>
        <w:t xml:space="preserve">        pageTitle: t("books.title"),</w:t>
      </w:r>
    </w:p>
    <w:p w14:paraId="79AC695E" w14:textId="77777777" w:rsidR="00385E8A" w:rsidRDefault="00385E8A" w:rsidP="00385E8A">
      <w:pPr>
        <w:pStyle w:val="zCode"/>
        <w:rPr>
          <w:noProof/>
        </w:rPr>
      </w:pPr>
      <w:r>
        <w:rPr>
          <w:noProof/>
        </w:rPr>
        <w:t xml:space="preserve">        items: books,</w:t>
      </w:r>
    </w:p>
    <w:p w14:paraId="6653404B" w14:textId="77777777" w:rsidR="00385E8A" w:rsidRDefault="00385E8A" w:rsidP="00385E8A">
      <w:pPr>
        <w:pStyle w:val="zCode"/>
        <w:rPr>
          <w:noProof/>
        </w:rPr>
      </w:pPr>
      <w:r>
        <w:rPr>
          <w:noProof/>
        </w:rPr>
        <w:t xml:space="preserve">        renderItem: renderBookCard,</w:t>
      </w:r>
    </w:p>
    <w:p w14:paraId="22D674E9" w14:textId="77777777" w:rsidR="00385E8A" w:rsidRDefault="00385E8A" w:rsidP="00385E8A">
      <w:pPr>
        <w:pStyle w:val="zCode"/>
        <w:rPr>
          <w:noProof/>
        </w:rPr>
      </w:pPr>
      <w:r>
        <w:rPr>
          <w:noProof/>
        </w:rPr>
        <w:t xml:space="preserve">        emptyContent: renderNotification("No books found.", "warning"),</w:t>
      </w:r>
    </w:p>
    <w:p w14:paraId="184FC532" w14:textId="77777777" w:rsidR="00385E8A" w:rsidRDefault="00385E8A" w:rsidP="00385E8A">
      <w:pPr>
        <w:pStyle w:val="zCode"/>
        <w:rPr>
          <w:noProof/>
        </w:rPr>
      </w:pPr>
      <w:r>
        <w:rPr>
          <w:noProof/>
        </w:rPr>
        <w:t xml:space="preserve">      }) + renderPdfModal();</w:t>
      </w:r>
    </w:p>
    <w:p w14:paraId="474CCBA2" w14:textId="77777777" w:rsidR="00385E8A" w:rsidRDefault="00385E8A" w:rsidP="00385E8A">
      <w:pPr>
        <w:pStyle w:val="zCode"/>
        <w:rPr>
          <w:noProof/>
        </w:rPr>
      </w:pPr>
    </w:p>
    <w:p w14:paraId="682CCFBB" w14:textId="77777777" w:rsidR="00385E8A" w:rsidRDefault="00385E8A" w:rsidP="00385E8A">
      <w:pPr>
        <w:pStyle w:val="zCode"/>
        <w:rPr>
          <w:noProof/>
        </w:rPr>
      </w:pPr>
      <w:r>
        <w:rPr>
          <w:noProof/>
        </w:rPr>
        <w:t xml:space="preserve">    bindPdfModalEvents();</w:t>
      </w:r>
    </w:p>
    <w:p w14:paraId="1A2A1686" w14:textId="77777777" w:rsidR="00385E8A" w:rsidRDefault="00385E8A" w:rsidP="00385E8A">
      <w:pPr>
        <w:pStyle w:val="zCode"/>
        <w:rPr>
          <w:noProof/>
        </w:rPr>
      </w:pPr>
      <w:r>
        <w:rPr>
          <w:noProof/>
        </w:rPr>
        <w:t xml:space="preserve">  } catch (error) {</w:t>
      </w:r>
    </w:p>
    <w:p w14:paraId="5BAEC122" w14:textId="77777777" w:rsidR="00385E8A" w:rsidRDefault="00385E8A" w:rsidP="00385E8A">
      <w:pPr>
        <w:pStyle w:val="zCode"/>
        <w:rPr>
          <w:noProof/>
        </w:rPr>
      </w:pPr>
      <w:r>
        <w:rPr>
          <w:noProof/>
        </w:rPr>
        <w:t xml:space="preserve">    app.innerHTML = renderPageLayout({</w:t>
      </w:r>
    </w:p>
    <w:p w14:paraId="5A3426DE" w14:textId="77777777" w:rsidR="00385E8A" w:rsidRDefault="00385E8A" w:rsidP="00385E8A">
      <w:pPr>
        <w:pStyle w:val="zCode"/>
        <w:rPr>
          <w:noProof/>
        </w:rPr>
      </w:pPr>
      <w:r>
        <w:rPr>
          <w:noProof/>
        </w:rPr>
        <w:t xml:space="preserve">      content: renderNotification("Failed to load books page.", "danger"),</w:t>
      </w:r>
    </w:p>
    <w:p w14:paraId="1DC3F39C" w14:textId="77777777" w:rsidR="00385E8A" w:rsidRDefault="00385E8A" w:rsidP="00385E8A">
      <w:pPr>
        <w:pStyle w:val="zCode"/>
        <w:rPr>
          <w:noProof/>
        </w:rPr>
      </w:pPr>
      <w:r>
        <w:rPr>
          <w:noProof/>
        </w:rPr>
        <w:t xml:space="preserve">    });</w:t>
      </w:r>
    </w:p>
    <w:p w14:paraId="01655CCD" w14:textId="77777777" w:rsidR="00385E8A" w:rsidRDefault="00385E8A" w:rsidP="00385E8A">
      <w:pPr>
        <w:pStyle w:val="zCode"/>
        <w:rPr>
          <w:noProof/>
        </w:rPr>
      </w:pPr>
    </w:p>
    <w:p w14:paraId="28A5CFA2" w14:textId="77777777" w:rsidR="00385E8A" w:rsidRDefault="00385E8A" w:rsidP="00385E8A">
      <w:pPr>
        <w:pStyle w:val="zCode"/>
        <w:rPr>
          <w:noProof/>
        </w:rPr>
      </w:pPr>
      <w:r>
        <w:rPr>
          <w:noProof/>
        </w:rPr>
        <w:t xml:space="preserve">    console.error("Failed to render books page:", error);</w:t>
      </w:r>
    </w:p>
    <w:p w14:paraId="7C1B454D" w14:textId="77777777" w:rsidR="00385E8A" w:rsidRDefault="00385E8A" w:rsidP="00385E8A">
      <w:pPr>
        <w:pStyle w:val="zCode"/>
        <w:rPr>
          <w:noProof/>
        </w:rPr>
      </w:pPr>
      <w:r>
        <w:rPr>
          <w:noProof/>
        </w:rPr>
        <w:t xml:space="preserve">  }</w:t>
      </w:r>
    </w:p>
    <w:p w14:paraId="3F4BA342" w14:textId="3D3EA34E" w:rsidR="008A269A" w:rsidRDefault="00385E8A" w:rsidP="00385E8A">
      <w:pPr>
        <w:pStyle w:val="zCode"/>
        <w:rPr>
          <w:noProof/>
        </w:rPr>
      </w:pPr>
      <w:r>
        <w:rPr>
          <w:noProof/>
        </w:rPr>
        <w:t>}</w:t>
      </w:r>
    </w:p>
    <w:p w14:paraId="7AB51665" w14:textId="77777777" w:rsidR="008A269A" w:rsidRDefault="008A269A" w:rsidP="00B32692">
      <w:pPr>
        <w:pStyle w:val="zCode"/>
        <w:rPr>
          <w:noProof/>
        </w:rPr>
      </w:pPr>
    </w:p>
    <w:p w14:paraId="682BCE07" w14:textId="2745287E" w:rsidR="00D47C94" w:rsidRDefault="00D47C94" w:rsidP="00D47C94">
      <w:pPr>
        <w:pStyle w:val="C2nd"/>
        <w:rPr>
          <w:noProof/>
        </w:rPr>
      </w:pPr>
      <w:bookmarkStart w:id="153" w:name="_Toc231258387"/>
      <w:r>
        <w:rPr>
          <w:noProof/>
        </w:rPr>
        <w:t>src/js/i18n/translations.js</w:t>
      </w:r>
      <w:bookmarkEnd w:id="153"/>
    </w:p>
    <w:p w14:paraId="3F677A5C" w14:textId="3996C5B7" w:rsidR="00D47C94" w:rsidRDefault="00D47C94" w:rsidP="00B32692">
      <w:pPr>
        <w:pStyle w:val="zCode"/>
        <w:rPr>
          <w:noProof/>
        </w:rPr>
      </w:pPr>
      <w:r>
        <w:rPr>
          <w:noProof/>
        </w:rPr>
        <w:drawing>
          <wp:inline distT="0" distB="0" distL="0" distR="0" wp14:anchorId="7AB217FE" wp14:editId="2B09FF60">
            <wp:extent cx="5940425" cy="1755648"/>
            <wp:effectExtent l="0" t="0" r="3175" b="0"/>
            <wp:docPr id="82612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25441" name=""/>
                    <pic:cNvPicPr/>
                  </pic:nvPicPr>
                  <pic:blipFill rotWithShape="1">
                    <a:blip r:embed="rId218"/>
                    <a:srcRect t="10572" b="47140"/>
                    <a:stretch>
                      <a:fillRect/>
                    </a:stretch>
                  </pic:blipFill>
                  <pic:spPr bwMode="auto">
                    <a:xfrm>
                      <a:off x="0" y="0"/>
                      <a:ext cx="5940425" cy="1755648"/>
                    </a:xfrm>
                    <a:prstGeom prst="rect">
                      <a:avLst/>
                    </a:prstGeom>
                    <a:ln>
                      <a:noFill/>
                    </a:ln>
                    <a:extLst>
                      <a:ext uri="{53640926-AAD7-44D8-BBD7-CCE9431645EC}">
                        <a14:shadowObscured xmlns:a14="http://schemas.microsoft.com/office/drawing/2010/main"/>
                      </a:ext>
                    </a:extLst>
                  </pic:spPr>
                </pic:pic>
              </a:graphicData>
            </a:graphic>
          </wp:inline>
        </w:drawing>
      </w:r>
    </w:p>
    <w:p w14:paraId="5B96996C" w14:textId="77777777" w:rsidR="00D47C94" w:rsidRDefault="00D47C94" w:rsidP="00D47C94">
      <w:pPr>
        <w:pStyle w:val="zCode"/>
        <w:rPr>
          <w:noProof/>
        </w:rPr>
      </w:pPr>
      <w:r>
        <w:rPr>
          <w:noProof/>
        </w:rPr>
        <w:t xml:space="preserve">    books: {</w:t>
      </w:r>
    </w:p>
    <w:p w14:paraId="3B889B14" w14:textId="77777777" w:rsidR="00D47C94" w:rsidRDefault="00D47C94" w:rsidP="00D47C94">
      <w:pPr>
        <w:pStyle w:val="zCode"/>
        <w:rPr>
          <w:noProof/>
        </w:rPr>
      </w:pPr>
      <w:r>
        <w:rPr>
          <w:noProof/>
        </w:rPr>
        <w:t xml:space="preserve">      title: "Ном",</w:t>
      </w:r>
    </w:p>
    <w:p w14:paraId="02B215C0" w14:textId="77777777" w:rsidR="00D47C94" w:rsidRDefault="00D47C94" w:rsidP="00D47C94">
      <w:pPr>
        <w:pStyle w:val="zCode"/>
        <w:rPr>
          <w:noProof/>
        </w:rPr>
      </w:pPr>
      <w:r>
        <w:rPr>
          <w:noProof/>
        </w:rPr>
        <w:t xml:space="preserve">      view: "Үзэх",</w:t>
      </w:r>
    </w:p>
    <w:p w14:paraId="1A91C529" w14:textId="04F9252B" w:rsidR="00D47C94" w:rsidRDefault="00D47C94" w:rsidP="00D47C94">
      <w:pPr>
        <w:pStyle w:val="zCode"/>
        <w:rPr>
          <w:noProof/>
        </w:rPr>
      </w:pPr>
      <w:r>
        <w:rPr>
          <w:noProof/>
        </w:rPr>
        <w:t xml:space="preserve">    },</w:t>
      </w:r>
    </w:p>
    <w:p w14:paraId="68D7425D" w14:textId="77777777" w:rsidR="00D47C94" w:rsidRDefault="00D47C94" w:rsidP="00D47C94">
      <w:pPr>
        <w:pStyle w:val="zCode"/>
        <w:rPr>
          <w:noProof/>
        </w:rPr>
      </w:pPr>
      <w:r>
        <w:rPr>
          <w:noProof/>
        </w:rPr>
        <w:lastRenderedPageBreak/>
        <w:t xml:space="preserve">    books: {</w:t>
      </w:r>
    </w:p>
    <w:p w14:paraId="2519C87F" w14:textId="77777777" w:rsidR="00D47C94" w:rsidRDefault="00D47C94" w:rsidP="00D47C94">
      <w:pPr>
        <w:pStyle w:val="zCode"/>
        <w:rPr>
          <w:noProof/>
        </w:rPr>
      </w:pPr>
      <w:r>
        <w:rPr>
          <w:noProof/>
        </w:rPr>
        <w:t xml:space="preserve">      title: "Books",</w:t>
      </w:r>
    </w:p>
    <w:p w14:paraId="692D7A63" w14:textId="77777777" w:rsidR="00D47C94" w:rsidRDefault="00D47C94" w:rsidP="00D47C94">
      <w:pPr>
        <w:pStyle w:val="zCode"/>
        <w:rPr>
          <w:noProof/>
        </w:rPr>
      </w:pPr>
      <w:r>
        <w:rPr>
          <w:noProof/>
        </w:rPr>
        <w:t xml:space="preserve">      view: "View",</w:t>
      </w:r>
    </w:p>
    <w:p w14:paraId="57D11121" w14:textId="3AE9134F" w:rsidR="00D47C94" w:rsidRDefault="00D47C94" w:rsidP="00B32692">
      <w:pPr>
        <w:pStyle w:val="zCode"/>
        <w:rPr>
          <w:noProof/>
        </w:rPr>
      </w:pPr>
      <w:r>
        <w:rPr>
          <w:noProof/>
        </w:rPr>
        <w:t xml:space="preserve">    },</w:t>
      </w:r>
    </w:p>
    <w:p w14:paraId="364AA197" w14:textId="77777777" w:rsidR="00385E8A" w:rsidRDefault="00385E8A" w:rsidP="00385E8A">
      <w:pPr>
        <w:pStyle w:val="C2nd"/>
        <w:rPr>
          <w:noProof/>
        </w:rPr>
      </w:pPr>
      <w:bookmarkStart w:id="154" w:name="_Toc231258388"/>
      <w:r w:rsidRPr="00B07A20">
        <w:rPr>
          <w:rFonts w:eastAsia="SimSun"/>
          <w:noProof/>
        </w:rPr>
        <w:t xml:space="preserve">git </w:t>
      </w:r>
      <w:r w:rsidRPr="00B07A20">
        <w:t>push</w:t>
      </w:r>
      <w:r w:rsidRPr="00B07A20">
        <w:rPr>
          <w:rFonts w:eastAsia="SimSun"/>
          <w:noProof/>
        </w:rPr>
        <w:t xml:space="preserve"> </w:t>
      </w:r>
      <w:r w:rsidRPr="00385E8A">
        <w:t>origin</w:t>
      </w:r>
      <w:r w:rsidRPr="00B07A20">
        <w:rPr>
          <w:rFonts w:eastAsia="SimSun"/>
          <w:noProof/>
        </w:rPr>
        <w:t xml:space="preserve"> master</w:t>
      </w:r>
      <w:bookmarkEnd w:id="154"/>
    </w:p>
    <w:p w14:paraId="137F7AA2" w14:textId="77777777" w:rsidR="00385E8A" w:rsidRDefault="00385E8A" w:rsidP="00385E8A">
      <w:pPr>
        <w:pStyle w:val="zCode"/>
        <w:rPr>
          <w:noProof/>
        </w:rPr>
      </w:pPr>
      <w:r>
        <w:rPr>
          <w:noProof/>
        </w:rPr>
        <w:t>git status</w:t>
      </w:r>
    </w:p>
    <w:p w14:paraId="1C904EBA" w14:textId="77777777" w:rsidR="00385E8A" w:rsidRDefault="00385E8A" w:rsidP="00385E8A">
      <w:pPr>
        <w:pStyle w:val="zCode"/>
        <w:rPr>
          <w:noProof/>
        </w:rPr>
      </w:pPr>
      <w:r>
        <w:rPr>
          <w:noProof/>
        </w:rPr>
        <w:t>git add -A</w:t>
      </w:r>
    </w:p>
    <w:p w14:paraId="6729000C" w14:textId="09122113" w:rsidR="00385E8A" w:rsidRDefault="00385E8A" w:rsidP="00385E8A">
      <w:pPr>
        <w:pStyle w:val="zCode"/>
        <w:rPr>
          <w:noProof/>
        </w:rPr>
      </w:pPr>
      <w:r>
        <w:rPr>
          <w:noProof/>
        </w:rPr>
        <w:t>git commit -m ‘bookPage.js hiiv’</w:t>
      </w:r>
    </w:p>
    <w:p w14:paraId="2AF3BB54" w14:textId="77777777" w:rsidR="00385E8A" w:rsidRDefault="00385E8A" w:rsidP="00385E8A">
      <w:pPr>
        <w:pStyle w:val="zCode"/>
        <w:rPr>
          <w:noProof/>
        </w:rPr>
      </w:pPr>
      <w:r>
        <w:rPr>
          <w:noProof/>
        </w:rPr>
        <w:t>git push origin master</w:t>
      </w:r>
    </w:p>
    <w:p w14:paraId="5089172B" w14:textId="4A42A177" w:rsidR="00385E8A" w:rsidRPr="00CD7B0A" w:rsidRDefault="00CD7B0A" w:rsidP="00CD7B0A">
      <w:pPr>
        <w:pStyle w:val="C1st"/>
        <w:spacing w:before="240" w:after="120"/>
        <w:rPr>
          <w:noProof/>
        </w:rPr>
      </w:pPr>
      <w:bookmarkStart w:id="155" w:name="_Toc231258389"/>
      <w:r>
        <w:rPr>
          <w:noProof/>
        </w:rPr>
        <w:t>Footer</w:t>
      </w:r>
      <w:bookmarkEnd w:id="155"/>
    </w:p>
    <w:p w14:paraId="0F1D0AAB" w14:textId="682F076D" w:rsidR="00CD7B0A" w:rsidRDefault="00CD7B0A" w:rsidP="00B32692">
      <w:pPr>
        <w:pStyle w:val="zCode"/>
        <w:rPr>
          <w:noProof/>
        </w:rPr>
      </w:pPr>
      <w:r>
        <w:rPr>
          <w:noProof/>
        </w:rPr>
        <w:drawing>
          <wp:inline distT="0" distB="0" distL="0" distR="0" wp14:anchorId="564BCC5A" wp14:editId="69562FE9">
            <wp:extent cx="5939809" cy="1111504"/>
            <wp:effectExtent l="0" t="0" r="3810" b="0"/>
            <wp:docPr id="11647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5422" name=""/>
                    <pic:cNvPicPr/>
                  </pic:nvPicPr>
                  <pic:blipFill rotWithShape="1">
                    <a:blip r:embed="rId219"/>
                    <a:srcRect t="65002" b="1"/>
                    <a:stretch>
                      <a:fillRect/>
                    </a:stretch>
                  </pic:blipFill>
                  <pic:spPr bwMode="auto">
                    <a:xfrm>
                      <a:off x="0" y="0"/>
                      <a:ext cx="5940425" cy="1111619"/>
                    </a:xfrm>
                    <a:prstGeom prst="rect">
                      <a:avLst/>
                    </a:prstGeom>
                    <a:ln>
                      <a:noFill/>
                    </a:ln>
                    <a:extLst>
                      <a:ext uri="{53640926-AAD7-44D8-BBD7-CCE9431645EC}">
                        <a14:shadowObscured xmlns:a14="http://schemas.microsoft.com/office/drawing/2010/main"/>
                      </a:ext>
                    </a:extLst>
                  </pic:spPr>
                </pic:pic>
              </a:graphicData>
            </a:graphic>
          </wp:inline>
        </w:drawing>
      </w:r>
    </w:p>
    <w:p w14:paraId="055DACD6" w14:textId="09F174DD" w:rsidR="008A269A" w:rsidRDefault="00CD7B0A" w:rsidP="00B32692">
      <w:pPr>
        <w:pStyle w:val="zCode"/>
        <w:rPr>
          <w:noProof/>
        </w:rPr>
      </w:pPr>
      <w:r>
        <w:rPr>
          <w:noProof/>
        </w:rPr>
        <w:drawing>
          <wp:inline distT="0" distB="0" distL="0" distR="0" wp14:anchorId="3FACA833" wp14:editId="2491D6FD">
            <wp:extent cx="5939195" cy="1066546"/>
            <wp:effectExtent l="0" t="0" r="4445" b="635"/>
            <wp:docPr id="120512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26694" name=""/>
                    <pic:cNvPicPr/>
                  </pic:nvPicPr>
                  <pic:blipFill rotWithShape="1">
                    <a:blip r:embed="rId220"/>
                    <a:srcRect t="66415"/>
                    <a:stretch>
                      <a:fillRect/>
                    </a:stretch>
                  </pic:blipFill>
                  <pic:spPr bwMode="auto">
                    <a:xfrm>
                      <a:off x="0" y="0"/>
                      <a:ext cx="5940425" cy="1066767"/>
                    </a:xfrm>
                    <a:prstGeom prst="rect">
                      <a:avLst/>
                    </a:prstGeom>
                    <a:ln>
                      <a:noFill/>
                    </a:ln>
                    <a:extLst>
                      <a:ext uri="{53640926-AAD7-44D8-BBD7-CCE9431645EC}">
                        <a14:shadowObscured xmlns:a14="http://schemas.microsoft.com/office/drawing/2010/main"/>
                      </a:ext>
                    </a:extLst>
                  </pic:spPr>
                </pic:pic>
              </a:graphicData>
            </a:graphic>
          </wp:inline>
        </w:drawing>
      </w:r>
    </w:p>
    <w:p w14:paraId="506426EE" w14:textId="455081D0" w:rsidR="008A269A" w:rsidRDefault="00CD7B0A" w:rsidP="00CD7B0A">
      <w:pPr>
        <w:pStyle w:val="C2nd"/>
        <w:rPr>
          <w:noProof/>
        </w:rPr>
      </w:pPr>
      <w:bookmarkStart w:id="156" w:name="_Toc231258390"/>
      <w:r>
        <w:rPr>
          <w:noProof/>
        </w:rPr>
        <w:t>src/index.html шинэчил</w:t>
      </w:r>
      <w:bookmarkEnd w:id="156"/>
    </w:p>
    <w:p w14:paraId="65CA08F8" w14:textId="77777777" w:rsidR="00CD7B0A" w:rsidRDefault="00CD7B0A" w:rsidP="00CD7B0A">
      <w:pPr>
        <w:pStyle w:val="zCode"/>
        <w:rPr>
          <w:noProof/>
        </w:rPr>
      </w:pPr>
      <w:r>
        <w:rPr>
          <w:noProof/>
        </w:rPr>
        <w:t>&lt;!DOCTYPE html&gt;</w:t>
      </w:r>
    </w:p>
    <w:p w14:paraId="12C70EA1" w14:textId="77777777" w:rsidR="00CD7B0A" w:rsidRDefault="00CD7B0A" w:rsidP="00CD7B0A">
      <w:pPr>
        <w:pStyle w:val="zCode"/>
        <w:rPr>
          <w:noProof/>
        </w:rPr>
      </w:pPr>
      <w:r>
        <w:rPr>
          <w:noProof/>
        </w:rPr>
        <w:t>&lt;html lang="en"&gt;</w:t>
      </w:r>
    </w:p>
    <w:p w14:paraId="7988E59D" w14:textId="77777777" w:rsidR="00CD7B0A" w:rsidRDefault="00CD7B0A" w:rsidP="00CD7B0A">
      <w:pPr>
        <w:pStyle w:val="zCode"/>
        <w:rPr>
          <w:noProof/>
        </w:rPr>
      </w:pPr>
      <w:r>
        <w:rPr>
          <w:noProof/>
        </w:rPr>
        <w:t>&lt;head&gt;</w:t>
      </w:r>
    </w:p>
    <w:p w14:paraId="13DDC1E8" w14:textId="77777777" w:rsidR="00CD7B0A" w:rsidRDefault="00CD7B0A" w:rsidP="00CD7B0A">
      <w:pPr>
        <w:pStyle w:val="zCode"/>
        <w:rPr>
          <w:noProof/>
        </w:rPr>
      </w:pPr>
      <w:r>
        <w:rPr>
          <w:noProof/>
        </w:rPr>
        <w:t xml:space="preserve">    &lt;meta charset="UTF-8"&gt;</w:t>
      </w:r>
    </w:p>
    <w:p w14:paraId="3D649D26" w14:textId="77777777" w:rsidR="00CD7B0A" w:rsidRDefault="00CD7B0A" w:rsidP="00CD7B0A">
      <w:pPr>
        <w:pStyle w:val="zCode"/>
        <w:rPr>
          <w:noProof/>
        </w:rPr>
      </w:pPr>
      <w:r>
        <w:rPr>
          <w:noProof/>
        </w:rPr>
        <w:t xml:space="preserve">    &lt;meta name="viewport" content="width=device-width, initial-scale=1.0"&gt;</w:t>
      </w:r>
    </w:p>
    <w:p w14:paraId="57ED99AA" w14:textId="77777777" w:rsidR="00CD7B0A" w:rsidRDefault="00CD7B0A" w:rsidP="00CD7B0A">
      <w:pPr>
        <w:pStyle w:val="zCode"/>
        <w:rPr>
          <w:noProof/>
        </w:rPr>
      </w:pPr>
      <w:r>
        <w:rPr>
          <w:noProof/>
        </w:rPr>
        <w:t xml:space="preserve">    &lt;meta name="description" content="Mongolian Food Composition Database" /&gt;</w:t>
      </w:r>
    </w:p>
    <w:p w14:paraId="512CE6F3" w14:textId="77777777" w:rsidR="00CD7B0A" w:rsidRDefault="00CD7B0A" w:rsidP="00CD7B0A">
      <w:pPr>
        <w:pStyle w:val="zCode"/>
        <w:rPr>
          <w:noProof/>
        </w:rPr>
      </w:pPr>
      <w:r>
        <w:rPr>
          <w:noProof/>
        </w:rPr>
        <w:t xml:space="preserve">    &lt;meta name="keywords" content="nutrition, food composition, mongolian traditional foods" /&gt;</w:t>
      </w:r>
    </w:p>
    <w:p w14:paraId="42A4CA19" w14:textId="77777777" w:rsidR="00CD7B0A" w:rsidRDefault="00CD7B0A" w:rsidP="00CD7B0A">
      <w:pPr>
        <w:pStyle w:val="zCode"/>
        <w:rPr>
          <w:noProof/>
        </w:rPr>
      </w:pPr>
      <w:r>
        <w:rPr>
          <w:noProof/>
        </w:rPr>
        <w:t xml:space="preserve">    &lt;link rel="stylesheet" href="./css/main.css" /&gt;</w:t>
      </w:r>
    </w:p>
    <w:p w14:paraId="46EA0868" w14:textId="77777777" w:rsidR="00CD7B0A" w:rsidRDefault="00CD7B0A" w:rsidP="00CD7B0A">
      <w:pPr>
        <w:pStyle w:val="zCode"/>
        <w:rPr>
          <w:noProof/>
        </w:rPr>
      </w:pPr>
      <w:r>
        <w:rPr>
          <w:noProof/>
        </w:rPr>
        <w:t xml:space="preserve">    &lt;script defer src="./js/fontawesomeall.min.js"&gt;&lt;/script&gt;</w:t>
      </w:r>
    </w:p>
    <w:p w14:paraId="1B516A21" w14:textId="77777777" w:rsidR="00CD7B0A" w:rsidRDefault="00CD7B0A" w:rsidP="00CD7B0A">
      <w:pPr>
        <w:pStyle w:val="zCode"/>
        <w:rPr>
          <w:noProof/>
        </w:rPr>
      </w:pPr>
      <w:r>
        <w:rPr>
          <w:noProof/>
        </w:rPr>
        <w:t xml:space="preserve">    &lt;title&gt;Mongolian Food Composition Database&lt;/title&gt;</w:t>
      </w:r>
    </w:p>
    <w:p w14:paraId="1D61407E" w14:textId="77777777" w:rsidR="00CD7B0A" w:rsidRDefault="00CD7B0A" w:rsidP="00CD7B0A">
      <w:pPr>
        <w:pStyle w:val="zCode"/>
        <w:rPr>
          <w:noProof/>
        </w:rPr>
      </w:pPr>
      <w:r>
        <w:rPr>
          <w:noProof/>
        </w:rPr>
        <w:t>&lt;/head&gt;</w:t>
      </w:r>
    </w:p>
    <w:p w14:paraId="36F3E6B5" w14:textId="77777777" w:rsidR="00CD7B0A" w:rsidRDefault="00CD7B0A" w:rsidP="00CD7B0A">
      <w:pPr>
        <w:pStyle w:val="zCode"/>
        <w:rPr>
          <w:noProof/>
        </w:rPr>
      </w:pPr>
      <w:r>
        <w:rPr>
          <w:noProof/>
        </w:rPr>
        <w:t>&lt;body&gt;</w:t>
      </w:r>
    </w:p>
    <w:p w14:paraId="45E68BCA" w14:textId="77777777" w:rsidR="00CD7B0A" w:rsidRDefault="00CD7B0A" w:rsidP="00CD7B0A">
      <w:pPr>
        <w:pStyle w:val="zCode"/>
        <w:rPr>
          <w:noProof/>
        </w:rPr>
      </w:pPr>
      <w:r>
        <w:rPr>
          <w:noProof/>
        </w:rPr>
        <w:t xml:space="preserve">    &lt;div id="navbar"&gt;&lt;/div&gt;</w:t>
      </w:r>
    </w:p>
    <w:p w14:paraId="388D9CA6" w14:textId="77777777" w:rsidR="00CD7B0A" w:rsidRDefault="00CD7B0A" w:rsidP="00CD7B0A">
      <w:pPr>
        <w:pStyle w:val="zCode"/>
        <w:rPr>
          <w:noProof/>
        </w:rPr>
      </w:pPr>
    </w:p>
    <w:p w14:paraId="2BBF6519" w14:textId="77777777" w:rsidR="00CD7B0A" w:rsidRDefault="00CD7B0A" w:rsidP="00CD7B0A">
      <w:pPr>
        <w:pStyle w:val="zCode"/>
        <w:rPr>
          <w:noProof/>
        </w:rPr>
      </w:pPr>
      <w:r>
        <w:rPr>
          <w:noProof/>
        </w:rPr>
        <w:t xml:space="preserve">    &lt;main&gt;</w:t>
      </w:r>
    </w:p>
    <w:p w14:paraId="68962CEC" w14:textId="77777777" w:rsidR="00CD7B0A" w:rsidRDefault="00CD7B0A" w:rsidP="00CD7B0A">
      <w:pPr>
        <w:pStyle w:val="zCode"/>
        <w:rPr>
          <w:noProof/>
        </w:rPr>
      </w:pPr>
      <w:r>
        <w:rPr>
          <w:noProof/>
        </w:rPr>
        <w:t xml:space="preserve">        &lt;div id="app"&gt;&lt;/div&gt;</w:t>
      </w:r>
    </w:p>
    <w:p w14:paraId="64464674" w14:textId="77777777" w:rsidR="00CD7B0A" w:rsidRDefault="00CD7B0A" w:rsidP="00CD7B0A">
      <w:pPr>
        <w:pStyle w:val="zCode"/>
        <w:rPr>
          <w:noProof/>
        </w:rPr>
      </w:pPr>
      <w:r>
        <w:rPr>
          <w:noProof/>
        </w:rPr>
        <w:t xml:space="preserve">    &lt;/main&gt;</w:t>
      </w:r>
    </w:p>
    <w:p w14:paraId="7709BF7B" w14:textId="77777777" w:rsidR="00CD7B0A" w:rsidRDefault="00CD7B0A" w:rsidP="00CD7B0A">
      <w:pPr>
        <w:pStyle w:val="zCode"/>
        <w:rPr>
          <w:noProof/>
        </w:rPr>
      </w:pPr>
    </w:p>
    <w:p w14:paraId="4C03CEBD" w14:textId="77777777" w:rsidR="00CD7B0A" w:rsidRDefault="00CD7B0A" w:rsidP="00CD7B0A">
      <w:pPr>
        <w:pStyle w:val="zCode"/>
        <w:rPr>
          <w:noProof/>
        </w:rPr>
      </w:pPr>
      <w:r>
        <w:rPr>
          <w:noProof/>
        </w:rPr>
        <w:t xml:space="preserve">   </w:t>
      </w:r>
      <w:r w:rsidRPr="00CD7B0A">
        <w:rPr>
          <w:noProof/>
          <w:color w:val="EE0000"/>
        </w:rPr>
        <w:t xml:space="preserve"> &lt;div id="footer"&gt;&lt;/div&gt;</w:t>
      </w:r>
    </w:p>
    <w:p w14:paraId="491F08A5" w14:textId="77777777" w:rsidR="00CD7B0A" w:rsidRDefault="00CD7B0A" w:rsidP="00CD7B0A">
      <w:pPr>
        <w:pStyle w:val="zCode"/>
        <w:rPr>
          <w:noProof/>
        </w:rPr>
      </w:pPr>
    </w:p>
    <w:p w14:paraId="469B6F91" w14:textId="77777777" w:rsidR="00CD7B0A" w:rsidRDefault="00CD7B0A" w:rsidP="00CD7B0A">
      <w:pPr>
        <w:pStyle w:val="zCode"/>
        <w:rPr>
          <w:noProof/>
        </w:rPr>
      </w:pPr>
      <w:r>
        <w:rPr>
          <w:noProof/>
        </w:rPr>
        <w:t xml:space="preserve">    &lt;script type="module" src="./js/app.js"&gt;&lt;/script&gt;</w:t>
      </w:r>
    </w:p>
    <w:p w14:paraId="5413EE68" w14:textId="77777777" w:rsidR="00CD7B0A" w:rsidRDefault="00CD7B0A" w:rsidP="00CD7B0A">
      <w:pPr>
        <w:pStyle w:val="zCode"/>
        <w:rPr>
          <w:noProof/>
        </w:rPr>
      </w:pPr>
      <w:r>
        <w:rPr>
          <w:noProof/>
        </w:rPr>
        <w:t>&lt;/body&gt;</w:t>
      </w:r>
    </w:p>
    <w:p w14:paraId="70B7241F" w14:textId="1BADF8BB" w:rsidR="00CD7B0A" w:rsidRDefault="00CD7B0A" w:rsidP="00CD7B0A">
      <w:pPr>
        <w:pStyle w:val="zCode"/>
        <w:rPr>
          <w:noProof/>
        </w:rPr>
      </w:pPr>
      <w:r>
        <w:rPr>
          <w:noProof/>
        </w:rPr>
        <w:t>&lt;/html&gt;</w:t>
      </w:r>
    </w:p>
    <w:p w14:paraId="03B15011" w14:textId="75B0C9FC" w:rsidR="00CD7B0A" w:rsidRDefault="00CD7B0A" w:rsidP="00CD7B0A">
      <w:pPr>
        <w:pStyle w:val="C2nd"/>
        <w:rPr>
          <w:noProof/>
        </w:rPr>
      </w:pPr>
      <w:bookmarkStart w:id="157" w:name="_Toc231258391"/>
      <w:r>
        <w:rPr>
          <w:noProof/>
        </w:rPr>
        <w:lastRenderedPageBreak/>
        <w:t>src/js/app.js шинэчил</w:t>
      </w:r>
      <w:bookmarkEnd w:id="157"/>
    </w:p>
    <w:p w14:paraId="5AC83755" w14:textId="77777777" w:rsidR="00CD7B0A" w:rsidRDefault="00CD7B0A" w:rsidP="00CD7B0A">
      <w:pPr>
        <w:pStyle w:val="zCode"/>
        <w:rPr>
          <w:noProof/>
        </w:rPr>
      </w:pPr>
      <w:r>
        <w:rPr>
          <w:noProof/>
        </w:rPr>
        <w:t>import { mountNavbar } from "./components/navbar.js";</w:t>
      </w:r>
    </w:p>
    <w:p w14:paraId="4DFF8B59" w14:textId="77777777" w:rsidR="00CD7B0A" w:rsidRPr="00CD7B0A" w:rsidRDefault="00CD7B0A" w:rsidP="00CD7B0A">
      <w:pPr>
        <w:pStyle w:val="zCode"/>
        <w:rPr>
          <w:noProof/>
          <w:color w:val="EE0000"/>
        </w:rPr>
      </w:pPr>
      <w:r w:rsidRPr="00CD7B0A">
        <w:rPr>
          <w:noProof/>
          <w:color w:val="EE0000"/>
        </w:rPr>
        <w:t>import { mountFooter } from "./components/footer.js";</w:t>
      </w:r>
    </w:p>
    <w:p w14:paraId="5F91BC82" w14:textId="77777777" w:rsidR="00CD7B0A" w:rsidRDefault="00CD7B0A" w:rsidP="00CD7B0A">
      <w:pPr>
        <w:pStyle w:val="zCode"/>
        <w:rPr>
          <w:noProof/>
        </w:rPr>
      </w:pPr>
      <w:r>
        <w:rPr>
          <w:noProof/>
        </w:rPr>
        <w:t>import { initRouter } from "./router.js";</w:t>
      </w:r>
    </w:p>
    <w:p w14:paraId="74F9A5A2" w14:textId="77777777" w:rsidR="00CD7B0A" w:rsidRDefault="00CD7B0A" w:rsidP="00CD7B0A">
      <w:pPr>
        <w:pStyle w:val="zCode"/>
        <w:rPr>
          <w:noProof/>
        </w:rPr>
      </w:pPr>
      <w:r>
        <w:rPr>
          <w:noProof/>
        </w:rPr>
        <w:t>import { routes } from "./routes.js";</w:t>
      </w:r>
    </w:p>
    <w:p w14:paraId="285432F6" w14:textId="77777777" w:rsidR="00CD7B0A" w:rsidRDefault="00CD7B0A" w:rsidP="00CD7B0A">
      <w:pPr>
        <w:pStyle w:val="zCode"/>
        <w:rPr>
          <w:noProof/>
        </w:rPr>
      </w:pPr>
    </w:p>
    <w:p w14:paraId="4133CBA1" w14:textId="77777777" w:rsidR="00CD7B0A" w:rsidRDefault="00CD7B0A" w:rsidP="00CD7B0A">
      <w:pPr>
        <w:pStyle w:val="zCode"/>
        <w:rPr>
          <w:noProof/>
        </w:rPr>
      </w:pPr>
      <w:r>
        <w:rPr>
          <w:noProof/>
        </w:rPr>
        <w:t>const navbarRoot = document.getElementById("navbar");</w:t>
      </w:r>
    </w:p>
    <w:p w14:paraId="7B17A52B" w14:textId="77777777" w:rsidR="00CD7B0A" w:rsidRDefault="00CD7B0A" w:rsidP="00CD7B0A">
      <w:pPr>
        <w:pStyle w:val="zCode"/>
        <w:rPr>
          <w:noProof/>
        </w:rPr>
      </w:pPr>
      <w:r>
        <w:rPr>
          <w:noProof/>
        </w:rPr>
        <w:t>mountNavbar(navbarRoot);</w:t>
      </w:r>
    </w:p>
    <w:p w14:paraId="55285FFA" w14:textId="77777777" w:rsidR="00CD7B0A" w:rsidRDefault="00CD7B0A" w:rsidP="00CD7B0A">
      <w:pPr>
        <w:pStyle w:val="zCode"/>
        <w:rPr>
          <w:noProof/>
        </w:rPr>
      </w:pPr>
    </w:p>
    <w:p w14:paraId="08F6CF51" w14:textId="77777777" w:rsidR="00CD7B0A" w:rsidRPr="00CD7B0A" w:rsidRDefault="00CD7B0A" w:rsidP="00CD7B0A">
      <w:pPr>
        <w:pStyle w:val="zCode"/>
        <w:rPr>
          <w:noProof/>
          <w:color w:val="EE0000"/>
        </w:rPr>
      </w:pPr>
      <w:r w:rsidRPr="00CD7B0A">
        <w:rPr>
          <w:noProof/>
          <w:color w:val="EE0000"/>
        </w:rPr>
        <w:t>const footerRoot = document.getElementById("footer");</w:t>
      </w:r>
    </w:p>
    <w:p w14:paraId="7F7C1390" w14:textId="77777777" w:rsidR="00CD7B0A" w:rsidRPr="00CD7B0A" w:rsidRDefault="00CD7B0A" w:rsidP="00CD7B0A">
      <w:pPr>
        <w:pStyle w:val="zCode"/>
        <w:rPr>
          <w:noProof/>
          <w:color w:val="EE0000"/>
        </w:rPr>
      </w:pPr>
      <w:r w:rsidRPr="00CD7B0A">
        <w:rPr>
          <w:noProof/>
          <w:color w:val="EE0000"/>
        </w:rPr>
        <w:t>mountFooter(footerRoot);</w:t>
      </w:r>
    </w:p>
    <w:p w14:paraId="560783E8" w14:textId="77777777" w:rsidR="00CD7B0A" w:rsidRDefault="00CD7B0A" w:rsidP="00CD7B0A">
      <w:pPr>
        <w:pStyle w:val="zCode"/>
        <w:rPr>
          <w:noProof/>
        </w:rPr>
      </w:pPr>
    </w:p>
    <w:p w14:paraId="5C5B6BCF" w14:textId="795C3A36" w:rsidR="00CD7B0A" w:rsidRDefault="00CD7B0A" w:rsidP="00CD7B0A">
      <w:pPr>
        <w:pStyle w:val="zCode"/>
        <w:rPr>
          <w:noProof/>
        </w:rPr>
      </w:pPr>
      <w:r>
        <w:rPr>
          <w:noProof/>
        </w:rPr>
        <w:t>initRouter(routes);</w:t>
      </w:r>
    </w:p>
    <w:p w14:paraId="7B049AAC" w14:textId="77777777" w:rsidR="00CD7B0A" w:rsidRDefault="00CD7B0A" w:rsidP="00CD7B0A">
      <w:pPr>
        <w:pStyle w:val="C2nd"/>
        <w:rPr>
          <w:noProof/>
        </w:rPr>
      </w:pPr>
      <w:bookmarkStart w:id="158" w:name="_Toc231258392"/>
      <w:r>
        <w:rPr>
          <w:noProof/>
        </w:rPr>
        <w:t>src/js/i18n/</w:t>
      </w:r>
      <w:r w:rsidRPr="00EF1C38">
        <w:t>translations</w:t>
      </w:r>
      <w:r>
        <w:rPr>
          <w:noProof/>
        </w:rPr>
        <w:t>.js шинэчил</w:t>
      </w:r>
      <w:bookmarkEnd w:id="158"/>
    </w:p>
    <w:p w14:paraId="1B153642" w14:textId="4FE40E47" w:rsidR="008A269A" w:rsidRDefault="008A269A" w:rsidP="00B32692">
      <w:pPr>
        <w:pStyle w:val="zCode"/>
        <w:rPr>
          <w:noProof/>
        </w:rPr>
      </w:pPr>
    </w:p>
    <w:p w14:paraId="2D9791C6" w14:textId="77777777" w:rsidR="00CD7B0A" w:rsidRDefault="00CD7B0A" w:rsidP="00CD7B0A">
      <w:pPr>
        <w:pStyle w:val="zCode"/>
        <w:rPr>
          <w:noProof/>
        </w:rPr>
      </w:pPr>
      <w:r>
        <w:rPr>
          <w:noProof/>
        </w:rPr>
        <w:t>export const translations = {</w:t>
      </w:r>
    </w:p>
    <w:p w14:paraId="2AC012A0" w14:textId="77777777" w:rsidR="00CD7B0A" w:rsidRDefault="00CD7B0A" w:rsidP="00CD7B0A">
      <w:pPr>
        <w:pStyle w:val="zCode"/>
        <w:rPr>
          <w:noProof/>
        </w:rPr>
      </w:pPr>
      <w:r>
        <w:rPr>
          <w:noProof/>
        </w:rPr>
        <w:t xml:space="preserve">  mn: {</w:t>
      </w:r>
    </w:p>
    <w:p w14:paraId="259758B9" w14:textId="77777777" w:rsidR="00CD7B0A" w:rsidRDefault="00CD7B0A" w:rsidP="00CD7B0A">
      <w:pPr>
        <w:pStyle w:val="zCode"/>
        <w:rPr>
          <w:noProof/>
        </w:rPr>
      </w:pPr>
      <w:r>
        <w:rPr>
          <w:noProof/>
        </w:rPr>
        <w:t xml:space="preserve">    nav: {</w:t>
      </w:r>
    </w:p>
    <w:p w14:paraId="3A336775" w14:textId="77777777" w:rsidR="00CD7B0A" w:rsidRDefault="00CD7B0A" w:rsidP="00CD7B0A">
      <w:pPr>
        <w:pStyle w:val="zCode"/>
        <w:rPr>
          <w:noProof/>
        </w:rPr>
      </w:pPr>
      <w:r>
        <w:rPr>
          <w:noProof/>
        </w:rPr>
        <w:t xml:space="preserve">      overview: "Тойм",</w:t>
      </w:r>
    </w:p>
    <w:p w14:paraId="6114BA76" w14:textId="77777777" w:rsidR="00CD7B0A" w:rsidRDefault="00CD7B0A" w:rsidP="00CD7B0A">
      <w:pPr>
        <w:pStyle w:val="zCode"/>
        <w:rPr>
          <w:noProof/>
        </w:rPr>
      </w:pPr>
      <w:r>
        <w:rPr>
          <w:noProof/>
        </w:rPr>
        <w:t xml:space="preserve">      search: "Хайлт",</w:t>
      </w:r>
    </w:p>
    <w:p w14:paraId="73421B3A" w14:textId="77777777" w:rsidR="00CD7B0A" w:rsidRDefault="00CD7B0A" w:rsidP="00CD7B0A">
      <w:pPr>
        <w:pStyle w:val="zCode"/>
        <w:rPr>
          <w:noProof/>
        </w:rPr>
      </w:pPr>
      <w:r>
        <w:rPr>
          <w:noProof/>
        </w:rPr>
        <w:t xml:space="preserve">      calculation: "Тооцоолуур",</w:t>
      </w:r>
    </w:p>
    <w:p w14:paraId="4A1B8285" w14:textId="77777777" w:rsidR="00CD7B0A" w:rsidRDefault="00CD7B0A" w:rsidP="00CD7B0A">
      <w:pPr>
        <w:pStyle w:val="zCode"/>
        <w:rPr>
          <w:noProof/>
        </w:rPr>
      </w:pPr>
      <w:r>
        <w:rPr>
          <w:noProof/>
        </w:rPr>
        <w:t xml:space="preserve">      books: "Ном",</w:t>
      </w:r>
    </w:p>
    <w:p w14:paraId="1C6B0B4D" w14:textId="77777777" w:rsidR="00CD7B0A" w:rsidRDefault="00CD7B0A" w:rsidP="00CD7B0A">
      <w:pPr>
        <w:pStyle w:val="zCode"/>
        <w:rPr>
          <w:noProof/>
        </w:rPr>
      </w:pPr>
      <w:r>
        <w:rPr>
          <w:noProof/>
        </w:rPr>
        <w:t xml:space="preserve">      contact: "Холбоо барих",</w:t>
      </w:r>
    </w:p>
    <w:p w14:paraId="519D3A6D" w14:textId="77777777" w:rsidR="00CD7B0A" w:rsidRDefault="00CD7B0A" w:rsidP="00CD7B0A">
      <w:pPr>
        <w:pStyle w:val="zCode"/>
        <w:rPr>
          <w:noProof/>
        </w:rPr>
      </w:pPr>
      <w:r>
        <w:rPr>
          <w:noProof/>
        </w:rPr>
        <w:t xml:space="preserve">      language: "EN",</w:t>
      </w:r>
    </w:p>
    <w:p w14:paraId="17D73CF2" w14:textId="77777777" w:rsidR="00CD7B0A" w:rsidRDefault="00CD7B0A" w:rsidP="00CD7B0A">
      <w:pPr>
        <w:pStyle w:val="zCode"/>
        <w:rPr>
          <w:noProof/>
        </w:rPr>
      </w:pPr>
      <w:r>
        <w:rPr>
          <w:noProof/>
        </w:rPr>
        <w:t xml:space="preserve">      brandSpan: "Монголын",</w:t>
      </w:r>
    </w:p>
    <w:p w14:paraId="3749BF1F" w14:textId="77777777" w:rsidR="00CD7B0A" w:rsidRDefault="00CD7B0A" w:rsidP="00CD7B0A">
      <w:pPr>
        <w:pStyle w:val="zCode"/>
        <w:rPr>
          <w:noProof/>
        </w:rPr>
      </w:pPr>
      <w:r>
        <w:rPr>
          <w:noProof/>
        </w:rPr>
        <w:t xml:space="preserve">      brand: "хүнсний найрлагын мэдээллийн сан",</w:t>
      </w:r>
    </w:p>
    <w:p w14:paraId="2335CC60" w14:textId="77777777" w:rsidR="00CD7B0A" w:rsidRDefault="00CD7B0A" w:rsidP="00CD7B0A">
      <w:pPr>
        <w:pStyle w:val="zCode"/>
        <w:rPr>
          <w:noProof/>
        </w:rPr>
      </w:pPr>
      <w:r>
        <w:rPr>
          <w:noProof/>
        </w:rPr>
        <w:t xml:space="preserve">    },</w:t>
      </w:r>
    </w:p>
    <w:p w14:paraId="61EE369F" w14:textId="77777777" w:rsidR="00CD7B0A" w:rsidRDefault="00CD7B0A" w:rsidP="00CD7B0A">
      <w:pPr>
        <w:pStyle w:val="zCode"/>
        <w:rPr>
          <w:noProof/>
        </w:rPr>
      </w:pPr>
      <w:r>
        <w:rPr>
          <w:noProof/>
        </w:rPr>
        <w:t xml:space="preserve">    overview: {</w:t>
      </w:r>
    </w:p>
    <w:p w14:paraId="0AB25100" w14:textId="77777777" w:rsidR="00CD7B0A" w:rsidRDefault="00CD7B0A" w:rsidP="00CD7B0A">
      <w:pPr>
        <w:pStyle w:val="zCode"/>
        <w:rPr>
          <w:noProof/>
        </w:rPr>
      </w:pPr>
      <w:r>
        <w:rPr>
          <w:noProof/>
        </w:rPr>
        <w:t xml:space="preserve">      title: "Мэдээллийн сангийн танилцуулга",</w:t>
      </w:r>
    </w:p>
    <w:p w14:paraId="75DA1B4D" w14:textId="77777777" w:rsidR="00CD7B0A" w:rsidRDefault="00CD7B0A" w:rsidP="00CD7B0A">
      <w:pPr>
        <w:pStyle w:val="zCode"/>
        <w:rPr>
          <w:noProof/>
        </w:rPr>
      </w:pPr>
      <w:r>
        <w:rPr>
          <w:noProof/>
        </w:rPr>
        <w:t xml:space="preserve">    },</w:t>
      </w:r>
    </w:p>
    <w:p w14:paraId="4B5662EA" w14:textId="77777777" w:rsidR="00CD7B0A" w:rsidRDefault="00CD7B0A" w:rsidP="00CD7B0A">
      <w:pPr>
        <w:pStyle w:val="zCode"/>
        <w:rPr>
          <w:noProof/>
        </w:rPr>
      </w:pPr>
      <w:r>
        <w:rPr>
          <w:noProof/>
        </w:rPr>
        <w:t xml:space="preserve">    books: {</w:t>
      </w:r>
    </w:p>
    <w:p w14:paraId="4C1D9448" w14:textId="77777777" w:rsidR="00CD7B0A" w:rsidRDefault="00CD7B0A" w:rsidP="00CD7B0A">
      <w:pPr>
        <w:pStyle w:val="zCode"/>
        <w:rPr>
          <w:noProof/>
        </w:rPr>
      </w:pPr>
      <w:r>
        <w:rPr>
          <w:noProof/>
        </w:rPr>
        <w:t xml:space="preserve">      title: "Ном",</w:t>
      </w:r>
    </w:p>
    <w:p w14:paraId="25CE6FDD" w14:textId="77777777" w:rsidR="00CD7B0A" w:rsidRDefault="00CD7B0A" w:rsidP="00CD7B0A">
      <w:pPr>
        <w:pStyle w:val="zCode"/>
        <w:rPr>
          <w:noProof/>
        </w:rPr>
      </w:pPr>
      <w:r>
        <w:rPr>
          <w:noProof/>
        </w:rPr>
        <w:t xml:space="preserve">      view: "Үзэх",</w:t>
      </w:r>
    </w:p>
    <w:p w14:paraId="7BA645BA" w14:textId="77777777" w:rsidR="00CD7B0A" w:rsidRDefault="00CD7B0A" w:rsidP="00CD7B0A">
      <w:pPr>
        <w:pStyle w:val="zCode"/>
        <w:rPr>
          <w:noProof/>
        </w:rPr>
      </w:pPr>
      <w:r>
        <w:rPr>
          <w:noProof/>
        </w:rPr>
        <w:t xml:space="preserve">    },</w:t>
      </w:r>
    </w:p>
    <w:p w14:paraId="34CDE59C" w14:textId="77777777" w:rsidR="00CD7B0A" w:rsidRDefault="00CD7B0A" w:rsidP="00CD7B0A">
      <w:pPr>
        <w:pStyle w:val="zCode"/>
        <w:rPr>
          <w:noProof/>
        </w:rPr>
      </w:pPr>
      <w:r>
        <w:rPr>
          <w:noProof/>
        </w:rPr>
        <w:t xml:space="preserve">    search: {</w:t>
      </w:r>
    </w:p>
    <w:p w14:paraId="59EE6105" w14:textId="77777777" w:rsidR="00CD7B0A" w:rsidRDefault="00CD7B0A" w:rsidP="00CD7B0A">
      <w:pPr>
        <w:pStyle w:val="zCode"/>
        <w:rPr>
          <w:noProof/>
        </w:rPr>
      </w:pPr>
      <w:r>
        <w:rPr>
          <w:noProof/>
        </w:rPr>
        <w:t xml:space="preserve">      title: "Хүнс хайх",</w:t>
      </w:r>
    </w:p>
    <w:p w14:paraId="290CE45E" w14:textId="77777777" w:rsidR="00CD7B0A" w:rsidRDefault="00CD7B0A" w:rsidP="00CD7B0A">
      <w:pPr>
        <w:pStyle w:val="zCode"/>
        <w:rPr>
          <w:noProof/>
        </w:rPr>
      </w:pPr>
      <w:r>
        <w:rPr>
          <w:noProof/>
        </w:rPr>
        <w:t xml:space="preserve">    },</w:t>
      </w:r>
    </w:p>
    <w:p w14:paraId="6EA1C509" w14:textId="77777777" w:rsidR="00CD7B0A" w:rsidRDefault="00CD7B0A" w:rsidP="00CD7B0A">
      <w:pPr>
        <w:pStyle w:val="zCode"/>
        <w:rPr>
          <w:noProof/>
        </w:rPr>
      </w:pPr>
      <w:r>
        <w:rPr>
          <w:noProof/>
        </w:rPr>
        <w:t xml:space="preserve">    calculation: {</w:t>
      </w:r>
    </w:p>
    <w:p w14:paraId="4F10D0C5" w14:textId="77777777" w:rsidR="00CD7B0A" w:rsidRDefault="00CD7B0A" w:rsidP="00CD7B0A">
      <w:pPr>
        <w:pStyle w:val="zCode"/>
        <w:rPr>
          <w:noProof/>
        </w:rPr>
      </w:pPr>
      <w:r>
        <w:rPr>
          <w:noProof/>
        </w:rPr>
        <w:t xml:space="preserve">      title: "Хүнсний тооцоолол",</w:t>
      </w:r>
    </w:p>
    <w:p w14:paraId="532601FD" w14:textId="77777777" w:rsidR="00CD7B0A" w:rsidRDefault="00CD7B0A" w:rsidP="00CD7B0A">
      <w:pPr>
        <w:pStyle w:val="zCode"/>
        <w:rPr>
          <w:noProof/>
        </w:rPr>
      </w:pPr>
    </w:p>
    <w:p w14:paraId="74271A61" w14:textId="77777777" w:rsidR="00CD7B0A" w:rsidRDefault="00CD7B0A" w:rsidP="00CD7B0A">
      <w:pPr>
        <w:pStyle w:val="zCode"/>
        <w:rPr>
          <w:noProof/>
        </w:rPr>
      </w:pPr>
      <w:r>
        <w:rPr>
          <w:noProof/>
        </w:rPr>
        <w:t xml:space="preserve">      macroTitle: "Хүнсээр авах илчлэг ба үндсэн шимт бодис",</w:t>
      </w:r>
    </w:p>
    <w:p w14:paraId="1B2BE26B" w14:textId="77777777" w:rsidR="00CD7B0A" w:rsidRDefault="00CD7B0A" w:rsidP="00CD7B0A">
      <w:pPr>
        <w:pStyle w:val="zCode"/>
        <w:rPr>
          <w:noProof/>
        </w:rPr>
      </w:pPr>
      <w:r>
        <w:rPr>
          <w:noProof/>
        </w:rPr>
        <w:t xml:space="preserve">      microTitle: "Хүнсээр авах амин дэм ба эрдэс бодис",</w:t>
      </w:r>
    </w:p>
    <w:p w14:paraId="7D99DAFD" w14:textId="77777777" w:rsidR="00CD7B0A" w:rsidRDefault="00CD7B0A" w:rsidP="00CD7B0A">
      <w:pPr>
        <w:pStyle w:val="zCode"/>
        <w:rPr>
          <w:noProof/>
        </w:rPr>
      </w:pPr>
    </w:p>
    <w:p w14:paraId="12731DFD" w14:textId="77777777" w:rsidR="00CD7B0A" w:rsidRDefault="00CD7B0A" w:rsidP="00CD7B0A">
      <w:pPr>
        <w:pStyle w:val="zCode"/>
        <w:rPr>
          <w:noProof/>
        </w:rPr>
      </w:pPr>
      <w:r>
        <w:rPr>
          <w:noProof/>
        </w:rPr>
        <w:t xml:space="preserve">      amount: "Хэмжээ",</w:t>
      </w:r>
    </w:p>
    <w:p w14:paraId="655232F9" w14:textId="77777777" w:rsidR="00CD7B0A" w:rsidRDefault="00CD7B0A" w:rsidP="00CD7B0A">
      <w:pPr>
        <w:pStyle w:val="zCode"/>
        <w:rPr>
          <w:noProof/>
        </w:rPr>
      </w:pPr>
      <w:r>
        <w:rPr>
          <w:noProof/>
        </w:rPr>
        <w:t xml:space="preserve">      total: "Нийт",</w:t>
      </w:r>
    </w:p>
    <w:p w14:paraId="1D7A5FEA" w14:textId="77777777" w:rsidR="00CD7B0A" w:rsidRDefault="00CD7B0A" w:rsidP="00CD7B0A">
      <w:pPr>
        <w:pStyle w:val="zCode"/>
        <w:rPr>
          <w:noProof/>
        </w:rPr>
      </w:pPr>
      <w:r>
        <w:rPr>
          <w:noProof/>
        </w:rPr>
        <w:t xml:space="preserve">      percentRequirement: "Хоногт авах хэрэгцээний хувь",</w:t>
      </w:r>
    </w:p>
    <w:p w14:paraId="7ABE453C" w14:textId="77777777" w:rsidR="00CD7B0A" w:rsidRDefault="00CD7B0A" w:rsidP="00CD7B0A">
      <w:pPr>
        <w:pStyle w:val="zCode"/>
        <w:rPr>
          <w:noProof/>
        </w:rPr>
      </w:pPr>
    </w:p>
    <w:p w14:paraId="7072F599" w14:textId="77777777" w:rsidR="00CD7B0A" w:rsidRDefault="00CD7B0A" w:rsidP="00CD7B0A">
      <w:pPr>
        <w:pStyle w:val="zCode"/>
        <w:rPr>
          <w:noProof/>
        </w:rPr>
      </w:pPr>
      <w:r>
        <w:rPr>
          <w:noProof/>
        </w:rPr>
        <w:t xml:space="preserve">      selectedAmount:</w:t>
      </w:r>
    </w:p>
    <w:p w14:paraId="0544D084" w14:textId="77777777" w:rsidR="00CD7B0A" w:rsidRDefault="00CD7B0A" w:rsidP="00CD7B0A">
      <w:pPr>
        <w:pStyle w:val="zCode"/>
        <w:rPr>
          <w:noProof/>
        </w:rPr>
      </w:pPr>
      <w:r>
        <w:rPr>
          <w:noProof/>
        </w:rPr>
        <w:t xml:space="preserve">        "&lt;strong&gt;Сонгосон хэмжээнд үндэслэсэн шим тэжээлийн агууламж (г)&lt;/strong&gt;&lt;br&gt; Жагсаалтаас хүнсний бүтээгдэхүүн сонгож, хэрэглэх хэмжээг (граммаар) оруулна. Хүснэгт нь сонгосон хэмжээнд </w:t>
      </w:r>
      <w:r>
        <w:rPr>
          <w:noProof/>
        </w:rPr>
        <w:lastRenderedPageBreak/>
        <w:t>үндэслэн илчлэг, үндсэн шимт бодис, амин дэм болон эрдэс бодисын хэмжээг тооцоолон харуулна. Үүнд:&lt;br&gt;&lt;br&gt; &lt;strong&gt;Илчлэгийн тооцоо (ккал)&lt;/strong&gt;&lt;br&gt; &lt;code&gt;Илчлэг = (Уураг × 4) + (Өөх тос × 9) + (Нүүрс ус × 4)&lt;/code&gt;&lt;br&gt; Илчлэгийг уураг, өөх тос, нүүрс усны стандарт хөрвүүлэх коэффициентоор тооцоолно.",</w:t>
      </w:r>
    </w:p>
    <w:p w14:paraId="3C001B04" w14:textId="77777777" w:rsidR="00CD7B0A" w:rsidRDefault="00CD7B0A" w:rsidP="00CD7B0A">
      <w:pPr>
        <w:pStyle w:val="zCode"/>
        <w:rPr>
          <w:noProof/>
        </w:rPr>
      </w:pPr>
      <w:r>
        <w:rPr>
          <w:noProof/>
        </w:rPr>
        <w:t xml:space="preserve">      dailyRequirement:</w:t>
      </w:r>
    </w:p>
    <w:p w14:paraId="6B1931BB" w14:textId="77777777" w:rsidR="00CD7B0A" w:rsidRDefault="00CD7B0A" w:rsidP="00CD7B0A">
      <w:pPr>
        <w:pStyle w:val="zCode"/>
        <w:rPr>
          <w:noProof/>
        </w:rPr>
      </w:pPr>
      <w:r>
        <w:rPr>
          <w:noProof/>
        </w:rPr>
        <w:t xml:space="preserve">        "&lt;strong&gt;Хоногт авах хэрэгцээний хэдэн хувь вэ?&lt;/strong&gt;&lt;br&gt; Хүснэгтийн доод хэсгээс Нас болон Хүйс-ийг сонгосноор илчлэг, үндсэн шимт бодис, амин дэм болон эрдэс бодисын хоногт авах зөвлөмж хэмжээг тооцоолж, сонгосон хүнс тухайн хэрэгцээний хэдэн хувийг хангаж байгааг харуулна. Энэхүү тооцоолол нь дараах эх сурвалжид үндэслэнэ:&lt;br&gt;&lt;br&gt;&lt;a  href='https://legalinfo.mn/mn/detail/12552#:~:text=2017%20%D0%BE%D0%BD%D1%8B%202%20%D0%B4%D1%83%D0%B3%D0%B0%D0%B0%D1%80%20%D1%81%D0%B0%D1%80%D1%8B%D0%BD%2023-%D0%BD%D1%8B%20%D3%A9%D0%B4%D3%A9%D1%80%20%D0%94%D1%83%D0%B3%D0%B0%D0%B0%D1%80,%D0%B1%D0%BE%D0%B4%D0%B8%D1%81%2C%20%D0%B0%D0%BC%D0%B8%D0%BD%D0%B4%D1%8D%D0%BC%2C%2  target='_blank' rel='noopener noreferrer'&gt; Эрүүл мэндийн сайдын 2017 оны А/74 дүгээр &lt;/a&gt; тушаалын хавсралтад заасан хоногийн хэрэгцээт шимт бодисын зөвлөмж хэмжээг ашигласан.",</w:t>
      </w:r>
    </w:p>
    <w:p w14:paraId="4095C580" w14:textId="77777777" w:rsidR="00CD7B0A" w:rsidRDefault="00CD7B0A" w:rsidP="00CD7B0A">
      <w:pPr>
        <w:pStyle w:val="zCode"/>
        <w:rPr>
          <w:noProof/>
        </w:rPr>
      </w:pPr>
      <w:r>
        <w:rPr>
          <w:noProof/>
        </w:rPr>
        <w:t xml:space="preserve">    },</w:t>
      </w:r>
    </w:p>
    <w:p w14:paraId="4CC68F00" w14:textId="77777777" w:rsidR="00CD7B0A" w:rsidRDefault="00CD7B0A" w:rsidP="00CD7B0A">
      <w:pPr>
        <w:pStyle w:val="zCode"/>
        <w:rPr>
          <w:noProof/>
        </w:rPr>
      </w:pPr>
      <w:r>
        <w:rPr>
          <w:noProof/>
        </w:rPr>
        <w:t xml:space="preserve">    form: {</w:t>
      </w:r>
    </w:p>
    <w:p w14:paraId="7868C21F" w14:textId="77777777" w:rsidR="00CD7B0A" w:rsidRDefault="00CD7B0A" w:rsidP="00CD7B0A">
      <w:pPr>
        <w:pStyle w:val="zCode"/>
        <w:rPr>
          <w:noProof/>
        </w:rPr>
      </w:pPr>
      <w:r>
        <w:rPr>
          <w:noProof/>
        </w:rPr>
        <w:t xml:space="preserve">      age: "Нас",</w:t>
      </w:r>
    </w:p>
    <w:p w14:paraId="65EC1845" w14:textId="77777777" w:rsidR="00CD7B0A" w:rsidRDefault="00CD7B0A" w:rsidP="00CD7B0A">
      <w:pPr>
        <w:pStyle w:val="zCode"/>
        <w:rPr>
          <w:noProof/>
        </w:rPr>
      </w:pPr>
      <w:r>
        <w:rPr>
          <w:noProof/>
        </w:rPr>
        <w:t xml:space="preserve">      gender: "Хүйс",</w:t>
      </w:r>
    </w:p>
    <w:p w14:paraId="2D6BF665" w14:textId="77777777" w:rsidR="00CD7B0A" w:rsidRDefault="00CD7B0A" w:rsidP="00CD7B0A">
      <w:pPr>
        <w:pStyle w:val="zCode"/>
        <w:rPr>
          <w:noProof/>
        </w:rPr>
      </w:pPr>
      <w:r>
        <w:rPr>
          <w:noProof/>
        </w:rPr>
        <w:t xml:space="preserve">      male: "Эрэгтэй",</w:t>
      </w:r>
    </w:p>
    <w:p w14:paraId="21D846AD" w14:textId="77777777" w:rsidR="00CD7B0A" w:rsidRDefault="00CD7B0A" w:rsidP="00CD7B0A">
      <w:pPr>
        <w:pStyle w:val="zCode"/>
        <w:rPr>
          <w:noProof/>
        </w:rPr>
      </w:pPr>
      <w:r>
        <w:rPr>
          <w:noProof/>
        </w:rPr>
        <w:t xml:space="preserve">      female: "Эмэгтэй",</w:t>
      </w:r>
    </w:p>
    <w:p w14:paraId="011C275B" w14:textId="77777777" w:rsidR="00CD7B0A" w:rsidRDefault="00CD7B0A" w:rsidP="00CD7B0A">
      <w:pPr>
        <w:pStyle w:val="zCode"/>
        <w:rPr>
          <w:noProof/>
        </w:rPr>
      </w:pPr>
      <w:r>
        <w:rPr>
          <w:noProof/>
        </w:rPr>
        <w:t xml:space="preserve">    },</w:t>
      </w:r>
    </w:p>
    <w:p w14:paraId="301E6CA1" w14:textId="77777777" w:rsidR="00CD7B0A" w:rsidRDefault="00CD7B0A" w:rsidP="00CD7B0A">
      <w:pPr>
        <w:pStyle w:val="zCode"/>
        <w:rPr>
          <w:noProof/>
        </w:rPr>
      </w:pPr>
      <w:r>
        <w:rPr>
          <w:noProof/>
        </w:rPr>
        <w:t xml:space="preserve">    sidebar: {</w:t>
      </w:r>
    </w:p>
    <w:p w14:paraId="1A3A3A87" w14:textId="77777777" w:rsidR="00CD7B0A" w:rsidRDefault="00CD7B0A" w:rsidP="00CD7B0A">
      <w:pPr>
        <w:pStyle w:val="zCode"/>
        <w:rPr>
          <w:noProof/>
        </w:rPr>
      </w:pPr>
      <w:r>
        <w:rPr>
          <w:noProof/>
        </w:rPr>
        <w:t xml:space="preserve">      searchByFoodName: "Хүнсний нэрээр хайх",</w:t>
      </w:r>
    </w:p>
    <w:p w14:paraId="46E40A72" w14:textId="77777777" w:rsidR="00CD7B0A" w:rsidRDefault="00CD7B0A" w:rsidP="00CD7B0A">
      <w:pPr>
        <w:pStyle w:val="zCode"/>
        <w:rPr>
          <w:noProof/>
        </w:rPr>
      </w:pPr>
      <w:r>
        <w:rPr>
          <w:noProof/>
        </w:rPr>
        <w:t xml:space="preserve">      foodName: "Хүнсний нэр",</w:t>
      </w:r>
    </w:p>
    <w:p w14:paraId="35719EDB" w14:textId="77777777" w:rsidR="00CD7B0A" w:rsidRDefault="00CD7B0A" w:rsidP="00CD7B0A">
      <w:pPr>
        <w:pStyle w:val="zCode"/>
        <w:rPr>
          <w:noProof/>
        </w:rPr>
      </w:pPr>
      <w:r>
        <w:rPr>
          <w:noProof/>
        </w:rPr>
        <w:t xml:space="preserve">      searchButton: "Хайх",</w:t>
      </w:r>
    </w:p>
    <w:p w14:paraId="62E7F4D9" w14:textId="77777777" w:rsidR="00CD7B0A" w:rsidRDefault="00CD7B0A" w:rsidP="00CD7B0A">
      <w:pPr>
        <w:pStyle w:val="zCode"/>
        <w:rPr>
          <w:noProof/>
        </w:rPr>
      </w:pPr>
    </w:p>
    <w:p w14:paraId="77A918FF" w14:textId="77777777" w:rsidR="00CD7B0A" w:rsidRDefault="00CD7B0A" w:rsidP="00CD7B0A">
      <w:pPr>
        <w:pStyle w:val="zCode"/>
        <w:rPr>
          <w:noProof/>
        </w:rPr>
      </w:pPr>
      <w:r>
        <w:rPr>
          <w:noProof/>
        </w:rPr>
        <w:t xml:space="preserve">      searchSettings: "Хайх тохиргоо",</w:t>
      </w:r>
    </w:p>
    <w:p w14:paraId="2D30EB9E" w14:textId="77777777" w:rsidR="00CD7B0A" w:rsidRDefault="00CD7B0A" w:rsidP="00CD7B0A">
      <w:pPr>
        <w:pStyle w:val="zCode"/>
        <w:rPr>
          <w:noProof/>
        </w:rPr>
      </w:pPr>
      <w:r>
        <w:rPr>
          <w:noProof/>
        </w:rPr>
        <w:t xml:space="preserve">      nutritions: "Шим тэжээл",</w:t>
      </w:r>
    </w:p>
    <w:p w14:paraId="48CBE557" w14:textId="77777777" w:rsidR="00CD7B0A" w:rsidRDefault="00CD7B0A" w:rsidP="00CD7B0A">
      <w:pPr>
        <w:pStyle w:val="zCode"/>
        <w:rPr>
          <w:noProof/>
        </w:rPr>
      </w:pPr>
      <w:r>
        <w:rPr>
          <w:noProof/>
        </w:rPr>
        <w:t xml:space="preserve">      proximates: "Илчлэг, үндсэн шимт бодис",</w:t>
      </w:r>
    </w:p>
    <w:p w14:paraId="512A0562" w14:textId="77777777" w:rsidR="00CD7B0A" w:rsidRDefault="00CD7B0A" w:rsidP="00CD7B0A">
      <w:pPr>
        <w:pStyle w:val="zCode"/>
        <w:rPr>
          <w:noProof/>
        </w:rPr>
      </w:pPr>
      <w:r>
        <w:rPr>
          <w:noProof/>
        </w:rPr>
        <w:t xml:space="preserve">      minerals: "Эрдэс бодис",</w:t>
      </w:r>
    </w:p>
    <w:p w14:paraId="541D6514" w14:textId="77777777" w:rsidR="00CD7B0A" w:rsidRDefault="00CD7B0A" w:rsidP="00CD7B0A">
      <w:pPr>
        <w:pStyle w:val="zCode"/>
        <w:rPr>
          <w:noProof/>
        </w:rPr>
      </w:pPr>
      <w:r>
        <w:rPr>
          <w:noProof/>
        </w:rPr>
        <w:t xml:space="preserve">      vitamins: "Амин дэм",</w:t>
      </w:r>
    </w:p>
    <w:p w14:paraId="06BBA05D" w14:textId="77777777" w:rsidR="00CD7B0A" w:rsidRDefault="00CD7B0A" w:rsidP="00CD7B0A">
      <w:pPr>
        <w:pStyle w:val="zCode"/>
        <w:rPr>
          <w:noProof/>
        </w:rPr>
      </w:pPr>
      <w:r>
        <w:rPr>
          <w:noProof/>
        </w:rPr>
        <w:t xml:space="preserve">      sampleInformations: "Дээжийн мэдээлэл",</w:t>
      </w:r>
    </w:p>
    <w:p w14:paraId="6703B912" w14:textId="77777777" w:rsidR="00CD7B0A" w:rsidRDefault="00CD7B0A" w:rsidP="00CD7B0A">
      <w:pPr>
        <w:pStyle w:val="zCode"/>
        <w:rPr>
          <w:noProof/>
        </w:rPr>
      </w:pPr>
      <w:r>
        <w:rPr>
          <w:noProof/>
        </w:rPr>
        <w:t xml:space="preserve">      collection_information: "Цуглуулсан мэдээлэл",</w:t>
      </w:r>
    </w:p>
    <w:p w14:paraId="14DFC49A" w14:textId="77777777" w:rsidR="00CD7B0A" w:rsidRDefault="00CD7B0A" w:rsidP="00CD7B0A">
      <w:pPr>
        <w:pStyle w:val="zCode"/>
        <w:rPr>
          <w:noProof/>
        </w:rPr>
      </w:pPr>
      <w:r>
        <w:rPr>
          <w:noProof/>
        </w:rPr>
        <w:t xml:space="preserve">      edible_inedible_part: "Идэх идэхгүй хэсэг",</w:t>
      </w:r>
    </w:p>
    <w:p w14:paraId="67861259" w14:textId="77777777" w:rsidR="00CD7B0A" w:rsidRDefault="00CD7B0A" w:rsidP="00CD7B0A">
      <w:pPr>
        <w:pStyle w:val="zCode"/>
        <w:rPr>
          <w:noProof/>
        </w:rPr>
      </w:pPr>
      <w:r>
        <w:rPr>
          <w:noProof/>
        </w:rPr>
        <w:t xml:space="preserve">      pretreatment_conditions: "Боловсруулалт",</w:t>
      </w:r>
    </w:p>
    <w:p w14:paraId="1D7AC856" w14:textId="77777777" w:rsidR="00CD7B0A" w:rsidRDefault="00CD7B0A" w:rsidP="00CD7B0A">
      <w:pPr>
        <w:pStyle w:val="zCode"/>
        <w:rPr>
          <w:noProof/>
        </w:rPr>
      </w:pPr>
      <w:r>
        <w:rPr>
          <w:noProof/>
        </w:rPr>
        <w:t xml:space="preserve">      description: "Тайлбар",</w:t>
      </w:r>
    </w:p>
    <w:p w14:paraId="0A644338" w14:textId="77777777" w:rsidR="00CD7B0A" w:rsidRDefault="00CD7B0A" w:rsidP="00CD7B0A">
      <w:pPr>
        <w:pStyle w:val="zCode"/>
        <w:rPr>
          <w:noProof/>
        </w:rPr>
      </w:pPr>
      <w:r>
        <w:rPr>
          <w:noProof/>
        </w:rPr>
        <w:t xml:space="preserve">      images: "Зураг",</w:t>
      </w:r>
    </w:p>
    <w:p w14:paraId="437362C2" w14:textId="77777777" w:rsidR="00CD7B0A" w:rsidRDefault="00CD7B0A" w:rsidP="00CD7B0A">
      <w:pPr>
        <w:pStyle w:val="zCode"/>
        <w:rPr>
          <w:noProof/>
        </w:rPr>
      </w:pPr>
    </w:p>
    <w:p w14:paraId="3CA074C8" w14:textId="77777777" w:rsidR="00CD7B0A" w:rsidRDefault="00CD7B0A" w:rsidP="00CD7B0A">
      <w:pPr>
        <w:pStyle w:val="zCode"/>
        <w:rPr>
          <w:noProof/>
        </w:rPr>
      </w:pPr>
      <w:r>
        <w:rPr>
          <w:noProof/>
        </w:rPr>
        <w:t xml:space="preserve">      searchByFoodGroups: "Хүнсний бүлгээр хайх",</w:t>
      </w:r>
    </w:p>
    <w:p w14:paraId="72AD015B" w14:textId="77777777" w:rsidR="00CD7B0A" w:rsidRDefault="00CD7B0A" w:rsidP="00CD7B0A">
      <w:pPr>
        <w:pStyle w:val="zCode"/>
        <w:rPr>
          <w:noProof/>
        </w:rPr>
      </w:pPr>
      <w:r>
        <w:rPr>
          <w:noProof/>
        </w:rPr>
        <w:t xml:space="preserve">    },</w:t>
      </w:r>
    </w:p>
    <w:p w14:paraId="721A050E" w14:textId="77777777" w:rsidR="00CD7B0A" w:rsidRDefault="00CD7B0A" w:rsidP="00CD7B0A">
      <w:pPr>
        <w:pStyle w:val="zCode"/>
        <w:rPr>
          <w:noProof/>
        </w:rPr>
      </w:pPr>
      <w:r>
        <w:rPr>
          <w:noProof/>
        </w:rPr>
        <w:t xml:space="preserve">    table: {</w:t>
      </w:r>
    </w:p>
    <w:p w14:paraId="6B40D3CF" w14:textId="77777777" w:rsidR="00CD7B0A" w:rsidRDefault="00CD7B0A" w:rsidP="00CD7B0A">
      <w:pPr>
        <w:pStyle w:val="zCode"/>
        <w:rPr>
          <w:noProof/>
        </w:rPr>
      </w:pPr>
      <w:r>
        <w:rPr>
          <w:noProof/>
        </w:rPr>
        <w:t xml:space="preserve">      foodName: "Хүнсний нэр",</w:t>
      </w:r>
    </w:p>
    <w:p w14:paraId="310A916E" w14:textId="77777777" w:rsidR="00CD7B0A" w:rsidRDefault="00CD7B0A" w:rsidP="00CD7B0A">
      <w:pPr>
        <w:pStyle w:val="zCode"/>
        <w:rPr>
          <w:noProof/>
        </w:rPr>
      </w:pPr>
      <w:r>
        <w:rPr>
          <w:noProof/>
        </w:rPr>
        <w:t xml:space="preserve">      foodGroup: "Хүнсний бүлэг",</w:t>
      </w:r>
    </w:p>
    <w:p w14:paraId="7D79EBB8" w14:textId="77777777" w:rsidR="00CD7B0A" w:rsidRDefault="00CD7B0A" w:rsidP="00CD7B0A">
      <w:pPr>
        <w:pStyle w:val="zCode"/>
        <w:rPr>
          <w:noProof/>
        </w:rPr>
      </w:pPr>
      <w:r>
        <w:rPr>
          <w:noProof/>
        </w:rPr>
        <w:t xml:space="preserve">      scientificName: "Шинжлэх ухааны нэр",</w:t>
      </w:r>
    </w:p>
    <w:p w14:paraId="4954EBFA" w14:textId="77777777" w:rsidR="00CD7B0A" w:rsidRDefault="00CD7B0A" w:rsidP="00CD7B0A">
      <w:pPr>
        <w:pStyle w:val="zCode"/>
        <w:rPr>
          <w:noProof/>
        </w:rPr>
      </w:pPr>
      <w:r>
        <w:rPr>
          <w:noProof/>
        </w:rPr>
        <w:t xml:space="preserve">      nativeName: "Монгол нэр",</w:t>
      </w:r>
    </w:p>
    <w:p w14:paraId="59EDB2A8" w14:textId="77777777" w:rsidR="00CD7B0A" w:rsidRDefault="00CD7B0A" w:rsidP="00CD7B0A">
      <w:pPr>
        <w:pStyle w:val="zCode"/>
        <w:rPr>
          <w:noProof/>
        </w:rPr>
      </w:pPr>
      <w:r>
        <w:rPr>
          <w:noProof/>
        </w:rPr>
        <w:t xml:space="preserve">      province: "Аймаг",</w:t>
      </w:r>
    </w:p>
    <w:p w14:paraId="0EEBB2E6" w14:textId="77777777" w:rsidR="00CD7B0A" w:rsidRDefault="00CD7B0A" w:rsidP="00CD7B0A">
      <w:pPr>
        <w:pStyle w:val="zCode"/>
        <w:rPr>
          <w:noProof/>
        </w:rPr>
      </w:pPr>
      <w:r>
        <w:rPr>
          <w:noProof/>
        </w:rPr>
        <w:t xml:space="preserve">      description: "Тайлбар",</w:t>
      </w:r>
    </w:p>
    <w:p w14:paraId="033AC932" w14:textId="77777777" w:rsidR="00CD7B0A" w:rsidRDefault="00CD7B0A" w:rsidP="00CD7B0A">
      <w:pPr>
        <w:pStyle w:val="zCode"/>
        <w:rPr>
          <w:noProof/>
        </w:rPr>
      </w:pPr>
      <w:r>
        <w:rPr>
          <w:noProof/>
        </w:rPr>
        <w:t xml:space="preserve">      images: "Зураг",</w:t>
      </w:r>
    </w:p>
    <w:p w14:paraId="01453A04" w14:textId="77777777" w:rsidR="00CD7B0A" w:rsidRDefault="00CD7B0A" w:rsidP="00CD7B0A">
      <w:pPr>
        <w:pStyle w:val="zCode"/>
        <w:rPr>
          <w:noProof/>
        </w:rPr>
      </w:pPr>
      <w:r>
        <w:rPr>
          <w:noProof/>
        </w:rPr>
        <w:t xml:space="preserve">      numberOfImages: "Зургийн тоо",</w:t>
      </w:r>
    </w:p>
    <w:p w14:paraId="57CF5D6E" w14:textId="77777777" w:rsidR="00CD7B0A" w:rsidRDefault="00CD7B0A" w:rsidP="00CD7B0A">
      <w:pPr>
        <w:pStyle w:val="zCode"/>
        <w:rPr>
          <w:noProof/>
        </w:rPr>
      </w:pPr>
    </w:p>
    <w:p w14:paraId="49403BB7" w14:textId="77777777" w:rsidR="00CD7B0A" w:rsidRDefault="00CD7B0A" w:rsidP="00CD7B0A">
      <w:pPr>
        <w:pStyle w:val="zCode"/>
        <w:rPr>
          <w:noProof/>
        </w:rPr>
      </w:pPr>
      <w:r>
        <w:rPr>
          <w:noProof/>
        </w:rPr>
        <w:lastRenderedPageBreak/>
        <w:t xml:space="preserve">      "Collection area": "Дээж авсан газар",</w:t>
      </w:r>
    </w:p>
    <w:p w14:paraId="403FC4C1" w14:textId="77777777" w:rsidR="00CD7B0A" w:rsidRDefault="00CD7B0A" w:rsidP="00CD7B0A">
      <w:pPr>
        <w:pStyle w:val="zCode"/>
        <w:rPr>
          <w:noProof/>
        </w:rPr>
      </w:pPr>
      <w:r>
        <w:rPr>
          <w:noProof/>
        </w:rPr>
        <w:t xml:space="preserve">      "Collection date": "Огноо",</w:t>
      </w:r>
    </w:p>
    <w:p w14:paraId="696C01D1" w14:textId="77777777" w:rsidR="00CD7B0A" w:rsidRDefault="00CD7B0A" w:rsidP="00CD7B0A">
      <w:pPr>
        <w:pStyle w:val="zCode"/>
        <w:rPr>
          <w:noProof/>
        </w:rPr>
      </w:pPr>
      <w:r>
        <w:rPr>
          <w:noProof/>
        </w:rPr>
        <w:t xml:space="preserve">      "Basis of sample selection": "Сонгосон үндэслэл",</w:t>
      </w:r>
    </w:p>
    <w:p w14:paraId="6F8EA9BB" w14:textId="77777777" w:rsidR="00CD7B0A" w:rsidRDefault="00CD7B0A" w:rsidP="00CD7B0A">
      <w:pPr>
        <w:pStyle w:val="zCode"/>
        <w:rPr>
          <w:noProof/>
        </w:rPr>
      </w:pPr>
      <w:r>
        <w:rPr>
          <w:noProof/>
        </w:rPr>
        <w:t xml:space="preserve">      "Additional collection information": "Нэмэлт мэдээлэл",</w:t>
      </w:r>
    </w:p>
    <w:p w14:paraId="4F125FF9" w14:textId="77777777" w:rsidR="00CD7B0A" w:rsidRDefault="00CD7B0A" w:rsidP="00CD7B0A">
      <w:pPr>
        <w:pStyle w:val="zCode"/>
        <w:rPr>
          <w:noProof/>
        </w:rPr>
      </w:pPr>
    </w:p>
    <w:p w14:paraId="0EF8A2CF" w14:textId="77777777" w:rsidR="00CD7B0A" w:rsidRDefault="00CD7B0A" w:rsidP="00CD7B0A">
      <w:pPr>
        <w:pStyle w:val="zCode"/>
        <w:rPr>
          <w:noProof/>
        </w:rPr>
      </w:pPr>
      <w:r>
        <w:rPr>
          <w:noProof/>
        </w:rPr>
        <w:t xml:space="preserve">      "Weight of whole part (g/1 piece)": "Бүтэн хэсгийн жин (г/1ш)",</w:t>
      </w:r>
    </w:p>
    <w:p w14:paraId="738AA062" w14:textId="77777777" w:rsidR="00CD7B0A" w:rsidRDefault="00CD7B0A" w:rsidP="00CD7B0A">
      <w:pPr>
        <w:pStyle w:val="zCode"/>
        <w:rPr>
          <w:noProof/>
        </w:rPr>
      </w:pPr>
      <w:r>
        <w:rPr>
          <w:noProof/>
        </w:rPr>
        <w:t xml:space="preserve">      "Weight of edible part (g/1 piece)": "Идэх хэсгийн жин (г/1ш)",</w:t>
      </w:r>
    </w:p>
    <w:p w14:paraId="2837D0DB" w14:textId="77777777" w:rsidR="00CD7B0A" w:rsidRDefault="00CD7B0A" w:rsidP="00CD7B0A">
      <w:pPr>
        <w:pStyle w:val="zCode"/>
        <w:rPr>
          <w:noProof/>
        </w:rPr>
      </w:pPr>
      <w:r>
        <w:rPr>
          <w:noProof/>
        </w:rPr>
        <w:t xml:space="preserve">      "Inedible part (discarded part)": "Идэхгүй хэсэг",</w:t>
      </w:r>
    </w:p>
    <w:p w14:paraId="005421C7" w14:textId="77777777" w:rsidR="00CD7B0A" w:rsidRDefault="00CD7B0A" w:rsidP="00CD7B0A">
      <w:pPr>
        <w:pStyle w:val="zCode"/>
        <w:rPr>
          <w:noProof/>
        </w:rPr>
      </w:pPr>
      <w:r>
        <w:rPr>
          <w:noProof/>
        </w:rPr>
        <w:t xml:space="preserve">      "Weight of inedible part (g/1 piece)": "Идэхгүй хэсгийн жин (г/1ш)",</w:t>
      </w:r>
    </w:p>
    <w:p w14:paraId="36A075F5" w14:textId="77777777" w:rsidR="00CD7B0A" w:rsidRDefault="00CD7B0A" w:rsidP="00CD7B0A">
      <w:pPr>
        <w:pStyle w:val="zCode"/>
        <w:rPr>
          <w:noProof/>
        </w:rPr>
      </w:pPr>
    </w:p>
    <w:p w14:paraId="44DA075B" w14:textId="77777777" w:rsidR="00CD7B0A" w:rsidRDefault="00CD7B0A" w:rsidP="00CD7B0A">
      <w:pPr>
        <w:pStyle w:val="zCode"/>
        <w:rPr>
          <w:noProof/>
        </w:rPr>
      </w:pPr>
      <w:r>
        <w:rPr>
          <w:noProof/>
        </w:rPr>
        <w:t xml:space="preserve">      "Cooking (processing) method": "Боловсруулах арга",</w:t>
      </w:r>
    </w:p>
    <w:p w14:paraId="7B58FDA1" w14:textId="77777777" w:rsidR="00CD7B0A" w:rsidRDefault="00CD7B0A" w:rsidP="00CD7B0A">
      <w:pPr>
        <w:pStyle w:val="zCode"/>
        <w:rPr>
          <w:noProof/>
        </w:rPr>
      </w:pPr>
      <w:r>
        <w:rPr>
          <w:noProof/>
        </w:rPr>
        <w:t xml:space="preserve">      "Other cooking (processing) conditions": "Бусад боловсруулах нөхцөл",</w:t>
      </w:r>
    </w:p>
    <w:p w14:paraId="200705F2" w14:textId="77777777" w:rsidR="00CD7B0A" w:rsidRDefault="00CD7B0A" w:rsidP="00CD7B0A">
      <w:pPr>
        <w:pStyle w:val="zCode"/>
        <w:rPr>
          <w:noProof/>
        </w:rPr>
      </w:pPr>
      <w:r>
        <w:rPr>
          <w:noProof/>
        </w:rPr>
        <w:t xml:space="preserve">      "Reference for condition setting": "Нөхцөл тогтоосон үндэслэл",</w:t>
      </w:r>
    </w:p>
    <w:p w14:paraId="487BE383" w14:textId="77777777" w:rsidR="00CD7B0A" w:rsidRDefault="00CD7B0A" w:rsidP="00CD7B0A">
      <w:pPr>
        <w:pStyle w:val="zCode"/>
        <w:rPr>
          <w:noProof/>
        </w:rPr>
      </w:pPr>
      <w:r>
        <w:rPr>
          <w:noProof/>
        </w:rPr>
        <w:t xml:space="preserve">    },</w:t>
      </w:r>
    </w:p>
    <w:p w14:paraId="53D4072F" w14:textId="77777777" w:rsidR="00CD7B0A" w:rsidRDefault="00CD7B0A" w:rsidP="00CD7B0A">
      <w:pPr>
        <w:pStyle w:val="zCode"/>
        <w:rPr>
          <w:noProof/>
        </w:rPr>
      </w:pPr>
      <w:r>
        <w:rPr>
          <w:noProof/>
        </w:rPr>
        <w:t xml:space="preserve">    nutrients: {</w:t>
      </w:r>
    </w:p>
    <w:p w14:paraId="082473D0" w14:textId="77777777" w:rsidR="00CD7B0A" w:rsidRDefault="00CD7B0A" w:rsidP="00CD7B0A">
      <w:pPr>
        <w:pStyle w:val="zCode"/>
        <w:rPr>
          <w:noProof/>
        </w:rPr>
      </w:pPr>
      <w:r>
        <w:rPr>
          <w:noProof/>
        </w:rPr>
        <w:t xml:space="preserve">      "Energy (kcal)": "Илчлэг (ккал)",</w:t>
      </w:r>
    </w:p>
    <w:p w14:paraId="797BAEF4" w14:textId="77777777" w:rsidR="00CD7B0A" w:rsidRDefault="00CD7B0A" w:rsidP="00CD7B0A">
      <w:pPr>
        <w:pStyle w:val="zCode"/>
        <w:rPr>
          <w:noProof/>
        </w:rPr>
      </w:pPr>
      <w:r>
        <w:rPr>
          <w:noProof/>
        </w:rPr>
        <w:t xml:space="preserve">      "Water (g)": "Ус (г)",</w:t>
      </w:r>
    </w:p>
    <w:p w14:paraId="18F3AFEB" w14:textId="77777777" w:rsidR="00CD7B0A" w:rsidRDefault="00CD7B0A" w:rsidP="00CD7B0A">
      <w:pPr>
        <w:pStyle w:val="zCode"/>
        <w:rPr>
          <w:noProof/>
        </w:rPr>
      </w:pPr>
      <w:r>
        <w:rPr>
          <w:noProof/>
        </w:rPr>
        <w:t xml:space="preserve">      "Protein (g)": "Уураг (г)",</w:t>
      </w:r>
    </w:p>
    <w:p w14:paraId="57B085CA" w14:textId="77777777" w:rsidR="00CD7B0A" w:rsidRDefault="00CD7B0A" w:rsidP="00CD7B0A">
      <w:pPr>
        <w:pStyle w:val="zCode"/>
        <w:rPr>
          <w:noProof/>
        </w:rPr>
      </w:pPr>
      <w:r>
        <w:rPr>
          <w:noProof/>
        </w:rPr>
        <w:t xml:space="preserve">      "Fat (g)": "Өөх тос (г)",</w:t>
      </w:r>
    </w:p>
    <w:p w14:paraId="2A0971CC" w14:textId="77777777" w:rsidR="00CD7B0A" w:rsidRDefault="00CD7B0A" w:rsidP="00CD7B0A">
      <w:pPr>
        <w:pStyle w:val="zCode"/>
        <w:rPr>
          <w:noProof/>
        </w:rPr>
      </w:pPr>
      <w:r>
        <w:rPr>
          <w:noProof/>
        </w:rPr>
        <w:t xml:space="preserve">      "Ash (g)": "Үнс (г)",</w:t>
      </w:r>
    </w:p>
    <w:p w14:paraId="475F69AA" w14:textId="77777777" w:rsidR="00CD7B0A" w:rsidRDefault="00CD7B0A" w:rsidP="00CD7B0A">
      <w:pPr>
        <w:pStyle w:val="zCode"/>
        <w:rPr>
          <w:noProof/>
        </w:rPr>
      </w:pPr>
      <w:r>
        <w:rPr>
          <w:noProof/>
        </w:rPr>
        <w:t xml:space="preserve">      "Carbohydrate (g)": "Нүүрс ус (г)",</w:t>
      </w:r>
    </w:p>
    <w:p w14:paraId="32656E55" w14:textId="77777777" w:rsidR="00CD7B0A" w:rsidRDefault="00CD7B0A" w:rsidP="00CD7B0A">
      <w:pPr>
        <w:pStyle w:val="zCode"/>
        <w:rPr>
          <w:noProof/>
        </w:rPr>
      </w:pPr>
    </w:p>
    <w:p w14:paraId="784688F8" w14:textId="77777777" w:rsidR="00CD7B0A" w:rsidRDefault="00CD7B0A" w:rsidP="00CD7B0A">
      <w:pPr>
        <w:pStyle w:val="zCode"/>
        <w:rPr>
          <w:noProof/>
        </w:rPr>
      </w:pPr>
      <w:r>
        <w:rPr>
          <w:noProof/>
        </w:rPr>
        <w:t xml:space="preserve">      "Calcium (mg)": "Кальци (мг)",</w:t>
      </w:r>
    </w:p>
    <w:p w14:paraId="450186FB" w14:textId="77777777" w:rsidR="00CD7B0A" w:rsidRDefault="00CD7B0A" w:rsidP="00CD7B0A">
      <w:pPr>
        <w:pStyle w:val="zCode"/>
        <w:rPr>
          <w:noProof/>
        </w:rPr>
      </w:pPr>
      <w:r>
        <w:rPr>
          <w:noProof/>
        </w:rPr>
        <w:t xml:space="preserve">      "Iron (mg)": "Төмөр (мг)",</w:t>
      </w:r>
    </w:p>
    <w:p w14:paraId="66A432CF" w14:textId="77777777" w:rsidR="00CD7B0A" w:rsidRDefault="00CD7B0A" w:rsidP="00CD7B0A">
      <w:pPr>
        <w:pStyle w:val="zCode"/>
        <w:rPr>
          <w:noProof/>
        </w:rPr>
      </w:pPr>
      <w:r>
        <w:rPr>
          <w:noProof/>
        </w:rPr>
        <w:t xml:space="preserve">      "Phosphorus (mg)": "Фосфор (мг)",</w:t>
      </w:r>
    </w:p>
    <w:p w14:paraId="443E110E" w14:textId="77777777" w:rsidR="00CD7B0A" w:rsidRDefault="00CD7B0A" w:rsidP="00CD7B0A">
      <w:pPr>
        <w:pStyle w:val="zCode"/>
        <w:rPr>
          <w:noProof/>
        </w:rPr>
      </w:pPr>
      <w:r>
        <w:rPr>
          <w:noProof/>
        </w:rPr>
        <w:t xml:space="preserve">      "Potassium (mg)": "Кали (мг)",</w:t>
      </w:r>
    </w:p>
    <w:p w14:paraId="1C212878" w14:textId="77777777" w:rsidR="00CD7B0A" w:rsidRDefault="00CD7B0A" w:rsidP="00CD7B0A">
      <w:pPr>
        <w:pStyle w:val="zCode"/>
        <w:rPr>
          <w:noProof/>
        </w:rPr>
      </w:pPr>
      <w:r>
        <w:rPr>
          <w:noProof/>
        </w:rPr>
        <w:t xml:space="preserve">      "Sodium (mg)": "Натри (мг)",</w:t>
      </w:r>
    </w:p>
    <w:p w14:paraId="3F1A4A07" w14:textId="77777777" w:rsidR="00CD7B0A" w:rsidRDefault="00CD7B0A" w:rsidP="00CD7B0A">
      <w:pPr>
        <w:pStyle w:val="zCode"/>
        <w:rPr>
          <w:noProof/>
        </w:rPr>
      </w:pPr>
    </w:p>
    <w:p w14:paraId="6E96BE7D" w14:textId="77777777" w:rsidR="00CD7B0A" w:rsidRDefault="00CD7B0A" w:rsidP="00CD7B0A">
      <w:pPr>
        <w:pStyle w:val="zCode"/>
        <w:rPr>
          <w:noProof/>
        </w:rPr>
      </w:pPr>
      <w:r>
        <w:rPr>
          <w:noProof/>
        </w:rPr>
        <w:t xml:space="preserve">      "Vitamin A (μg)": "А витамин (μг)",</w:t>
      </w:r>
    </w:p>
    <w:p w14:paraId="2816BA59" w14:textId="77777777" w:rsidR="00CD7B0A" w:rsidRDefault="00CD7B0A" w:rsidP="00CD7B0A">
      <w:pPr>
        <w:pStyle w:val="zCode"/>
        <w:rPr>
          <w:noProof/>
        </w:rPr>
      </w:pPr>
      <w:r>
        <w:rPr>
          <w:noProof/>
        </w:rPr>
        <w:t xml:space="preserve">      "Thiamin (mg)": "Тиамин (мг)",</w:t>
      </w:r>
    </w:p>
    <w:p w14:paraId="0AF7A268" w14:textId="77777777" w:rsidR="00CD7B0A" w:rsidRDefault="00CD7B0A" w:rsidP="00CD7B0A">
      <w:pPr>
        <w:pStyle w:val="zCode"/>
        <w:rPr>
          <w:noProof/>
        </w:rPr>
      </w:pPr>
      <w:r>
        <w:rPr>
          <w:noProof/>
        </w:rPr>
        <w:t xml:space="preserve">      "Riboflavin (mg)": "Рибофлавин (мг)",</w:t>
      </w:r>
    </w:p>
    <w:p w14:paraId="591E1A7D" w14:textId="77777777" w:rsidR="00CD7B0A" w:rsidRDefault="00CD7B0A" w:rsidP="00CD7B0A">
      <w:pPr>
        <w:pStyle w:val="zCode"/>
        <w:rPr>
          <w:noProof/>
        </w:rPr>
      </w:pPr>
      <w:r>
        <w:rPr>
          <w:noProof/>
        </w:rPr>
        <w:t xml:space="preserve">      "Vitamin C (mg)": "С витамин (мг)",</w:t>
      </w:r>
    </w:p>
    <w:p w14:paraId="72EB1BC7" w14:textId="77777777" w:rsidR="00CD7B0A" w:rsidRDefault="00CD7B0A" w:rsidP="00CD7B0A">
      <w:pPr>
        <w:pStyle w:val="zCode"/>
        <w:rPr>
          <w:noProof/>
        </w:rPr>
      </w:pPr>
      <w:r>
        <w:rPr>
          <w:noProof/>
        </w:rPr>
        <w:t xml:space="preserve">      "Refuse (%)": "Хаягдал (%)",</w:t>
      </w:r>
    </w:p>
    <w:p w14:paraId="4095907D" w14:textId="77777777" w:rsidR="00CD7B0A" w:rsidRDefault="00CD7B0A" w:rsidP="00CD7B0A">
      <w:pPr>
        <w:pStyle w:val="zCode"/>
        <w:rPr>
          <w:noProof/>
        </w:rPr>
      </w:pPr>
      <w:r>
        <w:rPr>
          <w:noProof/>
        </w:rPr>
        <w:t xml:space="preserve">    },</w:t>
      </w:r>
    </w:p>
    <w:p w14:paraId="44D4D42A" w14:textId="77777777" w:rsidR="00CD7B0A" w:rsidRDefault="00CD7B0A" w:rsidP="00CD7B0A">
      <w:pPr>
        <w:pStyle w:val="zCode"/>
        <w:rPr>
          <w:noProof/>
        </w:rPr>
      </w:pPr>
      <w:r>
        <w:rPr>
          <w:noProof/>
        </w:rPr>
        <w:t xml:space="preserve">    notification: {</w:t>
      </w:r>
    </w:p>
    <w:p w14:paraId="33DC3769" w14:textId="77777777" w:rsidR="00CD7B0A" w:rsidRDefault="00CD7B0A" w:rsidP="00CD7B0A">
      <w:pPr>
        <w:pStyle w:val="zCode"/>
        <w:rPr>
          <w:noProof/>
        </w:rPr>
      </w:pPr>
      <w:r>
        <w:rPr>
          <w:noProof/>
        </w:rPr>
        <w:t xml:space="preserve">      noMatchFound: "Илэрц олдсонгүй.",</w:t>
      </w:r>
    </w:p>
    <w:p w14:paraId="22467D0E" w14:textId="77777777" w:rsidR="00CD7B0A" w:rsidRDefault="00CD7B0A" w:rsidP="00CD7B0A">
      <w:pPr>
        <w:pStyle w:val="zCode"/>
        <w:rPr>
          <w:noProof/>
        </w:rPr>
      </w:pPr>
      <w:r>
        <w:rPr>
          <w:noProof/>
        </w:rPr>
        <w:t xml:space="preserve">      selectAtLeastOneCategory: "Ядаж нэг шим тэжээлийн ангилал сонгоно уу.",</w:t>
      </w:r>
    </w:p>
    <w:p w14:paraId="053847A0" w14:textId="77777777" w:rsidR="00CD7B0A" w:rsidRDefault="00CD7B0A" w:rsidP="00CD7B0A">
      <w:pPr>
        <w:pStyle w:val="zCode"/>
        <w:rPr>
          <w:noProof/>
        </w:rPr>
      </w:pPr>
      <w:r>
        <w:rPr>
          <w:noProof/>
        </w:rPr>
        <w:t xml:space="preserve">      enterFoodName: "Хүнсний нэр оруулна уу",</w:t>
      </w:r>
    </w:p>
    <w:p w14:paraId="5B2067D1" w14:textId="77777777" w:rsidR="00CD7B0A" w:rsidRDefault="00CD7B0A" w:rsidP="00CD7B0A">
      <w:pPr>
        <w:pStyle w:val="zCode"/>
        <w:rPr>
          <w:noProof/>
        </w:rPr>
      </w:pPr>
      <w:r>
        <w:rPr>
          <w:noProof/>
        </w:rPr>
        <w:t xml:space="preserve">      loadingData: "Өгөгдөл ачаалж байна...",</w:t>
      </w:r>
    </w:p>
    <w:p w14:paraId="053B9A97" w14:textId="77777777" w:rsidR="00CD7B0A" w:rsidRDefault="00CD7B0A" w:rsidP="00CD7B0A">
      <w:pPr>
        <w:pStyle w:val="zCode"/>
        <w:rPr>
          <w:noProof/>
        </w:rPr>
      </w:pPr>
      <w:r>
        <w:rPr>
          <w:noProof/>
        </w:rPr>
        <w:t xml:space="preserve">      failedToLoadNutritionData: "Хүнсний найрлагын өгөгдөл ачаалахад алдаа гарлаа.",</w:t>
      </w:r>
    </w:p>
    <w:p w14:paraId="5AA64847" w14:textId="77777777" w:rsidR="00CD7B0A" w:rsidRDefault="00CD7B0A" w:rsidP="00CD7B0A">
      <w:pPr>
        <w:pStyle w:val="zCode"/>
        <w:rPr>
          <w:noProof/>
        </w:rPr>
      </w:pPr>
      <w:r>
        <w:rPr>
          <w:noProof/>
        </w:rPr>
        <w:t xml:space="preserve">      noFoodData: "Энэ аймагт хоолны мэдээлэл олдсонгүй.",</w:t>
      </w:r>
    </w:p>
    <w:p w14:paraId="382FB930" w14:textId="77777777" w:rsidR="00CD7B0A" w:rsidRDefault="00CD7B0A" w:rsidP="00CD7B0A">
      <w:pPr>
        <w:pStyle w:val="zCode"/>
        <w:rPr>
          <w:noProof/>
        </w:rPr>
      </w:pPr>
      <w:r>
        <w:rPr>
          <w:noProof/>
        </w:rPr>
        <w:t xml:space="preserve">    },</w:t>
      </w:r>
    </w:p>
    <w:p w14:paraId="19E047C6" w14:textId="77777777" w:rsidR="00CD7B0A" w:rsidRDefault="00CD7B0A" w:rsidP="00CD7B0A">
      <w:pPr>
        <w:pStyle w:val="zCode"/>
        <w:rPr>
          <w:noProof/>
        </w:rPr>
      </w:pPr>
      <w:r>
        <w:rPr>
          <w:noProof/>
        </w:rPr>
        <w:t xml:space="preserve">    modal: {</w:t>
      </w:r>
    </w:p>
    <w:p w14:paraId="4C2E2888" w14:textId="77777777" w:rsidR="00CD7B0A" w:rsidRDefault="00CD7B0A" w:rsidP="00CD7B0A">
      <w:pPr>
        <w:pStyle w:val="zCode"/>
        <w:rPr>
          <w:noProof/>
        </w:rPr>
      </w:pPr>
      <w:r>
        <w:rPr>
          <w:noProof/>
        </w:rPr>
        <w:t xml:space="preserve">      clear: "Арилгах",</w:t>
      </w:r>
    </w:p>
    <w:p w14:paraId="21D5CCB0" w14:textId="77777777" w:rsidR="00CD7B0A" w:rsidRDefault="00CD7B0A" w:rsidP="00CD7B0A">
      <w:pPr>
        <w:pStyle w:val="zCode"/>
        <w:rPr>
          <w:noProof/>
        </w:rPr>
      </w:pPr>
      <w:r>
        <w:rPr>
          <w:noProof/>
        </w:rPr>
        <w:t xml:space="preserve">      selectAll: "Бүгдийг сонгох",</w:t>
      </w:r>
    </w:p>
    <w:p w14:paraId="221A4944" w14:textId="77777777" w:rsidR="00CD7B0A" w:rsidRDefault="00CD7B0A" w:rsidP="00CD7B0A">
      <w:pPr>
        <w:pStyle w:val="zCode"/>
        <w:rPr>
          <w:noProof/>
        </w:rPr>
      </w:pPr>
      <w:r>
        <w:rPr>
          <w:noProof/>
        </w:rPr>
        <w:t xml:space="preserve">      search: "Хайх",</w:t>
      </w:r>
    </w:p>
    <w:p w14:paraId="65797A8F" w14:textId="77777777" w:rsidR="00CD7B0A" w:rsidRDefault="00CD7B0A" w:rsidP="00CD7B0A">
      <w:pPr>
        <w:pStyle w:val="zCode"/>
        <w:rPr>
          <w:noProof/>
        </w:rPr>
      </w:pPr>
      <w:r>
        <w:rPr>
          <w:noProof/>
        </w:rPr>
        <w:t xml:space="preserve">      close: "Хаах",</w:t>
      </w:r>
    </w:p>
    <w:p w14:paraId="005FBD62" w14:textId="77777777" w:rsidR="00CD7B0A" w:rsidRDefault="00CD7B0A" w:rsidP="00CD7B0A">
      <w:pPr>
        <w:pStyle w:val="zCode"/>
        <w:rPr>
          <w:noProof/>
        </w:rPr>
      </w:pPr>
      <w:r>
        <w:rPr>
          <w:noProof/>
        </w:rPr>
        <w:t xml:space="preserve">      selected: "сонгосон",</w:t>
      </w:r>
    </w:p>
    <w:p w14:paraId="73F10E9F" w14:textId="77777777" w:rsidR="00CD7B0A" w:rsidRDefault="00CD7B0A" w:rsidP="00CD7B0A">
      <w:pPr>
        <w:pStyle w:val="zCode"/>
        <w:rPr>
          <w:noProof/>
        </w:rPr>
      </w:pPr>
      <w:r>
        <w:rPr>
          <w:noProof/>
        </w:rPr>
        <w:t xml:space="preserve">      province: "аймаг",</w:t>
      </w:r>
    </w:p>
    <w:p w14:paraId="01CAE88C" w14:textId="77777777" w:rsidR="00CD7B0A" w:rsidRDefault="00CD7B0A" w:rsidP="00CD7B0A">
      <w:pPr>
        <w:pStyle w:val="zCode"/>
        <w:rPr>
          <w:noProof/>
        </w:rPr>
      </w:pPr>
      <w:r>
        <w:rPr>
          <w:noProof/>
        </w:rPr>
        <w:t xml:space="preserve">      informationWillAppear: "Мэдээлэл энд харагдана.",</w:t>
      </w:r>
    </w:p>
    <w:p w14:paraId="6047EB3E" w14:textId="77777777" w:rsidR="00CD7B0A" w:rsidRDefault="00CD7B0A" w:rsidP="00CD7B0A">
      <w:pPr>
        <w:pStyle w:val="zCode"/>
        <w:rPr>
          <w:noProof/>
        </w:rPr>
      </w:pPr>
      <w:r>
        <w:rPr>
          <w:noProof/>
        </w:rPr>
        <w:t xml:space="preserve">    },</w:t>
      </w:r>
    </w:p>
    <w:p w14:paraId="4218A60F" w14:textId="77777777" w:rsidR="00CD7B0A" w:rsidRPr="00CD7B0A" w:rsidRDefault="00CD7B0A" w:rsidP="00CD7B0A">
      <w:pPr>
        <w:pStyle w:val="zCode"/>
        <w:rPr>
          <w:noProof/>
          <w:color w:val="EE0000"/>
        </w:rPr>
      </w:pPr>
      <w:r w:rsidRPr="00CD7B0A">
        <w:rPr>
          <w:noProof/>
          <w:color w:val="EE0000"/>
        </w:rPr>
        <w:t xml:space="preserve">    footer: {</w:t>
      </w:r>
    </w:p>
    <w:p w14:paraId="46A75395" w14:textId="77777777" w:rsidR="00CD7B0A" w:rsidRPr="00CD7B0A" w:rsidRDefault="00CD7B0A" w:rsidP="00CD7B0A">
      <w:pPr>
        <w:pStyle w:val="zCode"/>
        <w:rPr>
          <w:noProof/>
          <w:color w:val="EE0000"/>
        </w:rPr>
      </w:pPr>
      <w:r w:rsidRPr="00CD7B0A">
        <w:rPr>
          <w:noProof/>
          <w:color w:val="EE0000"/>
        </w:rPr>
        <w:lastRenderedPageBreak/>
        <w:t xml:space="preserve">      teamMembers: "Хамтрагч байгууллагууд",</w:t>
      </w:r>
    </w:p>
    <w:p w14:paraId="1C3E5592" w14:textId="77777777" w:rsidR="00CD7B0A" w:rsidRPr="00CD7B0A" w:rsidRDefault="00CD7B0A" w:rsidP="00CD7B0A">
      <w:pPr>
        <w:pStyle w:val="zCode"/>
        <w:rPr>
          <w:noProof/>
          <w:color w:val="EE0000"/>
        </w:rPr>
      </w:pPr>
      <w:r w:rsidRPr="00CD7B0A">
        <w:rPr>
          <w:noProof/>
          <w:color w:val="EE0000"/>
        </w:rPr>
        <w:t xml:space="preserve">      coreMembers: "Төслийн баг",</w:t>
      </w:r>
    </w:p>
    <w:p w14:paraId="1E657EBC" w14:textId="77777777" w:rsidR="00CD7B0A" w:rsidRPr="00CD7B0A" w:rsidRDefault="00CD7B0A" w:rsidP="00CD7B0A">
      <w:pPr>
        <w:pStyle w:val="zCode"/>
        <w:rPr>
          <w:noProof/>
          <w:color w:val="EE0000"/>
        </w:rPr>
      </w:pPr>
    </w:p>
    <w:p w14:paraId="36BBAAB8" w14:textId="77777777" w:rsidR="00CD7B0A" w:rsidRPr="00CD7B0A" w:rsidRDefault="00CD7B0A" w:rsidP="00CD7B0A">
      <w:pPr>
        <w:pStyle w:val="zCode"/>
        <w:rPr>
          <w:noProof/>
          <w:color w:val="EE0000"/>
        </w:rPr>
      </w:pPr>
      <w:r w:rsidRPr="00CD7B0A">
        <w:rPr>
          <w:noProof/>
          <w:color w:val="EE0000"/>
        </w:rPr>
        <w:t xml:space="preserve">      projectInvestigators: "Төслийн удирдагч: Б.Энхжаргал, Б.Эркигүл",</w:t>
      </w:r>
    </w:p>
    <w:p w14:paraId="58912611" w14:textId="77777777" w:rsidR="00CD7B0A" w:rsidRPr="00CD7B0A" w:rsidRDefault="00CD7B0A" w:rsidP="00CD7B0A">
      <w:pPr>
        <w:pStyle w:val="zCode"/>
        <w:rPr>
          <w:noProof/>
          <w:color w:val="EE0000"/>
        </w:rPr>
      </w:pPr>
      <w:r w:rsidRPr="00CD7B0A">
        <w:rPr>
          <w:noProof/>
          <w:color w:val="EE0000"/>
        </w:rPr>
        <w:t xml:space="preserve">      researchers: "Судлаачид: Б.Буянчимэг, Т.Уламбаяр",</w:t>
      </w:r>
    </w:p>
    <w:p w14:paraId="536E301E" w14:textId="77777777" w:rsidR="00CD7B0A" w:rsidRPr="00CD7B0A" w:rsidRDefault="00CD7B0A" w:rsidP="00CD7B0A">
      <w:pPr>
        <w:pStyle w:val="zCode"/>
        <w:rPr>
          <w:noProof/>
          <w:color w:val="EE0000"/>
        </w:rPr>
      </w:pPr>
      <w:r w:rsidRPr="00CD7B0A">
        <w:rPr>
          <w:noProof/>
          <w:color w:val="EE0000"/>
        </w:rPr>
        <w:t xml:space="preserve">      others: "Бусад гишүүд: З.Цэрэнханд, Д.Хандсүрэн",</w:t>
      </w:r>
    </w:p>
    <w:p w14:paraId="4538D5DA" w14:textId="77777777" w:rsidR="00CD7B0A" w:rsidRPr="00CD7B0A" w:rsidRDefault="00CD7B0A" w:rsidP="00CD7B0A">
      <w:pPr>
        <w:pStyle w:val="zCode"/>
        <w:rPr>
          <w:noProof/>
          <w:color w:val="EE0000"/>
        </w:rPr>
      </w:pPr>
      <w:r w:rsidRPr="00CD7B0A">
        <w:rPr>
          <w:noProof/>
          <w:color w:val="EE0000"/>
        </w:rPr>
        <w:t xml:space="preserve">      softwareDeveloper: "Программ хөгжүүлэгч: Д.Оргил",</w:t>
      </w:r>
    </w:p>
    <w:p w14:paraId="3070D5B4" w14:textId="77777777" w:rsidR="00CD7B0A" w:rsidRPr="00CD7B0A" w:rsidRDefault="00CD7B0A" w:rsidP="00CD7B0A">
      <w:pPr>
        <w:pStyle w:val="zCode"/>
        <w:rPr>
          <w:noProof/>
          <w:color w:val="EE0000"/>
        </w:rPr>
      </w:pPr>
    </w:p>
    <w:p w14:paraId="73C31522" w14:textId="77777777" w:rsidR="00CD7B0A" w:rsidRPr="00CD7B0A" w:rsidRDefault="00CD7B0A" w:rsidP="00CD7B0A">
      <w:pPr>
        <w:pStyle w:val="zCode"/>
        <w:rPr>
          <w:noProof/>
          <w:color w:val="EE0000"/>
        </w:rPr>
      </w:pPr>
      <w:r w:rsidRPr="00CD7B0A">
        <w:rPr>
          <w:noProof/>
          <w:color w:val="EE0000"/>
        </w:rPr>
        <w:t xml:space="preserve">      contactInformation: "Холбоо барих",</w:t>
      </w:r>
    </w:p>
    <w:p w14:paraId="1E0EA2C7" w14:textId="77777777" w:rsidR="00CD7B0A" w:rsidRPr="00CD7B0A" w:rsidRDefault="00CD7B0A" w:rsidP="00CD7B0A">
      <w:pPr>
        <w:pStyle w:val="zCode"/>
        <w:rPr>
          <w:noProof/>
          <w:color w:val="EE0000"/>
        </w:rPr>
      </w:pPr>
      <w:r w:rsidRPr="00CD7B0A">
        <w:rPr>
          <w:noProof/>
          <w:color w:val="EE0000"/>
        </w:rPr>
        <w:t xml:space="preserve">      university: "Хөдөө аж ахуйн их сургууль",</w:t>
      </w:r>
    </w:p>
    <w:p w14:paraId="328775A6" w14:textId="77777777" w:rsidR="00CD7B0A" w:rsidRPr="00CD7B0A" w:rsidRDefault="00CD7B0A" w:rsidP="00CD7B0A">
      <w:pPr>
        <w:pStyle w:val="zCode"/>
        <w:rPr>
          <w:noProof/>
          <w:color w:val="EE0000"/>
        </w:rPr>
      </w:pPr>
      <w:r w:rsidRPr="00CD7B0A">
        <w:rPr>
          <w:noProof/>
          <w:color w:val="EE0000"/>
        </w:rPr>
        <w:t xml:space="preserve">      address: "Зайсан, Хан-Уул дүүрэг, Улаанбаатар 17024, Монгол Улс",</w:t>
      </w:r>
    </w:p>
    <w:p w14:paraId="11B9347A" w14:textId="77777777" w:rsidR="00CD7B0A" w:rsidRPr="00CD7B0A" w:rsidRDefault="00CD7B0A" w:rsidP="00CD7B0A">
      <w:pPr>
        <w:pStyle w:val="zCode"/>
        <w:rPr>
          <w:noProof/>
          <w:color w:val="EE0000"/>
        </w:rPr>
      </w:pPr>
      <w:r w:rsidRPr="00CD7B0A">
        <w:rPr>
          <w:noProof/>
          <w:color w:val="EE0000"/>
        </w:rPr>
        <w:t xml:space="preserve">      phone: "Утас",</w:t>
      </w:r>
    </w:p>
    <w:p w14:paraId="091EF7A0" w14:textId="77777777" w:rsidR="00CD7B0A" w:rsidRPr="00CD7B0A" w:rsidRDefault="00CD7B0A" w:rsidP="00CD7B0A">
      <w:pPr>
        <w:pStyle w:val="zCode"/>
        <w:rPr>
          <w:noProof/>
          <w:color w:val="EE0000"/>
        </w:rPr>
      </w:pPr>
      <w:r w:rsidRPr="00CD7B0A">
        <w:rPr>
          <w:noProof/>
          <w:color w:val="EE0000"/>
        </w:rPr>
        <w:t xml:space="preserve">      email: "И-мэйл",</w:t>
      </w:r>
    </w:p>
    <w:p w14:paraId="040E7DA9" w14:textId="77777777" w:rsidR="00CD7B0A" w:rsidRPr="00CD7B0A" w:rsidRDefault="00CD7B0A" w:rsidP="00CD7B0A">
      <w:pPr>
        <w:pStyle w:val="zCode"/>
        <w:rPr>
          <w:noProof/>
          <w:color w:val="EE0000"/>
        </w:rPr>
      </w:pPr>
      <w:r w:rsidRPr="00CD7B0A">
        <w:rPr>
          <w:noProof/>
          <w:color w:val="EE0000"/>
        </w:rPr>
        <w:t xml:space="preserve">      afaci: "Азийн хүнс, ХАА-н хамтын ажиллагааны санаачилга",</w:t>
      </w:r>
    </w:p>
    <w:p w14:paraId="3AF76947" w14:textId="77777777" w:rsidR="00CD7B0A" w:rsidRPr="00CD7B0A" w:rsidRDefault="00CD7B0A" w:rsidP="00CD7B0A">
      <w:pPr>
        <w:pStyle w:val="zCode"/>
        <w:rPr>
          <w:noProof/>
          <w:color w:val="EE0000"/>
        </w:rPr>
      </w:pPr>
      <w:r w:rsidRPr="00CD7B0A">
        <w:rPr>
          <w:noProof/>
          <w:color w:val="EE0000"/>
        </w:rPr>
        <w:t xml:space="preserve">      muls: "Хөдөө Аж Ахуйн Их Сургууль",</w:t>
      </w:r>
    </w:p>
    <w:p w14:paraId="408E9B11" w14:textId="77777777" w:rsidR="00CD7B0A" w:rsidRPr="00CD7B0A" w:rsidRDefault="00CD7B0A" w:rsidP="00CD7B0A">
      <w:pPr>
        <w:pStyle w:val="zCode"/>
        <w:rPr>
          <w:noProof/>
          <w:color w:val="EE0000"/>
        </w:rPr>
      </w:pPr>
      <w:r w:rsidRPr="00CD7B0A">
        <w:rPr>
          <w:noProof/>
          <w:color w:val="EE0000"/>
        </w:rPr>
        <w:t xml:space="preserve">      rda: "БНСУ-ын Хөдөөгийн хөгжлийн газар",</w:t>
      </w:r>
    </w:p>
    <w:p w14:paraId="39DF9F96" w14:textId="77777777" w:rsidR="00CD7B0A" w:rsidRPr="00CD7B0A" w:rsidRDefault="00CD7B0A" w:rsidP="00CD7B0A">
      <w:pPr>
        <w:pStyle w:val="zCode"/>
        <w:rPr>
          <w:noProof/>
          <w:color w:val="EE0000"/>
        </w:rPr>
      </w:pPr>
      <w:r w:rsidRPr="00CD7B0A">
        <w:rPr>
          <w:noProof/>
          <w:color w:val="EE0000"/>
        </w:rPr>
        <w:t xml:space="preserve">      mfali: "Хүнс, Хөдөө Аж Ахуй, Хөнгөн Үйлдвэрийн Яам",</w:t>
      </w:r>
    </w:p>
    <w:p w14:paraId="52FA111D" w14:textId="77777777" w:rsidR="00CD7B0A" w:rsidRPr="00CD7B0A" w:rsidRDefault="00CD7B0A" w:rsidP="00CD7B0A">
      <w:pPr>
        <w:pStyle w:val="zCode"/>
        <w:rPr>
          <w:noProof/>
          <w:color w:val="EE0000"/>
        </w:rPr>
      </w:pPr>
      <w:r w:rsidRPr="00CD7B0A">
        <w:rPr>
          <w:noProof/>
          <w:color w:val="EE0000"/>
        </w:rPr>
        <w:t xml:space="preserve">    },</w:t>
      </w:r>
    </w:p>
    <w:p w14:paraId="5E6F5449" w14:textId="77777777" w:rsidR="00CD7B0A" w:rsidRDefault="00CD7B0A" w:rsidP="00CD7B0A">
      <w:pPr>
        <w:pStyle w:val="zCode"/>
        <w:rPr>
          <w:noProof/>
        </w:rPr>
      </w:pPr>
      <w:r>
        <w:rPr>
          <w:noProof/>
        </w:rPr>
        <w:t xml:space="preserve">  },</w:t>
      </w:r>
    </w:p>
    <w:p w14:paraId="70014AAF" w14:textId="77777777" w:rsidR="00CD7B0A" w:rsidRDefault="00CD7B0A" w:rsidP="00CD7B0A">
      <w:pPr>
        <w:pStyle w:val="zCode"/>
        <w:rPr>
          <w:noProof/>
        </w:rPr>
      </w:pPr>
      <w:r>
        <w:rPr>
          <w:noProof/>
        </w:rPr>
        <w:t xml:space="preserve">  en: {</w:t>
      </w:r>
    </w:p>
    <w:p w14:paraId="7C9B176D" w14:textId="77777777" w:rsidR="00CD7B0A" w:rsidRDefault="00CD7B0A" w:rsidP="00CD7B0A">
      <w:pPr>
        <w:pStyle w:val="zCode"/>
        <w:rPr>
          <w:noProof/>
        </w:rPr>
      </w:pPr>
      <w:r>
        <w:rPr>
          <w:noProof/>
        </w:rPr>
        <w:t xml:space="preserve">    nav: {</w:t>
      </w:r>
    </w:p>
    <w:p w14:paraId="64DEBA8A" w14:textId="77777777" w:rsidR="00CD7B0A" w:rsidRDefault="00CD7B0A" w:rsidP="00CD7B0A">
      <w:pPr>
        <w:pStyle w:val="zCode"/>
        <w:rPr>
          <w:noProof/>
        </w:rPr>
      </w:pPr>
      <w:r>
        <w:rPr>
          <w:noProof/>
        </w:rPr>
        <w:t xml:space="preserve">      overview: "Overview",</w:t>
      </w:r>
    </w:p>
    <w:p w14:paraId="4FA72968" w14:textId="77777777" w:rsidR="00CD7B0A" w:rsidRDefault="00CD7B0A" w:rsidP="00CD7B0A">
      <w:pPr>
        <w:pStyle w:val="zCode"/>
        <w:rPr>
          <w:noProof/>
        </w:rPr>
      </w:pPr>
      <w:r>
        <w:rPr>
          <w:noProof/>
        </w:rPr>
        <w:t xml:space="preserve">      search: "Search",</w:t>
      </w:r>
    </w:p>
    <w:p w14:paraId="5AEC5C7D" w14:textId="77777777" w:rsidR="00CD7B0A" w:rsidRDefault="00CD7B0A" w:rsidP="00CD7B0A">
      <w:pPr>
        <w:pStyle w:val="zCode"/>
        <w:rPr>
          <w:noProof/>
        </w:rPr>
      </w:pPr>
      <w:r>
        <w:rPr>
          <w:noProof/>
        </w:rPr>
        <w:t xml:space="preserve">      calculation: "Food Calculator",</w:t>
      </w:r>
    </w:p>
    <w:p w14:paraId="38A4FBDB" w14:textId="77777777" w:rsidR="00CD7B0A" w:rsidRDefault="00CD7B0A" w:rsidP="00CD7B0A">
      <w:pPr>
        <w:pStyle w:val="zCode"/>
        <w:rPr>
          <w:noProof/>
        </w:rPr>
      </w:pPr>
      <w:r>
        <w:rPr>
          <w:noProof/>
        </w:rPr>
        <w:t xml:space="preserve">      books: "Books",</w:t>
      </w:r>
    </w:p>
    <w:p w14:paraId="2C5ECF3C" w14:textId="77777777" w:rsidR="00CD7B0A" w:rsidRDefault="00CD7B0A" w:rsidP="00CD7B0A">
      <w:pPr>
        <w:pStyle w:val="zCode"/>
        <w:rPr>
          <w:noProof/>
        </w:rPr>
      </w:pPr>
      <w:r>
        <w:rPr>
          <w:noProof/>
        </w:rPr>
        <w:t xml:space="preserve">      contact: "Contact us",</w:t>
      </w:r>
    </w:p>
    <w:p w14:paraId="4C40FFFF" w14:textId="77777777" w:rsidR="00CD7B0A" w:rsidRDefault="00CD7B0A" w:rsidP="00CD7B0A">
      <w:pPr>
        <w:pStyle w:val="zCode"/>
        <w:rPr>
          <w:noProof/>
        </w:rPr>
      </w:pPr>
      <w:r>
        <w:rPr>
          <w:noProof/>
        </w:rPr>
        <w:t xml:space="preserve">      language: "MN",</w:t>
      </w:r>
    </w:p>
    <w:p w14:paraId="74A9B340" w14:textId="77777777" w:rsidR="00CD7B0A" w:rsidRDefault="00CD7B0A" w:rsidP="00CD7B0A">
      <w:pPr>
        <w:pStyle w:val="zCode"/>
        <w:rPr>
          <w:noProof/>
        </w:rPr>
      </w:pPr>
      <w:r>
        <w:rPr>
          <w:noProof/>
        </w:rPr>
        <w:t xml:space="preserve">      brandSpan: "Mongolian",</w:t>
      </w:r>
    </w:p>
    <w:p w14:paraId="2D4E8162" w14:textId="77777777" w:rsidR="00CD7B0A" w:rsidRDefault="00CD7B0A" w:rsidP="00CD7B0A">
      <w:pPr>
        <w:pStyle w:val="zCode"/>
        <w:rPr>
          <w:noProof/>
        </w:rPr>
      </w:pPr>
      <w:r>
        <w:rPr>
          <w:noProof/>
        </w:rPr>
        <w:t xml:space="preserve">      brand: "Food Composition Database",</w:t>
      </w:r>
    </w:p>
    <w:p w14:paraId="37C64C11" w14:textId="77777777" w:rsidR="00CD7B0A" w:rsidRDefault="00CD7B0A" w:rsidP="00CD7B0A">
      <w:pPr>
        <w:pStyle w:val="zCode"/>
        <w:rPr>
          <w:noProof/>
        </w:rPr>
      </w:pPr>
      <w:r>
        <w:rPr>
          <w:noProof/>
        </w:rPr>
        <w:t xml:space="preserve">    },</w:t>
      </w:r>
    </w:p>
    <w:p w14:paraId="4D60FC3F" w14:textId="77777777" w:rsidR="00CD7B0A" w:rsidRDefault="00CD7B0A" w:rsidP="00CD7B0A">
      <w:pPr>
        <w:pStyle w:val="zCode"/>
        <w:rPr>
          <w:noProof/>
        </w:rPr>
      </w:pPr>
      <w:r>
        <w:rPr>
          <w:noProof/>
        </w:rPr>
        <w:t xml:space="preserve">    overview: {</w:t>
      </w:r>
    </w:p>
    <w:p w14:paraId="1CB9CF16" w14:textId="77777777" w:rsidR="00CD7B0A" w:rsidRDefault="00CD7B0A" w:rsidP="00CD7B0A">
      <w:pPr>
        <w:pStyle w:val="zCode"/>
        <w:rPr>
          <w:noProof/>
        </w:rPr>
      </w:pPr>
      <w:r>
        <w:rPr>
          <w:noProof/>
        </w:rPr>
        <w:t xml:space="preserve">      title: "Food Composition Database Introduction",</w:t>
      </w:r>
    </w:p>
    <w:p w14:paraId="1F4A3C70" w14:textId="77777777" w:rsidR="00CD7B0A" w:rsidRDefault="00CD7B0A" w:rsidP="00CD7B0A">
      <w:pPr>
        <w:pStyle w:val="zCode"/>
        <w:rPr>
          <w:noProof/>
        </w:rPr>
      </w:pPr>
      <w:r>
        <w:rPr>
          <w:noProof/>
        </w:rPr>
        <w:t xml:space="preserve">    },</w:t>
      </w:r>
    </w:p>
    <w:p w14:paraId="7DFD4610" w14:textId="77777777" w:rsidR="00CD7B0A" w:rsidRDefault="00CD7B0A" w:rsidP="00CD7B0A">
      <w:pPr>
        <w:pStyle w:val="zCode"/>
        <w:rPr>
          <w:noProof/>
        </w:rPr>
      </w:pPr>
      <w:r>
        <w:rPr>
          <w:noProof/>
        </w:rPr>
        <w:t xml:space="preserve">    books: {</w:t>
      </w:r>
    </w:p>
    <w:p w14:paraId="7875C88C" w14:textId="77777777" w:rsidR="00CD7B0A" w:rsidRDefault="00CD7B0A" w:rsidP="00CD7B0A">
      <w:pPr>
        <w:pStyle w:val="zCode"/>
        <w:rPr>
          <w:noProof/>
        </w:rPr>
      </w:pPr>
      <w:r>
        <w:rPr>
          <w:noProof/>
        </w:rPr>
        <w:t xml:space="preserve">      title: "Books",</w:t>
      </w:r>
    </w:p>
    <w:p w14:paraId="599BA30F" w14:textId="77777777" w:rsidR="00CD7B0A" w:rsidRDefault="00CD7B0A" w:rsidP="00CD7B0A">
      <w:pPr>
        <w:pStyle w:val="zCode"/>
        <w:rPr>
          <w:noProof/>
        </w:rPr>
      </w:pPr>
      <w:r>
        <w:rPr>
          <w:noProof/>
        </w:rPr>
        <w:t xml:space="preserve">      view: "View",</w:t>
      </w:r>
    </w:p>
    <w:p w14:paraId="42CB6E8F" w14:textId="77777777" w:rsidR="00CD7B0A" w:rsidRDefault="00CD7B0A" w:rsidP="00CD7B0A">
      <w:pPr>
        <w:pStyle w:val="zCode"/>
        <w:rPr>
          <w:noProof/>
        </w:rPr>
      </w:pPr>
      <w:r>
        <w:rPr>
          <w:noProof/>
        </w:rPr>
        <w:t xml:space="preserve">    },</w:t>
      </w:r>
    </w:p>
    <w:p w14:paraId="115D444F" w14:textId="77777777" w:rsidR="00CD7B0A" w:rsidRDefault="00CD7B0A" w:rsidP="00CD7B0A">
      <w:pPr>
        <w:pStyle w:val="zCode"/>
        <w:rPr>
          <w:noProof/>
        </w:rPr>
      </w:pPr>
      <w:r>
        <w:rPr>
          <w:noProof/>
        </w:rPr>
        <w:t xml:space="preserve">    search: {</w:t>
      </w:r>
    </w:p>
    <w:p w14:paraId="421254CE" w14:textId="77777777" w:rsidR="00CD7B0A" w:rsidRDefault="00CD7B0A" w:rsidP="00CD7B0A">
      <w:pPr>
        <w:pStyle w:val="zCode"/>
        <w:rPr>
          <w:noProof/>
        </w:rPr>
      </w:pPr>
      <w:r>
        <w:rPr>
          <w:noProof/>
        </w:rPr>
        <w:t xml:space="preserve">      title: "Food search",</w:t>
      </w:r>
    </w:p>
    <w:p w14:paraId="544C2EF6" w14:textId="77777777" w:rsidR="00CD7B0A" w:rsidRDefault="00CD7B0A" w:rsidP="00CD7B0A">
      <w:pPr>
        <w:pStyle w:val="zCode"/>
        <w:rPr>
          <w:noProof/>
        </w:rPr>
      </w:pPr>
      <w:r>
        <w:rPr>
          <w:noProof/>
        </w:rPr>
        <w:t xml:space="preserve">    },</w:t>
      </w:r>
    </w:p>
    <w:p w14:paraId="09B28231" w14:textId="77777777" w:rsidR="00CD7B0A" w:rsidRDefault="00CD7B0A" w:rsidP="00CD7B0A">
      <w:pPr>
        <w:pStyle w:val="zCode"/>
        <w:rPr>
          <w:noProof/>
        </w:rPr>
      </w:pPr>
      <w:r>
        <w:rPr>
          <w:noProof/>
        </w:rPr>
        <w:t xml:space="preserve">    calculation: {</w:t>
      </w:r>
    </w:p>
    <w:p w14:paraId="203937B7" w14:textId="77777777" w:rsidR="00CD7B0A" w:rsidRDefault="00CD7B0A" w:rsidP="00CD7B0A">
      <w:pPr>
        <w:pStyle w:val="zCode"/>
        <w:rPr>
          <w:noProof/>
        </w:rPr>
      </w:pPr>
      <w:r>
        <w:rPr>
          <w:noProof/>
        </w:rPr>
        <w:t xml:space="preserve">      title: "Food calculation",</w:t>
      </w:r>
    </w:p>
    <w:p w14:paraId="4E1B3DDF" w14:textId="77777777" w:rsidR="00CD7B0A" w:rsidRDefault="00CD7B0A" w:rsidP="00CD7B0A">
      <w:pPr>
        <w:pStyle w:val="zCode"/>
        <w:rPr>
          <w:noProof/>
        </w:rPr>
      </w:pPr>
    </w:p>
    <w:p w14:paraId="06217E6A" w14:textId="77777777" w:rsidR="00CD7B0A" w:rsidRDefault="00CD7B0A" w:rsidP="00CD7B0A">
      <w:pPr>
        <w:pStyle w:val="zCode"/>
        <w:rPr>
          <w:noProof/>
        </w:rPr>
      </w:pPr>
      <w:r>
        <w:rPr>
          <w:noProof/>
        </w:rPr>
        <w:t xml:space="preserve">      macroTitle: "Recommended Daily Energy and Macronutrient Intake from Food",</w:t>
      </w:r>
    </w:p>
    <w:p w14:paraId="4DFB5949" w14:textId="77777777" w:rsidR="00CD7B0A" w:rsidRDefault="00CD7B0A" w:rsidP="00CD7B0A">
      <w:pPr>
        <w:pStyle w:val="zCode"/>
        <w:rPr>
          <w:noProof/>
        </w:rPr>
      </w:pPr>
      <w:r>
        <w:rPr>
          <w:noProof/>
        </w:rPr>
        <w:t xml:space="preserve">      microTitle: "Recommended Daily Vitamin and Mineral Intake from Food",</w:t>
      </w:r>
    </w:p>
    <w:p w14:paraId="3E9D28E0" w14:textId="77777777" w:rsidR="00CD7B0A" w:rsidRDefault="00CD7B0A" w:rsidP="00CD7B0A">
      <w:pPr>
        <w:pStyle w:val="zCode"/>
        <w:rPr>
          <w:noProof/>
        </w:rPr>
      </w:pPr>
    </w:p>
    <w:p w14:paraId="2E35EDAC" w14:textId="77777777" w:rsidR="00CD7B0A" w:rsidRDefault="00CD7B0A" w:rsidP="00CD7B0A">
      <w:pPr>
        <w:pStyle w:val="zCode"/>
        <w:rPr>
          <w:noProof/>
        </w:rPr>
      </w:pPr>
      <w:r>
        <w:rPr>
          <w:noProof/>
        </w:rPr>
        <w:t xml:space="preserve">      amount: "Amount",</w:t>
      </w:r>
    </w:p>
    <w:p w14:paraId="65EBA038" w14:textId="77777777" w:rsidR="00CD7B0A" w:rsidRDefault="00CD7B0A" w:rsidP="00CD7B0A">
      <w:pPr>
        <w:pStyle w:val="zCode"/>
        <w:rPr>
          <w:noProof/>
        </w:rPr>
      </w:pPr>
      <w:r>
        <w:rPr>
          <w:noProof/>
        </w:rPr>
        <w:t xml:space="preserve">      total: "Total",</w:t>
      </w:r>
    </w:p>
    <w:p w14:paraId="1B6E8227" w14:textId="77777777" w:rsidR="00CD7B0A" w:rsidRDefault="00CD7B0A" w:rsidP="00CD7B0A">
      <w:pPr>
        <w:pStyle w:val="zCode"/>
        <w:rPr>
          <w:noProof/>
        </w:rPr>
      </w:pPr>
      <w:r>
        <w:rPr>
          <w:noProof/>
        </w:rPr>
        <w:t xml:space="preserve">      percentRequirement: "% of requirement",</w:t>
      </w:r>
    </w:p>
    <w:p w14:paraId="7983C4AB" w14:textId="77777777" w:rsidR="00CD7B0A" w:rsidRDefault="00CD7B0A" w:rsidP="00CD7B0A">
      <w:pPr>
        <w:pStyle w:val="zCode"/>
        <w:rPr>
          <w:noProof/>
        </w:rPr>
      </w:pPr>
    </w:p>
    <w:p w14:paraId="4F1CBE4B" w14:textId="77777777" w:rsidR="00CD7B0A" w:rsidRDefault="00CD7B0A" w:rsidP="00CD7B0A">
      <w:pPr>
        <w:pStyle w:val="zCode"/>
        <w:rPr>
          <w:noProof/>
        </w:rPr>
      </w:pPr>
      <w:r>
        <w:rPr>
          <w:noProof/>
        </w:rPr>
        <w:t xml:space="preserve">      selectedAmount:</w:t>
      </w:r>
    </w:p>
    <w:p w14:paraId="1CBD2BEC" w14:textId="77777777" w:rsidR="00CD7B0A" w:rsidRDefault="00CD7B0A" w:rsidP="00CD7B0A">
      <w:pPr>
        <w:pStyle w:val="zCode"/>
        <w:rPr>
          <w:noProof/>
        </w:rPr>
      </w:pPr>
      <w:r>
        <w:rPr>
          <w:noProof/>
        </w:rPr>
        <w:lastRenderedPageBreak/>
        <w:t xml:space="preserve">        "&lt;strong&gt;Nutrient Intake Based on Selected Amount (g)&lt;/strong&gt;&lt;br&gt; Select food items from the list and enter the desired amount (in grams). The table will calculate the corresponding energy, macronutrients, and vitamins and minerals based on the selected amount. This includes:&lt;br&gt;&lt;br&gt; &lt;strong&gt;Energy Calculation (kcal)&lt;/strong&gt;&lt;br&gt; &lt;code&gt;Energy = (Protein × 4) + (Fat × 9) + (Carbohydrate × 4)&lt;/code&gt;&lt;br&gt; Energy is calculated from protein, fat, and carbohydrates using standard conversion factors.",</w:t>
      </w:r>
    </w:p>
    <w:p w14:paraId="204ACD0F" w14:textId="77777777" w:rsidR="00CD7B0A" w:rsidRDefault="00CD7B0A" w:rsidP="00CD7B0A">
      <w:pPr>
        <w:pStyle w:val="zCode"/>
        <w:rPr>
          <w:noProof/>
        </w:rPr>
      </w:pPr>
      <w:r>
        <w:rPr>
          <w:noProof/>
        </w:rPr>
        <w:t xml:space="preserve">      dailyRequirement:</w:t>
      </w:r>
    </w:p>
    <w:p w14:paraId="70A9877F" w14:textId="77777777" w:rsidR="00CD7B0A" w:rsidRDefault="00CD7B0A" w:rsidP="00CD7B0A">
      <w:pPr>
        <w:pStyle w:val="zCode"/>
        <w:rPr>
          <w:noProof/>
        </w:rPr>
      </w:pPr>
      <w:r>
        <w:rPr>
          <w:noProof/>
        </w:rPr>
        <w:t xml:space="preserve">        "&lt;strong&gt;What Percentage of Daily Requirement?&lt;/strong&gt;&lt;br&gt; In the table footer, select Age and Gender to calculate the recommended daily intake of energy, macronutrients, and vitamins and minerals. This is based on:&lt;br&gt;&lt;br&gt; The recommended daily intake values specified in the Appendix of Order No. A/74 (2017) issued by the Minister of Health.",</w:t>
      </w:r>
    </w:p>
    <w:p w14:paraId="32C0052E" w14:textId="77777777" w:rsidR="00CD7B0A" w:rsidRDefault="00CD7B0A" w:rsidP="00CD7B0A">
      <w:pPr>
        <w:pStyle w:val="zCode"/>
        <w:rPr>
          <w:noProof/>
        </w:rPr>
      </w:pPr>
      <w:r>
        <w:rPr>
          <w:noProof/>
        </w:rPr>
        <w:t xml:space="preserve">    },</w:t>
      </w:r>
    </w:p>
    <w:p w14:paraId="0B937AE0" w14:textId="77777777" w:rsidR="00CD7B0A" w:rsidRDefault="00CD7B0A" w:rsidP="00CD7B0A">
      <w:pPr>
        <w:pStyle w:val="zCode"/>
        <w:rPr>
          <w:noProof/>
        </w:rPr>
      </w:pPr>
      <w:r>
        <w:rPr>
          <w:noProof/>
        </w:rPr>
        <w:t xml:space="preserve">    form: {</w:t>
      </w:r>
    </w:p>
    <w:p w14:paraId="33DD8997" w14:textId="77777777" w:rsidR="00CD7B0A" w:rsidRDefault="00CD7B0A" w:rsidP="00CD7B0A">
      <w:pPr>
        <w:pStyle w:val="zCode"/>
        <w:rPr>
          <w:noProof/>
        </w:rPr>
      </w:pPr>
      <w:r>
        <w:rPr>
          <w:noProof/>
        </w:rPr>
        <w:t xml:space="preserve">      age: "Age",</w:t>
      </w:r>
    </w:p>
    <w:p w14:paraId="54F431C2" w14:textId="77777777" w:rsidR="00CD7B0A" w:rsidRDefault="00CD7B0A" w:rsidP="00CD7B0A">
      <w:pPr>
        <w:pStyle w:val="zCode"/>
        <w:rPr>
          <w:noProof/>
        </w:rPr>
      </w:pPr>
      <w:r>
        <w:rPr>
          <w:noProof/>
        </w:rPr>
        <w:t xml:space="preserve">      gender: "Gender",</w:t>
      </w:r>
    </w:p>
    <w:p w14:paraId="3725B964" w14:textId="77777777" w:rsidR="00CD7B0A" w:rsidRDefault="00CD7B0A" w:rsidP="00CD7B0A">
      <w:pPr>
        <w:pStyle w:val="zCode"/>
        <w:rPr>
          <w:noProof/>
        </w:rPr>
      </w:pPr>
      <w:r>
        <w:rPr>
          <w:noProof/>
        </w:rPr>
        <w:t xml:space="preserve">      male: "Male",</w:t>
      </w:r>
    </w:p>
    <w:p w14:paraId="3D4609F8" w14:textId="77777777" w:rsidR="00CD7B0A" w:rsidRDefault="00CD7B0A" w:rsidP="00CD7B0A">
      <w:pPr>
        <w:pStyle w:val="zCode"/>
        <w:rPr>
          <w:noProof/>
        </w:rPr>
      </w:pPr>
      <w:r>
        <w:rPr>
          <w:noProof/>
        </w:rPr>
        <w:t xml:space="preserve">      female: "Female",</w:t>
      </w:r>
    </w:p>
    <w:p w14:paraId="42F9445D" w14:textId="77777777" w:rsidR="00CD7B0A" w:rsidRDefault="00CD7B0A" w:rsidP="00CD7B0A">
      <w:pPr>
        <w:pStyle w:val="zCode"/>
        <w:rPr>
          <w:noProof/>
        </w:rPr>
      </w:pPr>
      <w:r>
        <w:rPr>
          <w:noProof/>
        </w:rPr>
        <w:t xml:space="preserve">    },</w:t>
      </w:r>
    </w:p>
    <w:p w14:paraId="6FC07262" w14:textId="77777777" w:rsidR="00CD7B0A" w:rsidRDefault="00CD7B0A" w:rsidP="00CD7B0A">
      <w:pPr>
        <w:pStyle w:val="zCode"/>
        <w:rPr>
          <w:noProof/>
        </w:rPr>
      </w:pPr>
      <w:r>
        <w:rPr>
          <w:noProof/>
        </w:rPr>
        <w:t xml:space="preserve">    sidebar: {</w:t>
      </w:r>
    </w:p>
    <w:p w14:paraId="44F10832" w14:textId="77777777" w:rsidR="00CD7B0A" w:rsidRDefault="00CD7B0A" w:rsidP="00CD7B0A">
      <w:pPr>
        <w:pStyle w:val="zCode"/>
        <w:rPr>
          <w:noProof/>
        </w:rPr>
      </w:pPr>
      <w:r>
        <w:rPr>
          <w:noProof/>
        </w:rPr>
        <w:t xml:space="preserve">      searchByFoodName: "Search by food name",</w:t>
      </w:r>
    </w:p>
    <w:p w14:paraId="6DD443E6" w14:textId="77777777" w:rsidR="00CD7B0A" w:rsidRDefault="00CD7B0A" w:rsidP="00CD7B0A">
      <w:pPr>
        <w:pStyle w:val="zCode"/>
        <w:rPr>
          <w:noProof/>
        </w:rPr>
      </w:pPr>
      <w:r>
        <w:rPr>
          <w:noProof/>
        </w:rPr>
        <w:t xml:space="preserve">      foodName: "Food name",</w:t>
      </w:r>
    </w:p>
    <w:p w14:paraId="033DB150" w14:textId="77777777" w:rsidR="00CD7B0A" w:rsidRDefault="00CD7B0A" w:rsidP="00CD7B0A">
      <w:pPr>
        <w:pStyle w:val="zCode"/>
        <w:rPr>
          <w:noProof/>
        </w:rPr>
      </w:pPr>
      <w:r>
        <w:rPr>
          <w:noProof/>
        </w:rPr>
        <w:t xml:space="preserve">      searchButton: "Search",</w:t>
      </w:r>
    </w:p>
    <w:p w14:paraId="70C80D1F" w14:textId="77777777" w:rsidR="00CD7B0A" w:rsidRDefault="00CD7B0A" w:rsidP="00CD7B0A">
      <w:pPr>
        <w:pStyle w:val="zCode"/>
        <w:rPr>
          <w:noProof/>
        </w:rPr>
      </w:pPr>
    </w:p>
    <w:p w14:paraId="45AC4DE8" w14:textId="77777777" w:rsidR="00CD7B0A" w:rsidRDefault="00CD7B0A" w:rsidP="00CD7B0A">
      <w:pPr>
        <w:pStyle w:val="zCode"/>
        <w:rPr>
          <w:noProof/>
        </w:rPr>
      </w:pPr>
      <w:r>
        <w:rPr>
          <w:noProof/>
        </w:rPr>
        <w:t xml:space="preserve">      searchSettings: "Search settings",</w:t>
      </w:r>
    </w:p>
    <w:p w14:paraId="7E35A08F" w14:textId="77777777" w:rsidR="00CD7B0A" w:rsidRDefault="00CD7B0A" w:rsidP="00CD7B0A">
      <w:pPr>
        <w:pStyle w:val="zCode"/>
        <w:rPr>
          <w:noProof/>
        </w:rPr>
      </w:pPr>
      <w:r>
        <w:rPr>
          <w:noProof/>
        </w:rPr>
        <w:t xml:space="preserve">      nutritions: "Nutritions",</w:t>
      </w:r>
    </w:p>
    <w:p w14:paraId="6A5D81A3" w14:textId="77777777" w:rsidR="00CD7B0A" w:rsidRDefault="00CD7B0A" w:rsidP="00CD7B0A">
      <w:pPr>
        <w:pStyle w:val="zCode"/>
        <w:rPr>
          <w:noProof/>
        </w:rPr>
      </w:pPr>
      <w:r>
        <w:rPr>
          <w:noProof/>
        </w:rPr>
        <w:t xml:space="preserve">      proximates: "Proximates",</w:t>
      </w:r>
    </w:p>
    <w:p w14:paraId="20433571" w14:textId="77777777" w:rsidR="00CD7B0A" w:rsidRDefault="00CD7B0A" w:rsidP="00CD7B0A">
      <w:pPr>
        <w:pStyle w:val="zCode"/>
        <w:rPr>
          <w:noProof/>
        </w:rPr>
      </w:pPr>
      <w:r>
        <w:rPr>
          <w:noProof/>
        </w:rPr>
        <w:t xml:space="preserve">      minerals: "Minerals",</w:t>
      </w:r>
    </w:p>
    <w:p w14:paraId="4D65E0C1" w14:textId="77777777" w:rsidR="00CD7B0A" w:rsidRDefault="00CD7B0A" w:rsidP="00CD7B0A">
      <w:pPr>
        <w:pStyle w:val="zCode"/>
        <w:rPr>
          <w:noProof/>
        </w:rPr>
      </w:pPr>
      <w:r>
        <w:rPr>
          <w:noProof/>
        </w:rPr>
        <w:t xml:space="preserve">      vitamins: "Vitamins",</w:t>
      </w:r>
    </w:p>
    <w:p w14:paraId="586C2880" w14:textId="77777777" w:rsidR="00CD7B0A" w:rsidRDefault="00CD7B0A" w:rsidP="00CD7B0A">
      <w:pPr>
        <w:pStyle w:val="zCode"/>
        <w:rPr>
          <w:noProof/>
        </w:rPr>
      </w:pPr>
      <w:r>
        <w:rPr>
          <w:noProof/>
        </w:rPr>
        <w:t xml:space="preserve">      sampleInformations: "Sample informations",</w:t>
      </w:r>
    </w:p>
    <w:p w14:paraId="485A8EEA" w14:textId="77777777" w:rsidR="00CD7B0A" w:rsidRDefault="00CD7B0A" w:rsidP="00CD7B0A">
      <w:pPr>
        <w:pStyle w:val="zCode"/>
        <w:rPr>
          <w:noProof/>
        </w:rPr>
      </w:pPr>
      <w:r>
        <w:rPr>
          <w:noProof/>
        </w:rPr>
        <w:t xml:space="preserve">      collection_information: "Collection Information",</w:t>
      </w:r>
    </w:p>
    <w:p w14:paraId="55298DBC" w14:textId="77777777" w:rsidR="00CD7B0A" w:rsidRDefault="00CD7B0A" w:rsidP="00CD7B0A">
      <w:pPr>
        <w:pStyle w:val="zCode"/>
        <w:rPr>
          <w:noProof/>
        </w:rPr>
      </w:pPr>
      <w:r>
        <w:rPr>
          <w:noProof/>
        </w:rPr>
        <w:t xml:space="preserve">      edible_inedible_part: "Edible Inedible Part",</w:t>
      </w:r>
    </w:p>
    <w:p w14:paraId="362F4043" w14:textId="77777777" w:rsidR="00CD7B0A" w:rsidRDefault="00CD7B0A" w:rsidP="00CD7B0A">
      <w:pPr>
        <w:pStyle w:val="zCode"/>
        <w:rPr>
          <w:noProof/>
        </w:rPr>
      </w:pPr>
      <w:r>
        <w:rPr>
          <w:noProof/>
        </w:rPr>
        <w:t xml:space="preserve">      pretreatment_conditions: "Pretreatment Conditions",</w:t>
      </w:r>
    </w:p>
    <w:p w14:paraId="4DC11172" w14:textId="77777777" w:rsidR="00CD7B0A" w:rsidRDefault="00CD7B0A" w:rsidP="00CD7B0A">
      <w:pPr>
        <w:pStyle w:val="zCode"/>
        <w:rPr>
          <w:noProof/>
        </w:rPr>
      </w:pPr>
      <w:r>
        <w:rPr>
          <w:noProof/>
        </w:rPr>
        <w:t xml:space="preserve">      description: "Description",</w:t>
      </w:r>
    </w:p>
    <w:p w14:paraId="02C72AB8" w14:textId="77777777" w:rsidR="00CD7B0A" w:rsidRDefault="00CD7B0A" w:rsidP="00CD7B0A">
      <w:pPr>
        <w:pStyle w:val="zCode"/>
        <w:rPr>
          <w:noProof/>
        </w:rPr>
      </w:pPr>
      <w:r>
        <w:rPr>
          <w:noProof/>
        </w:rPr>
        <w:t xml:space="preserve">      images: "Images",</w:t>
      </w:r>
    </w:p>
    <w:p w14:paraId="2DBE8254" w14:textId="77777777" w:rsidR="00CD7B0A" w:rsidRDefault="00CD7B0A" w:rsidP="00CD7B0A">
      <w:pPr>
        <w:pStyle w:val="zCode"/>
        <w:rPr>
          <w:noProof/>
        </w:rPr>
      </w:pPr>
    </w:p>
    <w:p w14:paraId="009A8DD0" w14:textId="77777777" w:rsidR="00CD7B0A" w:rsidRDefault="00CD7B0A" w:rsidP="00CD7B0A">
      <w:pPr>
        <w:pStyle w:val="zCode"/>
        <w:rPr>
          <w:noProof/>
        </w:rPr>
      </w:pPr>
      <w:r>
        <w:rPr>
          <w:noProof/>
        </w:rPr>
        <w:t xml:space="preserve">      searchByFoodGroups: "Search by food groups",</w:t>
      </w:r>
    </w:p>
    <w:p w14:paraId="443F1F02" w14:textId="77777777" w:rsidR="00CD7B0A" w:rsidRDefault="00CD7B0A" w:rsidP="00CD7B0A">
      <w:pPr>
        <w:pStyle w:val="zCode"/>
        <w:rPr>
          <w:noProof/>
        </w:rPr>
      </w:pPr>
      <w:r>
        <w:rPr>
          <w:noProof/>
        </w:rPr>
        <w:t xml:space="preserve">    },</w:t>
      </w:r>
    </w:p>
    <w:p w14:paraId="44955D47" w14:textId="77777777" w:rsidR="00CD7B0A" w:rsidRDefault="00CD7B0A" w:rsidP="00CD7B0A">
      <w:pPr>
        <w:pStyle w:val="zCode"/>
        <w:rPr>
          <w:noProof/>
        </w:rPr>
      </w:pPr>
      <w:r>
        <w:rPr>
          <w:noProof/>
        </w:rPr>
        <w:t xml:space="preserve">    table: {</w:t>
      </w:r>
    </w:p>
    <w:p w14:paraId="31285206" w14:textId="77777777" w:rsidR="00CD7B0A" w:rsidRDefault="00CD7B0A" w:rsidP="00CD7B0A">
      <w:pPr>
        <w:pStyle w:val="zCode"/>
        <w:rPr>
          <w:noProof/>
        </w:rPr>
      </w:pPr>
      <w:r>
        <w:rPr>
          <w:noProof/>
        </w:rPr>
        <w:t xml:space="preserve">      foodName: "Food name",</w:t>
      </w:r>
    </w:p>
    <w:p w14:paraId="72DF72DD" w14:textId="77777777" w:rsidR="00CD7B0A" w:rsidRDefault="00CD7B0A" w:rsidP="00CD7B0A">
      <w:pPr>
        <w:pStyle w:val="zCode"/>
        <w:rPr>
          <w:noProof/>
        </w:rPr>
      </w:pPr>
      <w:r>
        <w:rPr>
          <w:noProof/>
        </w:rPr>
        <w:t xml:space="preserve">      foodGroup: "Food group",</w:t>
      </w:r>
    </w:p>
    <w:p w14:paraId="01467B74" w14:textId="77777777" w:rsidR="00CD7B0A" w:rsidRDefault="00CD7B0A" w:rsidP="00CD7B0A">
      <w:pPr>
        <w:pStyle w:val="zCode"/>
        <w:rPr>
          <w:noProof/>
        </w:rPr>
      </w:pPr>
      <w:r>
        <w:rPr>
          <w:noProof/>
        </w:rPr>
        <w:t xml:space="preserve">      scientificName: "Scientific name",</w:t>
      </w:r>
    </w:p>
    <w:p w14:paraId="07FACBAA" w14:textId="77777777" w:rsidR="00CD7B0A" w:rsidRDefault="00CD7B0A" w:rsidP="00CD7B0A">
      <w:pPr>
        <w:pStyle w:val="zCode"/>
        <w:rPr>
          <w:noProof/>
        </w:rPr>
      </w:pPr>
      <w:r>
        <w:rPr>
          <w:noProof/>
        </w:rPr>
        <w:t xml:space="preserve">      nativeName: "Native name",</w:t>
      </w:r>
    </w:p>
    <w:p w14:paraId="3B63E6EA" w14:textId="77777777" w:rsidR="00CD7B0A" w:rsidRDefault="00CD7B0A" w:rsidP="00CD7B0A">
      <w:pPr>
        <w:pStyle w:val="zCode"/>
        <w:rPr>
          <w:noProof/>
        </w:rPr>
      </w:pPr>
      <w:r>
        <w:rPr>
          <w:noProof/>
        </w:rPr>
        <w:t xml:space="preserve">      province: "Province",</w:t>
      </w:r>
    </w:p>
    <w:p w14:paraId="029E8028" w14:textId="77777777" w:rsidR="00CD7B0A" w:rsidRDefault="00CD7B0A" w:rsidP="00CD7B0A">
      <w:pPr>
        <w:pStyle w:val="zCode"/>
        <w:rPr>
          <w:noProof/>
        </w:rPr>
      </w:pPr>
      <w:r>
        <w:rPr>
          <w:noProof/>
        </w:rPr>
        <w:t xml:space="preserve">      description: "Description",</w:t>
      </w:r>
    </w:p>
    <w:p w14:paraId="15A731EF" w14:textId="77777777" w:rsidR="00CD7B0A" w:rsidRDefault="00CD7B0A" w:rsidP="00CD7B0A">
      <w:pPr>
        <w:pStyle w:val="zCode"/>
        <w:rPr>
          <w:noProof/>
        </w:rPr>
      </w:pPr>
      <w:r>
        <w:rPr>
          <w:noProof/>
        </w:rPr>
        <w:t xml:space="preserve">      images: "Images",</w:t>
      </w:r>
    </w:p>
    <w:p w14:paraId="4A336888" w14:textId="77777777" w:rsidR="00CD7B0A" w:rsidRDefault="00CD7B0A" w:rsidP="00CD7B0A">
      <w:pPr>
        <w:pStyle w:val="zCode"/>
        <w:rPr>
          <w:noProof/>
        </w:rPr>
      </w:pPr>
      <w:r>
        <w:rPr>
          <w:noProof/>
        </w:rPr>
        <w:t xml:space="preserve">      numberOfImages: "Number of Images",</w:t>
      </w:r>
    </w:p>
    <w:p w14:paraId="313DF78F" w14:textId="77777777" w:rsidR="00CD7B0A" w:rsidRDefault="00CD7B0A" w:rsidP="00CD7B0A">
      <w:pPr>
        <w:pStyle w:val="zCode"/>
        <w:rPr>
          <w:noProof/>
        </w:rPr>
      </w:pPr>
    </w:p>
    <w:p w14:paraId="314EEDBC" w14:textId="77777777" w:rsidR="00CD7B0A" w:rsidRDefault="00CD7B0A" w:rsidP="00CD7B0A">
      <w:pPr>
        <w:pStyle w:val="zCode"/>
        <w:rPr>
          <w:noProof/>
        </w:rPr>
      </w:pPr>
      <w:r>
        <w:rPr>
          <w:noProof/>
        </w:rPr>
        <w:t xml:space="preserve">      "Collection area": "Collection area",</w:t>
      </w:r>
    </w:p>
    <w:p w14:paraId="3C031565" w14:textId="77777777" w:rsidR="00CD7B0A" w:rsidRDefault="00CD7B0A" w:rsidP="00CD7B0A">
      <w:pPr>
        <w:pStyle w:val="zCode"/>
        <w:rPr>
          <w:noProof/>
        </w:rPr>
      </w:pPr>
      <w:r>
        <w:rPr>
          <w:noProof/>
        </w:rPr>
        <w:t xml:space="preserve">      "Collection date": "Collection date",</w:t>
      </w:r>
    </w:p>
    <w:p w14:paraId="5D58A433" w14:textId="77777777" w:rsidR="00CD7B0A" w:rsidRDefault="00CD7B0A" w:rsidP="00CD7B0A">
      <w:pPr>
        <w:pStyle w:val="zCode"/>
        <w:rPr>
          <w:noProof/>
        </w:rPr>
      </w:pPr>
      <w:r>
        <w:rPr>
          <w:noProof/>
        </w:rPr>
        <w:t xml:space="preserve">      "Basis of sample selection": "Basis of sample selection",</w:t>
      </w:r>
    </w:p>
    <w:p w14:paraId="2CA01092" w14:textId="77777777" w:rsidR="00CD7B0A" w:rsidRDefault="00CD7B0A" w:rsidP="00CD7B0A">
      <w:pPr>
        <w:pStyle w:val="zCode"/>
        <w:rPr>
          <w:noProof/>
        </w:rPr>
      </w:pPr>
      <w:r>
        <w:rPr>
          <w:noProof/>
        </w:rPr>
        <w:t xml:space="preserve">      "Additional collection information": "Additional collection information",</w:t>
      </w:r>
    </w:p>
    <w:p w14:paraId="13A874ED" w14:textId="77777777" w:rsidR="00CD7B0A" w:rsidRDefault="00CD7B0A" w:rsidP="00CD7B0A">
      <w:pPr>
        <w:pStyle w:val="zCode"/>
        <w:rPr>
          <w:noProof/>
        </w:rPr>
      </w:pPr>
    </w:p>
    <w:p w14:paraId="409A714E" w14:textId="77777777" w:rsidR="00CD7B0A" w:rsidRDefault="00CD7B0A" w:rsidP="00CD7B0A">
      <w:pPr>
        <w:pStyle w:val="zCode"/>
        <w:rPr>
          <w:noProof/>
        </w:rPr>
      </w:pPr>
      <w:r>
        <w:rPr>
          <w:noProof/>
        </w:rPr>
        <w:t xml:space="preserve">      "Weight of whole part (g/1 piece)": "Weight of whole part (g/1 piece)",</w:t>
      </w:r>
    </w:p>
    <w:p w14:paraId="7FF98291" w14:textId="77777777" w:rsidR="00CD7B0A" w:rsidRDefault="00CD7B0A" w:rsidP="00CD7B0A">
      <w:pPr>
        <w:pStyle w:val="zCode"/>
        <w:rPr>
          <w:noProof/>
        </w:rPr>
      </w:pPr>
      <w:r>
        <w:rPr>
          <w:noProof/>
        </w:rPr>
        <w:lastRenderedPageBreak/>
        <w:t xml:space="preserve">      "Weight of edible part (g/1 piece)": "Weight of edible part (g/1 piece)",</w:t>
      </w:r>
    </w:p>
    <w:p w14:paraId="2212EE96" w14:textId="77777777" w:rsidR="00CD7B0A" w:rsidRDefault="00CD7B0A" w:rsidP="00CD7B0A">
      <w:pPr>
        <w:pStyle w:val="zCode"/>
        <w:rPr>
          <w:noProof/>
        </w:rPr>
      </w:pPr>
      <w:r>
        <w:rPr>
          <w:noProof/>
        </w:rPr>
        <w:t xml:space="preserve">      "Inedible part (discarded part)": "Inedible part (discarded part)",</w:t>
      </w:r>
    </w:p>
    <w:p w14:paraId="4B57B859" w14:textId="77777777" w:rsidR="00CD7B0A" w:rsidRDefault="00CD7B0A" w:rsidP="00CD7B0A">
      <w:pPr>
        <w:pStyle w:val="zCode"/>
        <w:rPr>
          <w:noProof/>
        </w:rPr>
      </w:pPr>
      <w:r>
        <w:rPr>
          <w:noProof/>
        </w:rPr>
        <w:t xml:space="preserve">      "Weight of inedible part (g/1 piece)": "Weight of inedible part (g/1 piece)",</w:t>
      </w:r>
    </w:p>
    <w:p w14:paraId="7F480F96" w14:textId="77777777" w:rsidR="00CD7B0A" w:rsidRDefault="00CD7B0A" w:rsidP="00CD7B0A">
      <w:pPr>
        <w:pStyle w:val="zCode"/>
        <w:rPr>
          <w:noProof/>
        </w:rPr>
      </w:pPr>
    </w:p>
    <w:p w14:paraId="0A8AE4DB" w14:textId="77777777" w:rsidR="00CD7B0A" w:rsidRDefault="00CD7B0A" w:rsidP="00CD7B0A">
      <w:pPr>
        <w:pStyle w:val="zCode"/>
        <w:rPr>
          <w:noProof/>
        </w:rPr>
      </w:pPr>
      <w:r>
        <w:rPr>
          <w:noProof/>
        </w:rPr>
        <w:t xml:space="preserve">      "Cooking (processing) method": "Cooking (processing) method",</w:t>
      </w:r>
    </w:p>
    <w:p w14:paraId="0D7A66AD" w14:textId="77777777" w:rsidR="00CD7B0A" w:rsidRDefault="00CD7B0A" w:rsidP="00CD7B0A">
      <w:pPr>
        <w:pStyle w:val="zCode"/>
        <w:rPr>
          <w:noProof/>
        </w:rPr>
      </w:pPr>
      <w:r>
        <w:rPr>
          <w:noProof/>
        </w:rPr>
        <w:t xml:space="preserve">      "Other cooking (processing) conditions": "Other cooking (processing) conditions",</w:t>
      </w:r>
    </w:p>
    <w:p w14:paraId="2BC1A868" w14:textId="77777777" w:rsidR="00CD7B0A" w:rsidRDefault="00CD7B0A" w:rsidP="00CD7B0A">
      <w:pPr>
        <w:pStyle w:val="zCode"/>
        <w:rPr>
          <w:noProof/>
        </w:rPr>
      </w:pPr>
      <w:r>
        <w:rPr>
          <w:noProof/>
        </w:rPr>
        <w:t xml:space="preserve">      "Reference for condition setting": "Reference for condition setting",</w:t>
      </w:r>
    </w:p>
    <w:p w14:paraId="3F66620B" w14:textId="77777777" w:rsidR="00CD7B0A" w:rsidRDefault="00CD7B0A" w:rsidP="00CD7B0A">
      <w:pPr>
        <w:pStyle w:val="zCode"/>
        <w:rPr>
          <w:noProof/>
        </w:rPr>
      </w:pPr>
      <w:r>
        <w:rPr>
          <w:noProof/>
        </w:rPr>
        <w:t xml:space="preserve">    },</w:t>
      </w:r>
    </w:p>
    <w:p w14:paraId="55CC05AE" w14:textId="77777777" w:rsidR="00CD7B0A" w:rsidRDefault="00CD7B0A" w:rsidP="00CD7B0A">
      <w:pPr>
        <w:pStyle w:val="zCode"/>
        <w:rPr>
          <w:noProof/>
        </w:rPr>
      </w:pPr>
      <w:r>
        <w:rPr>
          <w:noProof/>
        </w:rPr>
        <w:t xml:space="preserve">    nutrients: {</w:t>
      </w:r>
    </w:p>
    <w:p w14:paraId="0F02BB35" w14:textId="77777777" w:rsidR="00CD7B0A" w:rsidRDefault="00CD7B0A" w:rsidP="00CD7B0A">
      <w:pPr>
        <w:pStyle w:val="zCode"/>
        <w:rPr>
          <w:noProof/>
        </w:rPr>
      </w:pPr>
      <w:r>
        <w:rPr>
          <w:noProof/>
        </w:rPr>
        <w:t xml:space="preserve">      "Energy (kcal)": "Energy (kcal)",</w:t>
      </w:r>
    </w:p>
    <w:p w14:paraId="76D48F4E" w14:textId="77777777" w:rsidR="00CD7B0A" w:rsidRDefault="00CD7B0A" w:rsidP="00CD7B0A">
      <w:pPr>
        <w:pStyle w:val="zCode"/>
        <w:rPr>
          <w:noProof/>
        </w:rPr>
      </w:pPr>
      <w:r>
        <w:rPr>
          <w:noProof/>
        </w:rPr>
        <w:t xml:space="preserve">      "Water (g)": "Water (g)",</w:t>
      </w:r>
    </w:p>
    <w:p w14:paraId="538AA63C" w14:textId="77777777" w:rsidR="00CD7B0A" w:rsidRDefault="00CD7B0A" w:rsidP="00CD7B0A">
      <w:pPr>
        <w:pStyle w:val="zCode"/>
        <w:rPr>
          <w:noProof/>
        </w:rPr>
      </w:pPr>
      <w:r>
        <w:rPr>
          <w:noProof/>
        </w:rPr>
        <w:t xml:space="preserve">      "Protein (g)": "Protein (g)",</w:t>
      </w:r>
    </w:p>
    <w:p w14:paraId="0918323A" w14:textId="77777777" w:rsidR="00CD7B0A" w:rsidRDefault="00CD7B0A" w:rsidP="00CD7B0A">
      <w:pPr>
        <w:pStyle w:val="zCode"/>
        <w:rPr>
          <w:noProof/>
        </w:rPr>
      </w:pPr>
      <w:r>
        <w:rPr>
          <w:noProof/>
        </w:rPr>
        <w:t xml:space="preserve">      "Fat (g)": "Fat (g)",</w:t>
      </w:r>
    </w:p>
    <w:p w14:paraId="004B9A2A" w14:textId="77777777" w:rsidR="00CD7B0A" w:rsidRDefault="00CD7B0A" w:rsidP="00CD7B0A">
      <w:pPr>
        <w:pStyle w:val="zCode"/>
        <w:rPr>
          <w:noProof/>
        </w:rPr>
      </w:pPr>
      <w:r>
        <w:rPr>
          <w:noProof/>
        </w:rPr>
        <w:t xml:space="preserve">      "Ash (g)": "Ash (g)",</w:t>
      </w:r>
    </w:p>
    <w:p w14:paraId="6F65EE7C" w14:textId="77777777" w:rsidR="00CD7B0A" w:rsidRDefault="00CD7B0A" w:rsidP="00CD7B0A">
      <w:pPr>
        <w:pStyle w:val="zCode"/>
        <w:rPr>
          <w:noProof/>
        </w:rPr>
      </w:pPr>
      <w:r>
        <w:rPr>
          <w:noProof/>
        </w:rPr>
        <w:t xml:space="preserve">      "Carbohydrate (g)": "Carbohydrate (g)",</w:t>
      </w:r>
    </w:p>
    <w:p w14:paraId="347AF1DA" w14:textId="77777777" w:rsidR="00CD7B0A" w:rsidRDefault="00CD7B0A" w:rsidP="00CD7B0A">
      <w:pPr>
        <w:pStyle w:val="zCode"/>
        <w:rPr>
          <w:noProof/>
        </w:rPr>
      </w:pPr>
    </w:p>
    <w:p w14:paraId="6B9D0226" w14:textId="77777777" w:rsidR="00CD7B0A" w:rsidRDefault="00CD7B0A" w:rsidP="00CD7B0A">
      <w:pPr>
        <w:pStyle w:val="zCode"/>
        <w:rPr>
          <w:noProof/>
        </w:rPr>
      </w:pPr>
      <w:r>
        <w:rPr>
          <w:noProof/>
        </w:rPr>
        <w:t xml:space="preserve">      "Calcium (mg)": "Calcium (mg)",</w:t>
      </w:r>
    </w:p>
    <w:p w14:paraId="0168505D" w14:textId="77777777" w:rsidR="00CD7B0A" w:rsidRDefault="00CD7B0A" w:rsidP="00CD7B0A">
      <w:pPr>
        <w:pStyle w:val="zCode"/>
        <w:rPr>
          <w:noProof/>
        </w:rPr>
      </w:pPr>
      <w:r>
        <w:rPr>
          <w:noProof/>
        </w:rPr>
        <w:t xml:space="preserve">      "Iron (mg)": "Iron (mg)",</w:t>
      </w:r>
    </w:p>
    <w:p w14:paraId="19DFAA46" w14:textId="77777777" w:rsidR="00CD7B0A" w:rsidRDefault="00CD7B0A" w:rsidP="00CD7B0A">
      <w:pPr>
        <w:pStyle w:val="zCode"/>
        <w:rPr>
          <w:noProof/>
        </w:rPr>
      </w:pPr>
      <w:r>
        <w:rPr>
          <w:noProof/>
        </w:rPr>
        <w:t xml:space="preserve">      "Phosphorus (mg)": "Phosphorus (mg)",</w:t>
      </w:r>
    </w:p>
    <w:p w14:paraId="3493F288" w14:textId="77777777" w:rsidR="00CD7B0A" w:rsidRDefault="00CD7B0A" w:rsidP="00CD7B0A">
      <w:pPr>
        <w:pStyle w:val="zCode"/>
        <w:rPr>
          <w:noProof/>
        </w:rPr>
      </w:pPr>
      <w:r>
        <w:rPr>
          <w:noProof/>
        </w:rPr>
        <w:t xml:space="preserve">      "Potassium (mg)": "Potassium (mg)",</w:t>
      </w:r>
    </w:p>
    <w:p w14:paraId="2ACC2C1A" w14:textId="77777777" w:rsidR="00CD7B0A" w:rsidRDefault="00CD7B0A" w:rsidP="00CD7B0A">
      <w:pPr>
        <w:pStyle w:val="zCode"/>
        <w:rPr>
          <w:noProof/>
        </w:rPr>
      </w:pPr>
      <w:r>
        <w:rPr>
          <w:noProof/>
        </w:rPr>
        <w:t xml:space="preserve">      "Sodium (mg)": "Sodium (mg)",</w:t>
      </w:r>
    </w:p>
    <w:p w14:paraId="75C4B7B9" w14:textId="77777777" w:rsidR="00CD7B0A" w:rsidRDefault="00CD7B0A" w:rsidP="00CD7B0A">
      <w:pPr>
        <w:pStyle w:val="zCode"/>
        <w:rPr>
          <w:noProof/>
        </w:rPr>
      </w:pPr>
    </w:p>
    <w:p w14:paraId="16C92756" w14:textId="77777777" w:rsidR="00CD7B0A" w:rsidRDefault="00CD7B0A" w:rsidP="00CD7B0A">
      <w:pPr>
        <w:pStyle w:val="zCode"/>
        <w:rPr>
          <w:noProof/>
        </w:rPr>
      </w:pPr>
      <w:r>
        <w:rPr>
          <w:noProof/>
        </w:rPr>
        <w:t xml:space="preserve">      "Vitamin A (μg)": "Vitamin A (μg)",</w:t>
      </w:r>
    </w:p>
    <w:p w14:paraId="3DF6D87F" w14:textId="77777777" w:rsidR="00CD7B0A" w:rsidRDefault="00CD7B0A" w:rsidP="00CD7B0A">
      <w:pPr>
        <w:pStyle w:val="zCode"/>
        <w:rPr>
          <w:noProof/>
        </w:rPr>
      </w:pPr>
      <w:r>
        <w:rPr>
          <w:noProof/>
        </w:rPr>
        <w:t xml:space="preserve">      "Thiamin (mg)": "Thiamin (mg)",</w:t>
      </w:r>
    </w:p>
    <w:p w14:paraId="41DC5A33" w14:textId="77777777" w:rsidR="00CD7B0A" w:rsidRDefault="00CD7B0A" w:rsidP="00CD7B0A">
      <w:pPr>
        <w:pStyle w:val="zCode"/>
        <w:rPr>
          <w:noProof/>
        </w:rPr>
      </w:pPr>
      <w:r>
        <w:rPr>
          <w:noProof/>
        </w:rPr>
        <w:t xml:space="preserve">      "Riboflavin (mg)": "Riboflavin (mg)",</w:t>
      </w:r>
    </w:p>
    <w:p w14:paraId="3D7D3D1B" w14:textId="77777777" w:rsidR="00CD7B0A" w:rsidRDefault="00CD7B0A" w:rsidP="00CD7B0A">
      <w:pPr>
        <w:pStyle w:val="zCode"/>
        <w:rPr>
          <w:noProof/>
        </w:rPr>
      </w:pPr>
      <w:r>
        <w:rPr>
          <w:noProof/>
        </w:rPr>
        <w:t xml:space="preserve">      "Vitamin C (mg)": "Vitamin C (mg)",</w:t>
      </w:r>
    </w:p>
    <w:p w14:paraId="089E01D7" w14:textId="77777777" w:rsidR="00CD7B0A" w:rsidRDefault="00CD7B0A" w:rsidP="00CD7B0A">
      <w:pPr>
        <w:pStyle w:val="zCode"/>
        <w:rPr>
          <w:noProof/>
        </w:rPr>
      </w:pPr>
      <w:r>
        <w:rPr>
          <w:noProof/>
        </w:rPr>
        <w:t xml:space="preserve">      "Refuse (%)": "Refuse (%)",</w:t>
      </w:r>
    </w:p>
    <w:p w14:paraId="30B93E18" w14:textId="77777777" w:rsidR="00CD7B0A" w:rsidRDefault="00CD7B0A" w:rsidP="00CD7B0A">
      <w:pPr>
        <w:pStyle w:val="zCode"/>
        <w:rPr>
          <w:noProof/>
        </w:rPr>
      </w:pPr>
      <w:r>
        <w:rPr>
          <w:noProof/>
        </w:rPr>
        <w:t xml:space="preserve">    },</w:t>
      </w:r>
    </w:p>
    <w:p w14:paraId="4D8FDFE8" w14:textId="77777777" w:rsidR="00CD7B0A" w:rsidRDefault="00CD7B0A" w:rsidP="00CD7B0A">
      <w:pPr>
        <w:pStyle w:val="zCode"/>
        <w:rPr>
          <w:noProof/>
        </w:rPr>
      </w:pPr>
      <w:r>
        <w:rPr>
          <w:noProof/>
        </w:rPr>
        <w:t xml:space="preserve">    notification: {</w:t>
      </w:r>
    </w:p>
    <w:p w14:paraId="238DA22C" w14:textId="77777777" w:rsidR="00CD7B0A" w:rsidRDefault="00CD7B0A" w:rsidP="00CD7B0A">
      <w:pPr>
        <w:pStyle w:val="zCode"/>
        <w:rPr>
          <w:noProof/>
        </w:rPr>
      </w:pPr>
      <w:r>
        <w:rPr>
          <w:noProof/>
        </w:rPr>
        <w:t xml:space="preserve">      noMatchFound: "No match found.",</w:t>
      </w:r>
    </w:p>
    <w:p w14:paraId="0B933220" w14:textId="77777777" w:rsidR="00CD7B0A" w:rsidRDefault="00CD7B0A" w:rsidP="00CD7B0A">
      <w:pPr>
        <w:pStyle w:val="zCode"/>
        <w:rPr>
          <w:noProof/>
        </w:rPr>
      </w:pPr>
      <w:r>
        <w:rPr>
          <w:noProof/>
        </w:rPr>
        <w:t xml:space="preserve">      selectAtLeastOneCategory: "Please select at least one nutrition category.",</w:t>
      </w:r>
    </w:p>
    <w:p w14:paraId="28F6BBAF" w14:textId="77777777" w:rsidR="00CD7B0A" w:rsidRDefault="00CD7B0A" w:rsidP="00CD7B0A">
      <w:pPr>
        <w:pStyle w:val="zCode"/>
        <w:rPr>
          <w:noProof/>
        </w:rPr>
      </w:pPr>
      <w:r>
        <w:rPr>
          <w:noProof/>
        </w:rPr>
        <w:t xml:space="preserve">      enterFoodName: "Please enter a food name.",</w:t>
      </w:r>
    </w:p>
    <w:p w14:paraId="1C8AFC0C" w14:textId="77777777" w:rsidR="00CD7B0A" w:rsidRDefault="00CD7B0A" w:rsidP="00CD7B0A">
      <w:pPr>
        <w:pStyle w:val="zCode"/>
        <w:rPr>
          <w:noProof/>
        </w:rPr>
      </w:pPr>
      <w:r>
        <w:rPr>
          <w:noProof/>
        </w:rPr>
        <w:t xml:space="preserve">      loadingData: "Loading data...",</w:t>
      </w:r>
    </w:p>
    <w:p w14:paraId="1AF4192D" w14:textId="77777777" w:rsidR="00CD7B0A" w:rsidRDefault="00CD7B0A" w:rsidP="00CD7B0A">
      <w:pPr>
        <w:pStyle w:val="zCode"/>
        <w:rPr>
          <w:noProof/>
        </w:rPr>
      </w:pPr>
      <w:r>
        <w:rPr>
          <w:noProof/>
        </w:rPr>
        <w:t xml:space="preserve">      failedToLoadNutritionData: "Failed to load nutrition data.",</w:t>
      </w:r>
    </w:p>
    <w:p w14:paraId="21768B65" w14:textId="77777777" w:rsidR="00CD7B0A" w:rsidRDefault="00CD7B0A" w:rsidP="00CD7B0A">
      <w:pPr>
        <w:pStyle w:val="zCode"/>
        <w:rPr>
          <w:noProof/>
        </w:rPr>
      </w:pPr>
      <w:r>
        <w:rPr>
          <w:noProof/>
        </w:rPr>
        <w:t xml:space="preserve">      noFoodData: "No food data found for this province.",</w:t>
      </w:r>
    </w:p>
    <w:p w14:paraId="5BCE766F" w14:textId="77777777" w:rsidR="00CD7B0A" w:rsidRDefault="00CD7B0A" w:rsidP="00CD7B0A">
      <w:pPr>
        <w:pStyle w:val="zCode"/>
        <w:rPr>
          <w:noProof/>
        </w:rPr>
      </w:pPr>
      <w:r>
        <w:rPr>
          <w:noProof/>
        </w:rPr>
        <w:t xml:space="preserve">      selectedAmount: "Selected amount",</w:t>
      </w:r>
    </w:p>
    <w:p w14:paraId="1AA26AE0" w14:textId="77777777" w:rsidR="00CD7B0A" w:rsidRDefault="00CD7B0A" w:rsidP="00CD7B0A">
      <w:pPr>
        <w:pStyle w:val="zCode"/>
        <w:rPr>
          <w:noProof/>
        </w:rPr>
      </w:pPr>
      <w:r>
        <w:rPr>
          <w:noProof/>
        </w:rPr>
        <w:t xml:space="preserve">    },</w:t>
      </w:r>
    </w:p>
    <w:p w14:paraId="63EAD217" w14:textId="77777777" w:rsidR="00CD7B0A" w:rsidRDefault="00CD7B0A" w:rsidP="00CD7B0A">
      <w:pPr>
        <w:pStyle w:val="zCode"/>
        <w:rPr>
          <w:noProof/>
        </w:rPr>
      </w:pPr>
      <w:r>
        <w:rPr>
          <w:noProof/>
        </w:rPr>
        <w:t xml:space="preserve">    modal: {</w:t>
      </w:r>
    </w:p>
    <w:p w14:paraId="428A9778" w14:textId="77777777" w:rsidR="00CD7B0A" w:rsidRDefault="00CD7B0A" w:rsidP="00CD7B0A">
      <w:pPr>
        <w:pStyle w:val="zCode"/>
        <w:rPr>
          <w:noProof/>
        </w:rPr>
      </w:pPr>
      <w:r>
        <w:rPr>
          <w:noProof/>
        </w:rPr>
        <w:t xml:space="preserve">      clear: "Clear",</w:t>
      </w:r>
    </w:p>
    <w:p w14:paraId="59E1ABA3" w14:textId="77777777" w:rsidR="00CD7B0A" w:rsidRDefault="00CD7B0A" w:rsidP="00CD7B0A">
      <w:pPr>
        <w:pStyle w:val="zCode"/>
        <w:rPr>
          <w:noProof/>
        </w:rPr>
      </w:pPr>
      <w:r>
        <w:rPr>
          <w:noProof/>
        </w:rPr>
        <w:t xml:space="preserve">      selectAll: "Select All",</w:t>
      </w:r>
    </w:p>
    <w:p w14:paraId="41826C46" w14:textId="77777777" w:rsidR="00CD7B0A" w:rsidRDefault="00CD7B0A" w:rsidP="00CD7B0A">
      <w:pPr>
        <w:pStyle w:val="zCode"/>
        <w:rPr>
          <w:noProof/>
        </w:rPr>
      </w:pPr>
      <w:r>
        <w:rPr>
          <w:noProof/>
        </w:rPr>
        <w:t xml:space="preserve">      search: "Search",</w:t>
      </w:r>
    </w:p>
    <w:p w14:paraId="43808E06" w14:textId="77777777" w:rsidR="00CD7B0A" w:rsidRDefault="00CD7B0A" w:rsidP="00CD7B0A">
      <w:pPr>
        <w:pStyle w:val="zCode"/>
        <w:rPr>
          <w:noProof/>
        </w:rPr>
      </w:pPr>
      <w:r>
        <w:rPr>
          <w:noProof/>
        </w:rPr>
        <w:t xml:space="preserve">      close: "Close",</w:t>
      </w:r>
    </w:p>
    <w:p w14:paraId="35D558CB" w14:textId="77777777" w:rsidR="00CD7B0A" w:rsidRDefault="00CD7B0A" w:rsidP="00CD7B0A">
      <w:pPr>
        <w:pStyle w:val="zCode"/>
        <w:rPr>
          <w:noProof/>
        </w:rPr>
      </w:pPr>
      <w:r>
        <w:rPr>
          <w:noProof/>
        </w:rPr>
        <w:t xml:space="preserve">      selected: "Selected",</w:t>
      </w:r>
    </w:p>
    <w:p w14:paraId="54BC2AB4" w14:textId="77777777" w:rsidR="00CD7B0A" w:rsidRDefault="00CD7B0A" w:rsidP="00CD7B0A">
      <w:pPr>
        <w:pStyle w:val="zCode"/>
        <w:rPr>
          <w:noProof/>
        </w:rPr>
      </w:pPr>
      <w:r>
        <w:rPr>
          <w:noProof/>
        </w:rPr>
        <w:t xml:space="preserve">      province: "province",</w:t>
      </w:r>
    </w:p>
    <w:p w14:paraId="51BF15C1" w14:textId="77777777" w:rsidR="00CD7B0A" w:rsidRDefault="00CD7B0A" w:rsidP="00CD7B0A">
      <w:pPr>
        <w:pStyle w:val="zCode"/>
        <w:rPr>
          <w:noProof/>
        </w:rPr>
      </w:pPr>
      <w:r>
        <w:rPr>
          <w:noProof/>
        </w:rPr>
        <w:t xml:space="preserve">      informationWillAppear: "Information will appear here.",</w:t>
      </w:r>
    </w:p>
    <w:p w14:paraId="2AB26934" w14:textId="77777777" w:rsidR="00CD7B0A" w:rsidRDefault="00CD7B0A" w:rsidP="00CD7B0A">
      <w:pPr>
        <w:pStyle w:val="zCode"/>
        <w:rPr>
          <w:noProof/>
        </w:rPr>
      </w:pPr>
      <w:r>
        <w:rPr>
          <w:noProof/>
        </w:rPr>
        <w:t xml:space="preserve">    },</w:t>
      </w:r>
    </w:p>
    <w:p w14:paraId="197AAC6F" w14:textId="77777777" w:rsidR="00CD7B0A" w:rsidRPr="00CD7B0A" w:rsidRDefault="00CD7B0A" w:rsidP="00CD7B0A">
      <w:pPr>
        <w:pStyle w:val="zCode"/>
        <w:rPr>
          <w:noProof/>
          <w:color w:val="EE0000"/>
        </w:rPr>
      </w:pPr>
      <w:r w:rsidRPr="00CD7B0A">
        <w:rPr>
          <w:noProof/>
          <w:color w:val="EE0000"/>
        </w:rPr>
        <w:t xml:space="preserve">    footer: {</w:t>
      </w:r>
    </w:p>
    <w:p w14:paraId="1235EF2D" w14:textId="77777777" w:rsidR="00CD7B0A" w:rsidRPr="00CD7B0A" w:rsidRDefault="00CD7B0A" w:rsidP="00CD7B0A">
      <w:pPr>
        <w:pStyle w:val="zCode"/>
        <w:rPr>
          <w:noProof/>
          <w:color w:val="EE0000"/>
        </w:rPr>
      </w:pPr>
      <w:r w:rsidRPr="00CD7B0A">
        <w:rPr>
          <w:noProof/>
          <w:color w:val="EE0000"/>
        </w:rPr>
        <w:t xml:space="preserve">      teamMembers: "Project team members",</w:t>
      </w:r>
    </w:p>
    <w:p w14:paraId="3A254473" w14:textId="77777777" w:rsidR="00CD7B0A" w:rsidRPr="00CD7B0A" w:rsidRDefault="00CD7B0A" w:rsidP="00CD7B0A">
      <w:pPr>
        <w:pStyle w:val="zCode"/>
        <w:rPr>
          <w:noProof/>
          <w:color w:val="EE0000"/>
        </w:rPr>
      </w:pPr>
      <w:r w:rsidRPr="00CD7B0A">
        <w:rPr>
          <w:noProof/>
          <w:color w:val="EE0000"/>
        </w:rPr>
        <w:t xml:space="preserve">      coreMembers: "Project core members",</w:t>
      </w:r>
    </w:p>
    <w:p w14:paraId="42BFC4F9" w14:textId="77777777" w:rsidR="00CD7B0A" w:rsidRPr="00CD7B0A" w:rsidRDefault="00CD7B0A" w:rsidP="00CD7B0A">
      <w:pPr>
        <w:pStyle w:val="zCode"/>
        <w:rPr>
          <w:noProof/>
          <w:color w:val="EE0000"/>
        </w:rPr>
      </w:pPr>
    </w:p>
    <w:p w14:paraId="51F44C16" w14:textId="77777777" w:rsidR="00CD7B0A" w:rsidRPr="00CD7B0A" w:rsidRDefault="00CD7B0A" w:rsidP="00CD7B0A">
      <w:pPr>
        <w:pStyle w:val="zCode"/>
        <w:rPr>
          <w:noProof/>
          <w:color w:val="EE0000"/>
        </w:rPr>
      </w:pPr>
      <w:r w:rsidRPr="00CD7B0A">
        <w:rPr>
          <w:noProof/>
          <w:color w:val="EE0000"/>
        </w:rPr>
        <w:t xml:space="preserve">      projectInvestigators: "Project investigators: Enkhjargal.B, Erkigul.B",</w:t>
      </w:r>
    </w:p>
    <w:p w14:paraId="2417DAB6" w14:textId="77777777" w:rsidR="00CD7B0A" w:rsidRPr="00CD7B0A" w:rsidRDefault="00CD7B0A" w:rsidP="00CD7B0A">
      <w:pPr>
        <w:pStyle w:val="zCode"/>
        <w:rPr>
          <w:noProof/>
          <w:color w:val="EE0000"/>
        </w:rPr>
      </w:pPr>
      <w:r w:rsidRPr="00CD7B0A">
        <w:rPr>
          <w:noProof/>
          <w:color w:val="EE0000"/>
        </w:rPr>
        <w:t xml:space="preserve">      researchers: "Researchers: Buyanchimeg.B, Ulambayar.T",</w:t>
      </w:r>
    </w:p>
    <w:p w14:paraId="422E2F1D" w14:textId="77777777" w:rsidR="00CD7B0A" w:rsidRPr="00CD7B0A" w:rsidRDefault="00CD7B0A" w:rsidP="00CD7B0A">
      <w:pPr>
        <w:pStyle w:val="zCode"/>
        <w:rPr>
          <w:noProof/>
          <w:color w:val="EE0000"/>
        </w:rPr>
      </w:pPr>
      <w:r w:rsidRPr="00CD7B0A">
        <w:rPr>
          <w:noProof/>
          <w:color w:val="EE0000"/>
        </w:rPr>
        <w:lastRenderedPageBreak/>
        <w:t xml:space="preserve">      others: "Others: Tserenkhand.Z, Khandsuren.D",</w:t>
      </w:r>
    </w:p>
    <w:p w14:paraId="00D251D1" w14:textId="77777777" w:rsidR="00CD7B0A" w:rsidRPr="00CD7B0A" w:rsidRDefault="00CD7B0A" w:rsidP="00CD7B0A">
      <w:pPr>
        <w:pStyle w:val="zCode"/>
        <w:rPr>
          <w:noProof/>
          <w:color w:val="EE0000"/>
        </w:rPr>
      </w:pPr>
      <w:r w:rsidRPr="00CD7B0A">
        <w:rPr>
          <w:noProof/>
          <w:color w:val="EE0000"/>
        </w:rPr>
        <w:t xml:space="preserve">      softwareDeveloper: "Software developer: Orgil.D",</w:t>
      </w:r>
    </w:p>
    <w:p w14:paraId="1F997015" w14:textId="77777777" w:rsidR="00CD7B0A" w:rsidRPr="00CD7B0A" w:rsidRDefault="00CD7B0A" w:rsidP="00CD7B0A">
      <w:pPr>
        <w:pStyle w:val="zCode"/>
        <w:rPr>
          <w:noProof/>
          <w:color w:val="EE0000"/>
        </w:rPr>
      </w:pPr>
    </w:p>
    <w:p w14:paraId="5C6D8F19" w14:textId="77777777" w:rsidR="00CD7B0A" w:rsidRPr="00CD7B0A" w:rsidRDefault="00CD7B0A" w:rsidP="00CD7B0A">
      <w:pPr>
        <w:pStyle w:val="zCode"/>
        <w:rPr>
          <w:noProof/>
          <w:color w:val="EE0000"/>
        </w:rPr>
      </w:pPr>
      <w:r w:rsidRPr="00CD7B0A">
        <w:rPr>
          <w:noProof/>
          <w:color w:val="EE0000"/>
        </w:rPr>
        <w:t xml:space="preserve">      contactInformation: "Contact information",</w:t>
      </w:r>
    </w:p>
    <w:p w14:paraId="7217A3A2" w14:textId="77777777" w:rsidR="00CD7B0A" w:rsidRPr="00CD7B0A" w:rsidRDefault="00CD7B0A" w:rsidP="00CD7B0A">
      <w:pPr>
        <w:pStyle w:val="zCode"/>
        <w:rPr>
          <w:noProof/>
          <w:color w:val="EE0000"/>
        </w:rPr>
      </w:pPr>
      <w:r w:rsidRPr="00CD7B0A">
        <w:rPr>
          <w:noProof/>
          <w:color w:val="EE0000"/>
        </w:rPr>
        <w:t xml:space="preserve">      university: "Mongolian University of Life Sciences",</w:t>
      </w:r>
    </w:p>
    <w:p w14:paraId="0FED7571" w14:textId="77777777" w:rsidR="00CD7B0A" w:rsidRPr="00CD7B0A" w:rsidRDefault="00CD7B0A" w:rsidP="00CD7B0A">
      <w:pPr>
        <w:pStyle w:val="zCode"/>
        <w:rPr>
          <w:noProof/>
          <w:color w:val="EE0000"/>
        </w:rPr>
      </w:pPr>
      <w:r w:rsidRPr="00CD7B0A">
        <w:rPr>
          <w:noProof/>
          <w:color w:val="EE0000"/>
        </w:rPr>
        <w:t xml:space="preserve">      address: "Zaisan, Khan-Uul district, Ulaanbaatar 17024, Mongolia",</w:t>
      </w:r>
    </w:p>
    <w:p w14:paraId="23BF1FA2" w14:textId="77777777" w:rsidR="00CD7B0A" w:rsidRPr="00CD7B0A" w:rsidRDefault="00CD7B0A" w:rsidP="00CD7B0A">
      <w:pPr>
        <w:pStyle w:val="zCode"/>
        <w:rPr>
          <w:noProof/>
          <w:color w:val="EE0000"/>
        </w:rPr>
      </w:pPr>
      <w:r w:rsidRPr="00CD7B0A">
        <w:rPr>
          <w:noProof/>
          <w:color w:val="EE0000"/>
        </w:rPr>
        <w:t xml:space="preserve">      phone: "Phone",</w:t>
      </w:r>
    </w:p>
    <w:p w14:paraId="762D4A70" w14:textId="77777777" w:rsidR="00CD7B0A" w:rsidRPr="00CD7B0A" w:rsidRDefault="00CD7B0A" w:rsidP="00CD7B0A">
      <w:pPr>
        <w:pStyle w:val="zCode"/>
        <w:rPr>
          <w:noProof/>
          <w:color w:val="EE0000"/>
        </w:rPr>
      </w:pPr>
      <w:r w:rsidRPr="00CD7B0A">
        <w:rPr>
          <w:noProof/>
          <w:color w:val="EE0000"/>
        </w:rPr>
        <w:t xml:space="preserve">      email: "Email",</w:t>
      </w:r>
    </w:p>
    <w:p w14:paraId="428D9A8E" w14:textId="77777777" w:rsidR="00CD7B0A" w:rsidRPr="00CD7B0A" w:rsidRDefault="00CD7B0A" w:rsidP="00CD7B0A">
      <w:pPr>
        <w:pStyle w:val="zCode"/>
        <w:rPr>
          <w:noProof/>
          <w:color w:val="EE0000"/>
        </w:rPr>
      </w:pPr>
      <w:r w:rsidRPr="00CD7B0A">
        <w:rPr>
          <w:noProof/>
          <w:color w:val="EE0000"/>
        </w:rPr>
        <w:t xml:space="preserve">      afaci: "Asian Food and Agriculture Cooperation Initiative",</w:t>
      </w:r>
    </w:p>
    <w:p w14:paraId="4D6F1AC4" w14:textId="77777777" w:rsidR="00CD7B0A" w:rsidRPr="00CD7B0A" w:rsidRDefault="00CD7B0A" w:rsidP="00CD7B0A">
      <w:pPr>
        <w:pStyle w:val="zCode"/>
        <w:rPr>
          <w:noProof/>
          <w:color w:val="EE0000"/>
        </w:rPr>
      </w:pPr>
      <w:r w:rsidRPr="00CD7B0A">
        <w:rPr>
          <w:noProof/>
          <w:color w:val="EE0000"/>
        </w:rPr>
        <w:t xml:space="preserve">      muls: "Mongolian University of Life Sciences",</w:t>
      </w:r>
    </w:p>
    <w:p w14:paraId="3A62C199" w14:textId="77777777" w:rsidR="00CD7B0A" w:rsidRPr="00CD7B0A" w:rsidRDefault="00CD7B0A" w:rsidP="00CD7B0A">
      <w:pPr>
        <w:pStyle w:val="zCode"/>
        <w:rPr>
          <w:noProof/>
          <w:color w:val="EE0000"/>
        </w:rPr>
      </w:pPr>
      <w:r w:rsidRPr="00CD7B0A">
        <w:rPr>
          <w:noProof/>
          <w:color w:val="EE0000"/>
        </w:rPr>
        <w:t xml:space="preserve">      rda: "Rural Development Administration",</w:t>
      </w:r>
    </w:p>
    <w:p w14:paraId="79A9CFBD" w14:textId="77777777" w:rsidR="00CD7B0A" w:rsidRPr="00CD7B0A" w:rsidRDefault="00CD7B0A" w:rsidP="00CD7B0A">
      <w:pPr>
        <w:pStyle w:val="zCode"/>
        <w:rPr>
          <w:noProof/>
          <w:color w:val="EE0000"/>
        </w:rPr>
      </w:pPr>
      <w:r w:rsidRPr="00CD7B0A">
        <w:rPr>
          <w:noProof/>
          <w:color w:val="EE0000"/>
        </w:rPr>
        <w:t xml:space="preserve">      mfali: "Ministry of Food, Agriculture, and Light Industry",</w:t>
      </w:r>
    </w:p>
    <w:p w14:paraId="0293789B" w14:textId="77777777" w:rsidR="00CD7B0A" w:rsidRPr="00CD7B0A" w:rsidRDefault="00CD7B0A" w:rsidP="00CD7B0A">
      <w:pPr>
        <w:pStyle w:val="zCode"/>
        <w:rPr>
          <w:noProof/>
          <w:color w:val="EE0000"/>
        </w:rPr>
      </w:pPr>
      <w:r w:rsidRPr="00CD7B0A">
        <w:rPr>
          <w:noProof/>
          <w:color w:val="EE0000"/>
        </w:rPr>
        <w:t xml:space="preserve">    },</w:t>
      </w:r>
    </w:p>
    <w:p w14:paraId="6E8677FF" w14:textId="77777777" w:rsidR="00CD7B0A" w:rsidRDefault="00CD7B0A" w:rsidP="00CD7B0A">
      <w:pPr>
        <w:pStyle w:val="zCode"/>
        <w:rPr>
          <w:noProof/>
        </w:rPr>
      </w:pPr>
      <w:r>
        <w:rPr>
          <w:noProof/>
        </w:rPr>
        <w:t xml:space="preserve">  },</w:t>
      </w:r>
    </w:p>
    <w:p w14:paraId="0713C8D8" w14:textId="37B6597E" w:rsidR="008A269A" w:rsidRDefault="00CD7B0A" w:rsidP="00CD7B0A">
      <w:pPr>
        <w:pStyle w:val="zCode"/>
        <w:rPr>
          <w:noProof/>
        </w:rPr>
      </w:pPr>
      <w:r>
        <w:rPr>
          <w:noProof/>
        </w:rPr>
        <w:t>};</w:t>
      </w:r>
    </w:p>
    <w:p w14:paraId="0EF26BCF" w14:textId="3A35CE26" w:rsidR="008A269A" w:rsidRPr="00C43FCF" w:rsidRDefault="00C43FCF" w:rsidP="00C43FCF">
      <w:pPr>
        <w:pStyle w:val="C2nd"/>
        <w:rPr>
          <w:noProof/>
        </w:rPr>
      </w:pPr>
      <w:bookmarkStart w:id="159" w:name="_Toc231258393"/>
      <w:r>
        <w:rPr>
          <w:noProof/>
        </w:rPr>
        <w:t>src/js/components/footer.js</w:t>
      </w:r>
      <w:bookmarkEnd w:id="159"/>
    </w:p>
    <w:p w14:paraId="041A7D97" w14:textId="77777777" w:rsidR="008A269A" w:rsidRDefault="008A269A" w:rsidP="00B32692">
      <w:pPr>
        <w:pStyle w:val="zCode"/>
        <w:rPr>
          <w:noProof/>
        </w:rPr>
      </w:pPr>
    </w:p>
    <w:p w14:paraId="21FD8A15" w14:textId="77777777" w:rsidR="00C43FCF" w:rsidRDefault="00C43FCF" w:rsidP="00C43FCF">
      <w:pPr>
        <w:pStyle w:val="zCode"/>
        <w:rPr>
          <w:noProof/>
        </w:rPr>
      </w:pPr>
      <w:r>
        <w:rPr>
          <w:noProof/>
        </w:rPr>
        <w:t>import { t } from "../i18n/i18n.js";</w:t>
      </w:r>
    </w:p>
    <w:p w14:paraId="16A71BDA" w14:textId="77777777" w:rsidR="00C43FCF" w:rsidRDefault="00C43FCF" w:rsidP="00C43FCF">
      <w:pPr>
        <w:pStyle w:val="zCode"/>
        <w:rPr>
          <w:noProof/>
        </w:rPr>
      </w:pPr>
    </w:p>
    <w:p w14:paraId="23E433F8" w14:textId="77777777" w:rsidR="00C43FCF" w:rsidRDefault="00C43FCF" w:rsidP="00C43FCF">
      <w:pPr>
        <w:pStyle w:val="zCode"/>
        <w:rPr>
          <w:noProof/>
        </w:rPr>
      </w:pPr>
      <w:r>
        <w:rPr>
          <w:noProof/>
        </w:rPr>
        <w:t>export function mountFooter(root) {</w:t>
      </w:r>
    </w:p>
    <w:p w14:paraId="04AA664C" w14:textId="77777777" w:rsidR="00C43FCF" w:rsidRDefault="00C43FCF" w:rsidP="00C43FCF">
      <w:pPr>
        <w:pStyle w:val="zCode"/>
        <w:rPr>
          <w:noProof/>
        </w:rPr>
      </w:pPr>
      <w:r>
        <w:rPr>
          <w:noProof/>
        </w:rPr>
        <w:t xml:space="preserve">  root.innerHTML = `</w:t>
      </w:r>
    </w:p>
    <w:p w14:paraId="182323BD" w14:textId="77777777" w:rsidR="00C43FCF" w:rsidRDefault="00C43FCF" w:rsidP="00C43FCF">
      <w:pPr>
        <w:pStyle w:val="zCode"/>
        <w:rPr>
          <w:noProof/>
        </w:rPr>
      </w:pPr>
      <w:r>
        <w:rPr>
          <w:noProof/>
        </w:rPr>
        <w:t xml:space="preserve">    &lt;footer class="footer app-footer"&gt;</w:t>
      </w:r>
    </w:p>
    <w:p w14:paraId="171ED0FF" w14:textId="77777777" w:rsidR="00C43FCF" w:rsidRDefault="00C43FCF" w:rsidP="00C43FCF">
      <w:pPr>
        <w:pStyle w:val="zCode"/>
        <w:rPr>
          <w:noProof/>
        </w:rPr>
      </w:pPr>
      <w:r>
        <w:rPr>
          <w:noProof/>
        </w:rPr>
        <w:t xml:space="preserve">      &lt;div class="container"&gt;</w:t>
      </w:r>
    </w:p>
    <w:p w14:paraId="1444771E" w14:textId="77777777" w:rsidR="00C43FCF" w:rsidRDefault="00C43FCF" w:rsidP="00C43FCF">
      <w:pPr>
        <w:pStyle w:val="zCode"/>
        <w:rPr>
          <w:noProof/>
        </w:rPr>
      </w:pPr>
      <w:r>
        <w:rPr>
          <w:noProof/>
        </w:rPr>
        <w:t xml:space="preserve">        &lt;div class="columns is-multiline is-centered"&gt;</w:t>
      </w:r>
    </w:p>
    <w:p w14:paraId="219A8162" w14:textId="77777777" w:rsidR="00C43FCF" w:rsidRDefault="00C43FCF" w:rsidP="00C43FCF">
      <w:pPr>
        <w:pStyle w:val="zCode"/>
        <w:rPr>
          <w:noProof/>
        </w:rPr>
      </w:pPr>
    </w:p>
    <w:p w14:paraId="3F624B04" w14:textId="77777777" w:rsidR="00C43FCF" w:rsidRDefault="00C43FCF" w:rsidP="00C43FCF">
      <w:pPr>
        <w:pStyle w:val="zCode"/>
        <w:rPr>
          <w:noProof/>
        </w:rPr>
      </w:pPr>
      <w:r>
        <w:rPr>
          <w:noProof/>
        </w:rPr>
        <w:t xml:space="preserve">          &lt;div class="column is-12-mobile is-6-tablet is-4-desktop"&gt;</w:t>
      </w:r>
    </w:p>
    <w:p w14:paraId="38E4BE0F" w14:textId="77777777" w:rsidR="00C43FCF" w:rsidRDefault="00C43FCF" w:rsidP="00C43FCF">
      <w:pPr>
        <w:pStyle w:val="zCode"/>
        <w:rPr>
          <w:noProof/>
        </w:rPr>
      </w:pPr>
      <w:r>
        <w:rPr>
          <w:noProof/>
        </w:rPr>
        <w:t xml:space="preserve">            &lt;div class="content"&gt;</w:t>
      </w:r>
    </w:p>
    <w:p w14:paraId="3A5C049D" w14:textId="77777777" w:rsidR="00C43FCF" w:rsidRDefault="00C43FCF" w:rsidP="00C43FCF">
      <w:pPr>
        <w:pStyle w:val="zCode"/>
        <w:rPr>
          <w:noProof/>
        </w:rPr>
      </w:pPr>
      <w:r>
        <w:rPr>
          <w:noProof/>
        </w:rPr>
        <w:t xml:space="preserve">              &lt;h3 class="title is-5"&gt;${t("footer.teamMembers")}&lt;/h3&gt;</w:t>
      </w:r>
    </w:p>
    <w:p w14:paraId="7729D997" w14:textId="77777777" w:rsidR="00C43FCF" w:rsidRDefault="00C43FCF" w:rsidP="00C43FCF">
      <w:pPr>
        <w:pStyle w:val="zCode"/>
        <w:rPr>
          <w:noProof/>
        </w:rPr>
      </w:pPr>
      <w:r>
        <w:rPr>
          <w:noProof/>
        </w:rPr>
        <w:t xml:space="preserve">              &lt;ul&gt;</w:t>
      </w:r>
    </w:p>
    <w:p w14:paraId="1B8D7EE7" w14:textId="77777777" w:rsidR="00C43FCF" w:rsidRDefault="00C43FCF" w:rsidP="00C43FCF">
      <w:pPr>
        <w:pStyle w:val="zCode"/>
        <w:rPr>
          <w:noProof/>
        </w:rPr>
      </w:pPr>
      <w:r>
        <w:rPr>
          <w:noProof/>
        </w:rPr>
        <w:t xml:space="preserve">                &lt;li&gt;</w:t>
      </w:r>
    </w:p>
    <w:p w14:paraId="1E4A1FF0" w14:textId="77777777" w:rsidR="00C43FCF" w:rsidRDefault="00C43FCF" w:rsidP="00C43FCF">
      <w:pPr>
        <w:pStyle w:val="zCode"/>
        <w:rPr>
          <w:noProof/>
        </w:rPr>
      </w:pPr>
      <w:r>
        <w:rPr>
          <w:noProof/>
        </w:rPr>
        <w:t xml:space="preserve">                  &lt;img src="./img/icon/afaci.png" alt="AFACI" style="height: 1em; vertical-align: middle; margin-right: 5px;"&gt;</w:t>
      </w:r>
    </w:p>
    <w:p w14:paraId="1CB8009F" w14:textId="77777777" w:rsidR="00C43FCF" w:rsidRDefault="00C43FCF" w:rsidP="00C43FCF">
      <w:pPr>
        <w:pStyle w:val="zCode"/>
        <w:rPr>
          <w:noProof/>
        </w:rPr>
      </w:pPr>
      <w:r>
        <w:rPr>
          <w:noProof/>
        </w:rPr>
        <w:t xml:space="preserve">                  &lt;a class="custom-link" href="https://rda.go.kr/afaci/site/project/view?pageId=02020401&amp;pageName=APPT#submenu02020401" target="_blank"&gt;${t("footer.afaci")}&lt;/a&gt;</w:t>
      </w:r>
    </w:p>
    <w:p w14:paraId="59FCA3B5" w14:textId="77777777" w:rsidR="00C43FCF" w:rsidRDefault="00C43FCF" w:rsidP="00C43FCF">
      <w:pPr>
        <w:pStyle w:val="zCode"/>
        <w:rPr>
          <w:noProof/>
        </w:rPr>
      </w:pPr>
      <w:r>
        <w:rPr>
          <w:noProof/>
        </w:rPr>
        <w:t xml:space="preserve">                &lt;/li&gt;</w:t>
      </w:r>
    </w:p>
    <w:p w14:paraId="4C214FB0" w14:textId="77777777" w:rsidR="00C43FCF" w:rsidRDefault="00C43FCF" w:rsidP="00C43FCF">
      <w:pPr>
        <w:pStyle w:val="zCode"/>
        <w:rPr>
          <w:noProof/>
        </w:rPr>
      </w:pPr>
      <w:r>
        <w:rPr>
          <w:noProof/>
        </w:rPr>
        <w:t xml:space="preserve">                &lt;li&gt;</w:t>
      </w:r>
    </w:p>
    <w:p w14:paraId="34FAF339" w14:textId="77777777" w:rsidR="00C43FCF" w:rsidRDefault="00C43FCF" w:rsidP="00C43FCF">
      <w:pPr>
        <w:pStyle w:val="zCode"/>
        <w:rPr>
          <w:noProof/>
        </w:rPr>
      </w:pPr>
      <w:r>
        <w:rPr>
          <w:noProof/>
        </w:rPr>
        <w:t xml:space="preserve">                  &lt;img src="./img/icon/muls.png" alt="MULS" style="height: 1em; vertical-align: middle; margin-right: 5px;"&gt;</w:t>
      </w:r>
    </w:p>
    <w:p w14:paraId="1A5194D8" w14:textId="77777777" w:rsidR="00C43FCF" w:rsidRDefault="00C43FCF" w:rsidP="00C43FCF">
      <w:pPr>
        <w:pStyle w:val="zCode"/>
        <w:rPr>
          <w:noProof/>
        </w:rPr>
      </w:pPr>
      <w:r>
        <w:rPr>
          <w:noProof/>
        </w:rPr>
        <w:t xml:space="preserve">                  &lt;a class="custom-link" href="https://muls.edu.mn" target="_blank"&gt;${t("footer.muls")}&lt;/a&gt;</w:t>
      </w:r>
    </w:p>
    <w:p w14:paraId="46C7F2B8" w14:textId="77777777" w:rsidR="00C43FCF" w:rsidRDefault="00C43FCF" w:rsidP="00C43FCF">
      <w:pPr>
        <w:pStyle w:val="zCode"/>
        <w:rPr>
          <w:noProof/>
        </w:rPr>
      </w:pPr>
      <w:r>
        <w:rPr>
          <w:noProof/>
        </w:rPr>
        <w:t xml:space="preserve">                &lt;/li&gt;</w:t>
      </w:r>
    </w:p>
    <w:p w14:paraId="7FB744EC" w14:textId="77777777" w:rsidR="00C43FCF" w:rsidRDefault="00C43FCF" w:rsidP="00C43FCF">
      <w:pPr>
        <w:pStyle w:val="zCode"/>
        <w:rPr>
          <w:noProof/>
        </w:rPr>
      </w:pPr>
      <w:r>
        <w:rPr>
          <w:noProof/>
        </w:rPr>
        <w:t xml:space="preserve">                &lt;li&gt;</w:t>
      </w:r>
    </w:p>
    <w:p w14:paraId="34DC07E6" w14:textId="77777777" w:rsidR="00C43FCF" w:rsidRDefault="00C43FCF" w:rsidP="00C43FCF">
      <w:pPr>
        <w:pStyle w:val="zCode"/>
        <w:rPr>
          <w:noProof/>
        </w:rPr>
      </w:pPr>
      <w:r>
        <w:rPr>
          <w:noProof/>
        </w:rPr>
        <w:t xml:space="preserve">                  &lt;img src="./img/icon/rda.png" alt="RDA" style="height: 1em; vertical-align: middle; margin-right: 5px;"&gt;</w:t>
      </w:r>
    </w:p>
    <w:p w14:paraId="7827C743" w14:textId="77777777" w:rsidR="00C43FCF" w:rsidRDefault="00C43FCF" w:rsidP="00C43FCF">
      <w:pPr>
        <w:pStyle w:val="zCode"/>
        <w:rPr>
          <w:noProof/>
        </w:rPr>
      </w:pPr>
      <w:r>
        <w:rPr>
          <w:noProof/>
        </w:rPr>
        <w:t xml:space="preserve">                  &lt;a class="custom-link" href="https://www.rda.go.kr/foreign/ten2/" target="_blank"&gt;${t("footer.rda")}&lt;/a&gt;</w:t>
      </w:r>
    </w:p>
    <w:p w14:paraId="291444D6" w14:textId="77777777" w:rsidR="00C43FCF" w:rsidRDefault="00C43FCF" w:rsidP="00C43FCF">
      <w:pPr>
        <w:pStyle w:val="zCode"/>
        <w:rPr>
          <w:noProof/>
        </w:rPr>
      </w:pPr>
      <w:r>
        <w:rPr>
          <w:noProof/>
        </w:rPr>
        <w:t xml:space="preserve">                &lt;/li&gt;</w:t>
      </w:r>
    </w:p>
    <w:p w14:paraId="09A18403" w14:textId="77777777" w:rsidR="00C43FCF" w:rsidRDefault="00C43FCF" w:rsidP="00C43FCF">
      <w:pPr>
        <w:pStyle w:val="zCode"/>
        <w:rPr>
          <w:noProof/>
        </w:rPr>
      </w:pPr>
      <w:r>
        <w:rPr>
          <w:noProof/>
        </w:rPr>
        <w:t xml:space="preserve">                &lt;li&gt;</w:t>
      </w:r>
    </w:p>
    <w:p w14:paraId="14521865" w14:textId="77777777" w:rsidR="00C43FCF" w:rsidRDefault="00C43FCF" w:rsidP="00C43FCF">
      <w:pPr>
        <w:pStyle w:val="zCode"/>
        <w:rPr>
          <w:noProof/>
        </w:rPr>
      </w:pPr>
      <w:r>
        <w:rPr>
          <w:noProof/>
        </w:rPr>
        <w:t xml:space="preserve">                  &lt;img src="./img/icon/mfali.png" alt="MOFA" style="height: 1em; vertical-align: middle; margin-right: 5px;"&gt;</w:t>
      </w:r>
    </w:p>
    <w:p w14:paraId="2C7EA219" w14:textId="77777777" w:rsidR="00C43FCF" w:rsidRDefault="00C43FCF" w:rsidP="00C43FCF">
      <w:pPr>
        <w:pStyle w:val="zCode"/>
        <w:rPr>
          <w:noProof/>
        </w:rPr>
      </w:pPr>
      <w:r>
        <w:rPr>
          <w:noProof/>
        </w:rPr>
        <w:lastRenderedPageBreak/>
        <w:t xml:space="preserve">                  &lt;a class="custom-link" href="https://www.mofa.gov.mn" target="_blank"&gt;${t("footer.mfali")}&lt;/a&gt;</w:t>
      </w:r>
    </w:p>
    <w:p w14:paraId="111D76E5" w14:textId="77777777" w:rsidR="00C43FCF" w:rsidRDefault="00C43FCF" w:rsidP="00C43FCF">
      <w:pPr>
        <w:pStyle w:val="zCode"/>
        <w:rPr>
          <w:noProof/>
        </w:rPr>
      </w:pPr>
      <w:r>
        <w:rPr>
          <w:noProof/>
        </w:rPr>
        <w:t xml:space="preserve">                &lt;/li&gt;</w:t>
      </w:r>
    </w:p>
    <w:p w14:paraId="3266F28E" w14:textId="77777777" w:rsidR="00C43FCF" w:rsidRDefault="00C43FCF" w:rsidP="00C43FCF">
      <w:pPr>
        <w:pStyle w:val="zCode"/>
        <w:rPr>
          <w:noProof/>
        </w:rPr>
      </w:pPr>
      <w:r>
        <w:rPr>
          <w:noProof/>
        </w:rPr>
        <w:t xml:space="preserve">              &lt;/ul&gt;</w:t>
      </w:r>
    </w:p>
    <w:p w14:paraId="3273F061" w14:textId="77777777" w:rsidR="00C43FCF" w:rsidRDefault="00C43FCF" w:rsidP="00C43FCF">
      <w:pPr>
        <w:pStyle w:val="zCode"/>
        <w:rPr>
          <w:noProof/>
        </w:rPr>
      </w:pPr>
      <w:r>
        <w:rPr>
          <w:noProof/>
        </w:rPr>
        <w:t xml:space="preserve">            &lt;/div&gt;</w:t>
      </w:r>
    </w:p>
    <w:p w14:paraId="24D974F5" w14:textId="77777777" w:rsidR="00C43FCF" w:rsidRDefault="00C43FCF" w:rsidP="00C43FCF">
      <w:pPr>
        <w:pStyle w:val="zCode"/>
        <w:rPr>
          <w:noProof/>
        </w:rPr>
      </w:pPr>
      <w:r>
        <w:rPr>
          <w:noProof/>
        </w:rPr>
        <w:t xml:space="preserve">          &lt;/div&gt;</w:t>
      </w:r>
    </w:p>
    <w:p w14:paraId="4568ABED" w14:textId="77777777" w:rsidR="00C43FCF" w:rsidRDefault="00C43FCF" w:rsidP="00C43FCF">
      <w:pPr>
        <w:pStyle w:val="zCode"/>
        <w:rPr>
          <w:noProof/>
        </w:rPr>
      </w:pPr>
    </w:p>
    <w:p w14:paraId="5B988387" w14:textId="77777777" w:rsidR="00C43FCF" w:rsidRDefault="00C43FCF" w:rsidP="00C43FCF">
      <w:pPr>
        <w:pStyle w:val="zCode"/>
        <w:rPr>
          <w:noProof/>
        </w:rPr>
      </w:pPr>
      <w:r>
        <w:rPr>
          <w:noProof/>
        </w:rPr>
        <w:t xml:space="preserve">          &lt;div class="column is-12-mobile is-6-tablet is-4-desktop"&gt;</w:t>
      </w:r>
    </w:p>
    <w:p w14:paraId="04FAC97C" w14:textId="77777777" w:rsidR="00C43FCF" w:rsidRDefault="00C43FCF" w:rsidP="00C43FCF">
      <w:pPr>
        <w:pStyle w:val="zCode"/>
        <w:rPr>
          <w:noProof/>
        </w:rPr>
      </w:pPr>
      <w:r>
        <w:rPr>
          <w:noProof/>
        </w:rPr>
        <w:t xml:space="preserve">            &lt;div class="content"&gt;</w:t>
      </w:r>
    </w:p>
    <w:p w14:paraId="24103BB1" w14:textId="77777777" w:rsidR="00C43FCF" w:rsidRDefault="00C43FCF" w:rsidP="00C43FCF">
      <w:pPr>
        <w:pStyle w:val="zCode"/>
        <w:rPr>
          <w:noProof/>
        </w:rPr>
      </w:pPr>
      <w:r>
        <w:rPr>
          <w:noProof/>
        </w:rPr>
        <w:t xml:space="preserve">              &lt;h3 class="title is-5"&gt;${t("footer.coreMembers")}&lt;/h3&gt;</w:t>
      </w:r>
    </w:p>
    <w:p w14:paraId="1DCEBE22" w14:textId="77777777" w:rsidR="00C43FCF" w:rsidRDefault="00C43FCF" w:rsidP="00C43FCF">
      <w:pPr>
        <w:pStyle w:val="zCode"/>
        <w:rPr>
          <w:noProof/>
        </w:rPr>
      </w:pPr>
      <w:r>
        <w:rPr>
          <w:noProof/>
        </w:rPr>
        <w:t xml:space="preserve">              &lt;ul &gt;</w:t>
      </w:r>
    </w:p>
    <w:p w14:paraId="1F60E71C" w14:textId="77777777" w:rsidR="00C43FCF" w:rsidRDefault="00C43FCF" w:rsidP="00C43FCF">
      <w:pPr>
        <w:pStyle w:val="zCode"/>
        <w:rPr>
          <w:noProof/>
        </w:rPr>
      </w:pPr>
      <w:r>
        <w:rPr>
          <w:noProof/>
        </w:rPr>
        <w:t xml:space="preserve">                &lt;li&gt;&lt;i class="fas fa-user-tie fa-fw" style="margin-right: 6px;"&gt;&lt;/i&gt; ${t("footer.projectInvestigators")}&lt;/li&gt;</w:t>
      </w:r>
    </w:p>
    <w:p w14:paraId="638EDEF5" w14:textId="77777777" w:rsidR="00C43FCF" w:rsidRDefault="00C43FCF" w:rsidP="00C43FCF">
      <w:pPr>
        <w:pStyle w:val="zCode"/>
        <w:rPr>
          <w:noProof/>
        </w:rPr>
      </w:pPr>
      <w:r>
        <w:rPr>
          <w:noProof/>
        </w:rPr>
        <w:t xml:space="preserve">                &lt;li&gt;&lt;i class="fas fa-flask fa-fw" style="margin-right: 6px;"&gt;&lt;/i&gt; ${t("footer.researchers")}&lt;/li&gt;</w:t>
      </w:r>
    </w:p>
    <w:p w14:paraId="7B0C4946" w14:textId="77777777" w:rsidR="00C43FCF" w:rsidRDefault="00C43FCF" w:rsidP="00C43FCF">
      <w:pPr>
        <w:pStyle w:val="zCode"/>
        <w:rPr>
          <w:noProof/>
        </w:rPr>
      </w:pPr>
      <w:r>
        <w:rPr>
          <w:noProof/>
        </w:rPr>
        <w:t xml:space="preserve">                &lt;li&gt;&lt;i class="fas fa-users fa-fw" style="margin-right: 6px;"&gt;&lt;/i&gt; ${t("footer.others")}&lt;/li&gt;</w:t>
      </w:r>
    </w:p>
    <w:p w14:paraId="2163EE54" w14:textId="77777777" w:rsidR="00C43FCF" w:rsidRDefault="00C43FCF" w:rsidP="00C43FCF">
      <w:pPr>
        <w:pStyle w:val="zCode"/>
        <w:rPr>
          <w:noProof/>
        </w:rPr>
      </w:pPr>
      <w:r>
        <w:rPr>
          <w:noProof/>
        </w:rPr>
        <w:t xml:space="preserve">                &lt;li&gt;&lt;i class="fas fa-laptop-code fa-fw" style="margin-right: 6px;"&gt;&lt;/i&gt; ${t("footer.softwareDeveloper")}&lt;/li&gt;</w:t>
      </w:r>
    </w:p>
    <w:p w14:paraId="11BAD593" w14:textId="77777777" w:rsidR="00C43FCF" w:rsidRDefault="00C43FCF" w:rsidP="00C43FCF">
      <w:pPr>
        <w:pStyle w:val="zCode"/>
        <w:rPr>
          <w:noProof/>
        </w:rPr>
      </w:pPr>
    </w:p>
    <w:p w14:paraId="47A01FB3" w14:textId="77777777" w:rsidR="00C43FCF" w:rsidRDefault="00C43FCF" w:rsidP="00C43FCF">
      <w:pPr>
        <w:pStyle w:val="zCode"/>
        <w:rPr>
          <w:noProof/>
        </w:rPr>
      </w:pPr>
      <w:r>
        <w:rPr>
          <w:noProof/>
        </w:rPr>
        <w:t xml:space="preserve">              &lt;/ul&gt;</w:t>
      </w:r>
    </w:p>
    <w:p w14:paraId="64ECF1D0" w14:textId="77777777" w:rsidR="00C43FCF" w:rsidRDefault="00C43FCF" w:rsidP="00C43FCF">
      <w:pPr>
        <w:pStyle w:val="zCode"/>
        <w:rPr>
          <w:noProof/>
        </w:rPr>
      </w:pPr>
      <w:r>
        <w:rPr>
          <w:noProof/>
        </w:rPr>
        <w:t xml:space="preserve">            &lt;/div&gt;</w:t>
      </w:r>
    </w:p>
    <w:p w14:paraId="7105A5F5" w14:textId="77777777" w:rsidR="00C43FCF" w:rsidRDefault="00C43FCF" w:rsidP="00C43FCF">
      <w:pPr>
        <w:pStyle w:val="zCode"/>
        <w:rPr>
          <w:noProof/>
        </w:rPr>
      </w:pPr>
      <w:r>
        <w:rPr>
          <w:noProof/>
        </w:rPr>
        <w:t xml:space="preserve">          &lt;/div&gt;</w:t>
      </w:r>
    </w:p>
    <w:p w14:paraId="00BC8957" w14:textId="77777777" w:rsidR="00C43FCF" w:rsidRDefault="00C43FCF" w:rsidP="00C43FCF">
      <w:pPr>
        <w:pStyle w:val="zCode"/>
        <w:rPr>
          <w:noProof/>
        </w:rPr>
      </w:pPr>
    </w:p>
    <w:p w14:paraId="5BED8048" w14:textId="77777777" w:rsidR="00C43FCF" w:rsidRDefault="00C43FCF" w:rsidP="00C43FCF">
      <w:pPr>
        <w:pStyle w:val="zCode"/>
        <w:rPr>
          <w:noProof/>
        </w:rPr>
      </w:pPr>
      <w:r>
        <w:rPr>
          <w:noProof/>
        </w:rPr>
        <w:t xml:space="preserve">          &lt;div class="column is-12-mobile is-6-tablet is-4-desktop"&gt;</w:t>
      </w:r>
    </w:p>
    <w:p w14:paraId="415F3468" w14:textId="77777777" w:rsidR="00C43FCF" w:rsidRDefault="00C43FCF" w:rsidP="00C43FCF">
      <w:pPr>
        <w:pStyle w:val="zCode"/>
        <w:rPr>
          <w:noProof/>
        </w:rPr>
      </w:pPr>
      <w:r>
        <w:rPr>
          <w:noProof/>
        </w:rPr>
        <w:t xml:space="preserve">            &lt;div class="content"&gt;</w:t>
      </w:r>
    </w:p>
    <w:p w14:paraId="7C6A4E72" w14:textId="77777777" w:rsidR="00C43FCF" w:rsidRDefault="00C43FCF" w:rsidP="00C43FCF">
      <w:pPr>
        <w:pStyle w:val="zCode"/>
        <w:rPr>
          <w:noProof/>
        </w:rPr>
      </w:pPr>
      <w:r>
        <w:rPr>
          <w:noProof/>
        </w:rPr>
        <w:t xml:space="preserve">              &lt;h3 class="title is-5"&gt;${t("footer.contactInformation")}&lt;/h3&gt;</w:t>
      </w:r>
    </w:p>
    <w:p w14:paraId="1550755C" w14:textId="77777777" w:rsidR="00C43FCF" w:rsidRDefault="00C43FCF" w:rsidP="00C43FCF">
      <w:pPr>
        <w:pStyle w:val="zCode"/>
        <w:rPr>
          <w:noProof/>
        </w:rPr>
      </w:pPr>
      <w:r>
        <w:rPr>
          <w:noProof/>
        </w:rPr>
        <w:t xml:space="preserve">                &lt;ul&gt;</w:t>
      </w:r>
    </w:p>
    <w:p w14:paraId="4AB30D55" w14:textId="77777777" w:rsidR="00C43FCF" w:rsidRDefault="00C43FCF" w:rsidP="00C43FCF">
      <w:pPr>
        <w:pStyle w:val="zCode"/>
        <w:rPr>
          <w:noProof/>
        </w:rPr>
      </w:pPr>
      <w:r>
        <w:rPr>
          <w:noProof/>
        </w:rPr>
        <w:t xml:space="preserve">                  &lt;li&gt;&lt;i class="fas fa-university fa-fw" style="margin-right: 6px;"&gt;&lt;/i&gt; ${t("footer.university")}&lt;/li&gt;</w:t>
      </w:r>
    </w:p>
    <w:p w14:paraId="52135796" w14:textId="77777777" w:rsidR="00C43FCF" w:rsidRDefault="00C43FCF" w:rsidP="00C43FCF">
      <w:pPr>
        <w:pStyle w:val="zCode"/>
        <w:rPr>
          <w:noProof/>
        </w:rPr>
      </w:pPr>
      <w:r>
        <w:rPr>
          <w:noProof/>
        </w:rPr>
        <w:t xml:space="preserve">                  &lt;li&gt;&lt;i class="fas fa-map-marker-alt fa-fw" style="margin-right: 6px;"&gt;&lt;/i&gt; ${t("footer.address")}&lt;/li&gt;</w:t>
      </w:r>
    </w:p>
    <w:p w14:paraId="4B13E9F0" w14:textId="77777777" w:rsidR="00C43FCF" w:rsidRDefault="00C43FCF" w:rsidP="00C43FCF">
      <w:pPr>
        <w:pStyle w:val="zCode"/>
        <w:rPr>
          <w:noProof/>
        </w:rPr>
      </w:pPr>
      <w:r>
        <w:rPr>
          <w:noProof/>
        </w:rPr>
        <w:t xml:space="preserve">                  &lt;li&gt;&lt;i class="fas fa-phone fa-fw" style="margin-right: 6px;"&gt;&lt;/i&gt; ${t("footer.phone")}: (+976)-89075531&lt;/li&gt;</w:t>
      </w:r>
    </w:p>
    <w:p w14:paraId="56026ADC" w14:textId="77777777" w:rsidR="00C43FCF" w:rsidRDefault="00C43FCF" w:rsidP="00C43FCF">
      <w:pPr>
        <w:pStyle w:val="zCode"/>
        <w:rPr>
          <w:noProof/>
        </w:rPr>
      </w:pPr>
      <w:r>
        <w:rPr>
          <w:noProof/>
        </w:rPr>
        <w:t xml:space="preserve">                  &lt;li&gt;&lt;i class="fas fa-envelope fa-fw" style="margin-right: 6px;"&gt;&lt;/i&gt; ${t("footer.email")}: &lt;a class="custom-link" href="mailto:orgilid@muls.edu.mn"&gt;orgilid@muls.edu.mn&lt;/a&gt;&lt;/li&gt;</w:t>
      </w:r>
    </w:p>
    <w:p w14:paraId="35CA6F7C" w14:textId="77777777" w:rsidR="00C43FCF" w:rsidRDefault="00C43FCF" w:rsidP="00C43FCF">
      <w:pPr>
        <w:pStyle w:val="zCode"/>
        <w:rPr>
          <w:noProof/>
        </w:rPr>
      </w:pPr>
      <w:r>
        <w:rPr>
          <w:noProof/>
        </w:rPr>
        <w:t xml:space="preserve">                &lt;/ul&gt;</w:t>
      </w:r>
    </w:p>
    <w:p w14:paraId="3223C1AA" w14:textId="77777777" w:rsidR="00C43FCF" w:rsidRDefault="00C43FCF" w:rsidP="00C43FCF">
      <w:pPr>
        <w:pStyle w:val="zCode"/>
        <w:rPr>
          <w:noProof/>
        </w:rPr>
      </w:pPr>
      <w:r>
        <w:rPr>
          <w:noProof/>
        </w:rPr>
        <w:t xml:space="preserve">            &lt;/div&gt;</w:t>
      </w:r>
    </w:p>
    <w:p w14:paraId="20C95387" w14:textId="77777777" w:rsidR="00C43FCF" w:rsidRDefault="00C43FCF" w:rsidP="00C43FCF">
      <w:pPr>
        <w:pStyle w:val="zCode"/>
        <w:rPr>
          <w:noProof/>
        </w:rPr>
      </w:pPr>
      <w:r>
        <w:rPr>
          <w:noProof/>
        </w:rPr>
        <w:t xml:space="preserve">          &lt;/div&gt;</w:t>
      </w:r>
    </w:p>
    <w:p w14:paraId="6696216E" w14:textId="77777777" w:rsidR="00C43FCF" w:rsidRDefault="00C43FCF" w:rsidP="00C43FCF">
      <w:pPr>
        <w:pStyle w:val="zCode"/>
        <w:rPr>
          <w:noProof/>
        </w:rPr>
      </w:pPr>
    </w:p>
    <w:p w14:paraId="288D6C6D" w14:textId="77777777" w:rsidR="00C43FCF" w:rsidRDefault="00C43FCF" w:rsidP="00C43FCF">
      <w:pPr>
        <w:pStyle w:val="zCode"/>
        <w:rPr>
          <w:noProof/>
        </w:rPr>
      </w:pPr>
      <w:r>
        <w:rPr>
          <w:noProof/>
        </w:rPr>
        <w:t xml:space="preserve">        &lt;/div&gt;</w:t>
      </w:r>
    </w:p>
    <w:p w14:paraId="548567EA" w14:textId="77777777" w:rsidR="00C43FCF" w:rsidRDefault="00C43FCF" w:rsidP="00C43FCF">
      <w:pPr>
        <w:pStyle w:val="zCode"/>
        <w:rPr>
          <w:noProof/>
        </w:rPr>
      </w:pPr>
      <w:r>
        <w:rPr>
          <w:noProof/>
        </w:rPr>
        <w:t xml:space="preserve">      &lt;/div&gt;</w:t>
      </w:r>
    </w:p>
    <w:p w14:paraId="1CF05F71" w14:textId="77777777" w:rsidR="00C43FCF" w:rsidRDefault="00C43FCF" w:rsidP="00C43FCF">
      <w:pPr>
        <w:pStyle w:val="zCode"/>
        <w:rPr>
          <w:noProof/>
        </w:rPr>
      </w:pPr>
      <w:r>
        <w:rPr>
          <w:noProof/>
        </w:rPr>
        <w:t xml:space="preserve">    &lt;/footer&gt;</w:t>
      </w:r>
    </w:p>
    <w:p w14:paraId="4C8A26F3" w14:textId="77777777" w:rsidR="00C43FCF" w:rsidRDefault="00C43FCF" w:rsidP="00C43FCF">
      <w:pPr>
        <w:pStyle w:val="zCode"/>
        <w:rPr>
          <w:noProof/>
        </w:rPr>
      </w:pPr>
      <w:r>
        <w:rPr>
          <w:noProof/>
        </w:rPr>
        <w:t xml:space="preserve">  `;</w:t>
      </w:r>
    </w:p>
    <w:p w14:paraId="1EE277CD" w14:textId="6B051B41" w:rsidR="00C43FCF" w:rsidRDefault="00C43FCF" w:rsidP="00C43FCF">
      <w:pPr>
        <w:pStyle w:val="zCode"/>
        <w:rPr>
          <w:noProof/>
        </w:rPr>
      </w:pPr>
      <w:r>
        <w:rPr>
          <w:noProof/>
        </w:rPr>
        <w:t>}</w:t>
      </w:r>
    </w:p>
    <w:p w14:paraId="1EED484E" w14:textId="0CC9A36D" w:rsidR="00C43FCF" w:rsidRDefault="00C43FCF" w:rsidP="00C43FCF">
      <w:pPr>
        <w:pStyle w:val="C2nd"/>
        <w:rPr>
          <w:noProof/>
        </w:rPr>
      </w:pPr>
      <w:bookmarkStart w:id="160" w:name="_Toc231258394"/>
      <w:r>
        <w:rPr>
          <w:noProof/>
        </w:rPr>
        <w:t>src/scss/components/_footer.scss</w:t>
      </w:r>
      <w:bookmarkEnd w:id="160"/>
    </w:p>
    <w:p w14:paraId="504D17EC" w14:textId="77777777" w:rsidR="00C43FCF" w:rsidRDefault="00C43FCF" w:rsidP="00C43FCF">
      <w:pPr>
        <w:pStyle w:val="zCode"/>
        <w:rPr>
          <w:noProof/>
        </w:rPr>
      </w:pPr>
      <w:r>
        <w:rPr>
          <w:noProof/>
        </w:rPr>
        <w:t>.app-footer {</w:t>
      </w:r>
    </w:p>
    <w:p w14:paraId="389BA502" w14:textId="77777777" w:rsidR="00C43FCF" w:rsidRDefault="00C43FCF" w:rsidP="00C43FCF">
      <w:pPr>
        <w:pStyle w:val="zCode"/>
        <w:rPr>
          <w:noProof/>
        </w:rPr>
      </w:pPr>
      <w:r>
        <w:rPr>
          <w:noProof/>
        </w:rPr>
        <w:t xml:space="preserve">  position: relative;</w:t>
      </w:r>
    </w:p>
    <w:p w14:paraId="46160343" w14:textId="77777777" w:rsidR="00C43FCF" w:rsidRDefault="00C43FCF" w:rsidP="00C43FCF">
      <w:pPr>
        <w:pStyle w:val="zCode"/>
        <w:rPr>
          <w:noProof/>
        </w:rPr>
      </w:pPr>
      <w:r>
        <w:rPr>
          <w:noProof/>
        </w:rPr>
        <w:t xml:space="preserve">  z-index: 10;</w:t>
      </w:r>
    </w:p>
    <w:p w14:paraId="5587EA65" w14:textId="77777777" w:rsidR="00C43FCF" w:rsidRDefault="00C43FCF" w:rsidP="00C43FCF">
      <w:pPr>
        <w:pStyle w:val="zCode"/>
        <w:rPr>
          <w:noProof/>
        </w:rPr>
      </w:pPr>
      <w:r>
        <w:rPr>
          <w:noProof/>
        </w:rPr>
        <w:t xml:space="preserve">  margin-top: 3rem;</w:t>
      </w:r>
    </w:p>
    <w:p w14:paraId="5A38025A" w14:textId="77777777" w:rsidR="00C43FCF" w:rsidRDefault="00C43FCF" w:rsidP="00C43FCF">
      <w:pPr>
        <w:pStyle w:val="zCode"/>
        <w:rPr>
          <w:noProof/>
        </w:rPr>
      </w:pPr>
      <w:r>
        <w:rPr>
          <w:noProof/>
        </w:rPr>
        <w:t xml:space="preserve">  background: #f8f9fa;</w:t>
      </w:r>
    </w:p>
    <w:p w14:paraId="31BF127C" w14:textId="77777777" w:rsidR="00C43FCF" w:rsidRDefault="00C43FCF" w:rsidP="00C43FCF">
      <w:pPr>
        <w:pStyle w:val="zCode"/>
        <w:rPr>
          <w:noProof/>
        </w:rPr>
      </w:pPr>
      <w:r>
        <w:rPr>
          <w:noProof/>
        </w:rPr>
        <w:t xml:space="preserve">  border-top: 1px solid #ddd;</w:t>
      </w:r>
    </w:p>
    <w:p w14:paraId="0A34E615" w14:textId="77777777" w:rsidR="00C43FCF" w:rsidRDefault="00C43FCF" w:rsidP="00C43FCF">
      <w:pPr>
        <w:pStyle w:val="zCode"/>
        <w:rPr>
          <w:noProof/>
        </w:rPr>
      </w:pPr>
      <w:r>
        <w:rPr>
          <w:noProof/>
        </w:rPr>
        <w:t xml:space="preserve">  padding: 2rem 1.5rem;</w:t>
      </w:r>
    </w:p>
    <w:p w14:paraId="2A6B6E99" w14:textId="77777777" w:rsidR="00C43FCF" w:rsidRDefault="00C43FCF" w:rsidP="00C43FCF">
      <w:pPr>
        <w:pStyle w:val="zCode"/>
        <w:rPr>
          <w:noProof/>
        </w:rPr>
      </w:pPr>
    </w:p>
    <w:p w14:paraId="767EBB8B" w14:textId="77777777" w:rsidR="00C43FCF" w:rsidRDefault="00C43FCF" w:rsidP="00C43FCF">
      <w:pPr>
        <w:pStyle w:val="zCode"/>
        <w:rPr>
          <w:noProof/>
        </w:rPr>
      </w:pPr>
      <w:r>
        <w:rPr>
          <w:noProof/>
        </w:rPr>
        <w:t xml:space="preserve">  .title {</w:t>
      </w:r>
    </w:p>
    <w:p w14:paraId="76EDCD23" w14:textId="77777777" w:rsidR="00C43FCF" w:rsidRDefault="00C43FCF" w:rsidP="00C43FCF">
      <w:pPr>
        <w:pStyle w:val="zCode"/>
        <w:rPr>
          <w:noProof/>
        </w:rPr>
      </w:pPr>
      <w:r>
        <w:rPr>
          <w:noProof/>
        </w:rPr>
        <w:lastRenderedPageBreak/>
        <w:t xml:space="preserve">    margin-bottom: 1rem;</w:t>
      </w:r>
    </w:p>
    <w:p w14:paraId="1BE3AB7B" w14:textId="77777777" w:rsidR="00C43FCF" w:rsidRDefault="00C43FCF" w:rsidP="00C43FCF">
      <w:pPr>
        <w:pStyle w:val="zCode"/>
        <w:rPr>
          <w:noProof/>
        </w:rPr>
      </w:pPr>
      <w:r>
        <w:rPr>
          <w:noProof/>
        </w:rPr>
        <w:t xml:space="preserve">    color: var(--text-soft);</w:t>
      </w:r>
    </w:p>
    <w:p w14:paraId="08365997" w14:textId="77777777" w:rsidR="00C43FCF" w:rsidRDefault="00C43FCF" w:rsidP="00C43FCF">
      <w:pPr>
        <w:pStyle w:val="zCode"/>
        <w:rPr>
          <w:noProof/>
        </w:rPr>
      </w:pPr>
      <w:r>
        <w:rPr>
          <w:noProof/>
        </w:rPr>
        <w:t xml:space="preserve">    font-size: clamp(1rem, 1.5vw, 1.25rem);</w:t>
      </w:r>
    </w:p>
    <w:p w14:paraId="2817A968" w14:textId="77777777" w:rsidR="00C43FCF" w:rsidRDefault="00C43FCF" w:rsidP="00C43FCF">
      <w:pPr>
        <w:pStyle w:val="zCode"/>
        <w:rPr>
          <w:noProof/>
        </w:rPr>
      </w:pPr>
      <w:r>
        <w:rPr>
          <w:noProof/>
        </w:rPr>
        <w:t xml:space="preserve">  }</w:t>
      </w:r>
    </w:p>
    <w:p w14:paraId="2ECAD36C" w14:textId="77777777" w:rsidR="00C43FCF" w:rsidRDefault="00C43FCF" w:rsidP="00C43FCF">
      <w:pPr>
        <w:pStyle w:val="zCode"/>
        <w:rPr>
          <w:noProof/>
        </w:rPr>
      </w:pPr>
    </w:p>
    <w:p w14:paraId="361DAB81" w14:textId="77777777" w:rsidR="00C43FCF" w:rsidRDefault="00C43FCF" w:rsidP="00C43FCF">
      <w:pPr>
        <w:pStyle w:val="zCode"/>
        <w:rPr>
          <w:noProof/>
        </w:rPr>
      </w:pPr>
      <w:r>
        <w:rPr>
          <w:noProof/>
        </w:rPr>
        <w:t xml:space="preserve">  ul {</w:t>
      </w:r>
    </w:p>
    <w:p w14:paraId="2B494277" w14:textId="77777777" w:rsidR="00C43FCF" w:rsidRDefault="00C43FCF" w:rsidP="00C43FCF">
      <w:pPr>
        <w:pStyle w:val="zCode"/>
        <w:rPr>
          <w:noProof/>
        </w:rPr>
      </w:pPr>
      <w:r>
        <w:rPr>
          <w:noProof/>
        </w:rPr>
        <w:t xml:space="preserve">    list-style: none;</w:t>
      </w:r>
    </w:p>
    <w:p w14:paraId="34879776" w14:textId="77777777" w:rsidR="00C43FCF" w:rsidRDefault="00C43FCF" w:rsidP="00C43FCF">
      <w:pPr>
        <w:pStyle w:val="zCode"/>
        <w:rPr>
          <w:noProof/>
        </w:rPr>
      </w:pPr>
      <w:r>
        <w:rPr>
          <w:noProof/>
        </w:rPr>
        <w:t xml:space="preserve">    padding-left: 0;</w:t>
      </w:r>
    </w:p>
    <w:p w14:paraId="50CA679A" w14:textId="77777777" w:rsidR="00C43FCF" w:rsidRDefault="00C43FCF" w:rsidP="00C43FCF">
      <w:pPr>
        <w:pStyle w:val="zCode"/>
        <w:rPr>
          <w:noProof/>
        </w:rPr>
      </w:pPr>
      <w:r>
        <w:rPr>
          <w:noProof/>
        </w:rPr>
        <w:t xml:space="preserve">  }</w:t>
      </w:r>
    </w:p>
    <w:p w14:paraId="7FF561B2" w14:textId="77777777" w:rsidR="00C43FCF" w:rsidRDefault="00C43FCF" w:rsidP="00C43FCF">
      <w:pPr>
        <w:pStyle w:val="zCode"/>
        <w:rPr>
          <w:noProof/>
        </w:rPr>
      </w:pPr>
    </w:p>
    <w:p w14:paraId="03B1F94E" w14:textId="77777777" w:rsidR="00C43FCF" w:rsidRDefault="00C43FCF" w:rsidP="00C43FCF">
      <w:pPr>
        <w:pStyle w:val="zCode"/>
        <w:rPr>
          <w:noProof/>
        </w:rPr>
      </w:pPr>
      <w:r>
        <w:rPr>
          <w:noProof/>
        </w:rPr>
        <w:t xml:space="preserve">  li {</w:t>
      </w:r>
    </w:p>
    <w:p w14:paraId="5DB5E0C1" w14:textId="77777777" w:rsidR="00C43FCF" w:rsidRDefault="00C43FCF" w:rsidP="00C43FCF">
      <w:pPr>
        <w:pStyle w:val="zCode"/>
        <w:rPr>
          <w:noProof/>
        </w:rPr>
      </w:pPr>
      <w:r>
        <w:rPr>
          <w:noProof/>
        </w:rPr>
        <w:t xml:space="preserve">    margin-bottom: 0.5rem;</w:t>
      </w:r>
    </w:p>
    <w:p w14:paraId="257C2787" w14:textId="77777777" w:rsidR="00C43FCF" w:rsidRDefault="00C43FCF" w:rsidP="00C43FCF">
      <w:pPr>
        <w:pStyle w:val="zCode"/>
        <w:rPr>
          <w:noProof/>
        </w:rPr>
      </w:pPr>
      <w:r>
        <w:rPr>
          <w:noProof/>
        </w:rPr>
        <w:t xml:space="preserve">  }</w:t>
      </w:r>
    </w:p>
    <w:p w14:paraId="27053099" w14:textId="77777777" w:rsidR="00C43FCF" w:rsidRDefault="00C43FCF" w:rsidP="00C43FCF">
      <w:pPr>
        <w:pStyle w:val="zCode"/>
        <w:rPr>
          <w:noProof/>
        </w:rPr>
      </w:pPr>
    </w:p>
    <w:p w14:paraId="0D262D29" w14:textId="77777777" w:rsidR="00C43FCF" w:rsidRDefault="00C43FCF" w:rsidP="00C43FCF">
      <w:pPr>
        <w:pStyle w:val="zCode"/>
        <w:rPr>
          <w:noProof/>
        </w:rPr>
      </w:pPr>
      <w:r>
        <w:rPr>
          <w:noProof/>
        </w:rPr>
        <w:t xml:space="preserve">  img {</w:t>
      </w:r>
    </w:p>
    <w:p w14:paraId="0C9F2DA1" w14:textId="77777777" w:rsidR="00C43FCF" w:rsidRDefault="00C43FCF" w:rsidP="00C43FCF">
      <w:pPr>
        <w:pStyle w:val="zCode"/>
        <w:rPr>
          <w:noProof/>
        </w:rPr>
      </w:pPr>
      <w:r>
        <w:rPr>
          <w:noProof/>
        </w:rPr>
        <w:t xml:space="preserve">    height: 1rem;</w:t>
      </w:r>
    </w:p>
    <w:p w14:paraId="51A621A6" w14:textId="77777777" w:rsidR="00C43FCF" w:rsidRDefault="00C43FCF" w:rsidP="00C43FCF">
      <w:pPr>
        <w:pStyle w:val="zCode"/>
        <w:rPr>
          <w:noProof/>
        </w:rPr>
      </w:pPr>
      <w:r>
        <w:rPr>
          <w:noProof/>
        </w:rPr>
        <w:t xml:space="preserve">    vertical-align: middle;</w:t>
      </w:r>
    </w:p>
    <w:p w14:paraId="6D65C4EE" w14:textId="77777777" w:rsidR="00C43FCF" w:rsidRDefault="00C43FCF" w:rsidP="00C43FCF">
      <w:pPr>
        <w:pStyle w:val="zCode"/>
        <w:rPr>
          <w:noProof/>
        </w:rPr>
      </w:pPr>
      <w:r>
        <w:rPr>
          <w:noProof/>
        </w:rPr>
        <w:t xml:space="preserve">    margin-right: 0.5rem;</w:t>
      </w:r>
    </w:p>
    <w:p w14:paraId="7440C050" w14:textId="77777777" w:rsidR="00C43FCF" w:rsidRDefault="00C43FCF" w:rsidP="00C43FCF">
      <w:pPr>
        <w:pStyle w:val="zCode"/>
        <w:rPr>
          <w:noProof/>
        </w:rPr>
      </w:pPr>
      <w:r>
        <w:rPr>
          <w:noProof/>
        </w:rPr>
        <w:t xml:space="preserve">  }</w:t>
      </w:r>
    </w:p>
    <w:p w14:paraId="731EC5F4" w14:textId="77777777" w:rsidR="00C43FCF" w:rsidRDefault="00C43FCF" w:rsidP="00C43FCF">
      <w:pPr>
        <w:pStyle w:val="zCode"/>
        <w:rPr>
          <w:noProof/>
        </w:rPr>
      </w:pPr>
    </w:p>
    <w:p w14:paraId="7E9D1C72" w14:textId="77777777" w:rsidR="00C43FCF" w:rsidRDefault="00C43FCF" w:rsidP="00C43FCF">
      <w:pPr>
        <w:pStyle w:val="zCode"/>
        <w:rPr>
          <w:noProof/>
        </w:rPr>
      </w:pPr>
      <w:r>
        <w:rPr>
          <w:noProof/>
        </w:rPr>
        <w:t xml:space="preserve">  li,</w:t>
      </w:r>
    </w:p>
    <w:p w14:paraId="6C593686" w14:textId="77777777" w:rsidR="00C43FCF" w:rsidRDefault="00C43FCF" w:rsidP="00C43FCF">
      <w:pPr>
        <w:pStyle w:val="zCode"/>
        <w:rPr>
          <w:noProof/>
        </w:rPr>
      </w:pPr>
      <w:r>
        <w:rPr>
          <w:noProof/>
        </w:rPr>
        <w:t xml:space="preserve">  a,</w:t>
      </w:r>
    </w:p>
    <w:p w14:paraId="358DAF49" w14:textId="77777777" w:rsidR="00C43FCF" w:rsidRDefault="00C43FCF" w:rsidP="00C43FCF">
      <w:pPr>
        <w:pStyle w:val="zCode"/>
        <w:rPr>
          <w:noProof/>
        </w:rPr>
      </w:pPr>
      <w:r>
        <w:rPr>
          <w:noProof/>
        </w:rPr>
        <w:t xml:space="preserve">  p {</w:t>
      </w:r>
    </w:p>
    <w:p w14:paraId="178A600F" w14:textId="77777777" w:rsidR="00C43FCF" w:rsidRDefault="00C43FCF" w:rsidP="00C43FCF">
      <w:pPr>
        <w:pStyle w:val="zCode"/>
        <w:rPr>
          <w:noProof/>
        </w:rPr>
      </w:pPr>
      <w:r>
        <w:rPr>
          <w:noProof/>
        </w:rPr>
        <w:t xml:space="preserve">    font-size: clamp(0.8rem, 1vw, 0.95rem);</w:t>
      </w:r>
    </w:p>
    <w:p w14:paraId="3293DF70" w14:textId="77777777" w:rsidR="00C43FCF" w:rsidRDefault="00C43FCF" w:rsidP="00C43FCF">
      <w:pPr>
        <w:pStyle w:val="zCode"/>
        <w:rPr>
          <w:noProof/>
        </w:rPr>
      </w:pPr>
      <w:r>
        <w:rPr>
          <w:noProof/>
        </w:rPr>
        <w:t xml:space="preserve">  }</w:t>
      </w:r>
    </w:p>
    <w:p w14:paraId="6DEFAA2B" w14:textId="77777777" w:rsidR="00C43FCF" w:rsidRDefault="00C43FCF" w:rsidP="00C43FCF">
      <w:pPr>
        <w:pStyle w:val="zCode"/>
        <w:rPr>
          <w:noProof/>
        </w:rPr>
      </w:pPr>
    </w:p>
    <w:p w14:paraId="1E6035B3" w14:textId="77777777" w:rsidR="00C43FCF" w:rsidRDefault="00C43FCF" w:rsidP="00C43FCF">
      <w:pPr>
        <w:pStyle w:val="zCode"/>
        <w:rPr>
          <w:noProof/>
        </w:rPr>
      </w:pPr>
      <w:r>
        <w:rPr>
          <w:noProof/>
        </w:rPr>
        <w:t xml:space="preserve">  a {</w:t>
      </w:r>
    </w:p>
    <w:p w14:paraId="6BF8D417" w14:textId="77777777" w:rsidR="00C43FCF" w:rsidRDefault="00C43FCF" w:rsidP="00C43FCF">
      <w:pPr>
        <w:pStyle w:val="zCode"/>
        <w:rPr>
          <w:noProof/>
        </w:rPr>
      </w:pPr>
      <w:r>
        <w:rPr>
          <w:noProof/>
        </w:rPr>
        <w:t xml:space="preserve">    color: #363636;</w:t>
      </w:r>
    </w:p>
    <w:p w14:paraId="43ED5BCF" w14:textId="77777777" w:rsidR="00C43FCF" w:rsidRDefault="00C43FCF" w:rsidP="00C43FCF">
      <w:pPr>
        <w:pStyle w:val="zCode"/>
        <w:rPr>
          <w:noProof/>
        </w:rPr>
      </w:pPr>
      <w:r>
        <w:rPr>
          <w:noProof/>
        </w:rPr>
        <w:t xml:space="preserve">    transition: color 0.2s ease;</w:t>
      </w:r>
    </w:p>
    <w:p w14:paraId="03E7EBF2" w14:textId="77777777" w:rsidR="00C43FCF" w:rsidRDefault="00C43FCF" w:rsidP="00C43FCF">
      <w:pPr>
        <w:pStyle w:val="zCode"/>
        <w:rPr>
          <w:noProof/>
        </w:rPr>
      </w:pPr>
    </w:p>
    <w:p w14:paraId="73534AEC" w14:textId="77777777" w:rsidR="00C43FCF" w:rsidRDefault="00C43FCF" w:rsidP="00C43FCF">
      <w:pPr>
        <w:pStyle w:val="zCode"/>
        <w:rPr>
          <w:noProof/>
        </w:rPr>
      </w:pPr>
      <w:r>
        <w:rPr>
          <w:noProof/>
        </w:rPr>
        <w:t xml:space="preserve">    &amp;:hover {</w:t>
      </w:r>
    </w:p>
    <w:p w14:paraId="5D6E3FC9" w14:textId="77777777" w:rsidR="00C43FCF" w:rsidRDefault="00C43FCF" w:rsidP="00C43FCF">
      <w:pPr>
        <w:pStyle w:val="zCode"/>
        <w:rPr>
          <w:noProof/>
        </w:rPr>
      </w:pPr>
      <w:r>
        <w:rPr>
          <w:noProof/>
        </w:rPr>
        <w:t xml:space="preserve">      color: $primaryColor;</w:t>
      </w:r>
    </w:p>
    <w:p w14:paraId="6991EC31" w14:textId="77777777" w:rsidR="00C43FCF" w:rsidRDefault="00C43FCF" w:rsidP="00C43FCF">
      <w:pPr>
        <w:pStyle w:val="zCode"/>
        <w:rPr>
          <w:noProof/>
        </w:rPr>
      </w:pPr>
      <w:r>
        <w:rPr>
          <w:noProof/>
        </w:rPr>
        <w:t xml:space="preserve">    }</w:t>
      </w:r>
    </w:p>
    <w:p w14:paraId="1E1EFC67" w14:textId="77777777" w:rsidR="00C43FCF" w:rsidRDefault="00C43FCF" w:rsidP="00C43FCF">
      <w:pPr>
        <w:pStyle w:val="zCode"/>
        <w:rPr>
          <w:noProof/>
        </w:rPr>
      </w:pPr>
      <w:r>
        <w:rPr>
          <w:noProof/>
        </w:rPr>
        <w:t xml:space="preserve">  }</w:t>
      </w:r>
    </w:p>
    <w:p w14:paraId="2CEFDFF5" w14:textId="25C5C4C6" w:rsidR="008A269A" w:rsidRDefault="00C43FCF" w:rsidP="00C43FCF">
      <w:pPr>
        <w:pStyle w:val="zCode"/>
        <w:rPr>
          <w:noProof/>
        </w:rPr>
      </w:pPr>
      <w:r>
        <w:rPr>
          <w:noProof/>
        </w:rPr>
        <w:t>}</w:t>
      </w:r>
    </w:p>
    <w:p w14:paraId="16FAE8FE" w14:textId="7372ED94" w:rsidR="008A269A" w:rsidRDefault="00C43FCF" w:rsidP="00C43FCF">
      <w:pPr>
        <w:pStyle w:val="C2nd"/>
        <w:rPr>
          <w:noProof/>
        </w:rPr>
      </w:pPr>
      <w:bookmarkStart w:id="161" w:name="_Toc231258395"/>
      <w:r>
        <w:rPr>
          <w:noProof/>
        </w:rPr>
        <w:t>Src/scss/main.scss шинэчил</w:t>
      </w:r>
      <w:bookmarkEnd w:id="161"/>
    </w:p>
    <w:p w14:paraId="38584E3D" w14:textId="77777777" w:rsidR="00C43FCF" w:rsidRPr="00C43FCF" w:rsidRDefault="00C43FCF" w:rsidP="00C43FCF">
      <w:pPr>
        <w:pStyle w:val="zCode"/>
        <w:rPr>
          <w:noProof/>
          <w:lang w:val="en-US"/>
        </w:rPr>
      </w:pPr>
      <w:r w:rsidRPr="00C43FCF">
        <w:rPr>
          <w:noProof/>
          <w:lang w:val="en-US"/>
        </w:rPr>
        <w:t>@media screen and (max-width: 768px) {</w:t>
      </w:r>
    </w:p>
    <w:p w14:paraId="2EBE47F0" w14:textId="77777777" w:rsidR="00C43FCF" w:rsidRPr="00C43FCF" w:rsidRDefault="00C43FCF" w:rsidP="00C43FCF">
      <w:pPr>
        <w:pStyle w:val="zCode"/>
        <w:rPr>
          <w:noProof/>
          <w:lang w:val="en-US"/>
        </w:rPr>
      </w:pPr>
      <w:r w:rsidRPr="00C43FCF">
        <w:rPr>
          <w:noProof/>
          <w:lang w:val="en-US"/>
        </w:rPr>
        <w:t>  .app-shell {</w:t>
      </w:r>
    </w:p>
    <w:p w14:paraId="54DA8A7E" w14:textId="77777777" w:rsidR="00C43FCF" w:rsidRPr="00C43FCF" w:rsidRDefault="00C43FCF" w:rsidP="00C43FCF">
      <w:pPr>
        <w:pStyle w:val="zCode"/>
        <w:rPr>
          <w:noProof/>
          <w:lang w:val="en-US"/>
        </w:rPr>
      </w:pPr>
      <w:r w:rsidRPr="00C43FCF">
        <w:rPr>
          <w:noProof/>
          <w:lang w:val="en-US"/>
        </w:rPr>
        <w:t>    display: block; /* Sidebar + main layout-ийг stack болгоно */</w:t>
      </w:r>
    </w:p>
    <w:p w14:paraId="5EFFE87A" w14:textId="77777777" w:rsidR="00C43FCF" w:rsidRPr="00C43FCF" w:rsidRDefault="00C43FCF" w:rsidP="00C43FCF">
      <w:pPr>
        <w:pStyle w:val="zCode"/>
        <w:rPr>
          <w:noProof/>
          <w:lang w:val="en-US"/>
        </w:rPr>
      </w:pPr>
      <w:r w:rsidRPr="00C43FCF">
        <w:rPr>
          <w:noProof/>
          <w:lang w:val="en-US"/>
        </w:rPr>
        <w:t xml:space="preserve">    </w:t>
      </w:r>
      <w:r w:rsidRPr="00C43FCF">
        <w:rPr>
          <w:noProof/>
          <w:highlight w:val="yellow"/>
          <w:lang w:val="en-US"/>
        </w:rPr>
        <w:t>height: auto;</w:t>
      </w:r>
    </w:p>
    <w:p w14:paraId="1A866EF5" w14:textId="77777777" w:rsidR="00C43FCF" w:rsidRPr="00C43FCF" w:rsidRDefault="00C43FCF" w:rsidP="00C43FCF">
      <w:pPr>
        <w:pStyle w:val="zCode"/>
        <w:rPr>
          <w:noProof/>
          <w:lang w:val="en-US"/>
        </w:rPr>
      </w:pPr>
      <w:r w:rsidRPr="00C43FCF">
        <w:rPr>
          <w:noProof/>
          <w:lang w:val="en-US"/>
        </w:rPr>
        <w:t>  }</w:t>
      </w:r>
    </w:p>
    <w:p w14:paraId="4A2962EA" w14:textId="77777777" w:rsidR="004C7458" w:rsidRDefault="004C7458" w:rsidP="004C7458">
      <w:pPr>
        <w:pStyle w:val="C2nd"/>
        <w:rPr>
          <w:noProof/>
        </w:rPr>
      </w:pPr>
      <w:bookmarkStart w:id="162" w:name="_Toc231258396"/>
      <w:r w:rsidRPr="00B07A20">
        <w:rPr>
          <w:rFonts w:eastAsia="SimSun"/>
          <w:noProof/>
        </w:rPr>
        <w:t xml:space="preserve">git </w:t>
      </w:r>
      <w:r w:rsidRPr="00B07A20">
        <w:t>push</w:t>
      </w:r>
      <w:r w:rsidRPr="00B07A20">
        <w:rPr>
          <w:rFonts w:eastAsia="SimSun"/>
          <w:noProof/>
        </w:rPr>
        <w:t xml:space="preserve"> </w:t>
      </w:r>
      <w:r w:rsidRPr="00385E8A">
        <w:t>origin</w:t>
      </w:r>
      <w:r w:rsidRPr="00B07A20">
        <w:rPr>
          <w:rFonts w:eastAsia="SimSun"/>
          <w:noProof/>
        </w:rPr>
        <w:t xml:space="preserve"> master</w:t>
      </w:r>
      <w:bookmarkEnd w:id="162"/>
    </w:p>
    <w:p w14:paraId="30C47E54" w14:textId="77777777" w:rsidR="004C7458" w:rsidRDefault="004C7458" w:rsidP="004C7458">
      <w:pPr>
        <w:pStyle w:val="zCode"/>
        <w:rPr>
          <w:noProof/>
        </w:rPr>
      </w:pPr>
      <w:r>
        <w:rPr>
          <w:noProof/>
        </w:rPr>
        <w:t>git status</w:t>
      </w:r>
    </w:p>
    <w:p w14:paraId="7D2F35C0" w14:textId="77777777" w:rsidR="004C7458" w:rsidRDefault="004C7458" w:rsidP="004C7458">
      <w:pPr>
        <w:pStyle w:val="zCode"/>
        <w:rPr>
          <w:noProof/>
        </w:rPr>
      </w:pPr>
      <w:r>
        <w:rPr>
          <w:noProof/>
        </w:rPr>
        <w:t>git add -A</w:t>
      </w:r>
    </w:p>
    <w:p w14:paraId="172E13C5" w14:textId="4EEC3D10" w:rsidR="004C7458" w:rsidRDefault="004C7458" w:rsidP="004C7458">
      <w:pPr>
        <w:pStyle w:val="zCode"/>
        <w:rPr>
          <w:noProof/>
        </w:rPr>
      </w:pPr>
      <w:r>
        <w:rPr>
          <w:noProof/>
        </w:rPr>
        <w:t>git commit -m ‘</w:t>
      </w:r>
      <w:r>
        <w:rPr>
          <w:noProof/>
          <w:lang w:val="en-US"/>
        </w:rPr>
        <w:t>Footer</w:t>
      </w:r>
      <w:r>
        <w:rPr>
          <w:noProof/>
        </w:rPr>
        <w:t xml:space="preserve"> hiiv’</w:t>
      </w:r>
    </w:p>
    <w:p w14:paraId="5DB91A59" w14:textId="77777777" w:rsidR="004C7458" w:rsidRDefault="004C7458" w:rsidP="004C7458">
      <w:pPr>
        <w:pStyle w:val="zCode"/>
        <w:rPr>
          <w:noProof/>
        </w:rPr>
      </w:pPr>
      <w:r>
        <w:rPr>
          <w:noProof/>
        </w:rPr>
        <w:t>git push origin master</w:t>
      </w:r>
    </w:p>
    <w:p w14:paraId="64C0A2D6" w14:textId="77777777" w:rsidR="008A269A" w:rsidRDefault="008A269A" w:rsidP="00B32692">
      <w:pPr>
        <w:pStyle w:val="zCode"/>
        <w:rPr>
          <w:noProof/>
        </w:rPr>
      </w:pPr>
    </w:p>
    <w:p w14:paraId="57EA62E2" w14:textId="77777777" w:rsidR="008A269A" w:rsidRDefault="008A269A" w:rsidP="00B32692">
      <w:pPr>
        <w:pStyle w:val="zCode"/>
        <w:rPr>
          <w:noProof/>
        </w:rPr>
      </w:pPr>
    </w:p>
    <w:p w14:paraId="1C43BEBD" w14:textId="77777777" w:rsidR="008A269A" w:rsidRDefault="008A269A" w:rsidP="00B32692">
      <w:pPr>
        <w:pStyle w:val="zCode"/>
        <w:rPr>
          <w:noProof/>
        </w:rPr>
      </w:pPr>
    </w:p>
    <w:p w14:paraId="092D8B8B" w14:textId="77777777" w:rsidR="008A269A" w:rsidRDefault="008A269A" w:rsidP="00B32692">
      <w:pPr>
        <w:pStyle w:val="zCode"/>
        <w:rPr>
          <w:noProof/>
        </w:rPr>
      </w:pPr>
    </w:p>
    <w:p w14:paraId="781663C9" w14:textId="77777777" w:rsidR="008A269A" w:rsidRDefault="008A269A" w:rsidP="00B32692">
      <w:pPr>
        <w:pStyle w:val="zCode"/>
        <w:rPr>
          <w:noProof/>
        </w:rPr>
      </w:pPr>
    </w:p>
    <w:p w14:paraId="0A1647B9" w14:textId="77777777" w:rsidR="008A269A" w:rsidRDefault="008A269A" w:rsidP="00B32692">
      <w:pPr>
        <w:pStyle w:val="zCode"/>
        <w:rPr>
          <w:noProof/>
        </w:rPr>
      </w:pPr>
    </w:p>
    <w:p w14:paraId="4E70F5A3" w14:textId="77777777" w:rsidR="008A269A" w:rsidRDefault="008A269A" w:rsidP="00B32692">
      <w:pPr>
        <w:pStyle w:val="zCode"/>
        <w:rPr>
          <w:noProof/>
        </w:rPr>
      </w:pPr>
    </w:p>
    <w:p w14:paraId="4564C1E4" w14:textId="77777777" w:rsidR="008A269A" w:rsidRDefault="008A269A" w:rsidP="00B32692">
      <w:pPr>
        <w:pStyle w:val="zCode"/>
        <w:rPr>
          <w:noProof/>
        </w:rPr>
      </w:pPr>
    </w:p>
    <w:p w14:paraId="50DEEC26" w14:textId="77777777" w:rsidR="008A269A" w:rsidRDefault="008A269A" w:rsidP="00B32692">
      <w:pPr>
        <w:pStyle w:val="zCode"/>
        <w:rPr>
          <w:noProof/>
        </w:rPr>
      </w:pPr>
    </w:p>
    <w:p w14:paraId="5AEC5DE9" w14:textId="77777777" w:rsidR="008A269A" w:rsidRDefault="008A269A" w:rsidP="00B32692">
      <w:pPr>
        <w:pStyle w:val="zCode"/>
        <w:rPr>
          <w:noProof/>
        </w:rPr>
      </w:pPr>
    </w:p>
    <w:p w14:paraId="5C84608D" w14:textId="77777777" w:rsidR="008A269A" w:rsidRDefault="008A269A" w:rsidP="00B32692">
      <w:pPr>
        <w:pStyle w:val="zCode"/>
        <w:rPr>
          <w:noProof/>
        </w:rPr>
      </w:pPr>
    </w:p>
    <w:p w14:paraId="34D0448B" w14:textId="77777777" w:rsidR="004F3B25" w:rsidRDefault="004F3B25" w:rsidP="00B32692">
      <w:pPr>
        <w:pStyle w:val="zCode"/>
      </w:pPr>
    </w:p>
    <w:p w14:paraId="6AE09A8D" w14:textId="77777777" w:rsidR="004F3B25" w:rsidRDefault="004F3B25" w:rsidP="00B32692">
      <w:pPr>
        <w:pStyle w:val="zCode"/>
      </w:pPr>
    </w:p>
    <w:p w14:paraId="277A251C" w14:textId="77777777" w:rsidR="004F3B25" w:rsidRDefault="004F3B25" w:rsidP="00B32692">
      <w:pPr>
        <w:pStyle w:val="zCode"/>
      </w:pPr>
    </w:p>
    <w:p w14:paraId="39EF0AEF" w14:textId="77777777" w:rsidR="004F3B25" w:rsidRDefault="004F3B25" w:rsidP="00B32692">
      <w:pPr>
        <w:pStyle w:val="zCode"/>
      </w:pPr>
    </w:p>
    <w:p w14:paraId="20F8D4C1" w14:textId="77777777" w:rsidR="004F3B25" w:rsidRDefault="004F3B25" w:rsidP="00B32692">
      <w:pPr>
        <w:pStyle w:val="zCode"/>
      </w:pPr>
    </w:p>
    <w:p w14:paraId="6B0C4609" w14:textId="77777777" w:rsidR="004F3B25" w:rsidRDefault="004F3B25" w:rsidP="00B32692">
      <w:pPr>
        <w:pStyle w:val="zCode"/>
      </w:pPr>
    </w:p>
    <w:p w14:paraId="7E100B06" w14:textId="77777777" w:rsidR="0075414E" w:rsidRDefault="0075414E" w:rsidP="003C1CB1">
      <w:pPr>
        <w:pStyle w:val="Paragraphs"/>
        <w:spacing w:before="120"/>
      </w:pPr>
    </w:p>
    <w:p w14:paraId="04B94CBC" w14:textId="77777777" w:rsidR="0075414E" w:rsidRDefault="0075414E" w:rsidP="003C1CB1">
      <w:pPr>
        <w:pStyle w:val="Paragraphs"/>
        <w:spacing w:before="120"/>
      </w:pPr>
    </w:p>
    <w:p w14:paraId="2FE7F10F" w14:textId="1C84CEFB" w:rsidR="0075414E" w:rsidRPr="003C1CB1" w:rsidRDefault="0075414E" w:rsidP="003C1CB1">
      <w:pPr>
        <w:pStyle w:val="Paragraphs"/>
        <w:spacing w:before="120"/>
        <w:sectPr w:rsidR="0075414E" w:rsidRPr="003C1CB1" w:rsidSect="0007162C">
          <w:headerReference w:type="default" r:id="rId221"/>
          <w:footerReference w:type="default" r:id="rId222"/>
          <w:pgSz w:w="11907" w:h="16840" w:code="9"/>
          <w:pgMar w:top="1134" w:right="1134" w:bottom="1134" w:left="1418" w:header="720" w:footer="1009" w:gutter="0"/>
          <w:cols w:space="720"/>
          <w:docGrid w:linePitch="360"/>
        </w:sectPr>
      </w:pPr>
    </w:p>
    <w:p w14:paraId="70179161" w14:textId="75ACF536" w:rsidR="00B71B3D" w:rsidRDefault="00DC0097" w:rsidP="00E72ACC">
      <w:pPr>
        <w:pStyle w:val="PPH"/>
      </w:pPr>
      <w:bookmarkStart w:id="163" w:name="_Toc231258397"/>
      <w:r>
        <w:lastRenderedPageBreak/>
        <w:t>Ном зүй</w:t>
      </w:r>
      <w:bookmarkEnd w:id="163"/>
    </w:p>
    <w:sdt>
      <w:sdtPr>
        <w:id w:val="21113850"/>
        <w:docPartObj>
          <w:docPartGallery w:val="Bibliographies"/>
          <w:docPartUnique/>
        </w:docPartObj>
      </w:sdtPr>
      <w:sdtContent>
        <w:sdt>
          <w:sdtPr>
            <w:id w:val="111145805"/>
            <w:bibliography/>
          </w:sdtPr>
          <w:sdtContent>
            <w:p w14:paraId="6E1F8F1D" w14:textId="77777777" w:rsidR="00990A6A" w:rsidRDefault="008E2D3C">
              <w:pPr>
                <w:rPr>
                  <w:noProof/>
                </w:rPr>
              </w:pPr>
              <w:r>
                <w:fldChar w:fldCharType="begin"/>
              </w:r>
              <w:r w:rsidR="00F4672A">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0"/>
              </w:tblGrid>
              <w:tr w:rsidR="00990A6A" w14:paraId="26ACB7EE" w14:textId="77777777">
                <w:trPr>
                  <w:divId w:val="2078236458"/>
                  <w:tblCellSpacing w:w="15" w:type="dxa"/>
                </w:trPr>
                <w:tc>
                  <w:tcPr>
                    <w:tcW w:w="50" w:type="pct"/>
                    <w:hideMark/>
                  </w:tcPr>
                  <w:p w14:paraId="70681292" w14:textId="1AD4BB3B" w:rsidR="00990A6A" w:rsidRDefault="00990A6A">
                    <w:pPr>
                      <w:pStyle w:val="Bibliography"/>
                      <w:spacing w:after="240"/>
                      <w:rPr>
                        <w:noProof/>
                      </w:rPr>
                    </w:pPr>
                    <w:r>
                      <w:rPr>
                        <w:noProof/>
                      </w:rPr>
                      <w:t xml:space="preserve">[1] </w:t>
                    </w:r>
                  </w:p>
                </w:tc>
                <w:tc>
                  <w:tcPr>
                    <w:tcW w:w="0" w:type="auto"/>
                    <w:hideMark/>
                  </w:tcPr>
                  <w:p w14:paraId="639D5AAE" w14:textId="77777777" w:rsidR="00990A6A" w:rsidRDefault="00990A6A">
                    <w:pPr>
                      <w:pStyle w:val="Bibliography"/>
                      <w:spacing w:after="240"/>
                      <w:rPr>
                        <w:noProof/>
                      </w:rPr>
                    </w:pPr>
                    <w:r>
                      <w:rPr>
                        <w:noProof/>
                      </w:rPr>
                      <w:t>.. a. c. v. t. Pragim Technologies: Sql server, "ASP.NET Core Tutorial for Beginners," [Online]. Available: https://csharp-video-tutorials.blogspot.com/2018/12/aspnet-core-tutorial.html.</w:t>
                    </w:r>
                  </w:p>
                </w:tc>
              </w:tr>
              <w:tr w:rsidR="00990A6A" w14:paraId="6E7D822C" w14:textId="77777777">
                <w:trPr>
                  <w:divId w:val="2078236458"/>
                  <w:tblCellSpacing w:w="15" w:type="dxa"/>
                </w:trPr>
                <w:tc>
                  <w:tcPr>
                    <w:tcW w:w="50" w:type="pct"/>
                    <w:hideMark/>
                  </w:tcPr>
                  <w:p w14:paraId="4B18DC75" w14:textId="77777777" w:rsidR="00990A6A" w:rsidRDefault="00990A6A">
                    <w:pPr>
                      <w:pStyle w:val="Bibliography"/>
                      <w:spacing w:after="240"/>
                      <w:rPr>
                        <w:noProof/>
                      </w:rPr>
                    </w:pPr>
                    <w:r>
                      <w:rPr>
                        <w:noProof/>
                      </w:rPr>
                      <w:t xml:space="preserve">[2] </w:t>
                    </w:r>
                  </w:p>
                </w:tc>
                <w:tc>
                  <w:tcPr>
                    <w:tcW w:w="0" w:type="auto"/>
                    <w:hideMark/>
                  </w:tcPr>
                  <w:p w14:paraId="13CE5AC9" w14:textId="77777777" w:rsidR="00990A6A" w:rsidRDefault="00990A6A">
                    <w:pPr>
                      <w:pStyle w:val="Bibliography"/>
                      <w:spacing w:after="240"/>
                      <w:rPr>
                        <w:noProof/>
                      </w:rPr>
                    </w:pPr>
                    <w:r>
                      <w:rPr>
                        <w:noProof/>
                      </w:rPr>
                      <w:t>Microsoft, "Tutorial: Create a Razor Pages web app with ASP.NET Core," 17–21 November 2025. [Online]. Available: https://learn.microsoft.com/en-us/aspnet/core/tutorials/razor-pages/?view=aspnetcore-9.0.</w:t>
                    </w:r>
                  </w:p>
                </w:tc>
              </w:tr>
              <w:tr w:rsidR="00990A6A" w14:paraId="509633AA" w14:textId="77777777">
                <w:trPr>
                  <w:divId w:val="2078236458"/>
                  <w:tblCellSpacing w:w="15" w:type="dxa"/>
                </w:trPr>
                <w:tc>
                  <w:tcPr>
                    <w:tcW w:w="50" w:type="pct"/>
                    <w:hideMark/>
                  </w:tcPr>
                  <w:p w14:paraId="5FF7B1D1" w14:textId="77777777" w:rsidR="00990A6A" w:rsidRDefault="00990A6A">
                    <w:pPr>
                      <w:pStyle w:val="Bibliography"/>
                      <w:spacing w:after="240"/>
                      <w:rPr>
                        <w:noProof/>
                      </w:rPr>
                    </w:pPr>
                    <w:r>
                      <w:rPr>
                        <w:noProof/>
                      </w:rPr>
                      <w:t xml:space="preserve">[3] </w:t>
                    </w:r>
                  </w:p>
                </w:tc>
                <w:tc>
                  <w:tcPr>
                    <w:tcW w:w="0" w:type="auto"/>
                    <w:hideMark/>
                  </w:tcPr>
                  <w:p w14:paraId="3C6D850E" w14:textId="77777777" w:rsidR="00990A6A" w:rsidRDefault="00990A6A">
                    <w:pPr>
                      <w:pStyle w:val="Bibliography"/>
                      <w:spacing w:after="240"/>
                      <w:rPr>
                        <w:noProof/>
                      </w:rPr>
                    </w:pPr>
                    <w:r>
                      <w:rPr>
                        <w:noProof/>
                      </w:rPr>
                      <w:t>"Sql server, .net and c# video tutorial," [Online]. Available: https://csharp-video-tutorials.blogspot.com/2015/03/jquery-tutorial-for-beginners.html.</w:t>
                    </w:r>
                  </w:p>
                </w:tc>
              </w:tr>
            </w:tbl>
            <w:p w14:paraId="2D48E8D6" w14:textId="77777777" w:rsidR="00990A6A" w:rsidRDefault="00990A6A">
              <w:pPr>
                <w:divId w:val="2078236458"/>
                <w:rPr>
                  <w:rFonts w:eastAsia="Times New Roman"/>
                  <w:noProof/>
                </w:rPr>
              </w:pPr>
            </w:p>
            <w:p w14:paraId="3AA69F4A" w14:textId="77777777" w:rsidR="00F4672A" w:rsidRDefault="008E2D3C">
              <w:r>
                <w:fldChar w:fldCharType="end"/>
              </w:r>
            </w:p>
          </w:sdtContent>
        </w:sdt>
      </w:sdtContent>
    </w:sdt>
    <w:sectPr w:rsidR="00F4672A" w:rsidSect="0007162C">
      <w:headerReference w:type="default" r:id="rId223"/>
      <w:footerReference w:type="default" r:id="rId224"/>
      <w:pgSz w:w="11907" w:h="16840" w:code="9"/>
      <w:pgMar w:top="1134" w:right="1134" w:bottom="1134" w:left="1418" w:header="720" w:footer="10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92D89" w14:textId="77777777" w:rsidR="001D38CE" w:rsidRDefault="001D38CE" w:rsidP="00E87901">
      <w:pPr>
        <w:spacing w:line="240" w:lineRule="auto"/>
      </w:pPr>
      <w:r>
        <w:separator/>
      </w:r>
    </w:p>
  </w:endnote>
  <w:endnote w:type="continuationSeparator" w:id="0">
    <w:p w14:paraId="26699081" w14:textId="77777777" w:rsidR="001D38CE" w:rsidRDefault="001D38CE" w:rsidP="00E879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09782"/>
      <w:docPartObj>
        <w:docPartGallery w:val="Page Numbers (Bottom of Page)"/>
        <w:docPartUnique/>
      </w:docPartObj>
    </w:sdtPr>
    <w:sdtEndPr>
      <w:rPr>
        <w:noProof/>
      </w:rPr>
    </w:sdtEndPr>
    <w:sdtContent>
      <w:p w14:paraId="0A6106A9" w14:textId="77777777" w:rsidR="003845E0" w:rsidRDefault="003845E0">
        <w:pPr>
          <w:pStyle w:val="Footer"/>
          <w:jc w:val="center"/>
        </w:pPr>
        <w:r>
          <w:fldChar w:fldCharType="begin"/>
        </w:r>
        <w:r>
          <w:instrText xml:space="preserve"> PAGE   \* MERGEFORMAT </w:instrText>
        </w:r>
        <w:r>
          <w:fldChar w:fldCharType="separate"/>
        </w:r>
        <w:r>
          <w:rPr>
            <w:noProof/>
          </w:rPr>
          <w:t>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09785"/>
      <w:docPartObj>
        <w:docPartGallery w:val="Page Numbers (Bottom of Page)"/>
        <w:docPartUnique/>
      </w:docPartObj>
    </w:sdtPr>
    <w:sdtEndPr>
      <w:rPr>
        <w:noProof/>
      </w:rPr>
    </w:sdtEndPr>
    <w:sdtContent>
      <w:p w14:paraId="6A547A59" w14:textId="77777777" w:rsidR="003845E0" w:rsidRDefault="003845E0">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419402"/>
      <w:docPartObj>
        <w:docPartGallery w:val="Page Numbers (Bottom of Page)"/>
        <w:docPartUnique/>
      </w:docPartObj>
    </w:sdtPr>
    <w:sdtEndPr>
      <w:rPr>
        <w:rStyle w:val="PageNumberChar"/>
      </w:rPr>
    </w:sdtEndPr>
    <w:sdtContent>
      <w:p w14:paraId="60F98CDC" w14:textId="77777777" w:rsidR="003E26A2" w:rsidRPr="007C35E8" w:rsidRDefault="003E26A2" w:rsidP="007C35E8">
        <w:pPr>
          <w:pStyle w:val="Footer"/>
          <w:tabs>
            <w:tab w:val="clear" w:pos="4680"/>
          </w:tabs>
          <w:jc w:val="center"/>
          <w:rPr>
            <w:rStyle w:val="PageNumberChar"/>
          </w:rPr>
        </w:pPr>
        <w:r w:rsidRPr="007C35E8">
          <w:rPr>
            <w:rStyle w:val="PageNumberChar"/>
          </w:rPr>
          <w:fldChar w:fldCharType="begin"/>
        </w:r>
        <w:r w:rsidRPr="007C35E8">
          <w:rPr>
            <w:rStyle w:val="PageNumberChar"/>
          </w:rPr>
          <w:instrText xml:space="preserve"> PAGE   \* MERGEFORMAT </w:instrText>
        </w:r>
        <w:r w:rsidRPr="007C35E8">
          <w:rPr>
            <w:rStyle w:val="PageNumberChar"/>
          </w:rPr>
          <w:fldChar w:fldCharType="separate"/>
        </w:r>
        <w:r>
          <w:rPr>
            <w:rStyle w:val="PageNumberChar"/>
            <w:noProof/>
          </w:rPr>
          <w:t>10</w:t>
        </w:r>
        <w:r w:rsidRPr="007C35E8">
          <w:rPr>
            <w:rStyle w:val="PageNumberCha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340671"/>
      <w:docPartObj>
        <w:docPartGallery w:val="Page Numbers (Bottom of Page)"/>
        <w:docPartUnique/>
      </w:docPartObj>
    </w:sdtPr>
    <w:sdtEndPr>
      <w:rPr>
        <w:rStyle w:val="PageNumberChar"/>
      </w:rPr>
    </w:sdtEndPr>
    <w:sdtContent>
      <w:p w14:paraId="59E62BCF" w14:textId="77777777" w:rsidR="000F6040" w:rsidRPr="007C35E8" w:rsidRDefault="000F6040" w:rsidP="007C35E8">
        <w:pPr>
          <w:pStyle w:val="Footer"/>
          <w:tabs>
            <w:tab w:val="clear" w:pos="4680"/>
          </w:tabs>
          <w:jc w:val="center"/>
          <w:rPr>
            <w:rStyle w:val="PageNumberChar"/>
          </w:rPr>
        </w:pPr>
        <w:r w:rsidRPr="007C35E8">
          <w:rPr>
            <w:rStyle w:val="PageNumberChar"/>
          </w:rPr>
          <w:fldChar w:fldCharType="begin"/>
        </w:r>
        <w:r w:rsidRPr="007C35E8">
          <w:rPr>
            <w:rStyle w:val="PageNumberChar"/>
          </w:rPr>
          <w:instrText xml:space="preserve"> PAGE   \* MERGEFORMAT </w:instrText>
        </w:r>
        <w:r w:rsidRPr="007C35E8">
          <w:rPr>
            <w:rStyle w:val="PageNumberChar"/>
          </w:rPr>
          <w:fldChar w:fldCharType="separate"/>
        </w:r>
        <w:r>
          <w:rPr>
            <w:rStyle w:val="PageNumberChar"/>
            <w:noProof/>
          </w:rPr>
          <w:t>7</w:t>
        </w:r>
        <w:r w:rsidRPr="007C35E8">
          <w:rPr>
            <w:rStyle w:val="PageNumberChar"/>
          </w:rPr>
          <w:fldChar w:fldCharType="end"/>
        </w:r>
      </w:p>
    </w:sdtContent>
  </w:sdt>
  <w:p w14:paraId="6E2B8AEC" w14:textId="77777777" w:rsidR="000F6040" w:rsidRDefault="000F604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781697"/>
      <w:docPartObj>
        <w:docPartGallery w:val="Page Numbers (Bottom of Page)"/>
        <w:docPartUnique/>
      </w:docPartObj>
    </w:sdtPr>
    <w:sdtEndPr>
      <w:rPr>
        <w:rStyle w:val="PageNumberChar"/>
      </w:rPr>
    </w:sdtEndPr>
    <w:sdtContent>
      <w:p w14:paraId="62B59B93" w14:textId="77777777" w:rsidR="003845E0" w:rsidRPr="007C35E8" w:rsidRDefault="003845E0" w:rsidP="007C35E8">
        <w:pPr>
          <w:pStyle w:val="Footer"/>
          <w:tabs>
            <w:tab w:val="clear" w:pos="4680"/>
          </w:tabs>
          <w:jc w:val="center"/>
          <w:rPr>
            <w:rStyle w:val="PageNumberChar"/>
          </w:rPr>
        </w:pPr>
        <w:r w:rsidRPr="007C35E8">
          <w:rPr>
            <w:rStyle w:val="PageNumberChar"/>
          </w:rPr>
          <w:fldChar w:fldCharType="begin"/>
        </w:r>
        <w:r w:rsidRPr="007C35E8">
          <w:rPr>
            <w:rStyle w:val="PageNumberChar"/>
          </w:rPr>
          <w:instrText xml:space="preserve"> PAGE   \* MERGEFORMAT </w:instrText>
        </w:r>
        <w:r w:rsidRPr="007C35E8">
          <w:rPr>
            <w:rStyle w:val="PageNumberChar"/>
          </w:rPr>
          <w:fldChar w:fldCharType="separate"/>
        </w:r>
        <w:r>
          <w:rPr>
            <w:rStyle w:val="PageNumberChar"/>
            <w:noProof/>
          </w:rPr>
          <w:t>10</w:t>
        </w:r>
        <w:r w:rsidRPr="007C35E8">
          <w:rPr>
            <w:rStyle w:val="PageNumberCha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9048F" w14:textId="77777777" w:rsidR="001D38CE" w:rsidRDefault="001D38CE" w:rsidP="00E87901">
      <w:pPr>
        <w:spacing w:line="240" w:lineRule="auto"/>
      </w:pPr>
      <w:r>
        <w:separator/>
      </w:r>
    </w:p>
  </w:footnote>
  <w:footnote w:type="continuationSeparator" w:id="0">
    <w:p w14:paraId="053E710E" w14:textId="77777777" w:rsidR="001D38CE" w:rsidRDefault="001D38CE" w:rsidP="00E879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36460" w14:textId="77777777" w:rsidR="003845E0" w:rsidRPr="000409EA" w:rsidRDefault="003845E0">
    <w:pPr>
      <w:pStyle w:val="Header"/>
      <w:rPr>
        <w:color w:val="FFFFFF" w:themeColor="background1"/>
      </w:rPr>
    </w:pPr>
    <w:r w:rsidRPr="000409EA">
      <w:rPr>
        <w:color w:val="FFFFFF" w:themeColor="background1"/>
      </w:rPr>
      <w:t>orgilid@muls.edu.mn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E432" w14:textId="77777777" w:rsidR="003845E0" w:rsidRDefault="00384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B8E8" w14:textId="77777777" w:rsidR="003845E0" w:rsidRDefault="003845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AD1B" w14:textId="77777777" w:rsidR="003E26A2" w:rsidRDefault="003E26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FE79" w14:textId="77777777" w:rsidR="000F6040" w:rsidRDefault="000F604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56F8" w14:textId="77777777" w:rsidR="003845E0" w:rsidRDefault="00384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B36E5"/>
    <w:multiLevelType w:val="multilevel"/>
    <w:tmpl w:val="4F4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F5E6C"/>
    <w:multiLevelType w:val="hybridMultilevel"/>
    <w:tmpl w:val="02C205C4"/>
    <w:lvl w:ilvl="0" w:tplc="58D8D3C0">
      <w:start w:val="1"/>
      <w:numFmt w:val="upperLetter"/>
      <w:lvlText w:val="%1."/>
      <w:lvlJc w:val="right"/>
      <w:pPr>
        <w:ind w:left="4320" w:hanging="360"/>
      </w:pPr>
      <w:rPr>
        <w:rFonts w:ascii="Times New Roman" w:hAnsi="Times New Roman" w:hint="default"/>
        <w:caps w:val="0"/>
        <w:strike w:val="0"/>
        <w:dstrike w:val="0"/>
        <w:vanish w:val="0"/>
        <w:kern w:val="0"/>
        <w:sz w:val="24"/>
        <w:vertAlign w:val="baseline"/>
      </w:rPr>
    </w:lvl>
    <w:lvl w:ilvl="1" w:tplc="04090019" w:tentative="1">
      <w:start w:val="1"/>
      <w:numFmt w:val="lowerLetter"/>
      <w:lvlText w:val="%2."/>
      <w:lvlJc w:val="left"/>
      <w:pPr>
        <w:ind w:left="1440" w:hanging="360"/>
      </w:pPr>
    </w:lvl>
    <w:lvl w:ilvl="2" w:tplc="73DA1004">
      <w:start w:val="1"/>
      <w:numFmt w:val="upperLetter"/>
      <w:pStyle w:val="TOC8"/>
      <w:lvlText w:val="%3."/>
      <w:lvlJc w:val="right"/>
      <w:pPr>
        <w:ind w:left="2160" w:hanging="180"/>
      </w:pPr>
      <w:rPr>
        <w:rFonts w:ascii="Times New Roman" w:hAnsi="Times New Roman" w:hint="default"/>
        <w:caps w:val="0"/>
        <w:strike w:val="0"/>
        <w:dstrike w:val="0"/>
        <w:vanish w:val="0"/>
        <w:sz w:val="24"/>
        <w:vertAlign w:val="baseline"/>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653EF"/>
    <w:multiLevelType w:val="multilevel"/>
    <w:tmpl w:val="22629362"/>
    <w:name w:val="Chapter"/>
    <w:styleLink w:val="Chapters"/>
    <w:lvl w:ilvl="0">
      <w:start w:val="1"/>
      <w:numFmt w:val="upperRoman"/>
      <w:pStyle w:val="ChapterNumber"/>
      <w:suff w:val="nothing"/>
      <w:lvlText w:val="CHAPTER %1"/>
      <w:lvlJc w:val="left"/>
      <w:rPr>
        <w:rFonts w:ascii="Times New Roman" w:hAnsi="Times New Roman" w:cs="Times New Roman" w:hint="default"/>
        <w:b w:val="0"/>
        <w:bCs w:val="0"/>
        <w:i w:val="0"/>
        <w:iCs w:val="0"/>
        <w:caps w:val="0"/>
        <w:strike w:val="0"/>
        <w:dstrike w:val="0"/>
        <w:vanish w:val="0"/>
        <w:color w:val="000000"/>
        <w:spacing w:val="0"/>
        <w:kern w:val="0"/>
        <w:position w:val="0"/>
        <w:sz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C1st"/>
      <w:isLgl/>
      <w:lvlText w:val="%1.%2"/>
      <w:lvlJc w:val="left"/>
      <w:pPr>
        <w:ind w:left="720" w:hanging="720"/>
      </w:pPr>
      <w:rPr>
        <w:rFonts w:ascii="Times New Roman" w:hAnsi="Times New Roman" w:hint="default"/>
        <w:b/>
        <w:i w:val="0"/>
        <w:caps w:val="0"/>
        <w:strike w:val="0"/>
        <w:dstrike w:val="0"/>
        <w:vanish w:val="0"/>
        <w:sz w:val="24"/>
        <w:vertAlign w:val="baseline"/>
      </w:rPr>
    </w:lvl>
    <w:lvl w:ilvl="2">
      <w:start w:val="1"/>
      <w:numFmt w:val="decimal"/>
      <w:pStyle w:val="C2nd"/>
      <w:isLgl/>
      <w:lvlText w:val="%1.%2.%3"/>
      <w:lvlJc w:val="left"/>
      <w:pPr>
        <w:ind w:left="950" w:hanging="950"/>
      </w:pPr>
      <w:rPr>
        <w:rFonts w:ascii="Times New Roman" w:hAnsi="Times New Roman" w:hint="default"/>
        <w:b/>
        <w:i w:val="0"/>
        <w:caps w:val="0"/>
        <w:strike w:val="0"/>
        <w:dstrike w:val="0"/>
        <w:vanish w:val="0"/>
        <w:sz w:val="24"/>
        <w:vertAlign w:val="baseline"/>
      </w:rPr>
    </w:lvl>
    <w:lvl w:ilvl="3">
      <w:start w:val="1"/>
      <w:numFmt w:val="decimal"/>
      <w:pStyle w:val="C3rd"/>
      <w:isLgl/>
      <w:lvlText w:val="%1.%2.%3.%4"/>
      <w:lvlJc w:val="left"/>
      <w:pPr>
        <w:ind w:left="1166" w:hanging="1166"/>
      </w:pPr>
      <w:rPr>
        <w:rFonts w:ascii="Times New Roman" w:hAnsi="Times New Roman" w:hint="default"/>
        <w:b/>
        <w:i w:val="0"/>
        <w:caps w:val="0"/>
        <w:strike w:val="0"/>
        <w:dstrike w:val="0"/>
        <w:vanish w:val="0"/>
        <w:sz w:val="24"/>
        <w:vertAlign w:val="baseline"/>
      </w:rPr>
    </w:lvl>
    <w:lvl w:ilvl="4">
      <w:start w:val="1"/>
      <w:numFmt w:val="decimal"/>
      <w:pStyle w:val="C4th"/>
      <w:isLgl/>
      <w:lvlText w:val="%1.%2.%3.%4.%5"/>
      <w:lvlJc w:val="left"/>
      <w:pPr>
        <w:ind w:left="1440" w:hanging="1440"/>
      </w:pPr>
      <w:rPr>
        <w:rFonts w:ascii="Times New Roman" w:hAnsi="Times New Roman" w:hint="default"/>
        <w:b/>
        <w:i w:val="0"/>
        <w:caps w:val="0"/>
        <w:strike w:val="0"/>
        <w:dstrike w:val="0"/>
        <w:vanish w:val="0"/>
        <w:sz w:val="24"/>
        <w:vertAlign w:val="baseline"/>
      </w:rPr>
    </w:lvl>
    <w:lvl w:ilvl="5">
      <w:start w:val="1"/>
      <w:numFmt w:val="decimal"/>
      <w:pStyle w:val="C5th"/>
      <w:isLgl/>
      <w:lvlText w:val="%1.%2.%3.%4.%5.%6"/>
      <w:lvlJc w:val="left"/>
      <w:pPr>
        <w:ind w:left="1670" w:hanging="1670"/>
      </w:pPr>
      <w:rPr>
        <w:rFonts w:ascii="Times New Roman" w:hAnsi="Times New Roman" w:hint="default"/>
        <w:b/>
        <w:i w:val="0"/>
        <w:caps w:val="0"/>
        <w:strike w:val="0"/>
        <w:dstrike w:val="0"/>
        <w:vanish w:val="0"/>
        <w:sz w:val="24"/>
        <w:vertAlign w:val="baseline"/>
      </w:rPr>
    </w:lvl>
    <w:lvl w:ilvl="6">
      <w:start w:val="1"/>
      <w:numFmt w:val="decimal"/>
      <w:lvlRestart w:val="1"/>
      <w:pStyle w:val="TableTitle"/>
      <w:isLgl/>
      <w:lvlText w:val="Table %1.%7"/>
      <w:lvlJc w:val="left"/>
      <w:pPr>
        <w:ind w:left="1354" w:hanging="1354"/>
      </w:pPr>
      <w:rPr>
        <w:rFonts w:ascii="Times New Roman" w:hAnsi="Times New Roman" w:hint="default"/>
        <w:caps w:val="0"/>
        <w:strike w:val="0"/>
        <w:dstrike w:val="0"/>
        <w:vanish w:val="0"/>
        <w:sz w:val="24"/>
        <w:vertAlign w:val="baseline"/>
      </w:rPr>
    </w:lvl>
    <w:lvl w:ilvl="7">
      <w:start w:val="1"/>
      <w:numFmt w:val="decimal"/>
      <w:lvlRestart w:val="1"/>
      <w:pStyle w:val="FigureTitle"/>
      <w:isLgl/>
      <w:lvlText w:val="Figure %1.%8"/>
      <w:lvlJc w:val="left"/>
      <w:pPr>
        <w:ind w:left="1354" w:hanging="1354"/>
      </w:pPr>
      <w:rPr>
        <w:rFonts w:ascii="Times New Roman" w:hAnsi="Times New Roman" w:hint="default"/>
        <w:caps w:val="0"/>
        <w:strike w:val="0"/>
        <w:dstrike w:val="0"/>
        <w:vanish w:val="0"/>
        <w:sz w:val="24"/>
        <w:vertAlign w:val="baseline"/>
      </w:rPr>
    </w:lvl>
    <w:lvl w:ilvl="8">
      <w:start w:val="1"/>
      <w:numFmt w:val="decimal"/>
      <w:lvlRestart w:val="1"/>
      <w:pStyle w:val="ExampleTitle"/>
      <w:isLgl/>
      <w:lvlText w:val="Scheme %1.%9"/>
      <w:lvlJc w:val="left"/>
      <w:pPr>
        <w:ind w:left="1440" w:hanging="1440"/>
      </w:pPr>
      <w:rPr>
        <w:rFonts w:ascii="Times New Roman" w:hAnsi="Times New Roman" w:hint="default"/>
        <w:b w:val="0"/>
        <w:i w:val="0"/>
        <w:caps w:val="0"/>
        <w:strike w:val="0"/>
        <w:dstrike w:val="0"/>
        <w:vanish w:val="0"/>
        <w:sz w:val="24"/>
        <w:vertAlign w:val="baseline"/>
      </w:rPr>
    </w:lvl>
  </w:abstractNum>
  <w:abstractNum w:abstractNumId="3" w15:restartNumberingAfterBreak="0">
    <w:nsid w:val="232444FB"/>
    <w:multiLevelType w:val="hybridMultilevel"/>
    <w:tmpl w:val="760E76B4"/>
    <w:lvl w:ilvl="0" w:tplc="3B5485B4">
      <w:start w:val="1"/>
      <w:numFmt w:val="upperRoman"/>
      <w:pStyle w:val="TOC2"/>
      <w:lvlText w:val="%1."/>
      <w:lvlJc w:val="right"/>
      <w:pPr>
        <w:ind w:left="893"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2E6DDE"/>
    <w:multiLevelType w:val="multilevel"/>
    <w:tmpl w:val="3842BCFA"/>
    <w:name w:val="appendix3"/>
    <w:numStyleLink w:val="Appendices"/>
  </w:abstractNum>
  <w:abstractNum w:abstractNumId="5" w15:restartNumberingAfterBreak="0">
    <w:nsid w:val="392C055A"/>
    <w:multiLevelType w:val="multilevel"/>
    <w:tmpl w:val="3842BCFA"/>
    <w:name w:val="appendix4"/>
    <w:numStyleLink w:val="Appendices"/>
  </w:abstractNum>
  <w:abstractNum w:abstractNumId="6" w15:restartNumberingAfterBreak="0">
    <w:nsid w:val="44CF084C"/>
    <w:multiLevelType w:val="multilevel"/>
    <w:tmpl w:val="1362FE52"/>
    <w:name w:val="Chapters"/>
    <w:lvl w:ilvl="0">
      <w:start w:val="1"/>
      <w:numFmt w:val="upperRoman"/>
      <w:suff w:val="nothing"/>
      <w:lvlText w:val="CHAPTER %1"/>
      <w:lvlJc w:val="left"/>
      <w:rPr>
        <w:rFonts w:ascii="Times New Roman" w:hAnsi="Times New Roman" w:cs="Times New Roman" w:hint="default"/>
        <w:b w:val="0"/>
        <w:bCs w:val="0"/>
        <w:i w:val="0"/>
        <w:iCs w:val="0"/>
        <w:caps w:val="0"/>
        <w:strike w:val="0"/>
        <w:dstrike w:val="0"/>
        <w:vanish w:val="0"/>
        <w:color w:val="000000"/>
        <w:spacing w:val="0"/>
        <w:kern w:val="0"/>
        <w:position w:val="0"/>
        <w:sz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0" w:firstLine="0"/>
      </w:pPr>
      <w:rPr>
        <w:rFonts w:ascii="Times New Roman" w:hAnsi="Times New Roman" w:hint="default"/>
        <w:b/>
        <w:i w:val="0"/>
        <w:caps w:val="0"/>
        <w:strike w:val="0"/>
        <w:dstrike w:val="0"/>
        <w:vanish w:val="0"/>
        <w:sz w:val="24"/>
        <w:vertAlign w:val="baseline"/>
      </w:rPr>
    </w:lvl>
    <w:lvl w:ilvl="2">
      <w:start w:val="1"/>
      <w:numFmt w:val="decimal"/>
      <w:isLgl/>
      <w:lvlText w:val="%1.%2.%3"/>
      <w:lvlJc w:val="left"/>
      <w:pPr>
        <w:ind w:left="0" w:firstLine="0"/>
      </w:pPr>
      <w:rPr>
        <w:rFonts w:ascii="Times New Roman" w:hAnsi="Times New Roman" w:hint="default"/>
        <w:b/>
        <w:i w:val="0"/>
        <w:caps w:val="0"/>
        <w:strike w:val="0"/>
        <w:dstrike w:val="0"/>
        <w:vanish w:val="0"/>
        <w:sz w:val="24"/>
        <w:vertAlign w:val="baseline"/>
      </w:rPr>
    </w:lvl>
    <w:lvl w:ilvl="3">
      <w:start w:val="1"/>
      <w:numFmt w:val="decimal"/>
      <w:isLgl/>
      <w:lvlText w:val="%1.%2.%3.%4"/>
      <w:lvlJc w:val="left"/>
      <w:pPr>
        <w:ind w:left="0" w:firstLine="0"/>
      </w:pPr>
      <w:rPr>
        <w:rFonts w:ascii="Times New Roman" w:hAnsi="Times New Roman" w:hint="default"/>
        <w:b/>
        <w:i w:val="0"/>
        <w:caps w:val="0"/>
        <w:strike w:val="0"/>
        <w:dstrike w:val="0"/>
        <w:vanish w:val="0"/>
        <w:sz w:val="24"/>
        <w:vertAlign w:val="baseline"/>
      </w:rPr>
    </w:lvl>
    <w:lvl w:ilvl="4">
      <w:start w:val="1"/>
      <w:numFmt w:val="decimal"/>
      <w:isLgl/>
      <w:lvlText w:val="%1.%2.%3.%4.%5"/>
      <w:lvlJc w:val="left"/>
      <w:pPr>
        <w:ind w:left="0" w:firstLine="0"/>
      </w:pPr>
      <w:rPr>
        <w:rFonts w:ascii="Times New Roman" w:hAnsi="Times New Roman" w:hint="default"/>
        <w:b/>
        <w:i w:val="0"/>
        <w:caps w:val="0"/>
        <w:strike w:val="0"/>
        <w:dstrike w:val="0"/>
        <w:vanish w:val="0"/>
        <w:sz w:val="24"/>
        <w:vertAlign w:val="baseline"/>
      </w:rPr>
    </w:lvl>
    <w:lvl w:ilvl="5">
      <w:start w:val="1"/>
      <w:numFmt w:val="decimal"/>
      <w:isLgl/>
      <w:lvlText w:val="%1.%2.%3.%4.%5.%6"/>
      <w:lvlJc w:val="left"/>
      <w:pPr>
        <w:ind w:left="0" w:firstLine="0"/>
      </w:pPr>
      <w:rPr>
        <w:rFonts w:ascii="Times New Roman" w:hAnsi="Times New Roman" w:hint="default"/>
        <w:b/>
        <w:i w:val="0"/>
        <w:caps w:val="0"/>
        <w:strike w:val="0"/>
        <w:dstrike w:val="0"/>
        <w:vanish w:val="0"/>
        <w:sz w:val="24"/>
        <w:vertAlign w:val="baseline"/>
      </w:rPr>
    </w:lvl>
    <w:lvl w:ilvl="6">
      <w:start w:val="1"/>
      <w:numFmt w:val="decimal"/>
      <w:lvlRestart w:val="1"/>
      <w:isLgl/>
      <w:lvlText w:val="Table %1.%7"/>
      <w:lvlJc w:val="left"/>
      <w:pPr>
        <w:ind w:left="0" w:firstLine="0"/>
      </w:pPr>
      <w:rPr>
        <w:rFonts w:ascii="Times New Roman" w:hAnsi="Times New Roman" w:hint="default"/>
        <w:caps w:val="0"/>
        <w:strike w:val="0"/>
        <w:dstrike w:val="0"/>
        <w:vanish w:val="0"/>
        <w:sz w:val="24"/>
        <w:vertAlign w:val="baseline"/>
      </w:rPr>
    </w:lvl>
    <w:lvl w:ilvl="7">
      <w:start w:val="1"/>
      <w:numFmt w:val="decimal"/>
      <w:lvlRestart w:val="1"/>
      <w:isLgl/>
      <w:lvlText w:val="Figure %1.%8"/>
      <w:lvlJc w:val="left"/>
      <w:pPr>
        <w:ind w:left="0" w:firstLine="0"/>
      </w:pPr>
      <w:rPr>
        <w:rFonts w:ascii="Times New Roman" w:hAnsi="Times New Roman" w:hint="default"/>
        <w:caps w:val="0"/>
        <w:strike w:val="0"/>
        <w:dstrike w:val="0"/>
        <w:vanish w:val="0"/>
        <w:sz w:val="24"/>
        <w:vertAlign w:val="baseline"/>
      </w:rPr>
    </w:lvl>
    <w:lvl w:ilvl="8">
      <w:start w:val="1"/>
      <w:numFmt w:val="lowerRoman"/>
      <w:lvlText w:val="%9."/>
      <w:lvlJc w:val="left"/>
      <w:pPr>
        <w:ind w:left="3240" w:hanging="360"/>
      </w:pPr>
      <w:rPr>
        <w:rFonts w:hint="default"/>
      </w:rPr>
    </w:lvl>
  </w:abstractNum>
  <w:abstractNum w:abstractNumId="7" w15:restartNumberingAfterBreak="0">
    <w:nsid w:val="467705E0"/>
    <w:multiLevelType w:val="multilevel"/>
    <w:tmpl w:val="22629362"/>
    <w:name w:val="Chapter2"/>
    <w:numStyleLink w:val="Chapters"/>
  </w:abstractNum>
  <w:abstractNum w:abstractNumId="8" w15:restartNumberingAfterBreak="0">
    <w:nsid w:val="4AC418FB"/>
    <w:multiLevelType w:val="multilevel"/>
    <w:tmpl w:val="3842BCFA"/>
    <w:name w:val="appendix"/>
    <w:styleLink w:val="Appendices"/>
    <w:lvl w:ilvl="0">
      <w:start w:val="1"/>
      <w:numFmt w:val="upperLetter"/>
      <w:pStyle w:val="AppendixLetter"/>
      <w:suff w:val="nothing"/>
      <w:lvlText w:val="APPENDIX %1"/>
      <w:lvlJc w:val="left"/>
      <w:rPr>
        <w:rFonts w:ascii="Times New Roman" w:hAnsi="Times New Roman" w:cs="Times New Roman" w:hint="default"/>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1st"/>
      <w:lvlText w:val="%1.%2"/>
      <w:lvlJc w:val="left"/>
      <w:pPr>
        <w:tabs>
          <w:tab w:val="num" w:pos="720"/>
        </w:tabs>
        <w:ind w:left="720" w:hanging="720"/>
      </w:pPr>
      <w:rPr>
        <w:rFonts w:ascii="Times New Roman" w:hAnsi="Times New Roman" w:hint="default"/>
        <w:b/>
        <w:i w:val="0"/>
        <w:caps w:val="0"/>
        <w:strike w:val="0"/>
        <w:dstrike w:val="0"/>
        <w:vanish w:val="0"/>
        <w:sz w:val="24"/>
        <w:vertAlign w:val="baseline"/>
      </w:rPr>
    </w:lvl>
    <w:lvl w:ilvl="2">
      <w:start w:val="1"/>
      <w:numFmt w:val="decimal"/>
      <w:pStyle w:val="A2nd"/>
      <w:lvlText w:val="%1.%2.%3"/>
      <w:lvlJc w:val="left"/>
      <w:pPr>
        <w:ind w:left="907" w:hanging="907"/>
      </w:pPr>
      <w:rPr>
        <w:rFonts w:ascii="Times New Roman" w:hAnsi="Times New Roman" w:hint="default"/>
        <w:b/>
        <w:i w:val="0"/>
        <w:caps w:val="0"/>
        <w:strike w:val="0"/>
        <w:dstrike w:val="0"/>
        <w:vanish w:val="0"/>
        <w:sz w:val="24"/>
        <w:vertAlign w:val="baseline"/>
      </w:rPr>
    </w:lvl>
    <w:lvl w:ilvl="3">
      <w:start w:val="1"/>
      <w:numFmt w:val="decimal"/>
      <w:pStyle w:val="A3rd"/>
      <w:lvlText w:val="%1.%2.%3.%4"/>
      <w:lvlJc w:val="left"/>
      <w:pPr>
        <w:ind w:left="1080" w:hanging="1080"/>
      </w:pPr>
      <w:rPr>
        <w:rFonts w:ascii="Times New Roman" w:hAnsi="Times New Roman" w:hint="default"/>
        <w:b/>
        <w:i w:val="0"/>
        <w:caps w:val="0"/>
        <w:strike w:val="0"/>
        <w:dstrike w:val="0"/>
        <w:vanish w:val="0"/>
        <w:sz w:val="24"/>
        <w:vertAlign w:val="baseline"/>
      </w:rPr>
    </w:lvl>
    <w:lvl w:ilvl="4">
      <w:start w:val="1"/>
      <w:numFmt w:val="decimal"/>
      <w:pStyle w:val="A4th"/>
      <w:lvlText w:val="%1.%2.%3.%4.%5"/>
      <w:lvlJc w:val="left"/>
      <w:pPr>
        <w:ind w:left="1310" w:hanging="1310"/>
      </w:pPr>
      <w:rPr>
        <w:rFonts w:ascii="Times New Roman" w:hAnsi="Times New Roman" w:hint="default"/>
        <w:b/>
        <w:i w:val="0"/>
        <w:caps w:val="0"/>
        <w:strike w:val="0"/>
        <w:dstrike w:val="0"/>
        <w:vanish w:val="0"/>
        <w:sz w:val="24"/>
        <w:vertAlign w:val="baseline"/>
      </w:rPr>
    </w:lvl>
    <w:lvl w:ilvl="5">
      <w:start w:val="1"/>
      <w:numFmt w:val="decimal"/>
      <w:pStyle w:val="A5th"/>
      <w:lvlText w:val="%1.%2.%3.%4.%5.%6"/>
      <w:lvlJc w:val="left"/>
      <w:pPr>
        <w:ind w:left="1627" w:hanging="1627"/>
      </w:pPr>
      <w:rPr>
        <w:rFonts w:ascii="Times New Roman" w:hAnsi="Times New Roman" w:hint="default"/>
        <w:b/>
        <w:i w:val="0"/>
        <w:caps w:val="0"/>
        <w:strike w:val="0"/>
        <w:dstrike w:val="0"/>
        <w:vanish w:val="0"/>
        <w:sz w:val="24"/>
        <w:vertAlign w:val="baseline"/>
      </w:rPr>
    </w:lvl>
    <w:lvl w:ilvl="6">
      <w:start w:val="1"/>
      <w:numFmt w:val="decimal"/>
      <w:lvlRestart w:val="1"/>
      <w:pStyle w:val="AppendixTableTitle"/>
      <w:lvlText w:val="Table %1.%7"/>
      <w:lvlJc w:val="left"/>
      <w:pPr>
        <w:ind w:left="1354" w:hanging="1354"/>
      </w:pPr>
      <w:rPr>
        <w:rFonts w:ascii="Times New Roman" w:hAnsi="Times New Roman" w:hint="default"/>
        <w:caps w:val="0"/>
        <w:strike w:val="0"/>
        <w:dstrike w:val="0"/>
        <w:vanish w:val="0"/>
        <w:sz w:val="24"/>
        <w:vertAlign w:val="baseline"/>
      </w:rPr>
    </w:lvl>
    <w:lvl w:ilvl="7">
      <w:start w:val="1"/>
      <w:numFmt w:val="decimal"/>
      <w:lvlRestart w:val="1"/>
      <w:pStyle w:val="AppendixFigureTitle"/>
      <w:lvlText w:val="Figure %1.%8"/>
      <w:lvlJc w:val="left"/>
      <w:pPr>
        <w:ind w:left="1354" w:hanging="1354"/>
      </w:pPr>
      <w:rPr>
        <w:rFonts w:ascii="Times New Roman" w:hAnsi="Times New Roman" w:hint="default"/>
        <w:caps w:val="0"/>
        <w:strike w:val="0"/>
        <w:dstrike w:val="0"/>
        <w:vanish w:val="0"/>
        <w:sz w:val="24"/>
        <w:vertAlign w:val="baseline"/>
      </w:rPr>
    </w:lvl>
    <w:lvl w:ilvl="8">
      <w:start w:val="1"/>
      <w:numFmt w:val="decimal"/>
      <w:lvlRestart w:val="1"/>
      <w:pStyle w:val="AppendixSchemeTitle"/>
      <w:lvlText w:val="Scheme %1.%9"/>
      <w:lvlJc w:val="left"/>
      <w:pPr>
        <w:ind w:left="1440" w:hanging="1440"/>
      </w:pPr>
      <w:rPr>
        <w:rFonts w:ascii="Times New Roman" w:hAnsi="Times New Roman" w:hint="default"/>
        <w:b w:val="0"/>
        <w:i w:val="0"/>
        <w:caps w:val="0"/>
        <w:strike w:val="0"/>
        <w:dstrike w:val="0"/>
        <w:vanish w:val="0"/>
        <w:sz w:val="24"/>
        <w:vertAlign w:val="baseline"/>
      </w:rPr>
    </w:lvl>
  </w:abstractNum>
  <w:abstractNum w:abstractNumId="9" w15:restartNumberingAfterBreak="0">
    <w:nsid w:val="596C44C0"/>
    <w:multiLevelType w:val="multilevel"/>
    <w:tmpl w:val="3842BCFA"/>
    <w:name w:val="appendix2"/>
    <w:numStyleLink w:val="Appendices"/>
  </w:abstractNum>
  <w:abstractNum w:abstractNumId="10" w15:restartNumberingAfterBreak="0">
    <w:nsid w:val="5EB62CDA"/>
    <w:multiLevelType w:val="hybridMultilevel"/>
    <w:tmpl w:val="838271DA"/>
    <w:lvl w:ilvl="0" w:tplc="555E4DC4">
      <w:start w:val="1"/>
      <w:numFmt w:val="bullet"/>
      <w:pStyle w:val="BulletList"/>
      <w:lvlText w:val=""/>
      <w:lvlJc w:val="left"/>
      <w:pPr>
        <w:ind w:left="144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1AB2FBA"/>
    <w:multiLevelType w:val="hybridMultilevel"/>
    <w:tmpl w:val="6D583802"/>
    <w:lvl w:ilvl="0" w:tplc="0912556E">
      <w:start w:val="1"/>
      <w:numFmt w:val="decimal"/>
      <w:pStyle w:val="NumberedList"/>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C5C60AB"/>
    <w:multiLevelType w:val="multilevel"/>
    <w:tmpl w:val="921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D3AA9"/>
    <w:multiLevelType w:val="multilevel"/>
    <w:tmpl w:val="C13A83E8"/>
    <w:name w:val="Appendices"/>
    <w:lvl w:ilvl="0">
      <w:start w:val="1"/>
      <w:numFmt w:val="upperLetter"/>
      <w:suff w:val="nothing"/>
      <w:lvlText w:val="APPENDIX %1"/>
      <w:lvlJc w:val="left"/>
      <w:rPr>
        <w:rFonts w:ascii="Times New Roman" w:hAnsi="Times New Roman"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0" w:firstLine="0"/>
      </w:pPr>
      <w:rPr>
        <w:rFonts w:ascii="Times New Roman" w:hAnsi="Times New Roman" w:hint="default"/>
        <w:b/>
        <w:i w:val="0"/>
        <w:caps w:val="0"/>
        <w:strike w:val="0"/>
        <w:dstrike w:val="0"/>
        <w:vanish w:val="0"/>
        <w:sz w:val="24"/>
        <w:vertAlign w:val="baseline"/>
      </w:rPr>
    </w:lvl>
    <w:lvl w:ilvl="2">
      <w:start w:val="1"/>
      <w:numFmt w:val="decimal"/>
      <w:lvlText w:val="%1.%2.%3"/>
      <w:lvlJc w:val="left"/>
      <w:pPr>
        <w:ind w:left="0" w:firstLine="0"/>
      </w:pPr>
      <w:rPr>
        <w:rFonts w:ascii="Times New Roman" w:hAnsi="Times New Roman" w:hint="default"/>
        <w:b/>
        <w:i w:val="0"/>
        <w:caps w:val="0"/>
        <w:strike w:val="0"/>
        <w:dstrike w:val="0"/>
        <w:vanish w:val="0"/>
        <w:sz w:val="24"/>
        <w:vertAlign w:val="baseline"/>
      </w:rPr>
    </w:lvl>
    <w:lvl w:ilvl="3">
      <w:start w:val="1"/>
      <w:numFmt w:val="decimal"/>
      <w:lvlText w:val="%1.%2.%3.%4"/>
      <w:lvlJc w:val="left"/>
      <w:pPr>
        <w:ind w:left="0" w:firstLine="0"/>
      </w:pPr>
      <w:rPr>
        <w:rFonts w:ascii="Times New Roman" w:hAnsi="Times New Roman" w:hint="default"/>
        <w:b/>
        <w:i w:val="0"/>
        <w:caps w:val="0"/>
        <w:strike w:val="0"/>
        <w:dstrike w:val="0"/>
        <w:vanish w:val="0"/>
        <w:sz w:val="24"/>
        <w:vertAlign w:val="baseline"/>
      </w:rPr>
    </w:lvl>
    <w:lvl w:ilvl="4">
      <w:start w:val="1"/>
      <w:numFmt w:val="decimal"/>
      <w:lvlText w:val="%1.%2.%3.%4.%5"/>
      <w:lvlJc w:val="left"/>
      <w:pPr>
        <w:ind w:left="0" w:firstLine="0"/>
      </w:pPr>
      <w:rPr>
        <w:rFonts w:ascii="Times New Roman" w:hAnsi="Times New Roman" w:hint="default"/>
        <w:b/>
        <w:i w:val="0"/>
        <w:caps w:val="0"/>
        <w:strike w:val="0"/>
        <w:dstrike w:val="0"/>
        <w:vanish w:val="0"/>
        <w:sz w:val="24"/>
        <w:vertAlign w:val="baseline"/>
      </w:rPr>
    </w:lvl>
    <w:lvl w:ilvl="5">
      <w:start w:val="1"/>
      <w:numFmt w:val="decimal"/>
      <w:lvlText w:val="%1.%2.%3.%4.%5.%6"/>
      <w:lvlJc w:val="left"/>
      <w:pPr>
        <w:ind w:left="0" w:firstLine="0"/>
      </w:pPr>
      <w:rPr>
        <w:rFonts w:ascii="Times New Roman" w:hAnsi="Times New Roman" w:hint="default"/>
        <w:b/>
        <w:i w:val="0"/>
        <w:caps w:val="0"/>
        <w:strike w:val="0"/>
        <w:dstrike w:val="0"/>
        <w:vanish w:val="0"/>
        <w:sz w:val="24"/>
        <w:vertAlign w:val="baseline"/>
      </w:rPr>
    </w:lvl>
    <w:lvl w:ilvl="6">
      <w:start w:val="1"/>
      <w:numFmt w:val="decimal"/>
      <w:lvlRestart w:val="1"/>
      <w:lvlText w:val="Table %1.%7"/>
      <w:lvlJc w:val="left"/>
      <w:pPr>
        <w:ind w:left="0" w:firstLine="0"/>
      </w:pPr>
      <w:rPr>
        <w:rFonts w:ascii="Times New Roman" w:hAnsi="Times New Roman" w:hint="default"/>
        <w:caps w:val="0"/>
        <w:strike w:val="0"/>
        <w:dstrike w:val="0"/>
        <w:vanish w:val="0"/>
        <w:sz w:val="24"/>
        <w:vertAlign w:val="baseline"/>
      </w:rPr>
    </w:lvl>
    <w:lvl w:ilvl="7">
      <w:start w:val="1"/>
      <w:numFmt w:val="decimal"/>
      <w:lvlRestart w:val="1"/>
      <w:lvlText w:val="Figure %1.%8"/>
      <w:lvlJc w:val="left"/>
      <w:pPr>
        <w:ind w:left="0" w:firstLine="0"/>
      </w:pPr>
      <w:rPr>
        <w:rFonts w:ascii="Times New Roman" w:hAnsi="Times New Roman" w:hint="default"/>
        <w:caps w:val="0"/>
        <w:strike w:val="0"/>
        <w:dstrike w:val="0"/>
        <w:vanish w:val="0"/>
        <w:sz w:val="24"/>
        <w:vertAlign w:val="baseline"/>
      </w:rPr>
    </w:lvl>
    <w:lvl w:ilvl="8">
      <w:start w:val="1"/>
      <w:numFmt w:val="lowerRoman"/>
      <w:lvlText w:val="%9."/>
      <w:lvlJc w:val="left"/>
      <w:pPr>
        <w:ind w:left="3240" w:hanging="360"/>
      </w:pPr>
      <w:rPr>
        <w:rFonts w:hint="default"/>
      </w:rPr>
    </w:lvl>
  </w:abstractNum>
  <w:num w:numId="1" w16cid:durableId="1888181977">
    <w:abstractNumId w:val="11"/>
  </w:num>
  <w:num w:numId="2" w16cid:durableId="1103306861">
    <w:abstractNumId w:val="10"/>
  </w:num>
  <w:num w:numId="3" w16cid:durableId="31269948">
    <w:abstractNumId w:val="3"/>
  </w:num>
  <w:num w:numId="4" w16cid:durableId="1567909235">
    <w:abstractNumId w:val="1"/>
  </w:num>
  <w:num w:numId="5" w16cid:durableId="150024569">
    <w:abstractNumId w:val="5"/>
    <w:lvlOverride w:ilvl="0">
      <w:lvl w:ilvl="0">
        <w:start w:val="1"/>
        <w:numFmt w:val="upperLetter"/>
        <w:pStyle w:val="AppendixLetter"/>
        <w:suff w:val="nothing"/>
        <w:lvlText w:val="APPENDIX %1"/>
        <w:lvlJc w:val="left"/>
        <w:pPr>
          <w:ind w:left="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num>
  <w:num w:numId="6" w16cid:durableId="1379863493">
    <w:abstractNumId w:val="7"/>
    <w:lvlOverride w:ilvl="0">
      <w:lvl w:ilvl="0">
        <w:start w:val="1"/>
        <w:numFmt w:val="upperRoman"/>
        <w:pStyle w:val="ChapterNumber"/>
        <w:suff w:val="nothing"/>
        <w:lvlText w:val="%1 БҮЛЭГ"/>
        <w:lvlJc w:val="left"/>
        <w:pPr>
          <w:ind w:left="0"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effect w:val="none"/>
          <w:vertAlign w:val="baseline"/>
          <w:em w:val="none"/>
        </w:rPr>
      </w:lvl>
    </w:lvlOverride>
    <w:lvlOverride w:ilvl="1">
      <w:lvl w:ilvl="1">
        <w:start w:val="1"/>
        <w:numFmt w:val="decimal"/>
        <w:pStyle w:val="C1st"/>
        <w:isLgl/>
        <w:lvlText w:val="%1.%2"/>
        <w:lvlJc w:val="left"/>
        <w:pPr>
          <w:ind w:left="720" w:hanging="720"/>
        </w:pPr>
        <w:rPr>
          <w:rFonts w:ascii="Times New Roman" w:hAnsi="Times New Roman" w:hint="default"/>
          <w:b/>
          <w:i w:val="0"/>
          <w:caps w:val="0"/>
          <w:strike w:val="0"/>
          <w:dstrike w:val="0"/>
          <w:vanish w:val="0"/>
          <w:sz w:val="24"/>
          <w:vertAlign w:val="baseline"/>
        </w:rPr>
      </w:lvl>
    </w:lvlOverride>
    <w:lvlOverride w:ilvl="2">
      <w:lvl w:ilvl="2">
        <w:start w:val="1"/>
        <w:numFmt w:val="decimal"/>
        <w:pStyle w:val="C2nd"/>
        <w:isLgl/>
        <w:lvlText w:val="%1.%2.%3"/>
        <w:lvlJc w:val="left"/>
        <w:pPr>
          <w:ind w:left="950" w:hanging="950"/>
        </w:pPr>
        <w:rPr>
          <w:rFonts w:ascii="Times New Roman" w:hAnsi="Times New Roman" w:hint="default"/>
          <w:b/>
          <w:i w:val="0"/>
          <w:caps w:val="0"/>
          <w:strike w:val="0"/>
          <w:dstrike w:val="0"/>
          <w:vanish w:val="0"/>
          <w:sz w:val="24"/>
          <w:vertAlign w:val="baseline"/>
        </w:rPr>
      </w:lvl>
    </w:lvlOverride>
    <w:lvlOverride w:ilvl="3">
      <w:lvl w:ilvl="3">
        <w:start w:val="1"/>
        <w:numFmt w:val="decimal"/>
        <w:pStyle w:val="C3rd"/>
        <w:isLgl/>
        <w:lvlText w:val="%1.%2.%3.%4"/>
        <w:lvlJc w:val="left"/>
        <w:pPr>
          <w:ind w:left="1166" w:hanging="1166"/>
        </w:pPr>
        <w:rPr>
          <w:rFonts w:ascii="Times New Roman" w:hAnsi="Times New Roman" w:hint="default"/>
          <w:b/>
          <w:i w:val="0"/>
          <w:caps w:val="0"/>
          <w:strike w:val="0"/>
          <w:dstrike w:val="0"/>
          <w:vanish w:val="0"/>
          <w:sz w:val="24"/>
          <w:vertAlign w:val="baseline"/>
        </w:rPr>
      </w:lvl>
    </w:lvlOverride>
    <w:lvlOverride w:ilvl="4">
      <w:lvl w:ilvl="4">
        <w:start w:val="1"/>
        <w:numFmt w:val="decimal"/>
        <w:pStyle w:val="C4th"/>
        <w:isLgl/>
        <w:lvlText w:val="%1.%2.%3.%4.%5"/>
        <w:lvlJc w:val="left"/>
        <w:pPr>
          <w:ind w:left="1440" w:hanging="1440"/>
        </w:pPr>
        <w:rPr>
          <w:rFonts w:ascii="Times New Roman" w:hAnsi="Times New Roman" w:hint="default"/>
          <w:b/>
          <w:i w:val="0"/>
          <w:caps w:val="0"/>
          <w:strike w:val="0"/>
          <w:dstrike w:val="0"/>
          <w:vanish w:val="0"/>
          <w:sz w:val="24"/>
          <w:vertAlign w:val="baseline"/>
        </w:rPr>
      </w:lvl>
    </w:lvlOverride>
    <w:lvlOverride w:ilvl="5">
      <w:lvl w:ilvl="5">
        <w:start w:val="1"/>
        <w:numFmt w:val="decimal"/>
        <w:pStyle w:val="C5th"/>
        <w:isLgl/>
        <w:lvlText w:val="%1.%2.%3.%4.%5.%6"/>
        <w:lvlJc w:val="left"/>
        <w:pPr>
          <w:ind w:left="1670" w:hanging="1670"/>
        </w:pPr>
        <w:rPr>
          <w:rFonts w:ascii="Times New Roman" w:hAnsi="Times New Roman" w:hint="default"/>
          <w:b/>
          <w:i w:val="0"/>
          <w:caps w:val="0"/>
          <w:strike w:val="0"/>
          <w:dstrike w:val="0"/>
          <w:vanish w:val="0"/>
          <w:sz w:val="24"/>
          <w:vertAlign w:val="baseline"/>
        </w:rPr>
      </w:lvl>
    </w:lvlOverride>
    <w:lvlOverride w:ilvl="6">
      <w:lvl w:ilvl="6">
        <w:start w:val="1"/>
        <w:numFmt w:val="decimal"/>
        <w:lvlRestart w:val="1"/>
        <w:pStyle w:val="TableTitle"/>
        <w:isLgl/>
        <w:lvlText w:val="Table %1.%7"/>
        <w:lvlJc w:val="left"/>
        <w:pPr>
          <w:ind w:left="1354" w:hanging="1354"/>
        </w:pPr>
        <w:rPr>
          <w:rFonts w:ascii="Times New Roman" w:hAnsi="Times New Roman" w:hint="default"/>
          <w:caps w:val="0"/>
          <w:strike w:val="0"/>
          <w:dstrike w:val="0"/>
          <w:vanish w:val="0"/>
          <w:sz w:val="24"/>
          <w:vertAlign w:val="baseline"/>
        </w:rPr>
      </w:lvl>
    </w:lvlOverride>
    <w:lvlOverride w:ilvl="7">
      <w:lvl w:ilvl="7">
        <w:start w:val="1"/>
        <w:numFmt w:val="decimal"/>
        <w:lvlRestart w:val="1"/>
        <w:pStyle w:val="FigureTitle"/>
        <w:isLgl/>
        <w:lvlText w:val="Figure %1.%8"/>
        <w:lvlJc w:val="left"/>
        <w:pPr>
          <w:ind w:left="1354" w:hanging="1354"/>
        </w:pPr>
        <w:rPr>
          <w:rFonts w:ascii="Times New Roman" w:hAnsi="Times New Roman" w:hint="default"/>
          <w:caps w:val="0"/>
          <w:strike w:val="0"/>
          <w:dstrike w:val="0"/>
          <w:vanish w:val="0"/>
          <w:sz w:val="24"/>
          <w:vertAlign w:val="baseline"/>
        </w:rPr>
      </w:lvl>
    </w:lvlOverride>
    <w:lvlOverride w:ilvl="8">
      <w:lvl w:ilvl="8">
        <w:start w:val="1"/>
        <w:numFmt w:val="decimal"/>
        <w:lvlRestart w:val="1"/>
        <w:pStyle w:val="ExampleTitle"/>
        <w:isLgl/>
        <w:lvlText w:val="Scheme %1.%9"/>
        <w:lvlJc w:val="left"/>
        <w:pPr>
          <w:ind w:left="1440" w:hanging="1440"/>
        </w:pPr>
        <w:rPr>
          <w:rFonts w:ascii="Times New Roman" w:hAnsi="Times New Roman" w:hint="default"/>
          <w:b w:val="0"/>
          <w:i w:val="0"/>
          <w:caps w:val="0"/>
          <w:strike w:val="0"/>
          <w:dstrike w:val="0"/>
          <w:vanish w:val="0"/>
          <w:sz w:val="24"/>
          <w:vertAlign w:val="baseline"/>
        </w:rPr>
      </w:lvl>
    </w:lvlOverride>
  </w:num>
  <w:num w:numId="7" w16cid:durableId="495538347">
    <w:abstractNumId w:val="2"/>
  </w:num>
  <w:num w:numId="8" w16cid:durableId="1976641874">
    <w:abstractNumId w:val="8"/>
  </w:num>
  <w:num w:numId="9" w16cid:durableId="715858974">
    <w:abstractNumId w:val="7"/>
    <w:lvlOverride w:ilvl="0">
      <w:lvl w:ilvl="0">
        <w:start w:val="1"/>
        <w:numFmt w:val="upperRoman"/>
        <w:pStyle w:val="ChapterNumber"/>
        <w:suff w:val="nothing"/>
        <w:lvlText w:val="CHAPTER %1"/>
        <w:lvlJc w:val="left"/>
        <w:rPr>
          <w:rFonts w:ascii="Times New Roman" w:hAnsi="Times New Roman" w:cs="Times New Roman" w:hint="default"/>
          <w:b w:val="0"/>
          <w:bCs w:val="0"/>
          <w:i w:val="0"/>
          <w:iCs w:val="0"/>
          <w:caps w:val="0"/>
          <w:strike w:val="0"/>
          <w:dstrike w:val="0"/>
          <w:vanish w:val="0"/>
          <w:color w:val="000000"/>
          <w:spacing w:val="0"/>
          <w:kern w:val="0"/>
          <w:position w:val="0"/>
          <w:sz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C1st"/>
        <w:isLgl/>
        <w:lvlText w:val="%1.%2"/>
        <w:lvlJc w:val="left"/>
        <w:pPr>
          <w:ind w:left="720" w:hanging="720"/>
        </w:pPr>
        <w:rPr>
          <w:rFonts w:ascii="Times New Roman" w:hAnsi="Times New Roman" w:hint="default"/>
          <w:b/>
          <w:i w:val="0"/>
          <w:caps w:val="0"/>
          <w:strike w:val="0"/>
          <w:dstrike w:val="0"/>
          <w:vanish w:val="0"/>
          <w:sz w:val="24"/>
          <w:vertAlign w:val="baseline"/>
        </w:rPr>
      </w:lvl>
    </w:lvlOverride>
    <w:lvlOverride w:ilvl="2">
      <w:lvl w:ilvl="2">
        <w:start w:val="1"/>
        <w:numFmt w:val="decimal"/>
        <w:pStyle w:val="C2nd"/>
        <w:isLgl/>
        <w:lvlText w:val="%1.%2.%3"/>
        <w:lvlJc w:val="left"/>
        <w:pPr>
          <w:ind w:left="950" w:hanging="950"/>
        </w:pPr>
        <w:rPr>
          <w:rFonts w:ascii="Times New Roman" w:hAnsi="Times New Roman" w:hint="default"/>
          <w:b/>
          <w:i w:val="0"/>
          <w:caps w:val="0"/>
          <w:strike w:val="0"/>
          <w:dstrike w:val="0"/>
          <w:vanish w:val="0"/>
          <w:sz w:val="24"/>
          <w:vertAlign w:val="baseline"/>
        </w:rPr>
      </w:lvl>
    </w:lvlOverride>
    <w:lvlOverride w:ilvl="3">
      <w:lvl w:ilvl="3">
        <w:start w:val="1"/>
        <w:numFmt w:val="decimal"/>
        <w:pStyle w:val="C3rd"/>
        <w:isLgl/>
        <w:lvlText w:val="%1.%2.%3.%4"/>
        <w:lvlJc w:val="left"/>
        <w:pPr>
          <w:ind w:left="1166" w:hanging="1166"/>
        </w:pPr>
        <w:rPr>
          <w:rFonts w:ascii="Times New Roman" w:hAnsi="Times New Roman" w:hint="default"/>
          <w:b/>
          <w:i w:val="0"/>
          <w:caps w:val="0"/>
          <w:strike w:val="0"/>
          <w:dstrike w:val="0"/>
          <w:vanish w:val="0"/>
          <w:sz w:val="24"/>
          <w:vertAlign w:val="baseline"/>
        </w:rPr>
      </w:lvl>
    </w:lvlOverride>
    <w:lvlOverride w:ilvl="4">
      <w:lvl w:ilvl="4">
        <w:start w:val="1"/>
        <w:numFmt w:val="decimal"/>
        <w:pStyle w:val="C4th"/>
        <w:isLgl/>
        <w:lvlText w:val="%1.%2.%3.%4.%5"/>
        <w:lvlJc w:val="left"/>
        <w:pPr>
          <w:ind w:left="1440" w:hanging="1440"/>
        </w:pPr>
        <w:rPr>
          <w:rFonts w:ascii="Times New Roman" w:hAnsi="Times New Roman" w:hint="default"/>
          <w:b/>
          <w:i w:val="0"/>
          <w:caps w:val="0"/>
          <w:strike w:val="0"/>
          <w:dstrike w:val="0"/>
          <w:vanish w:val="0"/>
          <w:sz w:val="24"/>
          <w:vertAlign w:val="baseline"/>
        </w:rPr>
      </w:lvl>
    </w:lvlOverride>
    <w:lvlOverride w:ilvl="5">
      <w:lvl w:ilvl="5">
        <w:start w:val="1"/>
        <w:numFmt w:val="decimal"/>
        <w:pStyle w:val="C5th"/>
        <w:isLgl/>
        <w:lvlText w:val="%1.%2.%3.%4.%5.%6"/>
        <w:lvlJc w:val="left"/>
        <w:pPr>
          <w:ind w:left="1670" w:hanging="1670"/>
        </w:pPr>
        <w:rPr>
          <w:rFonts w:ascii="Times New Roman" w:hAnsi="Times New Roman" w:hint="default"/>
          <w:b/>
          <w:i w:val="0"/>
          <w:caps w:val="0"/>
          <w:strike w:val="0"/>
          <w:dstrike w:val="0"/>
          <w:vanish w:val="0"/>
          <w:sz w:val="24"/>
          <w:vertAlign w:val="baseline"/>
        </w:rPr>
      </w:lvl>
    </w:lvlOverride>
    <w:lvlOverride w:ilvl="6">
      <w:lvl w:ilvl="6">
        <w:start w:val="1"/>
        <w:numFmt w:val="decimal"/>
        <w:lvlRestart w:val="1"/>
        <w:pStyle w:val="TableTitle"/>
        <w:isLgl/>
        <w:lvlText w:val="Table %1.%7"/>
        <w:lvlJc w:val="left"/>
        <w:pPr>
          <w:ind w:left="1354" w:hanging="1354"/>
        </w:pPr>
        <w:rPr>
          <w:rFonts w:ascii="Times New Roman" w:hAnsi="Times New Roman" w:hint="default"/>
          <w:caps w:val="0"/>
          <w:strike w:val="0"/>
          <w:dstrike w:val="0"/>
          <w:vanish w:val="0"/>
          <w:sz w:val="24"/>
          <w:vertAlign w:val="baseline"/>
        </w:rPr>
      </w:lvl>
    </w:lvlOverride>
    <w:lvlOverride w:ilvl="7">
      <w:lvl w:ilvl="7">
        <w:start w:val="1"/>
        <w:numFmt w:val="decimal"/>
        <w:lvlRestart w:val="1"/>
        <w:pStyle w:val="FigureTitle"/>
        <w:isLgl/>
        <w:lvlText w:val="Figure %1.%8"/>
        <w:lvlJc w:val="left"/>
        <w:pPr>
          <w:ind w:left="1354" w:hanging="1354"/>
        </w:pPr>
        <w:rPr>
          <w:rFonts w:ascii="Times New Roman" w:hAnsi="Times New Roman" w:hint="default"/>
          <w:caps w:val="0"/>
          <w:strike w:val="0"/>
          <w:dstrike w:val="0"/>
          <w:vanish w:val="0"/>
          <w:sz w:val="24"/>
          <w:vertAlign w:val="baseline"/>
        </w:rPr>
      </w:lvl>
    </w:lvlOverride>
    <w:lvlOverride w:ilvl="8">
      <w:lvl w:ilvl="8">
        <w:start w:val="1"/>
        <w:numFmt w:val="decimal"/>
        <w:lvlRestart w:val="1"/>
        <w:pStyle w:val="ExampleTitle"/>
        <w:isLgl/>
        <w:lvlText w:val="Scheme %1.%9"/>
        <w:lvlJc w:val="left"/>
        <w:pPr>
          <w:ind w:left="1440" w:hanging="1440"/>
        </w:pPr>
        <w:rPr>
          <w:rFonts w:ascii="Times New Roman" w:hAnsi="Times New Roman" w:hint="default"/>
          <w:b w:val="0"/>
          <w:i w:val="0"/>
          <w:caps w:val="0"/>
          <w:strike w:val="0"/>
          <w:dstrike w:val="0"/>
          <w:vanish w:val="0"/>
          <w:sz w:val="24"/>
          <w:vertAlign w:val="baseline"/>
        </w:rPr>
      </w:lvl>
    </w:lvlOverride>
  </w:num>
  <w:num w:numId="10" w16cid:durableId="1375277071">
    <w:abstractNumId w:val="0"/>
  </w:num>
  <w:num w:numId="11" w16cid:durableId="1361854739">
    <w:abstractNumId w:val="12"/>
  </w:num>
  <w:num w:numId="12" w16cid:durableId="647058618">
    <w:abstractNumId w:val="7"/>
    <w:lvlOverride w:ilvl="0">
      <w:startOverride w:val="1"/>
      <w:lvl w:ilvl="0">
        <w:start w:val="1"/>
        <w:numFmt w:val="upperRoman"/>
        <w:pStyle w:val="ChapterNumber"/>
        <w:suff w:val="nothing"/>
        <w:lvlText w:val="CHAPTER %1"/>
        <w:lvlJc w:val="left"/>
        <w:rPr>
          <w:rFonts w:ascii="Times New Roman" w:hAnsi="Times New Roman" w:cs="Times New Roman" w:hint="default"/>
          <w:b w:val="0"/>
          <w:bCs w:val="0"/>
          <w:i w:val="0"/>
          <w:iCs w:val="0"/>
          <w:caps w:val="0"/>
          <w:strike w:val="0"/>
          <w:dstrike w:val="0"/>
          <w:vanish w:val="0"/>
          <w:color w:val="000000"/>
          <w:spacing w:val="0"/>
          <w:kern w:val="0"/>
          <w:position w:val="0"/>
          <w:sz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startOverride w:val="1"/>
      <w:lvl w:ilvl="1">
        <w:start w:val="1"/>
        <w:numFmt w:val="decimal"/>
        <w:pStyle w:val="C1st"/>
        <w:isLgl/>
        <w:lvlText w:val="%1.%2"/>
        <w:lvlJc w:val="left"/>
        <w:pPr>
          <w:ind w:left="720" w:hanging="720"/>
        </w:pPr>
        <w:rPr>
          <w:rFonts w:ascii="Times New Roman" w:hAnsi="Times New Roman" w:hint="default"/>
          <w:b/>
          <w:i w:val="0"/>
          <w:caps w:val="0"/>
          <w:strike w:val="0"/>
          <w:dstrike w:val="0"/>
          <w:vanish w:val="0"/>
          <w:sz w:val="24"/>
          <w:vertAlign w:val="baseline"/>
        </w:rPr>
      </w:lvl>
    </w:lvlOverride>
    <w:lvlOverride w:ilvl="2">
      <w:startOverride w:val="1"/>
      <w:lvl w:ilvl="2">
        <w:start w:val="1"/>
        <w:numFmt w:val="decimal"/>
        <w:pStyle w:val="C2nd"/>
        <w:isLgl/>
        <w:lvlText w:val="%1.%2.%3"/>
        <w:lvlJc w:val="left"/>
        <w:pPr>
          <w:ind w:left="950" w:hanging="950"/>
        </w:pPr>
        <w:rPr>
          <w:rFonts w:ascii="Times New Roman" w:hAnsi="Times New Roman" w:hint="default"/>
          <w:b/>
          <w:i w:val="0"/>
          <w:caps w:val="0"/>
          <w:strike w:val="0"/>
          <w:dstrike w:val="0"/>
          <w:vanish w:val="0"/>
          <w:sz w:val="24"/>
          <w:vertAlign w:val="baseline"/>
        </w:rPr>
      </w:lvl>
    </w:lvlOverride>
    <w:lvlOverride w:ilvl="3">
      <w:startOverride w:val="1"/>
      <w:lvl w:ilvl="3">
        <w:start w:val="1"/>
        <w:numFmt w:val="decimal"/>
        <w:pStyle w:val="C3rd"/>
        <w:isLgl/>
        <w:lvlText w:val="%1.%2.%3.%4"/>
        <w:lvlJc w:val="left"/>
        <w:pPr>
          <w:ind w:left="1166" w:hanging="1166"/>
        </w:pPr>
        <w:rPr>
          <w:rFonts w:ascii="Times New Roman" w:hAnsi="Times New Roman" w:hint="default"/>
          <w:b/>
          <w:i w:val="0"/>
          <w:caps w:val="0"/>
          <w:strike w:val="0"/>
          <w:dstrike w:val="0"/>
          <w:vanish w:val="0"/>
          <w:sz w:val="24"/>
          <w:vertAlign w:val="baseline"/>
        </w:rPr>
      </w:lvl>
    </w:lvlOverride>
    <w:lvlOverride w:ilvl="4">
      <w:startOverride w:val="1"/>
      <w:lvl w:ilvl="4">
        <w:start w:val="1"/>
        <w:numFmt w:val="decimal"/>
        <w:pStyle w:val="C4th"/>
        <w:isLgl/>
        <w:lvlText w:val="%1.%2.%3.%4.%5"/>
        <w:lvlJc w:val="left"/>
        <w:pPr>
          <w:ind w:left="1440" w:hanging="1440"/>
        </w:pPr>
        <w:rPr>
          <w:rFonts w:ascii="Times New Roman" w:hAnsi="Times New Roman" w:hint="default"/>
          <w:b/>
          <w:i w:val="0"/>
          <w:caps w:val="0"/>
          <w:strike w:val="0"/>
          <w:dstrike w:val="0"/>
          <w:vanish w:val="0"/>
          <w:sz w:val="24"/>
          <w:vertAlign w:val="baseline"/>
        </w:rPr>
      </w:lvl>
    </w:lvlOverride>
    <w:lvlOverride w:ilvl="5">
      <w:startOverride w:val="1"/>
      <w:lvl w:ilvl="5">
        <w:start w:val="1"/>
        <w:numFmt w:val="decimal"/>
        <w:pStyle w:val="C5th"/>
        <w:isLgl/>
        <w:lvlText w:val="%1.%2.%3.%4.%5.%6"/>
        <w:lvlJc w:val="left"/>
        <w:pPr>
          <w:ind w:left="1670" w:hanging="1670"/>
        </w:pPr>
        <w:rPr>
          <w:rFonts w:ascii="Times New Roman" w:hAnsi="Times New Roman" w:hint="default"/>
          <w:b/>
          <w:i w:val="0"/>
          <w:caps w:val="0"/>
          <w:strike w:val="0"/>
          <w:dstrike w:val="0"/>
          <w:vanish w:val="0"/>
          <w:sz w:val="24"/>
          <w:vertAlign w:val="baseline"/>
        </w:rPr>
      </w:lvl>
    </w:lvlOverride>
    <w:lvlOverride w:ilvl="6">
      <w:startOverride w:val="1"/>
      <w:lvl w:ilvl="6">
        <w:start w:val="1"/>
        <w:numFmt w:val="decimal"/>
        <w:lvlRestart w:val="1"/>
        <w:pStyle w:val="TableTitle"/>
        <w:isLgl/>
        <w:lvlText w:val="Table %1.%7"/>
        <w:lvlJc w:val="left"/>
        <w:pPr>
          <w:ind w:left="1354" w:hanging="1354"/>
        </w:pPr>
        <w:rPr>
          <w:rFonts w:ascii="Times New Roman" w:hAnsi="Times New Roman" w:hint="default"/>
          <w:caps w:val="0"/>
          <w:strike w:val="0"/>
          <w:dstrike w:val="0"/>
          <w:vanish w:val="0"/>
          <w:sz w:val="24"/>
          <w:vertAlign w:val="baseline"/>
        </w:rPr>
      </w:lvl>
    </w:lvlOverride>
    <w:lvlOverride w:ilvl="7">
      <w:startOverride w:val="1"/>
      <w:lvl w:ilvl="7">
        <w:start w:val="1"/>
        <w:numFmt w:val="decimal"/>
        <w:lvlRestart w:val="1"/>
        <w:pStyle w:val="FigureTitle"/>
        <w:isLgl/>
        <w:lvlText w:val="Figure %1.%8"/>
        <w:lvlJc w:val="left"/>
        <w:pPr>
          <w:ind w:left="1354" w:hanging="1354"/>
        </w:pPr>
        <w:rPr>
          <w:rFonts w:ascii="Times New Roman" w:hAnsi="Times New Roman" w:hint="default"/>
          <w:caps w:val="0"/>
          <w:strike w:val="0"/>
          <w:dstrike w:val="0"/>
          <w:vanish w:val="0"/>
          <w:sz w:val="24"/>
          <w:vertAlign w:val="baseline"/>
        </w:rPr>
      </w:lvl>
    </w:lvlOverride>
    <w:lvlOverride w:ilvl="8">
      <w:startOverride w:val="1"/>
      <w:lvl w:ilvl="8">
        <w:start w:val="1"/>
        <w:numFmt w:val="decimal"/>
        <w:lvlRestart w:val="1"/>
        <w:pStyle w:val="ExampleTitle"/>
        <w:isLgl/>
        <w:lvlText w:val="Scheme %1.%9"/>
        <w:lvlJc w:val="left"/>
        <w:pPr>
          <w:ind w:left="1440" w:hanging="1440"/>
        </w:pPr>
        <w:rPr>
          <w:rFonts w:ascii="Times New Roman" w:hAnsi="Times New Roman" w:hint="default"/>
          <w:b w:val="0"/>
          <w:i w:val="0"/>
          <w:caps w:val="0"/>
          <w:strike w:val="0"/>
          <w:dstrike w:val="0"/>
          <w:vanish w:val="0"/>
          <w:sz w:val="24"/>
          <w:vertAlign w:val="baseline"/>
        </w:rPr>
      </w:lvl>
    </w:lvlOverride>
  </w:num>
  <w:num w:numId="13" w16cid:durableId="1684627009">
    <w:abstractNumId w:val="7"/>
    <w:lvlOverride w:ilvl="0">
      <w:startOverride w:val="1"/>
      <w:lvl w:ilvl="0">
        <w:start w:val="1"/>
        <w:numFmt w:val="upperRoman"/>
        <w:pStyle w:val="ChapterNumber"/>
        <w:suff w:val="nothing"/>
        <w:lvlText w:val="CHAPTER %1"/>
        <w:lvlJc w:val="left"/>
        <w:rPr>
          <w:rFonts w:ascii="Times New Roman" w:hAnsi="Times New Roman" w:cs="Times New Roman" w:hint="default"/>
          <w:b w:val="0"/>
          <w:bCs w:val="0"/>
          <w:i w:val="0"/>
          <w:iCs w:val="0"/>
          <w:caps w:val="0"/>
          <w:strike w:val="0"/>
          <w:dstrike w:val="0"/>
          <w:vanish w:val="0"/>
          <w:color w:val="000000"/>
          <w:spacing w:val="0"/>
          <w:kern w:val="0"/>
          <w:position w:val="0"/>
          <w:sz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startOverride w:val="1"/>
      <w:lvl w:ilvl="1">
        <w:start w:val="1"/>
        <w:numFmt w:val="decimal"/>
        <w:pStyle w:val="C1st"/>
        <w:isLgl/>
        <w:lvlText w:val="%1.%2"/>
        <w:lvlJc w:val="left"/>
        <w:pPr>
          <w:ind w:left="720" w:hanging="720"/>
        </w:pPr>
        <w:rPr>
          <w:rFonts w:ascii="Times New Roman" w:hAnsi="Times New Roman" w:hint="default"/>
          <w:b/>
          <w:i w:val="0"/>
          <w:caps w:val="0"/>
          <w:strike w:val="0"/>
          <w:dstrike w:val="0"/>
          <w:vanish w:val="0"/>
          <w:sz w:val="24"/>
          <w:vertAlign w:val="baseline"/>
        </w:rPr>
      </w:lvl>
    </w:lvlOverride>
    <w:lvlOverride w:ilvl="2">
      <w:startOverride w:val="1"/>
      <w:lvl w:ilvl="2">
        <w:start w:val="1"/>
        <w:numFmt w:val="decimal"/>
        <w:pStyle w:val="C2nd"/>
        <w:isLgl/>
        <w:lvlText w:val="%1.%2.%3"/>
        <w:lvlJc w:val="left"/>
        <w:pPr>
          <w:ind w:left="950" w:hanging="950"/>
        </w:pPr>
        <w:rPr>
          <w:rFonts w:ascii="Times New Roman" w:hAnsi="Times New Roman" w:hint="default"/>
          <w:b/>
          <w:i w:val="0"/>
          <w:caps w:val="0"/>
          <w:strike w:val="0"/>
          <w:dstrike w:val="0"/>
          <w:vanish w:val="0"/>
          <w:sz w:val="24"/>
          <w:vertAlign w:val="baseline"/>
        </w:rPr>
      </w:lvl>
    </w:lvlOverride>
    <w:lvlOverride w:ilvl="3">
      <w:startOverride w:val="1"/>
      <w:lvl w:ilvl="3">
        <w:start w:val="1"/>
        <w:numFmt w:val="decimal"/>
        <w:pStyle w:val="C3rd"/>
        <w:isLgl/>
        <w:lvlText w:val="%1.%2.%3.%4"/>
        <w:lvlJc w:val="left"/>
        <w:pPr>
          <w:ind w:left="1166" w:hanging="1166"/>
        </w:pPr>
        <w:rPr>
          <w:rFonts w:ascii="Times New Roman" w:hAnsi="Times New Roman" w:hint="default"/>
          <w:b/>
          <w:i w:val="0"/>
          <w:caps w:val="0"/>
          <w:strike w:val="0"/>
          <w:dstrike w:val="0"/>
          <w:vanish w:val="0"/>
          <w:sz w:val="24"/>
          <w:vertAlign w:val="baseline"/>
        </w:rPr>
      </w:lvl>
    </w:lvlOverride>
    <w:lvlOverride w:ilvl="4">
      <w:startOverride w:val="1"/>
      <w:lvl w:ilvl="4">
        <w:start w:val="1"/>
        <w:numFmt w:val="decimal"/>
        <w:pStyle w:val="C4th"/>
        <w:isLgl/>
        <w:lvlText w:val="%1.%2.%3.%4.%5"/>
        <w:lvlJc w:val="left"/>
        <w:pPr>
          <w:ind w:left="1440" w:hanging="1440"/>
        </w:pPr>
        <w:rPr>
          <w:rFonts w:ascii="Times New Roman" w:hAnsi="Times New Roman" w:hint="default"/>
          <w:b/>
          <w:i w:val="0"/>
          <w:caps w:val="0"/>
          <w:strike w:val="0"/>
          <w:dstrike w:val="0"/>
          <w:vanish w:val="0"/>
          <w:sz w:val="24"/>
          <w:vertAlign w:val="baseline"/>
        </w:rPr>
      </w:lvl>
    </w:lvlOverride>
    <w:lvlOverride w:ilvl="5">
      <w:startOverride w:val="1"/>
      <w:lvl w:ilvl="5">
        <w:start w:val="1"/>
        <w:numFmt w:val="decimal"/>
        <w:pStyle w:val="C5th"/>
        <w:isLgl/>
        <w:lvlText w:val="%1.%2.%3.%4.%5.%6"/>
        <w:lvlJc w:val="left"/>
        <w:pPr>
          <w:ind w:left="1670" w:hanging="1670"/>
        </w:pPr>
        <w:rPr>
          <w:rFonts w:ascii="Times New Roman" w:hAnsi="Times New Roman" w:hint="default"/>
          <w:b/>
          <w:i w:val="0"/>
          <w:caps w:val="0"/>
          <w:strike w:val="0"/>
          <w:dstrike w:val="0"/>
          <w:vanish w:val="0"/>
          <w:sz w:val="24"/>
          <w:vertAlign w:val="baseline"/>
        </w:rPr>
      </w:lvl>
    </w:lvlOverride>
    <w:lvlOverride w:ilvl="6">
      <w:startOverride w:val="1"/>
      <w:lvl w:ilvl="6">
        <w:start w:val="1"/>
        <w:numFmt w:val="decimal"/>
        <w:lvlRestart w:val="1"/>
        <w:pStyle w:val="TableTitle"/>
        <w:isLgl/>
        <w:lvlText w:val="Table %1.%7"/>
        <w:lvlJc w:val="left"/>
        <w:pPr>
          <w:ind w:left="1354" w:hanging="1354"/>
        </w:pPr>
        <w:rPr>
          <w:rFonts w:ascii="Times New Roman" w:hAnsi="Times New Roman" w:hint="default"/>
          <w:caps w:val="0"/>
          <w:strike w:val="0"/>
          <w:dstrike w:val="0"/>
          <w:vanish w:val="0"/>
          <w:sz w:val="24"/>
          <w:vertAlign w:val="baseline"/>
        </w:rPr>
      </w:lvl>
    </w:lvlOverride>
    <w:lvlOverride w:ilvl="7">
      <w:startOverride w:val="1"/>
      <w:lvl w:ilvl="7">
        <w:start w:val="1"/>
        <w:numFmt w:val="decimal"/>
        <w:lvlRestart w:val="1"/>
        <w:pStyle w:val="FigureTitle"/>
        <w:isLgl/>
        <w:lvlText w:val="Figure %1.%8"/>
        <w:lvlJc w:val="left"/>
        <w:pPr>
          <w:ind w:left="1354" w:hanging="1354"/>
        </w:pPr>
        <w:rPr>
          <w:rFonts w:ascii="Times New Roman" w:hAnsi="Times New Roman" w:hint="default"/>
          <w:caps w:val="0"/>
          <w:strike w:val="0"/>
          <w:dstrike w:val="0"/>
          <w:vanish w:val="0"/>
          <w:sz w:val="24"/>
          <w:vertAlign w:val="baseline"/>
        </w:rPr>
      </w:lvl>
    </w:lvlOverride>
    <w:lvlOverride w:ilvl="8">
      <w:startOverride w:val="1"/>
      <w:lvl w:ilvl="8">
        <w:start w:val="1"/>
        <w:numFmt w:val="decimal"/>
        <w:lvlRestart w:val="1"/>
        <w:pStyle w:val="ExampleTitle"/>
        <w:isLgl/>
        <w:lvlText w:val="Scheme %1.%9"/>
        <w:lvlJc w:val="left"/>
        <w:pPr>
          <w:ind w:left="1440" w:hanging="1440"/>
        </w:pPr>
        <w:rPr>
          <w:rFonts w:ascii="Times New Roman" w:hAnsi="Times New Roman" w:hint="default"/>
          <w:b w:val="0"/>
          <w:i w:val="0"/>
          <w:caps w:val="0"/>
          <w:strike w:val="0"/>
          <w:dstrike w:val="0"/>
          <w:vanish w:val="0"/>
          <w:sz w:val="24"/>
          <w:vertAlign w:val="baseline"/>
        </w:rPr>
      </w:lvl>
    </w:lvlOverride>
  </w:num>
  <w:num w:numId="14" w16cid:durableId="680936849">
    <w:abstractNumId w:val="7"/>
    <w:lvlOverride w:ilvl="0">
      <w:startOverride w:val="1"/>
      <w:lvl w:ilvl="0">
        <w:start w:val="1"/>
        <w:numFmt w:val="upperRoman"/>
        <w:pStyle w:val="ChapterNumber"/>
        <w:suff w:val="nothing"/>
        <w:lvlText w:val="CHAPTER %1"/>
        <w:lvlJc w:val="left"/>
        <w:rPr>
          <w:rFonts w:ascii="Times New Roman" w:hAnsi="Times New Roman" w:cs="Times New Roman" w:hint="default"/>
          <w:b w:val="0"/>
          <w:bCs w:val="0"/>
          <w:i w:val="0"/>
          <w:iCs w:val="0"/>
          <w:caps w:val="0"/>
          <w:strike w:val="0"/>
          <w:dstrike w:val="0"/>
          <w:vanish w:val="0"/>
          <w:color w:val="000000"/>
          <w:spacing w:val="0"/>
          <w:kern w:val="0"/>
          <w:position w:val="0"/>
          <w:sz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startOverride w:val="1"/>
      <w:lvl w:ilvl="1">
        <w:start w:val="1"/>
        <w:numFmt w:val="decimal"/>
        <w:pStyle w:val="C1st"/>
        <w:isLgl/>
        <w:lvlText w:val="%1.%2"/>
        <w:lvlJc w:val="left"/>
        <w:pPr>
          <w:ind w:left="720" w:hanging="720"/>
        </w:pPr>
        <w:rPr>
          <w:rFonts w:ascii="Times New Roman" w:hAnsi="Times New Roman" w:hint="default"/>
          <w:b/>
          <w:i w:val="0"/>
          <w:caps w:val="0"/>
          <w:strike w:val="0"/>
          <w:dstrike w:val="0"/>
          <w:vanish w:val="0"/>
          <w:sz w:val="24"/>
          <w:vertAlign w:val="baseline"/>
        </w:rPr>
      </w:lvl>
    </w:lvlOverride>
    <w:lvlOverride w:ilvl="2">
      <w:startOverride w:val="1"/>
      <w:lvl w:ilvl="2">
        <w:start w:val="1"/>
        <w:numFmt w:val="decimal"/>
        <w:pStyle w:val="C2nd"/>
        <w:isLgl/>
        <w:lvlText w:val="%1.%2.%3"/>
        <w:lvlJc w:val="left"/>
        <w:pPr>
          <w:ind w:left="950" w:hanging="950"/>
        </w:pPr>
        <w:rPr>
          <w:rFonts w:ascii="Times New Roman" w:hAnsi="Times New Roman" w:hint="default"/>
          <w:b/>
          <w:i w:val="0"/>
          <w:caps w:val="0"/>
          <w:strike w:val="0"/>
          <w:dstrike w:val="0"/>
          <w:vanish w:val="0"/>
          <w:sz w:val="24"/>
          <w:vertAlign w:val="baseline"/>
        </w:rPr>
      </w:lvl>
    </w:lvlOverride>
    <w:lvlOverride w:ilvl="3">
      <w:startOverride w:val="1"/>
      <w:lvl w:ilvl="3">
        <w:start w:val="1"/>
        <w:numFmt w:val="decimal"/>
        <w:pStyle w:val="C3rd"/>
        <w:isLgl/>
        <w:lvlText w:val="%1.%2.%3.%4"/>
        <w:lvlJc w:val="left"/>
        <w:pPr>
          <w:ind w:left="1166" w:hanging="1166"/>
        </w:pPr>
        <w:rPr>
          <w:rFonts w:ascii="Times New Roman" w:hAnsi="Times New Roman" w:hint="default"/>
          <w:b/>
          <w:i w:val="0"/>
          <w:caps w:val="0"/>
          <w:strike w:val="0"/>
          <w:dstrike w:val="0"/>
          <w:vanish w:val="0"/>
          <w:sz w:val="24"/>
          <w:vertAlign w:val="baseline"/>
        </w:rPr>
      </w:lvl>
    </w:lvlOverride>
    <w:lvlOverride w:ilvl="4">
      <w:startOverride w:val="1"/>
      <w:lvl w:ilvl="4">
        <w:start w:val="1"/>
        <w:numFmt w:val="decimal"/>
        <w:pStyle w:val="C4th"/>
        <w:isLgl/>
        <w:lvlText w:val="%1.%2.%3.%4.%5"/>
        <w:lvlJc w:val="left"/>
        <w:pPr>
          <w:ind w:left="1440" w:hanging="1440"/>
        </w:pPr>
        <w:rPr>
          <w:rFonts w:ascii="Times New Roman" w:hAnsi="Times New Roman" w:hint="default"/>
          <w:b/>
          <w:i w:val="0"/>
          <w:caps w:val="0"/>
          <w:strike w:val="0"/>
          <w:dstrike w:val="0"/>
          <w:vanish w:val="0"/>
          <w:sz w:val="24"/>
          <w:vertAlign w:val="baseline"/>
        </w:rPr>
      </w:lvl>
    </w:lvlOverride>
    <w:lvlOverride w:ilvl="5">
      <w:startOverride w:val="1"/>
      <w:lvl w:ilvl="5">
        <w:start w:val="1"/>
        <w:numFmt w:val="decimal"/>
        <w:pStyle w:val="C5th"/>
        <w:isLgl/>
        <w:lvlText w:val="%1.%2.%3.%4.%5.%6"/>
        <w:lvlJc w:val="left"/>
        <w:pPr>
          <w:ind w:left="1670" w:hanging="1670"/>
        </w:pPr>
        <w:rPr>
          <w:rFonts w:ascii="Times New Roman" w:hAnsi="Times New Roman" w:hint="default"/>
          <w:b/>
          <w:i w:val="0"/>
          <w:caps w:val="0"/>
          <w:strike w:val="0"/>
          <w:dstrike w:val="0"/>
          <w:vanish w:val="0"/>
          <w:sz w:val="24"/>
          <w:vertAlign w:val="baseline"/>
        </w:rPr>
      </w:lvl>
    </w:lvlOverride>
    <w:lvlOverride w:ilvl="6">
      <w:startOverride w:val="1"/>
      <w:lvl w:ilvl="6">
        <w:start w:val="1"/>
        <w:numFmt w:val="decimal"/>
        <w:lvlRestart w:val="1"/>
        <w:pStyle w:val="TableTitle"/>
        <w:isLgl/>
        <w:lvlText w:val="Table %1.%7"/>
        <w:lvlJc w:val="left"/>
        <w:pPr>
          <w:ind w:left="1354" w:hanging="1354"/>
        </w:pPr>
        <w:rPr>
          <w:rFonts w:ascii="Times New Roman" w:hAnsi="Times New Roman" w:hint="default"/>
          <w:caps w:val="0"/>
          <w:strike w:val="0"/>
          <w:dstrike w:val="0"/>
          <w:vanish w:val="0"/>
          <w:sz w:val="24"/>
          <w:vertAlign w:val="baseline"/>
        </w:rPr>
      </w:lvl>
    </w:lvlOverride>
    <w:lvlOverride w:ilvl="7">
      <w:startOverride w:val="1"/>
      <w:lvl w:ilvl="7">
        <w:start w:val="1"/>
        <w:numFmt w:val="decimal"/>
        <w:lvlRestart w:val="1"/>
        <w:pStyle w:val="FigureTitle"/>
        <w:isLgl/>
        <w:lvlText w:val="Figure %1.%8"/>
        <w:lvlJc w:val="left"/>
        <w:pPr>
          <w:ind w:left="1354" w:hanging="1354"/>
        </w:pPr>
        <w:rPr>
          <w:rFonts w:ascii="Times New Roman" w:hAnsi="Times New Roman" w:hint="default"/>
          <w:caps w:val="0"/>
          <w:strike w:val="0"/>
          <w:dstrike w:val="0"/>
          <w:vanish w:val="0"/>
          <w:sz w:val="24"/>
          <w:vertAlign w:val="baseline"/>
        </w:rPr>
      </w:lvl>
    </w:lvlOverride>
    <w:lvlOverride w:ilvl="8">
      <w:startOverride w:val="1"/>
      <w:lvl w:ilvl="8">
        <w:start w:val="1"/>
        <w:numFmt w:val="decimal"/>
        <w:lvlRestart w:val="1"/>
        <w:pStyle w:val="ExampleTitle"/>
        <w:isLgl/>
        <w:lvlText w:val="Scheme %1.%9"/>
        <w:lvlJc w:val="left"/>
        <w:pPr>
          <w:ind w:left="1440" w:hanging="1440"/>
        </w:pPr>
        <w:rPr>
          <w:rFonts w:ascii="Times New Roman" w:hAnsi="Times New Roman" w:hint="default"/>
          <w:b w:val="0"/>
          <w:i w:val="0"/>
          <w:caps w:val="0"/>
          <w:strike w:val="0"/>
          <w:dstrike w:val="0"/>
          <w:vanish w:val="0"/>
          <w:sz w:val="24"/>
          <w:vertAlign w:val="baseline"/>
        </w:rPr>
      </w:lvl>
    </w:lvlOverride>
  </w:num>
  <w:num w:numId="15" w16cid:durableId="446853752">
    <w:abstractNumId w:val="7"/>
    <w:lvlOverride w:ilvl="0">
      <w:startOverride w:val="1"/>
      <w:lvl w:ilvl="0">
        <w:start w:val="1"/>
        <w:numFmt w:val="upperRoman"/>
        <w:pStyle w:val="ChapterNumber"/>
        <w:suff w:val="nothing"/>
        <w:lvlText w:val="CHAPTER %1"/>
        <w:lvlJc w:val="left"/>
        <w:rPr>
          <w:rFonts w:ascii="Times New Roman" w:hAnsi="Times New Roman" w:cs="Times New Roman" w:hint="default"/>
          <w:b w:val="0"/>
          <w:bCs w:val="0"/>
          <w:i w:val="0"/>
          <w:iCs w:val="0"/>
          <w:caps w:val="0"/>
          <w:strike w:val="0"/>
          <w:dstrike w:val="0"/>
          <w:vanish w:val="0"/>
          <w:color w:val="000000"/>
          <w:spacing w:val="0"/>
          <w:kern w:val="0"/>
          <w:position w:val="0"/>
          <w:sz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startOverride w:val="1"/>
      <w:lvl w:ilvl="1">
        <w:start w:val="1"/>
        <w:numFmt w:val="decimal"/>
        <w:pStyle w:val="C1st"/>
        <w:isLgl/>
        <w:lvlText w:val="%1.%2"/>
        <w:lvlJc w:val="left"/>
        <w:pPr>
          <w:ind w:left="720" w:hanging="720"/>
        </w:pPr>
        <w:rPr>
          <w:rFonts w:ascii="Times New Roman" w:hAnsi="Times New Roman" w:hint="default"/>
          <w:b/>
          <w:i w:val="0"/>
          <w:caps w:val="0"/>
          <w:strike w:val="0"/>
          <w:dstrike w:val="0"/>
          <w:vanish w:val="0"/>
          <w:sz w:val="24"/>
          <w:vertAlign w:val="baseline"/>
        </w:rPr>
      </w:lvl>
    </w:lvlOverride>
    <w:lvlOverride w:ilvl="2">
      <w:startOverride w:val="1"/>
      <w:lvl w:ilvl="2">
        <w:start w:val="1"/>
        <w:numFmt w:val="decimal"/>
        <w:pStyle w:val="C2nd"/>
        <w:isLgl/>
        <w:lvlText w:val="%1.%2.%3"/>
        <w:lvlJc w:val="left"/>
        <w:pPr>
          <w:ind w:left="950" w:hanging="950"/>
        </w:pPr>
        <w:rPr>
          <w:rFonts w:ascii="Times New Roman" w:hAnsi="Times New Roman" w:hint="default"/>
          <w:b/>
          <w:i w:val="0"/>
          <w:caps w:val="0"/>
          <w:strike w:val="0"/>
          <w:dstrike w:val="0"/>
          <w:vanish w:val="0"/>
          <w:sz w:val="24"/>
          <w:vertAlign w:val="baseline"/>
        </w:rPr>
      </w:lvl>
    </w:lvlOverride>
    <w:lvlOverride w:ilvl="3">
      <w:startOverride w:val="1"/>
      <w:lvl w:ilvl="3">
        <w:start w:val="1"/>
        <w:numFmt w:val="decimal"/>
        <w:pStyle w:val="C3rd"/>
        <w:isLgl/>
        <w:lvlText w:val="%1.%2.%3.%4"/>
        <w:lvlJc w:val="left"/>
        <w:pPr>
          <w:ind w:left="1166" w:hanging="1166"/>
        </w:pPr>
        <w:rPr>
          <w:rFonts w:ascii="Times New Roman" w:hAnsi="Times New Roman" w:hint="default"/>
          <w:b/>
          <w:i w:val="0"/>
          <w:caps w:val="0"/>
          <w:strike w:val="0"/>
          <w:dstrike w:val="0"/>
          <w:vanish w:val="0"/>
          <w:sz w:val="24"/>
          <w:vertAlign w:val="baseline"/>
        </w:rPr>
      </w:lvl>
    </w:lvlOverride>
    <w:lvlOverride w:ilvl="4">
      <w:startOverride w:val="1"/>
      <w:lvl w:ilvl="4">
        <w:start w:val="1"/>
        <w:numFmt w:val="decimal"/>
        <w:pStyle w:val="C4th"/>
        <w:isLgl/>
        <w:lvlText w:val="%1.%2.%3.%4.%5"/>
        <w:lvlJc w:val="left"/>
        <w:pPr>
          <w:ind w:left="1440" w:hanging="1440"/>
        </w:pPr>
        <w:rPr>
          <w:rFonts w:ascii="Times New Roman" w:hAnsi="Times New Roman" w:hint="default"/>
          <w:b/>
          <w:i w:val="0"/>
          <w:caps w:val="0"/>
          <w:strike w:val="0"/>
          <w:dstrike w:val="0"/>
          <w:vanish w:val="0"/>
          <w:sz w:val="24"/>
          <w:vertAlign w:val="baseline"/>
        </w:rPr>
      </w:lvl>
    </w:lvlOverride>
    <w:lvlOverride w:ilvl="5">
      <w:startOverride w:val="1"/>
      <w:lvl w:ilvl="5">
        <w:start w:val="1"/>
        <w:numFmt w:val="decimal"/>
        <w:pStyle w:val="C5th"/>
        <w:isLgl/>
        <w:lvlText w:val="%1.%2.%3.%4.%5.%6"/>
        <w:lvlJc w:val="left"/>
        <w:pPr>
          <w:ind w:left="1670" w:hanging="1670"/>
        </w:pPr>
        <w:rPr>
          <w:rFonts w:ascii="Times New Roman" w:hAnsi="Times New Roman" w:hint="default"/>
          <w:b/>
          <w:i w:val="0"/>
          <w:caps w:val="0"/>
          <w:strike w:val="0"/>
          <w:dstrike w:val="0"/>
          <w:vanish w:val="0"/>
          <w:sz w:val="24"/>
          <w:vertAlign w:val="baseline"/>
        </w:rPr>
      </w:lvl>
    </w:lvlOverride>
    <w:lvlOverride w:ilvl="6">
      <w:startOverride w:val="1"/>
      <w:lvl w:ilvl="6">
        <w:start w:val="1"/>
        <w:numFmt w:val="decimal"/>
        <w:lvlRestart w:val="1"/>
        <w:pStyle w:val="TableTitle"/>
        <w:isLgl/>
        <w:lvlText w:val="Table %1.%7"/>
        <w:lvlJc w:val="left"/>
        <w:pPr>
          <w:ind w:left="1354" w:hanging="1354"/>
        </w:pPr>
        <w:rPr>
          <w:rFonts w:ascii="Times New Roman" w:hAnsi="Times New Roman" w:hint="default"/>
          <w:caps w:val="0"/>
          <w:strike w:val="0"/>
          <w:dstrike w:val="0"/>
          <w:vanish w:val="0"/>
          <w:sz w:val="24"/>
          <w:vertAlign w:val="baseline"/>
        </w:rPr>
      </w:lvl>
    </w:lvlOverride>
    <w:lvlOverride w:ilvl="7">
      <w:startOverride w:val="1"/>
      <w:lvl w:ilvl="7">
        <w:start w:val="1"/>
        <w:numFmt w:val="decimal"/>
        <w:lvlRestart w:val="1"/>
        <w:pStyle w:val="FigureTitle"/>
        <w:isLgl/>
        <w:lvlText w:val="Figure %1.%8"/>
        <w:lvlJc w:val="left"/>
        <w:pPr>
          <w:ind w:left="1354" w:hanging="1354"/>
        </w:pPr>
        <w:rPr>
          <w:rFonts w:ascii="Times New Roman" w:hAnsi="Times New Roman" w:hint="default"/>
          <w:caps w:val="0"/>
          <w:strike w:val="0"/>
          <w:dstrike w:val="0"/>
          <w:vanish w:val="0"/>
          <w:sz w:val="24"/>
          <w:vertAlign w:val="baseline"/>
        </w:rPr>
      </w:lvl>
    </w:lvlOverride>
    <w:lvlOverride w:ilvl="8">
      <w:startOverride w:val="1"/>
      <w:lvl w:ilvl="8">
        <w:start w:val="1"/>
        <w:numFmt w:val="decimal"/>
        <w:lvlRestart w:val="1"/>
        <w:pStyle w:val="ExampleTitle"/>
        <w:isLgl/>
        <w:lvlText w:val="Scheme %1.%9"/>
        <w:lvlJc w:val="left"/>
        <w:pPr>
          <w:ind w:left="1440" w:hanging="1440"/>
        </w:pPr>
        <w:rPr>
          <w:rFonts w:ascii="Times New Roman" w:hAnsi="Times New Roman" w:hint="default"/>
          <w:b w:val="0"/>
          <w:i w:val="0"/>
          <w:caps w:val="0"/>
          <w:strike w:val="0"/>
          <w:dstrike w:val="0"/>
          <w:vanish w:val="0"/>
          <w:sz w:val="24"/>
          <w:vertAlign w:val="baseline"/>
        </w:rPr>
      </w:lvl>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drawingGridHorizontalSpacing w:val="120"/>
  <w:drawingGridVerticalSpacing w:val="7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8E1"/>
    <w:rsid w:val="000001D6"/>
    <w:rsid w:val="00000902"/>
    <w:rsid w:val="000016FF"/>
    <w:rsid w:val="00001B75"/>
    <w:rsid w:val="00001E0C"/>
    <w:rsid w:val="00002110"/>
    <w:rsid w:val="000022EA"/>
    <w:rsid w:val="00002362"/>
    <w:rsid w:val="0000246E"/>
    <w:rsid w:val="000029DF"/>
    <w:rsid w:val="00003040"/>
    <w:rsid w:val="00003301"/>
    <w:rsid w:val="000058AB"/>
    <w:rsid w:val="00005D18"/>
    <w:rsid w:val="0000619A"/>
    <w:rsid w:val="00011205"/>
    <w:rsid w:val="00011577"/>
    <w:rsid w:val="00011BC5"/>
    <w:rsid w:val="00011E4A"/>
    <w:rsid w:val="00011FCF"/>
    <w:rsid w:val="00012115"/>
    <w:rsid w:val="00012200"/>
    <w:rsid w:val="000126A5"/>
    <w:rsid w:val="000137C0"/>
    <w:rsid w:val="000142DC"/>
    <w:rsid w:val="00015440"/>
    <w:rsid w:val="000154DD"/>
    <w:rsid w:val="00015578"/>
    <w:rsid w:val="00015B85"/>
    <w:rsid w:val="00015F30"/>
    <w:rsid w:val="00015F74"/>
    <w:rsid w:val="000166B9"/>
    <w:rsid w:val="00016C19"/>
    <w:rsid w:val="00016F83"/>
    <w:rsid w:val="00017E8A"/>
    <w:rsid w:val="00017ED7"/>
    <w:rsid w:val="000206B4"/>
    <w:rsid w:val="000225A4"/>
    <w:rsid w:val="000231CB"/>
    <w:rsid w:val="00023855"/>
    <w:rsid w:val="00024295"/>
    <w:rsid w:val="00024C76"/>
    <w:rsid w:val="00024E90"/>
    <w:rsid w:val="00025F3A"/>
    <w:rsid w:val="000262AB"/>
    <w:rsid w:val="000265BD"/>
    <w:rsid w:val="00027C55"/>
    <w:rsid w:val="00027E02"/>
    <w:rsid w:val="000313FC"/>
    <w:rsid w:val="00031914"/>
    <w:rsid w:val="000319E9"/>
    <w:rsid w:val="00032437"/>
    <w:rsid w:val="0003273F"/>
    <w:rsid w:val="00033727"/>
    <w:rsid w:val="00033A99"/>
    <w:rsid w:val="00033CEE"/>
    <w:rsid w:val="00033E44"/>
    <w:rsid w:val="00034063"/>
    <w:rsid w:val="00034529"/>
    <w:rsid w:val="00034E5A"/>
    <w:rsid w:val="000356EC"/>
    <w:rsid w:val="0003596C"/>
    <w:rsid w:val="00035C96"/>
    <w:rsid w:val="00035F38"/>
    <w:rsid w:val="00037F12"/>
    <w:rsid w:val="00040241"/>
    <w:rsid w:val="000409EA"/>
    <w:rsid w:val="000411FF"/>
    <w:rsid w:val="00042544"/>
    <w:rsid w:val="00044FE0"/>
    <w:rsid w:val="000450FB"/>
    <w:rsid w:val="000454E9"/>
    <w:rsid w:val="00045AFA"/>
    <w:rsid w:val="000467AD"/>
    <w:rsid w:val="00047155"/>
    <w:rsid w:val="000476E7"/>
    <w:rsid w:val="00047B8C"/>
    <w:rsid w:val="00047F24"/>
    <w:rsid w:val="0005020C"/>
    <w:rsid w:val="000504A7"/>
    <w:rsid w:val="00050828"/>
    <w:rsid w:val="00050D2E"/>
    <w:rsid w:val="000516C4"/>
    <w:rsid w:val="0005263F"/>
    <w:rsid w:val="000528DD"/>
    <w:rsid w:val="00053154"/>
    <w:rsid w:val="00053545"/>
    <w:rsid w:val="0005373C"/>
    <w:rsid w:val="00053797"/>
    <w:rsid w:val="00054F0B"/>
    <w:rsid w:val="00055D4D"/>
    <w:rsid w:val="0005677F"/>
    <w:rsid w:val="00056E57"/>
    <w:rsid w:val="000572A8"/>
    <w:rsid w:val="00057531"/>
    <w:rsid w:val="00057BFB"/>
    <w:rsid w:val="0006077A"/>
    <w:rsid w:val="000609BC"/>
    <w:rsid w:val="0006276D"/>
    <w:rsid w:val="00064DF4"/>
    <w:rsid w:val="0006501C"/>
    <w:rsid w:val="00065140"/>
    <w:rsid w:val="000652F5"/>
    <w:rsid w:val="000652F9"/>
    <w:rsid w:val="00065385"/>
    <w:rsid w:val="00065F0A"/>
    <w:rsid w:val="00066089"/>
    <w:rsid w:val="0006679C"/>
    <w:rsid w:val="00066CF6"/>
    <w:rsid w:val="00066EC3"/>
    <w:rsid w:val="00067A30"/>
    <w:rsid w:val="0007073E"/>
    <w:rsid w:val="000707D1"/>
    <w:rsid w:val="00070A3F"/>
    <w:rsid w:val="000710E3"/>
    <w:rsid w:val="00071130"/>
    <w:rsid w:val="0007162C"/>
    <w:rsid w:val="0007175F"/>
    <w:rsid w:val="000720D8"/>
    <w:rsid w:val="00073985"/>
    <w:rsid w:val="00074038"/>
    <w:rsid w:val="0007441F"/>
    <w:rsid w:val="000745E3"/>
    <w:rsid w:val="000748C5"/>
    <w:rsid w:val="00074A96"/>
    <w:rsid w:val="000752BF"/>
    <w:rsid w:val="00075549"/>
    <w:rsid w:val="00075E9F"/>
    <w:rsid w:val="00076255"/>
    <w:rsid w:val="00076264"/>
    <w:rsid w:val="000769E8"/>
    <w:rsid w:val="00076AA4"/>
    <w:rsid w:val="00076D19"/>
    <w:rsid w:val="000770AF"/>
    <w:rsid w:val="00077213"/>
    <w:rsid w:val="00080782"/>
    <w:rsid w:val="000808E0"/>
    <w:rsid w:val="00080B16"/>
    <w:rsid w:val="00081A28"/>
    <w:rsid w:val="0008250F"/>
    <w:rsid w:val="00082FBC"/>
    <w:rsid w:val="00083BF9"/>
    <w:rsid w:val="00083C18"/>
    <w:rsid w:val="00083C7B"/>
    <w:rsid w:val="00084581"/>
    <w:rsid w:val="00085C10"/>
    <w:rsid w:val="00085DF3"/>
    <w:rsid w:val="00085E1F"/>
    <w:rsid w:val="000877C6"/>
    <w:rsid w:val="00087A39"/>
    <w:rsid w:val="00087EB3"/>
    <w:rsid w:val="00090A0D"/>
    <w:rsid w:val="00090C85"/>
    <w:rsid w:val="00090E8F"/>
    <w:rsid w:val="000916A9"/>
    <w:rsid w:val="00092A38"/>
    <w:rsid w:val="00093B37"/>
    <w:rsid w:val="00094172"/>
    <w:rsid w:val="00094262"/>
    <w:rsid w:val="000947CB"/>
    <w:rsid w:val="00094AE7"/>
    <w:rsid w:val="00094DA3"/>
    <w:rsid w:val="0009528C"/>
    <w:rsid w:val="00095D8C"/>
    <w:rsid w:val="00095F82"/>
    <w:rsid w:val="00096017"/>
    <w:rsid w:val="000961A7"/>
    <w:rsid w:val="000963BC"/>
    <w:rsid w:val="000966C8"/>
    <w:rsid w:val="00097395"/>
    <w:rsid w:val="0009779B"/>
    <w:rsid w:val="000A1004"/>
    <w:rsid w:val="000A1319"/>
    <w:rsid w:val="000A1F33"/>
    <w:rsid w:val="000A2EF8"/>
    <w:rsid w:val="000A3051"/>
    <w:rsid w:val="000A3215"/>
    <w:rsid w:val="000A37B9"/>
    <w:rsid w:val="000A403D"/>
    <w:rsid w:val="000A4FF8"/>
    <w:rsid w:val="000A53BC"/>
    <w:rsid w:val="000A67E4"/>
    <w:rsid w:val="000A69D5"/>
    <w:rsid w:val="000A6D66"/>
    <w:rsid w:val="000A6F9B"/>
    <w:rsid w:val="000A74A9"/>
    <w:rsid w:val="000B07E1"/>
    <w:rsid w:val="000B156F"/>
    <w:rsid w:val="000B15D8"/>
    <w:rsid w:val="000B1FFB"/>
    <w:rsid w:val="000B2240"/>
    <w:rsid w:val="000B22F5"/>
    <w:rsid w:val="000B304A"/>
    <w:rsid w:val="000B3750"/>
    <w:rsid w:val="000B3F5C"/>
    <w:rsid w:val="000B4F37"/>
    <w:rsid w:val="000B50BE"/>
    <w:rsid w:val="000B5588"/>
    <w:rsid w:val="000B67D0"/>
    <w:rsid w:val="000B72EE"/>
    <w:rsid w:val="000B751C"/>
    <w:rsid w:val="000B7A19"/>
    <w:rsid w:val="000B7BAC"/>
    <w:rsid w:val="000B7F2C"/>
    <w:rsid w:val="000C04DE"/>
    <w:rsid w:val="000C1560"/>
    <w:rsid w:val="000C24D0"/>
    <w:rsid w:val="000C2E9E"/>
    <w:rsid w:val="000C3C41"/>
    <w:rsid w:val="000C41F3"/>
    <w:rsid w:val="000C424F"/>
    <w:rsid w:val="000C45DB"/>
    <w:rsid w:val="000C4EDB"/>
    <w:rsid w:val="000C5D73"/>
    <w:rsid w:val="000C65E1"/>
    <w:rsid w:val="000C665C"/>
    <w:rsid w:val="000C740B"/>
    <w:rsid w:val="000C79EA"/>
    <w:rsid w:val="000C7F20"/>
    <w:rsid w:val="000D0574"/>
    <w:rsid w:val="000D0C71"/>
    <w:rsid w:val="000D17A8"/>
    <w:rsid w:val="000D19DF"/>
    <w:rsid w:val="000D2BDA"/>
    <w:rsid w:val="000D2D4B"/>
    <w:rsid w:val="000D2DC4"/>
    <w:rsid w:val="000D3006"/>
    <w:rsid w:val="000D316D"/>
    <w:rsid w:val="000D34B8"/>
    <w:rsid w:val="000D5703"/>
    <w:rsid w:val="000D57D8"/>
    <w:rsid w:val="000D5FC7"/>
    <w:rsid w:val="000D6F93"/>
    <w:rsid w:val="000D6FF8"/>
    <w:rsid w:val="000D7364"/>
    <w:rsid w:val="000D742B"/>
    <w:rsid w:val="000D74C2"/>
    <w:rsid w:val="000D7543"/>
    <w:rsid w:val="000D7B19"/>
    <w:rsid w:val="000D7F94"/>
    <w:rsid w:val="000E0799"/>
    <w:rsid w:val="000E09C4"/>
    <w:rsid w:val="000E0C9F"/>
    <w:rsid w:val="000E0E00"/>
    <w:rsid w:val="000E1B15"/>
    <w:rsid w:val="000E1F20"/>
    <w:rsid w:val="000E2645"/>
    <w:rsid w:val="000E2E09"/>
    <w:rsid w:val="000E3023"/>
    <w:rsid w:val="000E3A9E"/>
    <w:rsid w:val="000E3D3B"/>
    <w:rsid w:val="000E4148"/>
    <w:rsid w:val="000E57FF"/>
    <w:rsid w:val="000E61AD"/>
    <w:rsid w:val="000E7093"/>
    <w:rsid w:val="000E759D"/>
    <w:rsid w:val="000E7811"/>
    <w:rsid w:val="000E78DC"/>
    <w:rsid w:val="000F06C2"/>
    <w:rsid w:val="000F0C0F"/>
    <w:rsid w:val="000F2018"/>
    <w:rsid w:val="000F20D0"/>
    <w:rsid w:val="000F2881"/>
    <w:rsid w:val="000F36D6"/>
    <w:rsid w:val="000F410F"/>
    <w:rsid w:val="000F42DD"/>
    <w:rsid w:val="000F4343"/>
    <w:rsid w:val="000F4384"/>
    <w:rsid w:val="000F6040"/>
    <w:rsid w:val="000F62DA"/>
    <w:rsid w:val="000F632C"/>
    <w:rsid w:val="000F66E7"/>
    <w:rsid w:val="000F6C40"/>
    <w:rsid w:val="000F724F"/>
    <w:rsid w:val="000F7372"/>
    <w:rsid w:val="000F767A"/>
    <w:rsid w:val="000F77F3"/>
    <w:rsid w:val="000F7885"/>
    <w:rsid w:val="000F7EBC"/>
    <w:rsid w:val="00100027"/>
    <w:rsid w:val="00100361"/>
    <w:rsid w:val="00100652"/>
    <w:rsid w:val="00100B72"/>
    <w:rsid w:val="00101B9F"/>
    <w:rsid w:val="00101E83"/>
    <w:rsid w:val="00102992"/>
    <w:rsid w:val="00102A94"/>
    <w:rsid w:val="0010301F"/>
    <w:rsid w:val="00103878"/>
    <w:rsid w:val="00103C74"/>
    <w:rsid w:val="00104492"/>
    <w:rsid w:val="0010472F"/>
    <w:rsid w:val="00104784"/>
    <w:rsid w:val="001048EF"/>
    <w:rsid w:val="001049EE"/>
    <w:rsid w:val="00104C0C"/>
    <w:rsid w:val="00105025"/>
    <w:rsid w:val="00105285"/>
    <w:rsid w:val="001054E8"/>
    <w:rsid w:val="00106098"/>
    <w:rsid w:val="00106697"/>
    <w:rsid w:val="001126E0"/>
    <w:rsid w:val="00112D08"/>
    <w:rsid w:val="00112DC7"/>
    <w:rsid w:val="001134C5"/>
    <w:rsid w:val="0011373D"/>
    <w:rsid w:val="0011490C"/>
    <w:rsid w:val="0011547A"/>
    <w:rsid w:val="00115CC7"/>
    <w:rsid w:val="00115CC9"/>
    <w:rsid w:val="00116370"/>
    <w:rsid w:val="00116B5F"/>
    <w:rsid w:val="00117D46"/>
    <w:rsid w:val="00120273"/>
    <w:rsid w:val="00120E6C"/>
    <w:rsid w:val="001210B3"/>
    <w:rsid w:val="00121C48"/>
    <w:rsid w:val="00121DDE"/>
    <w:rsid w:val="00121FA9"/>
    <w:rsid w:val="001221E6"/>
    <w:rsid w:val="00122511"/>
    <w:rsid w:val="00123509"/>
    <w:rsid w:val="00124A88"/>
    <w:rsid w:val="00124C1C"/>
    <w:rsid w:val="001250B6"/>
    <w:rsid w:val="00125F1D"/>
    <w:rsid w:val="00126BF9"/>
    <w:rsid w:val="00126D6B"/>
    <w:rsid w:val="00127839"/>
    <w:rsid w:val="00127BAB"/>
    <w:rsid w:val="0013006B"/>
    <w:rsid w:val="001303CE"/>
    <w:rsid w:val="00130DDF"/>
    <w:rsid w:val="0013132B"/>
    <w:rsid w:val="00131462"/>
    <w:rsid w:val="00131E40"/>
    <w:rsid w:val="001320F8"/>
    <w:rsid w:val="001322EC"/>
    <w:rsid w:val="00132356"/>
    <w:rsid w:val="001326E6"/>
    <w:rsid w:val="0013287D"/>
    <w:rsid w:val="00132EA1"/>
    <w:rsid w:val="0013330E"/>
    <w:rsid w:val="00134485"/>
    <w:rsid w:val="001345FB"/>
    <w:rsid w:val="00135091"/>
    <w:rsid w:val="001353FF"/>
    <w:rsid w:val="00135A26"/>
    <w:rsid w:val="00135AA5"/>
    <w:rsid w:val="00135D46"/>
    <w:rsid w:val="00136ECD"/>
    <w:rsid w:val="00137866"/>
    <w:rsid w:val="0014025A"/>
    <w:rsid w:val="001410D7"/>
    <w:rsid w:val="001415A0"/>
    <w:rsid w:val="001421E9"/>
    <w:rsid w:val="001423B8"/>
    <w:rsid w:val="00142941"/>
    <w:rsid w:val="00142AD4"/>
    <w:rsid w:val="00142CCE"/>
    <w:rsid w:val="0014332D"/>
    <w:rsid w:val="00143FB8"/>
    <w:rsid w:val="001440E6"/>
    <w:rsid w:val="00144925"/>
    <w:rsid w:val="001453D6"/>
    <w:rsid w:val="0014553A"/>
    <w:rsid w:val="00145BF1"/>
    <w:rsid w:val="001470E7"/>
    <w:rsid w:val="00147AD1"/>
    <w:rsid w:val="001501E6"/>
    <w:rsid w:val="001506E5"/>
    <w:rsid w:val="00151B9A"/>
    <w:rsid w:val="00151EE4"/>
    <w:rsid w:val="00152CE4"/>
    <w:rsid w:val="001539C8"/>
    <w:rsid w:val="00153DE7"/>
    <w:rsid w:val="001540C7"/>
    <w:rsid w:val="00154834"/>
    <w:rsid w:val="00155295"/>
    <w:rsid w:val="00155532"/>
    <w:rsid w:val="00155AEB"/>
    <w:rsid w:val="00155E16"/>
    <w:rsid w:val="0015606B"/>
    <w:rsid w:val="001566FA"/>
    <w:rsid w:val="00156C44"/>
    <w:rsid w:val="001576BA"/>
    <w:rsid w:val="00160D9E"/>
    <w:rsid w:val="00160EC8"/>
    <w:rsid w:val="00162AFA"/>
    <w:rsid w:val="00163627"/>
    <w:rsid w:val="001643FC"/>
    <w:rsid w:val="001645AF"/>
    <w:rsid w:val="00164A3A"/>
    <w:rsid w:val="001651D1"/>
    <w:rsid w:val="001657BB"/>
    <w:rsid w:val="00165D58"/>
    <w:rsid w:val="00166DF8"/>
    <w:rsid w:val="001670AA"/>
    <w:rsid w:val="00170B86"/>
    <w:rsid w:val="00170E15"/>
    <w:rsid w:val="001712EF"/>
    <w:rsid w:val="00171842"/>
    <w:rsid w:val="001720ED"/>
    <w:rsid w:val="00172235"/>
    <w:rsid w:val="001728DA"/>
    <w:rsid w:val="00172DA1"/>
    <w:rsid w:val="00172F86"/>
    <w:rsid w:val="00176074"/>
    <w:rsid w:val="001765AD"/>
    <w:rsid w:val="00176777"/>
    <w:rsid w:val="001769C2"/>
    <w:rsid w:val="00176B99"/>
    <w:rsid w:val="00176C4C"/>
    <w:rsid w:val="00176D5E"/>
    <w:rsid w:val="00176E74"/>
    <w:rsid w:val="001775A6"/>
    <w:rsid w:val="00177734"/>
    <w:rsid w:val="001810FC"/>
    <w:rsid w:val="0018152B"/>
    <w:rsid w:val="00181AD6"/>
    <w:rsid w:val="00182023"/>
    <w:rsid w:val="0018204D"/>
    <w:rsid w:val="001821C5"/>
    <w:rsid w:val="00182234"/>
    <w:rsid w:val="001823BC"/>
    <w:rsid w:val="00182931"/>
    <w:rsid w:val="00183045"/>
    <w:rsid w:val="00183203"/>
    <w:rsid w:val="001832E7"/>
    <w:rsid w:val="00183548"/>
    <w:rsid w:val="001835BC"/>
    <w:rsid w:val="00183880"/>
    <w:rsid w:val="00185E70"/>
    <w:rsid w:val="001865DF"/>
    <w:rsid w:val="00187DC3"/>
    <w:rsid w:val="001908B9"/>
    <w:rsid w:val="00190A12"/>
    <w:rsid w:val="00190DCB"/>
    <w:rsid w:val="00191E0E"/>
    <w:rsid w:val="001920B1"/>
    <w:rsid w:val="001922EB"/>
    <w:rsid w:val="00192DB5"/>
    <w:rsid w:val="00193213"/>
    <w:rsid w:val="00193549"/>
    <w:rsid w:val="00193AC8"/>
    <w:rsid w:val="001948FB"/>
    <w:rsid w:val="00194D9D"/>
    <w:rsid w:val="0019537D"/>
    <w:rsid w:val="001965BB"/>
    <w:rsid w:val="00196B47"/>
    <w:rsid w:val="001A01B9"/>
    <w:rsid w:val="001A0602"/>
    <w:rsid w:val="001A08DD"/>
    <w:rsid w:val="001A09B1"/>
    <w:rsid w:val="001A2569"/>
    <w:rsid w:val="001A2EBF"/>
    <w:rsid w:val="001A3393"/>
    <w:rsid w:val="001A3A53"/>
    <w:rsid w:val="001A3BE8"/>
    <w:rsid w:val="001A58AD"/>
    <w:rsid w:val="001A5B97"/>
    <w:rsid w:val="001A5D52"/>
    <w:rsid w:val="001A6164"/>
    <w:rsid w:val="001A6A5A"/>
    <w:rsid w:val="001A705D"/>
    <w:rsid w:val="001A7095"/>
    <w:rsid w:val="001A7331"/>
    <w:rsid w:val="001A7565"/>
    <w:rsid w:val="001A75ED"/>
    <w:rsid w:val="001A7925"/>
    <w:rsid w:val="001A7B29"/>
    <w:rsid w:val="001B0D17"/>
    <w:rsid w:val="001B23B4"/>
    <w:rsid w:val="001B2943"/>
    <w:rsid w:val="001B2CDD"/>
    <w:rsid w:val="001B2D77"/>
    <w:rsid w:val="001B2DAB"/>
    <w:rsid w:val="001B3130"/>
    <w:rsid w:val="001B3800"/>
    <w:rsid w:val="001B3B91"/>
    <w:rsid w:val="001B40A4"/>
    <w:rsid w:val="001B41E3"/>
    <w:rsid w:val="001B43EB"/>
    <w:rsid w:val="001B46AA"/>
    <w:rsid w:val="001B46FC"/>
    <w:rsid w:val="001B4F36"/>
    <w:rsid w:val="001B50A4"/>
    <w:rsid w:val="001B510C"/>
    <w:rsid w:val="001B5158"/>
    <w:rsid w:val="001B58E7"/>
    <w:rsid w:val="001B5A37"/>
    <w:rsid w:val="001B5C1C"/>
    <w:rsid w:val="001B621E"/>
    <w:rsid w:val="001B6274"/>
    <w:rsid w:val="001B63F7"/>
    <w:rsid w:val="001C0083"/>
    <w:rsid w:val="001C0ECA"/>
    <w:rsid w:val="001C167F"/>
    <w:rsid w:val="001C1AE1"/>
    <w:rsid w:val="001C371C"/>
    <w:rsid w:val="001C4350"/>
    <w:rsid w:val="001C45AA"/>
    <w:rsid w:val="001C4B93"/>
    <w:rsid w:val="001C560D"/>
    <w:rsid w:val="001C5FF1"/>
    <w:rsid w:val="001C62DD"/>
    <w:rsid w:val="001C6F8B"/>
    <w:rsid w:val="001C7327"/>
    <w:rsid w:val="001C7390"/>
    <w:rsid w:val="001C76D4"/>
    <w:rsid w:val="001D02E3"/>
    <w:rsid w:val="001D04DD"/>
    <w:rsid w:val="001D051F"/>
    <w:rsid w:val="001D0CBD"/>
    <w:rsid w:val="001D13DB"/>
    <w:rsid w:val="001D1CCD"/>
    <w:rsid w:val="001D3155"/>
    <w:rsid w:val="001D33DF"/>
    <w:rsid w:val="001D38CE"/>
    <w:rsid w:val="001D3ED5"/>
    <w:rsid w:val="001D4BF3"/>
    <w:rsid w:val="001D5234"/>
    <w:rsid w:val="001D68CE"/>
    <w:rsid w:val="001D6A12"/>
    <w:rsid w:val="001D7584"/>
    <w:rsid w:val="001D7630"/>
    <w:rsid w:val="001D7FA6"/>
    <w:rsid w:val="001E0ACD"/>
    <w:rsid w:val="001E1E92"/>
    <w:rsid w:val="001E2136"/>
    <w:rsid w:val="001E2F32"/>
    <w:rsid w:val="001E2FA2"/>
    <w:rsid w:val="001E3C0D"/>
    <w:rsid w:val="001E3E03"/>
    <w:rsid w:val="001E42AE"/>
    <w:rsid w:val="001E4B9B"/>
    <w:rsid w:val="001E4C90"/>
    <w:rsid w:val="001E4CFF"/>
    <w:rsid w:val="001E51C6"/>
    <w:rsid w:val="001E5DA5"/>
    <w:rsid w:val="001E6247"/>
    <w:rsid w:val="001E62DC"/>
    <w:rsid w:val="001E65F4"/>
    <w:rsid w:val="001E693C"/>
    <w:rsid w:val="001E6F35"/>
    <w:rsid w:val="001E6FCC"/>
    <w:rsid w:val="001E78BA"/>
    <w:rsid w:val="001F01BC"/>
    <w:rsid w:val="001F022C"/>
    <w:rsid w:val="001F06C3"/>
    <w:rsid w:val="001F1663"/>
    <w:rsid w:val="001F2DE3"/>
    <w:rsid w:val="001F34E4"/>
    <w:rsid w:val="001F3D79"/>
    <w:rsid w:val="001F3E52"/>
    <w:rsid w:val="001F4113"/>
    <w:rsid w:val="001F5280"/>
    <w:rsid w:val="001F6ABE"/>
    <w:rsid w:val="001F6CEA"/>
    <w:rsid w:val="001F7D96"/>
    <w:rsid w:val="0020141E"/>
    <w:rsid w:val="00201895"/>
    <w:rsid w:val="00201905"/>
    <w:rsid w:val="00201CD2"/>
    <w:rsid w:val="00201F76"/>
    <w:rsid w:val="00201FE2"/>
    <w:rsid w:val="00202483"/>
    <w:rsid w:val="00202528"/>
    <w:rsid w:val="0020290C"/>
    <w:rsid w:val="00202AC5"/>
    <w:rsid w:val="00203269"/>
    <w:rsid w:val="00203462"/>
    <w:rsid w:val="0020359F"/>
    <w:rsid w:val="0020394B"/>
    <w:rsid w:val="00203A91"/>
    <w:rsid w:val="0020407B"/>
    <w:rsid w:val="002044CE"/>
    <w:rsid w:val="00204D9F"/>
    <w:rsid w:val="00205227"/>
    <w:rsid w:val="00205AC2"/>
    <w:rsid w:val="00206282"/>
    <w:rsid w:val="002063EA"/>
    <w:rsid w:val="0020649A"/>
    <w:rsid w:val="00207269"/>
    <w:rsid w:val="00207274"/>
    <w:rsid w:val="00207C01"/>
    <w:rsid w:val="00210EF2"/>
    <w:rsid w:val="00210F98"/>
    <w:rsid w:val="00211256"/>
    <w:rsid w:val="0021135E"/>
    <w:rsid w:val="00211829"/>
    <w:rsid w:val="002120A1"/>
    <w:rsid w:val="002123DE"/>
    <w:rsid w:val="00212508"/>
    <w:rsid w:val="0021326D"/>
    <w:rsid w:val="00213333"/>
    <w:rsid w:val="002135B9"/>
    <w:rsid w:val="002141F8"/>
    <w:rsid w:val="00215119"/>
    <w:rsid w:val="002157A0"/>
    <w:rsid w:val="00215915"/>
    <w:rsid w:val="00215DCE"/>
    <w:rsid w:val="00216C1B"/>
    <w:rsid w:val="00216D01"/>
    <w:rsid w:val="00217293"/>
    <w:rsid w:val="00217E46"/>
    <w:rsid w:val="00220BF2"/>
    <w:rsid w:val="00220E92"/>
    <w:rsid w:val="002211DD"/>
    <w:rsid w:val="00222C1D"/>
    <w:rsid w:val="00222C51"/>
    <w:rsid w:val="00222CCD"/>
    <w:rsid w:val="00222F2F"/>
    <w:rsid w:val="002241FA"/>
    <w:rsid w:val="00224783"/>
    <w:rsid w:val="00224BB6"/>
    <w:rsid w:val="0022507C"/>
    <w:rsid w:val="0022509F"/>
    <w:rsid w:val="0022518A"/>
    <w:rsid w:val="002258E5"/>
    <w:rsid w:val="002261C3"/>
    <w:rsid w:val="0022673D"/>
    <w:rsid w:val="00226FF0"/>
    <w:rsid w:val="00227D4B"/>
    <w:rsid w:val="00227DDA"/>
    <w:rsid w:val="002329DF"/>
    <w:rsid w:val="00232B85"/>
    <w:rsid w:val="00232C54"/>
    <w:rsid w:val="002340AF"/>
    <w:rsid w:val="00234A61"/>
    <w:rsid w:val="00234C2F"/>
    <w:rsid w:val="00234CBF"/>
    <w:rsid w:val="00235126"/>
    <w:rsid w:val="002358AC"/>
    <w:rsid w:val="00235C78"/>
    <w:rsid w:val="00236656"/>
    <w:rsid w:val="002408B4"/>
    <w:rsid w:val="00240D6B"/>
    <w:rsid w:val="0024197F"/>
    <w:rsid w:val="00241E39"/>
    <w:rsid w:val="00241FB7"/>
    <w:rsid w:val="00242E51"/>
    <w:rsid w:val="002431B2"/>
    <w:rsid w:val="002440EE"/>
    <w:rsid w:val="00244700"/>
    <w:rsid w:val="002449F8"/>
    <w:rsid w:val="00244A40"/>
    <w:rsid w:val="00244A94"/>
    <w:rsid w:val="00245D51"/>
    <w:rsid w:val="00246553"/>
    <w:rsid w:val="00246C34"/>
    <w:rsid w:val="00246E11"/>
    <w:rsid w:val="0024717B"/>
    <w:rsid w:val="00247906"/>
    <w:rsid w:val="00247AFD"/>
    <w:rsid w:val="00247C0F"/>
    <w:rsid w:val="00247DD7"/>
    <w:rsid w:val="00250079"/>
    <w:rsid w:val="0025184C"/>
    <w:rsid w:val="00251C33"/>
    <w:rsid w:val="00252138"/>
    <w:rsid w:val="002523FD"/>
    <w:rsid w:val="002525DF"/>
    <w:rsid w:val="002525E8"/>
    <w:rsid w:val="00252984"/>
    <w:rsid w:val="00252B19"/>
    <w:rsid w:val="00252CE8"/>
    <w:rsid w:val="002532FB"/>
    <w:rsid w:val="0025376A"/>
    <w:rsid w:val="00253BF6"/>
    <w:rsid w:val="002543F0"/>
    <w:rsid w:val="00255397"/>
    <w:rsid w:val="0025545F"/>
    <w:rsid w:val="00255627"/>
    <w:rsid w:val="00256F76"/>
    <w:rsid w:val="00257BA6"/>
    <w:rsid w:val="0026014B"/>
    <w:rsid w:val="002602F2"/>
    <w:rsid w:val="0026046D"/>
    <w:rsid w:val="00260E7F"/>
    <w:rsid w:val="00260F8A"/>
    <w:rsid w:val="002611FC"/>
    <w:rsid w:val="00261A09"/>
    <w:rsid w:val="00262BB4"/>
    <w:rsid w:val="0026501B"/>
    <w:rsid w:val="00265B22"/>
    <w:rsid w:val="00265F35"/>
    <w:rsid w:val="00265FAA"/>
    <w:rsid w:val="00265FEE"/>
    <w:rsid w:val="00266952"/>
    <w:rsid w:val="0026744C"/>
    <w:rsid w:val="0027001C"/>
    <w:rsid w:val="0027017C"/>
    <w:rsid w:val="0027097A"/>
    <w:rsid w:val="00271561"/>
    <w:rsid w:val="00272292"/>
    <w:rsid w:val="0027305A"/>
    <w:rsid w:val="002731DC"/>
    <w:rsid w:val="00273E68"/>
    <w:rsid w:val="00274414"/>
    <w:rsid w:val="00274661"/>
    <w:rsid w:val="002746D5"/>
    <w:rsid w:val="00274D34"/>
    <w:rsid w:val="00274DA3"/>
    <w:rsid w:val="002754B6"/>
    <w:rsid w:val="00276BF0"/>
    <w:rsid w:val="0027735A"/>
    <w:rsid w:val="00280505"/>
    <w:rsid w:val="002807C2"/>
    <w:rsid w:val="002821FD"/>
    <w:rsid w:val="002840EB"/>
    <w:rsid w:val="002844B3"/>
    <w:rsid w:val="00284D75"/>
    <w:rsid w:val="00285213"/>
    <w:rsid w:val="00285AB6"/>
    <w:rsid w:val="00285BF9"/>
    <w:rsid w:val="002864D6"/>
    <w:rsid w:val="00286AA4"/>
    <w:rsid w:val="0028743F"/>
    <w:rsid w:val="00287A4E"/>
    <w:rsid w:val="00287CF6"/>
    <w:rsid w:val="00287F7F"/>
    <w:rsid w:val="00287FA1"/>
    <w:rsid w:val="002909D9"/>
    <w:rsid w:val="00290A33"/>
    <w:rsid w:val="00290AF0"/>
    <w:rsid w:val="00291019"/>
    <w:rsid w:val="00291F49"/>
    <w:rsid w:val="00292239"/>
    <w:rsid w:val="00292583"/>
    <w:rsid w:val="0029263C"/>
    <w:rsid w:val="00292775"/>
    <w:rsid w:val="00293C5B"/>
    <w:rsid w:val="002940F9"/>
    <w:rsid w:val="0029465B"/>
    <w:rsid w:val="00294F6D"/>
    <w:rsid w:val="0029517A"/>
    <w:rsid w:val="00295724"/>
    <w:rsid w:val="00295D06"/>
    <w:rsid w:val="00296266"/>
    <w:rsid w:val="0029645F"/>
    <w:rsid w:val="00296773"/>
    <w:rsid w:val="00296B8A"/>
    <w:rsid w:val="00297011"/>
    <w:rsid w:val="002970D7"/>
    <w:rsid w:val="00297485"/>
    <w:rsid w:val="00297A40"/>
    <w:rsid w:val="00297CBC"/>
    <w:rsid w:val="002A00B9"/>
    <w:rsid w:val="002A05E2"/>
    <w:rsid w:val="002A0CF5"/>
    <w:rsid w:val="002A11DB"/>
    <w:rsid w:val="002A13D4"/>
    <w:rsid w:val="002A1A62"/>
    <w:rsid w:val="002A1B9E"/>
    <w:rsid w:val="002A1CA4"/>
    <w:rsid w:val="002A26F2"/>
    <w:rsid w:val="002A2F03"/>
    <w:rsid w:val="002A3271"/>
    <w:rsid w:val="002A3F1C"/>
    <w:rsid w:val="002A4415"/>
    <w:rsid w:val="002A4E00"/>
    <w:rsid w:val="002A508A"/>
    <w:rsid w:val="002A5423"/>
    <w:rsid w:val="002A5C8F"/>
    <w:rsid w:val="002A62E8"/>
    <w:rsid w:val="002A6962"/>
    <w:rsid w:val="002A6B80"/>
    <w:rsid w:val="002A6EA7"/>
    <w:rsid w:val="002A6F1E"/>
    <w:rsid w:val="002A788F"/>
    <w:rsid w:val="002B00BA"/>
    <w:rsid w:val="002B040E"/>
    <w:rsid w:val="002B083F"/>
    <w:rsid w:val="002B0AE4"/>
    <w:rsid w:val="002B0BB8"/>
    <w:rsid w:val="002B1625"/>
    <w:rsid w:val="002B1838"/>
    <w:rsid w:val="002B2211"/>
    <w:rsid w:val="002B289E"/>
    <w:rsid w:val="002B2AAC"/>
    <w:rsid w:val="002B2F9E"/>
    <w:rsid w:val="002B3317"/>
    <w:rsid w:val="002B3F50"/>
    <w:rsid w:val="002B407E"/>
    <w:rsid w:val="002B5189"/>
    <w:rsid w:val="002B5407"/>
    <w:rsid w:val="002B6C3C"/>
    <w:rsid w:val="002B79B8"/>
    <w:rsid w:val="002B7AC4"/>
    <w:rsid w:val="002C03D6"/>
    <w:rsid w:val="002C367D"/>
    <w:rsid w:val="002C3AA7"/>
    <w:rsid w:val="002C4171"/>
    <w:rsid w:val="002C4B40"/>
    <w:rsid w:val="002C4E31"/>
    <w:rsid w:val="002C587F"/>
    <w:rsid w:val="002C7232"/>
    <w:rsid w:val="002C7484"/>
    <w:rsid w:val="002C7C20"/>
    <w:rsid w:val="002C7F46"/>
    <w:rsid w:val="002D0088"/>
    <w:rsid w:val="002D05B1"/>
    <w:rsid w:val="002D0600"/>
    <w:rsid w:val="002D0747"/>
    <w:rsid w:val="002D0F8A"/>
    <w:rsid w:val="002D21BF"/>
    <w:rsid w:val="002D2306"/>
    <w:rsid w:val="002D2523"/>
    <w:rsid w:val="002D3EAD"/>
    <w:rsid w:val="002D3F24"/>
    <w:rsid w:val="002D4156"/>
    <w:rsid w:val="002D4687"/>
    <w:rsid w:val="002D51DD"/>
    <w:rsid w:val="002D5410"/>
    <w:rsid w:val="002D55BA"/>
    <w:rsid w:val="002D565C"/>
    <w:rsid w:val="002D659C"/>
    <w:rsid w:val="002D69A4"/>
    <w:rsid w:val="002D6D0C"/>
    <w:rsid w:val="002D700D"/>
    <w:rsid w:val="002D7502"/>
    <w:rsid w:val="002D7A9B"/>
    <w:rsid w:val="002E0878"/>
    <w:rsid w:val="002E0BF1"/>
    <w:rsid w:val="002E1423"/>
    <w:rsid w:val="002E1CB4"/>
    <w:rsid w:val="002E23FA"/>
    <w:rsid w:val="002E2AED"/>
    <w:rsid w:val="002E2F8D"/>
    <w:rsid w:val="002E4836"/>
    <w:rsid w:val="002E50EB"/>
    <w:rsid w:val="002E6C17"/>
    <w:rsid w:val="002E6C2D"/>
    <w:rsid w:val="002E78CF"/>
    <w:rsid w:val="002F24CE"/>
    <w:rsid w:val="002F24EF"/>
    <w:rsid w:val="002F26F8"/>
    <w:rsid w:val="002F296F"/>
    <w:rsid w:val="002F2DFE"/>
    <w:rsid w:val="002F41AC"/>
    <w:rsid w:val="002F4580"/>
    <w:rsid w:val="002F4B20"/>
    <w:rsid w:val="002F4EE9"/>
    <w:rsid w:val="002F510E"/>
    <w:rsid w:val="002F62CD"/>
    <w:rsid w:val="002F6552"/>
    <w:rsid w:val="002F6928"/>
    <w:rsid w:val="002F7275"/>
    <w:rsid w:val="002F7382"/>
    <w:rsid w:val="002F7E7D"/>
    <w:rsid w:val="00300927"/>
    <w:rsid w:val="00301774"/>
    <w:rsid w:val="003017D4"/>
    <w:rsid w:val="0030228F"/>
    <w:rsid w:val="00302F96"/>
    <w:rsid w:val="00302FD7"/>
    <w:rsid w:val="00303192"/>
    <w:rsid w:val="00303C7B"/>
    <w:rsid w:val="00304A52"/>
    <w:rsid w:val="00304DA7"/>
    <w:rsid w:val="00304E3B"/>
    <w:rsid w:val="00305EEC"/>
    <w:rsid w:val="00306261"/>
    <w:rsid w:val="0031031B"/>
    <w:rsid w:val="0031145F"/>
    <w:rsid w:val="00311AC0"/>
    <w:rsid w:val="00311CEB"/>
    <w:rsid w:val="0031256C"/>
    <w:rsid w:val="00312789"/>
    <w:rsid w:val="00312988"/>
    <w:rsid w:val="00312BFA"/>
    <w:rsid w:val="00312CEB"/>
    <w:rsid w:val="00313D12"/>
    <w:rsid w:val="00314FF1"/>
    <w:rsid w:val="00315312"/>
    <w:rsid w:val="0031644F"/>
    <w:rsid w:val="00316A2E"/>
    <w:rsid w:val="00316E2E"/>
    <w:rsid w:val="00316E38"/>
    <w:rsid w:val="00317172"/>
    <w:rsid w:val="00320901"/>
    <w:rsid w:val="00320BC7"/>
    <w:rsid w:val="003222F2"/>
    <w:rsid w:val="0032254F"/>
    <w:rsid w:val="0032266C"/>
    <w:rsid w:val="00322892"/>
    <w:rsid w:val="00322954"/>
    <w:rsid w:val="003229E0"/>
    <w:rsid w:val="00322D80"/>
    <w:rsid w:val="003234B3"/>
    <w:rsid w:val="00323E0D"/>
    <w:rsid w:val="003241CA"/>
    <w:rsid w:val="0032454B"/>
    <w:rsid w:val="00324A40"/>
    <w:rsid w:val="00324EB7"/>
    <w:rsid w:val="00324FD7"/>
    <w:rsid w:val="00325A48"/>
    <w:rsid w:val="00325CFF"/>
    <w:rsid w:val="00326219"/>
    <w:rsid w:val="0033004E"/>
    <w:rsid w:val="0033056C"/>
    <w:rsid w:val="00332020"/>
    <w:rsid w:val="00332478"/>
    <w:rsid w:val="00333302"/>
    <w:rsid w:val="00333333"/>
    <w:rsid w:val="00335103"/>
    <w:rsid w:val="00335672"/>
    <w:rsid w:val="00335D47"/>
    <w:rsid w:val="00335E00"/>
    <w:rsid w:val="0033600F"/>
    <w:rsid w:val="00341166"/>
    <w:rsid w:val="00341516"/>
    <w:rsid w:val="00342176"/>
    <w:rsid w:val="00343637"/>
    <w:rsid w:val="00343B90"/>
    <w:rsid w:val="00343E7E"/>
    <w:rsid w:val="003442B3"/>
    <w:rsid w:val="00344902"/>
    <w:rsid w:val="003456E2"/>
    <w:rsid w:val="00345B45"/>
    <w:rsid w:val="00345D42"/>
    <w:rsid w:val="003461E1"/>
    <w:rsid w:val="003463A2"/>
    <w:rsid w:val="0034758F"/>
    <w:rsid w:val="00347A4F"/>
    <w:rsid w:val="00347A55"/>
    <w:rsid w:val="00347BE7"/>
    <w:rsid w:val="00350362"/>
    <w:rsid w:val="00350BE5"/>
    <w:rsid w:val="003513D4"/>
    <w:rsid w:val="0035159C"/>
    <w:rsid w:val="00351688"/>
    <w:rsid w:val="00351984"/>
    <w:rsid w:val="00352769"/>
    <w:rsid w:val="00352A8F"/>
    <w:rsid w:val="00353401"/>
    <w:rsid w:val="0035354E"/>
    <w:rsid w:val="003535D2"/>
    <w:rsid w:val="003537D1"/>
    <w:rsid w:val="003537FD"/>
    <w:rsid w:val="003538F4"/>
    <w:rsid w:val="003547AE"/>
    <w:rsid w:val="003552A5"/>
    <w:rsid w:val="003560C8"/>
    <w:rsid w:val="00357F66"/>
    <w:rsid w:val="00360D0D"/>
    <w:rsid w:val="00360FEC"/>
    <w:rsid w:val="003610A8"/>
    <w:rsid w:val="003614C0"/>
    <w:rsid w:val="0036239E"/>
    <w:rsid w:val="00362818"/>
    <w:rsid w:val="003629EF"/>
    <w:rsid w:val="00362A57"/>
    <w:rsid w:val="00362B0A"/>
    <w:rsid w:val="00362C05"/>
    <w:rsid w:val="00362C88"/>
    <w:rsid w:val="00362C8F"/>
    <w:rsid w:val="00363182"/>
    <w:rsid w:val="003632C6"/>
    <w:rsid w:val="0036359A"/>
    <w:rsid w:val="00364698"/>
    <w:rsid w:val="00365D6A"/>
    <w:rsid w:val="00366667"/>
    <w:rsid w:val="00366ACB"/>
    <w:rsid w:val="00366D35"/>
    <w:rsid w:val="00367092"/>
    <w:rsid w:val="00367301"/>
    <w:rsid w:val="00367657"/>
    <w:rsid w:val="00367700"/>
    <w:rsid w:val="00367A55"/>
    <w:rsid w:val="00370A97"/>
    <w:rsid w:val="00370B94"/>
    <w:rsid w:val="00371718"/>
    <w:rsid w:val="0037222E"/>
    <w:rsid w:val="003728D7"/>
    <w:rsid w:val="00372D7C"/>
    <w:rsid w:val="00373412"/>
    <w:rsid w:val="00374291"/>
    <w:rsid w:val="00374C45"/>
    <w:rsid w:val="00374DB4"/>
    <w:rsid w:val="00374E71"/>
    <w:rsid w:val="00375257"/>
    <w:rsid w:val="00376277"/>
    <w:rsid w:val="00376AD5"/>
    <w:rsid w:val="00377BCB"/>
    <w:rsid w:val="00380586"/>
    <w:rsid w:val="00380B47"/>
    <w:rsid w:val="003817F7"/>
    <w:rsid w:val="00381C3D"/>
    <w:rsid w:val="00382221"/>
    <w:rsid w:val="00382592"/>
    <w:rsid w:val="0038265F"/>
    <w:rsid w:val="003827E0"/>
    <w:rsid w:val="00382CAC"/>
    <w:rsid w:val="00382E66"/>
    <w:rsid w:val="003838DC"/>
    <w:rsid w:val="00384384"/>
    <w:rsid w:val="00384577"/>
    <w:rsid w:val="003845E0"/>
    <w:rsid w:val="00384BF0"/>
    <w:rsid w:val="00384EC2"/>
    <w:rsid w:val="003850FF"/>
    <w:rsid w:val="00385A27"/>
    <w:rsid w:val="00385B33"/>
    <w:rsid w:val="00385E8A"/>
    <w:rsid w:val="00386710"/>
    <w:rsid w:val="00387B6D"/>
    <w:rsid w:val="003905E8"/>
    <w:rsid w:val="003907E5"/>
    <w:rsid w:val="00390C28"/>
    <w:rsid w:val="0039207C"/>
    <w:rsid w:val="00392728"/>
    <w:rsid w:val="00392BCE"/>
    <w:rsid w:val="00394712"/>
    <w:rsid w:val="00394A46"/>
    <w:rsid w:val="003952B7"/>
    <w:rsid w:val="00395E1F"/>
    <w:rsid w:val="00396857"/>
    <w:rsid w:val="003976E0"/>
    <w:rsid w:val="00397EDE"/>
    <w:rsid w:val="003A0465"/>
    <w:rsid w:val="003A04D7"/>
    <w:rsid w:val="003A084A"/>
    <w:rsid w:val="003A1447"/>
    <w:rsid w:val="003A1789"/>
    <w:rsid w:val="003A1849"/>
    <w:rsid w:val="003A1BBA"/>
    <w:rsid w:val="003A2A0C"/>
    <w:rsid w:val="003A2F25"/>
    <w:rsid w:val="003A38B6"/>
    <w:rsid w:val="003A3C28"/>
    <w:rsid w:val="003A3D8B"/>
    <w:rsid w:val="003A4237"/>
    <w:rsid w:val="003A4487"/>
    <w:rsid w:val="003A53CB"/>
    <w:rsid w:val="003A7C71"/>
    <w:rsid w:val="003B0481"/>
    <w:rsid w:val="003B2283"/>
    <w:rsid w:val="003B23E3"/>
    <w:rsid w:val="003B342D"/>
    <w:rsid w:val="003B3D4C"/>
    <w:rsid w:val="003B4673"/>
    <w:rsid w:val="003B47CE"/>
    <w:rsid w:val="003B54CD"/>
    <w:rsid w:val="003B5A33"/>
    <w:rsid w:val="003B640F"/>
    <w:rsid w:val="003B67E0"/>
    <w:rsid w:val="003B6CE4"/>
    <w:rsid w:val="003B6FA8"/>
    <w:rsid w:val="003B731E"/>
    <w:rsid w:val="003B7773"/>
    <w:rsid w:val="003B7B2B"/>
    <w:rsid w:val="003B7F0A"/>
    <w:rsid w:val="003B7FDB"/>
    <w:rsid w:val="003C1455"/>
    <w:rsid w:val="003C17A0"/>
    <w:rsid w:val="003C1CB1"/>
    <w:rsid w:val="003C1F50"/>
    <w:rsid w:val="003C2929"/>
    <w:rsid w:val="003C2FCD"/>
    <w:rsid w:val="003C391C"/>
    <w:rsid w:val="003C3E06"/>
    <w:rsid w:val="003C6B27"/>
    <w:rsid w:val="003C74AA"/>
    <w:rsid w:val="003C7F9E"/>
    <w:rsid w:val="003D0653"/>
    <w:rsid w:val="003D0CFA"/>
    <w:rsid w:val="003D0DD5"/>
    <w:rsid w:val="003D0DF1"/>
    <w:rsid w:val="003D10EF"/>
    <w:rsid w:val="003D1E6E"/>
    <w:rsid w:val="003D2CD6"/>
    <w:rsid w:val="003D2E11"/>
    <w:rsid w:val="003D489D"/>
    <w:rsid w:val="003D4C60"/>
    <w:rsid w:val="003D4EAF"/>
    <w:rsid w:val="003D51CF"/>
    <w:rsid w:val="003D5A76"/>
    <w:rsid w:val="003D6752"/>
    <w:rsid w:val="003E1013"/>
    <w:rsid w:val="003E1025"/>
    <w:rsid w:val="003E1041"/>
    <w:rsid w:val="003E152A"/>
    <w:rsid w:val="003E1CC1"/>
    <w:rsid w:val="003E20CA"/>
    <w:rsid w:val="003E25FD"/>
    <w:rsid w:val="003E26A2"/>
    <w:rsid w:val="003E3B2E"/>
    <w:rsid w:val="003E3B33"/>
    <w:rsid w:val="003E3EEF"/>
    <w:rsid w:val="003E4620"/>
    <w:rsid w:val="003E4919"/>
    <w:rsid w:val="003E4B99"/>
    <w:rsid w:val="003E7234"/>
    <w:rsid w:val="003E7603"/>
    <w:rsid w:val="003E7C85"/>
    <w:rsid w:val="003E7C9F"/>
    <w:rsid w:val="003E7D0F"/>
    <w:rsid w:val="003F0001"/>
    <w:rsid w:val="003F0C39"/>
    <w:rsid w:val="003F1193"/>
    <w:rsid w:val="003F18BE"/>
    <w:rsid w:val="003F1A9A"/>
    <w:rsid w:val="003F29A1"/>
    <w:rsid w:val="003F29F1"/>
    <w:rsid w:val="003F2EC5"/>
    <w:rsid w:val="003F3F0C"/>
    <w:rsid w:val="003F40DA"/>
    <w:rsid w:val="003F4125"/>
    <w:rsid w:val="003F458A"/>
    <w:rsid w:val="003F475A"/>
    <w:rsid w:val="003F4AE1"/>
    <w:rsid w:val="003F4EA4"/>
    <w:rsid w:val="003F59BC"/>
    <w:rsid w:val="003F6013"/>
    <w:rsid w:val="003F60BC"/>
    <w:rsid w:val="003F6417"/>
    <w:rsid w:val="00400078"/>
    <w:rsid w:val="004005D7"/>
    <w:rsid w:val="00400A56"/>
    <w:rsid w:val="00400B92"/>
    <w:rsid w:val="00400D47"/>
    <w:rsid w:val="0040142A"/>
    <w:rsid w:val="00402255"/>
    <w:rsid w:val="00402264"/>
    <w:rsid w:val="00402382"/>
    <w:rsid w:val="00402B85"/>
    <w:rsid w:val="00402C04"/>
    <w:rsid w:val="00402E33"/>
    <w:rsid w:val="004033D4"/>
    <w:rsid w:val="00404045"/>
    <w:rsid w:val="00404E1A"/>
    <w:rsid w:val="004051FD"/>
    <w:rsid w:val="00405B6A"/>
    <w:rsid w:val="00405BF0"/>
    <w:rsid w:val="00405DD0"/>
    <w:rsid w:val="0040669D"/>
    <w:rsid w:val="00406946"/>
    <w:rsid w:val="0041000A"/>
    <w:rsid w:val="00410532"/>
    <w:rsid w:val="0041073B"/>
    <w:rsid w:val="004107A9"/>
    <w:rsid w:val="00410A3D"/>
    <w:rsid w:val="00411145"/>
    <w:rsid w:val="004122B9"/>
    <w:rsid w:val="004128FA"/>
    <w:rsid w:val="00412A03"/>
    <w:rsid w:val="00412B40"/>
    <w:rsid w:val="00412C07"/>
    <w:rsid w:val="004137B9"/>
    <w:rsid w:val="00414A5B"/>
    <w:rsid w:val="0041500F"/>
    <w:rsid w:val="0041510D"/>
    <w:rsid w:val="00416507"/>
    <w:rsid w:val="004172C3"/>
    <w:rsid w:val="0041739C"/>
    <w:rsid w:val="00420BD5"/>
    <w:rsid w:val="0042123F"/>
    <w:rsid w:val="00421788"/>
    <w:rsid w:val="00421C14"/>
    <w:rsid w:val="00421E0F"/>
    <w:rsid w:val="00422430"/>
    <w:rsid w:val="00422F81"/>
    <w:rsid w:val="0042412C"/>
    <w:rsid w:val="00426349"/>
    <w:rsid w:val="00426BFC"/>
    <w:rsid w:val="00426E7B"/>
    <w:rsid w:val="00427244"/>
    <w:rsid w:val="0042777A"/>
    <w:rsid w:val="004277FB"/>
    <w:rsid w:val="00430040"/>
    <w:rsid w:val="004305AC"/>
    <w:rsid w:val="00430FB5"/>
    <w:rsid w:val="0043119E"/>
    <w:rsid w:val="004315BB"/>
    <w:rsid w:val="004316F8"/>
    <w:rsid w:val="00431970"/>
    <w:rsid w:val="004322DD"/>
    <w:rsid w:val="00432ABA"/>
    <w:rsid w:val="00433311"/>
    <w:rsid w:val="00433700"/>
    <w:rsid w:val="00433B60"/>
    <w:rsid w:val="00433DBF"/>
    <w:rsid w:val="00434476"/>
    <w:rsid w:val="00434965"/>
    <w:rsid w:val="00434FEC"/>
    <w:rsid w:val="0043502C"/>
    <w:rsid w:val="004350B8"/>
    <w:rsid w:val="00435998"/>
    <w:rsid w:val="00435CB6"/>
    <w:rsid w:val="00436306"/>
    <w:rsid w:val="00436C01"/>
    <w:rsid w:val="004373BA"/>
    <w:rsid w:val="00440590"/>
    <w:rsid w:val="004405A8"/>
    <w:rsid w:val="0044075C"/>
    <w:rsid w:val="00440F43"/>
    <w:rsid w:val="0044104C"/>
    <w:rsid w:val="00441F04"/>
    <w:rsid w:val="00443303"/>
    <w:rsid w:val="00443B89"/>
    <w:rsid w:val="004444C7"/>
    <w:rsid w:val="00444F14"/>
    <w:rsid w:val="00445951"/>
    <w:rsid w:val="004464F0"/>
    <w:rsid w:val="004472C3"/>
    <w:rsid w:val="00447483"/>
    <w:rsid w:val="004479C1"/>
    <w:rsid w:val="00447AF2"/>
    <w:rsid w:val="004504AA"/>
    <w:rsid w:val="00450A9F"/>
    <w:rsid w:val="00450B7F"/>
    <w:rsid w:val="004513BC"/>
    <w:rsid w:val="00452DC8"/>
    <w:rsid w:val="00452FA4"/>
    <w:rsid w:val="0045305D"/>
    <w:rsid w:val="004536F3"/>
    <w:rsid w:val="00453DF7"/>
    <w:rsid w:val="0045447E"/>
    <w:rsid w:val="00454FF1"/>
    <w:rsid w:val="004556F5"/>
    <w:rsid w:val="004558D4"/>
    <w:rsid w:val="00455BD1"/>
    <w:rsid w:val="0045706D"/>
    <w:rsid w:val="004575F8"/>
    <w:rsid w:val="004577F6"/>
    <w:rsid w:val="00457E4C"/>
    <w:rsid w:val="00457EEF"/>
    <w:rsid w:val="004605FF"/>
    <w:rsid w:val="004612D0"/>
    <w:rsid w:val="0046157C"/>
    <w:rsid w:val="00461590"/>
    <w:rsid w:val="00462480"/>
    <w:rsid w:val="00462A41"/>
    <w:rsid w:val="00462B85"/>
    <w:rsid w:val="004632BD"/>
    <w:rsid w:val="00463699"/>
    <w:rsid w:val="004640A9"/>
    <w:rsid w:val="004640D9"/>
    <w:rsid w:val="00464549"/>
    <w:rsid w:val="00464AE2"/>
    <w:rsid w:val="00464DB2"/>
    <w:rsid w:val="00465083"/>
    <w:rsid w:val="00465157"/>
    <w:rsid w:val="0046558B"/>
    <w:rsid w:val="004655C1"/>
    <w:rsid w:val="00465631"/>
    <w:rsid w:val="004657C6"/>
    <w:rsid w:val="004657E4"/>
    <w:rsid w:val="00465AF4"/>
    <w:rsid w:val="00465B36"/>
    <w:rsid w:val="00466542"/>
    <w:rsid w:val="00466844"/>
    <w:rsid w:val="004669CA"/>
    <w:rsid w:val="00467314"/>
    <w:rsid w:val="0046739A"/>
    <w:rsid w:val="00467E8A"/>
    <w:rsid w:val="00470C0F"/>
    <w:rsid w:val="00471CDE"/>
    <w:rsid w:val="00471FB5"/>
    <w:rsid w:val="004721B1"/>
    <w:rsid w:val="0047245B"/>
    <w:rsid w:val="004727DA"/>
    <w:rsid w:val="0047317D"/>
    <w:rsid w:val="00473B08"/>
    <w:rsid w:val="004742A4"/>
    <w:rsid w:val="0047490A"/>
    <w:rsid w:val="0047534C"/>
    <w:rsid w:val="00475875"/>
    <w:rsid w:val="00476FE2"/>
    <w:rsid w:val="00477827"/>
    <w:rsid w:val="00481438"/>
    <w:rsid w:val="00481B70"/>
    <w:rsid w:val="00481D80"/>
    <w:rsid w:val="00481DE7"/>
    <w:rsid w:val="0048224F"/>
    <w:rsid w:val="00482515"/>
    <w:rsid w:val="0048264E"/>
    <w:rsid w:val="00482C10"/>
    <w:rsid w:val="00482C5C"/>
    <w:rsid w:val="004832E3"/>
    <w:rsid w:val="004845C5"/>
    <w:rsid w:val="004846A2"/>
    <w:rsid w:val="00485BFA"/>
    <w:rsid w:val="00485D4B"/>
    <w:rsid w:val="0048630F"/>
    <w:rsid w:val="00486AD9"/>
    <w:rsid w:val="00487CE6"/>
    <w:rsid w:val="00487E71"/>
    <w:rsid w:val="00487FED"/>
    <w:rsid w:val="004900B8"/>
    <w:rsid w:val="004902C4"/>
    <w:rsid w:val="004910C6"/>
    <w:rsid w:val="00492682"/>
    <w:rsid w:val="004926DB"/>
    <w:rsid w:val="004926EA"/>
    <w:rsid w:val="0049358C"/>
    <w:rsid w:val="00493BAB"/>
    <w:rsid w:val="00493C64"/>
    <w:rsid w:val="00494410"/>
    <w:rsid w:val="004949A3"/>
    <w:rsid w:val="00496E52"/>
    <w:rsid w:val="004971E6"/>
    <w:rsid w:val="00497606"/>
    <w:rsid w:val="0049783C"/>
    <w:rsid w:val="004A01FD"/>
    <w:rsid w:val="004A021F"/>
    <w:rsid w:val="004A0335"/>
    <w:rsid w:val="004A0EFD"/>
    <w:rsid w:val="004A12BB"/>
    <w:rsid w:val="004A12DF"/>
    <w:rsid w:val="004A13F6"/>
    <w:rsid w:val="004A1C0C"/>
    <w:rsid w:val="004A2D8D"/>
    <w:rsid w:val="004A2DA1"/>
    <w:rsid w:val="004A31A8"/>
    <w:rsid w:val="004A32E0"/>
    <w:rsid w:val="004A3E0F"/>
    <w:rsid w:val="004A479D"/>
    <w:rsid w:val="004A5514"/>
    <w:rsid w:val="004A56DB"/>
    <w:rsid w:val="004A5DD8"/>
    <w:rsid w:val="004A5EE7"/>
    <w:rsid w:val="004A6579"/>
    <w:rsid w:val="004A6867"/>
    <w:rsid w:val="004A6B41"/>
    <w:rsid w:val="004A6DB7"/>
    <w:rsid w:val="004A6E45"/>
    <w:rsid w:val="004A70CD"/>
    <w:rsid w:val="004A7CB3"/>
    <w:rsid w:val="004A7CF7"/>
    <w:rsid w:val="004A7ECA"/>
    <w:rsid w:val="004B0C4C"/>
    <w:rsid w:val="004B142A"/>
    <w:rsid w:val="004B17AC"/>
    <w:rsid w:val="004B2691"/>
    <w:rsid w:val="004B276C"/>
    <w:rsid w:val="004B3417"/>
    <w:rsid w:val="004B3663"/>
    <w:rsid w:val="004B39F4"/>
    <w:rsid w:val="004B3A69"/>
    <w:rsid w:val="004B4DDF"/>
    <w:rsid w:val="004B53E5"/>
    <w:rsid w:val="004B5586"/>
    <w:rsid w:val="004B58C0"/>
    <w:rsid w:val="004B5D56"/>
    <w:rsid w:val="004B5E7E"/>
    <w:rsid w:val="004C03A5"/>
    <w:rsid w:val="004C0ACB"/>
    <w:rsid w:val="004C16EB"/>
    <w:rsid w:val="004C1B18"/>
    <w:rsid w:val="004C1D8E"/>
    <w:rsid w:val="004C2E0B"/>
    <w:rsid w:val="004C3385"/>
    <w:rsid w:val="004C3747"/>
    <w:rsid w:val="004C3AC7"/>
    <w:rsid w:val="004C3BE1"/>
    <w:rsid w:val="004C3C35"/>
    <w:rsid w:val="004C4B94"/>
    <w:rsid w:val="004C4E2F"/>
    <w:rsid w:val="004C528C"/>
    <w:rsid w:val="004C6171"/>
    <w:rsid w:val="004C644F"/>
    <w:rsid w:val="004C6A6F"/>
    <w:rsid w:val="004C6BFD"/>
    <w:rsid w:val="004C70DC"/>
    <w:rsid w:val="004C73D1"/>
    <w:rsid w:val="004C7458"/>
    <w:rsid w:val="004C777B"/>
    <w:rsid w:val="004C7BD1"/>
    <w:rsid w:val="004C7D78"/>
    <w:rsid w:val="004D0213"/>
    <w:rsid w:val="004D0441"/>
    <w:rsid w:val="004D084B"/>
    <w:rsid w:val="004D0962"/>
    <w:rsid w:val="004D11BE"/>
    <w:rsid w:val="004D180F"/>
    <w:rsid w:val="004D181D"/>
    <w:rsid w:val="004D1B16"/>
    <w:rsid w:val="004D2178"/>
    <w:rsid w:val="004D28DC"/>
    <w:rsid w:val="004D2A44"/>
    <w:rsid w:val="004D2D78"/>
    <w:rsid w:val="004D3814"/>
    <w:rsid w:val="004D3CC4"/>
    <w:rsid w:val="004D5139"/>
    <w:rsid w:val="004D5E37"/>
    <w:rsid w:val="004D5EAD"/>
    <w:rsid w:val="004D6573"/>
    <w:rsid w:val="004D7181"/>
    <w:rsid w:val="004D798C"/>
    <w:rsid w:val="004E1B85"/>
    <w:rsid w:val="004E21DA"/>
    <w:rsid w:val="004E2568"/>
    <w:rsid w:val="004E2610"/>
    <w:rsid w:val="004E3619"/>
    <w:rsid w:val="004E42B2"/>
    <w:rsid w:val="004E4C2D"/>
    <w:rsid w:val="004E5430"/>
    <w:rsid w:val="004E73B2"/>
    <w:rsid w:val="004E7AFA"/>
    <w:rsid w:val="004E7E17"/>
    <w:rsid w:val="004F0F9D"/>
    <w:rsid w:val="004F1023"/>
    <w:rsid w:val="004F1334"/>
    <w:rsid w:val="004F13C1"/>
    <w:rsid w:val="004F1AC0"/>
    <w:rsid w:val="004F1DF0"/>
    <w:rsid w:val="004F224E"/>
    <w:rsid w:val="004F2DAE"/>
    <w:rsid w:val="004F3977"/>
    <w:rsid w:val="004F3B01"/>
    <w:rsid w:val="004F3B25"/>
    <w:rsid w:val="004F3CE3"/>
    <w:rsid w:val="004F49C5"/>
    <w:rsid w:val="004F4BBD"/>
    <w:rsid w:val="004F51D1"/>
    <w:rsid w:val="004F578D"/>
    <w:rsid w:val="004F61D7"/>
    <w:rsid w:val="004F6BB9"/>
    <w:rsid w:val="004F7064"/>
    <w:rsid w:val="00500430"/>
    <w:rsid w:val="00500EC1"/>
    <w:rsid w:val="00500F0E"/>
    <w:rsid w:val="00501AF0"/>
    <w:rsid w:val="00501D75"/>
    <w:rsid w:val="0050231C"/>
    <w:rsid w:val="005030F0"/>
    <w:rsid w:val="005031E5"/>
    <w:rsid w:val="0050413F"/>
    <w:rsid w:val="00504796"/>
    <w:rsid w:val="00505B28"/>
    <w:rsid w:val="00505C66"/>
    <w:rsid w:val="00505E63"/>
    <w:rsid w:val="00506E37"/>
    <w:rsid w:val="00506F92"/>
    <w:rsid w:val="00510B04"/>
    <w:rsid w:val="00510C3F"/>
    <w:rsid w:val="00510E8C"/>
    <w:rsid w:val="005111A0"/>
    <w:rsid w:val="00513156"/>
    <w:rsid w:val="005137AC"/>
    <w:rsid w:val="00513DDC"/>
    <w:rsid w:val="00514448"/>
    <w:rsid w:val="0051505E"/>
    <w:rsid w:val="005159E4"/>
    <w:rsid w:val="0051622D"/>
    <w:rsid w:val="0051671D"/>
    <w:rsid w:val="00517421"/>
    <w:rsid w:val="0051750A"/>
    <w:rsid w:val="00517A06"/>
    <w:rsid w:val="00520060"/>
    <w:rsid w:val="005203A1"/>
    <w:rsid w:val="00520B6B"/>
    <w:rsid w:val="005211AA"/>
    <w:rsid w:val="005211EC"/>
    <w:rsid w:val="00521625"/>
    <w:rsid w:val="00521AF1"/>
    <w:rsid w:val="00521D75"/>
    <w:rsid w:val="00521EA6"/>
    <w:rsid w:val="005221BC"/>
    <w:rsid w:val="005223A0"/>
    <w:rsid w:val="00522C38"/>
    <w:rsid w:val="005230D6"/>
    <w:rsid w:val="005238AD"/>
    <w:rsid w:val="005238EE"/>
    <w:rsid w:val="00523FFC"/>
    <w:rsid w:val="00524997"/>
    <w:rsid w:val="00524C0A"/>
    <w:rsid w:val="00524E23"/>
    <w:rsid w:val="0052540A"/>
    <w:rsid w:val="00525582"/>
    <w:rsid w:val="005256AA"/>
    <w:rsid w:val="00525955"/>
    <w:rsid w:val="00525E8B"/>
    <w:rsid w:val="005263D6"/>
    <w:rsid w:val="005272EF"/>
    <w:rsid w:val="00527862"/>
    <w:rsid w:val="0053078C"/>
    <w:rsid w:val="005309C1"/>
    <w:rsid w:val="005315CE"/>
    <w:rsid w:val="0053199D"/>
    <w:rsid w:val="00531CFB"/>
    <w:rsid w:val="00531DE1"/>
    <w:rsid w:val="005321CD"/>
    <w:rsid w:val="0053256C"/>
    <w:rsid w:val="00533ABB"/>
    <w:rsid w:val="00534198"/>
    <w:rsid w:val="00534987"/>
    <w:rsid w:val="00534C6F"/>
    <w:rsid w:val="00535877"/>
    <w:rsid w:val="00535A5F"/>
    <w:rsid w:val="00535D27"/>
    <w:rsid w:val="00536128"/>
    <w:rsid w:val="00536A63"/>
    <w:rsid w:val="00537663"/>
    <w:rsid w:val="0053791C"/>
    <w:rsid w:val="00537C1B"/>
    <w:rsid w:val="00540970"/>
    <w:rsid w:val="00540B48"/>
    <w:rsid w:val="00540D9B"/>
    <w:rsid w:val="005413FE"/>
    <w:rsid w:val="00541E37"/>
    <w:rsid w:val="00542138"/>
    <w:rsid w:val="00542E54"/>
    <w:rsid w:val="005433DB"/>
    <w:rsid w:val="00543AC5"/>
    <w:rsid w:val="00545924"/>
    <w:rsid w:val="00545A34"/>
    <w:rsid w:val="00545DE9"/>
    <w:rsid w:val="005462AD"/>
    <w:rsid w:val="005472F8"/>
    <w:rsid w:val="00550043"/>
    <w:rsid w:val="0055077D"/>
    <w:rsid w:val="005515AF"/>
    <w:rsid w:val="005521D3"/>
    <w:rsid w:val="005528B0"/>
    <w:rsid w:val="00552929"/>
    <w:rsid w:val="00552A04"/>
    <w:rsid w:val="00553BE5"/>
    <w:rsid w:val="00553F33"/>
    <w:rsid w:val="00554348"/>
    <w:rsid w:val="0055442A"/>
    <w:rsid w:val="005547C7"/>
    <w:rsid w:val="00554D41"/>
    <w:rsid w:val="00555CE0"/>
    <w:rsid w:val="005568B4"/>
    <w:rsid w:val="005568CF"/>
    <w:rsid w:val="005574D3"/>
    <w:rsid w:val="0055789D"/>
    <w:rsid w:val="00557C3C"/>
    <w:rsid w:val="00557CFC"/>
    <w:rsid w:val="005609DC"/>
    <w:rsid w:val="00560A1A"/>
    <w:rsid w:val="00561347"/>
    <w:rsid w:val="005616BA"/>
    <w:rsid w:val="00561CF3"/>
    <w:rsid w:val="00561D78"/>
    <w:rsid w:val="00561E42"/>
    <w:rsid w:val="0056212C"/>
    <w:rsid w:val="005630E2"/>
    <w:rsid w:val="00563346"/>
    <w:rsid w:val="00563623"/>
    <w:rsid w:val="005646C0"/>
    <w:rsid w:val="00565465"/>
    <w:rsid w:val="005656F7"/>
    <w:rsid w:val="00565896"/>
    <w:rsid w:val="0056624A"/>
    <w:rsid w:val="005665C4"/>
    <w:rsid w:val="00566ACF"/>
    <w:rsid w:val="00566B1B"/>
    <w:rsid w:val="00566B68"/>
    <w:rsid w:val="00566EDD"/>
    <w:rsid w:val="00567120"/>
    <w:rsid w:val="005678CF"/>
    <w:rsid w:val="00570220"/>
    <w:rsid w:val="00570D38"/>
    <w:rsid w:val="0057239E"/>
    <w:rsid w:val="005724E3"/>
    <w:rsid w:val="00572915"/>
    <w:rsid w:val="00572953"/>
    <w:rsid w:val="005729BD"/>
    <w:rsid w:val="005732C6"/>
    <w:rsid w:val="0057369B"/>
    <w:rsid w:val="005737F7"/>
    <w:rsid w:val="005738F3"/>
    <w:rsid w:val="00573D6B"/>
    <w:rsid w:val="00573EDA"/>
    <w:rsid w:val="00574C6D"/>
    <w:rsid w:val="00574EE1"/>
    <w:rsid w:val="00575BE5"/>
    <w:rsid w:val="00576146"/>
    <w:rsid w:val="005768DC"/>
    <w:rsid w:val="00576EEC"/>
    <w:rsid w:val="00577E59"/>
    <w:rsid w:val="0058034F"/>
    <w:rsid w:val="00580778"/>
    <w:rsid w:val="00580CB2"/>
    <w:rsid w:val="00581C6A"/>
    <w:rsid w:val="00582DC9"/>
    <w:rsid w:val="00583B28"/>
    <w:rsid w:val="00583DDF"/>
    <w:rsid w:val="0058418D"/>
    <w:rsid w:val="00584423"/>
    <w:rsid w:val="005845D1"/>
    <w:rsid w:val="005849B3"/>
    <w:rsid w:val="00585247"/>
    <w:rsid w:val="00585382"/>
    <w:rsid w:val="00585864"/>
    <w:rsid w:val="00590B68"/>
    <w:rsid w:val="00592172"/>
    <w:rsid w:val="0059279A"/>
    <w:rsid w:val="00592FB7"/>
    <w:rsid w:val="005932F8"/>
    <w:rsid w:val="00593A0F"/>
    <w:rsid w:val="005950D8"/>
    <w:rsid w:val="005953AD"/>
    <w:rsid w:val="00596FA3"/>
    <w:rsid w:val="00597336"/>
    <w:rsid w:val="005976B7"/>
    <w:rsid w:val="00597740"/>
    <w:rsid w:val="005A0A4D"/>
    <w:rsid w:val="005A0C0B"/>
    <w:rsid w:val="005A2DD9"/>
    <w:rsid w:val="005A32B5"/>
    <w:rsid w:val="005A373C"/>
    <w:rsid w:val="005A4AC7"/>
    <w:rsid w:val="005A4D6E"/>
    <w:rsid w:val="005A6E56"/>
    <w:rsid w:val="005A71BB"/>
    <w:rsid w:val="005A72DC"/>
    <w:rsid w:val="005A72E5"/>
    <w:rsid w:val="005A7455"/>
    <w:rsid w:val="005A756C"/>
    <w:rsid w:val="005B0A47"/>
    <w:rsid w:val="005B0C6F"/>
    <w:rsid w:val="005B0E18"/>
    <w:rsid w:val="005B1FB2"/>
    <w:rsid w:val="005B244A"/>
    <w:rsid w:val="005B27F7"/>
    <w:rsid w:val="005B2CE2"/>
    <w:rsid w:val="005B2DE7"/>
    <w:rsid w:val="005B322C"/>
    <w:rsid w:val="005B3498"/>
    <w:rsid w:val="005B3650"/>
    <w:rsid w:val="005B4121"/>
    <w:rsid w:val="005B447C"/>
    <w:rsid w:val="005B47E7"/>
    <w:rsid w:val="005B500C"/>
    <w:rsid w:val="005B513A"/>
    <w:rsid w:val="005B5871"/>
    <w:rsid w:val="005B622B"/>
    <w:rsid w:val="005B6AFE"/>
    <w:rsid w:val="005B6D14"/>
    <w:rsid w:val="005B7077"/>
    <w:rsid w:val="005B7294"/>
    <w:rsid w:val="005B7A9E"/>
    <w:rsid w:val="005B7EE1"/>
    <w:rsid w:val="005C02BB"/>
    <w:rsid w:val="005C05C8"/>
    <w:rsid w:val="005C070C"/>
    <w:rsid w:val="005C0EE6"/>
    <w:rsid w:val="005C11C0"/>
    <w:rsid w:val="005C14B5"/>
    <w:rsid w:val="005C2D12"/>
    <w:rsid w:val="005C2F66"/>
    <w:rsid w:val="005C35A7"/>
    <w:rsid w:val="005C3AC8"/>
    <w:rsid w:val="005C3CB4"/>
    <w:rsid w:val="005C50B1"/>
    <w:rsid w:val="005C5396"/>
    <w:rsid w:val="005C5788"/>
    <w:rsid w:val="005C5928"/>
    <w:rsid w:val="005C5AA7"/>
    <w:rsid w:val="005C5AB2"/>
    <w:rsid w:val="005C5E73"/>
    <w:rsid w:val="005C6D37"/>
    <w:rsid w:val="005C6D5E"/>
    <w:rsid w:val="005C7769"/>
    <w:rsid w:val="005C7CEC"/>
    <w:rsid w:val="005D0C5C"/>
    <w:rsid w:val="005D0D29"/>
    <w:rsid w:val="005D0EB7"/>
    <w:rsid w:val="005D1063"/>
    <w:rsid w:val="005D1173"/>
    <w:rsid w:val="005D13B5"/>
    <w:rsid w:val="005D16BB"/>
    <w:rsid w:val="005D1C24"/>
    <w:rsid w:val="005D2346"/>
    <w:rsid w:val="005D3961"/>
    <w:rsid w:val="005D3BC1"/>
    <w:rsid w:val="005D4508"/>
    <w:rsid w:val="005D4A55"/>
    <w:rsid w:val="005D4D71"/>
    <w:rsid w:val="005D50C2"/>
    <w:rsid w:val="005D546E"/>
    <w:rsid w:val="005D5559"/>
    <w:rsid w:val="005D564A"/>
    <w:rsid w:val="005D63B5"/>
    <w:rsid w:val="005D64FA"/>
    <w:rsid w:val="005D697D"/>
    <w:rsid w:val="005D73A5"/>
    <w:rsid w:val="005D764B"/>
    <w:rsid w:val="005D7844"/>
    <w:rsid w:val="005E0B60"/>
    <w:rsid w:val="005E1845"/>
    <w:rsid w:val="005E2084"/>
    <w:rsid w:val="005E2ACB"/>
    <w:rsid w:val="005E2FB8"/>
    <w:rsid w:val="005E361D"/>
    <w:rsid w:val="005E3ED1"/>
    <w:rsid w:val="005E4049"/>
    <w:rsid w:val="005E4C97"/>
    <w:rsid w:val="005E4E95"/>
    <w:rsid w:val="005E5748"/>
    <w:rsid w:val="005E5CA0"/>
    <w:rsid w:val="005E62A9"/>
    <w:rsid w:val="005E6436"/>
    <w:rsid w:val="005E6674"/>
    <w:rsid w:val="005E68D2"/>
    <w:rsid w:val="005E68F0"/>
    <w:rsid w:val="005E6AFC"/>
    <w:rsid w:val="005E7A3E"/>
    <w:rsid w:val="005F02C5"/>
    <w:rsid w:val="005F07F3"/>
    <w:rsid w:val="005F11C8"/>
    <w:rsid w:val="005F1308"/>
    <w:rsid w:val="005F1B1D"/>
    <w:rsid w:val="005F22B4"/>
    <w:rsid w:val="005F334E"/>
    <w:rsid w:val="005F3689"/>
    <w:rsid w:val="005F3E23"/>
    <w:rsid w:val="005F403E"/>
    <w:rsid w:val="005F4F07"/>
    <w:rsid w:val="005F514C"/>
    <w:rsid w:val="005F52E9"/>
    <w:rsid w:val="005F553D"/>
    <w:rsid w:val="005F58BE"/>
    <w:rsid w:val="005F6429"/>
    <w:rsid w:val="005F7205"/>
    <w:rsid w:val="005F7791"/>
    <w:rsid w:val="006016A2"/>
    <w:rsid w:val="00601AB6"/>
    <w:rsid w:val="006025D4"/>
    <w:rsid w:val="00602BE6"/>
    <w:rsid w:val="00603081"/>
    <w:rsid w:val="006037A5"/>
    <w:rsid w:val="0060439C"/>
    <w:rsid w:val="00604BA7"/>
    <w:rsid w:val="00604BF1"/>
    <w:rsid w:val="006052CD"/>
    <w:rsid w:val="00605528"/>
    <w:rsid w:val="00606012"/>
    <w:rsid w:val="006074C4"/>
    <w:rsid w:val="00607AE3"/>
    <w:rsid w:val="00607D62"/>
    <w:rsid w:val="00607E0C"/>
    <w:rsid w:val="00610B2E"/>
    <w:rsid w:val="00610CAB"/>
    <w:rsid w:val="00610DBC"/>
    <w:rsid w:val="006117D3"/>
    <w:rsid w:val="006120E1"/>
    <w:rsid w:val="006125E1"/>
    <w:rsid w:val="0061260C"/>
    <w:rsid w:val="00612999"/>
    <w:rsid w:val="00612C0F"/>
    <w:rsid w:val="00613270"/>
    <w:rsid w:val="00613294"/>
    <w:rsid w:val="006132E9"/>
    <w:rsid w:val="006133FF"/>
    <w:rsid w:val="00613BDE"/>
    <w:rsid w:val="00613D71"/>
    <w:rsid w:val="00614CAF"/>
    <w:rsid w:val="006150D5"/>
    <w:rsid w:val="006171B9"/>
    <w:rsid w:val="006174F2"/>
    <w:rsid w:val="0061797B"/>
    <w:rsid w:val="00617B9A"/>
    <w:rsid w:val="00620695"/>
    <w:rsid w:val="00620BDF"/>
    <w:rsid w:val="006213B3"/>
    <w:rsid w:val="0062195E"/>
    <w:rsid w:val="00621C0E"/>
    <w:rsid w:val="00622327"/>
    <w:rsid w:val="00623360"/>
    <w:rsid w:val="00623821"/>
    <w:rsid w:val="00623B38"/>
    <w:rsid w:val="00623B5B"/>
    <w:rsid w:val="00623DD2"/>
    <w:rsid w:val="00624117"/>
    <w:rsid w:val="00624186"/>
    <w:rsid w:val="0062434E"/>
    <w:rsid w:val="00624B00"/>
    <w:rsid w:val="00625943"/>
    <w:rsid w:val="00625A63"/>
    <w:rsid w:val="00625BE5"/>
    <w:rsid w:val="00625C2B"/>
    <w:rsid w:val="006262DC"/>
    <w:rsid w:val="00626EBD"/>
    <w:rsid w:val="00630E69"/>
    <w:rsid w:val="006311BD"/>
    <w:rsid w:val="006315DB"/>
    <w:rsid w:val="00632852"/>
    <w:rsid w:val="00632C5F"/>
    <w:rsid w:val="00632CED"/>
    <w:rsid w:val="00633278"/>
    <w:rsid w:val="006343E8"/>
    <w:rsid w:val="00635329"/>
    <w:rsid w:val="0063621E"/>
    <w:rsid w:val="00637100"/>
    <w:rsid w:val="00637731"/>
    <w:rsid w:val="006378D1"/>
    <w:rsid w:val="00637B53"/>
    <w:rsid w:val="00637DD0"/>
    <w:rsid w:val="006401BB"/>
    <w:rsid w:val="0064065F"/>
    <w:rsid w:val="00641360"/>
    <w:rsid w:val="006421A5"/>
    <w:rsid w:val="00642679"/>
    <w:rsid w:val="00642C86"/>
    <w:rsid w:val="006437A1"/>
    <w:rsid w:val="00644078"/>
    <w:rsid w:val="0064465F"/>
    <w:rsid w:val="00644743"/>
    <w:rsid w:val="00644A40"/>
    <w:rsid w:val="0064539E"/>
    <w:rsid w:val="00645CF0"/>
    <w:rsid w:val="0064638F"/>
    <w:rsid w:val="0064647D"/>
    <w:rsid w:val="006466CA"/>
    <w:rsid w:val="00646A34"/>
    <w:rsid w:val="006470B1"/>
    <w:rsid w:val="00647444"/>
    <w:rsid w:val="00650179"/>
    <w:rsid w:val="0065072A"/>
    <w:rsid w:val="00650AD1"/>
    <w:rsid w:val="00650BAB"/>
    <w:rsid w:val="00650C38"/>
    <w:rsid w:val="0065153E"/>
    <w:rsid w:val="00651E83"/>
    <w:rsid w:val="00651E88"/>
    <w:rsid w:val="00652150"/>
    <w:rsid w:val="00652CE9"/>
    <w:rsid w:val="00653308"/>
    <w:rsid w:val="006541DC"/>
    <w:rsid w:val="006546E3"/>
    <w:rsid w:val="00654CAB"/>
    <w:rsid w:val="00655765"/>
    <w:rsid w:val="00655CAA"/>
    <w:rsid w:val="006561DA"/>
    <w:rsid w:val="0065692A"/>
    <w:rsid w:val="00656A8C"/>
    <w:rsid w:val="00656C3C"/>
    <w:rsid w:val="00656D37"/>
    <w:rsid w:val="00656F36"/>
    <w:rsid w:val="006574E7"/>
    <w:rsid w:val="0065752F"/>
    <w:rsid w:val="0065779B"/>
    <w:rsid w:val="006577C1"/>
    <w:rsid w:val="00657AE6"/>
    <w:rsid w:val="006600BA"/>
    <w:rsid w:val="00660597"/>
    <w:rsid w:val="00661277"/>
    <w:rsid w:val="0066196F"/>
    <w:rsid w:val="00661B53"/>
    <w:rsid w:val="00661D81"/>
    <w:rsid w:val="0066265D"/>
    <w:rsid w:val="00662A87"/>
    <w:rsid w:val="006633DD"/>
    <w:rsid w:val="00663808"/>
    <w:rsid w:val="00663B05"/>
    <w:rsid w:val="00664141"/>
    <w:rsid w:val="00664486"/>
    <w:rsid w:val="00664578"/>
    <w:rsid w:val="006647A6"/>
    <w:rsid w:val="00664C70"/>
    <w:rsid w:val="006653DD"/>
    <w:rsid w:val="0066587C"/>
    <w:rsid w:val="00665B04"/>
    <w:rsid w:val="00666047"/>
    <w:rsid w:val="00666957"/>
    <w:rsid w:val="00666FF9"/>
    <w:rsid w:val="00667554"/>
    <w:rsid w:val="00670065"/>
    <w:rsid w:val="0067123C"/>
    <w:rsid w:val="0067199F"/>
    <w:rsid w:val="00671B8A"/>
    <w:rsid w:val="00672C7E"/>
    <w:rsid w:val="006733ED"/>
    <w:rsid w:val="006747ED"/>
    <w:rsid w:val="00675731"/>
    <w:rsid w:val="0067589E"/>
    <w:rsid w:val="00675AC8"/>
    <w:rsid w:val="00675DD0"/>
    <w:rsid w:val="00676172"/>
    <w:rsid w:val="00677DD7"/>
    <w:rsid w:val="00677E3D"/>
    <w:rsid w:val="006803A3"/>
    <w:rsid w:val="006804C2"/>
    <w:rsid w:val="00680998"/>
    <w:rsid w:val="00680D47"/>
    <w:rsid w:val="00680FB9"/>
    <w:rsid w:val="0068137F"/>
    <w:rsid w:val="0068162A"/>
    <w:rsid w:val="0068165B"/>
    <w:rsid w:val="00681804"/>
    <w:rsid w:val="00681E67"/>
    <w:rsid w:val="00682290"/>
    <w:rsid w:val="00683DA7"/>
    <w:rsid w:val="00684751"/>
    <w:rsid w:val="00685169"/>
    <w:rsid w:val="00685314"/>
    <w:rsid w:val="00685624"/>
    <w:rsid w:val="006859C6"/>
    <w:rsid w:val="006863D5"/>
    <w:rsid w:val="00687676"/>
    <w:rsid w:val="00687E62"/>
    <w:rsid w:val="00687FC6"/>
    <w:rsid w:val="00690290"/>
    <w:rsid w:val="00690CA5"/>
    <w:rsid w:val="00691174"/>
    <w:rsid w:val="006911D0"/>
    <w:rsid w:val="00692625"/>
    <w:rsid w:val="00692678"/>
    <w:rsid w:val="006927E3"/>
    <w:rsid w:val="00692BE4"/>
    <w:rsid w:val="00692C1D"/>
    <w:rsid w:val="00693BE1"/>
    <w:rsid w:val="00694117"/>
    <w:rsid w:val="00695FBC"/>
    <w:rsid w:val="00696506"/>
    <w:rsid w:val="00696523"/>
    <w:rsid w:val="00696CFF"/>
    <w:rsid w:val="006A02AB"/>
    <w:rsid w:val="006A02C6"/>
    <w:rsid w:val="006A092C"/>
    <w:rsid w:val="006A0BA8"/>
    <w:rsid w:val="006A135A"/>
    <w:rsid w:val="006A15C5"/>
    <w:rsid w:val="006A176D"/>
    <w:rsid w:val="006A23AB"/>
    <w:rsid w:val="006A24FF"/>
    <w:rsid w:val="006A2598"/>
    <w:rsid w:val="006A2AD7"/>
    <w:rsid w:val="006A4125"/>
    <w:rsid w:val="006A669B"/>
    <w:rsid w:val="006A6E4E"/>
    <w:rsid w:val="006A7E9F"/>
    <w:rsid w:val="006B0F92"/>
    <w:rsid w:val="006B104E"/>
    <w:rsid w:val="006B1EB1"/>
    <w:rsid w:val="006B1F88"/>
    <w:rsid w:val="006B45C9"/>
    <w:rsid w:val="006B4716"/>
    <w:rsid w:val="006B4D3E"/>
    <w:rsid w:val="006B5E65"/>
    <w:rsid w:val="006B6AB5"/>
    <w:rsid w:val="006B7C7B"/>
    <w:rsid w:val="006C0748"/>
    <w:rsid w:val="006C111A"/>
    <w:rsid w:val="006C14E4"/>
    <w:rsid w:val="006C1A55"/>
    <w:rsid w:val="006C3692"/>
    <w:rsid w:val="006C37D0"/>
    <w:rsid w:val="006C39FA"/>
    <w:rsid w:val="006C3AE9"/>
    <w:rsid w:val="006C4748"/>
    <w:rsid w:val="006C4B0C"/>
    <w:rsid w:val="006C4B59"/>
    <w:rsid w:val="006C4E72"/>
    <w:rsid w:val="006C771C"/>
    <w:rsid w:val="006C7FDF"/>
    <w:rsid w:val="006D00D2"/>
    <w:rsid w:val="006D0E35"/>
    <w:rsid w:val="006D12C3"/>
    <w:rsid w:val="006D14BD"/>
    <w:rsid w:val="006D1BEA"/>
    <w:rsid w:val="006D1EEB"/>
    <w:rsid w:val="006D231E"/>
    <w:rsid w:val="006D2499"/>
    <w:rsid w:val="006D300A"/>
    <w:rsid w:val="006D303D"/>
    <w:rsid w:val="006D32D4"/>
    <w:rsid w:val="006D33BD"/>
    <w:rsid w:val="006D364B"/>
    <w:rsid w:val="006D4380"/>
    <w:rsid w:val="006D4F85"/>
    <w:rsid w:val="006D5016"/>
    <w:rsid w:val="006D6443"/>
    <w:rsid w:val="006D6456"/>
    <w:rsid w:val="006D6740"/>
    <w:rsid w:val="006D6937"/>
    <w:rsid w:val="006D6B75"/>
    <w:rsid w:val="006D726C"/>
    <w:rsid w:val="006D7A97"/>
    <w:rsid w:val="006E012C"/>
    <w:rsid w:val="006E0F9B"/>
    <w:rsid w:val="006E1A48"/>
    <w:rsid w:val="006E1E72"/>
    <w:rsid w:val="006E2F36"/>
    <w:rsid w:val="006E3B06"/>
    <w:rsid w:val="006E3D35"/>
    <w:rsid w:val="006E3DA0"/>
    <w:rsid w:val="006E3EC9"/>
    <w:rsid w:val="006E4166"/>
    <w:rsid w:val="006E44CE"/>
    <w:rsid w:val="006E450D"/>
    <w:rsid w:val="006E4D41"/>
    <w:rsid w:val="006E5094"/>
    <w:rsid w:val="006E5221"/>
    <w:rsid w:val="006E57E5"/>
    <w:rsid w:val="006E6D1F"/>
    <w:rsid w:val="006E7B6A"/>
    <w:rsid w:val="006F0662"/>
    <w:rsid w:val="006F0713"/>
    <w:rsid w:val="006F09D5"/>
    <w:rsid w:val="006F0BC2"/>
    <w:rsid w:val="006F0C06"/>
    <w:rsid w:val="006F0D2E"/>
    <w:rsid w:val="006F15FE"/>
    <w:rsid w:val="006F305E"/>
    <w:rsid w:val="006F3879"/>
    <w:rsid w:val="006F40F1"/>
    <w:rsid w:val="006F434D"/>
    <w:rsid w:val="006F5384"/>
    <w:rsid w:val="006F5B54"/>
    <w:rsid w:val="006F633C"/>
    <w:rsid w:val="006F6D0B"/>
    <w:rsid w:val="006F7529"/>
    <w:rsid w:val="006F77BB"/>
    <w:rsid w:val="006F786B"/>
    <w:rsid w:val="00700439"/>
    <w:rsid w:val="00701249"/>
    <w:rsid w:val="007016A5"/>
    <w:rsid w:val="00701CAE"/>
    <w:rsid w:val="007021F5"/>
    <w:rsid w:val="00702BA2"/>
    <w:rsid w:val="007040AF"/>
    <w:rsid w:val="00704B10"/>
    <w:rsid w:val="00704C03"/>
    <w:rsid w:val="00704E04"/>
    <w:rsid w:val="00705835"/>
    <w:rsid w:val="00710B91"/>
    <w:rsid w:val="007117E8"/>
    <w:rsid w:val="00711860"/>
    <w:rsid w:val="00711AD6"/>
    <w:rsid w:val="00712191"/>
    <w:rsid w:val="0071246E"/>
    <w:rsid w:val="00712D15"/>
    <w:rsid w:val="00712D34"/>
    <w:rsid w:val="00713DE8"/>
    <w:rsid w:val="00714039"/>
    <w:rsid w:val="007142CA"/>
    <w:rsid w:val="007155A3"/>
    <w:rsid w:val="007161CC"/>
    <w:rsid w:val="007169E7"/>
    <w:rsid w:val="00716C41"/>
    <w:rsid w:val="0071745B"/>
    <w:rsid w:val="007175DD"/>
    <w:rsid w:val="00717FA4"/>
    <w:rsid w:val="0072136F"/>
    <w:rsid w:val="00721640"/>
    <w:rsid w:val="0072176D"/>
    <w:rsid w:val="00722952"/>
    <w:rsid w:val="007229CD"/>
    <w:rsid w:val="00722CD8"/>
    <w:rsid w:val="0072339B"/>
    <w:rsid w:val="00723610"/>
    <w:rsid w:val="00723E74"/>
    <w:rsid w:val="0072423B"/>
    <w:rsid w:val="007244C1"/>
    <w:rsid w:val="00724700"/>
    <w:rsid w:val="00724A89"/>
    <w:rsid w:val="00724CD6"/>
    <w:rsid w:val="00725590"/>
    <w:rsid w:val="007266F2"/>
    <w:rsid w:val="00726D40"/>
    <w:rsid w:val="00726E55"/>
    <w:rsid w:val="00727EE1"/>
    <w:rsid w:val="00730EC0"/>
    <w:rsid w:val="007314D1"/>
    <w:rsid w:val="00731862"/>
    <w:rsid w:val="0073294D"/>
    <w:rsid w:val="00733537"/>
    <w:rsid w:val="00733724"/>
    <w:rsid w:val="00734F3F"/>
    <w:rsid w:val="00735A27"/>
    <w:rsid w:val="007360A9"/>
    <w:rsid w:val="0073669D"/>
    <w:rsid w:val="00736B1B"/>
    <w:rsid w:val="00736B87"/>
    <w:rsid w:val="00736DAF"/>
    <w:rsid w:val="00737821"/>
    <w:rsid w:val="0074002F"/>
    <w:rsid w:val="007405C2"/>
    <w:rsid w:val="0074186B"/>
    <w:rsid w:val="00741B12"/>
    <w:rsid w:val="00741D6B"/>
    <w:rsid w:val="007425E2"/>
    <w:rsid w:val="00743589"/>
    <w:rsid w:val="00743624"/>
    <w:rsid w:val="00743D63"/>
    <w:rsid w:val="00744476"/>
    <w:rsid w:val="00744478"/>
    <w:rsid w:val="007449E5"/>
    <w:rsid w:val="00744B6D"/>
    <w:rsid w:val="0074646A"/>
    <w:rsid w:val="00746D77"/>
    <w:rsid w:val="007471D5"/>
    <w:rsid w:val="0075084F"/>
    <w:rsid w:val="00750AE6"/>
    <w:rsid w:val="007514E1"/>
    <w:rsid w:val="0075171C"/>
    <w:rsid w:val="00751D81"/>
    <w:rsid w:val="00752191"/>
    <w:rsid w:val="007521B6"/>
    <w:rsid w:val="007523E1"/>
    <w:rsid w:val="00753A38"/>
    <w:rsid w:val="0075414E"/>
    <w:rsid w:val="007543ED"/>
    <w:rsid w:val="00754DCD"/>
    <w:rsid w:val="00754F73"/>
    <w:rsid w:val="0075509D"/>
    <w:rsid w:val="0075556C"/>
    <w:rsid w:val="007559AF"/>
    <w:rsid w:val="00755CCF"/>
    <w:rsid w:val="0075611C"/>
    <w:rsid w:val="0075620F"/>
    <w:rsid w:val="00756829"/>
    <w:rsid w:val="007570FB"/>
    <w:rsid w:val="00757DDF"/>
    <w:rsid w:val="00760440"/>
    <w:rsid w:val="007605EA"/>
    <w:rsid w:val="007615EE"/>
    <w:rsid w:val="00761D13"/>
    <w:rsid w:val="00762035"/>
    <w:rsid w:val="007634C3"/>
    <w:rsid w:val="007636AC"/>
    <w:rsid w:val="00763F8E"/>
    <w:rsid w:val="0076425A"/>
    <w:rsid w:val="007642EE"/>
    <w:rsid w:val="00764A83"/>
    <w:rsid w:val="00764E0E"/>
    <w:rsid w:val="0076551E"/>
    <w:rsid w:val="0076589B"/>
    <w:rsid w:val="007660A4"/>
    <w:rsid w:val="0076612A"/>
    <w:rsid w:val="00766426"/>
    <w:rsid w:val="00766718"/>
    <w:rsid w:val="007670C8"/>
    <w:rsid w:val="00767175"/>
    <w:rsid w:val="00767244"/>
    <w:rsid w:val="00767560"/>
    <w:rsid w:val="007677E4"/>
    <w:rsid w:val="007704C6"/>
    <w:rsid w:val="00771120"/>
    <w:rsid w:val="00771714"/>
    <w:rsid w:val="00771874"/>
    <w:rsid w:val="00771E34"/>
    <w:rsid w:val="0077215F"/>
    <w:rsid w:val="00772263"/>
    <w:rsid w:val="007723D3"/>
    <w:rsid w:val="00772AE0"/>
    <w:rsid w:val="007733A6"/>
    <w:rsid w:val="00774A37"/>
    <w:rsid w:val="00774B9A"/>
    <w:rsid w:val="00775398"/>
    <w:rsid w:val="00775E2D"/>
    <w:rsid w:val="007763AC"/>
    <w:rsid w:val="00776479"/>
    <w:rsid w:val="00776F0E"/>
    <w:rsid w:val="00777876"/>
    <w:rsid w:val="0078000D"/>
    <w:rsid w:val="00780B4A"/>
    <w:rsid w:val="00780D0D"/>
    <w:rsid w:val="00780FED"/>
    <w:rsid w:val="00781211"/>
    <w:rsid w:val="00781728"/>
    <w:rsid w:val="007819E5"/>
    <w:rsid w:val="00781A78"/>
    <w:rsid w:val="00781F21"/>
    <w:rsid w:val="0078234F"/>
    <w:rsid w:val="007825DF"/>
    <w:rsid w:val="007829EE"/>
    <w:rsid w:val="00784694"/>
    <w:rsid w:val="007847CF"/>
    <w:rsid w:val="00784D97"/>
    <w:rsid w:val="00785358"/>
    <w:rsid w:val="00785514"/>
    <w:rsid w:val="00785C1D"/>
    <w:rsid w:val="00785EBD"/>
    <w:rsid w:val="007861E6"/>
    <w:rsid w:val="0078678C"/>
    <w:rsid w:val="00786A6B"/>
    <w:rsid w:val="00786CC3"/>
    <w:rsid w:val="00786E90"/>
    <w:rsid w:val="007871D2"/>
    <w:rsid w:val="007876F2"/>
    <w:rsid w:val="00787BB5"/>
    <w:rsid w:val="007914CB"/>
    <w:rsid w:val="007917AE"/>
    <w:rsid w:val="0079214D"/>
    <w:rsid w:val="00792F9B"/>
    <w:rsid w:val="00793491"/>
    <w:rsid w:val="00793EFF"/>
    <w:rsid w:val="0079413A"/>
    <w:rsid w:val="0079426D"/>
    <w:rsid w:val="007949BD"/>
    <w:rsid w:val="00794A24"/>
    <w:rsid w:val="00795775"/>
    <w:rsid w:val="00795A9B"/>
    <w:rsid w:val="00797126"/>
    <w:rsid w:val="00797222"/>
    <w:rsid w:val="0079762F"/>
    <w:rsid w:val="00797721"/>
    <w:rsid w:val="00797742"/>
    <w:rsid w:val="00797EBB"/>
    <w:rsid w:val="007A000A"/>
    <w:rsid w:val="007A0A3D"/>
    <w:rsid w:val="007A12B9"/>
    <w:rsid w:val="007A1C8C"/>
    <w:rsid w:val="007A1D83"/>
    <w:rsid w:val="007A2612"/>
    <w:rsid w:val="007A28E6"/>
    <w:rsid w:val="007A2902"/>
    <w:rsid w:val="007A2D02"/>
    <w:rsid w:val="007A452C"/>
    <w:rsid w:val="007A4F8A"/>
    <w:rsid w:val="007A5A7D"/>
    <w:rsid w:val="007A5B88"/>
    <w:rsid w:val="007A6DB5"/>
    <w:rsid w:val="007A7175"/>
    <w:rsid w:val="007A77DB"/>
    <w:rsid w:val="007A7A1C"/>
    <w:rsid w:val="007B0739"/>
    <w:rsid w:val="007B13BC"/>
    <w:rsid w:val="007B1BD7"/>
    <w:rsid w:val="007B2305"/>
    <w:rsid w:val="007B2D6C"/>
    <w:rsid w:val="007B324D"/>
    <w:rsid w:val="007B326C"/>
    <w:rsid w:val="007B3BB9"/>
    <w:rsid w:val="007B42C0"/>
    <w:rsid w:val="007B4506"/>
    <w:rsid w:val="007B49EE"/>
    <w:rsid w:val="007B4AC2"/>
    <w:rsid w:val="007B4FA1"/>
    <w:rsid w:val="007B546C"/>
    <w:rsid w:val="007B59AB"/>
    <w:rsid w:val="007B5DA6"/>
    <w:rsid w:val="007B6523"/>
    <w:rsid w:val="007B6887"/>
    <w:rsid w:val="007B702A"/>
    <w:rsid w:val="007B70CC"/>
    <w:rsid w:val="007B710B"/>
    <w:rsid w:val="007B72FF"/>
    <w:rsid w:val="007B753E"/>
    <w:rsid w:val="007C0E82"/>
    <w:rsid w:val="007C1277"/>
    <w:rsid w:val="007C24FE"/>
    <w:rsid w:val="007C2816"/>
    <w:rsid w:val="007C35E8"/>
    <w:rsid w:val="007C38D7"/>
    <w:rsid w:val="007C3B34"/>
    <w:rsid w:val="007C42C2"/>
    <w:rsid w:val="007C4B3A"/>
    <w:rsid w:val="007C5F6A"/>
    <w:rsid w:val="007C600E"/>
    <w:rsid w:val="007C65E3"/>
    <w:rsid w:val="007C666F"/>
    <w:rsid w:val="007C6815"/>
    <w:rsid w:val="007C68DD"/>
    <w:rsid w:val="007C69DA"/>
    <w:rsid w:val="007C6DAA"/>
    <w:rsid w:val="007C7D72"/>
    <w:rsid w:val="007D0074"/>
    <w:rsid w:val="007D0B17"/>
    <w:rsid w:val="007D1106"/>
    <w:rsid w:val="007D1ADA"/>
    <w:rsid w:val="007D1B7F"/>
    <w:rsid w:val="007D2044"/>
    <w:rsid w:val="007D2B8B"/>
    <w:rsid w:val="007D3129"/>
    <w:rsid w:val="007D3208"/>
    <w:rsid w:val="007D3608"/>
    <w:rsid w:val="007D36B6"/>
    <w:rsid w:val="007D3B94"/>
    <w:rsid w:val="007D424D"/>
    <w:rsid w:val="007D4531"/>
    <w:rsid w:val="007D6323"/>
    <w:rsid w:val="007D7E10"/>
    <w:rsid w:val="007E051E"/>
    <w:rsid w:val="007E080F"/>
    <w:rsid w:val="007E0870"/>
    <w:rsid w:val="007E0988"/>
    <w:rsid w:val="007E0DF6"/>
    <w:rsid w:val="007E187D"/>
    <w:rsid w:val="007E2232"/>
    <w:rsid w:val="007E3154"/>
    <w:rsid w:val="007E3BD0"/>
    <w:rsid w:val="007E3DC4"/>
    <w:rsid w:val="007E3EFA"/>
    <w:rsid w:val="007E470F"/>
    <w:rsid w:val="007E47C8"/>
    <w:rsid w:val="007E4AED"/>
    <w:rsid w:val="007E4E5D"/>
    <w:rsid w:val="007E54D4"/>
    <w:rsid w:val="007E60CF"/>
    <w:rsid w:val="007E7D67"/>
    <w:rsid w:val="007F0A78"/>
    <w:rsid w:val="007F1386"/>
    <w:rsid w:val="007F192D"/>
    <w:rsid w:val="007F1CA9"/>
    <w:rsid w:val="007F1EB0"/>
    <w:rsid w:val="007F249D"/>
    <w:rsid w:val="007F24A7"/>
    <w:rsid w:val="007F2698"/>
    <w:rsid w:val="007F300A"/>
    <w:rsid w:val="007F3054"/>
    <w:rsid w:val="007F33A3"/>
    <w:rsid w:val="007F3690"/>
    <w:rsid w:val="007F4545"/>
    <w:rsid w:val="007F4AB7"/>
    <w:rsid w:val="007F530F"/>
    <w:rsid w:val="007F5CCF"/>
    <w:rsid w:val="007F634B"/>
    <w:rsid w:val="007F724F"/>
    <w:rsid w:val="007F73C4"/>
    <w:rsid w:val="007F78D1"/>
    <w:rsid w:val="00800264"/>
    <w:rsid w:val="008003DB"/>
    <w:rsid w:val="0080079B"/>
    <w:rsid w:val="00800CBD"/>
    <w:rsid w:val="00800E1F"/>
    <w:rsid w:val="00800ECB"/>
    <w:rsid w:val="00800F4D"/>
    <w:rsid w:val="00800FE2"/>
    <w:rsid w:val="0080126F"/>
    <w:rsid w:val="0080190C"/>
    <w:rsid w:val="0080192C"/>
    <w:rsid w:val="00801D7B"/>
    <w:rsid w:val="00802403"/>
    <w:rsid w:val="008028B7"/>
    <w:rsid w:val="00802A1A"/>
    <w:rsid w:val="00802B31"/>
    <w:rsid w:val="00803F8F"/>
    <w:rsid w:val="00803FD4"/>
    <w:rsid w:val="0080423C"/>
    <w:rsid w:val="00804C30"/>
    <w:rsid w:val="00804F54"/>
    <w:rsid w:val="00805212"/>
    <w:rsid w:val="00805595"/>
    <w:rsid w:val="00806265"/>
    <w:rsid w:val="008067E7"/>
    <w:rsid w:val="00807734"/>
    <w:rsid w:val="00807A2D"/>
    <w:rsid w:val="00807DD4"/>
    <w:rsid w:val="00810077"/>
    <w:rsid w:val="0081039B"/>
    <w:rsid w:val="00810721"/>
    <w:rsid w:val="00810F93"/>
    <w:rsid w:val="00811133"/>
    <w:rsid w:val="008111C6"/>
    <w:rsid w:val="00811646"/>
    <w:rsid w:val="00811B40"/>
    <w:rsid w:val="00811DD4"/>
    <w:rsid w:val="00812A8C"/>
    <w:rsid w:val="008139DF"/>
    <w:rsid w:val="00813D3C"/>
    <w:rsid w:val="0081483B"/>
    <w:rsid w:val="008156C0"/>
    <w:rsid w:val="00816931"/>
    <w:rsid w:val="00816B0F"/>
    <w:rsid w:val="00816F9D"/>
    <w:rsid w:val="0081784E"/>
    <w:rsid w:val="00820F87"/>
    <w:rsid w:val="00821246"/>
    <w:rsid w:val="008213BB"/>
    <w:rsid w:val="00821489"/>
    <w:rsid w:val="008225DF"/>
    <w:rsid w:val="00823156"/>
    <w:rsid w:val="00823185"/>
    <w:rsid w:val="00823488"/>
    <w:rsid w:val="00823F2C"/>
    <w:rsid w:val="008242DA"/>
    <w:rsid w:val="00824E01"/>
    <w:rsid w:val="00824E2E"/>
    <w:rsid w:val="00824FF7"/>
    <w:rsid w:val="008261A8"/>
    <w:rsid w:val="00826688"/>
    <w:rsid w:val="00826CDC"/>
    <w:rsid w:val="00826E76"/>
    <w:rsid w:val="00827572"/>
    <w:rsid w:val="00827869"/>
    <w:rsid w:val="00827E1F"/>
    <w:rsid w:val="00830266"/>
    <w:rsid w:val="00830743"/>
    <w:rsid w:val="00830D10"/>
    <w:rsid w:val="00830E0D"/>
    <w:rsid w:val="008314C5"/>
    <w:rsid w:val="0083151C"/>
    <w:rsid w:val="0083197F"/>
    <w:rsid w:val="00831EAE"/>
    <w:rsid w:val="00831F9C"/>
    <w:rsid w:val="00833756"/>
    <w:rsid w:val="00834097"/>
    <w:rsid w:val="008345B0"/>
    <w:rsid w:val="00834BBB"/>
    <w:rsid w:val="00835746"/>
    <w:rsid w:val="00835CF5"/>
    <w:rsid w:val="00836699"/>
    <w:rsid w:val="008369B7"/>
    <w:rsid w:val="00836A44"/>
    <w:rsid w:val="008370A7"/>
    <w:rsid w:val="0084103A"/>
    <w:rsid w:val="00841CA6"/>
    <w:rsid w:val="00841D59"/>
    <w:rsid w:val="0084233E"/>
    <w:rsid w:val="00844103"/>
    <w:rsid w:val="00844427"/>
    <w:rsid w:val="0084507B"/>
    <w:rsid w:val="00845230"/>
    <w:rsid w:val="008459A8"/>
    <w:rsid w:val="00845EA1"/>
    <w:rsid w:val="0084634A"/>
    <w:rsid w:val="00846ACB"/>
    <w:rsid w:val="00846DFE"/>
    <w:rsid w:val="008473F0"/>
    <w:rsid w:val="00847B17"/>
    <w:rsid w:val="008513E0"/>
    <w:rsid w:val="00851580"/>
    <w:rsid w:val="0085229E"/>
    <w:rsid w:val="008532D7"/>
    <w:rsid w:val="00853740"/>
    <w:rsid w:val="008539C4"/>
    <w:rsid w:val="00853A7B"/>
    <w:rsid w:val="0085489F"/>
    <w:rsid w:val="008548DD"/>
    <w:rsid w:val="00854D50"/>
    <w:rsid w:val="00855A2A"/>
    <w:rsid w:val="00856139"/>
    <w:rsid w:val="0085779D"/>
    <w:rsid w:val="008578CA"/>
    <w:rsid w:val="00860968"/>
    <w:rsid w:val="00860B30"/>
    <w:rsid w:val="0086152C"/>
    <w:rsid w:val="00864A44"/>
    <w:rsid w:val="00864D40"/>
    <w:rsid w:val="00864E07"/>
    <w:rsid w:val="00867BB8"/>
    <w:rsid w:val="00867F6D"/>
    <w:rsid w:val="008702EE"/>
    <w:rsid w:val="00870637"/>
    <w:rsid w:val="00870990"/>
    <w:rsid w:val="00870E4B"/>
    <w:rsid w:val="00871264"/>
    <w:rsid w:val="008724F4"/>
    <w:rsid w:val="00872F42"/>
    <w:rsid w:val="008739D9"/>
    <w:rsid w:val="00873A0C"/>
    <w:rsid w:val="00873C28"/>
    <w:rsid w:val="0087405C"/>
    <w:rsid w:val="00874093"/>
    <w:rsid w:val="0087476A"/>
    <w:rsid w:val="00874B2F"/>
    <w:rsid w:val="00874C46"/>
    <w:rsid w:val="00875290"/>
    <w:rsid w:val="00875DC8"/>
    <w:rsid w:val="00876A4F"/>
    <w:rsid w:val="0087721E"/>
    <w:rsid w:val="008772BB"/>
    <w:rsid w:val="008773D9"/>
    <w:rsid w:val="00877488"/>
    <w:rsid w:val="00877642"/>
    <w:rsid w:val="00877AFD"/>
    <w:rsid w:val="00880B8A"/>
    <w:rsid w:val="00881F85"/>
    <w:rsid w:val="008828AA"/>
    <w:rsid w:val="008830C5"/>
    <w:rsid w:val="00883D30"/>
    <w:rsid w:val="00885054"/>
    <w:rsid w:val="00885570"/>
    <w:rsid w:val="00885C4F"/>
    <w:rsid w:val="00885C8D"/>
    <w:rsid w:val="0088609A"/>
    <w:rsid w:val="00886654"/>
    <w:rsid w:val="00887480"/>
    <w:rsid w:val="00887C46"/>
    <w:rsid w:val="00887E0D"/>
    <w:rsid w:val="00887F2E"/>
    <w:rsid w:val="00890071"/>
    <w:rsid w:val="00890159"/>
    <w:rsid w:val="008919A9"/>
    <w:rsid w:val="00891B00"/>
    <w:rsid w:val="00892D4F"/>
    <w:rsid w:val="0089339D"/>
    <w:rsid w:val="00893B83"/>
    <w:rsid w:val="00893D19"/>
    <w:rsid w:val="008940AD"/>
    <w:rsid w:val="00894174"/>
    <w:rsid w:val="00894401"/>
    <w:rsid w:val="00894572"/>
    <w:rsid w:val="00895D31"/>
    <w:rsid w:val="00896134"/>
    <w:rsid w:val="00896AEE"/>
    <w:rsid w:val="008972B8"/>
    <w:rsid w:val="00897AC7"/>
    <w:rsid w:val="008A023A"/>
    <w:rsid w:val="008A1BF3"/>
    <w:rsid w:val="008A23C0"/>
    <w:rsid w:val="008A25B8"/>
    <w:rsid w:val="008A269A"/>
    <w:rsid w:val="008A3AB5"/>
    <w:rsid w:val="008A3F0C"/>
    <w:rsid w:val="008A4E16"/>
    <w:rsid w:val="008A51C9"/>
    <w:rsid w:val="008A5566"/>
    <w:rsid w:val="008A588A"/>
    <w:rsid w:val="008A5E05"/>
    <w:rsid w:val="008A5F4B"/>
    <w:rsid w:val="008A6B96"/>
    <w:rsid w:val="008A6C18"/>
    <w:rsid w:val="008A72C8"/>
    <w:rsid w:val="008A749D"/>
    <w:rsid w:val="008A7659"/>
    <w:rsid w:val="008A79F3"/>
    <w:rsid w:val="008A7B65"/>
    <w:rsid w:val="008A7EA6"/>
    <w:rsid w:val="008A7FE2"/>
    <w:rsid w:val="008B0D74"/>
    <w:rsid w:val="008B0DE0"/>
    <w:rsid w:val="008B114A"/>
    <w:rsid w:val="008B1F0B"/>
    <w:rsid w:val="008B225C"/>
    <w:rsid w:val="008B27C7"/>
    <w:rsid w:val="008B2A99"/>
    <w:rsid w:val="008B2B96"/>
    <w:rsid w:val="008B301F"/>
    <w:rsid w:val="008B341B"/>
    <w:rsid w:val="008B3568"/>
    <w:rsid w:val="008B3F1C"/>
    <w:rsid w:val="008B43A1"/>
    <w:rsid w:val="008B4561"/>
    <w:rsid w:val="008B4951"/>
    <w:rsid w:val="008B502A"/>
    <w:rsid w:val="008B51BC"/>
    <w:rsid w:val="008B536A"/>
    <w:rsid w:val="008B569F"/>
    <w:rsid w:val="008B598C"/>
    <w:rsid w:val="008B6572"/>
    <w:rsid w:val="008B78A6"/>
    <w:rsid w:val="008B79AF"/>
    <w:rsid w:val="008B7B64"/>
    <w:rsid w:val="008B7C39"/>
    <w:rsid w:val="008C00CE"/>
    <w:rsid w:val="008C0519"/>
    <w:rsid w:val="008C134C"/>
    <w:rsid w:val="008C28B1"/>
    <w:rsid w:val="008C2E56"/>
    <w:rsid w:val="008C30A1"/>
    <w:rsid w:val="008C3B5B"/>
    <w:rsid w:val="008C3B89"/>
    <w:rsid w:val="008C5C1B"/>
    <w:rsid w:val="008C5EC0"/>
    <w:rsid w:val="008C6554"/>
    <w:rsid w:val="008C6CF3"/>
    <w:rsid w:val="008C77D7"/>
    <w:rsid w:val="008D04A2"/>
    <w:rsid w:val="008D063B"/>
    <w:rsid w:val="008D0767"/>
    <w:rsid w:val="008D0DD1"/>
    <w:rsid w:val="008D13E4"/>
    <w:rsid w:val="008D17C9"/>
    <w:rsid w:val="008D1F10"/>
    <w:rsid w:val="008D2138"/>
    <w:rsid w:val="008D3638"/>
    <w:rsid w:val="008D3754"/>
    <w:rsid w:val="008D4589"/>
    <w:rsid w:val="008D470E"/>
    <w:rsid w:val="008D4933"/>
    <w:rsid w:val="008D4A38"/>
    <w:rsid w:val="008D4BED"/>
    <w:rsid w:val="008D5116"/>
    <w:rsid w:val="008D5973"/>
    <w:rsid w:val="008D630B"/>
    <w:rsid w:val="008D674A"/>
    <w:rsid w:val="008D6EB5"/>
    <w:rsid w:val="008D75AE"/>
    <w:rsid w:val="008E0F10"/>
    <w:rsid w:val="008E13DC"/>
    <w:rsid w:val="008E1827"/>
    <w:rsid w:val="008E1BB1"/>
    <w:rsid w:val="008E2332"/>
    <w:rsid w:val="008E2489"/>
    <w:rsid w:val="008E2843"/>
    <w:rsid w:val="008E2D3C"/>
    <w:rsid w:val="008E3513"/>
    <w:rsid w:val="008E3CF8"/>
    <w:rsid w:val="008E4451"/>
    <w:rsid w:val="008E465F"/>
    <w:rsid w:val="008E4A5E"/>
    <w:rsid w:val="008E503F"/>
    <w:rsid w:val="008E5E9C"/>
    <w:rsid w:val="008E6475"/>
    <w:rsid w:val="008E64E4"/>
    <w:rsid w:val="008E67D2"/>
    <w:rsid w:val="008E6C88"/>
    <w:rsid w:val="008F0033"/>
    <w:rsid w:val="008F06B8"/>
    <w:rsid w:val="008F135D"/>
    <w:rsid w:val="008F1D3C"/>
    <w:rsid w:val="008F229B"/>
    <w:rsid w:val="008F2B88"/>
    <w:rsid w:val="008F3682"/>
    <w:rsid w:val="008F399A"/>
    <w:rsid w:val="008F41BE"/>
    <w:rsid w:val="008F439A"/>
    <w:rsid w:val="008F44C7"/>
    <w:rsid w:val="008F4A15"/>
    <w:rsid w:val="008F4ED3"/>
    <w:rsid w:val="008F5255"/>
    <w:rsid w:val="008F5275"/>
    <w:rsid w:val="008F55F5"/>
    <w:rsid w:val="008F5C06"/>
    <w:rsid w:val="008F5E2D"/>
    <w:rsid w:val="008F60B3"/>
    <w:rsid w:val="008F6367"/>
    <w:rsid w:val="008F6BFB"/>
    <w:rsid w:val="008F6F21"/>
    <w:rsid w:val="008F6F65"/>
    <w:rsid w:val="008F72B1"/>
    <w:rsid w:val="008F7D74"/>
    <w:rsid w:val="008F7E6E"/>
    <w:rsid w:val="00900636"/>
    <w:rsid w:val="009011CC"/>
    <w:rsid w:val="009014F1"/>
    <w:rsid w:val="00901A22"/>
    <w:rsid w:val="009022D9"/>
    <w:rsid w:val="00903B7E"/>
    <w:rsid w:val="009053E6"/>
    <w:rsid w:val="009057CA"/>
    <w:rsid w:val="00905957"/>
    <w:rsid w:val="00905B28"/>
    <w:rsid w:val="009064A9"/>
    <w:rsid w:val="00906D61"/>
    <w:rsid w:val="00906E47"/>
    <w:rsid w:val="0090789E"/>
    <w:rsid w:val="00907990"/>
    <w:rsid w:val="00907AFF"/>
    <w:rsid w:val="00907F36"/>
    <w:rsid w:val="0091090A"/>
    <w:rsid w:val="0091125C"/>
    <w:rsid w:val="00911348"/>
    <w:rsid w:val="0091150A"/>
    <w:rsid w:val="00912119"/>
    <w:rsid w:val="00912BCA"/>
    <w:rsid w:val="00912D7A"/>
    <w:rsid w:val="0091314E"/>
    <w:rsid w:val="00913846"/>
    <w:rsid w:val="00914380"/>
    <w:rsid w:val="0091572A"/>
    <w:rsid w:val="00915ED4"/>
    <w:rsid w:val="00915F6F"/>
    <w:rsid w:val="00916646"/>
    <w:rsid w:val="00916ED4"/>
    <w:rsid w:val="00917603"/>
    <w:rsid w:val="0091799A"/>
    <w:rsid w:val="00920363"/>
    <w:rsid w:val="00920535"/>
    <w:rsid w:val="00920D9B"/>
    <w:rsid w:val="00921118"/>
    <w:rsid w:val="0092160C"/>
    <w:rsid w:val="00921986"/>
    <w:rsid w:val="009226B4"/>
    <w:rsid w:val="00922D0E"/>
    <w:rsid w:val="00922EA7"/>
    <w:rsid w:val="00923C6A"/>
    <w:rsid w:val="0092596D"/>
    <w:rsid w:val="00926609"/>
    <w:rsid w:val="0092691F"/>
    <w:rsid w:val="0092730E"/>
    <w:rsid w:val="00927928"/>
    <w:rsid w:val="00927A2D"/>
    <w:rsid w:val="00927EAB"/>
    <w:rsid w:val="0093057E"/>
    <w:rsid w:val="00930AE4"/>
    <w:rsid w:val="00931F93"/>
    <w:rsid w:val="00932062"/>
    <w:rsid w:val="00932637"/>
    <w:rsid w:val="00932919"/>
    <w:rsid w:val="00932C27"/>
    <w:rsid w:val="009336F8"/>
    <w:rsid w:val="009339E5"/>
    <w:rsid w:val="00933CA5"/>
    <w:rsid w:val="00933D9A"/>
    <w:rsid w:val="0093405F"/>
    <w:rsid w:val="00934330"/>
    <w:rsid w:val="0093445B"/>
    <w:rsid w:val="009345F8"/>
    <w:rsid w:val="00934AAF"/>
    <w:rsid w:val="00935A57"/>
    <w:rsid w:val="00935E02"/>
    <w:rsid w:val="00935EA2"/>
    <w:rsid w:val="0093647A"/>
    <w:rsid w:val="009369A4"/>
    <w:rsid w:val="009372DA"/>
    <w:rsid w:val="009379C9"/>
    <w:rsid w:val="0094013C"/>
    <w:rsid w:val="009411FF"/>
    <w:rsid w:val="00941769"/>
    <w:rsid w:val="00941A30"/>
    <w:rsid w:val="00942C37"/>
    <w:rsid w:val="00942FE4"/>
    <w:rsid w:val="00944359"/>
    <w:rsid w:val="00944B00"/>
    <w:rsid w:val="009452E7"/>
    <w:rsid w:val="0094549E"/>
    <w:rsid w:val="009455B1"/>
    <w:rsid w:val="009465B4"/>
    <w:rsid w:val="00947981"/>
    <w:rsid w:val="00952688"/>
    <w:rsid w:val="0095370C"/>
    <w:rsid w:val="0095465A"/>
    <w:rsid w:val="00954990"/>
    <w:rsid w:val="00955014"/>
    <w:rsid w:val="0095573D"/>
    <w:rsid w:val="009573F6"/>
    <w:rsid w:val="0095786B"/>
    <w:rsid w:val="00957FC0"/>
    <w:rsid w:val="00960A0F"/>
    <w:rsid w:val="00961A53"/>
    <w:rsid w:val="009629EE"/>
    <w:rsid w:val="00962C6F"/>
    <w:rsid w:val="009630B1"/>
    <w:rsid w:val="00964440"/>
    <w:rsid w:val="00964466"/>
    <w:rsid w:val="009644C3"/>
    <w:rsid w:val="009657B7"/>
    <w:rsid w:val="00965817"/>
    <w:rsid w:val="0096693D"/>
    <w:rsid w:val="009672AD"/>
    <w:rsid w:val="00967F2D"/>
    <w:rsid w:val="009706A0"/>
    <w:rsid w:val="00971413"/>
    <w:rsid w:val="00971F8D"/>
    <w:rsid w:val="0097280B"/>
    <w:rsid w:val="00972922"/>
    <w:rsid w:val="00972B22"/>
    <w:rsid w:val="00972C71"/>
    <w:rsid w:val="009748E9"/>
    <w:rsid w:val="00974AB9"/>
    <w:rsid w:val="00974ABC"/>
    <w:rsid w:val="00975730"/>
    <w:rsid w:val="0097633C"/>
    <w:rsid w:val="0097774B"/>
    <w:rsid w:val="00977EAE"/>
    <w:rsid w:val="00980AFD"/>
    <w:rsid w:val="00981819"/>
    <w:rsid w:val="00981B25"/>
    <w:rsid w:val="0098349B"/>
    <w:rsid w:val="0098352B"/>
    <w:rsid w:val="00984454"/>
    <w:rsid w:val="009846A5"/>
    <w:rsid w:val="00984CAA"/>
    <w:rsid w:val="00985A48"/>
    <w:rsid w:val="00986003"/>
    <w:rsid w:val="0098631E"/>
    <w:rsid w:val="009863AD"/>
    <w:rsid w:val="00986D46"/>
    <w:rsid w:val="00986FB1"/>
    <w:rsid w:val="0098724E"/>
    <w:rsid w:val="0098773D"/>
    <w:rsid w:val="00987D00"/>
    <w:rsid w:val="00990A6A"/>
    <w:rsid w:val="00990C83"/>
    <w:rsid w:val="00991C1A"/>
    <w:rsid w:val="00992433"/>
    <w:rsid w:val="009934AB"/>
    <w:rsid w:val="009934B4"/>
    <w:rsid w:val="00993860"/>
    <w:rsid w:val="00993DEC"/>
    <w:rsid w:val="00994978"/>
    <w:rsid w:val="00994E4C"/>
    <w:rsid w:val="00994F59"/>
    <w:rsid w:val="00994FE7"/>
    <w:rsid w:val="009956C9"/>
    <w:rsid w:val="00995AB0"/>
    <w:rsid w:val="00995B51"/>
    <w:rsid w:val="00996F32"/>
    <w:rsid w:val="0099703D"/>
    <w:rsid w:val="009978B3"/>
    <w:rsid w:val="009A07F1"/>
    <w:rsid w:val="009A0C6D"/>
    <w:rsid w:val="009A19BD"/>
    <w:rsid w:val="009A201F"/>
    <w:rsid w:val="009A2770"/>
    <w:rsid w:val="009A3361"/>
    <w:rsid w:val="009A3E74"/>
    <w:rsid w:val="009A40E3"/>
    <w:rsid w:val="009A4208"/>
    <w:rsid w:val="009A4AB4"/>
    <w:rsid w:val="009A5769"/>
    <w:rsid w:val="009A590B"/>
    <w:rsid w:val="009A5A5C"/>
    <w:rsid w:val="009A5B95"/>
    <w:rsid w:val="009A67BA"/>
    <w:rsid w:val="009A756E"/>
    <w:rsid w:val="009A7A2D"/>
    <w:rsid w:val="009B059E"/>
    <w:rsid w:val="009B0640"/>
    <w:rsid w:val="009B0C28"/>
    <w:rsid w:val="009B0D01"/>
    <w:rsid w:val="009B0FB6"/>
    <w:rsid w:val="009B151D"/>
    <w:rsid w:val="009B170F"/>
    <w:rsid w:val="009B236F"/>
    <w:rsid w:val="009B242A"/>
    <w:rsid w:val="009B252C"/>
    <w:rsid w:val="009B2D0E"/>
    <w:rsid w:val="009B3FC7"/>
    <w:rsid w:val="009B4757"/>
    <w:rsid w:val="009B54E4"/>
    <w:rsid w:val="009B592C"/>
    <w:rsid w:val="009B599B"/>
    <w:rsid w:val="009B5F22"/>
    <w:rsid w:val="009B607B"/>
    <w:rsid w:val="009B61D5"/>
    <w:rsid w:val="009B6375"/>
    <w:rsid w:val="009B642A"/>
    <w:rsid w:val="009B6746"/>
    <w:rsid w:val="009B7663"/>
    <w:rsid w:val="009B7A29"/>
    <w:rsid w:val="009C001B"/>
    <w:rsid w:val="009C02D8"/>
    <w:rsid w:val="009C1210"/>
    <w:rsid w:val="009C2262"/>
    <w:rsid w:val="009C266E"/>
    <w:rsid w:val="009C2D64"/>
    <w:rsid w:val="009C3223"/>
    <w:rsid w:val="009C3FEF"/>
    <w:rsid w:val="009C412F"/>
    <w:rsid w:val="009C496F"/>
    <w:rsid w:val="009C54DF"/>
    <w:rsid w:val="009C566A"/>
    <w:rsid w:val="009C655E"/>
    <w:rsid w:val="009C66F0"/>
    <w:rsid w:val="009C6FA3"/>
    <w:rsid w:val="009C7115"/>
    <w:rsid w:val="009C72E9"/>
    <w:rsid w:val="009C79EB"/>
    <w:rsid w:val="009D0154"/>
    <w:rsid w:val="009D01AF"/>
    <w:rsid w:val="009D0A52"/>
    <w:rsid w:val="009D0D5F"/>
    <w:rsid w:val="009D1082"/>
    <w:rsid w:val="009D1247"/>
    <w:rsid w:val="009D2968"/>
    <w:rsid w:val="009D3B73"/>
    <w:rsid w:val="009D4D84"/>
    <w:rsid w:val="009D519D"/>
    <w:rsid w:val="009D5684"/>
    <w:rsid w:val="009D5699"/>
    <w:rsid w:val="009D7D06"/>
    <w:rsid w:val="009E074A"/>
    <w:rsid w:val="009E08A4"/>
    <w:rsid w:val="009E0C90"/>
    <w:rsid w:val="009E0F19"/>
    <w:rsid w:val="009E1C72"/>
    <w:rsid w:val="009E2F55"/>
    <w:rsid w:val="009E4372"/>
    <w:rsid w:val="009E4CE0"/>
    <w:rsid w:val="009E4D63"/>
    <w:rsid w:val="009E5291"/>
    <w:rsid w:val="009E5611"/>
    <w:rsid w:val="009E6E90"/>
    <w:rsid w:val="009E742E"/>
    <w:rsid w:val="009E74C4"/>
    <w:rsid w:val="009E7B08"/>
    <w:rsid w:val="009F03CE"/>
    <w:rsid w:val="009F0650"/>
    <w:rsid w:val="009F0CFB"/>
    <w:rsid w:val="009F1B6F"/>
    <w:rsid w:val="009F1E80"/>
    <w:rsid w:val="009F2E45"/>
    <w:rsid w:val="009F31B6"/>
    <w:rsid w:val="009F3242"/>
    <w:rsid w:val="009F3308"/>
    <w:rsid w:val="009F481C"/>
    <w:rsid w:val="009F4A29"/>
    <w:rsid w:val="009F50CB"/>
    <w:rsid w:val="009F5283"/>
    <w:rsid w:val="009F5930"/>
    <w:rsid w:val="009F5B77"/>
    <w:rsid w:val="009F5C03"/>
    <w:rsid w:val="009F62FA"/>
    <w:rsid w:val="009F688B"/>
    <w:rsid w:val="00A00067"/>
    <w:rsid w:val="00A0111D"/>
    <w:rsid w:val="00A017AA"/>
    <w:rsid w:val="00A019F5"/>
    <w:rsid w:val="00A0294A"/>
    <w:rsid w:val="00A02DF4"/>
    <w:rsid w:val="00A034F9"/>
    <w:rsid w:val="00A036BE"/>
    <w:rsid w:val="00A03706"/>
    <w:rsid w:val="00A03725"/>
    <w:rsid w:val="00A039CF"/>
    <w:rsid w:val="00A03B9C"/>
    <w:rsid w:val="00A05532"/>
    <w:rsid w:val="00A05547"/>
    <w:rsid w:val="00A05711"/>
    <w:rsid w:val="00A05913"/>
    <w:rsid w:val="00A05A30"/>
    <w:rsid w:val="00A06D91"/>
    <w:rsid w:val="00A070C5"/>
    <w:rsid w:val="00A072B5"/>
    <w:rsid w:val="00A079EE"/>
    <w:rsid w:val="00A07A21"/>
    <w:rsid w:val="00A105E5"/>
    <w:rsid w:val="00A108E6"/>
    <w:rsid w:val="00A10DCA"/>
    <w:rsid w:val="00A10DD2"/>
    <w:rsid w:val="00A11977"/>
    <w:rsid w:val="00A12662"/>
    <w:rsid w:val="00A129F6"/>
    <w:rsid w:val="00A12C0A"/>
    <w:rsid w:val="00A1439D"/>
    <w:rsid w:val="00A145A6"/>
    <w:rsid w:val="00A155CC"/>
    <w:rsid w:val="00A15DE2"/>
    <w:rsid w:val="00A1604D"/>
    <w:rsid w:val="00A165A1"/>
    <w:rsid w:val="00A1759E"/>
    <w:rsid w:val="00A200EF"/>
    <w:rsid w:val="00A208F2"/>
    <w:rsid w:val="00A20D00"/>
    <w:rsid w:val="00A20F6E"/>
    <w:rsid w:val="00A21F3D"/>
    <w:rsid w:val="00A2257C"/>
    <w:rsid w:val="00A23238"/>
    <w:rsid w:val="00A23444"/>
    <w:rsid w:val="00A2409A"/>
    <w:rsid w:val="00A242BB"/>
    <w:rsid w:val="00A24936"/>
    <w:rsid w:val="00A25002"/>
    <w:rsid w:val="00A2573D"/>
    <w:rsid w:val="00A257C6"/>
    <w:rsid w:val="00A26303"/>
    <w:rsid w:val="00A26AC8"/>
    <w:rsid w:val="00A27BFA"/>
    <w:rsid w:val="00A302E3"/>
    <w:rsid w:val="00A317B5"/>
    <w:rsid w:val="00A31BE7"/>
    <w:rsid w:val="00A31CAE"/>
    <w:rsid w:val="00A3227D"/>
    <w:rsid w:val="00A32B28"/>
    <w:rsid w:val="00A32BC0"/>
    <w:rsid w:val="00A33C5D"/>
    <w:rsid w:val="00A33EC0"/>
    <w:rsid w:val="00A3468B"/>
    <w:rsid w:val="00A349B8"/>
    <w:rsid w:val="00A34BC6"/>
    <w:rsid w:val="00A34E54"/>
    <w:rsid w:val="00A350D9"/>
    <w:rsid w:val="00A353D4"/>
    <w:rsid w:val="00A36699"/>
    <w:rsid w:val="00A367EA"/>
    <w:rsid w:val="00A36CB3"/>
    <w:rsid w:val="00A370EF"/>
    <w:rsid w:val="00A376F1"/>
    <w:rsid w:val="00A37E30"/>
    <w:rsid w:val="00A37E65"/>
    <w:rsid w:val="00A37FD0"/>
    <w:rsid w:val="00A40030"/>
    <w:rsid w:val="00A4006E"/>
    <w:rsid w:val="00A40264"/>
    <w:rsid w:val="00A40AFD"/>
    <w:rsid w:val="00A40DBE"/>
    <w:rsid w:val="00A40F87"/>
    <w:rsid w:val="00A4187A"/>
    <w:rsid w:val="00A421E8"/>
    <w:rsid w:val="00A42E07"/>
    <w:rsid w:val="00A42E7C"/>
    <w:rsid w:val="00A43623"/>
    <w:rsid w:val="00A438B7"/>
    <w:rsid w:val="00A442E0"/>
    <w:rsid w:val="00A44B68"/>
    <w:rsid w:val="00A44C2F"/>
    <w:rsid w:val="00A450EB"/>
    <w:rsid w:val="00A45A66"/>
    <w:rsid w:val="00A45D11"/>
    <w:rsid w:val="00A46369"/>
    <w:rsid w:val="00A46606"/>
    <w:rsid w:val="00A4691F"/>
    <w:rsid w:val="00A46986"/>
    <w:rsid w:val="00A46A99"/>
    <w:rsid w:val="00A46F69"/>
    <w:rsid w:val="00A47272"/>
    <w:rsid w:val="00A4731A"/>
    <w:rsid w:val="00A476DC"/>
    <w:rsid w:val="00A47A15"/>
    <w:rsid w:val="00A47A96"/>
    <w:rsid w:val="00A502ED"/>
    <w:rsid w:val="00A506E0"/>
    <w:rsid w:val="00A50A3E"/>
    <w:rsid w:val="00A50D1C"/>
    <w:rsid w:val="00A512C6"/>
    <w:rsid w:val="00A5151C"/>
    <w:rsid w:val="00A5160D"/>
    <w:rsid w:val="00A51656"/>
    <w:rsid w:val="00A522E6"/>
    <w:rsid w:val="00A523E5"/>
    <w:rsid w:val="00A52840"/>
    <w:rsid w:val="00A528C5"/>
    <w:rsid w:val="00A52999"/>
    <w:rsid w:val="00A535FA"/>
    <w:rsid w:val="00A5398A"/>
    <w:rsid w:val="00A540A6"/>
    <w:rsid w:val="00A54932"/>
    <w:rsid w:val="00A54BBC"/>
    <w:rsid w:val="00A54C70"/>
    <w:rsid w:val="00A54CA4"/>
    <w:rsid w:val="00A54E2C"/>
    <w:rsid w:val="00A55B7E"/>
    <w:rsid w:val="00A55C6C"/>
    <w:rsid w:val="00A56144"/>
    <w:rsid w:val="00A56FEA"/>
    <w:rsid w:val="00A57306"/>
    <w:rsid w:val="00A5736C"/>
    <w:rsid w:val="00A579FC"/>
    <w:rsid w:val="00A57DDF"/>
    <w:rsid w:val="00A608BB"/>
    <w:rsid w:val="00A60BF7"/>
    <w:rsid w:val="00A60BF8"/>
    <w:rsid w:val="00A61B6A"/>
    <w:rsid w:val="00A6200B"/>
    <w:rsid w:val="00A62B3E"/>
    <w:rsid w:val="00A62C39"/>
    <w:rsid w:val="00A62CD0"/>
    <w:rsid w:val="00A632C9"/>
    <w:rsid w:val="00A6367C"/>
    <w:rsid w:val="00A63D24"/>
    <w:rsid w:val="00A63FF0"/>
    <w:rsid w:val="00A643A6"/>
    <w:rsid w:val="00A64548"/>
    <w:rsid w:val="00A646BD"/>
    <w:rsid w:val="00A65B16"/>
    <w:rsid w:val="00A673A3"/>
    <w:rsid w:val="00A673C8"/>
    <w:rsid w:val="00A70726"/>
    <w:rsid w:val="00A70E6E"/>
    <w:rsid w:val="00A70E9B"/>
    <w:rsid w:val="00A7130D"/>
    <w:rsid w:val="00A729FA"/>
    <w:rsid w:val="00A731F6"/>
    <w:rsid w:val="00A73234"/>
    <w:rsid w:val="00A73337"/>
    <w:rsid w:val="00A7346A"/>
    <w:rsid w:val="00A74392"/>
    <w:rsid w:val="00A746B1"/>
    <w:rsid w:val="00A74A23"/>
    <w:rsid w:val="00A74A9B"/>
    <w:rsid w:val="00A761F7"/>
    <w:rsid w:val="00A76278"/>
    <w:rsid w:val="00A76992"/>
    <w:rsid w:val="00A769B9"/>
    <w:rsid w:val="00A76A50"/>
    <w:rsid w:val="00A76D2D"/>
    <w:rsid w:val="00A76D37"/>
    <w:rsid w:val="00A772B7"/>
    <w:rsid w:val="00A7734B"/>
    <w:rsid w:val="00A77B44"/>
    <w:rsid w:val="00A800AA"/>
    <w:rsid w:val="00A80F6A"/>
    <w:rsid w:val="00A81826"/>
    <w:rsid w:val="00A82024"/>
    <w:rsid w:val="00A82820"/>
    <w:rsid w:val="00A83886"/>
    <w:rsid w:val="00A84285"/>
    <w:rsid w:val="00A85CB9"/>
    <w:rsid w:val="00A85DF2"/>
    <w:rsid w:val="00A85F0A"/>
    <w:rsid w:val="00A8641A"/>
    <w:rsid w:val="00A86883"/>
    <w:rsid w:val="00A86E44"/>
    <w:rsid w:val="00A87871"/>
    <w:rsid w:val="00A87C3D"/>
    <w:rsid w:val="00A9046E"/>
    <w:rsid w:val="00A90D13"/>
    <w:rsid w:val="00A914BE"/>
    <w:rsid w:val="00A917A8"/>
    <w:rsid w:val="00A918DE"/>
    <w:rsid w:val="00A920F3"/>
    <w:rsid w:val="00A9243A"/>
    <w:rsid w:val="00A92ADD"/>
    <w:rsid w:val="00A932C7"/>
    <w:rsid w:val="00A93B5F"/>
    <w:rsid w:val="00A94004"/>
    <w:rsid w:val="00A941DB"/>
    <w:rsid w:val="00A941EB"/>
    <w:rsid w:val="00A94832"/>
    <w:rsid w:val="00A948AC"/>
    <w:rsid w:val="00A94F16"/>
    <w:rsid w:val="00A952AE"/>
    <w:rsid w:val="00A95461"/>
    <w:rsid w:val="00A954BB"/>
    <w:rsid w:val="00A955CB"/>
    <w:rsid w:val="00A95B9C"/>
    <w:rsid w:val="00A96596"/>
    <w:rsid w:val="00A9699E"/>
    <w:rsid w:val="00A96C61"/>
    <w:rsid w:val="00A97072"/>
    <w:rsid w:val="00A97903"/>
    <w:rsid w:val="00AA0083"/>
    <w:rsid w:val="00AA00C6"/>
    <w:rsid w:val="00AA070E"/>
    <w:rsid w:val="00AA07A8"/>
    <w:rsid w:val="00AA12A2"/>
    <w:rsid w:val="00AA15E4"/>
    <w:rsid w:val="00AA2230"/>
    <w:rsid w:val="00AA244F"/>
    <w:rsid w:val="00AA2682"/>
    <w:rsid w:val="00AA588F"/>
    <w:rsid w:val="00AA5DFF"/>
    <w:rsid w:val="00AA5E88"/>
    <w:rsid w:val="00AA60AA"/>
    <w:rsid w:val="00AA6711"/>
    <w:rsid w:val="00AA6C4C"/>
    <w:rsid w:val="00AA6F13"/>
    <w:rsid w:val="00AA6F21"/>
    <w:rsid w:val="00AA7239"/>
    <w:rsid w:val="00AA7ACC"/>
    <w:rsid w:val="00AB144A"/>
    <w:rsid w:val="00AB1559"/>
    <w:rsid w:val="00AB225E"/>
    <w:rsid w:val="00AB2764"/>
    <w:rsid w:val="00AB2EB5"/>
    <w:rsid w:val="00AB2F8A"/>
    <w:rsid w:val="00AB3550"/>
    <w:rsid w:val="00AB533D"/>
    <w:rsid w:val="00AB565D"/>
    <w:rsid w:val="00AB567E"/>
    <w:rsid w:val="00AB567F"/>
    <w:rsid w:val="00AB58D4"/>
    <w:rsid w:val="00AB71AF"/>
    <w:rsid w:val="00AB735F"/>
    <w:rsid w:val="00AB7737"/>
    <w:rsid w:val="00AB78E4"/>
    <w:rsid w:val="00AB7B17"/>
    <w:rsid w:val="00AB7C51"/>
    <w:rsid w:val="00AB7D2F"/>
    <w:rsid w:val="00AC0550"/>
    <w:rsid w:val="00AC07E2"/>
    <w:rsid w:val="00AC08A3"/>
    <w:rsid w:val="00AC1304"/>
    <w:rsid w:val="00AC1C25"/>
    <w:rsid w:val="00AC241B"/>
    <w:rsid w:val="00AC3939"/>
    <w:rsid w:val="00AC3C97"/>
    <w:rsid w:val="00AC4DEF"/>
    <w:rsid w:val="00AC51DF"/>
    <w:rsid w:val="00AC5B59"/>
    <w:rsid w:val="00AC609B"/>
    <w:rsid w:val="00AC6C38"/>
    <w:rsid w:val="00AC6DC6"/>
    <w:rsid w:val="00AC6F1C"/>
    <w:rsid w:val="00AC75D9"/>
    <w:rsid w:val="00AD0606"/>
    <w:rsid w:val="00AD061B"/>
    <w:rsid w:val="00AD09E6"/>
    <w:rsid w:val="00AD09F4"/>
    <w:rsid w:val="00AD15B8"/>
    <w:rsid w:val="00AD15E0"/>
    <w:rsid w:val="00AD16D2"/>
    <w:rsid w:val="00AD1A0C"/>
    <w:rsid w:val="00AD1AA6"/>
    <w:rsid w:val="00AD1D2B"/>
    <w:rsid w:val="00AD218C"/>
    <w:rsid w:val="00AD23D8"/>
    <w:rsid w:val="00AD28B1"/>
    <w:rsid w:val="00AD30E3"/>
    <w:rsid w:val="00AD3C70"/>
    <w:rsid w:val="00AD478D"/>
    <w:rsid w:val="00AD5268"/>
    <w:rsid w:val="00AD5CE4"/>
    <w:rsid w:val="00AD606F"/>
    <w:rsid w:val="00AD6230"/>
    <w:rsid w:val="00AD630F"/>
    <w:rsid w:val="00AD66B5"/>
    <w:rsid w:val="00AD6744"/>
    <w:rsid w:val="00AD6854"/>
    <w:rsid w:val="00AD69BD"/>
    <w:rsid w:val="00AD794F"/>
    <w:rsid w:val="00AD7EBD"/>
    <w:rsid w:val="00AE0502"/>
    <w:rsid w:val="00AE2F98"/>
    <w:rsid w:val="00AE30F9"/>
    <w:rsid w:val="00AE3432"/>
    <w:rsid w:val="00AE37A0"/>
    <w:rsid w:val="00AE391D"/>
    <w:rsid w:val="00AE3E63"/>
    <w:rsid w:val="00AE3EB5"/>
    <w:rsid w:val="00AE4CA5"/>
    <w:rsid w:val="00AE4E50"/>
    <w:rsid w:val="00AE5DD6"/>
    <w:rsid w:val="00AE7633"/>
    <w:rsid w:val="00AF0A27"/>
    <w:rsid w:val="00AF2FCA"/>
    <w:rsid w:val="00AF3386"/>
    <w:rsid w:val="00AF344E"/>
    <w:rsid w:val="00AF346B"/>
    <w:rsid w:val="00AF41A4"/>
    <w:rsid w:val="00AF42D2"/>
    <w:rsid w:val="00AF432C"/>
    <w:rsid w:val="00AF4681"/>
    <w:rsid w:val="00AF4B50"/>
    <w:rsid w:val="00AF4C64"/>
    <w:rsid w:val="00AF4E29"/>
    <w:rsid w:val="00AF52F9"/>
    <w:rsid w:val="00AF5413"/>
    <w:rsid w:val="00AF5955"/>
    <w:rsid w:val="00AF5C31"/>
    <w:rsid w:val="00B0032E"/>
    <w:rsid w:val="00B00CE9"/>
    <w:rsid w:val="00B01637"/>
    <w:rsid w:val="00B0191D"/>
    <w:rsid w:val="00B01C9E"/>
    <w:rsid w:val="00B02D07"/>
    <w:rsid w:val="00B02DA8"/>
    <w:rsid w:val="00B03E60"/>
    <w:rsid w:val="00B04BEC"/>
    <w:rsid w:val="00B05287"/>
    <w:rsid w:val="00B056C7"/>
    <w:rsid w:val="00B068E7"/>
    <w:rsid w:val="00B06C06"/>
    <w:rsid w:val="00B06FC1"/>
    <w:rsid w:val="00B07629"/>
    <w:rsid w:val="00B0786E"/>
    <w:rsid w:val="00B07A20"/>
    <w:rsid w:val="00B07E76"/>
    <w:rsid w:val="00B106E1"/>
    <w:rsid w:val="00B107E4"/>
    <w:rsid w:val="00B10B64"/>
    <w:rsid w:val="00B10FDC"/>
    <w:rsid w:val="00B11001"/>
    <w:rsid w:val="00B11783"/>
    <w:rsid w:val="00B11A4F"/>
    <w:rsid w:val="00B11DE6"/>
    <w:rsid w:val="00B11E53"/>
    <w:rsid w:val="00B11FF9"/>
    <w:rsid w:val="00B120D9"/>
    <w:rsid w:val="00B12427"/>
    <w:rsid w:val="00B12450"/>
    <w:rsid w:val="00B1250C"/>
    <w:rsid w:val="00B125E3"/>
    <w:rsid w:val="00B12F74"/>
    <w:rsid w:val="00B13889"/>
    <w:rsid w:val="00B14302"/>
    <w:rsid w:val="00B14350"/>
    <w:rsid w:val="00B14B48"/>
    <w:rsid w:val="00B15352"/>
    <w:rsid w:val="00B154AE"/>
    <w:rsid w:val="00B15E48"/>
    <w:rsid w:val="00B16F4B"/>
    <w:rsid w:val="00B17F19"/>
    <w:rsid w:val="00B20F82"/>
    <w:rsid w:val="00B2106C"/>
    <w:rsid w:val="00B21087"/>
    <w:rsid w:val="00B2129B"/>
    <w:rsid w:val="00B2143A"/>
    <w:rsid w:val="00B21A59"/>
    <w:rsid w:val="00B220D9"/>
    <w:rsid w:val="00B2249B"/>
    <w:rsid w:val="00B229F2"/>
    <w:rsid w:val="00B23048"/>
    <w:rsid w:val="00B23543"/>
    <w:rsid w:val="00B23D88"/>
    <w:rsid w:val="00B253A8"/>
    <w:rsid w:val="00B25557"/>
    <w:rsid w:val="00B25AB7"/>
    <w:rsid w:val="00B25C09"/>
    <w:rsid w:val="00B25FB5"/>
    <w:rsid w:val="00B2600F"/>
    <w:rsid w:val="00B263AD"/>
    <w:rsid w:val="00B264B0"/>
    <w:rsid w:val="00B26E2E"/>
    <w:rsid w:val="00B27231"/>
    <w:rsid w:val="00B30188"/>
    <w:rsid w:val="00B3077B"/>
    <w:rsid w:val="00B30F57"/>
    <w:rsid w:val="00B31BE3"/>
    <w:rsid w:val="00B31E92"/>
    <w:rsid w:val="00B32331"/>
    <w:rsid w:val="00B324CE"/>
    <w:rsid w:val="00B32692"/>
    <w:rsid w:val="00B329E3"/>
    <w:rsid w:val="00B33081"/>
    <w:rsid w:val="00B33485"/>
    <w:rsid w:val="00B33E8D"/>
    <w:rsid w:val="00B345A0"/>
    <w:rsid w:val="00B35066"/>
    <w:rsid w:val="00B3540B"/>
    <w:rsid w:val="00B35897"/>
    <w:rsid w:val="00B35A26"/>
    <w:rsid w:val="00B35D8B"/>
    <w:rsid w:val="00B3624D"/>
    <w:rsid w:val="00B36839"/>
    <w:rsid w:val="00B36D02"/>
    <w:rsid w:val="00B36EE4"/>
    <w:rsid w:val="00B36EEF"/>
    <w:rsid w:val="00B37036"/>
    <w:rsid w:val="00B37197"/>
    <w:rsid w:val="00B37491"/>
    <w:rsid w:val="00B37A37"/>
    <w:rsid w:val="00B37EE1"/>
    <w:rsid w:val="00B4015C"/>
    <w:rsid w:val="00B41E26"/>
    <w:rsid w:val="00B4253F"/>
    <w:rsid w:val="00B44473"/>
    <w:rsid w:val="00B44611"/>
    <w:rsid w:val="00B4499E"/>
    <w:rsid w:val="00B4529A"/>
    <w:rsid w:val="00B46058"/>
    <w:rsid w:val="00B46225"/>
    <w:rsid w:val="00B466A4"/>
    <w:rsid w:val="00B46AD8"/>
    <w:rsid w:val="00B473B7"/>
    <w:rsid w:val="00B47B2C"/>
    <w:rsid w:val="00B47D7A"/>
    <w:rsid w:val="00B47FF6"/>
    <w:rsid w:val="00B50422"/>
    <w:rsid w:val="00B505D1"/>
    <w:rsid w:val="00B514BE"/>
    <w:rsid w:val="00B51842"/>
    <w:rsid w:val="00B51B45"/>
    <w:rsid w:val="00B52698"/>
    <w:rsid w:val="00B53470"/>
    <w:rsid w:val="00B53605"/>
    <w:rsid w:val="00B53730"/>
    <w:rsid w:val="00B53763"/>
    <w:rsid w:val="00B54A26"/>
    <w:rsid w:val="00B55B52"/>
    <w:rsid w:val="00B55FC1"/>
    <w:rsid w:val="00B57168"/>
    <w:rsid w:val="00B57326"/>
    <w:rsid w:val="00B57876"/>
    <w:rsid w:val="00B57C89"/>
    <w:rsid w:val="00B57EEA"/>
    <w:rsid w:val="00B57FB8"/>
    <w:rsid w:val="00B60201"/>
    <w:rsid w:val="00B603AA"/>
    <w:rsid w:val="00B606D1"/>
    <w:rsid w:val="00B6100A"/>
    <w:rsid w:val="00B6111B"/>
    <w:rsid w:val="00B62059"/>
    <w:rsid w:val="00B620DA"/>
    <w:rsid w:val="00B626E2"/>
    <w:rsid w:val="00B63516"/>
    <w:rsid w:val="00B640DF"/>
    <w:rsid w:val="00B64F64"/>
    <w:rsid w:val="00B66208"/>
    <w:rsid w:val="00B6645A"/>
    <w:rsid w:val="00B678C7"/>
    <w:rsid w:val="00B67A31"/>
    <w:rsid w:val="00B67B2D"/>
    <w:rsid w:val="00B708A5"/>
    <w:rsid w:val="00B70A60"/>
    <w:rsid w:val="00B70E9E"/>
    <w:rsid w:val="00B71B3D"/>
    <w:rsid w:val="00B72113"/>
    <w:rsid w:val="00B725A1"/>
    <w:rsid w:val="00B72F46"/>
    <w:rsid w:val="00B736CB"/>
    <w:rsid w:val="00B7580C"/>
    <w:rsid w:val="00B75993"/>
    <w:rsid w:val="00B7720A"/>
    <w:rsid w:val="00B772DE"/>
    <w:rsid w:val="00B77371"/>
    <w:rsid w:val="00B774A0"/>
    <w:rsid w:val="00B77ACB"/>
    <w:rsid w:val="00B77C4E"/>
    <w:rsid w:val="00B77EC4"/>
    <w:rsid w:val="00B800B8"/>
    <w:rsid w:val="00B8139B"/>
    <w:rsid w:val="00B81F66"/>
    <w:rsid w:val="00B81F9F"/>
    <w:rsid w:val="00B83860"/>
    <w:rsid w:val="00B838DA"/>
    <w:rsid w:val="00B8480A"/>
    <w:rsid w:val="00B84A2F"/>
    <w:rsid w:val="00B84A49"/>
    <w:rsid w:val="00B850DF"/>
    <w:rsid w:val="00B85963"/>
    <w:rsid w:val="00B859B6"/>
    <w:rsid w:val="00B86376"/>
    <w:rsid w:val="00B86501"/>
    <w:rsid w:val="00B8655A"/>
    <w:rsid w:val="00B86B18"/>
    <w:rsid w:val="00B86DB5"/>
    <w:rsid w:val="00B86EF4"/>
    <w:rsid w:val="00B87748"/>
    <w:rsid w:val="00B877B3"/>
    <w:rsid w:val="00B879F5"/>
    <w:rsid w:val="00B90177"/>
    <w:rsid w:val="00B91C5A"/>
    <w:rsid w:val="00B9243E"/>
    <w:rsid w:val="00B9301F"/>
    <w:rsid w:val="00B931A9"/>
    <w:rsid w:val="00B950CE"/>
    <w:rsid w:val="00B95187"/>
    <w:rsid w:val="00B95363"/>
    <w:rsid w:val="00B96B84"/>
    <w:rsid w:val="00B96E84"/>
    <w:rsid w:val="00B9705B"/>
    <w:rsid w:val="00B97536"/>
    <w:rsid w:val="00B977B4"/>
    <w:rsid w:val="00B97AC3"/>
    <w:rsid w:val="00BA0146"/>
    <w:rsid w:val="00BA0193"/>
    <w:rsid w:val="00BA043A"/>
    <w:rsid w:val="00BA0BE5"/>
    <w:rsid w:val="00BA1A3B"/>
    <w:rsid w:val="00BA25DB"/>
    <w:rsid w:val="00BA27A1"/>
    <w:rsid w:val="00BA34E6"/>
    <w:rsid w:val="00BA3A6A"/>
    <w:rsid w:val="00BA3B2A"/>
    <w:rsid w:val="00BA3D52"/>
    <w:rsid w:val="00BA3DA2"/>
    <w:rsid w:val="00BA3F68"/>
    <w:rsid w:val="00BA4C7B"/>
    <w:rsid w:val="00BA5382"/>
    <w:rsid w:val="00BA76E5"/>
    <w:rsid w:val="00BB0299"/>
    <w:rsid w:val="00BB0723"/>
    <w:rsid w:val="00BB08EA"/>
    <w:rsid w:val="00BB0957"/>
    <w:rsid w:val="00BB15F8"/>
    <w:rsid w:val="00BB185B"/>
    <w:rsid w:val="00BB1B2C"/>
    <w:rsid w:val="00BB31FB"/>
    <w:rsid w:val="00BB3618"/>
    <w:rsid w:val="00BB3C4D"/>
    <w:rsid w:val="00BB45F6"/>
    <w:rsid w:val="00BB4D38"/>
    <w:rsid w:val="00BB5CE3"/>
    <w:rsid w:val="00BB6C54"/>
    <w:rsid w:val="00BB6F96"/>
    <w:rsid w:val="00BB7ADD"/>
    <w:rsid w:val="00BC006D"/>
    <w:rsid w:val="00BC0909"/>
    <w:rsid w:val="00BC09EB"/>
    <w:rsid w:val="00BC0B82"/>
    <w:rsid w:val="00BC15DF"/>
    <w:rsid w:val="00BC2DD2"/>
    <w:rsid w:val="00BC3DB5"/>
    <w:rsid w:val="00BC4284"/>
    <w:rsid w:val="00BC4AEA"/>
    <w:rsid w:val="00BC4ED8"/>
    <w:rsid w:val="00BC572B"/>
    <w:rsid w:val="00BC647B"/>
    <w:rsid w:val="00BC660D"/>
    <w:rsid w:val="00BC7346"/>
    <w:rsid w:val="00BC7AF9"/>
    <w:rsid w:val="00BC7F0B"/>
    <w:rsid w:val="00BD00FD"/>
    <w:rsid w:val="00BD0123"/>
    <w:rsid w:val="00BD0934"/>
    <w:rsid w:val="00BD1095"/>
    <w:rsid w:val="00BD1A41"/>
    <w:rsid w:val="00BD2687"/>
    <w:rsid w:val="00BD41B4"/>
    <w:rsid w:val="00BD443D"/>
    <w:rsid w:val="00BD4592"/>
    <w:rsid w:val="00BD4666"/>
    <w:rsid w:val="00BD4A67"/>
    <w:rsid w:val="00BD513B"/>
    <w:rsid w:val="00BD56CE"/>
    <w:rsid w:val="00BD5A97"/>
    <w:rsid w:val="00BD5BBC"/>
    <w:rsid w:val="00BD5C02"/>
    <w:rsid w:val="00BD6EB6"/>
    <w:rsid w:val="00BD73F8"/>
    <w:rsid w:val="00BE011A"/>
    <w:rsid w:val="00BE021F"/>
    <w:rsid w:val="00BE02BE"/>
    <w:rsid w:val="00BE095C"/>
    <w:rsid w:val="00BE0E59"/>
    <w:rsid w:val="00BE1162"/>
    <w:rsid w:val="00BE11BF"/>
    <w:rsid w:val="00BE124D"/>
    <w:rsid w:val="00BE135A"/>
    <w:rsid w:val="00BE1564"/>
    <w:rsid w:val="00BE238A"/>
    <w:rsid w:val="00BE38EF"/>
    <w:rsid w:val="00BE4E03"/>
    <w:rsid w:val="00BE5733"/>
    <w:rsid w:val="00BE6022"/>
    <w:rsid w:val="00BE614A"/>
    <w:rsid w:val="00BE6404"/>
    <w:rsid w:val="00BE6432"/>
    <w:rsid w:val="00BE6590"/>
    <w:rsid w:val="00BE66C4"/>
    <w:rsid w:val="00BE6FBF"/>
    <w:rsid w:val="00BE73DC"/>
    <w:rsid w:val="00BE75C7"/>
    <w:rsid w:val="00BE7DEA"/>
    <w:rsid w:val="00BF01FD"/>
    <w:rsid w:val="00BF0271"/>
    <w:rsid w:val="00BF03B3"/>
    <w:rsid w:val="00BF0DFF"/>
    <w:rsid w:val="00BF1AA0"/>
    <w:rsid w:val="00BF246B"/>
    <w:rsid w:val="00BF30A4"/>
    <w:rsid w:val="00BF38BF"/>
    <w:rsid w:val="00BF40E2"/>
    <w:rsid w:val="00BF4E4F"/>
    <w:rsid w:val="00BF4F5D"/>
    <w:rsid w:val="00BF4FCC"/>
    <w:rsid w:val="00BF5A56"/>
    <w:rsid w:val="00BF6899"/>
    <w:rsid w:val="00BF6933"/>
    <w:rsid w:val="00BF6AAC"/>
    <w:rsid w:val="00BF794D"/>
    <w:rsid w:val="00BF7C3C"/>
    <w:rsid w:val="00C00124"/>
    <w:rsid w:val="00C00384"/>
    <w:rsid w:val="00C00B27"/>
    <w:rsid w:val="00C01AD9"/>
    <w:rsid w:val="00C01F02"/>
    <w:rsid w:val="00C02591"/>
    <w:rsid w:val="00C029FC"/>
    <w:rsid w:val="00C02C6E"/>
    <w:rsid w:val="00C03806"/>
    <w:rsid w:val="00C05385"/>
    <w:rsid w:val="00C056E9"/>
    <w:rsid w:val="00C064A6"/>
    <w:rsid w:val="00C06564"/>
    <w:rsid w:val="00C06EA9"/>
    <w:rsid w:val="00C07555"/>
    <w:rsid w:val="00C077DF"/>
    <w:rsid w:val="00C07BD4"/>
    <w:rsid w:val="00C101F0"/>
    <w:rsid w:val="00C10700"/>
    <w:rsid w:val="00C11334"/>
    <w:rsid w:val="00C120E2"/>
    <w:rsid w:val="00C131D2"/>
    <w:rsid w:val="00C13335"/>
    <w:rsid w:val="00C135A4"/>
    <w:rsid w:val="00C13D81"/>
    <w:rsid w:val="00C13E72"/>
    <w:rsid w:val="00C15C05"/>
    <w:rsid w:val="00C15FF8"/>
    <w:rsid w:val="00C16C0A"/>
    <w:rsid w:val="00C17009"/>
    <w:rsid w:val="00C179BD"/>
    <w:rsid w:val="00C20A12"/>
    <w:rsid w:val="00C211A2"/>
    <w:rsid w:val="00C21A95"/>
    <w:rsid w:val="00C22059"/>
    <w:rsid w:val="00C224CB"/>
    <w:rsid w:val="00C22A7A"/>
    <w:rsid w:val="00C22D67"/>
    <w:rsid w:val="00C22E3D"/>
    <w:rsid w:val="00C22F83"/>
    <w:rsid w:val="00C2369E"/>
    <w:rsid w:val="00C23791"/>
    <w:rsid w:val="00C2553C"/>
    <w:rsid w:val="00C26D9D"/>
    <w:rsid w:val="00C26F1B"/>
    <w:rsid w:val="00C270D0"/>
    <w:rsid w:val="00C32C35"/>
    <w:rsid w:val="00C32EFB"/>
    <w:rsid w:val="00C33A2F"/>
    <w:rsid w:val="00C360A4"/>
    <w:rsid w:val="00C40250"/>
    <w:rsid w:val="00C411F8"/>
    <w:rsid w:val="00C41978"/>
    <w:rsid w:val="00C424D5"/>
    <w:rsid w:val="00C43B94"/>
    <w:rsid w:val="00C43FCF"/>
    <w:rsid w:val="00C44354"/>
    <w:rsid w:val="00C44F2C"/>
    <w:rsid w:val="00C45451"/>
    <w:rsid w:val="00C46157"/>
    <w:rsid w:val="00C46970"/>
    <w:rsid w:val="00C473F6"/>
    <w:rsid w:val="00C47AC3"/>
    <w:rsid w:val="00C512AA"/>
    <w:rsid w:val="00C52128"/>
    <w:rsid w:val="00C52342"/>
    <w:rsid w:val="00C5243F"/>
    <w:rsid w:val="00C52BF4"/>
    <w:rsid w:val="00C5318B"/>
    <w:rsid w:val="00C53A79"/>
    <w:rsid w:val="00C53CEC"/>
    <w:rsid w:val="00C54140"/>
    <w:rsid w:val="00C54291"/>
    <w:rsid w:val="00C545D5"/>
    <w:rsid w:val="00C54720"/>
    <w:rsid w:val="00C55C7E"/>
    <w:rsid w:val="00C55CEF"/>
    <w:rsid w:val="00C56A12"/>
    <w:rsid w:val="00C5727E"/>
    <w:rsid w:val="00C57435"/>
    <w:rsid w:val="00C5793D"/>
    <w:rsid w:val="00C57BB7"/>
    <w:rsid w:val="00C57CA8"/>
    <w:rsid w:val="00C57F5C"/>
    <w:rsid w:val="00C6019C"/>
    <w:rsid w:val="00C60309"/>
    <w:rsid w:val="00C60485"/>
    <w:rsid w:val="00C60613"/>
    <w:rsid w:val="00C6093A"/>
    <w:rsid w:val="00C60CBB"/>
    <w:rsid w:val="00C60E77"/>
    <w:rsid w:val="00C617C7"/>
    <w:rsid w:val="00C6247E"/>
    <w:rsid w:val="00C6262B"/>
    <w:rsid w:val="00C62B89"/>
    <w:rsid w:val="00C63316"/>
    <w:rsid w:val="00C633C9"/>
    <w:rsid w:val="00C6359D"/>
    <w:rsid w:val="00C63AF0"/>
    <w:rsid w:val="00C6478F"/>
    <w:rsid w:val="00C64C99"/>
    <w:rsid w:val="00C66165"/>
    <w:rsid w:val="00C66AA1"/>
    <w:rsid w:val="00C67106"/>
    <w:rsid w:val="00C67446"/>
    <w:rsid w:val="00C70103"/>
    <w:rsid w:val="00C701D2"/>
    <w:rsid w:val="00C70638"/>
    <w:rsid w:val="00C7064E"/>
    <w:rsid w:val="00C71292"/>
    <w:rsid w:val="00C71AE0"/>
    <w:rsid w:val="00C721D4"/>
    <w:rsid w:val="00C72E57"/>
    <w:rsid w:val="00C73127"/>
    <w:rsid w:val="00C736B7"/>
    <w:rsid w:val="00C73CCA"/>
    <w:rsid w:val="00C74356"/>
    <w:rsid w:val="00C754F8"/>
    <w:rsid w:val="00C75653"/>
    <w:rsid w:val="00C76996"/>
    <w:rsid w:val="00C76A1C"/>
    <w:rsid w:val="00C8028E"/>
    <w:rsid w:val="00C803AF"/>
    <w:rsid w:val="00C81610"/>
    <w:rsid w:val="00C822CA"/>
    <w:rsid w:val="00C82468"/>
    <w:rsid w:val="00C82BA5"/>
    <w:rsid w:val="00C830F3"/>
    <w:rsid w:val="00C8333A"/>
    <w:rsid w:val="00C83457"/>
    <w:rsid w:val="00C83E03"/>
    <w:rsid w:val="00C845D3"/>
    <w:rsid w:val="00C84DA8"/>
    <w:rsid w:val="00C8549E"/>
    <w:rsid w:val="00C8616B"/>
    <w:rsid w:val="00C87586"/>
    <w:rsid w:val="00C87748"/>
    <w:rsid w:val="00C8799D"/>
    <w:rsid w:val="00C90220"/>
    <w:rsid w:val="00C904DC"/>
    <w:rsid w:val="00C9094E"/>
    <w:rsid w:val="00C913BC"/>
    <w:rsid w:val="00C91D70"/>
    <w:rsid w:val="00C92BB3"/>
    <w:rsid w:val="00C92C87"/>
    <w:rsid w:val="00C932C6"/>
    <w:rsid w:val="00C93419"/>
    <w:rsid w:val="00C9356F"/>
    <w:rsid w:val="00C93B99"/>
    <w:rsid w:val="00C942FC"/>
    <w:rsid w:val="00C944DB"/>
    <w:rsid w:val="00C944E8"/>
    <w:rsid w:val="00C946D5"/>
    <w:rsid w:val="00C9483D"/>
    <w:rsid w:val="00C94AA5"/>
    <w:rsid w:val="00C954FD"/>
    <w:rsid w:val="00C95D5A"/>
    <w:rsid w:val="00C95DA4"/>
    <w:rsid w:val="00C962EB"/>
    <w:rsid w:val="00C9650C"/>
    <w:rsid w:val="00C96B78"/>
    <w:rsid w:val="00C96EAB"/>
    <w:rsid w:val="00C97259"/>
    <w:rsid w:val="00C97285"/>
    <w:rsid w:val="00C978F0"/>
    <w:rsid w:val="00CA149B"/>
    <w:rsid w:val="00CA14DA"/>
    <w:rsid w:val="00CA1FF5"/>
    <w:rsid w:val="00CA20B3"/>
    <w:rsid w:val="00CA28C2"/>
    <w:rsid w:val="00CA2DF8"/>
    <w:rsid w:val="00CA3700"/>
    <w:rsid w:val="00CA47CE"/>
    <w:rsid w:val="00CA4A62"/>
    <w:rsid w:val="00CA4B2E"/>
    <w:rsid w:val="00CA4ED1"/>
    <w:rsid w:val="00CA5B49"/>
    <w:rsid w:val="00CA5F0E"/>
    <w:rsid w:val="00CA6105"/>
    <w:rsid w:val="00CA6514"/>
    <w:rsid w:val="00CA6EA8"/>
    <w:rsid w:val="00CA6EB1"/>
    <w:rsid w:val="00CA6F40"/>
    <w:rsid w:val="00CA70BC"/>
    <w:rsid w:val="00CA78C1"/>
    <w:rsid w:val="00CA7D67"/>
    <w:rsid w:val="00CA7EDE"/>
    <w:rsid w:val="00CA7F7C"/>
    <w:rsid w:val="00CB0460"/>
    <w:rsid w:val="00CB0650"/>
    <w:rsid w:val="00CB06E3"/>
    <w:rsid w:val="00CB0EC2"/>
    <w:rsid w:val="00CB159A"/>
    <w:rsid w:val="00CB2091"/>
    <w:rsid w:val="00CB2A88"/>
    <w:rsid w:val="00CB2BCA"/>
    <w:rsid w:val="00CB2DD0"/>
    <w:rsid w:val="00CB3006"/>
    <w:rsid w:val="00CB306B"/>
    <w:rsid w:val="00CB3A32"/>
    <w:rsid w:val="00CB43EB"/>
    <w:rsid w:val="00CB47B7"/>
    <w:rsid w:val="00CB5128"/>
    <w:rsid w:val="00CB5189"/>
    <w:rsid w:val="00CB56EC"/>
    <w:rsid w:val="00CB5D58"/>
    <w:rsid w:val="00CB5E9D"/>
    <w:rsid w:val="00CB683C"/>
    <w:rsid w:val="00CB7691"/>
    <w:rsid w:val="00CB76C3"/>
    <w:rsid w:val="00CB76C4"/>
    <w:rsid w:val="00CB77CB"/>
    <w:rsid w:val="00CB7A22"/>
    <w:rsid w:val="00CB7C41"/>
    <w:rsid w:val="00CC00DC"/>
    <w:rsid w:val="00CC0A97"/>
    <w:rsid w:val="00CC139F"/>
    <w:rsid w:val="00CC174E"/>
    <w:rsid w:val="00CC2DCB"/>
    <w:rsid w:val="00CC40B0"/>
    <w:rsid w:val="00CC47F9"/>
    <w:rsid w:val="00CC493E"/>
    <w:rsid w:val="00CC49B9"/>
    <w:rsid w:val="00CC4CA9"/>
    <w:rsid w:val="00CC53E4"/>
    <w:rsid w:val="00CC6933"/>
    <w:rsid w:val="00CC7B56"/>
    <w:rsid w:val="00CC7D88"/>
    <w:rsid w:val="00CD1F29"/>
    <w:rsid w:val="00CD2187"/>
    <w:rsid w:val="00CD28E4"/>
    <w:rsid w:val="00CD333E"/>
    <w:rsid w:val="00CD36E5"/>
    <w:rsid w:val="00CD383D"/>
    <w:rsid w:val="00CD3886"/>
    <w:rsid w:val="00CD39A3"/>
    <w:rsid w:val="00CD4352"/>
    <w:rsid w:val="00CD45BF"/>
    <w:rsid w:val="00CD4E80"/>
    <w:rsid w:val="00CD539C"/>
    <w:rsid w:val="00CD5821"/>
    <w:rsid w:val="00CD61B3"/>
    <w:rsid w:val="00CD68E9"/>
    <w:rsid w:val="00CD72CE"/>
    <w:rsid w:val="00CD7748"/>
    <w:rsid w:val="00CD7B0A"/>
    <w:rsid w:val="00CE0604"/>
    <w:rsid w:val="00CE0DDA"/>
    <w:rsid w:val="00CE0FD6"/>
    <w:rsid w:val="00CE19C0"/>
    <w:rsid w:val="00CE23C6"/>
    <w:rsid w:val="00CE319D"/>
    <w:rsid w:val="00CE329D"/>
    <w:rsid w:val="00CE3C62"/>
    <w:rsid w:val="00CE3EA4"/>
    <w:rsid w:val="00CE4717"/>
    <w:rsid w:val="00CE4E70"/>
    <w:rsid w:val="00CE55FE"/>
    <w:rsid w:val="00CE5CB4"/>
    <w:rsid w:val="00CE619C"/>
    <w:rsid w:val="00CE61C8"/>
    <w:rsid w:val="00CE632D"/>
    <w:rsid w:val="00CE775B"/>
    <w:rsid w:val="00CE77E6"/>
    <w:rsid w:val="00CE78A2"/>
    <w:rsid w:val="00CF0905"/>
    <w:rsid w:val="00CF0AE1"/>
    <w:rsid w:val="00CF1866"/>
    <w:rsid w:val="00CF3BBF"/>
    <w:rsid w:val="00CF3CC8"/>
    <w:rsid w:val="00CF434A"/>
    <w:rsid w:val="00CF4406"/>
    <w:rsid w:val="00CF478B"/>
    <w:rsid w:val="00CF56A9"/>
    <w:rsid w:val="00CF5ED9"/>
    <w:rsid w:val="00CF6621"/>
    <w:rsid w:val="00CF697B"/>
    <w:rsid w:val="00CF732B"/>
    <w:rsid w:val="00D00FF2"/>
    <w:rsid w:val="00D013FA"/>
    <w:rsid w:val="00D01C0A"/>
    <w:rsid w:val="00D02EA3"/>
    <w:rsid w:val="00D03080"/>
    <w:rsid w:val="00D031B6"/>
    <w:rsid w:val="00D031E3"/>
    <w:rsid w:val="00D032A4"/>
    <w:rsid w:val="00D033D2"/>
    <w:rsid w:val="00D034DB"/>
    <w:rsid w:val="00D035DD"/>
    <w:rsid w:val="00D03660"/>
    <w:rsid w:val="00D03C77"/>
    <w:rsid w:val="00D0482D"/>
    <w:rsid w:val="00D056F1"/>
    <w:rsid w:val="00D058F9"/>
    <w:rsid w:val="00D05B7C"/>
    <w:rsid w:val="00D075CE"/>
    <w:rsid w:val="00D07804"/>
    <w:rsid w:val="00D0793E"/>
    <w:rsid w:val="00D07CD2"/>
    <w:rsid w:val="00D10790"/>
    <w:rsid w:val="00D10B2A"/>
    <w:rsid w:val="00D10ED8"/>
    <w:rsid w:val="00D11BB2"/>
    <w:rsid w:val="00D1293F"/>
    <w:rsid w:val="00D12AEB"/>
    <w:rsid w:val="00D138EF"/>
    <w:rsid w:val="00D13AC2"/>
    <w:rsid w:val="00D13D05"/>
    <w:rsid w:val="00D148F4"/>
    <w:rsid w:val="00D14A78"/>
    <w:rsid w:val="00D1524A"/>
    <w:rsid w:val="00D160C8"/>
    <w:rsid w:val="00D161B2"/>
    <w:rsid w:val="00D16C35"/>
    <w:rsid w:val="00D16CF2"/>
    <w:rsid w:val="00D16FD5"/>
    <w:rsid w:val="00D20258"/>
    <w:rsid w:val="00D203E4"/>
    <w:rsid w:val="00D20C7D"/>
    <w:rsid w:val="00D21FFD"/>
    <w:rsid w:val="00D22373"/>
    <w:rsid w:val="00D22AC4"/>
    <w:rsid w:val="00D22AF7"/>
    <w:rsid w:val="00D22C6A"/>
    <w:rsid w:val="00D22DCE"/>
    <w:rsid w:val="00D22E3F"/>
    <w:rsid w:val="00D23122"/>
    <w:rsid w:val="00D2328C"/>
    <w:rsid w:val="00D23E51"/>
    <w:rsid w:val="00D241B9"/>
    <w:rsid w:val="00D242C3"/>
    <w:rsid w:val="00D24861"/>
    <w:rsid w:val="00D24FDF"/>
    <w:rsid w:val="00D25F78"/>
    <w:rsid w:val="00D265AD"/>
    <w:rsid w:val="00D266B9"/>
    <w:rsid w:val="00D26CEA"/>
    <w:rsid w:val="00D26D6D"/>
    <w:rsid w:val="00D27479"/>
    <w:rsid w:val="00D27572"/>
    <w:rsid w:val="00D3023D"/>
    <w:rsid w:val="00D306F6"/>
    <w:rsid w:val="00D308B0"/>
    <w:rsid w:val="00D30CB5"/>
    <w:rsid w:val="00D311C4"/>
    <w:rsid w:val="00D31442"/>
    <w:rsid w:val="00D3310D"/>
    <w:rsid w:val="00D33ABF"/>
    <w:rsid w:val="00D33B43"/>
    <w:rsid w:val="00D33E78"/>
    <w:rsid w:val="00D341E6"/>
    <w:rsid w:val="00D346F1"/>
    <w:rsid w:val="00D34CA3"/>
    <w:rsid w:val="00D34EAC"/>
    <w:rsid w:val="00D35D99"/>
    <w:rsid w:val="00D365B0"/>
    <w:rsid w:val="00D366FC"/>
    <w:rsid w:val="00D371DD"/>
    <w:rsid w:val="00D4002A"/>
    <w:rsid w:val="00D40665"/>
    <w:rsid w:val="00D40C67"/>
    <w:rsid w:val="00D4120C"/>
    <w:rsid w:val="00D4170D"/>
    <w:rsid w:val="00D434D6"/>
    <w:rsid w:val="00D43F95"/>
    <w:rsid w:val="00D4427C"/>
    <w:rsid w:val="00D444A6"/>
    <w:rsid w:val="00D4458F"/>
    <w:rsid w:val="00D457CC"/>
    <w:rsid w:val="00D4599F"/>
    <w:rsid w:val="00D46172"/>
    <w:rsid w:val="00D46E95"/>
    <w:rsid w:val="00D47370"/>
    <w:rsid w:val="00D47AF5"/>
    <w:rsid w:val="00D47C94"/>
    <w:rsid w:val="00D50497"/>
    <w:rsid w:val="00D50B2E"/>
    <w:rsid w:val="00D51DC7"/>
    <w:rsid w:val="00D529A5"/>
    <w:rsid w:val="00D52E4B"/>
    <w:rsid w:val="00D52EF2"/>
    <w:rsid w:val="00D53731"/>
    <w:rsid w:val="00D53BE8"/>
    <w:rsid w:val="00D556C4"/>
    <w:rsid w:val="00D55B58"/>
    <w:rsid w:val="00D56360"/>
    <w:rsid w:val="00D566C3"/>
    <w:rsid w:val="00D56EE3"/>
    <w:rsid w:val="00D57964"/>
    <w:rsid w:val="00D57D27"/>
    <w:rsid w:val="00D60946"/>
    <w:rsid w:val="00D6142B"/>
    <w:rsid w:val="00D61EA9"/>
    <w:rsid w:val="00D62974"/>
    <w:rsid w:val="00D62CC2"/>
    <w:rsid w:val="00D62D03"/>
    <w:rsid w:val="00D6410E"/>
    <w:rsid w:val="00D64EDA"/>
    <w:rsid w:val="00D65795"/>
    <w:rsid w:val="00D65AD3"/>
    <w:rsid w:val="00D661E5"/>
    <w:rsid w:val="00D663B3"/>
    <w:rsid w:val="00D6679D"/>
    <w:rsid w:val="00D66BB8"/>
    <w:rsid w:val="00D6725D"/>
    <w:rsid w:val="00D67D37"/>
    <w:rsid w:val="00D67E6C"/>
    <w:rsid w:val="00D708BF"/>
    <w:rsid w:val="00D70B61"/>
    <w:rsid w:val="00D71106"/>
    <w:rsid w:val="00D71253"/>
    <w:rsid w:val="00D7232A"/>
    <w:rsid w:val="00D72614"/>
    <w:rsid w:val="00D728E7"/>
    <w:rsid w:val="00D72CD8"/>
    <w:rsid w:val="00D74050"/>
    <w:rsid w:val="00D744B3"/>
    <w:rsid w:val="00D75350"/>
    <w:rsid w:val="00D7619A"/>
    <w:rsid w:val="00D761E4"/>
    <w:rsid w:val="00D76509"/>
    <w:rsid w:val="00D7748A"/>
    <w:rsid w:val="00D77C9C"/>
    <w:rsid w:val="00D80802"/>
    <w:rsid w:val="00D817B1"/>
    <w:rsid w:val="00D823B3"/>
    <w:rsid w:val="00D82747"/>
    <w:rsid w:val="00D8286D"/>
    <w:rsid w:val="00D82975"/>
    <w:rsid w:val="00D82B5F"/>
    <w:rsid w:val="00D832EC"/>
    <w:rsid w:val="00D85A93"/>
    <w:rsid w:val="00D860EB"/>
    <w:rsid w:val="00D866EF"/>
    <w:rsid w:val="00D869E8"/>
    <w:rsid w:val="00D874CC"/>
    <w:rsid w:val="00D905A1"/>
    <w:rsid w:val="00D910D7"/>
    <w:rsid w:val="00D91CD2"/>
    <w:rsid w:val="00D9238E"/>
    <w:rsid w:val="00D9369C"/>
    <w:rsid w:val="00D93E18"/>
    <w:rsid w:val="00D93E92"/>
    <w:rsid w:val="00D93EF1"/>
    <w:rsid w:val="00D94525"/>
    <w:rsid w:val="00D9539F"/>
    <w:rsid w:val="00D957B0"/>
    <w:rsid w:val="00D95AC8"/>
    <w:rsid w:val="00D95DD0"/>
    <w:rsid w:val="00D95FFF"/>
    <w:rsid w:val="00D961E1"/>
    <w:rsid w:val="00D971BC"/>
    <w:rsid w:val="00D97281"/>
    <w:rsid w:val="00D9779B"/>
    <w:rsid w:val="00DA0CD9"/>
    <w:rsid w:val="00DA0EC4"/>
    <w:rsid w:val="00DA1539"/>
    <w:rsid w:val="00DA294D"/>
    <w:rsid w:val="00DA3063"/>
    <w:rsid w:val="00DA36D4"/>
    <w:rsid w:val="00DA381C"/>
    <w:rsid w:val="00DA3F3D"/>
    <w:rsid w:val="00DA414E"/>
    <w:rsid w:val="00DA42D8"/>
    <w:rsid w:val="00DA4DF2"/>
    <w:rsid w:val="00DA5971"/>
    <w:rsid w:val="00DA5F51"/>
    <w:rsid w:val="00DA6985"/>
    <w:rsid w:val="00DA724E"/>
    <w:rsid w:val="00DA7450"/>
    <w:rsid w:val="00DB0F5D"/>
    <w:rsid w:val="00DB12D6"/>
    <w:rsid w:val="00DB17BC"/>
    <w:rsid w:val="00DB1CB6"/>
    <w:rsid w:val="00DB1D58"/>
    <w:rsid w:val="00DB2FED"/>
    <w:rsid w:val="00DB352B"/>
    <w:rsid w:val="00DB3603"/>
    <w:rsid w:val="00DB3A91"/>
    <w:rsid w:val="00DB41F7"/>
    <w:rsid w:val="00DB4827"/>
    <w:rsid w:val="00DB4F65"/>
    <w:rsid w:val="00DB4FCA"/>
    <w:rsid w:val="00DB4FFC"/>
    <w:rsid w:val="00DB5BAF"/>
    <w:rsid w:val="00DB5FC3"/>
    <w:rsid w:val="00DB63B7"/>
    <w:rsid w:val="00DB746F"/>
    <w:rsid w:val="00DB7BE3"/>
    <w:rsid w:val="00DC0097"/>
    <w:rsid w:val="00DC0259"/>
    <w:rsid w:val="00DC0966"/>
    <w:rsid w:val="00DC12FD"/>
    <w:rsid w:val="00DC15CD"/>
    <w:rsid w:val="00DC1A12"/>
    <w:rsid w:val="00DC1CF3"/>
    <w:rsid w:val="00DC20A0"/>
    <w:rsid w:val="00DC3770"/>
    <w:rsid w:val="00DC3960"/>
    <w:rsid w:val="00DC3E83"/>
    <w:rsid w:val="00DC427C"/>
    <w:rsid w:val="00DC427E"/>
    <w:rsid w:val="00DC617E"/>
    <w:rsid w:val="00DC69DB"/>
    <w:rsid w:val="00DD0824"/>
    <w:rsid w:val="00DD1502"/>
    <w:rsid w:val="00DD1D91"/>
    <w:rsid w:val="00DD1E61"/>
    <w:rsid w:val="00DD26B6"/>
    <w:rsid w:val="00DD2C7D"/>
    <w:rsid w:val="00DD2C97"/>
    <w:rsid w:val="00DD2C9E"/>
    <w:rsid w:val="00DD32FF"/>
    <w:rsid w:val="00DD4552"/>
    <w:rsid w:val="00DD6125"/>
    <w:rsid w:val="00DD6C6A"/>
    <w:rsid w:val="00DE07C4"/>
    <w:rsid w:val="00DE0D25"/>
    <w:rsid w:val="00DE244D"/>
    <w:rsid w:val="00DE3D90"/>
    <w:rsid w:val="00DE449B"/>
    <w:rsid w:val="00DE6164"/>
    <w:rsid w:val="00DE6270"/>
    <w:rsid w:val="00DE71F8"/>
    <w:rsid w:val="00DE72AC"/>
    <w:rsid w:val="00DF03F9"/>
    <w:rsid w:val="00DF06AD"/>
    <w:rsid w:val="00DF1144"/>
    <w:rsid w:val="00DF1B8D"/>
    <w:rsid w:val="00DF2726"/>
    <w:rsid w:val="00DF27B2"/>
    <w:rsid w:val="00DF3AB9"/>
    <w:rsid w:val="00DF3B23"/>
    <w:rsid w:val="00DF3DB7"/>
    <w:rsid w:val="00DF49E5"/>
    <w:rsid w:val="00DF6E0E"/>
    <w:rsid w:val="00DF74F7"/>
    <w:rsid w:val="00E0033B"/>
    <w:rsid w:val="00E00FEF"/>
    <w:rsid w:val="00E01432"/>
    <w:rsid w:val="00E0184D"/>
    <w:rsid w:val="00E018D2"/>
    <w:rsid w:val="00E01A5F"/>
    <w:rsid w:val="00E01C09"/>
    <w:rsid w:val="00E02361"/>
    <w:rsid w:val="00E026C5"/>
    <w:rsid w:val="00E0304B"/>
    <w:rsid w:val="00E0379B"/>
    <w:rsid w:val="00E03E9B"/>
    <w:rsid w:val="00E0472B"/>
    <w:rsid w:val="00E047FE"/>
    <w:rsid w:val="00E04E64"/>
    <w:rsid w:val="00E05897"/>
    <w:rsid w:val="00E06479"/>
    <w:rsid w:val="00E102C5"/>
    <w:rsid w:val="00E108EE"/>
    <w:rsid w:val="00E10AAF"/>
    <w:rsid w:val="00E10EC7"/>
    <w:rsid w:val="00E1146B"/>
    <w:rsid w:val="00E119F4"/>
    <w:rsid w:val="00E11A15"/>
    <w:rsid w:val="00E11E57"/>
    <w:rsid w:val="00E1213C"/>
    <w:rsid w:val="00E12A61"/>
    <w:rsid w:val="00E1325C"/>
    <w:rsid w:val="00E145B7"/>
    <w:rsid w:val="00E147F1"/>
    <w:rsid w:val="00E14C21"/>
    <w:rsid w:val="00E15212"/>
    <w:rsid w:val="00E15480"/>
    <w:rsid w:val="00E15E35"/>
    <w:rsid w:val="00E16354"/>
    <w:rsid w:val="00E1644A"/>
    <w:rsid w:val="00E1653D"/>
    <w:rsid w:val="00E16CB9"/>
    <w:rsid w:val="00E17985"/>
    <w:rsid w:val="00E20F90"/>
    <w:rsid w:val="00E21223"/>
    <w:rsid w:val="00E21390"/>
    <w:rsid w:val="00E21495"/>
    <w:rsid w:val="00E21981"/>
    <w:rsid w:val="00E21A5E"/>
    <w:rsid w:val="00E21AC2"/>
    <w:rsid w:val="00E21C17"/>
    <w:rsid w:val="00E221B9"/>
    <w:rsid w:val="00E22491"/>
    <w:rsid w:val="00E224CD"/>
    <w:rsid w:val="00E22B27"/>
    <w:rsid w:val="00E22C49"/>
    <w:rsid w:val="00E23780"/>
    <w:rsid w:val="00E24319"/>
    <w:rsid w:val="00E24BCE"/>
    <w:rsid w:val="00E24E8B"/>
    <w:rsid w:val="00E25EA9"/>
    <w:rsid w:val="00E26857"/>
    <w:rsid w:val="00E26EF0"/>
    <w:rsid w:val="00E2706B"/>
    <w:rsid w:val="00E27649"/>
    <w:rsid w:val="00E3033D"/>
    <w:rsid w:val="00E31536"/>
    <w:rsid w:val="00E31906"/>
    <w:rsid w:val="00E31D0D"/>
    <w:rsid w:val="00E33217"/>
    <w:rsid w:val="00E33384"/>
    <w:rsid w:val="00E336FC"/>
    <w:rsid w:val="00E33A51"/>
    <w:rsid w:val="00E35E35"/>
    <w:rsid w:val="00E36169"/>
    <w:rsid w:val="00E37648"/>
    <w:rsid w:val="00E37DAC"/>
    <w:rsid w:val="00E40EF2"/>
    <w:rsid w:val="00E4109D"/>
    <w:rsid w:val="00E41E77"/>
    <w:rsid w:val="00E4320D"/>
    <w:rsid w:val="00E4357E"/>
    <w:rsid w:val="00E43ABF"/>
    <w:rsid w:val="00E43B9E"/>
    <w:rsid w:val="00E4492C"/>
    <w:rsid w:val="00E44A2D"/>
    <w:rsid w:val="00E44FAF"/>
    <w:rsid w:val="00E45F54"/>
    <w:rsid w:val="00E4602C"/>
    <w:rsid w:val="00E46A8A"/>
    <w:rsid w:val="00E46E7B"/>
    <w:rsid w:val="00E4713E"/>
    <w:rsid w:val="00E475D7"/>
    <w:rsid w:val="00E475FD"/>
    <w:rsid w:val="00E47840"/>
    <w:rsid w:val="00E47E8E"/>
    <w:rsid w:val="00E47EB1"/>
    <w:rsid w:val="00E5005B"/>
    <w:rsid w:val="00E506A5"/>
    <w:rsid w:val="00E50AFE"/>
    <w:rsid w:val="00E50F1F"/>
    <w:rsid w:val="00E51547"/>
    <w:rsid w:val="00E51A02"/>
    <w:rsid w:val="00E51DC4"/>
    <w:rsid w:val="00E52D23"/>
    <w:rsid w:val="00E53E55"/>
    <w:rsid w:val="00E544F8"/>
    <w:rsid w:val="00E54525"/>
    <w:rsid w:val="00E547BA"/>
    <w:rsid w:val="00E5496D"/>
    <w:rsid w:val="00E54B8D"/>
    <w:rsid w:val="00E55E42"/>
    <w:rsid w:val="00E5631C"/>
    <w:rsid w:val="00E57136"/>
    <w:rsid w:val="00E60081"/>
    <w:rsid w:val="00E60331"/>
    <w:rsid w:val="00E60873"/>
    <w:rsid w:val="00E60BE1"/>
    <w:rsid w:val="00E613DC"/>
    <w:rsid w:val="00E614C1"/>
    <w:rsid w:val="00E6266B"/>
    <w:rsid w:val="00E6277A"/>
    <w:rsid w:val="00E63F38"/>
    <w:rsid w:val="00E641C1"/>
    <w:rsid w:val="00E6499F"/>
    <w:rsid w:val="00E64D47"/>
    <w:rsid w:val="00E6585E"/>
    <w:rsid w:val="00E66E99"/>
    <w:rsid w:val="00E670C5"/>
    <w:rsid w:val="00E6729D"/>
    <w:rsid w:val="00E703E5"/>
    <w:rsid w:val="00E708E0"/>
    <w:rsid w:val="00E70D18"/>
    <w:rsid w:val="00E7191F"/>
    <w:rsid w:val="00E71BFC"/>
    <w:rsid w:val="00E71F19"/>
    <w:rsid w:val="00E7210F"/>
    <w:rsid w:val="00E72482"/>
    <w:rsid w:val="00E72ACC"/>
    <w:rsid w:val="00E734F2"/>
    <w:rsid w:val="00E73716"/>
    <w:rsid w:val="00E73A52"/>
    <w:rsid w:val="00E73F51"/>
    <w:rsid w:val="00E74635"/>
    <w:rsid w:val="00E751F8"/>
    <w:rsid w:val="00E7526C"/>
    <w:rsid w:val="00E75E7F"/>
    <w:rsid w:val="00E768F1"/>
    <w:rsid w:val="00E76D37"/>
    <w:rsid w:val="00E76F85"/>
    <w:rsid w:val="00E772E4"/>
    <w:rsid w:val="00E77C48"/>
    <w:rsid w:val="00E80531"/>
    <w:rsid w:val="00E8069A"/>
    <w:rsid w:val="00E81704"/>
    <w:rsid w:val="00E8220F"/>
    <w:rsid w:val="00E828CC"/>
    <w:rsid w:val="00E83769"/>
    <w:rsid w:val="00E83D4B"/>
    <w:rsid w:val="00E845BD"/>
    <w:rsid w:val="00E8465A"/>
    <w:rsid w:val="00E84732"/>
    <w:rsid w:val="00E84FB6"/>
    <w:rsid w:val="00E854F0"/>
    <w:rsid w:val="00E8557A"/>
    <w:rsid w:val="00E8594D"/>
    <w:rsid w:val="00E85B79"/>
    <w:rsid w:val="00E86308"/>
    <w:rsid w:val="00E863D0"/>
    <w:rsid w:val="00E8650F"/>
    <w:rsid w:val="00E8690E"/>
    <w:rsid w:val="00E86E24"/>
    <w:rsid w:val="00E86F9C"/>
    <w:rsid w:val="00E87356"/>
    <w:rsid w:val="00E87901"/>
    <w:rsid w:val="00E87F03"/>
    <w:rsid w:val="00E902F9"/>
    <w:rsid w:val="00E9052F"/>
    <w:rsid w:val="00E90538"/>
    <w:rsid w:val="00E91BD5"/>
    <w:rsid w:val="00E93C7D"/>
    <w:rsid w:val="00E940B1"/>
    <w:rsid w:val="00E94D6D"/>
    <w:rsid w:val="00E956EB"/>
    <w:rsid w:val="00E95745"/>
    <w:rsid w:val="00E96655"/>
    <w:rsid w:val="00E96EF6"/>
    <w:rsid w:val="00E96FE9"/>
    <w:rsid w:val="00EA021F"/>
    <w:rsid w:val="00EA03C3"/>
    <w:rsid w:val="00EA0794"/>
    <w:rsid w:val="00EA1F26"/>
    <w:rsid w:val="00EA2321"/>
    <w:rsid w:val="00EA234B"/>
    <w:rsid w:val="00EA2455"/>
    <w:rsid w:val="00EA2BC8"/>
    <w:rsid w:val="00EA2C02"/>
    <w:rsid w:val="00EA2C3A"/>
    <w:rsid w:val="00EA2C44"/>
    <w:rsid w:val="00EA3F26"/>
    <w:rsid w:val="00EA434B"/>
    <w:rsid w:val="00EA4378"/>
    <w:rsid w:val="00EA43DE"/>
    <w:rsid w:val="00EA55DF"/>
    <w:rsid w:val="00EA597D"/>
    <w:rsid w:val="00EA5C32"/>
    <w:rsid w:val="00EA63A2"/>
    <w:rsid w:val="00EA6E11"/>
    <w:rsid w:val="00EA706F"/>
    <w:rsid w:val="00EA791C"/>
    <w:rsid w:val="00EB07A2"/>
    <w:rsid w:val="00EB1B3C"/>
    <w:rsid w:val="00EB236F"/>
    <w:rsid w:val="00EB25C0"/>
    <w:rsid w:val="00EB2FA3"/>
    <w:rsid w:val="00EB36C9"/>
    <w:rsid w:val="00EB4B0D"/>
    <w:rsid w:val="00EB4CAA"/>
    <w:rsid w:val="00EB4CDD"/>
    <w:rsid w:val="00EB5A16"/>
    <w:rsid w:val="00EB669A"/>
    <w:rsid w:val="00EB79F0"/>
    <w:rsid w:val="00EB7C84"/>
    <w:rsid w:val="00EC01D2"/>
    <w:rsid w:val="00EC08F1"/>
    <w:rsid w:val="00EC1EF8"/>
    <w:rsid w:val="00EC2293"/>
    <w:rsid w:val="00EC2BF4"/>
    <w:rsid w:val="00EC2CBC"/>
    <w:rsid w:val="00EC33F9"/>
    <w:rsid w:val="00EC348A"/>
    <w:rsid w:val="00EC3800"/>
    <w:rsid w:val="00EC50B7"/>
    <w:rsid w:val="00EC615D"/>
    <w:rsid w:val="00EC639A"/>
    <w:rsid w:val="00EC6562"/>
    <w:rsid w:val="00EC67DF"/>
    <w:rsid w:val="00EC6A0B"/>
    <w:rsid w:val="00EC71C0"/>
    <w:rsid w:val="00EC7445"/>
    <w:rsid w:val="00EC7CA7"/>
    <w:rsid w:val="00ED0996"/>
    <w:rsid w:val="00ED10D1"/>
    <w:rsid w:val="00ED17C7"/>
    <w:rsid w:val="00ED1E28"/>
    <w:rsid w:val="00ED20CB"/>
    <w:rsid w:val="00ED2366"/>
    <w:rsid w:val="00ED2A5E"/>
    <w:rsid w:val="00ED322A"/>
    <w:rsid w:val="00ED3A99"/>
    <w:rsid w:val="00ED3EFC"/>
    <w:rsid w:val="00ED4BE1"/>
    <w:rsid w:val="00ED5CDF"/>
    <w:rsid w:val="00ED78C4"/>
    <w:rsid w:val="00ED7949"/>
    <w:rsid w:val="00ED7D5A"/>
    <w:rsid w:val="00EE0B96"/>
    <w:rsid w:val="00EE1664"/>
    <w:rsid w:val="00EE19EF"/>
    <w:rsid w:val="00EE1CB8"/>
    <w:rsid w:val="00EE1FB9"/>
    <w:rsid w:val="00EE2103"/>
    <w:rsid w:val="00EE2AF7"/>
    <w:rsid w:val="00EE2B94"/>
    <w:rsid w:val="00EE3775"/>
    <w:rsid w:val="00EE3A14"/>
    <w:rsid w:val="00EE3CA0"/>
    <w:rsid w:val="00EE40A7"/>
    <w:rsid w:val="00EE48C7"/>
    <w:rsid w:val="00EE4B68"/>
    <w:rsid w:val="00EE4FC6"/>
    <w:rsid w:val="00EE6360"/>
    <w:rsid w:val="00EE64F7"/>
    <w:rsid w:val="00EE65ED"/>
    <w:rsid w:val="00EE67AA"/>
    <w:rsid w:val="00EE6D9D"/>
    <w:rsid w:val="00EE7496"/>
    <w:rsid w:val="00EE759D"/>
    <w:rsid w:val="00EE7998"/>
    <w:rsid w:val="00EE7C17"/>
    <w:rsid w:val="00EF0505"/>
    <w:rsid w:val="00EF0968"/>
    <w:rsid w:val="00EF11EB"/>
    <w:rsid w:val="00EF188F"/>
    <w:rsid w:val="00EF19C9"/>
    <w:rsid w:val="00EF1C38"/>
    <w:rsid w:val="00EF1F1A"/>
    <w:rsid w:val="00EF282A"/>
    <w:rsid w:val="00EF2C22"/>
    <w:rsid w:val="00EF2D9C"/>
    <w:rsid w:val="00EF41C2"/>
    <w:rsid w:val="00EF468C"/>
    <w:rsid w:val="00EF47FE"/>
    <w:rsid w:val="00EF4969"/>
    <w:rsid w:val="00EF4D5B"/>
    <w:rsid w:val="00EF5762"/>
    <w:rsid w:val="00EF60FC"/>
    <w:rsid w:val="00EF6E0B"/>
    <w:rsid w:val="00EF7001"/>
    <w:rsid w:val="00F005D5"/>
    <w:rsid w:val="00F00C92"/>
    <w:rsid w:val="00F01D0A"/>
    <w:rsid w:val="00F01F62"/>
    <w:rsid w:val="00F03F69"/>
    <w:rsid w:val="00F0454D"/>
    <w:rsid w:val="00F04D5C"/>
    <w:rsid w:val="00F054D5"/>
    <w:rsid w:val="00F05578"/>
    <w:rsid w:val="00F05B8C"/>
    <w:rsid w:val="00F05F48"/>
    <w:rsid w:val="00F063F3"/>
    <w:rsid w:val="00F06F2E"/>
    <w:rsid w:val="00F07EEF"/>
    <w:rsid w:val="00F1019F"/>
    <w:rsid w:val="00F11536"/>
    <w:rsid w:val="00F11568"/>
    <w:rsid w:val="00F118EB"/>
    <w:rsid w:val="00F11C4B"/>
    <w:rsid w:val="00F11D68"/>
    <w:rsid w:val="00F1313E"/>
    <w:rsid w:val="00F13C84"/>
    <w:rsid w:val="00F1439A"/>
    <w:rsid w:val="00F1477D"/>
    <w:rsid w:val="00F14BC8"/>
    <w:rsid w:val="00F14C06"/>
    <w:rsid w:val="00F150BA"/>
    <w:rsid w:val="00F159A6"/>
    <w:rsid w:val="00F16B10"/>
    <w:rsid w:val="00F16E22"/>
    <w:rsid w:val="00F1765A"/>
    <w:rsid w:val="00F17797"/>
    <w:rsid w:val="00F20374"/>
    <w:rsid w:val="00F20A04"/>
    <w:rsid w:val="00F212F6"/>
    <w:rsid w:val="00F21436"/>
    <w:rsid w:val="00F216F1"/>
    <w:rsid w:val="00F21C5F"/>
    <w:rsid w:val="00F22971"/>
    <w:rsid w:val="00F22BAC"/>
    <w:rsid w:val="00F22FC5"/>
    <w:rsid w:val="00F23EC0"/>
    <w:rsid w:val="00F2443D"/>
    <w:rsid w:val="00F24B3A"/>
    <w:rsid w:val="00F24CA9"/>
    <w:rsid w:val="00F25376"/>
    <w:rsid w:val="00F25967"/>
    <w:rsid w:val="00F26039"/>
    <w:rsid w:val="00F260A4"/>
    <w:rsid w:val="00F26AFF"/>
    <w:rsid w:val="00F27D2B"/>
    <w:rsid w:val="00F27D38"/>
    <w:rsid w:val="00F3011E"/>
    <w:rsid w:val="00F316EF"/>
    <w:rsid w:val="00F323BC"/>
    <w:rsid w:val="00F3250B"/>
    <w:rsid w:val="00F33ABF"/>
    <w:rsid w:val="00F33D66"/>
    <w:rsid w:val="00F34320"/>
    <w:rsid w:val="00F34640"/>
    <w:rsid w:val="00F34883"/>
    <w:rsid w:val="00F34AE8"/>
    <w:rsid w:val="00F351D9"/>
    <w:rsid w:val="00F35360"/>
    <w:rsid w:val="00F353AD"/>
    <w:rsid w:val="00F35F9E"/>
    <w:rsid w:val="00F3677C"/>
    <w:rsid w:val="00F36B33"/>
    <w:rsid w:val="00F37790"/>
    <w:rsid w:val="00F40131"/>
    <w:rsid w:val="00F40731"/>
    <w:rsid w:val="00F40CD4"/>
    <w:rsid w:val="00F41564"/>
    <w:rsid w:val="00F42344"/>
    <w:rsid w:val="00F42844"/>
    <w:rsid w:val="00F42D03"/>
    <w:rsid w:val="00F43663"/>
    <w:rsid w:val="00F4396D"/>
    <w:rsid w:val="00F4398A"/>
    <w:rsid w:val="00F43BC8"/>
    <w:rsid w:val="00F43DFD"/>
    <w:rsid w:val="00F4510B"/>
    <w:rsid w:val="00F46087"/>
    <w:rsid w:val="00F46333"/>
    <w:rsid w:val="00F4672A"/>
    <w:rsid w:val="00F46B4D"/>
    <w:rsid w:val="00F46B9D"/>
    <w:rsid w:val="00F47980"/>
    <w:rsid w:val="00F50835"/>
    <w:rsid w:val="00F50CD9"/>
    <w:rsid w:val="00F51542"/>
    <w:rsid w:val="00F53799"/>
    <w:rsid w:val="00F542BB"/>
    <w:rsid w:val="00F54B76"/>
    <w:rsid w:val="00F55CF1"/>
    <w:rsid w:val="00F562BF"/>
    <w:rsid w:val="00F56E52"/>
    <w:rsid w:val="00F57E84"/>
    <w:rsid w:val="00F60684"/>
    <w:rsid w:val="00F61A15"/>
    <w:rsid w:val="00F61E87"/>
    <w:rsid w:val="00F61F3F"/>
    <w:rsid w:val="00F62D2E"/>
    <w:rsid w:val="00F62F0F"/>
    <w:rsid w:val="00F64801"/>
    <w:rsid w:val="00F648A2"/>
    <w:rsid w:val="00F64AF5"/>
    <w:rsid w:val="00F6542C"/>
    <w:rsid w:val="00F65C05"/>
    <w:rsid w:val="00F66B6D"/>
    <w:rsid w:val="00F67592"/>
    <w:rsid w:val="00F6780C"/>
    <w:rsid w:val="00F70ED2"/>
    <w:rsid w:val="00F716E3"/>
    <w:rsid w:val="00F71AF1"/>
    <w:rsid w:val="00F71C7B"/>
    <w:rsid w:val="00F71F72"/>
    <w:rsid w:val="00F725A1"/>
    <w:rsid w:val="00F72A19"/>
    <w:rsid w:val="00F72C51"/>
    <w:rsid w:val="00F735B7"/>
    <w:rsid w:val="00F73854"/>
    <w:rsid w:val="00F73C37"/>
    <w:rsid w:val="00F7400D"/>
    <w:rsid w:val="00F74290"/>
    <w:rsid w:val="00F7586F"/>
    <w:rsid w:val="00F75ACE"/>
    <w:rsid w:val="00F7602D"/>
    <w:rsid w:val="00F7639A"/>
    <w:rsid w:val="00F768C0"/>
    <w:rsid w:val="00F76C8C"/>
    <w:rsid w:val="00F77331"/>
    <w:rsid w:val="00F80522"/>
    <w:rsid w:val="00F81198"/>
    <w:rsid w:val="00F81671"/>
    <w:rsid w:val="00F8186B"/>
    <w:rsid w:val="00F8191A"/>
    <w:rsid w:val="00F826B3"/>
    <w:rsid w:val="00F851D8"/>
    <w:rsid w:val="00F8579C"/>
    <w:rsid w:val="00F85BD7"/>
    <w:rsid w:val="00F86D84"/>
    <w:rsid w:val="00F86FEA"/>
    <w:rsid w:val="00F8702A"/>
    <w:rsid w:val="00F87ED3"/>
    <w:rsid w:val="00F87F55"/>
    <w:rsid w:val="00F87FD6"/>
    <w:rsid w:val="00F90482"/>
    <w:rsid w:val="00F90577"/>
    <w:rsid w:val="00F90CFA"/>
    <w:rsid w:val="00F90FE8"/>
    <w:rsid w:val="00F913A1"/>
    <w:rsid w:val="00F91C50"/>
    <w:rsid w:val="00F924A9"/>
    <w:rsid w:val="00F93622"/>
    <w:rsid w:val="00F9385C"/>
    <w:rsid w:val="00F93AD8"/>
    <w:rsid w:val="00F9402A"/>
    <w:rsid w:val="00F94394"/>
    <w:rsid w:val="00F947E9"/>
    <w:rsid w:val="00F94815"/>
    <w:rsid w:val="00F948A2"/>
    <w:rsid w:val="00F94B85"/>
    <w:rsid w:val="00F94E1A"/>
    <w:rsid w:val="00F955FD"/>
    <w:rsid w:val="00F96681"/>
    <w:rsid w:val="00F96ADF"/>
    <w:rsid w:val="00F9710B"/>
    <w:rsid w:val="00F971D4"/>
    <w:rsid w:val="00F9729B"/>
    <w:rsid w:val="00F97CC2"/>
    <w:rsid w:val="00FA09EC"/>
    <w:rsid w:val="00FA0F3A"/>
    <w:rsid w:val="00FA1326"/>
    <w:rsid w:val="00FA1A9D"/>
    <w:rsid w:val="00FA237A"/>
    <w:rsid w:val="00FA26BD"/>
    <w:rsid w:val="00FA2C14"/>
    <w:rsid w:val="00FA310E"/>
    <w:rsid w:val="00FA3FD3"/>
    <w:rsid w:val="00FA4299"/>
    <w:rsid w:val="00FA4CB4"/>
    <w:rsid w:val="00FA5296"/>
    <w:rsid w:val="00FA5822"/>
    <w:rsid w:val="00FA5EDF"/>
    <w:rsid w:val="00FA72F0"/>
    <w:rsid w:val="00FA79DC"/>
    <w:rsid w:val="00FB0861"/>
    <w:rsid w:val="00FB0A3D"/>
    <w:rsid w:val="00FB0C4A"/>
    <w:rsid w:val="00FB128A"/>
    <w:rsid w:val="00FB1CF0"/>
    <w:rsid w:val="00FB1D9D"/>
    <w:rsid w:val="00FB1EFC"/>
    <w:rsid w:val="00FB2860"/>
    <w:rsid w:val="00FB39D4"/>
    <w:rsid w:val="00FB44AC"/>
    <w:rsid w:val="00FB4774"/>
    <w:rsid w:val="00FB51B7"/>
    <w:rsid w:val="00FB562F"/>
    <w:rsid w:val="00FB579A"/>
    <w:rsid w:val="00FB57B3"/>
    <w:rsid w:val="00FB5C43"/>
    <w:rsid w:val="00FB639E"/>
    <w:rsid w:val="00FB6C74"/>
    <w:rsid w:val="00FB7329"/>
    <w:rsid w:val="00FB7330"/>
    <w:rsid w:val="00FB7A28"/>
    <w:rsid w:val="00FB7A29"/>
    <w:rsid w:val="00FB7CC0"/>
    <w:rsid w:val="00FC0735"/>
    <w:rsid w:val="00FC116E"/>
    <w:rsid w:val="00FC1B53"/>
    <w:rsid w:val="00FC1CD8"/>
    <w:rsid w:val="00FC223E"/>
    <w:rsid w:val="00FC2253"/>
    <w:rsid w:val="00FC2265"/>
    <w:rsid w:val="00FC2931"/>
    <w:rsid w:val="00FC2DDD"/>
    <w:rsid w:val="00FC33D5"/>
    <w:rsid w:val="00FC3DFB"/>
    <w:rsid w:val="00FC40F8"/>
    <w:rsid w:val="00FC4164"/>
    <w:rsid w:val="00FC4B5E"/>
    <w:rsid w:val="00FC525B"/>
    <w:rsid w:val="00FC5ABB"/>
    <w:rsid w:val="00FC6895"/>
    <w:rsid w:val="00FC6915"/>
    <w:rsid w:val="00FC6AF9"/>
    <w:rsid w:val="00FC6E55"/>
    <w:rsid w:val="00FC7D32"/>
    <w:rsid w:val="00FD0694"/>
    <w:rsid w:val="00FD080B"/>
    <w:rsid w:val="00FD1998"/>
    <w:rsid w:val="00FD1F67"/>
    <w:rsid w:val="00FD28E1"/>
    <w:rsid w:val="00FD346F"/>
    <w:rsid w:val="00FD37B2"/>
    <w:rsid w:val="00FD4B97"/>
    <w:rsid w:val="00FD5692"/>
    <w:rsid w:val="00FD580B"/>
    <w:rsid w:val="00FD651C"/>
    <w:rsid w:val="00FD6F10"/>
    <w:rsid w:val="00FD73C0"/>
    <w:rsid w:val="00FD77F4"/>
    <w:rsid w:val="00FD7815"/>
    <w:rsid w:val="00FD7C33"/>
    <w:rsid w:val="00FE0A94"/>
    <w:rsid w:val="00FE16A7"/>
    <w:rsid w:val="00FE2228"/>
    <w:rsid w:val="00FE3D37"/>
    <w:rsid w:val="00FE4158"/>
    <w:rsid w:val="00FE4234"/>
    <w:rsid w:val="00FE4B5D"/>
    <w:rsid w:val="00FE4ECB"/>
    <w:rsid w:val="00FE52E1"/>
    <w:rsid w:val="00FE55DA"/>
    <w:rsid w:val="00FE6B5D"/>
    <w:rsid w:val="00FE6F27"/>
    <w:rsid w:val="00FE7A6E"/>
    <w:rsid w:val="00FF00A5"/>
    <w:rsid w:val="00FF024C"/>
    <w:rsid w:val="00FF0A2C"/>
    <w:rsid w:val="00FF14DA"/>
    <w:rsid w:val="00FF15BC"/>
    <w:rsid w:val="00FF2658"/>
    <w:rsid w:val="00FF278C"/>
    <w:rsid w:val="00FF279D"/>
    <w:rsid w:val="00FF2B8D"/>
    <w:rsid w:val="00FF3281"/>
    <w:rsid w:val="00FF33B0"/>
    <w:rsid w:val="00FF35E3"/>
    <w:rsid w:val="00FF375F"/>
    <w:rsid w:val="00FF378E"/>
    <w:rsid w:val="00FF3D46"/>
    <w:rsid w:val="00FF5016"/>
    <w:rsid w:val="00FF5D26"/>
    <w:rsid w:val="00FF6259"/>
    <w:rsid w:val="00FF6826"/>
    <w:rsid w:val="00FF70C7"/>
    <w:rsid w:val="00FF7419"/>
    <w:rsid w:val="00FF7A42"/>
    <w:rsid w:val="00FF7DF8"/>
  </w:rsids>
  <m:mathPr>
    <m:mathFont m:val="Cambria Math"/>
    <m:brkBin m:val="before"/>
    <m:brkBinSub m:val="--"/>
    <m:smallFrac m:val="0"/>
    <m:dispDef/>
    <m:lMargin m:val="0"/>
    <m:rMargin m:val="0"/>
    <m:defJc m:val="centerGroup"/>
    <m:wrapIndent m:val="1440"/>
    <m:intLim m:val="subSup"/>
    <m:naryLim m:val="undOvr"/>
  </m:mathPr>
  <w:themeFontLang w:val="en-US" w:bidi="mn-Mon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26DE1"/>
  <w15:docId w15:val="{ECA29D96-5312-45CF-AEC1-5E381C36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7F1EB0"/>
  </w:style>
  <w:style w:type="paragraph" w:styleId="Heading1">
    <w:name w:val="heading 1"/>
    <w:basedOn w:val="Normal"/>
    <w:next w:val="Normal"/>
    <w:link w:val="Heading1Char"/>
    <w:uiPriority w:val="9"/>
    <w:qFormat/>
    <w:rsid w:val="009B0FB6"/>
    <w:pPr>
      <w:keepNext/>
      <w:keepLines/>
      <w:spacing w:before="1440" w:afterLines="200" w:line="240" w:lineRule="auto"/>
      <w:jc w:val="center"/>
      <w:outlineLvl w:val="0"/>
    </w:pPr>
    <w:rPr>
      <w:rFonts w:eastAsiaTheme="majorEastAsia"/>
      <w:color w:val="000000" w:themeColor="text1"/>
    </w:rPr>
  </w:style>
  <w:style w:type="paragraph" w:styleId="Heading2">
    <w:name w:val="heading 2"/>
    <w:basedOn w:val="Normal"/>
    <w:next w:val="Normal"/>
    <w:link w:val="Heading2Char"/>
    <w:uiPriority w:val="99"/>
    <w:semiHidden/>
    <w:qFormat/>
    <w:rsid w:val="00B31BE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rsid w:val="00B31BE3"/>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9"/>
    <w:semiHidden/>
    <w:qFormat/>
    <w:rsid w:val="00B31BE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9"/>
    <w:semiHidden/>
    <w:qFormat/>
    <w:rsid w:val="00B31BE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qFormat/>
    <w:rsid w:val="00B31BE3"/>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87901"/>
    <w:pPr>
      <w:tabs>
        <w:tab w:val="center" w:pos="4680"/>
        <w:tab w:val="right" w:pos="9360"/>
      </w:tabs>
      <w:spacing w:line="240" w:lineRule="auto"/>
    </w:pPr>
  </w:style>
  <w:style w:type="character" w:customStyle="1" w:styleId="HeaderChar">
    <w:name w:val="Header Char"/>
    <w:basedOn w:val="DefaultParagraphFont"/>
    <w:link w:val="Header"/>
    <w:uiPriority w:val="99"/>
    <w:rsid w:val="00EE3775"/>
  </w:style>
  <w:style w:type="paragraph" w:styleId="Footer">
    <w:name w:val="footer"/>
    <w:basedOn w:val="Normal"/>
    <w:link w:val="FooterChar"/>
    <w:uiPriority w:val="99"/>
    <w:rsid w:val="00E87901"/>
    <w:pPr>
      <w:tabs>
        <w:tab w:val="center" w:pos="4680"/>
        <w:tab w:val="right" w:pos="9360"/>
      </w:tabs>
      <w:spacing w:line="240" w:lineRule="auto"/>
    </w:pPr>
  </w:style>
  <w:style w:type="character" w:customStyle="1" w:styleId="FooterChar">
    <w:name w:val="Footer Char"/>
    <w:basedOn w:val="DefaultParagraphFont"/>
    <w:link w:val="Footer"/>
    <w:uiPriority w:val="99"/>
    <w:rsid w:val="00EE3775"/>
  </w:style>
  <w:style w:type="paragraph" w:customStyle="1" w:styleId="PPH">
    <w:name w:val="PPH"/>
    <w:aliases w:val="Preliminary Page Headings"/>
    <w:basedOn w:val="Heading1"/>
    <w:next w:val="Paragraphs"/>
    <w:link w:val="PPHChar"/>
    <w:uiPriority w:val="1"/>
    <w:rsid w:val="00E72ACC"/>
    <w:pPr>
      <w:spacing w:before="0" w:afterLines="50" w:after="120" w:line="480" w:lineRule="auto"/>
    </w:pPr>
    <w:rPr>
      <w:smallCaps/>
      <w:sz w:val="28"/>
    </w:rPr>
  </w:style>
  <w:style w:type="paragraph" w:customStyle="1" w:styleId="TOCLabel">
    <w:name w:val="TOC Label"/>
    <w:basedOn w:val="Heading1"/>
    <w:link w:val="TOCLabelChar"/>
    <w:uiPriority w:val="99"/>
    <w:semiHidden/>
    <w:qFormat/>
    <w:rsid w:val="00C5793D"/>
  </w:style>
  <w:style w:type="character" w:customStyle="1" w:styleId="Heading1Char">
    <w:name w:val="Heading 1 Char"/>
    <w:basedOn w:val="DefaultParagraphFont"/>
    <w:link w:val="Heading1"/>
    <w:uiPriority w:val="9"/>
    <w:rsid w:val="009C2D64"/>
    <w:rPr>
      <w:rFonts w:eastAsiaTheme="majorEastAsia"/>
      <w:color w:val="000000" w:themeColor="text1"/>
    </w:rPr>
  </w:style>
  <w:style w:type="character" w:customStyle="1" w:styleId="PPHChar">
    <w:name w:val="PPH Char"/>
    <w:aliases w:val="Preliminary Page Headings Char"/>
    <w:basedOn w:val="Heading1Char"/>
    <w:link w:val="PPH"/>
    <w:uiPriority w:val="1"/>
    <w:rsid w:val="00E72ACC"/>
    <w:rPr>
      <w:rFonts w:eastAsiaTheme="majorEastAsia"/>
      <w:smallCaps/>
      <w:color w:val="000000" w:themeColor="text1"/>
      <w:sz w:val="28"/>
    </w:rPr>
  </w:style>
  <w:style w:type="character" w:styleId="PlaceholderText">
    <w:name w:val="Placeholder Text"/>
    <w:basedOn w:val="DefaultParagraphFont"/>
    <w:uiPriority w:val="99"/>
    <w:semiHidden/>
    <w:rsid w:val="009B0FB6"/>
    <w:rPr>
      <w:color w:val="808080"/>
    </w:rPr>
  </w:style>
  <w:style w:type="character" w:customStyle="1" w:styleId="TOCLabelChar">
    <w:name w:val="TOC Label Char"/>
    <w:basedOn w:val="DefaultParagraphFont"/>
    <w:link w:val="TOCLabel"/>
    <w:uiPriority w:val="99"/>
    <w:semiHidden/>
    <w:rsid w:val="00CF3CC8"/>
    <w:rPr>
      <w:rFonts w:eastAsiaTheme="majorEastAsia"/>
      <w:color w:val="000000" w:themeColor="text1"/>
    </w:rPr>
  </w:style>
  <w:style w:type="paragraph" w:customStyle="1" w:styleId="ApprovalPage">
    <w:name w:val="Approval Page"/>
    <w:basedOn w:val="Normal"/>
    <w:link w:val="ApprovalPageChar"/>
    <w:uiPriority w:val="99"/>
    <w:semiHidden/>
    <w:qFormat/>
    <w:rsid w:val="000B156F"/>
    <w:pPr>
      <w:widowControl w:val="0"/>
      <w:tabs>
        <w:tab w:val="left" w:pos="4680"/>
      </w:tabs>
      <w:spacing w:line="240" w:lineRule="auto"/>
    </w:pPr>
    <w:rPr>
      <w:rFonts w:cstheme="minorBidi"/>
    </w:rPr>
  </w:style>
  <w:style w:type="character" w:customStyle="1" w:styleId="ApprovalPageChar">
    <w:name w:val="Approval Page Char"/>
    <w:basedOn w:val="DefaultParagraphFont"/>
    <w:link w:val="ApprovalPage"/>
    <w:uiPriority w:val="99"/>
    <w:semiHidden/>
    <w:rsid w:val="009C2D64"/>
    <w:rPr>
      <w:rFonts w:cstheme="minorBidi"/>
    </w:rPr>
  </w:style>
  <w:style w:type="paragraph" w:customStyle="1" w:styleId="SingleSignatureLineCenter">
    <w:name w:val="Single Signature Line Center"/>
    <w:basedOn w:val="ApprovalPage"/>
    <w:next w:val="SingleSignatureEntryCenter"/>
    <w:link w:val="SingleSignatureLineCenterChar"/>
    <w:uiPriority w:val="59"/>
    <w:qFormat/>
    <w:rsid w:val="000B156F"/>
    <w:pPr>
      <w:tabs>
        <w:tab w:val="clear" w:pos="4680"/>
        <w:tab w:val="left" w:pos="2160"/>
        <w:tab w:val="right" w:leader="underscore" w:pos="6480"/>
      </w:tabs>
      <w:spacing w:beforeLines="200"/>
    </w:pPr>
  </w:style>
  <w:style w:type="paragraph" w:customStyle="1" w:styleId="SingleSignatureEntryCenter">
    <w:name w:val="Single Signature Entry Center"/>
    <w:basedOn w:val="ApprovalPage"/>
    <w:link w:val="SingleSignatureEntryCenterChar"/>
    <w:uiPriority w:val="59"/>
    <w:qFormat/>
    <w:rsid w:val="000B156F"/>
    <w:pPr>
      <w:tabs>
        <w:tab w:val="clear" w:pos="4680"/>
        <w:tab w:val="right" w:pos="2880"/>
        <w:tab w:val="left" w:pos="2970"/>
        <w:tab w:val="right" w:leader="underscore" w:pos="7200"/>
      </w:tabs>
      <w:jc w:val="center"/>
    </w:pPr>
  </w:style>
  <w:style w:type="character" w:customStyle="1" w:styleId="SingleSignatureLineCenterChar">
    <w:name w:val="Single Signature Line Center Char"/>
    <w:basedOn w:val="ApprovalPageChar"/>
    <w:link w:val="SingleSignatureLineCenter"/>
    <w:uiPriority w:val="59"/>
    <w:rsid w:val="006633DD"/>
    <w:rPr>
      <w:rFonts w:cstheme="minorBidi"/>
    </w:rPr>
  </w:style>
  <w:style w:type="character" w:customStyle="1" w:styleId="SingleSignatureEntryCenterChar">
    <w:name w:val="Single Signature Entry Center Char"/>
    <w:basedOn w:val="ApprovalPageChar"/>
    <w:link w:val="SingleSignatureEntryCenter"/>
    <w:uiPriority w:val="59"/>
    <w:rsid w:val="006633DD"/>
    <w:rPr>
      <w:rFonts w:cstheme="minorBidi"/>
    </w:rPr>
  </w:style>
  <w:style w:type="paragraph" w:customStyle="1" w:styleId="DoubleSignatureLines">
    <w:name w:val="Double Signature Lines"/>
    <w:basedOn w:val="ApprovalPage"/>
    <w:next w:val="DoubleSignatureEntries"/>
    <w:link w:val="DoubleSignatureLinesChar"/>
    <w:uiPriority w:val="59"/>
    <w:qFormat/>
    <w:rsid w:val="003F59BC"/>
    <w:pPr>
      <w:tabs>
        <w:tab w:val="clear" w:pos="4680"/>
        <w:tab w:val="left" w:pos="0"/>
        <w:tab w:val="right" w:leader="underscore" w:pos="4140"/>
        <w:tab w:val="left" w:pos="4500"/>
        <w:tab w:val="right" w:leader="underscore" w:pos="8640"/>
      </w:tabs>
      <w:spacing w:beforeLines="200"/>
    </w:pPr>
  </w:style>
  <w:style w:type="paragraph" w:customStyle="1" w:styleId="DoubleSignatureEntries">
    <w:name w:val="Double Signature Entries"/>
    <w:basedOn w:val="ApprovalPage"/>
    <w:link w:val="DoubleSignatureEntriesChar"/>
    <w:uiPriority w:val="59"/>
    <w:qFormat/>
    <w:rsid w:val="003F59BC"/>
    <w:pPr>
      <w:tabs>
        <w:tab w:val="clear" w:pos="4680"/>
        <w:tab w:val="center" w:pos="2070"/>
        <w:tab w:val="center" w:pos="6570"/>
      </w:tabs>
    </w:pPr>
  </w:style>
  <w:style w:type="character" w:customStyle="1" w:styleId="DoubleSignatureLinesChar">
    <w:name w:val="Double Signature Lines Char"/>
    <w:basedOn w:val="ApprovalPageChar"/>
    <w:link w:val="DoubleSignatureLines"/>
    <w:uiPriority w:val="59"/>
    <w:rsid w:val="006633DD"/>
    <w:rPr>
      <w:rFonts w:cstheme="minorBidi"/>
    </w:rPr>
  </w:style>
  <w:style w:type="character" w:customStyle="1" w:styleId="DoubleSignatureEntriesChar">
    <w:name w:val="Double Signature Entries Char"/>
    <w:basedOn w:val="ApprovalPageChar"/>
    <w:link w:val="DoubleSignatureEntries"/>
    <w:uiPriority w:val="59"/>
    <w:rsid w:val="006633DD"/>
    <w:rPr>
      <w:rFonts w:cstheme="minorBidi"/>
    </w:rPr>
  </w:style>
  <w:style w:type="paragraph" w:customStyle="1" w:styleId="HiddenPreliminarylabel">
    <w:name w:val="Hidden Preliminary label"/>
    <w:basedOn w:val="Heading1"/>
    <w:link w:val="HiddenPreliminarylabelChar"/>
    <w:uiPriority w:val="99"/>
    <w:semiHidden/>
    <w:qFormat/>
    <w:rsid w:val="004033D4"/>
    <w:pPr>
      <w:spacing w:before="0" w:afterLines="0"/>
    </w:pPr>
    <w:rPr>
      <w:color w:val="FFFFFF" w:themeColor="background1"/>
    </w:rPr>
  </w:style>
  <w:style w:type="character" w:customStyle="1" w:styleId="HiddenPreliminarylabelChar">
    <w:name w:val="Hidden Preliminary label Char"/>
    <w:basedOn w:val="DefaultParagraphFont"/>
    <w:link w:val="HiddenPreliminarylabel"/>
    <w:uiPriority w:val="99"/>
    <w:semiHidden/>
    <w:rsid w:val="009C2D64"/>
    <w:rPr>
      <w:rFonts w:eastAsiaTheme="majorEastAsia"/>
      <w:color w:val="FFFFFF" w:themeColor="background1"/>
    </w:rPr>
  </w:style>
  <w:style w:type="paragraph" w:customStyle="1" w:styleId="Paragraphs">
    <w:name w:val="Paragraphs"/>
    <w:basedOn w:val="Normal"/>
    <w:link w:val="ParagraphsChar"/>
    <w:uiPriority w:val="3"/>
    <w:qFormat/>
    <w:rsid w:val="00E72ACC"/>
    <w:pPr>
      <w:spacing w:beforeLines="50" w:before="50" w:line="276" w:lineRule="auto"/>
      <w:ind w:firstLine="720"/>
      <w:jc w:val="both"/>
    </w:pPr>
    <w:rPr>
      <w:rFonts w:cstheme="minorBidi"/>
      <w:sz w:val="22"/>
      <w:szCs w:val="22"/>
    </w:rPr>
  </w:style>
  <w:style w:type="character" w:customStyle="1" w:styleId="ParagraphsChar">
    <w:name w:val="Paragraphs Char"/>
    <w:basedOn w:val="DefaultParagraphFont"/>
    <w:link w:val="Paragraphs"/>
    <w:uiPriority w:val="3"/>
    <w:rsid w:val="00E72ACC"/>
    <w:rPr>
      <w:rFonts w:cstheme="minorBidi"/>
      <w:sz w:val="22"/>
      <w:szCs w:val="22"/>
    </w:rPr>
  </w:style>
  <w:style w:type="paragraph" w:customStyle="1" w:styleId="ChapterNumber">
    <w:name w:val="Chapter Number"/>
    <w:basedOn w:val="Heading1"/>
    <w:link w:val="ChapterNumberChar"/>
    <w:uiPriority w:val="2"/>
    <w:qFormat/>
    <w:rsid w:val="003A084A"/>
    <w:pPr>
      <w:numPr>
        <w:numId w:val="6"/>
      </w:numPr>
      <w:spacing w:before="0" w:afterLines="100" w:after="240"/>
    </w:pPr>
  </w:style>
  <w:style w:type="paragraph" w:customStyle="1" w:styleId="CT">
    <w:name w:val="CT"/>
    <w:aliases w:val="Chapter Title"/>
    <w:next w:val="Paragraphs"/>
    <w:link w:val="CTChar"/>
    <w:uiPriority w:val="2"/>
    <w:qFormat/>
    <w:rsid w:val="00C633C9"/>
    <w:pPr>
      <w:spacing w:afterLines="100"/>
      <w:jc w:val="center"/>
    </w:pPr>
    <w:rPr>
      <w:rFonts w:eastAsia="Calibri"/>
      <w:smallCaps/>
      <w:sz w:val="28"/>
      <w:szCs w:val="28"/>
    </w:rPr>
  </w:style>
  <w:style w:type="character" w:customStyle="1" w:styleId="ChapterNumberChar">
    <w:name w:val="Chapter Number Char"/>
    <w:basedOn w:val="DefaultParagraphFont"/>
    <w:link w:val="ChapterNumber"/>
    <w:uiPriority w:val="2"/>
    <w:rsid w:val="003A084A"/>
    <w:rPr>
      <w:rFonts w:eastAsiaTheme="majorEastAsia"/>
      <w:color w:val="000000" w:themeColor="text1"/>
    </w:rPr>
  </w:style>
  <w:style w:type="character" w:customStyle="1" w:styleId="CTChar">
    <w:name w:val="CT Char"/>
    <w:aliases w:val="Chapter Title Char"/>
    <w:basedOn w:val="ChapterNumberChar"/>
    <w:link w:val="CT"/>
    <w:uiPriority w:val="2"/>
    <w:rsid w:val="00C633C9"/>
    <w:rPr>
      <w:rFonts w:eastAsia="Calibri"/>
      <w:smallCaps/>
      <w:color w:val="000000" w:themeColor="text1"/>
      <w:sz w:val="28"/>
      <w:szCs w:val="28"/>
    </w:rPr>
  </w:style>
  <w:style w:type="character" w:customStyle="1" w:styleId="Heading2Char">
    <w:name w:val="Heading 2 Char"/>
    <w:basedOn w:val="DefaultParagraphFont"/>
    <w:link w:val="Heading2"/>
    <w:uiPriority w:val="99"/>
    <w:semiHidden/>
    <w:rsid w:val="00CF3CC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F3CC8"/>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9"/>
    <w:semiHidden/>
    <w:rsid w:val="00CF3CC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9"/>
    <w:semiHidden/>
    <w:rsid w:val="00CF3CC8"/>
    <w:rPr>
      <w:rFonts w:asciiTheme="majorHAnsi" w:eastAsiaTheme="majorEastAsia" w:hAnsiTheme="majorHAnsi" w:cstheme="majorBidi"/>
      <w:color w:val="2E74B5" w:themeColor="accent1" w:themeShade="BF"/>
    </w:rPr>
  </w:style>
  <w:style w:type="paragraph" w:customStyle="1" w:styleId="TableTitle">
    <w:name w:val="Table Title"/>
    <w:next w:val="TableNotes"/>
    <w:link w:val="TableTitleChar"/>
    <w:uiPriority w:val="14"/>
    <w:qFormat/>
    <w:rsid w:val="00565465"/>
    <w:pPr>
      <w:numPr>
        <w:ilvl w:val="6"/>
        <w:numId w:val="6"/>
      </w:numPr>
      <w:tabs>
        <w:tab w:val="num" w:pos="360"/>
      </w:tabs>
      <w:spacing w:beforeLines="50" w:afterLines="50" w:line="240" w:lineRule="auto"/>
      <w:ind w:left="0" w:firstLine="0"/>
      <w:jc w:val="right"/>
    </w:pPr>
  </w:style>
  <w:style w:type="character" w:customStyle="1" w:styleId="Heading6Char">
    <w:name w:val="Heading 6 Char"/>
    <w:basedOn w:val="DefaultParagraphFont"/>
    <w:link w:val="Heading6"/>
    <w:uiPriority w:val="9"/>
    <w:semiHidden/>
    <w:rsid w:val="00CF3CC8"/>
    <w:rPr>
      <w:rFonts w:asciiTheme="majorHAnsi" w:eastAsiaTheme="majorEastAsia" w:hAnsiTheme="majorHAnsi" w:cstheme="majorBidi"/>
      <w:color w:val="1F4D78" w:themeColor="accent1" w:themeShade="7F"/>
    </w:rPr>
  </w:style>
  <w:style w:type="paragraph" w:customStyle="1" w:styleId="TableNotes">
    <w:name w:val="Table Notes"/>
    <w:next w:val="Paragraphs"/>
    <w:link w:val="TableNotesChar"/>
    <w:uiPriority w:val="15"/>
    <w:qFormat/>
    <w:rsid w:val="00DB1CB6"/>
    <w:pPr>
      <w:spacing w:afterLines="200" w:line="240" w:lineRule="auto"/>
      <w:contextualSpacing/>
    </w:pPr>
  </w:style>
  <w:style w:type="character" w:customStyle="1" w:styleId="TableTitleChar">
    <w:name w:val="Table Title Char"/>
    <w:basedOn w:val="DefaultParagraphFont"/>
    <w:link w:val="TableTitle"/>
    <w:uiPriority w:val="14"/>
    <w:rsid w:val="00565465"/>
  </w:style>
  <w:style w:type="paragraph" w:customStyle="1" w:styleId="Images">
    <w:name w:val="Images"/>
    <w:next w:val="Paragraphs"/>
    <w:link w:val="ImagesChar"/>
    <w:uiPriority w:val="17"/>
    <w:qFormat/>
    <w:rsid w:val="002F7275"/>
    <w:pPr>
      <w:keepNext/>
      <w:spacing w:beforeLines="50" w:line="240" w:lineRule="auto"/>
      <w:contextualSpacing/>
      <w:jc w:val="center"/>
    </w:pPr>
    <w:rPr>
      <w:noProof/>
    </w:rPr>
  </w:style>
  <w:style w:type="character" w:customStyle="1" w:styleId="TableNotesChar">
    <w:name w:val="Table Notes Char"/>
    <w:basedOn w:val="DefaultParagraphFont"/>
    <w:link w:val="TableNotes"/>
    <w:uiPriority w:val="15"/>
    <w:rsid w:val="009C2D64"/>
  </w:style>
  <w:style w:type="paragraph" w:customStyle="1" w:styleId="FigureTitle">
    <w:name w:val="Figure Title"/>
    <w:next w:val="FigureNotes"/>
    <w:link w:val="FigureTitleChar"/>
    <w:uiPriority w:val="18"/>
    <w:qFormat/>
    <w:rsid w:val="00182931"/>
    <w:pPr>
      <w:numPr>
        <w:ilvl w:val="7"/>
        <w:numId w:val="6"/>
      </w:numPr>
      <w:tabs>
        <w:tab w:val="num" w:pos="360"/>
      </w:tabs>
      <w:spacing w:beforeLines="50" w:afterLines="50" w:line="240" w:lineRule="auto"/>
      <w:ind w:left="0" w:firstLine="0"/>
      <w:jc w:val="center"/>
    </w:pPr>
    <w:rPr>
      <w:sz w:val="22"/>
      <w:szCs w:val="22"/>
    </w:rPr>
  </w:style>
  <w:style w:type="character" w:customStyle="1" w:styleId="ImagesChar">
    <w:name w:val="Images Char"/>
    <w:basedOn w:val="DefaultParagraphFont"/>
    <w:link w:val="Images"/>
    <w:uiPriority w:val="17"/>
    <w:rsid w:val="002F7275"/>
    <w:rPr>
      <w:noProof/>
    </w:rPr>
  </w:style>
  <w:style w:type="paragraph" w:customStyle="1" w:styleId="FigureNotes">
    <w:name w:val="Figure Notes"/>
    <w:next w:val="Paragraphs"/>
    <w:link w:val="FigureNotesChar"/>
    <w:uiPriority w:val="19"/>
    <w:qFormat/>
    <w:rsid w:val="00DB1CB6"/>
    <w:pPr>
      <w:spacing w:afterLines="200" w:line="240" w:lineRule="auto"/>
      <w:contextualSpacing/>
    </w:pPr>
  </w:style>
  <w:style w:type="character" w:customStyle="1" w:styleId="FigureTitleChar">
    <w:name w:val="Figure Title Char"/>
    <w:basedOn w:val="DefaultParagraphFont"/>
    <w:link w:val="FigureTitle"/>
    <w:uiPriority w:val="18"/>
    <w:rsid w:val="00182931"/>
    <w:rPr>
      <w:sz w:val="22"/>
      <w:szCs w:val="22"/>
    </w:rPr>
  </w:style>
  <w:style w:type="paragraph" w:customStyle="1" w:styleId="Tablecontinued">
    <w:name w:val="Table continued"/>
    <w:next w:val="TableNotes"/>
    <w:link w:val="TablecontinuedChar"/>
    <w:uiPriority w:val="16"/>
    <w:qFormat/>
    <w:rsid w:val="00302FD7"/>
    <w:pPr>
      <w:spacing w:afterLines="100" w:line="240" w:lineRule="auto"/>
    </w:pPr>
  </w:style>
  <w:style w:type="character" w:customStyle="1" w:styleId="FigureNotesChar">
    <w:name w:val="Figure Notes Char"/>
    <w:basedOn w:val="DefaultParagraphFont"/>
    <w:link w:val="FigureNotes"/>
    <w:uiPriority w:val="19"/>
    <w:rsid w:val="009C2D64"/>
  </w:style>
  <w:style w:type="paragraph" w:customStyle="1" w:styleId="Figurecontinued">
    <w:name w:val="Figure continued"/>
    <w:next w:val="FigureNotes"/>
    <w:link w:val="FigurecontinuedChar"/>
    <w:uiPriority w:val="21"/>
    <w:qFormat/>
    <w:rsid w:val="00C21A95"/>
    <w:pPr>
      <w:spacing w:beforeLines="100" w:afterLines="100" w:line="240" w:lineRule="auto"/>
    </w:pPr>
  </w:style>
  <w:style w:type="character" w:customStyle="1" w:styleId="TablecontinuedChar">
    <w:name w:val="Table continued Char"/>
    <w:basedOn w:val="DefaultParagraphFont"/>
    <w:link w:val="Tablecontinued"/>
    <w:uiPriority w:val="16"/>
    <w:rsid w:val="009C2D64"/>
  </w:style>
  <w:style w:type="paragraph" w:customStyle="1" w:styleId="Equation">
    <w:name w:val="Equation"/>
    <w:next w:val="Paragraphs"/>
    <w:link w:val="EquationChar"/>
    <w:uiPriority w:val="10"/>
    <w:qFormat/>
    <w:rsid w:val="00C21A95"/>
    <w:pPr>
      <w:tabs>
        <w:tab w:val="center" w:pos="4320"/>
        <w:tab w:val="right" w:pos="8640"/>
      </w:tabs>
    </w:pPr>
  </w:style>
  <w:style w:type="character" w:customStyle="1" w:styleId="FigurecontinuedChar">
    <w:name w:val="Figure continued Char"/>
    <w:basedOn w:val="DefaultParagraphFont"/>
    <w:link w:val="Figurecontinued"/>
    <w:uiPriority w:val="21"/>
    <w:rsid w:val="009C2D64"/>
  </w:style>
  <w:style w:type="paragraph" w:customStyle="1" w:styleId="SplitParagraphcontinued">
    <w:name w:val="Split Paragraph continued"/>
    <w:basedOn w:val="Normal"/>
    <w:next w:val="Paragraphs"/>
    <w:link w:val="SplitParagraphcontinuedChar"/>
    <w:uiPriority w:val="11"/>
    <w:qFormat/>
    <w:rsid w:val="001865DF"/>
    <w:pPr>
      <w:spacing w:beforeLines="50" w:before="120" w:afterLines="50" w:after="120" w:line="300" w:lineRule="auto"/>
      <w:jc w:val="both"/>
    </w:pPr>
    <w:rPr>
      <w:sz w:val="22"/>
      <w:szCs w:val="22"/>
    </w:rPr>
  </w:style>
  <w:style w:type="character" w:customStyle="1" w:styleId="EquationChar">
    <w:name w:val="Equation Char"/>
    <w:basedOn w:val="DefaultParagraphFont"/>
    <w:link w:val="Equation"/>
    <w:uiPriority w:val="10"/>
    <w:rsid w:val="009C2D64"/>
  </w:style>
  <w:style w:type="character" w:customStyle="1" w:styleId="SplitParagraphcontinuedChar">
    <w:name w:val="Split Paragraph continued Char"/>
    <w:basedOn w:val="ParagraphsChar"/>
    <w:link w:val="SplitParagraphcontinued"/>
    <w:uiPriority w:val="11"/>
    <w:rsid w:val="001865DF"/>
    <w:rPr>
      <w:rFonts w:cstheme="minorBidi"/>
      <w:sz w:val="22"/>
      <w:szCs w:val="22"/>
    </w:rPr>
  </w:style>
  <w:style w:type="paragraph" w:customStyle="1" w:styleId="Referenceentry">
    <w:name w:val="Reference entry"/>
    <w:basedOn w:val="Normal"/>
    <w:link w:val="ReferenceentryChar"/>
    <w:uiPriority w:val="27"/>
    <w:qFormat/>
    <w:rsid w:val="00405BF0"/>
    <w:pPr>
      <w:keepLines/>
      <w:spacing w:afterLines="100" w:line="240" w:lineRule="auto"/>
      <w:ind w:left="720" w:hanging="720"/>
    </w:pPr>
  </w:style>
  <w:style w:type="character" w:customStyle="1" w:styleId="ReferenceentryChar">
    <w:name w:val="Reference entry Char"/>
    <w:basedOn w:val="DefaultParagraphFont"/>
    <w:link w:val="Referenceentry"/>
    <w:uiPriority w:val="27"/>
    <w:rsid w:val="00891B00"/>
  </w:style>
  <w:style w:type="paragraph" w:customStyle="1" w:styleId="EndNoteBibliography">
    <w:name w:val="EndNote Bibliography"/>
    <w:link w:val="EndNoteBibliographyChar"/>
    <w:uiPriority w:val="26"/>
    <w:unhideWhenUsed/>
    <w:rsid w:val="00395E1F"/>
    <w:pPr>
      <w:keepLines/>
      <w:spacing w:afterLines="100" w:line="240" w:lineRule="auto"/>
      <w:ind w:left="720" w:hanging="720"/>
    </w:pPr>
    <w:rPr>
      <w:noProof/>
    </w:rPr>
  </w:style>
  <w:style w:type="character" w:customStyle="1" w:styleId="EndNoteBibliographyChar">
    <w:name w:val="EndNote Bibliography Char"/>
    <w:basedOn w:val="DefaultParagraphFont"/>
    <w:link w:val="EndNoteBibliography"/>
    <w:uiPriority w:val="26"/>
    <w:rsid w:val="00891B00"/>
    <w:rPr>
      <w:noProof/>
    </w:rPr>
  </w:style>
  <w:style w:type="paragraph" w:styleId="Bibliography">
    <w:name w:val="Bibliography"/>
    <w:uiPriority w:val="25"/>
    <w:unhideWhenUsed/>
    <w:rsid w:val="00395E1F"/>
    <w:pPr>
      <w:keepLines/>
      <w:spacing w:afterLines="100" w:line="240" w:lineRule="auto"/>
      <w:ind w:left="720" w:hanging="720"/>
    </w:pPr>
  </w:style>
  <w:style w:type="paragraph" w:customStyle="1" w:styleId="BlockQuote">
    <w:name w:val="Block Quote"/>
    <w:basedOn w:val="Paragraphs"/>
    <w:next w:val="Paragraphs"/>
    <w:link w:val="BlockQuoteChar"/>
    <w:uiPriority w:val="9"/>
    <w:qFormat/>
    <w:rsid w:val="00A82820"/>
    <w:pPr>
      <w:ind w:left="720" w:firstLine="0"/>
    </w:pPr>
  </w:style>
  <w:style w:type="paragraph" w:customStyle="1" w:styleId="NumberedList">
    <w:name w:val="Numbered List"/>
    <w:basedOn w:val="Paragraphs"/>
    <w:link w:val="NumberedListChar"/>
    <w:uiPriority w:val="13"/>
    <w:qFormat/>
    <w:rsid w:val="00906D61"/>
    <w:pPr>
      <w:keepLines/>
      <w:numPr>
        <w:numId w:val="1"/>
      </w:numPr>
      <w:spacing w:beforeLines="0" w:line="240" w:lineRule="auto"/>
      <w:ind w:left="720"/>
    </w:pPr>
  </w:style>
  <w:style w:type="character" w:customStyle="1" w:styleId="BlockQuoteChar">
    <w:name w:val="Block Quote Char"/>
    <w:basedOn w:val="ParagraphsChar"/>
    <w:link w:val="BlockQuote"/>
    <w:uiPriority w:val="9"/>
    <w:rsid w:val="009C2D64"/>
    <w:rPr>
      <w:rFonts w:cstheme="minorBidi"/>
      <w:sz w:val="22"/>
      <w:szCs w:val="22"/>
    </w:rPr>
  </w:style>
  <w:style w:type="paragraph" w:customStyle="1" w:styleId="BulletList">
    <w:name w:val="Bullet List"/>
    <w:basedOn w:val="Normal"/>
    <w:link w:val="BulletListChar"/>
    <w:uiPriority w:val="12"/>
    <w:qFormat/>
    <w:rsid w:val="003D51CF"/>
    <w:pPr>
      <w:keepLines/>
      <w:numPr>
        <w:numId w:val="2"/>
      </w:numPr>
      <w:spacing w:line="300" w:lineRule="auto"/>
      <w:ind w:left="360"/>
    </w:pPr>
    <w:rPr>
      <w:rFonts w:eastAsia="Calibri"/>
      <w:sz w:val="22"/>
      <w:szCs w:val="22"/>
      <w:shd w:val="clear" w:color="auto" w:fill="FFFFFF"/>
    </w:rPr>
  </w:style>
  <w:style w:type="character" w:customStyle="1" w:styleId="NumberedListChar">
    <w:name w:val="Numbered List Char"/>
    <w:basedOn w:val="ParagraphsChar"/>
    <w:link w:val="NumberedList"/>
    <w:uiPriority w:val="13"/>
    <w:rsid w:val="00906D61"/>
    <w:rPr>
      <w:rFonts w:cstheme="minorBidi"/>
      <w:sz w:val="22"/>
      <w:szCs w:val="22"/>
    </w:rPr>
  </w:style>
  <w:style w:type="paragraph" w:customStyle="1" w:styleId="AppendixLetter">
    <w:name w:val="Appendix Letter"/>
    <w:basedOn w:val="Heading1"/>
    <w:next w:val="AT"/>
    <w:link w:val="AppendixLetterChar"/>
    <w:uiPriority w:val="28"/>
    <w:qFormat/>
    <w:rsid w:val="008F1D3C"/>
    <w:pPr>
      <w:numPr>
        <w:numId w:val="5"/>
      </w:numPr>
      <w:spacing w:before="0" w:afterLines="0" w:line="480" w:lineRule="auto"/>
    </w:pPr>
  </w:style>
  <w:style w:type="character" w:customStyle="1" w:styleId="BulletListChar">
    <w:name w:val="Bullet List Char"/>
    <w:basedOn w:val="ParagraphsChar"/>
    <w:link w:val="BulletList"/>
    <w:uiPriority w:val="12"/>
    <w:rsid w:val="003D51CF"/>
    <w:rPr>
      <w:rFonts w:eastAsia="Calibri" w:cstheme="minorBidi"/>
      <w:sz w:val="22"/>
      <w:szCs w:val="22"/>
    </w:rPr>
  </w:style>
  <w:style w:type="paragraph" w:customStyle="1" w:styleId="AT">
    <w:name w:val="AT"/>
    <w:aliases w:val="Appendix Title"/>
    <w:next w:val="Paragraphs"/>
    <w:link w:val="ATChar"/>
    <w:uiPriority w:val="27"/>
    <w:qFormat/>
    <w:rsid w:val="001C6F8B"/>
    <w:pPr>
      <w:jc w:val="center"/>
    </w:pPr>
  </w:style>
  <w:style w:type="character" w:customStyle="1" w:styleId="AppendixLetterChar">
    <w:name w:val="Appendix Letter Char"/>
    <w:basedOn w:val="DefaultParagraphFont"/>
    <w:link w:val="AppendixLetter"/>
    <w:uiPriority w:val="28"/>
    <w:rsid w:val="00891B00"/>
    <w:rPr>
      <w:rFonts w:eastAsiaTheme="majorEastAsia"/>
      <w:color w:val="000000" w:themeColor="text1"/>
    </w:rPr>
  </w:style>
  <w:style w:type="character" w:customStyle="1" w:styleId="ATChar">
    <w:name w:val="AT Char"/>
    <w:aliases w:val="Appendix Title Char"/>
    <w:basedOn w:val="DefaultParagraphFont"/>
    <w:link w:val="AT"/>
    <w:uiPriority w:val="27"/>
    <w:rsid w:val="00891B00"/>
  </w:style>
  <w:style w:type="paragraph" w:customStyle="1" w:styleId="AppendixTableTitle">
    <w:name w:val="Appendix Table Title"/>
    <w:basedOn w:val="TableTitle"/>
    <w:next w:val="AppendixTableNotes"/>
    <w:link w:val="AppendixTableTitleChar"/>
    <w:uiPriority w:val="35"/>
    <w:qFormat/>
    <w:rsid w:val="008F1D3C"/>
    <w:pPr>
      <w:numPr>
        <w:numId w:val="5"/>
      </w:numPr>
    </w:pPr>
  </w:style>
  <w:style w:type="paragraph" w:customStyle="1" w:styleId="AppendixTableNotes">
    <w:name w:val="Appendix Table Notes"/>
    <w:basedOn w:val="TableNotes"/>
    <w:next w:val="Paragraphs"/>
    <w:link w:val="AppendixTableNotesChar"/>
    <w:uiPriority w:val="36"/>
    <w:qFormat/>
    <w:rsid w:val="00AC6C38"/>
  </w:style>
  <w:style w:type="character" w:customStyle="1" w:styleId="AppendixTableTitleChar">
    <w:name w:val="Appendix Table Title Char"/>
    <w:basedOn w:val="TableTitleChar"/>
    <w:link w:val="AppendixTableTitle"/>
    <w:uiPriority w:val="35"/>
    <w:rsid w:val="008F55F5"/>
  </w:style>
  <w:style w:type="paragraph" w:customStyle="1" w:styleId="AppendixTablecontinued">
    <w:name w:val="Appendix Table continued"/>
    <w:basedOn w:val="Tablecontinued"/>
    <w:next w:val="AppendixTableNotes"/>
    <w:link w:val="AppendixTablecontinuedChar"/>
    <w:uiPriority w:val="37"/>
    <w:qFormat/>
    <w:rsid w:val="00AC6C38"/>
  </w:style>
  <w:style w:type="character" w:customStyle="1" w:styleId="AppendixTableNotesChar">
    <w:name w:val="Appendix Table Notes Char"/>
    <w:basedOn w:val="TableNotesChar"/>
    <w:link w:val="AppendixTableNotes"/>
    <w:uiPriority w:val="36"/>
    <w:rsid w:val="009C2D64"/>
  </w:style>
  <w:style w:type="paragraph" w:customStyle="1" w:styleId="AppendixFigureTitle">
    <w:name w:val="Appendix Figure Title"/>
    <w:basedOn w:val="FigureTitle"/>
    <w:next w:val="AppendixFigureNotes"/>
    <w:link w:val="AppendixFigureTitleChar"/>
    <w:uiPriority w:val="38"/>
    <w:qFormat/>
    <w:rsid w:val="008F1D3C"/>
    <w:pPr>
      <w:numPr>
        <w:numId w:val="5"/>
      </w:numPr>
    </w:pPr>
  </w:style>
  <w:style w:type="character" w:customStyle="1" w:styleId="AppendixTablecontinuedChar">
    <w:name w:val="Appendix Table continued Char"/>
    <w:basedOn w:val="TablecontinuedChar"/>
    <w:link w:val="AppendixTablecontinued"/>
    <w:uiPriority w:val="37"/>
    <w:rsid w:val="009C2D64"/>
  </w:style>
  <w:style w:type="paragraph" w:customStyle="1" w:styleId="AppendixFigureNotes">
    <w:name w:val="Appendix Figure Notes"/>
    <w:basedOn w:val="FigureNotes"/>
    <w:next w:val="Paragraphs"/>
    <w:link w:val="AppendixFigureNotesChar"/>
    <w:uiPriority w:val="39"/>
    <w:qFormat/>
    <w:rsid w:val="00AC6C38"/>
  </w:style>
  <w:style w:type="character" w:customStyle="1" w:styleId="AppendixFigureTitleChar">
    <w:name w:val="Appendix Figure Title Char"/>
    <w:basedOn w:val="FigureTitleChar"/>
    <w:link w:val="AppendixFigureTitle"/>
    <w:uiPriority w:val="38"/>
    <w:rsid w:val="008F55F5"/>
    <w:rPr>
      <w:sz w:val="22"/>
      <w:szCs w:val="22"/>
    </w:rPr>
  </w:style>
  <w:style w:type="paragraph" w:customStyle="1" w:styleId="AppendixFigurecontinued">
    <w:name w:val="Appendix Figure continued"/>
    <w:basedOn w:val="Figurecontinued"/>
    <w:next w:val="AppendixFigureNotes"/>
    <w:link w:val="AppendixFigurecontinuedChar"/>
    <w:uiPriority w:val="40"/>
    <w:qFormat/>
    <w:rsid w:val="00AC6C38"/>
  </w:style>
  <w:style w:type="character" w:customStyle="1" w:styleId="AppendixFigureNotesChar">
    <w:name w:val="Appendix Figure Notes Char"/>
    <w:basedOn w:val="FigureNotesChar"/>
    <w:link w:val="AppendixFigureNotes"/>
    <w:uiPriority w:val="39"/>
    <w:rsid w:val="009C2D64"/>
  </w:style>
  <w:style w:type="paragraph" w:customStyle="1" w:styleId="AppendixEquation">
    <w:name w:val="Appendix Equation"/>
    <w:basedOn w:val="Equation"/>
    <w:next w:val="Paragraphs"/>
    <w:link w:val="AppendixEquationChar"/>
    <w:uiPriority w:val="34"/>
    <w:qFormat/>
    <w:rsid w:val="00AC6C38"/>
  </w:style>
  <w:style w:type="character" w:customStyle="1" w:styleId="AppendixFigurecontinuedChar">
    <w:name w:val="Appendix Figure continued Char"/>
    <w:basedOn w:val="FigurecontinuedChar"/>
    <w:link w:val="AppendixFigurecontinued"/>
    <w:uiPriority w:val="40"/>
    <w:rsid w:val="00891B00"/>
  </w:style>
  <w:style w:type="paragraph" w:styleId="Caption">
    <w:name w:val="caption"/>
    <w:basedOn w:val="Normal"/>
    <w:next w:val="Normal"/>
    <w:uiPriority w:val="99"/>
    <w:semiHidden/>
    <w:qFormat/>
    <w:rsid w:val="00AC6C38"/>
    <w:pPr>
      <w:spacing w:after="200" w:line="240" w:lineRule="auto"/>
    </w:pPr>
    <w:rPr>
      <w:i/>
      <w:iCs/>
      <w:color w:val="44546A" w:themeColor="text2"/>
      <w:sz w:val="18"/>
      <w:szCs w:val="18"/>
    </w:rPr>
  </w:style>
  <w:style w:type="character" w:customStyle="1" w:styleId="AppendixEquationChar">
    <w:name w:val="Appendix Equation Char"/>
    <w:basedOn w:val="EquationChar"/>
    <w:link w:val="AppendixEquation"/>
    <w:uiPriority w:val="34"/>
    <w:rsid w:val="009C2D64"/>
  </w:style>
  <w:style w:type="paragraph" w:customStyle="1" w:styleId="PageNumber">
    <w:name w:val="PageNumber"/>
    <w:link w:val="PageNumberChar"/>
    <w:uiPriority w:val="99"/>
    <w:qFormat/>
    <w:rsid w:val="007B710B"/>
    <w:pPr>
      <w:jc w:val="center"/>
    </w:pPr>
  </w:style>
  <w:style w:type="paragraph" w:customStyle="1" w:styleId="LastPage">
    <w:name w:val="Last Page"/>
    <w:next w:val="Paragraphs"/>
    <w:link w:val="LastPageChar"/>
    <w:uiPriority w:val="99"/>
    <w:semiHidden/>
    <w:qFormat/>
    <w:rsid w:val="00702BA2"/>
    <w:rPr>
      <w:vanish/>
    </w:rPr>
  </w:style>
  <w:style w:type="character" w:customStyle="1" w:styleId="PageNumberChar">
    <w:name w:val="PageNumber Char"/>
    <w:basedOn w:val="FooterChar"/>
    <w:link w:val="PageNumber"/>
    <w:uiPriority w:val="99"/>
    <w:rsid w:val="007D2044"/>
  </w:style>
  <w:style w:type="paragraph" w:customStyle="1" w:styleId="defaultpagenumber">
    <w:name w:val="default page number"/>
    <w:basedOn w:val="Normal"/>
    <w:link w:val="defaultpagenumberChar"/>
    <w:qFormat/>
    <w:rsid w:val="00366D35"/>
    <w:pPr>
      <w:spacing w:line="240" w:lineRule="auto"/>
      <w:contextualSpacing/>
      <w:jc w:val="center"/>
    </w:pPr>
    <w:rPr>
      <w:rFonts w:eastAsiaTheme="majorEastAsia" w:cstheme="minorBidi"/>
    </w:rPr>
  </w:style>
  <w:style w:type="character" w:customStyle="1" w:styleId="LastPageChar">
    <w:name w:val="Last Page Char"/>
    <w:basedOn w:val="DefaultParagraphFont"/>
    <w:link w:val="LastPage"/>
    <w:uiPriority w:val="99"/>
    <w:semiHidden/>
    <w:rsid w:val="009C2D64"/>
    <w:rPr>
      <w:vanish/>
    </w:rPr>
  </w:style>
  <w:style w:type="character" w:customStyle="1" w:styleId="defaultpagenumberChar">
    <w:name w:val="default page number Char"/>
    <w:basedOn w:val="DefaultParagraphFont"/>
    <w:link w:val="defaultpagenumber"/>
    <w:rsid w:val="00CF3CC8"/>
    <w:rPr>
      <w:rFonts w:eastAsiaTheme="majorEastAsia" w:cstheme="minorBidi"/>
    </w:rPr>
  </w:style>
  <w:style w:type="paragraph" w:styleId="TOC1">
    <w:name w:val="toc 1"/>
    <w:basedOn w:val="Normal"/>
    <w:next w:val="Normal"/>
    <w:autoRedefine/>
    <w:uiPriority w:val="39"/>
    <w:rsid w:val="00573D6B"/>
    <w:pPr>
      <w:keepLines/>
      <w:tabs>
        <w:tab w:val="right" w:leader="dot" w:pos="9356"/>
      </w:tabs>
      <w:spacing w:beforeLines="50" w:before="120" w:afterLines="50" w:after="120" w:line="240" w:lineRule="auto"/>
      <w:ind w:right="-1"/>
    </w:pPr>
    <w:rPr>
      <w:smallCaps/>
      <w:noProof/>
      <w:sz w:val="22"/>
    </w:rPr>
  </w:style>
  <w:style w:type="paragraph" w:styleId="TOC2">
    <w:name w:val="toc 2"/>
    <w:basedOn w:val="Normal"/>
    <w:next w:val="Normal"/>
    <w:autoRedefine/>
    <w:uiPriority w:val="39"/>
    <w:rsid w:val="00573D6B"/>
    <w:pPr>
      <w:keepLines/>
      <w:numPr>
        <w:numId w:val="3"/>
      </w:numPr>
      <w:tabs>
        <w:tab w:val="left" w:pos="864"/>
        <w:tab w:val="right" w:leader="dot" w:pos="9356"/>
      </w:tabs>
      <w:spacing w:beforeLines="50" w:before="120" w:afterLines="50" w:after="120" w:line="240" w:lineRule="auto"/>
      <w:ind w:right="-1"/>
    </w:pPr>
    <w:rPr>
      <w:rFonts w:eastAsiaTheme="minorEastAsia" w:cstheme="minorBidi"/>
      <w:noProof/>
      <w:sz w:val="22"/>
      <w:szCs w:val="22"/>
    </w:rPr>
  </w:style>
  <w:style w:type="paragraph" w:styleId="TOC3">
    <w:name w:val="toc 3"/>
    <w:basedOn w:val="Normal"/>
    <w:next w:val="Normal"/>
    <w:autoRedefine/>
    <w:uiPriority w:val="39"/>
    <w:rsid w:val="00450B7F"/>
    <w:pPr>
      <w:keepLines/>
      <w:tabs>
        <w:tab w:val="left" w:pos="1584"/>
        <w:tab w:val="right" w:leader="dot" w:pos="9356"/>
      </w:tabs>
      <w:spacing w:line="240" w:lineRule="auto"/>
      <w:ind w:left="1584" w:right="-1" w:hanging="720"/>
    </w:pPr>
    <w:rPr>
      <w:noProof/>
      <w:sz w:val="22"/>
    </w:rPr>
  </w:style>
  <w:style w:type="paragraph" w:styleId="TOC4">
    <w:name w:val="toc 4"/>
    <w:basedOn w:val="Normal"/>
    <w:next w:val="Normal"/>
    <w:autoRedefine/>
    <w:uiPriority w:val="39"/>
    <w:rsid w:val="002F41AC"/>
    <w:pPr>
      <w:keepLines/>
      <w:tabs>
        <w:tab w:val="left" w:pos="2304"/>
        <w:tab w:val="right" w:leader="dot" w:pos="9356"/>
      </w:tabs>
      <w:spacing w:line="240" w:lineRule="auto"/>
      <w:ind w:left="1944" w:right="-1" w:hanging="720"/>
    </w:pPr>
    <w:rPr>
      <w:noProof/>
      <w:sz w:val="22"/>
    </w:rPr>
  </w:style>
  <w:style w:type="paragraph" w:styleId="TOC5">
    <w:name w:val="toc 5"/>
    <w:basedOn w:val="Normal"/>
    <w:next w:val="Normal"/>
    <w:autoRedefine/>
    <w:uiPriority w:val="39"/>
    <w:rsid w:val="00BD1095"/>
    <w:pPr>
      <w:keepLines/>
      <w:tabs>
        <w:tab w:val="left" w:pos="2664"/>
        <w:tab w:val="right" w:leader="dot" w:pos="9356"/>
      </w:tabs>
      <w:spacing w:line="240" w:lineRule="auto"/>
      <w:ind w:left="2304" w:right="-1" w:hanging="720"/>
    </w:pPr>
    <w:rPr>
      <w:noProof/>
    </w:rPr>
  </w:style>
  <w:style w:type="paragraph" w:styleId="TOC6">
    <w:name w:val="toc 6"/>
    <w:basedOn w:val="Normal"/>
    <w:next w:val="Normal"/>
    <w:autoRedefine/>
    <w:uiPriority w:val="39"/>
    <w:rsid w:val="00FB51B7"/>
    <w:pPr>
      <w:keepLines/>
      <w:tabs>
        <w:tab w:val="right" w:leader="dot" w:pos="8640"/>
      </w:tabs>
      <w:spacing w:line="240" w:lineRule="auto"/>
      <w:ind w:left="2664" w:right="720" w:hanging="720"/>
    </w:pPr>
    <w:rPr>
      <w:noProof/>
    </w:rPr>
  </w:style>
  <w:style w:type="paragraph" w:styleId="TOC7">
    <w:name w:val="toc 7"/>
    <w:basedOn w:val="Normal"/>
    <w:next w:val="Normal"/>
    <w:autoRedefine/>
    <w:uiPriority w:val="39"/>
    <w:rsid w:val="00FB51B7"/>
    <w:pPr>
      <w:keepLines/>
      <w:tabs>
        <w:tab w:val="right" w:leader="dot" w:pos="8630"/>
      </w:tabs>
      <w:spacing w:line="240" w:lineRule="auto"/>
      <w:ind w:left="3024" w:right="720" w:hanging="720"/>
    </w:pPr>
  </w:style>
  <w:style w:type="paragraph" w:styleId="TOC8">
    <w:name w:val="toc 8"/>
    <w:basedOn w:val="Normal"/>
    <w:next w:val="Normal"/>
    <w:autoRedefine/>
    <w:uiPriority w:val="39"/>
    <w:rsid w:val="00684751"/>
    <w:pPr>
      <w:keepLines/>
      <w:numPr>
        <w:ilvl w:val="2"/>
        <w:numId w:val="4"/>
      </w:numPr>
      <w:tabs>
        <w:tab w:val="left" w:pos="864"/>
        <w:tab w:val="right" w:leader="dot" w:pos="8640"/>
      </w:tabs>
      <w:spacing w:beforeLines="50" w:afterLines="50" w:line="240" w:lineRule="auto"/>
      <w:ind w:left="2117" w:right="720" w:hanging="1584"/>
    </w:pPr>
    <w:rPr>
      <w:noProof/>
    </w:rPr>
  </w:style>
  <w:style w:type="character" w:styleId="Hyperlink">
    <w:name w:val="Hyperlink"/>
    <w:basedOn w:val="DefaultParagraphFont"/>
    <w:uiPriority w:val="99"/>
    <w:rsid w:val="00523FFC"/>
    <w:rPr>
      <w:color w:val="0563C1" w:themeColor="hyperlink"/>
      <w:u w:val="single"/>
    </w:rPr>
  </w:style>
  <w:style w:type="paragraph" w:styleId="TableofFigures">
    <w:name w:val="table of figures"/>
    <w:basedOn w:val="Normal"/>
    <w:next w:val="Normal"/>
    <w:uiPriority w:val="99"/>
    <w:rsid w:val="00971F8D"/>
    <w:pPr>
      <w:keepLines/>
      <w:tabs>
        <w:tab w:val="center" w:pos="540"/>
        <w:tab w:val="right" w:leader="dot" w:pos="8640"/>
      </w:tabs>
      <w:spacing w:afterLines="50" w:line="240" w:lineRule="auto"/>
      <w:ind w:left="1166" w:right="720" w:hanging="1166"/>
    </w:pPr>
    <w:rPr>
      <w:noProof/>
      <w:sz w:val="22"/>
    </w:rPr>
  </w:style>
  <w:style w:type="table" w:styleId="TableGrid">
    <w:name w:val="Table Grid"/>
    <w:basedOn w:val="TableNormal"/>
    <w:uiPriority w:val="39"/>
    <w:rsid w:val="00210F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
    <w:name w:val="Table cell"/>
    <w:uiPriority w:val="99"/>
    <w:qFormat/>
    <w:rsid w:val="00FE52E1"/>
    <w:pPr>
      <w:spacing w:before="60" w:after="60" w:line="240" w:lineRule="auto"/>
    </w:pPr>
    <w:rPr>
      <w:sz w:val="20"/>
    </w:rPr>
  </w:style>
  <w:style w:type="table" w:customStyle="1" w:styleId="TableGridLight1">
    <w:name w:val="Table Grid Light1"/>
    <w:basedOn w:val="TableNormal"/>
    <w:uiPriority w:val="40"/>
    <w:rsid w:val="00DD26B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Default">
    <w:name w:val="Table Default"/>
    <w:basedOn w:val="TableNormal"/>
    <w:uiPriority w:val="99"/>
    <w:rsid w:val="00DD26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1st">
    <w:name w:val="C1st"/>
    <w:aliases w:val="1st level heading"/>
    <w:basedOn w:val="Heading2"/>
    <w:next w:val="Paragraphs"/>
    <w:uiPriority w:val="4"/>
    <w:qFormat/>
    <w:rsid w:val="00E50AFE"/>
    <w:pPr>
      <w:numPr>
        <w:ilvl w:val="1"/>
        <w:numId w:val="6"/>
      </w:numPr>
      <w:spacing w:beforeLines="100" w:afterLines="50" w:line="240" w:lineRule="auto"/>
    </w:pPr>
    <w:rPr>
      <w:rFonts w:ascii="Times New Roman" w:eastAsia="Times New Roman" w:hAnsi="Times New Roman"/>
      <w:b/>
      <w:color w:val="auto"/>
      <w:sz w:val="24"/>
    </w:rPr>
  </w:style>
  <w:style w:type="paragraph" w:customStyle="1" w:styleId="C2nd">
    <w:name w:val="C2nd"/>
    <w:aliases w:val="2nd level heading"/>
    <w:basedOn w:val="Heading3"/>
    <w:next w:val="Paragraphs"/>
    <w:uiPriority w:val="5"/>
    <w:qFormat/>
    <w:rsid w:val="00540970"/>
    <w:pPr>
      <w:numPr>
        <w:ilvl w:val="2"/>
        <w:numId w:val="6"/>
      </w:numPr>
      <w:spacing w:beforeLines="100" w:before="240" w:afterLines="50" w:after="120" w:line="240" w:lineRule="auto"/>
      <w:ind w:left="709" w:hanging="709"/>
      <w:jc w:val="both"/>
    </w:pPr>
    <w:rPr>
      <w:rFonts w:ascii="Times New Roman" w:hAnsi="Times New Roman"/>
      <w:b/>
      <w:color w:val="auto"/>
      <w:lang w:val="mn-MN"/>
    </w:rPr>
  </w:style>
  <w:style w:type="paragraph" w:customStyle="1" w:styleId="C3rd">
    <w:name w:val="C3rd"/>
    <w:aliases w:val="3rd level heading"/>
    <w:basedOn w:val="Heading4"/>
    <w:next w:val="Paragraphs"/>
    <w:uiPriority w:val="6"/>
    <w:qFormat/>
    <w:rsid w:val="00303C7B"/>
    <w:pPr>
      <w:numPr>
        <w:ilvl w:val="3"/>
        <w:numId w:val="6"/>
      </w:numPr>
      <w:tabs>
        <w:tab w:val="num" w:pos="360"/>
      </w:tabs>
      <w:spacing w:beforeLines="100" w:afterLines="100" w:line="240" w:lineRule="auto"/>
      <w:ind w:left="0" w:firstLine="0"/>
    </w:pPr>
    <w:rPr>
      <w:rFonts w:ascii="Times New Roman" w:hAnsi="Times New Roman"/>
      <w:b/>
      <w:i w:val="0"/>
      <w:color w:val="auto"/>
    </w:rPr>
  </w:style>
  <w:style w:type="paragraph" w:customStyle="1" w:styleId="C4th">
    <w:name w:val="C4th"/>
    <w:aliases w:val="4th level heading"/>
    <w:basedOn w:val="Heading5"/>
    <w:next w:val="Paragraphs"/>
    <w:uiPriority w:val="7"/>
    <w:qFormat/>
    <w:rsid w:val="00303C7B"/>
    <w:pPr>
      <w:numPr>
        <w:ilvl w:val="4"/>
        <w:numId w:val="6"/>
      </w:numPr>
      <w:tabs>
        <w:tab w:val="num" w:pos="360"/>
      </w:tabs>
      <w:spacing w:beforeLines="100" w:afterLines="100" w:line="240" w:lineRule="auto"/>
      <w:ind w:left="0" w:firstLine="0"/>
    </w:pPr>
    <w:rPr>
      <w:rFonts w:ascii="Times New Roman" w:hAnsi="Times New Roman"/>
      <w:b/>
      <w:color w:val="auto"/>
    </w:rPr>
  </w:style>
  <w:style w:type="paragraph" w:customStyle="1" w:styleId="C5th">
    <w:name w:val="C5th"/>
    <w:aliases w:val="5th level heading"/>
    <w:basedOn w:val="Heading6"/>
    <w:next w:val="Paragraphs"/>
    <w:uiPriority w:val="8"/>
    <w:qFormat/>
    <w:rsid w:val="00303C7B"/>
    <w:pPr>
      <w:numPr>
        <w:ilvl w:val="5"/>
        <w:numId w:val="6"/>
      </w:numPr>
      <w:tabs>
        <w:tab w:val="num" w:pos="360"/>
      </w:tabs>
      <w:spacing w:beforeLines="100" w:afterLines="100" w:line="240" w:lineRule="auto"/>
      <w:ind w:left="0" w:firstLine="0"/>
    </w:pPr>
    <w:rPr>
      <w:rFonts w:ascii="Times New Roman" w:hAnsi="Times New Roman"/>
      <w:b/>
      <w:color w:val="auto"/>
    </w:rPr>
  </w:style>
  <w:style w:type="numbering" w:customStyle="1" w:styleId="Chapters">
    <w:name w:val="Chapters"/>
    <w:uiPriority w:val="99"/>
    <w:rsid w:val="00303C7B"/>
    <w:pPr>
      <w:numPr>
        <w:numId w:val="7"/>
      </w:numPr>
    </w:pPr>
  </w:style>
  <w:style w:type="paragraph" w:styleId="Index6">
    <w:name w:val="index 6"/>
    <w:basedOn w:val="Normal"/>
    <w:next w:val="Normal"/>
    <w:autoRedefine/>
    <w:uiPriority w:val="99"/>
    <w:semiHidden/>
    <w:unhideWhenUsed/>
    <w:rsid w:val="00124A88"/>
    <w:pPr>
      <w:spacing w:line="240" w:lineRule="auto"/>
      <w:ind w:left="1440" w:hanging="240"/>
    </w:pPr>
  </w:style>
  <w:style w:type="numbering" w:customStyle="1" w:styleId="Appendices">
    <w:name w:val="Appendices"/>
    <w:uiPriority w:val="99"/>
    <w:rsid w:val="008F1D3C"/>
    <w:pPr>
      <w:numPr>
        <w:numId w:val="8"/>
      </w:numPr>
    </w:pPr>
  </w:style>
  <w:style w:type="paragraph" w:customStyle="1" w:styleId="ExampleTitle">
    <w:name w:val="Example Title"/>
    <w:next w:val="SchemeNotes"/>
    <w:link w:val="ExampleTitleChar"/>
    <w:uiPriority w:val="22"/>
    <w:qFormat/>
    <w:rsid w:val="006E44CE"/>
    <w:pPr>
      <w:keepNext/>
      <w:numPr>
        <w:ilvl w:val="8"/>
        <w:numId w:val="6"/>
      </w:numPr>
      <w:tabs>
        <w:tab w:val="num" w:pos="360"/>
      </w:tabs>
      <w:spacing w:beforeLines="50" w:before="120" w:line="300" w:lineRule="auto"/>
      <w:ind w:left="0" w:firstLine="0"/>
    </w:pPr>
    <w:rPr>
      <w:sz w:val="22"/>
      <w:szCs w:val="22"/>
    </w:rPr>
  </w:style>
  <w:style w:type="paragraph" w:customStyle="1" w:styleId="SchemeNotes">
    <w:name w:val="Scheme Notes"/>
    <w:basedOn w:val="FigureNotes"/>
    <w:next w:val="Paragraphs"/>
    <w:link w:val="SchemeNotesChar"/>
    <w:uiPriority w:val="23"/>
    <w:qFormat/>
    <w:rsid w:val="0076612A"/>
  </w:style>
  <w:style w:type="character" w:customStyle="1" w:styleId="ExampleTitleChar">
    <w:name w:val="Example Title Char"/>
    <w:basedOn w:val="DefaultParagraphFont"/>
    <w:link w:val="ExampleTitle"/>
    <w:uiPriority w:val="22"/>
    <w:rsid w:val="006E44CE"/>
    <w:rPr>
      <w:sz w:val="22"/>
      <w:szCs w:val="22"/>
    </w:rPr>
  </w:style>
  <w:style w:type="paragraph" w:customStyle="1" w:styleId="Schemecontinued">
    <w:name w:val="Scheme continued"/>
    <w:basedOn w:val="Figurecontinued"/>
    <w:next w:val="Paragraphs"/>
    <w:link w:val="SchemecontinuedChar"/>
    <w:uiPriority w:val="24"/>
    <w:qFormat/>
    <w:rsid w:val="0076612A"/>
  </w:style>
  <w:style w:type="character" w:customStyle="1" w:styleId="SchemeNotesChar">
    <w:name w:val="Scheme Notes Char"/>
    <w:basedOn w:val="FigureNotesChar"/>
    <w:link w:val="SchemeNotes"/>
    <w:uiPriority w:val="23"/>
    <w:rsid w:val="00891B00"/>
  </w:style>
  <w:style w:type="paragraph" w:customStyle="1" w:styleId="AppendixSchemeNotes">
    <w:name w:val="Appendix Scheme Notes"/>
    <w:basedOn w:val="SchemeNotes"/>
    <w:next w:val="Paragraphs"/>
    <w:link w:val="AppendixSchemeNotesChar"/>
    <w:uiPriority w:val="99"/>
    <w:qFormat/>
    <w:rsid w:val="0076612A"/>
  </w:style>
  <w:style w:type="character" w:customStyle="1" w:styleId="SchemecontinuedChar">
    <w:name w:val="Scheme continued Char"/>
    <w:basedOn w:val="FigurecontinuedChar"/>
    <w:link w:val="Schemecontinued"/>
    <w:uiPriority w:val="24"/>
    <w:rsid w:val="00891B00"/>
  </w:style>
  <w:style w:type="paragraph" w:customStyle="1" w:styleId="AppendixSchemeTitle">
    <w:name w:val="Appendix Scheme Title"/>
    <w:basedOn w:val="ExampleTitle"/>
    <w:next w:val="AppendixSchemeNotes"/>
    <w:link w:val="AppendixSchemeTitleChar"/>
    <w:uiPriority w:val="40"/>
    <w:qFormat/>
    <w:rsid w:val="008F1D3C"/>
    <w:pPr>
      <w:numPr>
        <w:numId w:val="5"/>
      </w:numPr>
    </w:pPr>
  </w:style>
  <w:style w:type="character" w:customStyle="1" w:styleId="AppendixSchemeNotesChar">
    <w:name w:val="Appendix Scheme Notes Char"/>
    <w:basedOn w:val="SchemeNotesChar"/>
    <w:link w:val="AppendixSchemeNotes"/>
    <w:uiPriority w:val="99"/>
    <w:rsid w:val="00891B00"/>
  </w:style>
  <w:style w:type="paragraph" w:customStyle="1" w:styleId="AppendixSchemecontinued">
    <w:name w:val="Appendix Scheme continued"/>
    <w:basedOn w:val="Schemecontinued"/>
    <w:next w:val="Paragraphs"/>
    <w:link w:val="AppendixSchemecontinuedChar"/>
    <w:uiPriority w:val="42"/>
    <w:qFormat/>
    <w:rsid w:val="0076612A"/>
  </w:style>
  <w:style w:type="character" w:customStyle="1" w:styleId="AppendixSchemeTitleChar">
    <w:name w:val="Appendix Scheme Title Char"/>
    <w:basedOn w:val="ExampleTitleChar"/>
    <w:link w:val="AppendixSchemeTitle"/>
    <w:uiPriority w:val="40"/>
    <w:rsid w:val="00891B00"/>
    <w:rPr>
      <w:sz w:val="22"/>
      <w:szCs w:val="22"/>
    </w:rPr>
  </w:style>
  <w:style w:type="character" w:customStyle="1" w:styleId="AppendixSchemecontinuedChar">
    <w:name w:val="Appendix Scheme continued Char"/>
    <w:basedOn w:val="SchemecontinuedChar"/>
    <w:link w:val="AppendixSchemecontinued"/>
    <w:uiPriority w:val="42"/>
    <w:rsid w:val="00891B00"/>
  </w:style>
  <w:style w:type="paragraph" w:customStyle="1" w:styleId="A1st">
    <w:name w:val="A1st"/>
    <w:aliases w:val="Appendix 1st level heading"/>
    <w:basedOn w:val="Heading2"/>
    <w:next w:val="Paragraphs"/>
    <w:uiPriority w:val="30"/>
    <w:qFormat/>
    <w:rsid w:val="00E80531"/>
    <w:pPr>
      <w:numPr>
        <w:ilvl w:val="1"/>
        <w:numId w:val="5"/>
      </w:numPr>
      <w:spacing w:beforeLines="100" w:afterLines="100" w:line="240" w:lineRule="auto"/>
    </w:pPr>
    <w:rPr>
      <w:rFonts w:ascii="Times New Roman" w:hAnsi="Times New Roman"/>
      <w:b/>
      <w:color w:val="auto"/>
      <w:sz w:val="24"/>
    </w:rPr>
  </w:style>
  <w:style w:type="paragraph" w:customStyle="1" w:styleId="A2nd">
    <w:name w:val="A2nd"/>
    <w:aliases w:val="Appendix 2nd level heading"/>
    <w:basedOn w:val="Heading3"/>
    <w:next w:val="Paragraphs"/>
    <w:uiPriority w:val="31"/>
    <w:qFormat/>
    <w:rsid w:val="00E80531"/>
    <w:pPr>
      <w:numPr>
        <w:ilvl w:val="2"/>
        <w:numId w:val="5"/>
      </w:numPr>
      <w:spacing w:beforeLines="100" w:afterLines="100" w:line="240" w:lineRule="auto"/>
    </w:pPr>
    <w:rPr>
      <w:rFonts w:ascii="Times New Roman" w:hAnsi="Times New Roman"/>
      <w:b/>
      <w:color w:val="auto"/>
    </w:rPr>
  </w:style>
  <w:style w:type="paragraph" w:customStyle="1" w:styleId="A3rd">
    <w:name w:val="A3rd"/>
    <w:aliases w:val="Appendix 3rd level heading"/>
    <w:basedOn w:val="Heading4"/>
    <w:next w:val="Paragraphs"/>
    <w:uiPriority w:val="32"/>
    <w:qFormat/>
    <w:rsid w:val="00E80531"/>
    <w:pPr>
      <w:numPr>
        <w:ilvl w:val="3"/>
        <w:numId w:val="5"/>
      </w:numPr>
      <w:spacing w:beforeLines="100" w:afterLines="100" w:line="240" w:lineRule="auto"/>
    </w:pPr>
    <w:rPr>
      <w:rFonts w:ascii="Times New Roman" w:hAnsi="Times New Roman"/>
      <w:b/>
      <w:i w:val="0"/>
      <w:color w:val="auto"/>
    </w:rPr>
  </w:style>
  <w:style w:type="paragraph" w:customStyle="1" w:styleId="A4th">
    <w:name w:val="A4th"/>
    <w:aliases w:val="Appendix 4th level heading"/>
    <w:basedOn w:val="Heading5"/>
    <w:next w:val="Paragraphs"/>
    <w:uiPriority w:val="33"/>
    <w:qFormat/>
    <w:rsid w:val="00E80531"/>
    <w:pPr>
      <w:numPr>
        <w:ilvl w:val="4"/>
        <w:numId w:val="5"/>
      </w:numPr>
      <w:spacing w:beforeLines="100" w:afterLines="100" w:line="240" w:lineRule="auto"/>
    </w:pPr>
    <w:rPr>
      <w:rFonts w:ascii="Times New Roman" w:hAnsi="Times New Roman"/>
      <w:b/>
      <w:color w:val="auto"/>
    </w:rPr>
  </w:style>
  <w:style w:type="paragraph" w:customStyle="1" w:styleId="A5th">
    <w:name w:val="A5th"/>
    <w:aliases w:val="Appendix 5th level heading"/>
    <w:basedOn w:val="Heading6"/>
    <w:next w:val="Paragraphs"/>
    <w:uiPriority w:val="34"/>
    <w:qFormat/>
    <w:rsid w:val="00E80531"/>
    <w:pPr>
      <w:numPr>
        <w:ilvl w:val="5"/>
        <w:numId w:val="5"/>
      </w:numPr>
      <w:spacing w:beforeLines="100" w:afterLines="100" w:line="240" w:lineRule="auto"/>
    </w:pPr>
    <w:rPr>
      <w:rFonts w:ascii="Times New Roman" w:hAnsi="Times New Roman"/>
      <w:b/>
      <w:color w:val="auto"/>
    </w:rPr>
  </w:style>
  <w:style w:type="paragraph" w:styleId="BalloonText">
    <w:name w:val="Balloon Text"/>
    <w:basedOn w:val="Normal"/>
    <w:link w:val="BalloonTextChar"/>
    <w:uiPriority w:val="99"/>
    <w:semiHidden/>
    <w:unhideWhenUsed/>
    <w:rsid w:val="0093057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057E"/>
    <w:rPr>
      <w:rFonts w:ascii="Tahoma" w:hAnsi="Tahoma" w:cs="Tahoma"/>
      <w:sz w:val="16"/>
      <w:szCs w:val="16"/>
    </w:rPr>
  </w:style>
  <w:style w:type="paragraph" w:styleId="DocumentMap">
    <w:name w:val="Document Map"/>
    <w:basedOn w:val="Normal"/>
    <w:link w:val="DocumentMapChar"/>
    <w:uiPriority w:val="99"/>
    <w:semiHidden/>
    <w:unhideWhenUsed/>
    <w:rsid w:val="0093057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3057E"/>
    <w:rPr>
      <w:rFonts w:ascii="Tahoma" w:hAnsi="Tahoma" w:cs="Tahoma"/>
      <w:sz w:val="16"/>
      <w:szCs w:val="16"/>
    </w:rPr>
  </w:style>
  <w:style w:type="paragraph" w:customStyle="1" w:styleId="Example">
    <w:name w:val="Example"/>
    <w:next w:val="SchemeNotes"/>
    <w:link w:val="ExampleChar"/>
    <w:uiPriority w:val="22"/>
    <w:qFormat/>
    <w:rsid w:val="00210EF2"/>
    <w:pPr>
      <w:keepNext/>
      <w:spacing w:beforeLines="100" w:afterLines="50" w:line="300" w:lineRule="auto"/>
      <w:ind w:left="1440" w:hanging="1440"/>
    </w:pPr>
  </w:style>
  <w:style w:type="character" w:styleId="Strong">
    <w:name w:val="Strong"/>
    <w:basedOn w:val="DefaultParagraphFont"/>
    <w:uiPriority w:val="22"/>
    <w:qFormat/>
    <w:rsid w:val="00210EF2"/>
    <w:rPr>
      <w:b/>
      <w:bCs/>
    </w:rPr>
  </w:style>
  <w:style w:type="character" w:customStyle="1" w:styleId="ExampleChar">
    <w:name w:val="Example Char"/>
    <w:basedOn w:val="DefaultParagraphFont"/>
    <w:link w:val="Example"/>
    <w:uiPriority w:val="22"/>
    <w:rsid w:val="00210EF2"/>
  </w:style>
  <w:style w:type="paragraph" w:styleId="NormalWeb">
    <w:name w:val="Normal (Web)"/>
    <w:basedOn w:val="Normal"/>
    <w:uiPriority w:val="99"/>
    <w:unhideWhenUsed/>
    <w:rsid w:val="00D866EF"/>
    <w:pPr>
      <w:spacing w:before="100" w:beforeAutospacing="1" w:after="100" w:afterAutospacing="1" w:line="240" w:lineRule="auto"/>
    </w:pPr>
    <w:rPr>
      <w:rFonts w:eastAsia="Times New Roman"/>
    </w:rPr>
  </w:style>
  <w:style w:type="character" w:styleId="FollowedHyperlink">
    <w:name w:val="FollowedHyperlink"/>
    <w:basedOn w:val="DefaultParagraphFont"/>
    <w:uiPriority w:val="99"/>
    <w:semiHidden/>
    <w:unhideWhenUsed/>
    <w:rsid w:val="00B11783"/>
    <w:rPr>
      <w:color w:val="954F72" w:themeColor="followedHyperlink"/>
      <w:u w:val="single"/>
    </w:rPr>
  </w:style>
  <w:style w:type="paragraph" w:styleId="HTMLPreformatted">
    <w:name w:val="HTML Preformatted"/>
    <w:basedOn w:val="Normal"/>
    <w:link w:val="HTMLPreformattedChar"/>
    <w:uiPriority w:val="99"/>
    <w:unhideWhenUsed/>
    <w:rsid w:val="0081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1784E"/>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CD39A3"/>
    <w:rPr>
      <w:sz w:val="16"/>
      <w:szCs w:val="16"/>
    </w:rPr>
  </w:style>
  <w:style w:type="paragraph" w:styleId="CommentText">
    <w:name w:val="annotation text"/>
    <w:basedOn w:val="Normal"/>
    <w:link w:val="CommentTextChar"/>
    <w:uiPriority w:val="99"/>
    <w:semiHidden/>
    <w:unhideWhenUsed/>
    <w:rsid w:val="00CD39A3"/>
    <w:pPr>
      <w:spacing w:before="120" w:after="120" w:line="276" w:lineRule="auto"/>
      <w:jc w:val="both"/>
    </w:pPr>
    <w:rPr>
      <w:rFonts w:ascii="Calibri" w:eastAsia="SimSun" w:hAnsi="Calibri"/>
      <w:sz w:val="20"/>
      <w:szCs w:val="20"/>
      <w:lang w:eastAsia="zh-CN"/>
    </w:rPr>
  </w:style>
  <w:style w:type="character" w:customStyle="1" w:styleId="CommentTextChar">
    <w:name w:val="Comment Text Char"/>
    <w:basedOn w:val="DefaultParagraphFont"/>
    <w:link w:val="CommentText"/>
    <w:uiPriority w:val="99"/>
    <w:semiHidden/>
    <w:rsid w:val="00CD39A3"/>
    <w:rPr>
      <w:rFonts w:ascii="Calibri" w:eastAsia="SimSun" w:hAnsi="Calibri"/>
      <w:sz w:val="20"/>
      <w:szCs w:val="20"/>
      <w:lang w:eastAsia="zh-CN"/>
    </w:rPr>
  </w:style>
  <w:style w:type="paragraph" w:customStyle="1" w:styleId="CodeNote">
    <w:name w:val="CodeNote"/>
    <w:basedOn w:val="Normal"/>
    <w:uiPriority w:val="99"/>
    <w:qFormat/>
    <w:rsid w:val="00D67D37"/>
    <w:pPr>
      <w:autoSpaceDE w:val="0"/>
      <w:autoSpaceDN w:val="0"/>
      <w:adjustRightInd w:val="0"/>
      <w:spacing w:line="300" w:lineRule="auto"/>
    </w:pPr>
    <w:rPr>
      <w:rFonts w:eastAsia="SimSun" w:cs="Consolas"/>
      <w:color w:val="800000"/>
      <w:sz w:val="20"/>
      <w:szCs w:val="22"/>
      <w:lang w:val="mn-MN" w:eastAsia="zh-CN" w:bidi="mn-Mong-CN"/>
    </w:rPr>
  </w:style>
  <w:style w:type="paragraph" w:customStyle="1" w:styleId="zCode">
    <w:name w:val="zCode"/>
    <w:basedOn w:val="Normal"/>
    <w:uiPriority w:val="99"/>
    <w:qFormat/>
    <w:rsid w:val="00382E66"/>
    <w:pPr>
      <w:autoSpaceDE w:val="0"/>
      <w:autoSpaceDN w:val="0"/>
      <w:adjustRightInd w:val="0"/>
      <w:spacing w:line="276" w:lineRule="auto"/>
    </w:pPr>
    <w:rPr>
      <w:rFonts w:eastAsia="SimSun"/>
      <w:color w:val="833C0B" w:themeColor="accent2" w:themeShade="80"/>
      <w:sz w:val="20"/>
      <w:szCs w:val="22"/>
      <w:lang w:val="mn-MN" w:eastAsia="zh-CN"/>
    </w:rPr>
  </w:style>
  <w:style w:type="character" w:styleId="Emphasis">
    <w:name w:val="Emphasis"/>
    <w:basedOn w:val="DefaultParagraphFont"/>
    <w:uiPriority w:val="20"/>
    <w:qFormat/>
    <w:rsid w:val="009C6FA3"/>
    <w:rPr>
      <w:i/>
      <w:iCs/>
    </w:rPr>
  </w:style>
  <w:style w:type="character" w:customStyle="1" w:styleId="share-button-link-text">
    <w:name w:val="share-button-link-text"/>
    <w:basedOn w:val="DefaultParagraphFont"/>
    <w:rsid w:val="00B11E53"/>
  </w:style>
  <w:style w:type="character" w:customStyle="1" w:styleId="apple-tab-span">
    <w:name w:val="apple-tab-span"/>
    <w:basedOn w:val="DefaultParagraphFont"/>
    <w:rsid w:val="00EF6E0B"/>
  </w:style>
  <w:style w:type="paragraph" w:styleId="TOC9">
    <w:name w:val="toc 9"/>
    <w:basedOn w:val="Normal"/>
    <w:next w:val="Normal"/>
    <w:autoRedefine/>
    <w:uiPriority w:val="39"/>
    <w:unhideWhenUsed/>
    <w:rsid w:val="00B55FC1"/>
    <w:pPr>
      <w:spacing w:after="100" w:line="276" w:lineRule="auto"/>
      <w:ind w:left="1760"/>
    </w:pPr>
    <w:rPr>
      <w:rFonts w:asciiTheme="minorHAnsi" w:eastAsiaTheme="minorEastAsia" w:hAnsiTheme="minorHAnsi" w:cstheme="minorBidi"/>
      <w:sz w:val="22"/>
      <w:szCs w:val="22"/>
    </w:rPr>
  </w:style>
  <w:style w:type="paragraph" w:styleId="CommentSubject">
    <w:name w:val="annotation subject"/>
    <w:basedOn w:val="CommentText"/>
    <w:next w:val="CommentText"/>
    <w:link w:val="CommentSubjectChar"/>
    <w:uiPriority w:val="99"/>
    <w:semiHidden/>
    <w:unhideWhenUsed/>
    <w:rsid w:val="00402C04"/>
    <w:pPr>
      <w:spacing w:before="0" w:after="0" w:line="240" w:lineRule="auto"/>
      <w:jc w:val="left"/>
    </w:pPr>
    <w:rPr>
      <w:rFonts w:ascii="Times New Roman" w:eastAsiaTheme="minorHAnsi" w:hAnsi="Times New Roman"/>
      <w:b/>
      <w:bCs/>
      <w:lang w:eastAsia="en-US"/>
    </w:rPr>
  </w:style>
  <w:style w:type="character" w:customStyle="1" w:styleId="CommentSubjectChar">
    <w:name w:val="Comment Subject Char"/>
    <w:basedOn w:val="CommentTextChar"/>
    <w:link w:val="CommentSubject"/>
    <w:uiPriority w:val="99"/>
    <w:semiHidden/>
    <w:rsid w:val="00402C04"/>
    <w:rPr>
      <w:rFonts w:ascii="Calibri" w:eastAsia="SimSun" w:hAnsi="Calibri"/>
      <w:b/>
      <w:bCs/>
      <w:sz w:val="20"/>
      <w:szCs w:val="20"/>
      <w:lang w:eastAsia="zh-CN"/>
    </w:rPr>
  </w:style>
  <w:style w:type="character" w:styleId="UnresolvedMention">
    <w:name w:val="Unresolved Mention"/>
    <w:basedOn w:val="DefaultParagraphFont"/>
    <w:uiPriority w:val="99"/>
    <w:semiHidden/>
    <w:unhideWhenUsed/>
    <w:rsid w:val="00CD539C"/>
    <w:rPr>
      <w:color w:val="605E5C"/>
      <w:shd w:val="clear" w:color="auto" w:fill="E1DFDD"/>
    </w:rPr>
  </w:style>
  <w:style w:type="paragraph" w:customStyle="1" w:styleId="heading">
    <w:name w:val="heading"/>
    <w:basedOn w:val="Paragraphs"/>
    <w:uiPriority w:val="99"/>
    <w:qFormat/>
    <w:rsid w:val="00AF41A4"/>
    <w:rPr>
      <w:b/>
      <w:bCs/>
    </w:rPr>
  </w:style>
  <w:style w:type="paragraph" w:customStyle="1" w:styleId="bulletList4">
    <w:name w:val="bulletList4"/>
    <w:basedOn w:val="BulletList"/>
    <w:uiPriority w:val="99"/>
    <w:qFormat/>
    <w:rsid w:val="00D265AD"/>
    <w:pPr>
      <w:tabs>
        <w:tab w:val="left" w:pos="1985"/>
      </w:tabs>
    </w:pPr>
  </w:style>
  <w:style w:type="numbering" w:customStyle="1" w:styleId="Chapters1">
    <w:name w:val="Chapters1"/>
    <w:uiPriority w:val="99"/>
    <w:rsid w:val="0073294D"/>
  </w:style>
  <w:style w:type="paragraph" w:customStyle="1" w:styleId="zTitle">
    <w:name w:val="zTitle"/>
    <w:basedOn w:val="Normal"/>
    <w:uiPriority w:val="99"/>
    <w:qFormat/>
    <w:rsid w:val="00E72ACC"/>
    <w:pPr>
      <w:spacing w:line="240" w:lineRule="auto"/>
      <w:jc w:val="center"/>
    </w:pPr>
    <w:rPr>
      <w:sz w:val="44"/>
      <w:szCs w:val="44"/>
    </w:rPr>
  </w:style>
  <w:style w:type="paragraph" w:customStyle="1" w:styleId="zTxt">
    <w:name w:val="zTxt"/>
    <w:basedOn w:val="Paragraphs"/>
    <w:uiPriority w:val="99"/>
    <w:qFormat/>
    <w:rsid w:val="00D761E4"/>
    <w:pPr>
      <w:spacing w:before="120"/>
      <w:ind w:firstLine="425"/>
    </w:pPr>
  </w:style>
  <w:style w:type="paragraph" w:customStyle="1" w:styleId="zTxtContinue">
    <w:name w:val="zTxtContinue"/>
    <w:basedOn w:val="SplitParagraphcontinued"/>
    <w:uiPriority w:val="99"/>
    <w:qFormat/>
    <w:rsid w:val="00D761E4"/>
    <w:pPr>
      <w:spacing w:afterLines="0" w:after="0"/>
    </w:pPr>
    <w:rPr>
      <w:lang w:val="mn-MN"/>
    </w:rPr>
  </w:style>
  <w:style w:type="paragraph" w:customStyle="1" w:styleId="zListBulleted">
    <w:name w:val="zListBulleted"/>
    <w:basedOn w:val="BulletList"/>
    <w:uiPriority w:val="99"/>
    <w:qFormat/>
    <w:rsid w:val="00D761E4"/>
    <w:pPr>
      <w:spacing w:line="276" w:lineRule="auto"/>
      <w:ind w:left="425" w:hanging="425"/>
    </w:pPr>
    <w:rPr>
      <w:lang w:val="mn-MN"/>
    </w:rPr>
  </w:style>
  <w:style w:type="paragraph" w:customStyle="1" w:styleId="zListNumbered">
    <w:name w:val="zListNumbered"/>
    <w:basedOn w:val="NumberedList"/>
    <w:uiPriority w:val="99"/>
    <w:qFormat/>
    <w:rsid w:val="00EE40A7"/>
    <w:pPr>
      <w:spacing w:before="0" w:line="276" w:lineRule="auto"/>
      <w:ind w:left="595" w:hanging="425"/>
    </w:pPr>
  </w:style>
  <w:style w:type="paragraph" w:customStyle="1" w:styleId="zTxtBold">
    <w:name w:val="zTxtBold"/>
    <w:basedOn w:val="zTxtContinue"/>
    <w:uiPriority w:val="99"/>
    <w:qFormat/>
    <w:rsid w:val="00DC0097"/>
    <w:pPr>
      <w:jc w:val="left"/>
    </w:pPr>
    <w:rPr>
      <w:b/>
    </w:rPr>
  </w:style>
  <w:style w:type="paragraph" w:customStyle="1" w:styleId="Kod">
    <w:name w:val="Kod"/>
    <w:basedOn w:val="Normal"/>
    <w:uiPriority w:val="99"/>
    <w:qFormat/>
    <w:rsid w:val="009F50CB"/>
    <w:pPr>
      <w:autoSpaceDE w:val="0"/>
      <w:autoSpaceDN w:val="0"/>
      <w:adjustRightInd w:val="0"/>
      <w:spacing w:line="276" w:lineRule="auto"/>
    </w:pPr>
    <w:rPr>
      <w:rFonts w:eastAsia="SimSun"/>
      <w:sz w:val="20"/>
      <w:szCs w:val="22"/>
      <w:lang w:val="mn-MN" w:eastAsia="zh-CN"/>
    </w:rPr>
  </w:style>
  <w:style w:type="paragraph" w:customStyle="1" w:styleId="zHead1">
    <w:name w:val="zHead1"/>
    <w:basedOn w:val="C1st"/>
    <w:uiPriority w:val="99"/>
    <w:qFormat/>
    <w:rsid w:val="0084507B"/>
    <w:pPr>
      <w:spacing w:before="240" w:after="120"/>
    </w:pPr>
  </w:style>
  <w:style w:type="paragraph" w:customStyle="1" w:styleId="zHead2">
    <w:name w:val="zHead2"/>
    <w:basedOn w:val="C2nd"/>
    <w:uiPriority w:val="99"/>
    <w:qFormat/>
    <w:rsid w:val="0079762F"/>
  </w:style>
  <w:style w:type="paragraph" w:styleId="ListParagraph">
    <w:name w:val="List Paragraph"/>
    <w:basedOn w:val="Normal"/>
    <w:uiPriority w:val="99"/>
    <w:qFormat/>
    <w:rsid w:val="00AA6F13"/>
    <w:pPr>
      <w:ind w:left="720"/>
      <w:contextualSpacing/>
    </w:pPr>
  </w:style>
  <w:style w:type="numbering" w:customStyle="1" w:styleId="Chapters2">
    <w:name w:val="Chapters2"/>
    <w:uiPriority w:val="99"/>
    <w:rsid w:val="000F6040"/>
  </w:style>
  <w:style w:type="numbering" w:customStyle="1" w:styleId="Chapters3">
    <w:name w:val="Chapters3"/>
    <w:uiPriority w:val="99"/>
    <w:rsid w:val="000F6040"/>
  </w:style>
  <w:style w:type="paragraph" w:customStyle="1" w:styleId="zImages">
    <w:name w:val="zImages"/>
    <w:basedOn w:val="Images"/>
    <w:uiPriority w:val="99"/>
    <w:qFormat/>
    <w:rsid w:val="000E3D3B"/>
    <w:pPr>
      <w:spacing w:before="120"/>
    </w:pPr>
  </w:style>
  <w:style w:type="numbering" w:customStyle="1" w:styleId="Chapters4">
    <w:name w:val="Chapters4"/>
    <w:uiPriority w:val="99"/>
    <w:rsid w:val="00540970"/>
  </w:style>
  <w:style w:type="numbering" w:customStyle="1" w:styleId="Chapters5">
    <w:name w:val="Chapters5"/>
    <w:uiPriority w:val="99"/>
    <w:rsid w:val="0074002F"/>
  </w:style>
  <w:style w:type="character" w:customStyle="1" w:styleId="g">
    <w:name w:val="ͼg"/>
    <w:basedOn w:val="DefaultParagraphFont"/>
    <w:rsid w:val="00D53731"/>
  </w:style>
  <w:style w:type="character" w:customStyle="1" w:styleId="f">
    <w:name w:val="ͼf"/>
    <w:basedOn w:val="DefaultParagraphFont"/>
    <w:rsid w:val="00D53731"/>
  </w:style>
  <w:style w:type="character" w:customStyle="1" w:styleId="8">
    <w:name w:val="ͼ8"/>
    <w:basedOn w:val="DefaultParagraphFont"/>
    <w:rsid w:val="00D53731"/>
  </w:style>
  <w:style w:type="character" w:customStyle="1" w:styleId="c">
    <w:name w:val="ͼc"/>
    <w:basedOn w:val="DefaultParagraphFont"/>
    <w:rsid w:val="00D53731"/>
  </w:style>
  <w:style w:type="paragraph" w:customStyle="1" w:styleId="kod0">
    <w:name w:val="kod"/>
    <w:basedOn w:val="Normal"/>
    <w:uiPriority w:val="99"/>
    <w:qFormat/>
    <w:rsid w:val="00D7232A"/>
    <w:pPr>
      <w:autoSpaceDE w:val="0"/>
      <w:autoSpaceDN w:val="0"/>
      <w:adjustRightInd w:val="0"/>
      <w:spacing w:line="300" w:lineRule="auto"/>
    </w:pPr>
    <w:rPr>
      <w:rFonts w:eastAsia="SimSun"/>
      <w:sz w:val="20"/>
      <w:szCs w:val="22"/>
      <w:lang w:val="mn-MN" w:eastAsia="zh-CN"/>
    </w:rPr>
  </w:style>
  <w:style w:type="paragraph" w:customStyle="1" w:styleId="msonormal0">
    <w:name w:val="msonormal"/>
    <w:basedOn w:val="Normal"/>
    <w:rsid w:val="00BF01FD"/>
    <w:pPr>
      <w:spacing w:before="100" w:beforeAutospacing="1" w:after="100" w:afterAutospacing="1" w:line="240" w:lineRule="auto"/>
    </w:pPr>
    <w:rPr>
      <w:rFonts w:eastAsia="Times New Roman"/>
    </w:rPr>
  </w:style>
  <w:style w:type="character" w:customStyle="1" w:styleId="m">
    <w:name w:val="ͼm"/>
    <w:basedOn w:val="DefaultParagraphFont"/>
    <w:rsid w:val="002A788F"/>
  </w:style>
  <w:style w:type="character" w:customStyle="1" w:styleId="k">
    <w:name w:val="ͼk"/>
    <w:basedOn w:val="DefaultParagraphFont"/>
    <w:rsid w:val="002A7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140">
      <w:bodyDiv w:val="1"/>
      <w:marLeft w:val="0"/>
      <w:marRight w:val="0"/>
      <w:marTop w:val="0"/>
      <w:marBottom w:val="0"/>
      <w:divBdr>
        <w:top w:val="none" w:sz="0" w:space="0" w:color="auto"/>
        <w:left w:val="none" w:sz="0" w:space="0" w:color="auto"/>
        <w:bottom w:val="none" w:sz="0" w:space="0" w:color="auto"/>
        <w:right w:val="none" w:sz="0" w:space="0" w:color="auto"/>
      </w:divBdr>
    </w:div>
    <w:div w:id="7027805">
      <w:bodyDiv w:val="1"/>
      <w:marLeft w:val="0"/>
      <w:marRight w:val="0"/>
      <w:marTop w:val="0"/>
      <w:marBottom w:val="0"/>
      <w:divBdr>
        <w:top w:val="none" w:sz="0" w:space="0" w:color="auto"/>
        <w:left w:val="none" w:sz="0" w:space="0" w:color="auto"/>
        <w:bottom w:val="none" w:sz="0" w:space="0" w:color="auto"/>
        <w:right w:val="none" w:sz="0" w:space="0" w:color="auto"/>
      </w:divBdr>
    </w:div>
    <w:div w:id="7490122">
      <w:bodyDiv w:val="1"/>
      <w:marLeft w:val="0"/>
      <w:marRight w:val="0"/>
      <w:marTop w:val="0"/>
      <w:marBottom w:val="0"/>
      <w:divBdr>
        <w:top w:val="none" w:sz="0" w:space="0" w:color="auto"/>
        <w:left w:val="none" w:sz="0" w:space="0" w:color="auto"/>
        <w:bottom w:val="none" w:sz="0" w:space="0" w:color="auto"/>
        <w:right w:val="none" w:sz="0" w:space="0" w:color="auto"/>
      </w:divBdr>
    </w:div>
    <w:div w:id="9265231">
      <w:bodyDiv w:val="1"/>
      <w:marLeft w:val="0"/>
      <w:marRight w:val="0"/>
      <w:marTop w:val="0"/>
      <w:marBottom w:val="0"/>
      <w:divBdr>
        <w:top w:val="none" w:sz="0" w:space="0" w:color="auto"/>
        <w:left w:val="none" w:sz="0" w:space="0" w:color="auto"/>
        <w:bottom w:val="none" w:sz="0" w:space="0" w:color="auto"/>
        <w:right w:val="none" w:sz="0" w:space="0" w:color="auto"/>
      </w:divBdr>
      <w:divsChild>
        <w:div w:id="1806122988">
          <w:marLeft w:val="0"/>
          <w:marRight w:val="0"/>
          <w:marTop w:val="0"/>
          <w:marBottom w:val="0"/>
          <w:divBdr>
            <w:top w:val="none" w:sz="0" w:space="0" w:color="auto"/>
            <w:left w:val="none" w:sz="0" w:space="0" w:color="auto"/>
            <w:bottom w:val="none" w:sz="0" w:space="0" w:color="auto"/>
            <w:right w:val="none" w:sz="0" w:space="0" w:color="auto"/>
          </w:divBdr>
          <w:divsChild>
            <w:div w:id="1181163505">
              <w:marLeft w:val="0"/>
              <w:marRight w:val="0"/>
              <w:marTop w:val="0"/>
              <w:marBottom w:val="0"/>
              <w:divBdr>
                <w:top w:val="none" w:sz="0" w:space="0" w:color="auto"/>
                <w:left w:val="none" w:sz="0" w:space="0" w:color="auto"/>
                <w:bottom w:val="none" w:sz="0" w:space="0" w:color="auto"/>
                <w:right w:val="none" w:sz="0" w:space="0" w:color="auto"/>
              </w:divBdr>
            </w:div>
          </w:divsChild>
        </w:div>
        <w:div w:id="595290449">
          <w:marLeft w:val="0"/>
          <w:marRight w:val="0"/>
          <w:marTop w:val="0"/>
          <w:marBottom w:val="0"/>
          <w:divBdr>
            <w:top w:val="none" w:sz="0" w:space="0" w:color="auto"/>
            <w:left w:val="none" w:sz="0" w:space="0" w:color="auto"/>
            <w:bottom w:val="none" w:sz="0" w:space="0" w:color="auto"/>
            <w:right w:val="none" w:sz="0" w:space="0" w:color="auto"/>
          </w:divBdr>
          <w:divsChild>
            <w:div w:id="125391418">
              <w:marLeft w:val="0"/>
              <w:marRight w:val="0"/>
              <w:marTop w:val="0"/>
              <w:marBottom w:val="0"/>
              <w:divBdr>
                <w:top w:val="none" w:sz="0" w:space="0" w:color="auto"/>
                <w:left w:val="none" w:sz="0" w:space="0" w:color="auto"/>
                <w:bottom w:val="none" w:sz="0" w:space="0" w:color="auto"/>
                <w:right w:val="none" w:sz="0" w:space="0" w:color="auto"/>
              </w:divBdr>
              <w:divsChild>
                <w:div w:id="285166120">
                  <w:marLeft w:val="0"/>
                  <w:marRight w:val="0"/>
                  <w:marTop w:val="0"/>
                  <w:marBottom w:val="0"/>
                  <w:divBdr>
                    <w:top w:val="none" w:sz="0" w:space="0" w:color="auto"/>
                    <w:left w:val="none" w:sz="0" w:space="0" w:color="auto"/>
                    <w:bottom w:val="none" w:sz="0" w:space="0" w:color="auto"/>
                    <w:right w:val="none" w:sz="0" w:space="0" w:color="auto"/>
                  </w:divBdr>
                  <w:divsChild>
                    <w:div w:id="1159996936">
                      <w:marLeft w:val="225"/>
                      <w:marRight w:val="225"/>
                      <w:marTop w:val="0"/>
                      <w:marBottom w:val="0"/>
                      <w:divBdr>
                        <w:top w:val="none" w:sz="0" w:space="0" w:color="auto"/>
                        <w:left w:val="none" w:sz="0" w:space="0" w:color="auto"/>
                        <w:bottom w:val="none" w:sz="0" w:space="0" w:color="auto"/>
                        <w:right w:val="none" w:sz="0" w:space="0" w:color="auto"/>
                      </w:divBdr>
                      <w:divsChild>
                        <w:div w:id="1379206313">
                          <w:marLeft w:val="0"/>
                          <w:marRight w:val="0"/>
                          <w:marTop w:val="0"/>
                          <w:marBottom w:val="0"/>
                          <w:divBdr>
                            <w:top w:val="none" w:sz="0" w:space="0" w:color="auto"/>
                            <w:left w:val="none" w:sz="0" w:space="0" w:color="auto"/>
                            <w:bottom w:val="none" w:sz="0" w:space="0" w:color="auto"/>
                            <w:right w:val="none" w:sz="0" w:space="0" w:color="auto"/>
                          </w:divBdr>
                          <w:divsChild>
                            <w:div w:id="645430409">
                              <w:marLeft w:val="0"/>
                              <w:marRight w:val="0"/>
                              <w:marTop w:val="0"/>
                              <w:marBottom w:val="0"/>
                              <w:divBdr>
                                <w:top w:val="none" w:sz="0" w:space="0" w:color="auto"/>
                                <w:left w:val="none" w:sz="0" w:space="0" w:color="auto"/>
                                <w:bottom w:val="none" w:sz="0" w:space="0" w:color="auto"/>
                                <w:right w:val="none" w:sz="0" w:space="0" w:color="auto"/>
                              </w:divBdr>
                              <w:divsChild>
                                <w:div w:id="677317750">
                                  <w:marLeft w:val="0"/>
                                  <w:marRight w:val="0"/>
                                  <w:marTop w:val="0"/>
                                  <w:marBottom w:val="0"/>
                                  <w:divBdr>
                                    <w:top w:val="none" w:sz="0" w:space="0" w:color="auto"/>
                                    <w:left w:val="none" w:sz="0" w:space="0" w:color="auto"/>
                                    <w:bottom w:val="none" w:sz="0" w:space="0" w:color="auto"/>
                                    <w:right w:val="none" w:sz="0" w:space="0" w:color="auto"/>
                                  </w:divBdr>
                                  <w:divsChild>
                                    <w:div w:id="1688287634">
                                      <w:marLeft w:val="0"/>
                                      <w:marRight w:val="0"/>
                                      <w:marTop w:val="0"/>
                                      <w:marBottom w:val="0"/>
                                      <w:divBdr>
                                        <w:top w:val="none" w:sz="0" w:space="0" w:color="auto"/>
                                        <w:left w:val="none" w:sz="0" w:space="0" w:color="auto"/>
                                        <w:bottom w:val="none" w:sz="0" w:space="0" w:color="auto"/>
                                        <w:right w:val="none" w:sz="0" w:space="0" w:color="auto"/>
                                      </w:divBdr>
                                      <w:divsChild>
                                        <w:div w:id="1382049952">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62557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12583">
      <w:bodyDiv w:val="1"/>
      <w:marLeft w:val="0"/>
      <w:marRight w:val="0"/>
      <w:marTop w:val="0"/>
      <w:marBottom w:val="0"/>
      <w:divBdr>
        <w:top w:val="none" w:sz="0" w:space="0" w:color="auto"/>
        <w:left w:val="none" w:sz="0" w:space="0" w:color="auto"/>
        <w:bottom w:val="none" w:sz="0" w:space="0" w:color="auto"/>
        <w:right w:val="none" w:sz="0" w:space="0" w:color="auto"/>
      </w:divBdr>
    </w:div>
    <w:div w:id="11223248">
      <w:bodyDiv w:val="1"/>
      <w:marLeft w:val="0"/>
      <w:marRight w:val="0"/>
      <w:marTop w:val="0"/>
      <w:marBottom w:val="0"/>
      <w:divBdr>
        <w:top w:val="none" w:sz="0" w:space="0" w:color="auto"/>
        <w:left w:val="none" w:sz="0" w:space="0" w:color="auto"/>
        <w:bottom w:val="none" w:sz="0" w:space="0" w:color="auto"/>
        <w:right w:val="none" w:sz="0" w:space="0" w:color="auto"/>
      </w:divBdr>
    </w:div>
    <w:div w:id="12389942">
      <w:bodyDiv w:val="1"/>
      <w:marLeft w:val="0"/>
      <w:marRight w:val="0"/>
      <w:marTop w:val="0"/>
      <w:marBottom w:val="0"/>
      <w:divBdr>
        <w:top w:val="none" w:sz="0" w:space="0" w:color="auto"/>
        <w:left w:val="none" w:sz="0" w:space="0" w:color="auto"/>
        <w:bottom w:val="none" w:sz="0" w:space="0" w:color="auto"/>
        <w:right w:val="none" w:sz="0" w:space="0" w:color="auto"/>
      </w:divBdr>
    </w:div>
    <w:div w:id="13964533">
      <w:bodyDiv w:val="1"/>
      <w:marLeft w:val="0"/>
      <w:marRight w:val="0"/>
      <w:marTop w:val="0"/>
      <w:marBottom w:val="0"/>
      <w:divBdr>
        <w:top w:val="none" w:sz="0" w:space="0" w:color="auto"/>
        <w:left w:val="none" w:sz="0" w:space="0" w:color="auto"/>
        <w:bottom w:val="none" w:sz="0" w:space="0" w:color="auto"/>
        <w:right w:val="none" w:sz="0" w:space="0" w:color="auto"/>
      </w:divBdr>
      <w:divsChild>
        <w:div w:id="960889023">
          <w:marLeft w:val="0"/>
          <w:marRight w:val="0"/>
          <w:marTop w:val="0"/>
          <w:marBottom w:val="0"/>
          <w:divBdr>
            <w:top w:val="none" w:sz="0" w:space="0" w:color="auto"/>
            <w:left w:val="none" w:sz="0" w:space="0" w:color="auto"/>
            <w:bottom w:val="none" w:sz="0" w:space="0" w:color="auto"/>
            <w:right w:val="none" w:sz="0" w:space="0" w:color="auto"/>
          </w:divBdr>
          <w:divsChild>
            <w:div w:id="687214788">
              <w:marLeft w:val="0"/>
              <w:marRight w:val="0"/>
              <w:marTop w:val="0"/>
              <w:marBottom w:val="0"/>
              <w:divBdr>
                <w:top w:val="none" w:sz="0" w:space="0" w:color="auto"/>
                <w:left w:val="none" w:sz="0" w:space="0" w:color="auto"/>
                <w:bottom w:val="none" w:sz="0" w:space="0" w:color="auto"/>
                <w:right w:val="none" w:sz="0" w:space="0" w:color="auto"/>
              </w:divBdr>
            </w:div>
          </w:divsChild>
        </w:div>
        <w:div w:id="1210260709">
          <w:marLeft w:val="0"/>
          <w:marRight w:val="0"/>
          <w:marTop w:val="0"/>
          <w:marBottom w:val="0"/>
          <w:divBdr>
            <w:top w:val="none" w:sz="0" w:space="0" w:color="auto"/>
            <w:left w:val="none" w:sz="0" w:space="0" w:color="auto"/>
            <w:bottom w:val="none" w:sz="0" w:space="0" w:color="auto"/>
            <w:right w:val="none" w:sz="0" w:space="0" w:color="auto"/>
          </w:divBdr>
          <w:divsChild>
            <w:div w:id="988097117">
              <w:marLeft w:val="0"/>
              <w:marRight w:val="0"/>
              <w:marTop w:val="0"/>
              <w:marBottom w:val="0"/>
              <w:divBdr>
                <w:top w:val="none" w:sz="0" w:space="0" w:color="auto"/>
                <w:left w:val="none" w:sz="0" w:space="0" w:color="auto"/>
                <w:bottom w:val="none" w:sz="0" w:space="0" w:color="auto"/>
                <w:right w:val="none" w:sz="0" w:space="0" w:color="auto"/>
              </w:divBdr>
              <w:divsChild>
                <w:div w:id="1629699548">
                  <w:marLeft w:val="0"/>
                  <w:marRight w:val="0"/>
                  <w:marTop w:val="0"/>
                  <w:marBottom w:val="0"/>
                  <w:divBdr>
                    <w:top w:val="none" w:sz="0" w:space="0" w:color="auto"/>
                    <w:left w:val="none" w:sz="0" w:space="0" w:color="auto"/>
                    <w:bottom w:val="none" w:sz="0" w:space="0" w:color="auto"/>
                    <w:right w:val="none" w:sz="0" w:space="0" w:color="auto"/>
                  </w:divBdr>
                  <w:divsChild>
                    <w:div w:id="611665183">
                      <w:marLeft w:val="225"/>
                      <w:marRight w:val="225"/>
                      <w:marTop w:val="0"/>
                      <w:marBottom w:val="0"/>
                      <w:divBdr>
                        <w:top w:val="none" w:sz="0" w:space="0" w:color="auto"/>
                        <w:left w:val="none" w:sz="0" w:space="0" w:color="auto"/>
                        <w:bottom w:val="none" w:sz="0" w:space="0" w:color="auto"/>
                        <w:right w:val="none" w:sz="0" w:space="0" w:color="auto"/>
                      </w:divBdr>
                      <w:divsChild>
                        <w:div w:id="1282880383">
                          <w:marLeft w:val="0"/>
                          <w:marRight w:val="0"/>
                          <w:marTop w:val="0"/>
                          <w:marBottom w:val="0"/>
                          <w:divBdr>
                            <w:top w:val="none" w:sz="0" w:space="0" w:color="auto"/>
                            <w:left w:val="none" w:sz="0" w:space="0" w:color="auto"/>
                            <w:bottom w:val="none" w:sz="0" w:space="0" w:color="auto"/>
                            <w:right w:val="none" w:sz="0" w:space="0" w:color="auto"/>
                          </w:divBdr>
                          <w:divsChild>
                            <w:div w:id="834033882">
                              <w:marLeft w:val="0"/>
                              <w:marRight w:val="0"/>
                              <w:marTop w:val="0"/>
                              <w:marBottom w:val="0"/>
                              <w:divBdr>
                                <w:top w:val="none" w:sz="0" w:space="0" w:color="auto"/>
                                <w:left w:val="none" w:sz="0" w:space="0" w:color="auto"/>
                                <w:bottom w:val="none" w:sz="0" w:space="0" w:color="auto"/>
                                <w:right w:val="none" w:sz="0" w:space="0" w:color="auto"/>
                              </w:divBdr>
                              <w:divsChild>
                                <w:div w:id="440760506">
                                  <w:marLeft w:val="0"/>
                                  <w:marRight w:val="0"/>
                                  <w:marTop w:val="0"/>
                                  <w:marBottom w:val="0"/>
                                  <w:divBdr>
                                    <w:top w:val="none" w:sz="0" w:space="0" w:color="auto"/>
                                    <w:left w:val="none" w:sz="0" w:space="0" w:color="auto"/>
                                    <w:bottom w:val="none" w:sz="0" w:space="0" w:color="auto"/>
                                    <w:right w:val="none" w:sz="0" w:space="0" w:color="auto"/>
                                  </w:divBdr>
                                  <w:divsChild>
                                    <w:div w:id="189490817">
                                      <w:marLeft w:val="0"/>
                                      <w:marRight w:val="0"/>
                                      <w:marTop w:val="0"/>
                                      <w:marBottom w:val="0"/>
                                      <w:divBdr>
                                        <w:top w:val="none" w:sz="0" w:space="0" w:color="auto"/>
                                        <w:left w:val="none" w:sz="0" w:space="0" w:color="auto"/>
                                        <w:bottom w:val="none" w:sz="0" w:space="0" w:color="auto"/>
                                        <w:right w:val="none" w:sz="0" w:space="0" w:color="auto"/>
                                      </w:divBdr>
                                      <w:divsChild>
                                        <w:div w:id="154409839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3903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42689">
      <w:bodyDiv w:val="1"/>
      <w:marLeft w:val="0"/>
      <w:marRight w:val="0"/>
      <w:marTop w:val="0"/>
      <w:marBottom w:val="0"/>
      <w:divBdr>
        <w:top w:val="none" w:sz="0" w:space="0" w:color="auto"/>
        <w:left w:val="none" w:sz="0" w:space="0" w:color="auto"/>
        <w:bottom w:val="none" w:sz="0" w:space="0" w:color="auto"/>
        <w:right w:val="none" w:sz="0" w:space="0" w:color="auto"/>
      </w:divBdr>
    </w:div>
    <w:div w:id="14969657">
      <w:bodyDiv w:val="1"/>
      <w:marLeft w:val="0"/>
      <w:marRight w:val="0"/>
      <w:marTop w:val="0"/>
      <w:marBottom w:val="0"/>
      <w:divBdr>
        <w:top w:val="none" w:sz="0" w:space="0" w:color="auto"/>
        <w:left w:val="none" w:sz="0" w:space="0" w:color="auto"/>
        <w:bottom w:val="none" w:sz="0" w:space="0" w:color="auto"/>
        <w:right w:val="none" w:sz="0" w:space="0" w:color="auto"/>
      </w:divBdr>
    </w:div>
    <w:div w:id="18169602">
      <w:bodyDiv w:val="1"/>
      <w:marLeft w:val="0"/>
      <w:marRight w:val="0"/>
      <w:marTop w:val="0"/>
      <w:marBottom w:val="0"/>
      <w:divBdr>
        <w:top w:val="none" w:sz="0" w:space="0" w:color="auto"/>
        <w:left w:val="none" w:sz="0" w:space="0" w:color="auto"/>
        <w:bottom w:val="none" w:sz="0" w:space="0" w:color="auto"/>
        <w:right w:val="none" w:sz="0" w:space="0" w:color="auto"/>
      </w:divBdr>
    </w:div>
    <w:div w:id="19403604">
      <w:bodyDiv w:val="1"/>
      <w:marLeft w:val="0"/>
      <w:marRight w:val="0"/>
      <w:marTop w:val="0"/>
      <w:marBottom w:val="0"/>
      <w:divBdr>
        <w:top w:val="none" w:sz="0" w:space="0" w:color="auto"/>
        <w:left w:val="none" w:sz="0" w:space="0" w:color="auto"/>
        <w:bottom w:val="none" w:sz="0" w:space="0" w:color="auto"/>
        <w:right w:val="none" w:sz="0" w:space="0" w:color="auto"/>
      </w:divBdr>
    </w:div>
    <w:div w:id="21323408">
      <w:bodyDiv w:val="1"/>
      <w:marLeft w:val="0"/>
      <w:marRight w:val="0"/>
      <w:marTop w:val="0"/>
      <w:marBottom w:val="0"/>
      <w:divBdr>
        <w:top w:val="none" w:sz="0" w:space="0" w:color="auto"/>
        <w:left w:val="none" w:sz="0" w:space="0" w:color="auto"/>
        <w:bottom w:val="none" w:sz="0" w:space="0" w:color="auto"/>
        <w:right w:val="none" w:sz="0" w:space="0" w:color="auto"/>
      </w:divBdr>
    </w:div>
    <w:div w:id="21707704">
      <w:bodyDiv w:val="1"/>
      <w:marLeft w:val="0"/>
      <w:marRight w:val="0"/>
      <w:marTop w:val="0"/>
      <w:marBottom w:val="0"/>
      <w:divBdr>
        <w:top w:val="none" w:sz="0" w:space="0" w:color="auto"/>
        <w:left w:val="none" w:sz="0" w:space="0" w:color="auto"/>
        <w:bottom w:val="none" w:sz="0" w:space="0" w:color="auto"/>
        <w:right w:val="none" w:sz="0" w:space="0" w:color="auto"/>
      </w:divBdr>
    </w:div>
    <w:div w:id="25376890">
      <w:bodyDiv w:val="1"/>
      <w:marLeft w:val="0"/>
      <w:marRight w:val="0"/>
      <w:marTop w:val="0"/>
      <w:marBottom w:val="0"/>
      <w:divBdr>
        <w:top w:val="none" w:sz="0" w:space="0" w:color="auto"/>
        <w:left w:val="none" w:sz="0" w:space="0" w:color="auto"/>
        <w:bottom w:val="none" w:sz="0" w:space="0" w:color="auto"/>
        <w:right w:val="none" w:sz="0" w:space="0" w:color="auto"/>
      </w:divBdr>
    </w:div>
    <w:div w:id="26613072">
      <w:bodyDiv w:val="1"/>
      <w:marLeft w:val="0"/>
      <w:marRight w:val="0"/>
      <w:marTop w:val="0"/>
      <w:marBottom w:val="0"/>
      <w:divBdr>
        <w:top w:val="none" w:sz="0" w:space="0" w:color="auto"/>
        <w:left w:val="none" w:sz="0" w:space="0" w:color="auto"/>
        <w:bottom w:val="none" w:sz="0" w:space="0" w:color="auto"/>
        <w:right w:val="none" w:sz="0" w:space="0" w:color="auto"/>
      </w:divBdr>
    </w:div>
    <w:div w:id="30620372">
      <w:bodyDiv w:val="1"/>
      <w:marLeft w:val="0"/>
      <w:marRight w:val="0"/>
      <w:marTop w:val="0"/>
      <w:marBottom w:val="0"/>
      <w:divBdr>
        <w:top w:val="none" w:sz="0" w:space="0" w:color="auto"/>
        <w:left w:val="none" w:sz="0" w:space="0" w:color="auto"/>
        <w:bottom w:val="none" w:sz="0" w:space="0" w:color="auto"/>
        <w:right w:val="none" w:sz="0" w:space="0" w:color="auto"/>
      </w:divBdr>
    </w:div>
    <w:div w:id="31271864">
      <w:bodyDiv w:val="1"/>
      <w:marLeft w:val="0"/>
      <w:marRight w:val="0"/>
      <w:marTop w:val="0"/>
      <w:marBottom w:val="0"/>
      <w:divBdr>
        <w:top w:val="none" w:sz="0" w:space="0" w:color="auto"/>
        <w:left w:val="none" w:sz="0" w:space="0" w:color="auto"/>
        <w:bottom w:val="none" w:sz="0" w:space="0" w:color="auto"/>
        <w:right w:val="none" w:sz="0" w:space="0" w:color="auto"/>
      </w:divBdr>
    </w:div>
    <w:div w:id="33164565">
      <w:bodyDiv w:val="1"/>
      <w:marLeft w:val="0"/>
      <w:marRight w:val="0"/>
      <w:marTop w:val="0"/>
      <w:marBottom w:val="0"/>
      <w:divBdr>
        <w:top w:val="none" w:sz="0" w:space="0" w:color="auto"/>
        <w:left w:val="none" w:sz="0" w:space="0" w:color="auto"/>
        <w:bottom w:val="none" w:sz="0" w:space="0" w:color="auto"/>
        <w:right w:val="none" w:sz="0" w:space="0" w:color="auto"/>
      </w:divBdr>
    </w:div>
    <w:div w:id="36660306">
      <w:bodyDiv w:val="1"/>
      <w:marLeft w:val="0"/>
      <w:marRight w:val="0"/>
      <w:marTop w:val="0"/>
      <w:marBottom w:val="0"/>
      <w:divBdr>
        <w:top w:val="none" w:sz="0" w:space="0" w:color="auto"/>
        <w:left w:val="none" w:sz="0" w:space="0" w:color="auto"/>
        <w:bottom w:val="none" w:sz="0" w:space="0" w:color="auto"/>
        <w:right w:val="none" w:sz="0" w:space="0" w:color="auto"/>
      </w:divBdr>
    </w:div>
    <w:div w:id="36854796">
      <w:bodyDiv w:val="1"/>
      <w:marLeft w:val="0"/>
      <w:marRight w:val="0"/>
      <w:marTop w:val="0"/>
      <w:marBottom w:val="0"/>
      <w:divBdr>
        <w:top w:val="none" w:sz="0" w:space="0" w:color="auto"/>
        <w:left w:val="none" w:sz="0" w:space="0" w:color="auto"/>
        <w:bottom w:val="none" w:sz="0" w:space="0" w:color="auto"/>
        <w:right w:val="none" w:sz="0" w:space="0" w:color="auto"/>
      </w:divBdr>
    </w:div>
    <w:div w:id="37946400">
      <w:bodyDiv w:val="1"/>
      <w:marLeft w:val="0"/>
      <w:marRight w:val="0"/>
      <w:marTop w:val="0"/>
      <w:marBottom w:val="0"/>
      <w:divBdr>
        <w:top w:val="none" w:sz="0" w:space="0" w:color="auto"/>
        <w:left w:val="none" w:sz="0" w:space="0" w:color="auto"/>
        <w:bottom w:val="none" w:sz="0" w:space="0" w:color="auto"/>
        <w:right w:val="none" w:sz="0" w:space="0" w:color="auto"/>
      </w:divBdr>
    </w:div>
    <w:div w:id="38748919">
      <w:bodyDiv w:val="1"/>
      <w:marLeft w:val="0"/>
      <w:marRight w:val="0"/>
      <w:marTop w:val="0"/>
      <w:marBottom w:val="0"/>
      <w:divBdr>
        <w:top w:val="none" w:sz="0" w:space="0" w:color="auto"/>
        <w:left w:val="none" w:sz="0" w:space="0" w:color="auto"/>
        <w:bottom w:val="none" w:sz="0" w:space="0" w:color="auto"/>
        <w:right w:val="none" w:sz="0" w:space="0" w:color="auto"/>
      </w:divBdr>
    </w:div>
    <w:div w:id="40138618">
      <w:bodyDiv w:val="1"/>
      <w:marLeft w:val="0"/>
      <w:marRight w:val="0"/>
      <w:marTop w:val="0"/>
      <w:marBottom w:val="0"/>
      <w:divBdr>
        <w:top w:val="none" w:sz="0" w:space="0" w:color="auto"/>
        <w:left w:val="none" w:sz="0" w:space="0" w:color="auto"/>
        <w:bottom w:val="none" w:sz="0" w:space="0" w:color="auto"/>
        <w:right w:val="none" w:sz="0" w:space="0" w:color="auto"/>
      </w:divBdr>
      <w:divsChild>
        <w:div w:id="154808851">
          <w:marLeft w:val="0"/>
          <w:marRight w:val="0"/>
          <w:marTop w:val="0"/>
          <w:marBottom w:val="0"/>
          <w:divBdr>
            <w:top w:val="none" w:sz="0" w:space="0" w:color="auto"/>
            <w:left w:val="none" w:sz="0" w:space="0" w:color="auto"/>
            <w:bottom w:val="none" w:sz="0" w:space="0" w:color="auto"/>
            <w:right w:val="none" w:sz="0" w:space="0" w:color="auto"/>
          </w:divBdr>
          <w:divsChild>
            <w:div w:id="465858962">
              <w:marLeft w:val="0"/>
              <w:marRight w:val="0"/>
              <w:marTop w:val="0"/>
              <w:marBottom w:val="0"/>
              <w:divBdr>
                <w:top w:val="none" w:sz="0" w:space="0" w:color="auto"/>
                <w:left w:val="none" w:sz="0" w:space="0" w:color="auto"/>
                <w:bottom w:val="none" w:sz="0" w:space="0" w:color="auto"/>
                <w:right w:val="none" w:sz="0" w:space="0" w:color="auto"/>
              </w:divBdr>
            </w:div>
          </w:divsChild>
        </w:div>
        <w:div w:id="1785733619">
          <w:marLeft w:val="0"/>
          <w:marRight w:val="0"/>
          <w:marTop w:val="0"/>
          <w:marBottom w:val="0"/>
          <w:divBdr>
            <w:top w:val="none" w:sz="0" w:space="0" w:color="auto"/>
            <w:left w:val="none" w:sz="0" w:space="0" w:color="auto"/>
            <w:bottom w:val="none" w:sz="0" w:space="0" w:color="auto"/>
            <w:right w:val="none" w:sz="0" w:space="0" w:color="auto"/>
          </w:divBdr>
          <w:divsChild>
            <w:div w:id="265624017">
              <w:marLeft w:val="0"/>
              <w:marRight w:val="0"/>
              <w:marTop w:val="0"/>
              <w:marBottom w:val="0"/>
              <w:divBdr>
                <w:top w:val="none" w:sz="0" w:space="0" w:color="auto"/>
                <w:left w:val="none" w:sz="0" w:space="0" w:color="auto"/>
                <w:bottom w:val="none" w:sz="0" w:space="0" w:color="auto"/>
                <w:right w:val="none" w:sz="0" w:space="0" w:color="auto"/>
              </w:divBdr>
              <w:divsChild>
                <w:div w:id="618071838">
                  <w:marLeft w:val="0"/>
                  <w:marRight w:val="0"/>
                  <w:marTop w:val="0"/>
                  <w:marBottom w:val="0"/>
                  <w:divBdr>
                    <w:top w:val="none" w:sz="0" w:space="0" w:color="auto"/>
                    <w:left w:val="none" w:sz="0" w:space="0" w:color="auto"/>
                    <w:bottom w:val="none" w:sz="0" w:space="0" w:color="auto"/>
                    <w:right w:val="none" w:sz="0" w:space="0" w:color="auto"/>
                  </w:divBdr>
                  <w:divsChild>
                    <w:div w:id="260724249">
                      <w:marLeft w:val="225"/>
                      <w:marRight w:val="225"/>
                      <w:marTop w:val="0"/>
                      <w:marBottom w:val="0"/>
                      <w:divBdr>
                        <w:top w:val="none" w:sz="0" w:space="0" w:color="auto"/>
                        <w:left w:val="none" w:sz="0" w:space="0" w:color="auto"/>
                        <w:bottom w:val="none" w:sz="0" w:space="0" w:color="auto"/>
                        <w:right w:val="none" w:sz="0" w:space="0" w:color="auto"/>
                      </w:divBdr>
                      <w:divsChild>
                        <w:div w:id="184222087">
                          <w:marLeft w:val="0"/>
                          <w:marRight w:val="0"/>
                          <w:marTop w:val="0"/>
                          <w:marBottom w:val="0"/>
                          <w:divBdr>
                            <w:top w:val="none" w:sz="0" w:space="0" w:color="auto"/>
                            <w:left w:val="none" w:sz="0" w:space="0" w:color="auto"/>
                            <w:bottom w:val="none" w:sz="0" w:space="0" w:color="auto"/>
                            <w:right w:val="none" w:sz="0" w:space="0" w:color="auto"/>
                          </w:divBdr>
                          <w:divsChild>
                            <w:div w:id="1375882509">
                              <w:marLeft w:val="0"/>
                              <w:marRight w:val="0"/>
                              <w:marTop w:val="0"/>
                              <w:marBottom w:val="0"/>
                              <w:divBdr>
                                <w:top w:val="none" w:sz="0" w:space="0" w:color="auto"/>
                                <w:left w:val="none" w:sz="0" w:space="0" w:color="auto"/>
                                <w:bottom w:val="none" w:sz="0" w:space="0" w:color="auto"/>
                                <w:right w:val="none" w:sz="0" w:space="0" w:color="auto"/>
                              </w:divBdr>
                              <w:divsChild>
                                <w:div w:id="762845068">
                                  <w:marLeft w:val="0"/>
                                  <w:marRight w:val="0"/>
                                  <w:marTop w:val="0"/>
                                  <w:marBottom w:val="0"/>
                                  <w:divBdr>
                                    <w:top w:val="none" w:sz="0" w:space="0" w:color="auto"/>
                                    <w:left w:val="none" w:sz="0" w:space="0" w:color="auto"/>
                                    <w:bottom w:val="none" w:sz="0" w:space="0" w:color="auto"/>
                                    <w:right w:val="none" w:sz="0" w:space="0" w:color="auto"/>
                                  </w:divBdr>
                                  <w:divsChild>
                                    <w:div w:id="1070229669">
                                      <w:marLeft w:val="0"/>
                                      <w:marRight w:val="0"/>
                                      <w:marTop w:val="0"/>
                                      <w:marBottom w:val="0"/>
                                      <w:divBdr>
                                        <w:top w:val="none" w:sz="0" w:space="0" w:color="auto"/>
                                        <w:left w:val="none" w:sz="0" w:space="0" w:color="auto"/>
                                        <w:bottom w:val="none" w:sz="0" w:space="0" w:color="auto"/>
                                        <w:right w:val="none" w:sz="0" w:space="0" w:color="auto"/>
                                      </w:divBdr>
                                      <w:divsChild>
                                        <w:div w:id="1626109438">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2421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639890">
      <w:bodyDiv w:val="1"/>
      <w:marLeft w:val="0"/>
      <w:marRight w:val="0"/>
      <w:marTop w:val="0"/>
      <w:marBottom w:val="0"/>
      <w:divBdr>
        <w:top w:val="none" w:sz="0" w:space="0" w:color="auto"/>
        <w:left w:val="none" w:sz="0" w:space="0" w:color="auto"/>
        <w:bottom w:val="none" w:sz="0" w:space="0" w:color="auto"/>
        <w:right w:val="none" w:sz="0" w:space="0" w:color="auto"/>
      </w:divBdr>
    </w:div>
    <w:div w:id="42097273">
      <w:bodyDiv w:val="1"/>
      <w:marLeft w:val="0"/>
      <w:marRight w:val="0"/>
      <w:marTop w:val="0"/>
      <w:marBottom w:val="0"/>
      <w:divBdr>
        <w:top w:val="none" w:sz="0" w:space="0" w:color="auto"/>
        <w:left w:val="none" w:sz="0" w:space="0" w:color="auto"/>
        <w:bottom w:val="none" w:sz="0" w:space="0" w:color="auto"/>
        <w:right w:val="none" w:sz="0" w:space="0" w:color="auto"/>
      </w:divBdr>
    </w:div>
    <w:div w:id="46999270">
      <w:bodyDiv w:val="1"/>
      <w:marLeft w:val="0"/>
      <w:marRight w:val="0"/>
      <w:marTop w:val="0"/>
      <w:marBottom w:val="0"/>
      <w:divBdr>
        <w:top w:val="none" w:sz="0" w:space="0" w:color="auto"/>
        <w:left w:val="none" w:sz="0" w:space="0" w:color="auto"/>
        <w:bottom w:val="none" w:sz="0" w:space="0" w:color="auto"/>
        <w:right w:val="none" w:sz="0" w:space="0" w:color="auto"/>
      </w:divBdr>
      <w:divsChild>
        <w:div w:id="1264417138">
          <w:marLeft w:val="0"/>
          <w:marRight w:val="0"/>
          <w:marTop w:val="0"/>
          <w:marBottom w:val="0"/>
          <w:divBdr>
            <w:top w:val="none" w:sz="0" w:space="0" w:color="auto"/>
            <w:left w:val="none" w:sz="0" w:space="0" w:color="auto"/>
            <w:bottom w:val="none" w:sz="0" w:space="0" w:color="auto"/>
            <w:right w:val="none" w:sz="0" w:space="0" w:color="auto"/>
          </w:divBdr>
          <w:divsChild>
            <w:div w:id="2113695890">
              <w:marLeft w:val="0"/>
              <w:marRight w:val="0"/>
              <w:marTop w:val="0"/>
              <w:marBottom w:val="0"/>
              <w:divBdr>
                <w:top w:val="none" w:sz="0" w:space="0" w:color="auto"/>
                <w:left w:val="none" w:sz="0" w:space="0" w:color="auto"/>
                <w:bottom w:val="none" w:sz="0" w:space="0" w:color="auto"/>
                <w:right w:val="none" w:sz="0" w:space="0" w:color="auto"/>
              </w:divBdr>
            </w:div>
          </w:divsChild>
        </w:div>
        <w:div w:id="1807046896">
          <w:marLeft w:val="0"/>
          <w:marRight w:val="0"/>
          <w:marTop w:val="0"/>
          <w:marBottom w:val="0"/>
          <w:divBdr>
            <w:top w:val="none" w:sz="0" w:space="0" w:color="auto"/>
            <w:left w:val="none" w:sz="0" w:space="0" w:color="auto"/>
            <w:bottom w:val="none" w:sz="0" w:space="0" w:color="auto"/>
            <w:right w:val="none" w:sz="0" w:space="0" w:color="auto"/>
          </w:divBdr>
          <w:divsChild>
            <w:div w:id="1460955339">
              <w:marLeft w:val="0"/>
              <w:marRight w:val="0"/>
              <w:marTop w:val="0"/>
              <w:marBottom w:val="0"/>
              <w:divBdr>
                <w:top w:val="none" w:sz="0" w:space="0" w:color="auto"/>
                <w:left w:val="none" w:sz="0" w:space="0" w:color="auto"/>
                <w:bottom w:val="none" w:sz="0" w:space="0" w:color="auto"/>
                <w:right w:val="none" w:sz="0" w:space="0" w:color="auto"/>
              </w:divBdr>
              <w:divsChild>
                <w:div w:id="2043246429">
                  <w:marLeft w:val="0"/>
                  <w:marRight w:val="0"/>
                  <w:marTop w:val="0"/>
                  <w:marBottom w:val="0"/>
                  <w:divBdr>
                    <w:top w:val="none" w:sz="0" w:space="0" w:color="auto"/>
                    <w:left w:val="none" w:sz="0" w:space="0" w:color="auto"/>
                    <w:bottom w:val="none" w:sz="0" w:space="0" w:color="auto"/>
                    <w:right w:val="none" w:sz="0" w:space="0" w:color="auto"/>
                  </w:divBdr>
                  <w:divsChild>
                    <w:div w:id="505167633">
                      <w:marLeft w:val="225"/>
                      <w:marRight w:val="225"/>
                      <w:marTop w:val="0"/>
                      <w:marBottom w:val="0"/>
                      <w:divBdr>
                        <w:top w:val="none" w:sz="0" w:space="0" w:color="auto"/>
                        <w:left w:val="none" w:sz="0" w:space="0" w:color="auto"/>
                        <w:bottom w:val="none" w:sz="0" w:space="0" w:color="auto"/>
                        <w:right w:val="none" w:sz="0" w:space="0" w:color="auto"/>
                      </w:divBdr>
                      <w:divsChild>
                        <w:div w:id="697656474">
                          <w:marLeft w:val="0"/>
                          <w:marRight w:val="0"/>
                          <w:marTop w:val="0"/>
                          <w:marBottom w:val="0"/>
                          <w:divBdr>
                            <w:top w:val="none" w:sz="0" w:space="0" w:color="auto"/>
                            <w:left w:val="none" w:sz="0" w:space="0" w:color="auto"/>
                            <w:bottom w:val="none" w:sz="0" w:space="0" w:color="auto"/>
                            <w:right w:val="none" w:sz="0" w:space="0" w:color="auto"/>
                          </w:divBdr>
                          <w:divsChild>
                            <w:div w:id="1108114799">
                              <w:marLeft w:val="0"/>
                              <w:marRight w:val="0"/>
                              <w:marTop w:val="0"/>
                              <w:marBottom w:val="0"/>
                              <w:divBdr>
                                <w:top w:val="none" w:sz="0" w:space="0" w:color="auto"/>
                                <w:left w:val="none" w:sz="0" w:space="0" w:color="auto"/>
                                <w:bottom w:val="none" w:sz="0" w:space="0" w:color="auto"/>
                                <w:right w:val="none" w:sz="0" w:space="0" w:color="auto"/>
                              </w:divBdr>
                              <w:divsChild>
                                <w:div w:id="570966679">
                                  <w:marLeft w:val="0"/>
                                  <w:marRight w:val="0"/>
                                  <w:marTop w:val="0"/>
                                  <w:marBottom w:val="0"/>
                                  <w:divBdr>
                                    <w:top w:val="none" w:sz="0" w:space="0" w:color="auto"/>
                                    <w:left w:val="none" w:sz="0" w:space="0" w:color="auto"/>
                                    <w:bottom w:val="none" w:sz="0" w:space="0" w:color="auto"/>
                                    <w:right w:val="none" w:sz="0" w:space="0" w:color="auto"/>
                                  </w:divBdr>
                                  <w:divsChild>
                                    <w:div w:id="1100181916">
                                      <w:marLeft w:val="0"/>
                                      <w:marRight w:val="0"/>
                                      <w:marTop w:val="0"/>
                                      <w:marBottom w:val="0"/>
                                      <w:divBdr>
                                        <w:top w:val="none" w:sz="0" w:space="0" w:color="auto"/>
                                        <w:left w:val="none" w:sz="0" w:space="0" w:color="auto"/>
                                        <w:bottom w:val="none" w:sz="0" w:space="0" w:color="auto"/>
                                        <w:right w:val="none" w:sz="0" w:space="0" w:color="auto"/>
                                      </w:divBdr>
                                      <w:divsChild>
                                        <w:div w:id="125443809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04853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38189">
      <w:bodyDiv w:val="1"/>
      <w:marLeft w:val="0"/>
      <w:marRight w:val="0"/>
      <w:marTop w:val="0"/>
      <w:marBottom w:val="0"/>
      <w:divBdr>
        <w:top w:val="none" w:sz="0" w:space="0" w:color="auto"/>
        <w:left w:val="none" w:sz="0" w:space="0" w:color="auto"/>
        <w:bottom w:val="none" w:sz="0" w:space="0" w:color="auto"/>
        <w:right w:val="none" w:sz="0" w:space="0" w:color="auto"/>
      </w:divBdr>
    </w:div>
    <w:div w:id="54552587">
      <w:bodyDiv w:val="1"/>
      <w:marLeft w:val="0"/>
      <w:marRight w:val="0"/>
      <w:marTop w:val="0"/>
      <w:marBottom w:val="0"/>
      <w:divBdr>
        <w:top w:val="none" w:sz="0" w:space="0" w:color="auto"/>
        <w:left w:val="none" w:sz="0" w:space="0" w:color="auto"/>
        <w:bottom w:val="none" w:sz="0" w:space="0" w:color="auto"/>
        <w:right w:val="none" w:sz="0" w:space="0" w:color="auto"/>
      </w:divBdr>
      <w:divsChild>
        <w:div w:id="884757162">
          <w:marLeft w:val="0"/>
          <w:marRight w:val="0"/>
          <w:marTop w:val="0"/>
          <w:marBottom w:val="0"/>
          <w:divBdr>
            <w:top w:val="none" w:sz="0" w:space="0" w:color="auto"/>
            <w:left w:val="none" w:sz="0" w:space="0" w:color="auto"/>
            <w:bottom w:val="none" w:sz="0" w:space="0" w:color="auto"/>
            <w:right w:val="none" w:sz="0" w:space="0" w:color="auto"/>
          </w:divBdr>
          <w:divsChild>
            <w:div w:id="546335075">
              <w:marLeft w:val="0"/>
              <w:marRight w:val="0"/>
              <w:marTop w:val="0"/>
              <w:marBottom w:val="0"/>
              <w:divBdr>
                <w:top w:val="none" w:sz="0" w:space="0" w:color="auto"/>
                <w:left w:val="none" w:sz="0" w:space="0" w:color="auto"/>
                <w:bottom w:val="none" w:sz="0" w:space="0" w:color="auto"/>
                <w:right w:val="none" w:sz="0" w:space="0" w:color="auto"/>
              </w:divBdr>
            </w:div>
          </w:divsChild>
        </w:div>
        <w:div w:id="187450836">
          <w:marLeft w:val="0"/>
          <w:marRight w:val="0"/>
          <w:marTop w:val="0"/>
          <w:marBottom w:val="0"/>
          <w:divBdr>
            <w:top w:val="none" w:sz="0" w:space="0" w:color="auto"/>
            <w:left w:val="none" w:sz="0" w:space="0" w:color="auto"/>
            <w:bottom w:val="none" w:sz="0" w:space="0" w:color="auto"/>
            <w:right w:val="none" w:sz="0" w:space="0" w:color="auto"/>
          </w:divBdr>
          <w:divsChild>
            <w:div w:id="537742692">
              <w:marLeft w:val="0"/>
              <w:marRight w:val="0"/>
              <w:marTop w:val="0"/>
              <w:marBottom w:val="0"/>
              <w:divBdr>
                <w:top w:val="none" w:sz="0" w:space="0" w:color="auto"/>
                <w:left w:val="none" w:sz="0" w:space="0" w:color="auto"/>
                <w:bottom w:val="none" w:sz="0" w:space="0" w:color="auto"/>
                <w:right w:val="none" w:sz="0" w:space="0" w:color="auto"/>
              </w:divBdr>
              <w:divsChild>
                <w:div w:id="743573318">
                  <w:marLeft w:val="0"/>
                  <w:marRight w:val="0"/>
                  <w:marTop w:val="0"/>
                  <w:marBottom w:val="0"/>
                  <w:divBdr>
                    <w:top w:val="none" w:sz="0" w:space="0" w:color="auto"/>
                    <w:left w:val="none" w:sz="0" w:space="0" w:color="auto"/>
                    <w:bottom w:val="none" w:sz="0" w:space="0" w:color="auto"/>
                    <w:right w:val="none" w:sz="0" w:space="0" w:color="auto"/>
                  </w:divBdr>
                  <w:divsChild>
                    <w:div w:id="743528175">
                      <w:marLeft w:val="225"/>
                      <w:marRight w:val="225"/>
                      <w:marTop w:val="0"/>
                      <w:marBottom w:val="0"/>
                      <w:divBdr>
                        <w:top w:val="none" w:sz="0" w:space="0" w:color="auto"/>
                        <w:left w:val="none" w:sz="0" w:space="0" w:color="auto"/>
                        <w:bottom w:val="none" w:sz="0" w:space="0" w:color="auto"/>
                        <w:right w:val="none" w:sz="0" w:space="0" w:color="auto"/>
                      </w:divBdr>
                      <w:divsChild>
                        <w:div w:id="2047215067">
                          <w:marLeft w:val="0"/>
                          <w:marRight w:val="0"/>
                          <w:marTop w:val="0"/>
                          <w:marBottom w:val="0"/>
                          <w:divBdr>
                            <w:top w:val="none" w:sz="0" w:space="0" w:color="auto"/>
                            <w:left w:val="none" w:sz="0" w:space="0" w:color="auto"/>
                            <w:bottom w:val="none" w:sz="0" w:space="0" w:color="auto"/>
                            <w:right w:val="none" w:sz="0" w:space="0" w:color="auto"/>
                          </w:divBdr>
                          <w:divsChild>
                            <w:div w:id="374233171">
                              <w:marLeft w:val="0"/>
                              <w:marRight w:val="0"/>
                              <w:marTop w:val="0"/>
                              <w:marBottom w:val="0"/>
                              <w:divBdr>
                                <w:top w:val="none" w:sz="0" w:space="0" w:color="auto"/>
                                <w:left w:val="none" w:sz="0" w:space="0" w:color="auto"/>
                                <w:bottom w:val="none" w:sz="0" w:space="0" w:color="auto"/>
                                <w:right w:val="none" w:sz="0" w:space="0" w:color="auto"/>
                              </w:divBdr>
                              <w:divsChild>
                                <w:div w:id="908419276">
                                  <w:marLeft w:val="0"/>
                                  <w:marRight w:val="0"/>
                                  <w:marTop w:val="0"/>
                                  <w:marBottom w:val="0"/>
                                  <w:divBdr>
                                    <w:top w:val="none" w:sz="0" w:space="0" w:color="auto"/>
                                    <w:left w:val="none" w:sz="0" w:space="0" w:color="auto"/>
                                    <w:bottom w:val="none" w:sz="0" w:space="0" w:color="auto"/>
                                    <w:right w:val="none" w:sz="0" w:space="0" w:color="auto"/>
                                  </w:divBdr>
                                  <w:divsChild>
                                    <w:div w:id="695086128">
                                      <w:marLeft w:val="0"/>
                                      <w:marRight w:val="0"/>
                                      <w:marTop w:val="0"/>
                                      <w:marBottom w:val="0"/>
                                      <w:divBdr>
                                        <w:top w:val="none" w:sz="0" w:space="0" w:color="auto"/>
                                        <w:left w:val="none" w:sz="0" w:space="0" w:color="auto"/>
                                        <w:bottom w:val="none" w:sz="0" w:space="0" w:color="auto"/>
                                        <w:right w:val="none" w:sz="0" w:space="0" w:color="auto"/>
                                      </w:divBdr>
                                      <w:divsChild>
                                        <w:div w:id="179775047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6657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720466">
      <w:bodyDiv w:val="1"/>
      <w:marLeft w:val="0"/>
      <w:marRight w:val="0"/>
      <w:marTop w:val="0"/>
      <w:marBottom w:val="0"/>
      <w:divBdr>
        <w:top w:val="none" w:sz="0" w:space="0" w:color="auto"/>
        <w:left w:val="none" w:sz="0" w:space="0" w:color="auto"/>
        <w:bottom w:val="none" w:sz="0" w:space="0" w:color="auto"/>
        <w:right w:val="none" w:sz="0" w:space="0" w:color="auto"/>
      </w:divBdr>
    </w:div>
    <w:div w:id="59325471">
      <w:bodyDiv w:val="1"/>
      <w:marLeft w:val="0"/>
      <w:marRight w:val="0"/>
      <w:marTop w:val="0"/>
      <w:marBottom w:val="0"/>
      <w:divBdr>
        <w:top w:val="none" w:sz="0" w:space="0" w:color="auto"/>
        <w:left w:val="none" w:sz="0" w:space="0" w:color="auto"/>
        <w:bottom w:val="none" w:sz="0" w:space="0" w:color="auto"/>
        <w:right w:val="none" w:sz="0" w:space="0" w:color="auto"/>
      </w:divBdr>
    </w:div>
    <w:div w:id="63261015">
      <w:bodyDiv w:val="1"/>
      <w:marLeft w:val="0"/>
      <w:marRight w:val="0"/>
      <w:marTop w:val="0"/>
      <w:marBottom w:val="0"/>
      <w:divBdr>
        <w:top w:val="none" w:sz="0" w:space="0" w:color="auto"/>
        <w:left w:val="none" w:sz="0" w:space="0" w:color="auto"/>
        <w:bottom w:val="none" w:sz="0" w:space="0" w:color="auto"/>
        <w:right w:val="none" w:sz="0" w:space="0" w:color="auto"/>
      </w:divBdr>
    </w:div>
    <w:div w:id="65998650">
      <w:bodyDiv w:val="1"/>
      <w:marLeft w:val="0"/>
      <w:marRight w:val="0"/>
      <w:marTop w:val="0"/>
      <w:marBottom w:val="0"/>
      <w:divBdr>
        <w:top w:val="none" w:sz="0" w:space="0" w:color="auto"/>
        <w:left w:val="none" w:sz="0" w:space="0" w:color="auto"/>
        <w:bottom w:val="none" w:sz="0" w:space="0" w:color="auto"/>
        <w:right w:val="none" w:sz="0" w:space="0" w:color="auto"/>
      </w:divBdr>
    </w:div>
    <w:div w:id="70394090">
      <w:bodyDiv w:val="1"/>
      <w:marLeft w:val="0"/>
      <w:marRight w:val="0"/>
      <w:marTop w:val="0"/>
      <w:marBottom w:val="0"/>
      <w:divBdr>
        <w:top w:val="none" w:sz="0" w:space="0" w:color="auto"/>
        <w:left w:val="none" w:sz="0" w:space="0" w:color="auto"/>
        <w:bottom w:val="none" w:sz="0" w:space="0" w:color="auto"/>
        <w:right w:val="none" w:sz="0" w:space="0" w:color="auto"/>
      </w:divBdr>
    </w:div>
    <w:div w:id="72051204">
      <w:bodyDiv w:val="1"/>
      <w:marLeft w:val="0"/>
      <w:marRight w:val="0"/>
      <w:marTop w:val="0"/>
      <w:marBottom w:val="0"/>
      <w:divBdr>
        <w:top w:val="none" w:sz="0" w:space="0" w:color="auto"/>
        <w:left w:val="none" w:sz="0" w:space="0" w:color="auto"/>
        <w:bottom w:val="none" w:sz="0" w:space="0" w:color="auto"/>
        <w:right w:val="none" w:sz="0" w:space="0" w:color="auto"/>
      </w:divBdr>
    </w:div>
    <w:div w:id="74476260">
      <w:bodyDiv w:val="1"/>
      <w:marLeft w:val="0"/>
      <w:marRight w:val="0"/>
      <w:marTop w:val="0"/>
      <w:marBottom w:val="0"/>
      <w:divBdr>
        <w:top w:val="none" w:sz="0" w:space="0" w:color="auto"/>
        <w:left w:val="none" w:sz="0" w:space="0" w:color="auto"/>
        <w:bottom w:val="none" w:sz="0" w:space="0" w:color="auto"/>
        <w:right w:val="none" w:sz="0" w:space="0" w:color="auto"/>
      </w:divBdr>
    </w:div>
    <w:div w:id="75787066">
      <w:bodyDiv w:val="1"/>
      <w:marLeft w:val="0"/>
      <w:marRight w:val="0"/>
      <w:marTop w:val="0"/>
      <w:marBottom w:val="0"/>
      <w:divBdr>
        <w:top w:val="none" w:sz="0" w:space="0" w:color="auto"/>
        <w:left w:val="none" w:sz="0" w:space="0" w:color="auto"/>
        <w:bottom w:val="none" w:sz="0" w:space="0" w:color="auto"/>
        <w:right w:val="none" w:sz="0" w:space="0" w:color="auto"/>
      </w:divBdr>
    </w:div>
    <w:div w:id="81725445">
      <w:bodyDiv w:val="1"/>
      <w:marLeft w:val="0"/>
      <w:marRight w:val="0"/>
      <w:marTop w:val="0"/>
      <w:marBottom w:val="0"/>
      <w:divBdr>
        <w:top w:val="none" w:sz="0" w:space="0" w:color="auto"/>
        <w:left w:val="none" w:sz="0" w:space="0" w:color="auto"/>
        <w:bottom w:val="none" w:sz="0" w:space="0" w:color="auto"/>
        <w:right w:val="none" w:sz="0" w:space="0" w:color="auto"/>
      </w:divBdr>
    </w:div>
    <w:div w:id="82575993">
      <w:bodyDiv w:val="1"/>
      <w:marLeft w:val="0"/>
      <w:marRight w:val="0"/>
      <w:marTop w:val="0"/>
      <w:marBottom w:val="0"/>
      <w:divBdr>
        <w:top w:val="none" w:sz="0" w:space="0" w:color="auto"/>
        <w:left w:val="none" w:sz="0" w:space="0" w:color="auto"/>
        <w:bottom w:val="none" w:sz="0" w:space="0" w:color="auto"/>
        <w:right w:val="none" w:sz="0" w:space="0" w:color="auto"/>
      </w:divBdr>
    </w:div>
    <w:div w:id="85000613">
      <w:bodyDiv w:val="1"/>
      <w:marLeft w:val="0"/>
      <w:marRight w:val="0"/>
      <w:marTop w:val="0"/>
      <w:marBottom w:val="0"/>
      <w:divBdr>
        <w:top w:val="none" w:sz="0" w:space="0" w:color="auto"/>
        <w:left w:val="none" w:sz="0" w:space="0" w:color="auto"/>
        <w:bottom w:val="none" w:sz="0" w:space="0" w:color="auto"/>
        <w:right w:val="none" w:sz="0" w:space="0" w:color="auto"/>
      </w:divBdr>
    </w:div>
    <w:div w:id="85079007">
      <w:bodyDiv w:val="1"/>
      <w:marLeft w:val="0"/>
      <w:marRight w:val="0"/>
      <w:marTop w:val="0"/>
      <w:marBottom w:val="0"/>
      <w:divBdr>
        <w:top w:val="none" w:sz="0" w:space="0" w:color="auto"/>
        <w:left w:val="none" w:sz="0" w:space="0" w:color="auto"/>
        <w:bottom w:val="none" w:sz="0" w:space="0" w:color="auto"/>
        <w:right w:val="none" w:sz="0" w:space="0" w:color="auto"/>
      </w:divBdr>
    </w:div>
    <w:div w:id="87623746">
      <w:bodyDiv w:val="1"/>
      <w:marLeft w:val="0"/>
      <w:marRight w:val="0"/>
      <w:marTop w:val="0"/>
      <w:marBottom w:val="0"/>
      <w:divBdr>
        <w:top w:val="none" w:sz="0" w:space="0" w:color="auto"/>
        <w:left w:val="none" w:sz="0" w:space="0" w:color="auto"/>
        <w:bottom w:val="none" w:sz="0" w:space="0" w:color="auto"/>
        <w:right w:val="none" w:sz="0" w:space="0" w:color="auto"/>
      </w:divBdr>
    </w:div>
    <w:div w:id="88501773">
      <w:bodyDiv w:val="1"/>
      <w:marLeft w:val="0"/>
      <w:marRight w:val="0"/>
      <w:marTop w:val="0"/>
      <w:marBottom w:val="0"/>
      <w:divBdr>
        <w:top w:val="none" w:sz="0" w:space="0" w:color="auto"/>
        <w:left w:val="none" w:sz="0" w:space="0" w:color="auto"/>
        <w:bottom w:val="none" w:sz="0" w:space="0" w:color="auto"/>
        <w:right w:val="none" w:sz="0" w:space="0" w:color="auto"/>
      </w:divBdr>
    </w:div>
    <w:div w:id="91169647">
      <w:bodyDiv w:val="1"/>
      <w:marLeft w:val="0"/>
      <w:marRight w:val="0"/>
      <w:marTop w:val="0"/>
      <w:marBottom w:val="0"/>
      <w:divBdr>
        <w:top w:val="none" w:sz="0" w:space="0" w:color="auto"/>
        <w:left w:val="none" w:sz="0" w:space="0" w:color="auto"/>
        <w:bottom w:val="none" w:sz="0" w:space="0" w:color="auto"/>
        <w:right w:val="none" w:sz="0" w:space="0" w:color="auto"/>
      </w:divBdr>
    </w:div>
    <w:div w:id="95908484">
      <w:bodyDiv w:val="1"/>
      <w:marLeft w:val="0"/>
      <w:marRight w:val="0"/>
      <w:marTop w:val="0"/>
      <w:marBottom w:val="0"/>
      <w:divBdr>
        <w:top w:val="none" w:sz="0" w:space="0" w:color="auto"/>
        <w:left w:val="none" w:sz="0" w:space="0" w:color="auto"/>
        <w:bottom w:val="none" w:sz="0" w:space="0" w:color="auto"/>
        <w:right w:val="none" w:sz="0" w:space="0" w:color="auto"/>
      </w:divBdr>
    </w:div>
    <w:div w:id="97917559">
      <w:bodyDiv w:val="1"/>
      <w:marLeft w:val="0"/>
      <w:marRight w:val="0"/>
      <w:marTop w:val="0"/>
      <w:marBottom w:val="0"/>
      <w:divBdr>
        <w:top w:val="none" w:sz="0" w:space="0" w:color="auto"/>
        <w:left w:val="none" w:sz="0" w:space="0" w:color="auto"/>
        <w:bottom w:val="none" w:sz="0" w:space="0" w:color="auto"/>
        <w:right w:val="none" w:sz="0" w:space="0" w:color="auto"/>
      </w:divBdr>
      <w:divsChild>
        <w:div w:id="247270264">
          <w:marLeft w:val="0"/>
          <w:marRight w:val="0"/>
          <w:marTop w:val="0"/>
          <w:marBottom w:val="0"/>
          <w:divBdr>
            <w:top w:val="none" w:sz="0" w:space="0" w:color="auto"/>
            <w:left w:val="none" w:sz="0" w:space="0" w:color="auto"/>
            <w:bottom w:val="none" w:sz="0" w:space="0" w:color="auto"/>
            <w:right w:val="none" w:sz="0" w:space="0" w:color="auto"/>
          </w:divBdr>
        </w:div>
      </w:divsChild>
    </w:div>
    <w:div w:id="104814555">
      <w:bodyDiv w:val="1"/>
      <w:marLeft w:val="0"/>
      <w:marRight w:val="0"/>
      <w:marTop w:val="0"/>
      <w:marBottom w:val="0"/>
      <w:divBdr>
        <w:top w:val="none" w:sz="0" w:space="0" w:color="auto"/>
        <w:left w:val="none" w:sz="0" w:space="0" w:color="auto"/>
        <w:bottom w:val="none" w:sz="0" w:space="0" w:color="auto"/>
        <w:right w:val="none" w:sz="0" w:space="0" w:color="auto"/>
      </w:divBdr>
    </w:div>
    <w:div w:id="115224154">
      <w:bodyDiv w:val="1"/>
      <w:marLeft w:val="0"/>
      <w:marRight w:val="0"/>
      <w:marTop w:val="0"/>
      <w:marBottom w:val="0"/>
      <w:divBdr>
        <w:top w:val="none" w:sz="0" w:space="0" w:color="auto"/>
        <w:left w:val="none" w:sz="0" w:space="0" w:color="auto"/>
        <w:bottom w:val="none" w:sz="0" w:space="0" w:color="auto"/>
        <w:right w:val="none" w:sz="0" w:space="0" w:color="auto"/>
      </w:divBdr>
    </w:div>
    <w:div w:id="116066272">
      <w:bodyDiv w:val="1"/>
      <w:marLeft w:val="0"/>
      <w:marRight w:val="0"/>
      <w:marTop w:val="0"/>
      <w:marBottom w:val="0"/>
      <w:divBdr>
        <w:top w:val="none" w:sz="0" w:space="0" w:color="auto"/>
        <w:left w:val="none" w:sz="0" w:space="0" w:color="auto"/>
        <w:bottom w:val="none" w:sz="0" w:space="0" w:color="auto"/>
        <w:right w:val="none" w:sz="0" w:space="0" w:color="auto"/>
      </w:divBdr>
      <w:divsChild>
        <w:div w:id="1581868571">
          <w:marLeft w:val="0"/>
          <w:marRight w:val="0"/>
          <w:marTop w:val="0"/>
          <w:marBottom w:val="0"/>
          <w:divBdr>
            <w:top w:val="none" w:sz="0" w:space="0" w:color="auto"/>
            <w:left w:val="none" w:sz="0" w:space="0" w:color="auto"/>
            <w:bottom w:val="none" w:sz="0" w:space="0" w:color="auto"/>
            <w:right w:val="none" w:sz="0" w:space="0" w:color="auto"/>
          </w:divBdr>
          <w:divsChild>
            <w:div w:id="93988312">
              <w:marLeft w:val="0"/>
              <w:marRight w:val="0"/>
              <w:marTop w:val="0"/>
              <w:marBottom w:val="0"/>
              <w:divBdr>
                <w:top w:val="none" w:sz="0" w:space="0" w:color="auto"/>
                <w:left w:val="none" w:sz="0" w:space="0" w:color="auto"/>
                <w:bottom w:val="none" w:sz="0" w:space="0" w:color="auto"/>
                <w:right w:val="none" w:sz="0" w:space="0" w:color="auto"/>
              </w:divBdr>
            </w:div>
          </w:divsChild>
        </w:div>
        <w:div w:id="1598976582">
          <w:marLeft w:val="0"/>
          <w:marRight w:val="0"/>
          <w:marTop w:val="0"/>
          <w:marBottom w:val="0"/>
          <w:divBdr>
            <w:top w:val="none" w:sz="0" w:space="0" w:color="auto"/>
            <w:left w:val="none" w:sz="0" w:space="0" w:color="auto"/>
            <w:bottom w:val="none" w:sz="0" w:space="0" w:color="auto"/>
            <w:right w:val="none" w:sz="0" w:space="0" w:color="auto"/>
          </w:divBdr>
          <w:divsChild>
            <w:div w:id="1034379907">
              <w:marLeft w:val="0"/>
              <w:marRight w:val="0"/>
              <w:marTop w:val="0"/>
              <w:marBottom w:val="0"/>
              <w:divBdr>
                <w:top w:val="none" w:sz="0" w:space="0" w:color="auto"/>
                <w:left w:val="none" w:sz="0" w:space="0" w:color="auto"/>
                <w:bottom w:val="none" w:sz="0" w:space="0" w:color="auto"/>
                <w:right w:val="none" w:sz="0" w:space="0" w:color="auto"/>
              </w:divBdr>
              <w:divsChild>
                <w:div w:id="1276864194">
                  <w:marLeft w:val="0"/>
                  <w:marRight w:val="0"/>
                  <w:marTop w:val="0"/>
                  <w:marBottom w:val="0"/>
                  <w:divBdr>
                    <w:top w:val="none" w:sz="0" w:space="0" w:color="auto"/>
                    <w:left w:val="none" w:sz="0" w:space="0" w:color="auto"/>
                    <w:bottom w:val="none" w:sz="0" w:space="0" w:color="auto"/>
                    <w:right w:val="none" w:sz="0" w:space="0" w:color="auto"/>
                  </w:divBdr>
                  <w:divsChild>
                    <w:div w:id="1879734803">
                      <w:marLeft w:val="225"/>
                      <w:marRight w:val="225"/>
                      <w:marTop w:val="0"/>
                      <w:marBottom w:val="0"/>
                      <w:divBdr>
                        <w:top w:val="none" w:sz="0" w:space="0" w:color="auto"/>
                        <w:left w:val="none" w:sz="0" w:space="0" w:color="auto"/>
                        <w:bottom w:val="none" w:sz="0" w:space="0" w:color="auto"/>
                        <w:right w:val="none" w:sz="0" w:space="0" w:color="auto"/>
                      </w:divBdr>
                      <w:divsChild>
                        <w:div w:id="1854687183">
                          <w:marLeft w:val="0"/>
                          <w:marRight w:val="0"/>
                          <w:marTop w:val="0"/>
                          <w:marBottom w:val="0"/>
                          <w:divBdr>
                            <w:top w:val="none" w:sz="0" w:space="0" w:color="auto"/>
                            <w:left w:val="none" w:sz="0" w:space="0" w:color="auto"/>
                            <w:bottom w:val="none" w:sz="0" w:space="0" w:color="auto"/>
                            <w:right w:val="none" w:sz="0" w:space="0" w:color="auto"/>
                          </w:divBdr>
                          <w:divsChild>
                            <w:div w:id="968559756">
                              <w:marLeft w:val="0"/>
                              <w:marRight w:val="0"/>
                              <w:marTop w:val="0"/>
                              <w:marBottom w:val="0"/>
                              <w:divBdr>
                                <w:top w:val="none" w:sz="0" w:space="0" w:color="auto"/>
                                <w:left w:val="none" w:sz="0" w:space="0" w:color="auto"/>
                                <w:bottom w:val="none" w:sz="0" w:space="0" w:color="auto"/>
                                <w:right w:val="none" w:sz="0" w:space="0" w:color="auto"/>
                              </w:divBdr>
                              <w:divsChild>
                                <w:div w:id="1409187083">
                                  <w:marLeft w:val="0"/>
                                  <w:marRight w:val="0"/>
                                  <w:marTop w:val="0"/>
                                  <w:marBottom w:val="0"/>
                                  <w:divBdr>
                                    <w:top w:val="none" w:sz="0" w:space="0" w:color="auto"/>
                                    <w:left w:val="none" w:sz="0" w:space="0" w:color="auto"/>
                                    <w:bottom w:val="none" w:sz="0" w:space="0" w:color="auto"/>
                                    <w:right w:val="none" w:sz="0" w:space="0" w:color="auto"/>
                                  </w:divBdr>
                                  <w:divsChild>
                                    <w:div w:id="2121297823">
                                      <w:marLeft w:val="0"/>
                                      <w:marRight w:val="0"/>
                                      <w:marTop w:val="0"/>
                                      <w:marBottom w:val="0"/>
                                      <w:divBdr>
                                        <w:top w:val="none" w:sz="0" w:space="0" w:color="auto"/>
                                        <w:left w:val="none" w:sz="0" w:space="0" w:color="auto"/>
                                        <w:bottom w:val="none" w:sz="0" w:space="0" w:color="auto"/>
                                        <w:right w:val="none" w:sz="0" w:space="0" w:color="auto"/>
                                      </w:divBdr>
                                      <w:divsChild>
                                        <w:div w:id="6149337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25142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719633">
      <w:bodyDiv w:val="1"/>
      <w:marLeft w:val="0"/>
      <w:marRight w:val="0"/>
      <w:marTop w:val="0"/>
      <w:marBottom w:val="0"/>
      <w:divBdr>
        <w:top w:val="none" w:sz="0" w:space="0" w:color="auto"/>
        <w:left w:val="none" w:sz="0" w:space="0" w:color="auto"/>
        <w:bottom w:val="none" w:sz="0" w:space="0" w:color="auto"/>
        <w:right w:val="none" w:sz="0" w:space="0" w:color="auto"/>
      </w:divBdr>
    </w:div>
    <w:div w:id="126826048">
      <w:bodyDiv w:val="1"/>
      <w:marLeft w:val="0"/>
      <w:marRight w:val="0"/>
      <w:marTop w:val="0"/>
      <w:marBottom w:val="0"/>
      <w:divBdr>
        <w:top w:val="none" w:sz="0" w:space="0" w:color="auto"/>
        <w:left w:val="none" w:sz="0" w:space="0" w:color="auto"/>
        <w:bottom w:val="none" w:sz="0" w:space="0" w:color="auto"/>
        <w:right w:val="none" w:sz="0" w:space="0" w:color="auto"/>
      </w:divBdr>
    </w:div>
    <w:div w:id="127168704">
      <w:bodyDiv w:val="1"/>
      <w:marLeft w:val="0"/>
      <w:marRight w:val="0"/>
      <w:marTop w:val="0"/>
      <w:marBottom w:val="0"/>
      <w:divBdr>
        <w:top w:val="none" w:sz="0" w:space="0" w:color="auto"/>
        <w:left w:val="none" w:sz="0" w:space="0" w:color="auto"/>
        <w:bottom w:val="none" w:sz="0" w:space="0" w:color="auto"/>
        <w:right w:val="none" w:sz="0" w:space="0" w:color="auto"/>
      </w:divBdr>
    </w:div>
    <w:div w:id="128983628">
      <w:bodyDiv w:val="1"/>
      <w:marLeft w:val="0"/>
      <w:marRight w:val="0"/>
      <w:marTop w:val="0"/>
      <w:marBottom w:val="0"/>
      <w:divBdr>
        <w:top w:val="none" w:sz="0" w:space="0" w:color="auto"/>
        <w:left w:val="none" w:sz="0" w:space="0" w:color="auto"/>
        <w:bottom w:val="none" w:sz="0" w:space="0" w:color="auto"/>
        <w:right w:val="none" w:sz="0" w:space="0" w:color="auto"/>
      </w:divBdr>
    </w:div>
    <w:div w:id="130563797">
      <w:bodyDiv w:val="1"/>
      <w:marLeft w:val="0"/>
      <w:marRight w:val="0"/>
      <w:marTop w:val="0"/>
      <w:marBottom w:val="0"/>
      <w:divBdr>
        <w:top w:val="none" w:sz="0" w:space="0" w:color="auto"/>
        <w:left w:val="none" w:sz="0" w:space="0" w:color="auto"/>
        <w:bottom w:val="none" w:sz="0" w:space="0" w:color="auto"/>
        <w:right w:val="none" w:sz="0" w:space="0" w:color="auto"/>
      </w:divBdr>
      <w:divsChild>
        <w:div w:id="228737217">
          <w:marLeft w:val="0"/>
          <w:marRight w:val="0"/>
          <w:marTop w:val="0"/>
          <w:marBottom w:val="0"/>
          <w:divBdr>
            <w:top w:val="none" w:sz="0" w:space="0" w:color="auto"/>
            <w:left w:val="none" w:sz="0" w:space="0" w:color="auto"/>
            <w:bottom w:val="none" w:sz="0" w:space="0" w:color="auto"/>
            <w:right w:val="none" w:sz="0" w:space="0" w:color="auto"/>
          </w:divBdr>
          <w:divsChild>
            <w:div w:id="1881360136">
              <w:marLeft w:val="0"/>
              <w:marRight w:val="0"/>
              <w:marTop w:val="0"/>
              <w:marBottom w:val="0"/>
              <w:divBdr>
                <w:top w:val="none" w:sz="0" w:space="0" w:color="auto"/>
                <w:left w:val="none" w:sz="0" w:space="0" w:color="auto"/>
                <w:bottom w:val="none" w:sz="0" w:space="0" w:color="auto"/>
                <w:right w:val="none" w:sz="0" w:space="0" w:color="auto"/>
              </w:divBdr>
            </w:div>
          </w:divsChild>
        </w:div>
        <w:div w:id="1869443534">
          <w:marLeft w:val="0"/>
          <w:marRight w:val="0"/>
          <w:marTop w:val="0"/>
          <w:marBottom w:val="0"/>
          <w:divBdr>
            <w:top w:val="none" w:sz="0" w:space="0" w:color="auto"/>
            <w:left w:val="none" w:sz="0" w:space="0" w:color="auto"/>
            <w:bottom w:val="none" w:sz="0" w:space="0" w:color="auto"/>
            <w:right w:val="none" w:sz="0" w:space="0" w:color="auto"/>
          </w:divBdr>
          <w:divsChild>
            <w:div w:id="464852139">
              <w:marLeft w:val="0"/>
              <w:marRight w:val="0"/>
              <w:marTop w:val="0"/>
              <w:marBottom w:val="0"/>
              <w:divBdr>
                <w:top w:val="none" w:sz="0" w:space="0" w:color="auto"/>
                <w:left w:val="none" w:sz="0" w:space="0" w:color="auto"/>
                <w:bottom w:val="none" w:sz="0" w:space="0" w:color="auto"/>
                <w:right w:val="none" w:sz="0" w:space="0" w:color="auto"/>
              </w:divBdr>
              <w:divsChild>
                <w:div w:id="1655530177">
                  <w:marLeft w:val="0"/>
                  <w:marRight w:val="0"/>
                  <w:marTop w:val="0"/>
                  <w:marBottom w:val="0"/>
                  <w:divBdr>
                    <w:top w:val="none" w:sz="0" w:space="0" w:color="auto"/>
                    <w:left w:val="none" w:sz="0" w:space="0" w:color="auto"/>
                    <w:bottom w:val="none" w:sz="0" w:space="0" w:color="auto"/>
                    <w:right w:val="none" w:sz="0" w:space="0" w:color="auto"/>
                  </w:divBdr>
                  <w:divsChild>
                    <w:div w:id="1481657856">
                      <w:marLeft w:val="225"/>
                      <w:marRight w:val="225"/>
                      <w:marTop w:val="0"/>
                      <w:marBottom w:val="0"/>
                      <w:divBdr>
                        <w:top w:val="none" w:sz="0" w:space="0" w:color="auto"/>
                        <w:left w:val="none" w:sz="0" w:space="0" w:color="auto"/>
                        <w:bottom w:val="none" w:sz="0" w:space="0" w:color="auto"/>
                        <w:right w:val="none" w:sz="0" w:space="0" w:color="auto"/>
                      </w:divBdr>
                      <w:divsChild>
                        <w:div w:id="1095708557">
                          <w:marLeft w:val="0"/>
                          <w:marRight w:val="0"/>
                          <w:marTop w:val="0"/>
                          <w:marBottom w:val="0"/>
                          <w:divBdr>
                            <w:top w:val="none" w:sz="0" w:space="0" w:color="auto"/>
                            <w:left w:val="none" w:sz="0" w:space="0" w:color="auto"/>
                            <w:bottom w:val="none" w:sz="0" w:space="0" w:color="auto"/>
                            <w:right w:val="none" w:sz="0" w:space="0" w:color="auto"/>
                          </w:divBdr>
                          <w:divsChild>
                            <w:div w:id="57672389">
                              <w:marLeft w:val="0"/>
                              <w:marRight w:val="0"/>
                              <w:marTop w:val="0"/>
                              <w:marBottom w:val="0"/>
                              <w:divBdr>
                                <w:top w:val="none" w:sz="0" w:space="0" w:color="auto"/>
                                <w:left w:val="none" w:sz="0" w:space="0" w:color="auto"/>
                                <w:bottom w:val="none" w:sz="0" w:space="0" w:color="auto"/>
                                <w:right w:val="none" w:sz="0" w:space="0" w:color="auto"/>
                              </w:divBdr>
                              <w:divsChild>
                                <w:div w:id="1545024522">
                                  <w:marLeft w:val="0"/>
                                  <w:marRight w:val="0"/>
                                  <w:marTop w:val="0"/>
                                  <w:marBottom w:val="0"/>
                                  <w:divBdr>
                                    <w:top w:val="none" w:sz="0" w:space="0" w:color="auto"/>
                                    <w:left w:val="none" w:sz="0" w:space="0" w:color="auto"/>
                                    <w:bottom w:val="none" w:sz="0" w:space="0" w:color="auto"/>
                                    <w:right w:val="none" w:sz="0" w:space="0" w:color="auto"/>
                                  </w:divBdr>
                                  <w:divsChild>
                                    <w:div w:id="71778261">
                                      <w:marLeft w:val="0"/>
                                      <w:marRight w:val="0"/>
                                      <w:marTop w:val="0"/>
                                      <w:marBottom w:val="0"/>
                                      <w:divBdr>
                                        <w:top w:val="none" w:sz="0" w:space="0" w:color="auto"/>
                                        <w:left w:val="none" w:sz="0" w:space="0" w:color="auto"/>
                                        <w:bottom w:val="none" w:sz="0" w:space="0" w:color="auto"/>
                                        <w:right w:val="none" w:sz="0" w:space="0" w:color="auto"/>
                                      </w:divBdr>
                                      <w:divsChild>
                                        <w:div w:id="904294331">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2391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027452">
      <w:bodyDiv w:val="1"/>
      <w:marLeft w:val="0"/>
      <w:marRight w:val="0"/>
      <w:marTop w:val="0"/>
      <w:marBottom w:val="0"/>
      <w:divBdr>
        <w:top w:val="none" w:sz="0" w:space="0" w:color="auto"/>
        <w:left w:val="none" w:sz="0" w:space="0" w:color="auto"/>
        <w:bottom w:val="none" w:sz="0" w:space="0" w:color="auto"/>
        <w:right w:val="none" w:sz="0" w:space="0" w:color="auto"/>
      </w:divBdr>
    </w:div>
    <w:div w:id="134641408">
      <w:bodyDiv w:val="1"/>
      <w:marLeft w:val="0"/>
      <w:marRight w:val="0"/>
      <w:marTop w:val="0"/>
      <w:marBottom w:val="0"/>
      <w:divBdr>
        <w:top w:val="none" w:sz="0" w:space="0" w:color="auto"/>
        <w:left w:val="none" w:sz="0" w:space="0" w:color="auto"/>
        <w:bottom w:val="none" w:sz="0" w:space="0" w:color="auto"/>
        <w:right w:val="none" w:sz="0" w:space="0" w:color="auto"/>
      </w:divBdr>
    </w:div>
    <w:div w:id="136531009">
      <w:bodyDiv w:val="1"/>
      <w:marLeft w:val="0"/>
      <w:marRight w:val="0"/>
      <w:marTop w:val="0"/>
      <w:marBottom w:val="0"/>
      <w:divBdr>
        <w:top w:val="none" w:sz="0" w:space="0" w:color="auto"/>
        <w:left w:val="none" w:sz="0" w:space="0" w:color="auto"/>
        <w:bottom w:val="none" w:sz="0" w:space="0" w:color="auto"/>
        <w:right w:val="none" w:sz="0" w:space="0" w:color="auto"/>
      </w:divBdr>
    </w:div>
    <w:div w:id="137188968">
      <w:bodyDiv w:val="1"/>
      <w:marLeft w:val="0"/>
      <w:marRight w:val="0"/>
      <w:marTop w:val="0"/>
      <w:marBottom w:val="0"/>
      <w:divBdr>
        <w:top w:val="none" w:sz="0" w:space="0" w:color="auto"/>
        <w:left w:val="none" w:sz="0" w:space="0" w:color="auto"/>
        <w:bottom w:val="none" w:sz="0" w:space="0" w:color="auto"/>
        <w:right w:val="none" w:sz="0" w:space="0" w:color="auto"/>
      </w:divBdr>
    </w:div>
    <w:div w:id="139461340">
      <w:bodyDiv w:val="1"/>
      <w:marLeft w:val="0"/>
      <w:marRight w:val="0"/>
      <w:marTop w:val="0"/>
      <w:marBottom w:val="0"/>
      <w:divBdr>
        <w:top w:val="none" w:sz="0" w:space="0" w:color="auto"/>
        <w:left w:val="none" w:sz="0" w:space="0" w:color="auto"/>
        <w:bottom w:val="none" w:sz="0" w:space="0" w:color="auto"/>
        <w:right w:val="none" w:sz="0" w:space="0" w:color="auto"/>
      </w:divBdr>
    </w:div>
    <w:div w:id="141626468">
      <w:bodyDiv w:val="1"/>
      <w:marLeft w:val="0"/>
      <w:marRight w:val="0"/>
      <w:marTop w:val="0"/>
      <w:marBottom w:val="0"/>
      <w:divBdr>
        <w:top w:val="none" w:sz="0" w:space="0" w:color="auto"/>
        <w:left w:val="none" w:sz="0" w:space="0" w:color="auto"/>
        <w:bottom w:val="none" w:sz="0" w:space="0" w:color="auto"/>
        <w:right w:val="none" w:sz="0" w:space="0" w:color="auto"/>
      </w:divBdr>
    </w:div>
    <w:div w:id="143861639">
      <w:bodyDiv w:val="1"/>
      <w:marLeft w:val="0"/>
      <w:marRight w:val="0"/>
      <w:marTop w:val="0"/>
      <w:marBottom w:val="0"/>
      <w:divBdr>
        <w:top w:val="none" w:sz="0" w:space="0" w:color="auto"/>
        <w:left w:val="none" w:sz="0" w:space="0" w:color="auto"/>
        <w:bottom w:val="none" w:sz="0" w:space="0" w:color="auto"/>
        <w:right w:val="none" w:sz="0" w:space="0" w:color="auto"/>
      </w:divBdr>
    </w:div>
    <w:div w:id="154685118">
      <w:bodyDiv w:val="1"/>
      <w:marLeft w:val="0"/>
      <w:marRight w:val="0"/>
      <w:marTop w:val="0"/>
      <w:marBottom w:val="0"/>
      <w:divBdr>
        <w:top w:val="none" w:sz="0" w:space="0" w:color="auto"/>
        <w:left w:val="none" w:sz="0" w:space="0" w:color="auto"/>
        <w:bottom w:val="none" w:sz="0" w:space="0" w:color="auto"/>
        <w:right w:val="none" w:sz="0" w:space="0" w:color="auto"/>
      </w:divBdr>
    </w:div>
    <w:div w:id="157353493">
      <w:bodyDiv w:val="1"/>
      <w:marLeft w:val="0"/>
      <w:marRight w:val="0"/>
      <w:marTop w:val="0"/>
      <w:marBottom w:val="0"/>
      <w:divBdr>
        <w:top w:val="none" w:sz="0" w:space="0" w:color="auto"/>
        <w:left w:val="none" w:sz="0" w:space="0" w:color="auto"/>
        <w:bottom w:val="none" w:sz="0" w:space="0" w:color="auto"/>
        <w:right w:val="none" w:sz="0" w:space="0" w:color="auto"/>
      </w:divBdr>
      <w:divsChild>
        <w:div w:id="581838546">
          <w:marLeft w:val="0"/>
          <w:marRight w:val="0"/>
          <w:marTop w:val="0"/>
          <w:marBottom w:val="0"/>
          <w:divBdr>
            <w:top w:val="none" w:sz="0" w:space="0" w:color="auto"/>
            <w:left w:val="none" w:sz="0" w:space="0" w:color="auto"/>
            <w:bottom w:val="none" w:sz="0" w:space="0" w:color="auto"/>
            <w:right w:val="none" w:sz="0" w:space="0" w:color="auto"/>
          </w:divBdr>
          <w:divsChild>
            <w:div w:id="1557087054">
              <w:marLeft w:val="0"/>
              <w:marRight w:val="0"/>
              <w:marTop w:val="0"/>
              <w:marBottom w:val="0"/>
              <w:divBdr>
                <w:top w:val="none" w:sz="0" w:space="0" w:color="auto"/>
                <w:left w:val="none" w:sz="0" w:space="0" w:color="auto"/>
                <w:bottom w:val="none" w:sz="0" w:space="0" w:color="auto"/>
                <w:right w:val="none" w:sz="0" w:space="0" w:color="auto"/>
              </w:divBdr>
            </w:div>
          </w:divsChild>
        </w:div>
        <w:div w:id="896168177">
          <w:marLeft w:val="0"/>
          <w:marRight w:val="0"/>
          <w:marTop w:val="0"/>
          <w:marBottom w:val="0"/>
          <w:divBdr>
            <w:top w:val="none" w:sz="0" w:space="0" w:color="auto"/>
            <w:left w:val="none" w:sz="0" w:space="0" w:color="auto"/>
            <w:bottom w:val="none" w:sz="0" w:space="0" w:color="auto"/>
            <w:right w:val="none" w:sz="0" w:space="0" w:color="auto"/>
          </w:divBdr>
          <w:divsChild>
            <w:div w:id="1729457935">
              <w:marLeft w:val="0"/>
              <w:marRight w:val="0"/>
              <w:marTop w:val="0"/>
              <w:marBottom w:val="0"/>
              <w:divBdr>
                <w:top w:val="none" w:sz="0" w:space="0" w:color="auto"/>
                <w:left w:val="none" w:sz="0" w:space="0" w:color="auto"/>
                <w:bottom w:val="none" w:sz="0" w:space="0" w:color="auto"/>
                <w:right w:val="none" w:sz="0" w:space="0" w:color="auto"/>
              </w:divBdr>
              <w:divsChild>
                <w:div w:id="1627660423">
                  <w:marLeft w:val="0"/>
                  <w:marRight w:val="0"/>
                  <w:marTop w:val="0"/>
                  <w:marBottom w:val="0"/>
                  <w:divBdr>
                    <w:top w:val="none" w:sz="0" w:space="0" w:color="auto"/>
                    <w:left w:val="none" w:sz="0" w:space="0" w:color="auto"/>
                    <w:bottom w:val="none" w:sz="0" w:space="0" w:color="auto"/>
                    <w:right w:val="none" w:sz="0" w:space="0" w:color="auto"/>
                  </w:divBdr>
                  <w:divsChild>
                    <w:div w:id="1057238212">
                      <w:marLeft w:val="225"/>
                      <w:marRight w:val="225"/>
                      <w:marTop w:val="0"/>
                      <w:marBottom w:val="0"/>
                      <w:divBdr>
                        <w:top w:val="none" w:sz="0" w:space="0" w:color="auto"/>
                        <w:left w:val="none" w:sz="0" w:space="0" w:color="auto"/>
                        <w:bottom w:val="none" w:sz="0" w:space="0" w:color="auto"/>
                        <w:right w:val="none" w:sz="0" w:space="0" w:color="auto"/>
                      </w:divBdr>
                      <w:divsChild>
                        <w:div w:id="1675912995">
                          <w:marLeft w:val="0"/>
                          <w:marRight w:val="0"/>
                          <w:marTop w:val="0"/>
                          <w:marBottom w:val="0"/>
                          <w:divBdr>
                            <w:top w:val="none" w:sz="0" w:space="0" w:color="auto"/>
                            <w:left w:val="none" w:sz="0" w:space="0" w:color="auto"/>
                            <w:bottom w:val="none" w:sz="0" w:space="0" w:color="auto"/>
                            <w:right w:val="none" w:sz="0" w:space="0" w:color="auto"/>
                          </w:divBdr>
                          <w:divsChild>
                            <w:div w:id="818690191">
                              <w:marLeft w:val="0"/>
                              <w:marRight w:val="0"/>
                              <w:marTop w:val="0"/>
                              <w:marBottom w:val="0"/>
                              <w:divBdr>
                                <w:top w:val="none" w:sz="0" w:space="0" w:color="auto"/>
                                <w:left w:val="none" w:sz="0" w:space="0" w:color="auto"/>
                                <w:bottom w:val="none" w:sz="0" w:space="0" w:color="auto"/>
                                <w:right w:val="none" w:sz="0" w:space="0" w:color="auto"/>
                              </w:divBdr>
                              <w:divsChild>
                                <w:div w:id="1774858158">
                                  <w:marLeft w:val="0"/>
                                  <w:marRight w:val="0"/>
                                  <w:marTop w:val="0"/>
                                  <w:marBottom w:val="0"/>
                                  <w:divBdr>
                                    <w:top w:val="none" w:sz="0" w:space="0" w:color="auto"/>
                                    <w:left w:val="none" w:sz="0" w:space="0" w:color="auto"/>
                                    <w:bottom w:val="none" w:sz="0" w:space="0" w:color="auto"/>
                                    <w:right w:val="none" w:sz="0" w:space="0" w:color="auto"/>
                                  </w:divBdr>
                                  <w:divsChild>
                                    <w:div w:id="495416344">
                                      <w:marLeft w:val="0"/>
                                      <w:marRight w:val="0"/>
                                      <w:marTop w:val="0"/>
                                      <w:marBottom w:val="0"/>
                                      <w:divBdr>
                                        <w:top w:val="none" w:sz="0" w:space="0" w:color="auto"/>
                                        <w:left w:val="none" w:sz="0" w:space="0" w:color="auto"/>
                                        <w:bottom w:val="none" w:sz="0" w:space="0" w:color="auto"/>
                                        <w:right w:val="none" w:sz="0" w:space="0" w:color="auto"/>
                                      </w:divBdr>
                                      <w:divsChild>
                                        <w:div w:id="27279049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81857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97787">
      <w:bodyDiv w:val="1"/>
      <w:marLeft w:val="0"/>
      <w:marRight w:val="0"/>
      <w:marTop w:val="0"/>
      <w:marBottom w:val="0"/>
      <w:divBdr>
        <w:top w:val="none" w:sz="0" w:space="0" w:color="auto"/>
        <w:left w:val="none" w:sz="0" w:space="0" w:color="auto"/>
        <w:bottom w:val="none" w:sz="0" w:space="0" w:color="auto"/>
        <w:right w:val="none" w:sz="0" w:space="0" w:color="auto"/>
      </w:divBdr>
    </w:div>
    <w:div w:id="160699591">
      <w:bodyDiv w:val="1"/>
      <w:marLeft w:val="0"/>
      <w:marRight w:val="0"/>
      <w:marTop w:val="0"/>
      <w:marBottom w:val="0"/>
      <w:divBdr>
        <w:top w:val="none" w:sz="0" w:space="0" w:color="auto"/>
        <w:left w:val="none" w:sz="0" w:space="0" w:color="auto"/>
        <w:bottom w:val="none" w:sz="0" w:space="0" w:color="auto"/>
        <w:right w:val="none" w:sz="0" w:space="0" w:color="auto"/>
      </w:divBdr>
    </w:div>
    <w:div w:id="165638145">
      <w:bodyDiv w:val="1"/>
      <w:marLeft w:val="0"/>
      <w:marRight w:val="0"/>
      <w:marTop w:val="0"/>
      <w:marBottom w:val="0"/>
      <w:divBdr>
        <w:top w:val="none" w:sz="0" w:space="0" w:color="auto"/>
        <w:left w:val="none" w:sz="0" w:space="0" w:color="auto"/>
        <w:bottom w:val="none" w:sz="0" w:space="0" w:color="auto"/>
        <w:right w:val="none" w:sz="0" w:space="0" w:color="auto"/>
      </w:divBdr>
    </w:div>
    <w:div w:id="167672411">
      <w:bodyDiv w:val="1"/>
      <w:marLeft w:val="0"/>
      <w:marRight w:val="0"/>
      <w:marTop w:val="0"/>
      <w:marBottom w:val="0"/>
      <w:divBdr>
        <w:top w:val="none" w:sz="0" w:space="0" w:color="auto"/>
        <w:left w:val="none" w:sz="0" w:space="0" w:color="auto"/>
        <w:bottom w:val="none" w:sz="0" w:space="0" w:color="auto"/>
        <w:right w:val="none" w:sz="0" w:space="0" w:color="auto"/>
      </w:divBdr>
    </w:div>
    <w:div w:id="175078121">
      <w:bodyDiv w:val="1"/>
      <w:marLeft w:val="0"/>
      <w:marRight w:val="0"/>
      <w:marTop w:val="0"/>
      <w:marBottom w:val="0"/>
      <w:divBdr>
        <w:top w:val="none" w:sz="0" w:space="0" w:color="auto"/>
        <w:left w:val="none" w:sz="0" w:space="0" w:color="auto"/>
        <w:bottom w:val="none" w:sz="0" w:space="0" w:color="auto"/>
        <w:right w:val="none" w:sz="0" w:space="0" w:color="auto"/>
      </w:divBdr>
    </w:div>
    <w:div w:id="177235904">
      <w:bodyDiv w:val="1"/>
      <w:marLeft w:val="0"/>
      <w:marRight w:val="0"/>
      <w:marTop w:val="0"/>
      <w:marBottom w:val="0"/>
      <w:divBdr>
        <w:top w:val="none" w:sz="0" w:space="0" w:color="auto"/>
        <w:left w:val="none" w:sz="0" w:space="0" w:color="auto"/>
        <w:bottom w:val="none" w:sz="0" w:space="0" w:color="auto"/>
        <w:right w:val="none" w:sz="0" w:space="0" w:color="auto"/>
      </w:divBdr>
    </w:div>
    <w:div w:id="179897095">
      <w:bodyDiv w:val="1"/>
      <w:marLeft w:val="0"/>
      <w:marRight w:val="0"/>
      <w:marTop w:val="0"/>
      <w:marBottom w:val="0"/>
      <w:divBdr>
        <w:top w:val="none" w:sz="0" w:space="0" w:color="auto"/>
        <w:left w:val="none" w:sz="0" w:space="0" w:color="auto"/>
        <w:bottom w:val="none" w:sz="0" w:space="0" w:color="auto"/>
        <w:right w:val="none" w:sz="0" w:space="0" w:color="auto"/>
      </w:divBdr>
    </w:div>
    <w:div w:id="181941442">
      <w:bodyDiv w:val="1"/>
      <w:marLeft w:val="0"/>
      <w:marRight w:val="0"/>
      <w:marTop w:val="0"/>
      <w:marBottom w:val="0"/>
      <w:divBdr>
        <w:top w:val="none" w:sz="0" w:space="0" w:color="auto"/>
        <w:left w:val="none" w:sz="0" w:space="0" w:color="auto"/>
        <w:bottom w:val="none" w:sz="0" w:space="0" w:color="auto"/>
        <w:right w:val="none" w:sz="0" w:space="0" w:color="auto"/>
      </w:divBdr>
    </w:div>
    <w:div w:id="184682418">
      <w:bodyDiv w:val="1"/>
      <w:marLeft w:val="0"/>
      <w:marRight w:val="0"/>
      <w:marTop w:val="0"/>
      <w:marBottom w:val="0"/>
      <w:divBdr>
        <w:top w:val="none" w:sz="0" w:space="0" w:color="auto"/>
        <w:left w:val="none" w:sz="0" w:space="0" w:color="auto"/>
        <w:bottom w:val="none" w:sz="0" w:space="0" w:color="auto"/>
        <w:right w:val="none" w:sz="0" w:space="0" w:color="auto"/>
      </w:divBdr>
    </w:div>
    <w:div w:id="185946021">
      <w:bodyDiv w:val="1"/>
      <w:marLeft w:val="0"/>
      <w:marRight w:val="0"/>
      <w:marTop w:val="0"/>
      <w:marBottom w:val="0"/>
      <w:divBdr>
        <w:top w:val="none" w:sz="0" w:space="0" w:color="auto"/>
        <w:left w:val="none" w:sz="0" w:space="0" w:color="auto"/>
        <w:bottom w:val="none" w:sz="0" w:space="0" w:color="auto"/>
        <w:right w:val="none" w:sz="0" w:space="0" w:color="auto"/>
      </w:divBdr>
    </w:div>
    <w:div w:id="186409506">
      <w:bodyDiv w:val="1"/>
      <w:marLeft w:val="0"/>
      <w:marRight w:val="0"/>
      <w:marTop w:val="0"/>
      <w:marBottom w:val="0"/>
      <w:divBdr>
        <w:top w:val="none" w:sz="0" w:space="0" w:color="auto"/>
        <w:left w:val="none" w:sz="0" w:space="0" w:color="auto"/>
        <w:bottom w:val="none" w:sz="0" w:space="0" w:color="auto"/>
        <w:right w:val="none" w:sz="0" w:space="0" w:color="auto"/>
      </w:divBdr>
    </w:div>
    <w:div w:id="187913058">
      <w:bodyDiv w:val="1"/>
      <w:marLeft w:val="0"/>
      <w:marRight w:val="0"/>
      <w:marTop w:val="0"/>
      <w:marBottom w:val="0"/>
      <w:divBdr>
        <w:top w:val="none" w:sz="0" w:space="0" w:color="auto"/>
        <w:left w:val="none" w:sz="0" w:space="0" w:color="auto"/>
        <w:bottom w:val="none" w:sz="0" w:space="0" w:color="auto"/>
        <w:right w:val="none" w:sz="0" w:space="0" w:color="auto"/>
      </w:divBdr>
    </w:div>
    <w:div w:id="190457640">
      <w:bodyDiv w:val="1"/>
      <w:marLeft w:val="0"/>
      <w:marRight w:val="0"/>
      <w:marTop w:val="0"/>
      <w:marBottom w:val="0"/>
      <w:divBdr>
        <w:top w:val="none" w:sz="0" w:space="0" w:color="auto"/>
        <w:left w:val="none" w:sz="0" w:space="0" w:color="auto"/>
        <w:bottom w:val="none" w:sz="0" w:space="0" w:color="auto"/>
        <w:right w:val="none" w:sz="0" w:space="0" w:color="auto"/>
      </w:divBdr>
    </w:div>
    <w:div w:id="197594378">
      <w:bodyDiv w:val="1"/>
      <w:marLeft w:val="0"/>
      <w:marRight w:val="0"/>
      <w:marTop w:val="0"/>
      <w:marBottom w:val="0"/>
      <w:divBdr>
        <w:top w:val="none" w:sz="0" w:space="0" w:color="auto"/>
        <w:left w:val="none" w:sz="0" w:space="0" w:color="auto"/>
        <w:bottom w:val="none" w:sz="0" w:space="0" w:color="auto"/>
        <w:right w:val="none" w:sz="0" w:space="0" w:color="auto"/>
      </w:divBdr>
    </w:div>
    <w:div w:id="201721353">
      <w:bodyDiv w:val="1"/>
      <w:marLeft w:val="0"/>
      <w:marRight w:val="0"/>
      <w:marTop w:val="0"/>
      <w:marBottom w:val="0"/>
      <w:divBdr>
        <w:top w:val="none" w:sz="0" w:space="0" w:color="auto"/>
        <w:left w:val="none" w:sz="0" w:space="0" w:color="auto"/>
        <w:bottom w:val="none" w:sz="0" w:space="0" w:color="auto"/>
        <w:right w:val="none" w:sz="0" w:space="0" w:color="auto"/>
      </w:divBdr>
    </w:div>
    <w:div w:id="201789215">
      <w:bodyDiv w:val="1"/>
      <w:marLeft w:val="0"/>
      <w:marRight w:val="0"/>
      <w:marTop w:val="0"/>
      <w:marBottom w:val="0"/>
      <w:divBdr>
        <w:top w:val="none" w:sz="0" w:space="0" w:color="auto"/>
        <w:left w:val="none" w:sz="0" w:space="0" w:color="auto"/>
        <w:bottom w:val="none" w:sz="0" w:space="0" w:color="auto"/>
        <w:right w:val="none" w:sz="0" w:space="0" w:color="auto"/>
      </w:divBdr>
      <w:divsChild>
        <w:div w:id="267154071">
          <w:marLeft w:val="0"/>
          <w:marRight w:val="0"/>
          <w:marTop w:val="0"/>
          <w:marBottom w:val="0"/>
          <w:divBdr>
            <w:top w:val="none" w:sz="0" w:space="0" w:color="auto"/>
            <w:left w:val="none" w:sz="0" w:space="0" w:color="auto"/>
            <w:bottom w:val="none" w:sz="0" w:space="0" w:color="auto"/>
            <w:right w:val="none" w:sz="0" w:space="0" w:color="auto"/>
          </w:divBdr>
          <w:divsChild>
            <w:div w:id="550727425">
              <w:marLeft w:val="0"/>
              <w:marRight w:val="0"/>
              <w:marTop w:val="0"/>
              <w:marBottom w:val="0"/>
              <w:divBdr>
                <w:top w:val="none" w:sz="0" w:space="0" w:color="auto"/>
                <w:left w:val="none" w:sz="0" w:space="0" w:color="auto"/>
                <w:bottom w:val="none" w:sz="0" w:space="0" w:color="auto"/>
                <w:right w:val="none" w:sz="0" w:space="0" w:color="auto"/>
              </w:divBdr>
            </w:div>
          </w:divsChild>
        </w:div>
        <w:div w:id="1209486275">
          <w:marLeft w:val="0"/>
          <w:marRight w:val="0"/>
          <w:marTop w:val="0"/>
          <w:marBottom w:val="0"/>
          <w:divBdr>
            <w:top w:val="none" w:sz="0" w:space="0" w:color="auto"/>
            <w:left w:val="none" w:sz="0" w:space="0" w:color="auto"/>
            <w:bottom w:val="none" w:sz="0" w:space="0" w:color="auto"/>
            <w:right w:val="none" w:sz="0" w:space="0" w:color="auto"/>
          </w:divBdr>
          <w:divsChild>
            <w:div w:id="374358312">
              <w:marLeft w:val="0"/>
              <w:marRight w:val="0"/>
              <w:marTop w:val="0"/>
              <w:marBottom w:val="0"/>
              <w:divBdr>
                <w:top w:val="none" w:sz="0" w:space="0" w:color="auto"/>
                <w:left w:val="none" w:sz="0" w:space="0" w:color="auto"/>
                <w:bottom w:val="none" w:sz="0" w:space="0" w:color="auto"/>
                <w:right w:val="none" w:sz="0" w:space="0" w:color="auto"/>
              </w:divBdr>
              <w:divsChild>
                <w:div w:id="732004128">
                  <w:marLeft w:val="0"/>
                  <w:marRight w:val="0"/>
                  <w:marTop w:val="0"/>
                  <w:marBottom w:val="0"/>
                  <w:divBdr>
                    <w:top w:val="none" w:sz="0" w:space="0" w:color="auto"/>
                    <w:left w:val="none" w:sz="0" w:space="0" w:color="auto"/>
                    <w:bottom w:val="none" w:sz="0" w:space="0" w:color="auto"/>
                    <w:right w:val="none" w:sz="0" w:space="0" w:color="auto"/>
                  </w:divBdr>
                  <w:divsChild>
                    <w:div w:id="1127815674">
                      <w:marLeft w:val="225"/>
                      <w:marRight w:val="225"/>
                      <w:marTop w:val="0"/>
                      <w:marBottom w:val="0"/>
                      <w:divBdr>
                        <w:top w:val="none" w:sz="0" w:space="0" w:color="auto"/>
                        <w:left w:val="none" w:sz="0" w:space="0" w:color="auto"/>
                        <w:bottom w:val="none" w:sz="0" w:space="0" w:color="auto"/>
                        <w:right w:val="none" w:sz="0" w:space="0" w:color="auto"/>
                      </w:divBdr>
                      <w:divsChild>
                        <w:div w:id="895777786">
                          <w:marLeft w:val="0"/>
                          <w:marRight w:val="0"/>
                          <w:marTop w:val="0"/>
                          <w:marBottom w:val="0"/>
                          <w:divBdr>
                            <w:top w:val="none" w:sz="0" w:space="0" w:color="auto"/>
                            <w:left w:val="none" w:sz="0" w:space="0" w:color="auto"/>
                            <w:bottom w:val="none" w:sz="0" w:space="0" w:color="auto"/>
                            <w:right w:val="none" w:sz="0" w:space="0" w:color="auto"/>
                          </w:divBdr>
                          <w:divsChild>
                            <w:div w:id="1319572896">
                              <w:marLeft w:val="0"/>
                              <w:marRight w:val="0"/>
                              <w:marTop w:val="0"/>
                              <w:marBottom w:val="0"/>
                              <w:divBdr>
                                <w:top w:val="none" w:sz="0" w:space="0" w:color="auto"/>
                                <w:left w:val="none" w:sz="0" w:space="0" w:color="auto"/>
                                <w:bottom w:val="none" w:sz="0" w:space="0" w:color="auto"/>
                                <w:right w:val="none" w:sz="0" w:space="0" w:color="auto"/>
                              </w:divBdr>
                              <w:divsChild>
                                <w:div w:id="1421826423">
                                  <w:marLeft w:val="0"/>
                                  <w:marRight w:val="0"/>
                                  <w:marTop w:val="0"/>
                                  <w:marBottom w:val="0"/>
                                  <w:divBdr>
                                    <w:top w:val="none" w:sz="0" w:space="0" w:color="auto"/>
                                    <w:left w:val="none" w:sz="0" w:space="0" w:color="auto"/>
                                    <w:bottom w:val="none" w:sz="0" w:space="0" w:color="auto"/>
                                    <w:right w:val="none" w:sz="0" w:space="0" w:color="auto"/>
                                  </w:divBdr>
                                  <w:divsChild>
                                    <w:div w:id="1063724153">
                                      <w:marLeft w:val="0"/>
                                      <w:marRight w:val="0"/>
                                      <w:marTop w:val="0"/>
                                      <w:marBottom w:val="0"/>
                                      <w:divBdr>
                                        <w:top w:val="none" w:sz="0" w:space="0" w:color="auto"/>
                                        <w:left w:val="none" w:sz="0" w:space="0" w:color="auto"/>
                                        <w:bottom w:val="none" w:sz="0" w:space="0" w:color="auto"/>
                                        <w:right w:val="none" w:sz="0" w:space="0" w:color="auto"/>
                                      </w:divBdr>
                                      <w:divsChild>
                                        <w:div w:id="285697116">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6850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987846">
      <w:bodyDiv w:val="1"/>
      <w:marLeft w:val="0"/>
      <w:marRight w:val="0"/>
      <w:marTop w:val="0"/>
      <w:marBottom w:val="0"/>
      <w:divBdr>
        <w:top w:val="none" w:sz="0" w:space="0" w:color="auto"/>
        <w:left w:val="none" w:sz="0" w:space="0" w:color="auto"/>
        <w:bottom w:val="none" w:sz="0" w:space="0" w:color="auto"/>
        <w:right w:val="none" w:sz="0" w:space="0" w:color="auto"/>
      </w:divBdr>
    </w:div>
    <w:div w:id="202328795">
      <w:bodyDiv w:val="1"/>
      <w:marLeft w:val="0"/>
      <w:marRight w:val="0"/>
      <w:marTop w:val="0"/>
      <w:marBottom w:val="0"/>
      <w:divBdr>
        <w:top w:val="none" w:sz="0" w:space="0" w:color="auto"/>
        <w:left w:val="none" w:sz="0" w:space="0" w:color="auto"/>
        <w:bottom w:val="none" w:sz="0" w:space="0" w:color="auto"/>
        <w:right w:val="none" w:sz="0" w:space="0" w:color="auto"/>
      </w:divBdr>
    </w:div>
    <w:div w:id="202600627">
      <w:bodyDiv w:val="1"/>
      <w:marLeft w:val="0"/>
      <w:marRight w:val="0"/>
      <w:marTop w:val="0"/>
      <w:marBottom w:val="0"/>
      <w:divBdr>
        <w:top w:val="none" w:sz="0" w:space="0" w:color="auto"/>
        <w:left w:val="none" w:sz="0" w:space="0" w:color="auto"/>
        <w:bottom w:val="none" w:sz="0" w:space="0" w:color="auto"/>
        <w:right w:val="none" w:sz="0" w:space="0" w:color="auto"/>
      </w:divBdr>
    </w:div>
    <w:div w:id="204297497">
      <w:bodyDiv w:val="1"/>
      <w:marLeft w:val="0"/>
      <w:marRight w:val="0"/>
      <w:marTop w:val="0"/>
      <w:marBottom w:val="0"/>
      <w:divBdr>
        <w:top w:val="none" w:sz="0" w:space="0" w:color="auto"/>
        <w:left w:val="none" w:sz="0" w:space="0" w:color="auto"/>
        <w:bottom w:val="none" w:sz="0" w:space="0" w:color="auto"/>
        <w:right w:val="none" w:sz="0" w:space="0" w:color="auto"/>
      </w:divBdr>
    </w:div>
    <w:div w:id="204560770">
      <w:bodyDiv w:val="1"/>
      <w:marLeft w:val="0"/>
      <w:marRight w:val="0"/>
      <w:marTop w:val="0"/>
      <w:marBottom w:val="0"/>
      <w:divBdr>
        <w:top w:val="none" w:sz="0" w:space="0" w:color="auto"/>
        <w:left w:val="none" w:sz="0" w:space="0" w:color="auto"/>
        <w:bottom w:val="none" w:sz="0" w:space="0" w:color="auto"/>
        <w:right w:val="none" w:sz="0" w:space="0" w:color="auto"/>
      </w:divBdr>
    </w:div>
    <w:div w:id="220600209">
      <w:bodyDiv w:val="1"/>
      <w:marLeft w:val="0"/>
      <w:marRight w:val="0"/>
      <w:marTop w:val="0"/>
      <w:marBottom w:val="0"/>
      <w:divBdr>
        <w:top w:val="none" w:sz="0" w:space="0" w:color="auto"/>
        <w:left w:val="none" w:sz="0" w:space="0" w:color="auto"/>
        <w:bottom w:val="none" w:sz="0" w:space="0" w:color="auto"/>
        <w:right w:val="none" w:sz="0" w:space="0" w:color="auto"/>
      </w:divBdr>
    </w:div>
    <w:div w:id="220992858">
      <w:bodyDiv w:val="1"/>
      <w:marLeft w:val="0"/>
      <w:marRight w:val="0"/>
      <w:marTop w:val="0"/>
      <w:marBottom w:val="0"/>
      <w:divBdr>
        <w:top w:val="none" w:sz="0" w:space="0" w:color="auto"/>
        <w:left w:val="none" w:sz="0" w:space="0" w:color="auto"/>
        <w:bottom w:val="none" w:sz="0" w:space="0" w:color="auto"/>
        <w:right w:val="none" w:sz="0" w:space="0" w:color="auto"/>
      </w:divBdr>
    </w:div>
    <w:div w:id="222495171">
      <w:bodyDiv w:val="1"/>
      <w:marLeft w:val="0"/>
      <w:marRight w:val="0"/>
      <w:marTop w:val="0"/>
      <w:marBottom w:val="0"/>
      <w:divBdr>
        <w:top w:val="none" w:sz="0" w:space="0" w:color="auto"/>
        <w:left w:val="none" w:sz="0" w:space="0" w:color="auto"/>
        <w:bottom w:val="none" w:sz="0" w:space="0" w:color="auto"/>
        <w:right w:val="none" w:sz="0" w:space="0" w:color="auto"/>
      </w:divBdr>
    </w:div>
    <w:div w:id="223104101">
      <w:bodyDiv w:val="1"/>
      <w:marLeft w:val="0"/>
      <w:marRight w:val="0"/>
      <w:marTop w:val="0"/>
      <w:marBottom w:val="0"/>
      <w:divBdr>
        <w:top w:val="none" w:sz="0" w:space="0" w:color="auto"/>
        <w:left w:val="none" w:sz="0" w:space="0" w:color="auto"/>
        <w:bottom w:val="none" w:sz="0" w:space="0" w:color="auto"/>
        <w:right w:val="none" w:sz="0" w:space="0" w:color="auto"/>
      </w:divBdr>
    </w:div>
    <w:div w:id="228078225">
      <w:bodyDiv w:val="1"/>
      <w:marLeft w:val="0"/>
      <w:marRight w:val="0"/>
      <w:marTop w:val="0"/>
      <w:marBottom w:val="0"/>
      <w:divBdr>
        <w:top w:val="none" w:sz="0" w:space="0" w:color="auto"/>
        <w:left w:val="none" w:sz="0" w:space="0" w:color="auto"/>
        <w:bottom w:val="none" w:sz="0" w:space="0" w:color="auto"/>
        <w:right w:val="none" w:sz="0" w:space="0" w:color="auto"/>
      </w:divBdr>
    </w:div>
    <w:div w:id="228465054">
      <w:bodyDiv w:val="1"/>
      <w:marLeft w:val="0"/>
      <w:marRight w:val="0"/>
      <w:marTop w:val="0"/>
      <w:marBottom w:val="0"/>
      <w:divBdr>
        <w:top w:val="none" w:sz="0" w:space="0" w:color="auto"/>
        <w:left w:val="none" w:sz="0" w:space="0" w:color="auto"/>
        <w:bottom w:val="none" w:sz="0" w:space="0" w:color="auto"/>
        <w:right w:val="none" w:sz="0" w:space="0" w:color="auto"/>
      </w:divBdr>
    </w:div>
    <w:div w:id="230820512">
      <w:bodyDiv w:val="1"/>
      <w:marLeft w:val="0"/>
      <w:marRight w:val="0"/>
      <w:marTop w:val="0"/>
      <w:marBottom w:val="0"/>
      <w:divBdr>
        <w:top w:val="none" w:sz="0" w:space="0" w:color="auto"/>
        <w:left w:val="none" w:sz="0" w:space="0" w:color="auto"/>
        <w:bottom w:val="none" w:sz="0" w:space="0" w:color="auto"/>
        <w:right w:val="none" w:sz="0" w:space="0" w:color="auto"/>
      </w:divBdr>
    </w:div>
    <w:div w:id="233319960">
      <w:bodyDiv w:val="1"/>
      <w:marLeft w:val="0"/>
      <w:marRight w:val="0"/>
      <w:marTop w:val="0"/>
      <w:marBottom w:val="0"/>
      <w:divBdr>
        <w:top w:val="none" w:sz="0" w:space="0" w:color="auto"/>
        <w:left w:val="none" w:sz="0" w:space="0" w:color="auto"/>
        <w:bottom w:val="none" w:sz="0" w:space="0" w:color="auto"/>
        <w:right w:val="none" w:sz="0" w:space="0" w:color="auto"/>
      </w:divBdr>
    </w:div>
    <w:div w:id="234626947">
      <w:bodyDiv w:val="1"/>
      <w:marLeft w:val="0"/>
      <w:marRight w:val="0"/>
      <w:marTop w:val="0"/>
      <w:marBottom w:val="0"/>
      <w:divBdr>
        <w:top w:val="none" w:sz="0" w:space="0" w:color="auto"/>
        <w:left w:val="none" w:sz="0" w:space="0" w:color="auto"/>
        <w:bottom w:val="none" w:sz="0" w:space="0" w:color="auto"/>
        <w:right w:val="none" w:sz="0" w:space="0" w:color="auto"/>
      </w:divBdr>
    </w:div>
    <w:div w:id="236978658">
      <w:bodyDiv w:val="1"/>
      <w:marLeft w:val="0"/>
      <w:marRight w:val="0"/>
      <w:marTop w:val="0"/>
      <w:marBottom w:val="0"/>
      <w:divBdr>
        <w:top w:val="none" w:sz="0" w:space="0" w:color="auto"/>
        <w:left w:val="none" w:sz="0" w:space="0" w:color="auto"/>
        <w:bottom w:val="none" w:sz="0" w:space="0" w:color="auto"/>
        <w:right w:val="none" w:sz="0" w:space="0" w:color="auto"/>
      </w:divBdr>
    </w:div>
    <w:div w:id="238565773">
      <w:bodyDiv w:val="1"/>
      <w:marLeft w:val="0"/>
      <w:marRight w:val="0"/>
      <w:marTop w:val="0"/>
      <w:marBottom w:val="0"/>
      <w:divBdr>
        <w:top w:val="none" w:sz="0" w:space="0" w:color="auto"/>
        <w:left w:val="none" w:sz="0" w:space="0" w:color="auto"/>
        <w:bottom w:val="none" w:sz="0" w:space="0" w:color="auto"/>
        <w:right w:val="none" w:sz="0" w:space="0" w:color="auto"/>
      </w:divBdr>
    </w:div>
    <w:div w:id="238760280">
      <w:bodyDiv w:val="1"/>
      <w:marLeft w:val="0"/>
      <w:marRight w:val="0"/>
      <w:marTop w:val="0"/>
      <w:marBottom w:val="0"/>
      <w:divBdr>
        <w:top w:val="none" w:sz="0" w:space="0" w:color="auto"/>
        <w:left w:val="none" w:sz="0" w:space="0" w:color="auto"/>
        <w:bottom w:val="none" w:sz="0" w:space="0" w:color="auto"/>
        <w:right w:val="none" w:sz="0" w:space="0" w:color="auto"/>
      </w:divBdr>
    </w:div>
    <w:div w:id="239025988">
      <w:bodyDiv w:val="1"/>
      <w:marLeft w:val="0"/>
      <w:marRight w:val="0"/>
      <w:marTop w:val="0"/>
      <w:marBottom w:val="0"/>
      <w:divBdr>
        <w:top w:val="none" w:sz="0" w:space="0" w:color="auto"/>
        <w:left w:val="none" w:sz="0" w:space="0" w:color="auto"/>
        <w:bottom w:val="none" w:sz="0" w:space="0" w:color="auto"/>
        <w:right w:val="none" w:sz="0" w:space="0" w:color="auto"/>
      </w:divBdr>
    </w:div>
    <w:div w:id="240144320">
      <w:bodyDiv w:val="1"/>
      <w:marLeft w:val="0"/>
      <w:marRight w:val="0"/>
      <w:marTop w:val="0"/>
      <w:marBottom w:val="0"/>
      <w:divBdr>
        <w:top w:val="none" w:sz="0" w:space="0" w:color="auto"/>
        <w:left w:val="none" w:sz="0" w:space="0" w:color="auto"/>
        <w:bottom w:val="none" w:sz="0" w:space="0" w:color="auto"/>
        <w:right w:val="none" w:sz="0" w:space="0" w:color="auto"/>
      </w:divBdr>
    </w:div>
    <w:div w:id="241526555">
      <w:bodyDiv w:val="1"/>
      <w:marLeft w:val="0"/>
      <w:marRight w:val="0"/>
      <w:marTop w:val="0"/>
      <w:marBottom w:val="0"/>
      <w:divBdr>
        <w:top w:val="none" w:sz="0" w:space="0" w:color="auto"/>
        <w:left w:val="none" w:sz="0" w:space="0" w:color="auto"/>
        <w:bottom w:val="none" w:sz="0" w:space="0" w:color="auto"/>
        <w:right w:val="none" w:sz="0" w:space="0" w:color="auto"/>
      </w:divBdr>
    </w:div>
    <w:div w:id="244650619">
      <w:bodyDiv w:val="1"/>
      <w:marLeft w:val="0"/>
      <w:marRight w:val="0"/>
      <w:marTop w:val="0"/>
      <w:marBottom w:val="0"/>
      <w:divBdr>
        <w:top w:val="none" w:sz="0" w:space="0" w:color="auto"/>
        <w:left w:val="none" w:sz="0" w:space="0" w:color="auto"/>
        <w:bottom w:val="none" w:sz="0" w:space="0" w:color="auto"/>
        <w:right w:val="none" w:sz="0" w:space="0" w:color="auto"/>
      </w:divBdr>
    </w:div>
    <w:div w:id="245193192">
      <w:bodyDiv w:val="1"/>
      <w:marLeft w:val="0"/>
      <w:marRight w:val="0"/>
      <w:marTop w:val="0"/>
      <w:marBottom w:val="0"/>
      <w:divBdr>
        <w:top w:val="none" w:sz="0" w:space="0" w:color="auto"/>
        <w:left w:val="none" w:sz="0" w:space="0" w:color="auto"/>
        <w:bottom w:val="none" w:sz="0" w:space="0" w:color="auto"/>
        <w:right w:val="none" w:sz="0" w:space="0" w:color="auto"/>
      </w:divBdr>
      <w:divsChild>
        <w:div w:id="1250776727">
          <w:marLeft w:val="0"/>
          <w:marRight w:val="0"/>
          <w:marTop w:val="0"/>
          <w:marBottom w:val="0"/>
          <w:divBdr>
            <w:top w:val="none" w:sz="0" w:space="0" w:color="auto"/>
            <w:left w:val="none" w:sz="0" w:space="0" w:color="auto"/>
            <w:bottom w:val="none" w:sz="0" w:space="0" w:color="auto"/>
            <w:right w:val="none" w:sz="0" w:space="0" w:color="auto"/>
          </w:divBdr>
        </w:div>
      </w:divsChild>
    </w:div>
    <w:div w:id="248122723">
      <w:bodyDiv w:val="1"/>
      <w:marLeft w:val="0"/>
      <w:marRight w:val="0"/>
      <w:marTop w:val="0"/>
      <w:marBottom w:val="0"/>
      <w:divBdr>
        <w:top w:val="none" w:sz="0" w:space="0" w:color="auto"/>
        <w:left w:val="none" w:sz="0" w:space="0" w:color="auto"/>
        <w:bottom w:val="none" w:sz="0" w:space="0" w:color="auto"/>
        <w:right w:val="none" w:sz="0" w:space="0" w:color="auto"/>
      </w:divBdr>
    </w:div>
    <w:div w:id="249850560">
      <w:bodyDiv w:val="1"/>
      <w:marLeft w:val="0"/>
      <w:marRight w:val="0"/>
      <w:marTop w:val="0"/>
      <w:marBottom w:val="0"/>
      <w:divBdr>
        <w:top w:val="none" w:sz="0" w:space="0" w:color="auto"/>
        <w:left w:val="none" w:sz="0" w:space="0" w:color="auto"/>
        <w:bottom w:val="none" w:sz="0" w:space="0" w:color="auto"/>
        <w:right w:val="none" w:sz="0" w:space="0" w:color="auto"/>
      </w:divBdr>
    </w:div>
    <w:div w:id="249852798">
      <w:bodyDiv w:val="1"/>
      <w:marLeft w:val="0"/>
      <w:marRight w:val="0"/>
      <w:marTop w:val="0"/>
      <w:marBottom w:val="0"/>
      <w:divBdr>
        <w:top w:val="none" w:sz="0" w:space="0" w:color="auto"/>
        <w:left w:val="none" w:sz="0" w:space="0" w:color="auto"/>
        <w:bottom w:val="none" w:sz="0" w:space="0" w:color="auto"/>
        <w:right w:val="none" w:sz="0" w:space="0" w:color="auto"/>
      </w:divBdr>
    </w:div>
    <w:div w:id="251666413">
      <w:bodyDiv w:val="1"/>
      <w:marLeft w:val="0"/>
      <w:marRight w:val="0"/>
      <w:marTop w:val="0"/>
      <w:marBottom w:val="0"/>
      <w:divBdr>
        <w:top w:val="none" w:sz="0" w:space="0" w:color="auto"/>
        <w:left w:val="none" w:sz="0" w:space="0" w:color="auto"/>
        <w:bottom w:val="none" w:sz="0" w:space="0" w:color="auto"/>
        <w:right w:val="none" w:sz="0" w:space="0" w:color="auto"/>
      </w:divBdr>
    </w:div>
    <w:div w:id="251819493">
      <w:bodyDiv w:val="1"/>
      <w:marLeft w:val="0"/>
      <w:marRight w:val="0"/>
      <w:marTop w:val="0"/>
      <w:marBottom w:val="0"/>
      <w:divBdr>
        <w:top w:val="none" w:sz="0" w:space="0" w:color="auto"/>
        <w:left w:val="none" w:sz="0" w:space="0" w:color="auto"/>
        <w:bottom w:val="none" w:sz="0" w:space="0" w:color="auto"/>
        <w:right w:val="none" w:sz="0" w:space="0" w:color="auto"/>
      </w:divBdr>
    </w:div>
    <w:div w:id="252323023">
      <w:bodyDiv w:val="1"/>
      <w:marLeft w:val="0"/>
      <w:marRight w:val="0"/>
      <w:marTop w:val="0"/>
      <w:marBottom w:val="0"/>
      <w:divBdr>
        <w:top w:val="none" w:sz="0" w:space="0" w:color="auto"/>
        <w:left w:val="none" w:sz="0" w:space="0" w:color="auto"/>
        <w:bottom w:val="none" w:sz="0" w:space="0" w:color="auto"/>
        <w:right w:val="none" w:sz="0" w:space="0" w:color="auto"/>
      </w:divBdr>
    </w:div>
    <w:div w:id="259721422">
      <w:bodyDiv w:val="1"/>
      <w:marLeft w:val="0"/>
      <w:marRight w:val="0"/>
      <w:marTop w:val="0"/>
      <w:marBottom w:val="0"/>
      <w:divBdr>
        <w:top w:val="none" w:sz="0" w:space="0" w:color="auto"/>
        <w:left w:val="none" w:sz="0" w:space="0" w:color="auto"/>
        <w:bottom w:val="none" w:sz="0" w:space="0" w:color="auto"/>
        <w:right w:val="none" w:sz="0" w:space="0" w:color="auto"/>
      </w:divBdr>
    </w:div>
    <w:div w:id="259945693">
      <w:bodyDiv w:val="1"/>
      <w:marLeft w:val="0"/>
      <w:marRight w:val="0"/>
      <w:marTop w:val="0"/>
      <w:marBottom w:val="0"/>
      <w:divBdr>
        <w:top w:val="none" w:sz="0" w:space="0" w:color="auto"/>
        <w:left w:val="none" w:sz="0" w:space="0" w:color="auto"/>
        <w:bottom w:val="none" w:sz="0" w:space="0" w:color="auto"/>
        <w:right w:val="none" w:sz="0" w:space="0" w:color="auto"/>
      </w:divBdr>
    </w:div>
    <w:div w:id="263611838">
      <w:bodyDiv w:val="1"/>
      <w:marLeft w:val="0"/>
      <w:marRight w:val="0"/>
      <w:marTop w:val="0"/>
      <w:marBottom w:val="0"/>
      <w:divBdr>
        <w:top w:val="none" w:sz="0" w:space="0" w:color="auto"/>
        <w:left w:val="none" w:sz="0" w:space="0" w:color="auto"/>
        <w:bottom w:val="none" w:sz="0" w:space="0" w:color="auto"/>
        <w:right w:val="none" w:sz="0" w:space="0" w:color="auto"/>
      </w:divBdr>
    </w:div>
    <w:div w:id="265970032">
      <w:bodyDiv w:val="1"/>
      <w:marLeft w:val="0"/>
      <w:marRight w:val="0"/>
      <w:marTop w:val="0"/>
      <w:marBottom w:val="0"/>
      <w:divBdr>
        <w:top w:val="none" w:sz="0" w:space="0" w:color="auto"/>
        <w:left w:val="none" w:sz="0" w:space="0" w:color="auto"/>
        <w:bottom w:val="none" w:sz="0" w:space="0" w:color="auto"/>
        <w:right w:val="none" w:sz="0" w:space="0" w:color="auto"/>
      </w:divBdr>
      <w:divsChild>
        <w:div w:id="425157746">
          <w:marLeft w:val="0"/>
          <w:marRight w:val="0"/>
          <w:marTop w:val="0"/>
          <w:marBottom w:val="0"/>
          <w:divBdr>
            <w:top w:val="none" w:sz="0" w:space="0" w:color="auto"/>
            <w:left w:val="none" w:sz="0" w:space="0" w:color="auto"/>
            <w:bottom w:val="none" w:sz="0" w:space="0" w:color="auto"/>
            <w:right w:val="none" w:sz="0" w:space="0" w:color="auto"/>
          </w:divBdr>
        </w:div>
      </w:divsChild>
    </w:div>
    <w:div w:id="266928488">
      <w:bodyDiv w:val="1"/>
      <w:marLeft w:val="0"/>
      <w:marRight w:val="0"/>
      <w:marTop w:val="0"/>
      <w:marBottom w:val="0"/>
      <w:divBdr>
        <w:top w:val="none" w:sz="0" w:space="0" w:color="auto"/>
        <w:left w:val="none" w:sz="0" w:space="0" w:color="auto"/>
        <w:bottom w:val="none" w:sz="0" w:space="0" w:color="auto"/>
        <w:right w:val="none" w:sz="0" w:space="0" w:color="auto"/>
      </w:divBdr>
      <w:divsChild>
        <w:div w:id="179126455">
          <w:marLeft w:val="0"/>
          <w:marRight w:val="0"/>
          <w:marTop w:val="0"/>
          <w:marBottom w:val="0"/>
          <w:divBdr>
            <w:top w:val="none" w:sz="0" w:space="0" w:color="auto"/>
            <w:left w:val="none" w:sz="0" w:space="0" w:color="auto"/>
            <w:bottom w:val="none" w:sz="0" w:space="0" w:color="auto"/>
            <w:right w:val="none" w:sz="0" w:space="0" w:color="auto"/>
          </w:divBdr>
          <w:divsChild>
            <w:div w:id="2111584667">
              <w:marLeft w:val="0"/>
              <w:marRight w:val="0"/>
              <w:marTop w:val="0"/>
              <w:marBottom w:val="0"/>
              <w:divBdr>
                <w:top w:val="none" w:sz="0" w:space="0" w:color="auto"/>
                <w:left w:val="none" w:sz="0" w:space="0" w:color="auto"/>
                <w:bottom w:val="none" w:sz="0" w:space="0" w:color="auto"/>
                <w:right w:val="none" w:sz="0" w:space="0" w:color="auto"/>
              </w:divBdr>
            </w:div>
          </w:divsChild>
        </w:div>
        <w:div w:id="1517035869">
          <w:marLeft w:val="0"/>
          <w:marRight w:val="0"/>
          <w:marTop w:val="0"/>
          <w:marBottom w:val="0"/>
          <w:divBdr>
            <w:top w:val="none" w:sz="0" w:space="0" w:color="auto"/>
            <w:left w:val="none" w:sz="0" w:space="0" w:color="auto"/>
            <w:bottom w:val="none" w:sz="0" w:space="0" w:color="auto"/>
            <w:right w:val="none" w:sz="0" w:space="0" w:color="auto"/>
          </w:divBdr>
          <w:divsChild>
            <w:div w:id="1333071412">
              <w:marLeft w:val="0"/>
              <w:marRight w:val="0"/>
              <w:marTop w:val="0"/>
              <w:marBottom w:val="0"/>
              <w:divBdr>
                <w:top w:val="none" w:sz="0" w:space="0" w:color="auto"/>
                <w:left w:val="none" w:sz="0" w:space="0" w:color="auto"/>
                <w:bottom w:val="none" w:sz="0" w:space="0" w:color="auto"/>
                <w:right w:val="none" w:sz="0" w:space="0" w:color="auto"/>
              </w:divBdr>
              <w:divsChild>
                <w:div w:id="1453592062">
                  <w:marLeft w:val="0"/>
                  <w:marRight w:val="0"/>
                  <w:marTop w:val="0"/>
                  <w:marBottom w:val="0"/>
                  <w:divBdr>
                    <w:top w:val="none" w:sz="0" w:space="0" w:color="auto"/>
                    <w:left w:val="none" w:sz="0" w:space="0" w:color="auto"/>
                    <w:bottom w:val="none" w:sz="0" w:space="0" w:color="auto"/>
                    <w:right w:val="none" w:sz="0" w:space="0" w:color="auto"/>
                  </w:divBdr>
                  <w:divsChild>
                    <w:div w:id="751051477">
                      <w:marLeft w:val="225"/>
                      <w:marRight w:val="225"/>
                      <w:marTop w:val="0"/>
                      <w:marBottom w:val="0"/>
                      <w:divBdr>
                        <w:top w:val="none" w:sz="0" w:space="0" w:color="auto"/>
                        <w:left w:val="none" w:sz="0" w:space="0" w:color="auto"/>
                        <w:bottom w:val="none" w:sz="0" w:space="0" w:color="auto"/>
                        <w:right w:val="none" w:sz="0" w:space="0" w:color="auto"/>
                      </w:divBdr>
                      <w:divsChild>
                        <w:div w:id="703991510">
                          <w:marLeft w:val="0"/>
                          <w:marRight w:val="0"/>
                          <w:marTop w:val="0"/>
                          <w:marBottom w:val="0"/>
                          <w:divBdr>
                            <w:top w:val="none" w:sz="0" w:space="0" w:color="auto"/>
                            <w:left w:val="none" w:sz="0" w:space="0" w:color="auto"/>
                            <w:bottom w:val="none" w:sz="0" w:space="0" w:color="auto"/>
                            <w:right w:val="none" w:sz="0" w:space="0" w:color="auto"/>
                          </w:divBdr>
                          <w:divsChild>
                            <w:div w:id="2107268107">
                              <w:marLeft w:val="0"/>
                              <w:marRight w:val="0"/>
                              <w:marTop w:val="0"/>
                              <w:marBottom w:val="0"/>
                              <w:divBdr>
                                <w:top w:val="none" w:sz="0" w:space="0" w:color="auto"/>
                                <w:left w:val="none" w:sz="0" w:space="0" w:color="auto"/>
                                <w:bottom w:val="none" w:sz="0" w:space="0" w:color="auto"/>
                                <w:right w:val="none" w:sz="0" w:space="0" w:color="auto"/>
                              </w:divBdr>
                              <w:divsChild>
                                <w:div w:id="705639591">
                                  <w:marLeft w:val="0"/>
                                  <w:marRight w:val="0"/>
                                  <w:marTop w:val="0"/>
                                  <w:marBottom w:val="0"/>
                                  <w:divBdr>
                                    <w:top w:val="none" w:sz="0" w:space="0" w:color="auto"/>
                                    <w:left w:val="none" w:sz="0" w:space="0" w:color="auto"/>
                                    <w:bottom w:val="none" w:sz="0" w:space="0" w:color="auto"/>
                                    <w:right w:val="none" w:sz="0" w:space="0" w:color="auto"/>
                                  </w:divBdr>
                                  <w:divsChild>
                                    <w:div w:id="1888830857">
                                      <w:marLeft w:val="0"/>
                                      <w:marRight w:val="0"/>
                                      <w:marTop w:val="0"/>
                                      <w:marBottom w:val="0"/>
                                      <w:divBdr>
                                        <w:top w:val="none" w:sz="0" w:space="0" w:color="auto"/>
                                        <w:left w:val="none" w:sz="0" w:space="0" w:color="auto"/>
                                        <w:bottom w:val="none" w:sz="0" w:space="0" w:color="auto"/>
                                        <w:right w:val="none" w:sz="0" w:space="0" w:color="auto"/>
                                      </w:divBdr>
                                      <w:divsChild>
                                        <w:div w:id="199559845">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21982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7126527">
      <w:bodyDiv w:val="1"/>
      <w:marLeft w:val="0"/>
      <w:marRight w:val="0"/>
      <w:marTop w:val="0"/>
      <w:marBottom w:val="0"/>
      <w:divBdr>
        <w:top w:val="none" w:sz="0" w:space="0" w:color="auto"/>
        <w:left w:val="none" w:sz="0" w:space="0" w:color="auto"/>
        <w:bottom w:val="none" w:sz="0" w:space="0" w:color="auto"/>
        <w:right w:val="none" w:sz="0" w:space="0" w:color="auto"/>
      </w:divBdr>
    </w:div>
    <w:div w:id="267199638">
      <w:bodyDiv w:val="1"/>
      <w:marLeft w:val="0"/>
      <w:marRight w:val="0"/>
      <w:marTop w:val="0"/>
      <w:marBottom w:val="0"/>
      <w:divBdr>
        <w:top w:val="none" w:sz="0" w:space="0" w:color="auto"/>
        <w:left w:val="none" w:sz="0" w:space="0" w:color="auto"/>
        <w:bottom w:val="none" w:sz="0" w:space="0" w:color="auto"/>
        <w:right w:val="none" w:sz="0" w:space="0" w:color="auto"/>
      </w:divBdr>
    </w:div>
    <w:div w:id="273248087">
      <w:bodyDiv w:val="1"/>
      <w:marLeft w:val="0"/>
      <w:marRight w:val="0"/>
      <w:marTop w:val="0"/>
      <w:marBottom w:val="0"/>
      <w:divBdr>
        <w:top w:val="none" w:sz="0" w:space="0" w:color="auto"/>
        <w:left w:val="none" w:sz="0" w:space="0" w:color="auto"/>
        <w:bottom w:val="none" w:sz="0" w:space="0" w:color="auto"/>
        <w:right w:val="none" w:sz="0" w:space="0" w:color="auto"/>
      </w:divBdr>
    </w:div>
    <w:div w:id="276640689">
      <w:bodyDiv w:val="1"/>
      <w:marLeft w:val="0"/>
      <w:marRight w:val="0"/>
      <w:marTop w:val="0"/>
      <w:marBottom w:val="0"/>
      <w:divBdr>
        <w:top w:val="none" w:sz="0" w:space="0" w:color="auto"/>
        <w:left w:val="none" w:sz="0" w:space="0" w:color="auto"/>
        <w:bottom w:val="none" w:sz="0" w:space="0" w:color="auto"/>
        <w:right w:val="none" w:sz="0" w:space="0" w:color="auto"/>
      </w:divBdr>
    </w:div>
    <w:div w:id="278755319">
      <w:bodyDiv w:val="1"/>
      <w:marLeft w:val="0"/>
      <w:marRight w:val="0"/>
      <w:marTop w:val="0"/>
      <w:marBottom w:val="0"/>
      <w:divBdr>
        <w:top w:val="none" w:sz="0" w:space="0" w:color="auto"/>
        <w:left w:val="none" w:sz="0" w:space="0" w:color="auto"/>
        <w:bottom w:val="none" w:sz="0" w:space="0" w:color="auto"/>
        <w:right w:val="none" w:sz="0" w:space="0" w:color="auto"/>
      </w:divBdr>
    </w:div>
    <w:div w:id="279654165">
      <w:bodyDiv w:val="1"/>
      <w:marLeft w:val="0"/>
      <w:marRight w:val="0"/>
      <w:marTop w:val="0"/>
      <w:marBottom w:val="0"/>
      <w:divBdr>
        <w:top w:val="none" w:sz="0" w:space="0" w:color="auto"/>
        <w:left w:val="none" w:sz="0" w:space="0" w:color="auto"/>
        <w:bottom w:val="none" w:sz="0" w:space="0" w:color="auto"/>
        <w:right w:val="none" w:sz="0" w:space="0" w:color="auto"/>
      </w:divBdr>
      <w:divsChild>
        <w:div w:id="1160582843">
          <w:marLeft w:val="0"/>
          <w:marRight w:val="0"/>
          <w:marTop w:val="0"/>
          <w:marBottom w:val="0"/>
          <w:divBdr>
            <w:top w:val="none" w:sz="0" w:space="0" w:color="auto"/>
            <w:left w:val="none" w:sz="0" w:space="0" w:color="auto"/>
            <w:bottom w:val="none" w:sz="0" w:space="0" w:color="auto"/>
            <w:right w:val="none" w:sz="0" w:space="0" w:color="auto"/>
          </w:divBdr>
        </w:div>
      </w:divsChild>
    </w:div>
    <w:div w:id="281808186">
      <w:bodyDiv w:val="1"/>
      <w:marLeft w:val="0"/>
      <w:marRight w:val="0"/>
      <w:marTop w:val="0"/>
      <w:marBottom w:val="0"/>
      <w:divBdr>
        <w:top w:val="none" w:sz="0" w:space="0" w:color="auto"/>
        <w:left w:val="none" w:sz="0" w:space="0" w:color="auto"/>
        <w:bottom w:val="none" w:sz="0" w:space="0" w:color="auto"/>
        <w:right w:val="none" w:sz="0" w:space="0" w:color="auto"/>
      </w:divBdr>
    </w:div>
    <w:div w:id="282083677">
      <w:bodyDiv w:val="1"/>
      <w:marLeft w:val="0"/>
      <w:marRight w:val="0"/>
      <w:marTop w:val="0"/>
      <w:marBottom w:val="0"/>
      <w:divBdr>
        <w:top w:val="none" w:sz="0" w:space="0" w:color="auto"/>
        <w:left w:val="none" w:sz="0" w:space="0" w:color="auto"/>
        <w:bottom w:val="none" w:sz="0" w:space="0" w:color="auto"/>
        <w:right w:val="none" w:sz="0" w:space="0" w:color="auto"/>
      </w:divBdr>
    </w:div>
    <w:div w:id="282418563">
      <w:bodyDiv w:val="1"/>
      <w:marLeft w:val="0"/>
      <w:marRight w:val="0"/>
      <w:marTop w:val="0"/>
      <w:marBottom w:val="0"/>
      <w:divBdr>
        <w:top w:val="none" w:sz="0" w:space="0" w:color="auto"/>
        <w:left w:val="none" w:sz="0" w:space="0" w:color="auto"/>
        <w:bottom w:val="none" w:sz="0" w:space="0" w:color="auto"/>
        <w:right w:val="none" w:sz="0" w:space="0" w:color="auto"/>
      </w:divBdr>
    </w:div>
    <w:div w:id="284848834">
      <w:bodyDiv w:val="1"/>
      <w:marLeft w:val="0"/>
      <w:marRight w:val="0"/>
      <w:marTop w:val="0"/>
      <w:marBottom w:val="0"/>
      <w:divBdr>
        <w:top w:val="none" w:sz="0" w:space="0" w:color="auto"/>
        <w:left w:val="none" w:sz="0" w:space="0" w:color="auto"/>
        <w:bottom w:val="none" w:sz="0" w:space="0" w:color="auto"/>
        <w:right w:val="none" w:sz="0" w:space="0" w:color="auto"/>
      </w:divBdr>
    </w:div>
    <w:div w:id="285352118">
      <w:bodyDiv w:val="1"/>
      <w:marLeft w:val="0"/>
      <w:marRight w:val="0"/>
      <w:marTop w:val="0"/>
      <w:marBottom w:val="0"/>
      <w:divBdr>
        <w:top w:val="none" w:sz="0" w:space="0" w:color="auto"/>
        <w:left w:val="none" w:sz="0" w:space="0" w:color="auto"/>
        <w:bottom w:val="none" w:sz="0" w:space="0" w:color="auto"/>
        <w:right w:val="none" w:sz="0" w:space="0" w:color="auto"/>
      </w:divBdr>
    </w:div>
    <w:div w:id="286589381">
      <w:bodyDiv w:val="1"/>
      <w:marLeft w:val="0"/>
      <w:marRight w:val="0"/>
      <w:marTop w:val="0"/>
      <w:marBottom w:val="0"/>
      <w:divBdr>
        <w:top w:val="none" w:sz="0" w:space="0" w:color="auto"/>
        <w:left w:val="none" w:sz="0" w:space="0" w:color="auto"/>
        <w:bottom w:val="none" w:sz="0" w:space="0" w:color="auto"/>
        <w:right w:val="none" w:sz="0" w:space="0" w:color="auto"/>
      </w:divBdr>
    </w:div>
    <w:div w:id="287928945">
      <w:bodyDiv w:val="1"/>
      <w:marLeft w:val="0"/>
      <w:marRight w:val="0"/>
      <w:marTop w:val="0"/>
      <w:marBottom w:val="0"/>
      <w:divBdr>
        <w:top w:val="none" w:sz="0" w:space="0" w:color="auto"/>
        <w:left w:val="none" w:sz="0" w:space="0" w:color="auto"/>
        <w:bottom w:val="none" w:sz="0" w:space="0" w:color="auto"/>
        <w:right w:val="none" w:sz="0" w:space="0" w:color="auto"/>
      </w:divBdr>
    </w:div>
    <w:div w:id="289291407">
      <w:bodyDiv w:val="1"/>
      <w:marLeft w:val="0"/>
      <w:marRight w:val="0"/>
      <w:marTop w:val="0"/>
      <w:marBottom w:val="0"/>
      <w:divBdr>
        <w:top w:val="none" w:sz="0" w:space="0" w:color="auto"/>
        <w:left w:val="none" w:sz="0" w:space="0" w:color="auto"/>
        <w:bottom w:val="none" w:sz="0" w:space="0" w:color="auto"/>
        <w:right w:val="none" w:sz="0" w:space="0" w:color="auto"/>
      </w:divBdr>
    </w:div>
    <w:div w:id="291519427">
      <w:bodyDiv w:val="1"/>
      <w:marLeft w:val="0"/>
      <w:marRight w:val="0"/>
      <w:marTop w:val="0"/>
      <w:marBottom w:val="0"/>
      <w:divBdr>
        <w:top w:val="none" w:sz="0" w:space="0" w:color="auto"/>
        <w:left w:val="none" w:sz="0" w:space="0" w:color="auto"/>
        <w:bottom w:val="none" w:sz="0" w:space="0" w:color="auto"/>
        <w:right w:val="none" w:sz="0" w:space="0" w:color="auto"/>
      </w:divBdr>
    </w:div>
    <w:div w:id="292446794">
      <w:bodyDiv w:val="1"/>
      <w:marLeft w:val="0"/>
      <w:marRight w:val="0"/>
      <w:marTop w:val="0"/>
      <w:marBottom w:val="0"/>
      <w:divBdr>
        <w:top w:val="none" w:sz="0" w:space="0" w:color="auto"/>
        <w:left w:val="none" w:sz="0" w:space="0" w:color="auto"/>
        <w:bottom w:val="none" w:sz="0" w:space="0" w:color="auto"/>
        <w:right w:val="none" w:sz="0" w:space="0" w:color="auto"/>
      </w:divBdr>
    </w:div>
    <w:div w:id="294607263">
      <w:bodyDiv w:val="1"/>
      <w:marLeft w:val="0"/>
      <w:marRight w:val="0"/>
      <w:marTop w:val="0"/>
      <w:marBottom w:val="0"/>
      <w:divBdr>
        <w:top w:val="none" w:sz="0" w:space="0" w:color="auto"/>
        <w:left w:val="none" w:sz="0" w:space="0" w:color="auto"/>
        <w:bottom w:val="none" w:sz="0" w:space="0" w:color="auto"/>
        <w:right w:val="none" w:sz="0" w:space="0" w:color="auto"/>
      </w:divBdr>
      <w:divsChild>
        <w:div w:id="210309897">
          <w:marLeft w:val="0"/>
          <w:marRight w:val="0"/>
          <w:marTop w:val="0"/>
          <w:marBottom w:val="0"/>
          <w:divBdr>
            <w:top w:val="none" w:sz="0" w:space="0" w:color="auto"/>
            <w:left w:val="none" w:sz="0" w:space="0" w:color="auto"/>
            <w:bottom w:val="none" w:sz="0" w:space="0" w:color="auto"/>
            <w:right w:val="none" w:sz="0" w:space="0" w:color="auto"/>
          </w:divBdr>
          <w:divsChild>
            <w:div w:id="1696150809">
              <w:marLeft w:val="0"/>
              <w:marRight w:val="0"/>
              <w:marTop w:val="0"/>
              <w:marBottom w:val="0"/>
              <w:divBdr>
                <w:top w:val="none" w:sz="0" w:space="0" w:color="auto"/>
                <w:left w:val="none" w:sz="0" w:space="0" w:color="auto"/>
                <w:bottom w:val="none" w:sz="0" w:space="0" w:color="auto"/>
                <w:right w:val="none" w:sz="0" w:space="0" w:color="auto"/>
              </w:divBdr>
            </w:div>
          </w:divsChild>
        </w:div>
        <w:div w:id="1689286878">
          <w:marLeft w:val="0"/>
          <w:marRight w:val="0"/>
          <w:marTop w:val="0"/>
          <w:marBottom w:val="0"/>
          <w:divBdr>
            <w:top w:val="none" w:sz="0" w:space="0" w:color="auto"/>
            <w:left w:val="none" w:sz="0" w:space="0" w:color="auto"/>
            <w:bottom w:val="none" w:sz="0" w:space="0" w:color="auto"/>
            <w:right w:val="none" w:sz="0" w:space="0" w:color="auto"/>
          </w:divBdr>
          <w:divsChild>
            <w:div w:id="840315960">
              <w:marLeft w:val="0"/>
              <w:marRight w:val="0"/>
              <w:marTop w:val="0"/>
              <w:marBottom w:val="0"/>
              <w:divBdr>
                <w:top w:val="none" w:sz="0" w:space="0" w:color="auto"/>
                <w:left w:val="none" w:sz="0" w:space="0" w:color="auto"/>
                <w:bottom w:val="none" w:sz="0" w:space="0" w:color="auto"/>
                <w:right w:val="none" w:sz="0" w:space="0" w:color="auto"/>
              </w:divBdr>
              <w:divsChild>
                <w:div w:id="1161577598">
                  <w:marLeft w:val="0"/>
                  <w:marRight w:val="0"/>
                  <w:marTop w:val="0"/>
                  <w:marBottom w:val="0"/>
                  <w:divBdr>
                    <w:top w:val="none" w:sz="0" w:space="0" w:color="auto"/>
                    <w:left w:val="none" w:sz="0" w:space="0" w:color="auto"/>
                    <w:bottom w:val="none" w:sz="0" w:space="0" w:color="auto"/>
                    <w:right w:val="none" w:sz="0" w:space="0" w:color="auto"/>
                  </w:divBdr>
                  <w:divsChild>
                    <w:div w:id="924459069">
                      <w:marLeft w:val="225"/>
                      <w:marRight w:val="225"/>
                      <w:marTop w:val="0"/>
                      <w:marBottom w:val="0"/>
                      <w:divBdr>
                        <w:top w:val="none" w:sz="0" w:space="0" w:color="auto"/>
                        <w:left w:val="none" w:sz="0" w:space="0" w:color="auto"/>
                        <w:bottom w:val="none" w:sz="0" w:space="0" w:color="auto"/>
                        <w:right w:val="none" w:sz="0" w:space="0" w:color="auto"/>
                      </w:divBdr>
                      <w:divsChild>
                        <w:div w:id="1939285857">
                          <w:marLeft w:val="0"/>
                          <w:marRight w:val="0"/>
                          <w:marTop w:val="0"/>
                          <w:marBottom w:val="0"/>
                          <w:divBdr>
                            <w:top w:val="none" w:sz="0" w:space="0" w:color="auto"/>
                            <w:left w:val="none" w:sz="0" w:space="0" w:color="auto"/>
                            <w:bottom w:val="none" w:sz="0" w:space="0" w:color="auto"/>
                            <w:right w:val="none" w:sz="0" w:space="0" w:color="auto"/>
                          </w:divBdr>
                          <w:divsChild>
                            <w:div w:id="950085975">
                              <w:marLeft w:val="0"/>
                              <w:marRight w:val="0"/>
                              <w:marTop w:val="0"/>
                              <w:marBottom w:val="0"/>
                              <w:divBdr>
                                <w:top w:val="none" w:sz="0" w:space="0" w:color="auto"/>
                                <w:left w:val="none" w:sz="0" w:space="0" w:color="auto"/>
                                <w:bottom w:val="none" w:sz="0" w:space="0" w:color="auto"/>
                                <w:right w:val="none" w:sz="0" w:space="0" w:color="auto"/>
                              </w:divBdr>
                              <w:divsChild>
                                <w:div w:id="242683870">
                                  <w:marLeft w:val="0"/>
                                  <w:marRight w:val="0"/>
                                  <w:marTop w:val="0"/>
                                  <w:marBottom w:val="0"/>
                                  <w:divBdr>
                                    <w:top w:val="none" w:sz="0" w:space="0" w:color="auto"/>
                                    <w:left w:val="none" w:sz="0" w:space="0" w:color="auto"/>
                                    <w:bottom w:val="none" w:sz="0" w:space="0" w:color="auto"/>
                                    <w:right w:val="none" w:sz="0" w:space="0" w:color="auto"/>
                                  </w:divBdr>
                                  <w:divsChild>
                                    <w:div w:id="302272338">
                                      <w:marLeft w:val="0"/>
                                      <w:marRight w:val="0"/>
                                      <w:marTop w:val="0"/>
                                      <w:marBottom w:val="0"/>
                                      <w:divBdr>
                                        <w:top w:val="none" w:sz="0" w:space="0" w:color="auto"/>
                                        <w:left w:val="none" w:sz="0" w:space="0" w:color="auto"/>
                                        <w:bottom w:val="none" w:sz="0" w:space="0" w:color="auto"/>
                                        <w:right w:val="none" w:sz="0" w:space="0" w:color="auto"/>
                                      </w:divBdr>
                                      <w:divsChild>
                                        <w:div w:id="2068065811">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2089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2202151">
      <w:bodyDiv w:val="1"/>
      <w:marLeft w:val="0"/>
      <w:marRight w:val="0"/>
      <w:marTop w:val="0"/>
      <w:marBottom w:val="0"/>
      <w:divBdr>
        <w:top w:val="none" w:sz="0" w:space="0" w:color="auto"/>
        <w:left w:val="none" w:sz="0" w:space="0" w:color="auto"/>
        <w:bottom w:val="none" w:sz="0" w:space="0" w:color="auto"/>
        <w:right w:val="none" w:sz="0" w:space="0" w:color="auto"/>
      </w:divBdr>
    </w:div>
    <w:div w:id="306664162">
      <w:bodyDiv w:val="1"/>
      <w:marLeft w:val="0"/>
      <w:marRight w:val="0"/>
      <w:marTop w:val="0"/>
      <w:marBottom w:val="0"/>
      <w:divBdr>
        <w:top w:val="none" w:sz="0" w:space="0" w:color="auto"/>
        <w:left w:val="none" w:sz="0" w:space="0" w:color="auto"/>
        <w:bottom w:val="none" w:sz="0" w:space="0" w:color="auto"/>
        <w:right w:val="none" w:sz="0" w:space="0" w:color="auto"/>
      </w:divBdr>
    </w:div>
    <w:div w:id="308100553">
      <w:bodyDiv w:val="1"/>
      <w:marLeft w:val="0"/>
      <w:marRight w:val="0"/>
      <w:marTop w:val="0"/>
      <w:marBottom w:val="0"/>
      <w:divBdr>
        <w:top w:val="none" w:sz="0" w:space="0" w:color="auto"/>
        <w:left w:val="none" w:sz="0" w:space="0" w:color="auto"/>
        <w:bottom w:val="none" w:sz="0" w:space="0" w:color="auto"/>
        <w:right w:val="none" w:sz="0" w:space="0" w:color="auto"/>
      </w:divBdr>
    </w:div>
    <w:div w:id="316998503">
      <w:bodyDiv w:val="1"/>
      <w:marLeft w:val="0"/>
      <w:marRight w:val="0"/>
      <w:marTop w:val="0"/>
      <w:marBottom w:val="0"/>
      <w:divBdr>
        <w:top w:val="none" w:sz="0" w:space="0" w:color="auto"/>
        <w:left w:val="none" w:sz="0" w:space="0" w:color="auto"/>
        <w:bottom w:val="none" w:sz="0" w:space="0" w:color="auto"/>
        <w:right w:val="none" w:sz="0" w:space="0" w:color="auto"/>
      </w:divBdr>
    </w:div>
    <w:div w:id="320086330">
      <w:bodyDiv w:val="1"/>
      <w:marLeft w:val="0"/>
      <w:marRight w:val="0"/>
      <w:marTop w:val="0"/>
      <w:marBottom w:val="0"/>
      <w:divBdr>
        <w:top w:val="none" w:sz="0" w:space="0" w:color="auto"/>
        <w:left w:val="none" w:sz="0" w:space="0" w:color="auto"/>
        <w:bottom w:val="none" w:sz="0" w:space="0" w:color="auto"/>
        <w:right w:val="none" w:sz="0" w:space="0" w:color="auto"/>
      </w:divBdr>
    </w:div>
    <w:div w:id="321785332">
      <w:bodyDiv w:val="1"/>
      <w:marLeft w:val="0"/>
      <w:marRight w:val="0"/>
      <w:marTop w:val="0"/>
      <w:marBottom w:val="0"/>
      <w:divBdr>
        <w:top w:val="none" w:sz="0" w:space="0" w:color="auto"/>
        <w:left w:val="none" w:sz="0" w:space="0" w:color="auto"/>
        <w:bottom w:val="none" w:sz="0" w:space="0" w:color="auto"/>
        <w:right w:val="none" w:sz="0" w:space="0" w:color="auto"/>
      </w:divBdr>
    </w:div>
    <w:div w:id="323163976">
      <w:bodyDiv w:val="1"/>
      <w:marLeft w:val="0"/>
      <w:marRight w:val="0"/>
      <w:marTop w:val="0"/>
      <w:marBottom w:val="0"/>
      <w:divBdr>
        <w:top w:val="none" w:sz="0" w:space="0" w:color="auto"/>
        <w:left w:val="none" w:sz="0" w:space="0" w:color="auto"/>
        <w:bottom w:val="none" w:sz="0" w:space="0" w:color="auto"/>
        <w:right w:val="none" w:sz="0" w:space="0" w:color="auto"/>
      </w:divBdr>
    </w:div>
    <w:div w:id="323971854">
      <w:bodyDiv w:val="1"/>
      <w:marLeft w:val="0"/>
      <w:marRight w:val="0"/>
      <w:marTop w:val="0"/>
      <w:marBottom w:val="0"/>
      <w:divBdr>
        <w:top w:val="none" w:sz="0" w:space="0" w:color="auto"/>
        <w:left w:val="none" w:sz="0" w:space="0" w:color="auto"/>
        <w:bottom w:val="none" w:sz="0" w:space="0" w:color="auto"/>
        <w:right w:val="none" w:sz="0" w:space="0" w:color="auto"/>
      </w:divBdr>
    </w:div>
    <w:div w:id="324206660">
      <w:bodyDiv w:val="1"/>
      <w:marLeft w:val="0"/>
      <w:marRight w:val="0"/>
      <w:marTop w:val="0"/>
      <w:marBottom w:val="0"/>
      <w:divBdr>
        <w:top w:val="none" w:sz="0" w:space="0" w:color="auto"/>
        <w:left w:val="none" w:sz="0" w:space="0" w:color="auto"/>
        <w:bottom w:val="none" w:sz="0" w:space="0" w:color="auto"/>
        <w:right w:val="none" w:sz="0" w:space="0" w:color="auto"/>
      </w:divBdr>
    </w:div>
    <w:div w:id="326786399">
      <w:bodyDiv w:val="1"/>
      <w:marLeft w:val="0"/>
      <w:marRight w:val="0"/>
      <w:marTop w:val="0"/>
      <w:marBottom w:val="0"/>
      <w:divBdr>
        <w:top w:val="none" w:sz="0" w:space="0" w:color="auto"/>
        <w:left w:val="none" w:sz="0" w:space="0" w:color="auto"/>
        <w:bottom w:val="none" w:sz="0" w:space="0" w:color="auto"/>
        <w:right w:val="none" w:sz="0" w:space="0" w:color="auto"/>
      </w:divBdr>
    </w:div>
    <w:div w:id="328293861">
      <w:bodyDiv w:val="1"/>
      <w:marLeft w:val="0"/>
      <w:marRight w:val="0"/>
      <w:marTop w:val="0"/>
      <w:marBottom w:val="0"/>
      <w:divBdr>
        <w:top w:val="none" w:sz="0" w:space="0" w:color="auto"/>
        <w:left w:val="none" w:sz="0" w:space="0" w:color="auto"/>
        <w:bottom w:val="none" w:sz="0" w:space="0" w:color="auto"/>
        <w:right w:val="none" w:sz="0" w:space="0" w:color="auto"/>
      </w:divBdr>
      <w:divsChild>
        <w:div w:id="781917008">
          <w:marLeft w:val="0"/>
          <w:marRight w:val="0"/>
          <w:marTop w:val="0"/>
          <w:marBottom w:val="0"/>
          <w:divBdr>
            <w:top w:val="none" w:sz="0" w:space="0" w:color="auto"/>
            <w:left w:val="none" w:sz="0" w:space="0" w:color="auto"/>
            <w:bottom w:val="none" w:sz="0" w:space="0" w:color="auto"/>
            <w:right w:val="none" w:sz="0" w:space="0" w:color="auto"/>
          </w:divBdr>
          <w:divsChild>
            <w:div w:id="57244602">
              <w:marLeft w:val="0"/>
              <w:marRight w:val="0"/>
              <w:marTop w:val="0"/>
              <w:marBottom w:val="0"/>
              <w:divBdr>
                <w:top w:val="none" w:sz="0" w:space="0" w:color="auto"/>
                <w:left w:val="none" w:sz="0" w:space="0" w:color="auto"/>
                <w:bottom w:val="none" w:sz="0" w:space="0" w:color="auto"/>
                <w:right w:val="none" w:sz="0" w:space="0" w:color="auto"/>
              </w:divBdr>
            </w:div>
          </w:divsChild>
        </w:div>
        <w:div w:id="1661077628">
          <w:marLeft w:val="0"/>
          <w:marRight w:val="0"/>
          <w:marTop w:val="0"/>
          <w:marBottom w:val="0"/>
          <w:divBdr>
            <w:top w:val="none" w:sz="0" w:space="0" w:color="auto"/>
            <w:left w:val="none" w:sz="0" w:space="0" w:color="auto"/>
            <w:bottom w:val="none" w:sz="0" w:space="0" w:color="auto"/>
            <w:right w:val="none" w:sz="0" w:space="0" w:color="auto"/>
          </w:divBdr>
          <w:divsChild>
            <w:div w:id="1312516926">
              <w:marLeft w:val="0"/>
              <w:marRight w:val="0"/>
              <w:marTop w:val="0"/>
              <w:marBottom w:val="0"/>
              <w:divBdr>
                <w:top w:val="none" w:sz="0" w:space="0" w:color="auto"/>
                <w:left w:val="none" w:sz="0" w:space="0" w:color="auto"/>
                <w:bottom w:val="none" w:sz="0" w:space="0" w:color="auto"/>
                <w:right w:val="none" w:sz="0" w:space="0" w:color="auto"/>
              </w:divBdr>
              <w:divsChild>
                <w:div w:id="1403521480">
                  <w:marLeft w:val="0"/>
                  <w:marRight w:val="0"/>
                  <w:marTop w:val="0"/>
                  <w:marBottom w:val="0"/>
                  <w:divBdr>
                    <w:top w:val="none" w:sz="0" w:space="0" w:color="auto"/>
                    <w:left w:val="none" w:sz="0" w:space="0" w:color="auto"/>
                    <w:bottom w:val="none" w:sz="0" w:space="0" w:color="auto"/>
                    <w:right w:val="none" w:sz="0" w:space="0" w:color="auto"/>
                  </w:divBdr>
                  <w:divsChild>
                    <w:div w:id="1103527296">
                      <w:marLeft w:val="95"/>
                      <w:marRight w:val="95"/>
                      <w:marTop w:val="0"/>
                      <w:marBottom w:val="0"/>
                      <w:divBdr>
                        <w:top w:val="none" w:sz="0" w:space="0" w:color="auto"/>
                        <w:left w:val="none" w:sz="0" w:space="0" w:color="auto"/>
                        <w:bottom w:val="none" w:sz="0" w:space="0" w:color="auto"/>
                        <w:right w:val="none" w:sz="0" w:space="0" w:color="auto"/>
                      </w:divBdr>
                      <w:divsChild>
                        <w:div w:id="189996996">
                          <w:marLeft w:val="0"/>
                          <w:marRight w:val="0"/>
                          <w:marTop w:val="0"/>
                          <w:marBottom w:val="0"/>
                          <w:divBdr>
                            <w:top w:val="none" w:sz="0" w:space="0" w:color="auto"/>
                            <w:left w:val="none" w:sz="0" w:space="0" w:color="auto"/>
                            <w:bottom w:val="none" w:sz="0" w:space="0" w:color="auto"/>
                            <w:right w:val="none" w:sz="0" w:space="0" w:color="auto"/>
                          </w:divBdr>
                          <w:divsChild>
                            <w:div w:id="106973780">
                              <w:marLeft w:val="0"/>
                              <w:marRight w:val="0"/>
                              <w:marTop w:val="0"/>
                              <w:marBottom w:val="0"/>
                              <w:divBdr>
                                <w:top w:val="none" w:sz="0" w:space="0" w:color="auto"/>
                                <w:left w:val="none" w:sz="0" w:space="0" w:color="auto"/>
                                <w:bottom w:val="none" w:sz="0" w:space="0" w:color="auto"/>
                                <w:right w:val="none" w:sz="0" w:space="0" w:color="auto"/>
                              </w:divBdr>
                              <w:divsChild>
                                <w:div w:id="1160344494">
                                  <w:marLeft w:val="0"/>
                                  <w:marRight w:val="0"/>
                                  <w:marTop w:val="0"/>
                                  <w:marBottom w:val="0"/>
                                  <w:divBdr>
                                    <w:top w:val="none" w:sz="0" w:space="0" w:color="auto"/>
                                    <w:left w:val="none" w:sz="0" w:space="0" w:color="auto"/>
                                    <w:bottom w:val="none" w:sz="0" w:space="0" w:color="auto"/>
                                    <w:right w:val="none" w:sz="0" w:space="0" w:color="auto"/>
                                  </w:divBdr>
                                  <w:divsChild>
                                    <w:div w:id="1485925252">
                                      <w:marLeft w:val="0"/>
                                      <w:marRight w:val="0"/>
                                      <w:marTop w:val="0"/>
                                      <w:marBottom w:val="0"/>
                                      <w:divBdr>
                                        <w:top w:val="none" w:sz="0" w:space="0" w:color="auto"/>
                                        <w:left w:val="none" w:sz="0" w:space="0" w:color="auto"/>
                                        <w:bottom w:val="none" w:sz="0" w:space="0" w:color="auto"/>
                                        <w:right w:val="none" w:sz="0" w:space="0" w:color="auto"/>
                                      </w:divBdr>
                                      <w:divsChild>
                                        <w:div w:id="1236471911">
                                          <w:marLeft w:val="-126"/>
                                          <w:marRight w:val="-126"/>
                                          <w:marTop w:val="0"/>
                                          <w:marBottom w:val="126"/>
                                          <w:divBdr>
                                            <w:top w:val="single" w:sz="2" w:space="5" w:color="DDDDDD"/>
                                            <w:left w:val="single" w:sz="2" w:space="6" w:color="DDDDDD"/>
                                            <w:bottom w:val="single" w:sz="2" w:space="5" w:color="DDDDDD"/>
                                            <w:right w:val="single" w:sz="2" w:space="6" w:color="DDDDDD"/>
                                          </w:divBdr>
                                          <w:divsChild>
                                            <w:div w:id="2087722448">
                                              <w:marLeft w:val="0"/>
                                              <w:marRight w:val="0"/>
                                              <w:marTop w:val="0"/>
                                              <w:marBottom w:val="0"/>
                                              <w:divBdr>
                                                <w:top w:val="none" w:sz="0" w:space="0" w:color="auto"/>
                                                <w:left w:val="none" w:sz="0" w:space="0" w:color="auto"/>
                                                <w:bottom w:val="none" w:sz="0" w:space="0" w:color="auto"/>
                                                <w:right w:val="none" w:sz="0" w:space="0" w:color="auto"/>
                                              </w:divBdr>
                                              <w:divsChild>
                                                <w:div w:id="142449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676376">
      <w:bodyDiv w:val="1"/>
      <w:marLeft w:val="0"/>
      <w:marRight w:val="0"/>
      <w:marTop w:val="0"/>
      <w:marBottom w:val="0"/>
      <w:divBdr>
        <w:top w:val="none" w:sz="0" w:space="0" w:color="auto"/>
        <w:left w:val="none" w:sz="0" w:space="0" w:color="auto"/>
        <w:bottom w:val="none" w:sz="0" w:space="0" w:color="auto"/>
        <w:right w:val="none" w:sz="0" w:space="0" w:color="auto"/>
      </w:divBdr>
    </w:div>
    <w:div w:id="330570204">
      <w:bodyDiv w:val="1"/>
      <w:marLeft w:val="0"/>
      <w:marRight w:val="0"/>
      <w:marTop w:val="0"/>
      <w:marBottom w:val="0"/>
      <w:divBdr>
        <w:top w:val="none" w:sz="0" w:space="0" w:color="auto"/>
        <w:left w:val="none" w:sz="0" w:space="0" w:color="auto"/>
        <w:bottom w:val="none" w:sz="0" w:space="0" w:color="auto"/>
        <w:right w:val="none" w:sz="0" w:space="0" w:color="auto"/>
      </w:divBdr>
    </w:div>
    <w:div w:id="331102480">
      <w:bodyDiv w:val="1"/>
      <w:marLeft w:val="0"/>
      <w:marRight w:val="0"/>
      <w:marTop w:val="0"/>
      <w:marBottom w:val="0"/>
      <w:divBdr>
        <w:top w:val="none" w:sz="0" w:space="0" w:color="auto"/>
        <w:left w:val="none" w:sz="0" w:space="0" w:color="auto"/>
        <w:bottom w:val="none" w:sz="0" w:space="0" w:color="auto"/>
        <w:right w:val="none" w:sz="0" w:space="0" w:color="auto"/>
      </w:divBdr>
    </w:div>
    <w:div w:id="340396090">
      <w:bodyDiv w:val="1"/>
      <w:marLeft w:val="0"/>
      <w:marRight w:val="0"/>
      <w:marTop w:val="0"/>
      <w:marBottom w:val="0"/>
      <w:divBdr>
        <w:top w:val="none" w:sz="0" w:space="0" w:color="auto"/>
        <w:left w:val="none" w:sz="0" w:space="0" w:color="auto"/>
        <w:bottom w:val="none" w:sz="0" w:space="0" w:color="auto"/>
        <w:right w:val="none" w:sz="0" w:space="0" w:color="auto"/>
      </w:divBdr>
    </w:div>
    <w:div w:id="340815668">
      <w:bodyDiv w:val="1"/>
      <w:marLeft w:val="0"/>
      <w:marRight w:val="0"/>
      <w:marTop w:val="0"/>
      <w:marBottom w:val="0"/>
      <w:divBdr>
        <w:top w:val="none" w:sz="0" w:space="0" w:color="auto"/>
        <w:left w:val="none" w:sz="0" w:space="0" w:color="auto"/>
        <w:bottom w:val="none" w:sz="0" w:space="0" w:color="auto"/>
        <w:right w:val="none" w:sz="0" w:space="0" w:color="auto"/>
      </w:divBdr>
      <w:divsChild>
        <w:div w:id="648360790">
          <w:marLeft w:val="0"/>
          <w:marRight w:val="0"/>
          <w:marTop w:val="0"/>
          <w:marBottom w:val="0"/>
          <w:divBdr>
            <w:top w:val="none" w:sz="0" w:space="0" w:color="auto"/>
            <w:left w:val="none" w:sz="0" w:space="0" w:color="auto"/>
            <w:bottom w:val="none" w:sz="0" w:space="0" w:color="auto"/>
            <w:right w:val="none" w:sz="0" w:space="0" w:color="auto"/>
          </w:divBdr>
        </w:div>
      </w:divsChild>
    </w:div>
    <w:div w:id="341400484">
      <w:bodyDiv w:val="1"/>
      <w:marLeft w:val="0"/>
      <w:marRight w:val="0"/>
      <w:marTop w:val="0"/>
      <w:marBottom w:val="0"/>
      <w:divBdr>
        <w:top w:val="none" w:sz="0" w:space="0" w:color="auto"/>
        <w:left w:val="none" w:sz="0" w:space="0" w:color="auto"/>
        <w:bottom w:val="none" w:sz="0" w:space="0" w:color="auto"/>
        <w:right w:val="none" w:sz="0" w:space="0" w:color="auto"/>
      </w:divBdr>
    </w:div>
    <w:div w:id="341469724">
      <w:bodyDiv w:val="1"/>
      <w:marLeft w:val="0"/>
      <w:marRight w:val="0"/>
      <w:marTop w:val="0"/>
      <w:marBottom w:val="0"/>
      <w:divBdr>
        <w:top w:val="none" w:sz="0" w:space="0" w:color="auto"/>
        <w:left w:val="none" w:sz="0" w:space="0" w:color="auto"/>
        <w:bottom w:val="none" w:sz="0" w:space="0" w:color="auto"/>
        <w:right w:val="none" w:sz="0" w:space="0" w:color="auto"/>
      </w:divBdr>
    </w:div>
    <w:div w:id="346566703">
      <w:bodyDiv w:val="1"/>
      <w:marLeft w:val="0"/>
      <w:marRight w:val="0"/>
      <w:marTop w:val="0"/>
      <w:marBottom w:val="0"/>
      <w:divBdr>
        <w:top w:val="none" w:sz="0" w:space="0" w:color="auto"/>
        <w:left w:val="none" w:sz="0" w:space="0" w:color="auto"/>
        <w:bottom w:val="none" w:sz="0" w:space="0" w:color="auto"/>
        <w:right w:val="none" w:sz="0" w:space="0" w:color="auto"/>
      </w:divBdr>
      <w:divsChild>
        <w:div w:id="1520970206">
          <w:marLeft w:val="0"/>
          <w:marRight w:val="0"/>
          <w:marTop w:val="0"/>
          <w:marBottom w:val="0"/>
          <w:divBdr>
            <w:top w:val="none" w:sz="0" w:space="0" w:color="auto"/>
            <w:left w:val="none" w:sz="0" w:space="0" w:color="auto"/>
            <w:bottom w:val="none" w:sz="0" w:space="0" w:color="auto"/>
            <w:right w:val="none" w:sz="0" w:space="0" w:color="auto"/>
          </w:divBdr>
        </w:div>
        <w:div w:id="993486656">
          <w:marLeft w:val="0"/>
          <w:marRight w:val="0"/>
          <w:marTop w:val="0"/>
          <w:marBottom w:val="0"/>
          <w:divBdr>
            <w:top w:val="none" w:sz="0" w:space="0" w:color="auto"/>
            <w:left w:val="none" w:sz="0" w:space="0" w:color="auto"/>
            <w:bottom w:val="none" w:sz="0" w:space="0" w:color="auto"/>
            <w:right w:val="none" w:sz="0" w:space="0" w:color="auto"/>
          </w:divBdr>
        </w:div>
        <w:div w:id="443303027">
          <w:marLeft w:val="0"/>
          <w:marRight w:val="0"/>
          <w:marTop w:val="0"/>
          <w:marBottom w:val="0"/>
          <w:divBdr>
            <w:top w:val="none" w:sz="0" w:space="0" w:color="auto"/>
            <w:left w:val="none" w:sz="0" w:space="0" w:color="auto"/>
            <w:bottom w:val="none" w:sz="0" w:space="0" w:color="auto"/>
            <w:right w:val="none" w:sz="0" w:space="0" w:color="auto"/>
          </w:divBdr>
        </w:div>
        <w:div w:id="216476318">
          <w:marLeft w:val="0"/>
          <w:marRight w:val="0"/>
          <w:marTop w:val="0"/>
          <w:marBottom w:val="0"/>
          <w:divBdr>
            <w:top w:val="none" w:sz="0" w:space="0" w:color="auto"/>
            <w:left w:val="none" w:sz="0" w:space="0" w:color="auto"/>
            <w:bottom w:val="none" w:sz="0" w:space="0" w:color="auto"/>
            <w:right w:val="none" w:sz="0" w:space="0" w:color="auto"/>
          </w:divBdr>
        </w:div>
        <w:div w:id="2088073340">
          <w:marLeft w:val="0"/>
          <w:marRight w:val="0"/>
          <w:marTop w:val="0"/>
          <w:marBottom w:val="0"/>
          <w:divBdr>
            <w:top w:val="none" w:sz="0" w:space="0" w:color="auto"/>
            <w:left w:val="none" w:sz="0" w:space="0" w:color="auto"/>
            <w:bottom w:val="none" w:sz="0" w:space="0" w:color="auto"/>
            <w:right w:val="none" w:sz="0" w:space="0" w:color="auto"/>
          </w:divBdr>
        </w:div>
        <w:div w:id="1271933829">
          <w:marLeft w:val="0"/>
          <w:marRight w:val="0"/>
          <w:marTop w:val="0"/>
          <w:marBottom w:val="0"/>
          <w:divBdr>
            <w:top w:val="none" w:sz="0" w:space="0" w:color="auto"/>
            <w:left w:val="none" w:sz="0" w:space="0" w:color="auto"/>
            <w:bottom w:val="none" w:sz="0" w:space="0" w:color="auto"/>
            <w:right w:val="none" w:sz="0" w:space="0" w:color="auto"/>
          </w:divBdr>
        </w:div>
      </w:divsChild>
    </w:div>
    <w:div w:id="347296925">
      <w:bodyDiv w:val="1"/>
      <w:marLeft w:val="0"/>
      <w:marRight w:val="0"/>
      <w:marTop w:val="0"/>
      <w:marBottom w:val="0"/>
      <w:divBdr>
        <w:top w:val="none" w:sz="0" w:space="0" w:color="auto"/>
        <w:left w:val="none" w:sz="0" w:space="0" w:color="auto"/>
        <w:bottom w:val="none" w:sz="0" w:space="0" w:color="auto"/>
        <w:right w:val="none" w:sz="0" w:space="0" w:color="auto"/>
      </w:divBdr>
    </w:div>
    <w:div w:id="348609190">
      <w:bodyDiv w:val="1"/>
      <w:marLeft w:val="0"/>
      <w:marRight w:val="0"/>
      <w:marTop w:val="0"/>
      <w:marBottom w:val="0"/>
      <w:divBdr>
        <w:top w:val="none" w:sz="0" w:space="0" w:color="auto"/>
        <w:left w:val="none" w:sz="0" w:space="0" w:color="auto"/>
        <w:bottom w:val="none" w:sz="0" w:space="0" w:color="auto"/>
        <w:right w:val="none" w:sz="0" w:space="0" w:color="auto"/>
      </w:divBdr>
    </w:div>
    <w:div w:id="351033838">
      <w:bodyDiv w:val="1"/>
      <w:marLeft w:val="0"/>
      <w:marRight w:val="0"/>
      <w:marTop w:val="0"/>
      <w:marBottom w:val="0"/>
      <w:divBdr>
        <w:top w:val="none" w:sz="0" w:space="0" w:color="auto"/>
        <w:left w:val="none" w:sz="0" w:space="0" w:color="auto"/>
        <w:bottom w:val="none" w:sz="0" w:space="0" w:color="auto"/>
        <w:right w:val="none" w:sz="0" w:space="0" w:color="auto"/>
      </w:divBdr>
    </w:div>
    <w:div w:id="352153664">
      <w:bodyDiv w:val="1"/>
      <w:marLeft w:val="0"/>
      <w:marRight w:val="0"/>
      <w:marTop w:val="0"/>
      <w:marBottom w:val="0"/>
      <w:divBdr>
        <w:top w:val="none" w:sz="0" w:space="0" w:color="auto"/>
        <w:left w:val="none" w:sz="0" w:space="0" w:color="auto"/>
        <w:bottom w:val="none" w:sz="0" w:space="0" w:color="auto"/>
        <w:right w:val="none" w:sz="0" w:space="0" w:color="auto"/>
      </w:divBdr>
    </w:div>
    <w:div w:id="355231253">
      <w:bodyDiv w:val="1"/>
      <w:marLeft w:val="0"/>
      <w:marRight w:val="0"/>
      <w:marTop w:val="0"/>
      <w:marBottom w:val="0"/>
      <w:divBdr>
        <w:top w:val="none" w:sz="0" w:space="0" w:color="auto"/>
        <w:left w:val="none" w:sz="0" w:space="0" w:color="auto"/>
        <w:bottom w:val="none" w:sz="0" w:space="0" w:color="auto"/>
        <w:right w:val="none" w:sz="0" w:space="0" w:color="auto"/>
      </w:divBdr>
    </w:div>
    <w:div w:id="363363152">
      <w:bodyDiv w:val="1"/>
      <w:marLeft w:val="0"/>
      <w:marRight w:val="0"/>
      <w:marTop w:val="0"/>
      <w:marBottom w:val="0"/>
      <w:divBdr>
        <w:top w:val="none" w:sz="0" w:space="0" w:color="auto"/>
        <w:left w:val="none" w:sz="0" w:space="0" w:color="auto"/>
        <w:bottom w:val="none" w:sz="0" w:space="0" w:color="auto"/>
        <w:right w:val="none" w:sz="0" w:space="0" w:color="auto"/>
      </w:divBdr>
      <w:divsChild>
        <w:div w:id="1470201115">
          <w:marLeft w:val="0"/>
          <w:marRight w:val="0"/>
          <w:marTop w:val="0"/>
          <w:marBottom w:val="0"/>
          <w:divBdr>
            <w:top w:val="none" w:sz="0" w:space="0" w:color="auto"/>
            <w:left w:val="none" w:sz="0" w:space="0" w:color="auto"/>
            <w:bottom w:val="none" w:sz="0" w:space="0" w:color="auto"/>
            <w:right w:val="none" w:sz="0" w:space="0" w:color="auto"/>
          </w:divBdr>
        </w:div>
      </w:divsChild>
    </w:div>
    <w:div w:id="363478447">
      <w:bodyDiv w:val="1"/>
      <w:marLeft w:val="0"/>
      <w:marRight w:val="0"/>
      <w:marTop w:val="0"/>
      <w:marBottom w:val="0"/>
      <w:divBdr>
        <w:top w:val="none" w:sz="0" w:space="0" w:color="auto"/>
        <w:left w:val="none" w:sz="0" w:space="0" w:color="auto"/>
        <w:bottom w:val="none" w:sz="0" w:space="0" w:color="auto"/>
        <w:right w:val="none" w:sz="0" w:space="0" w:color="auto"/>
      </w:divBdr>
    </w:div>
    <w:div w:id="365716729">
      <w:bodyDiv w:val="1"/>
      <w:marLeft w:val="0"/>
      <w:marRight w:val="0"/>
      <w:marTop w:val="0"/>
      <w:marBottom w:val="0"/>
      <w:divBdr>
        <w:top w:val="none" w:sz="0" w:space="0" w:color="auto"/>
        <w:left w:val="none" w:sz="0" w:space="0" w:color="auto"/>
        <w:bottom w:val="none" w:sz="0" w:space="0" w:color="auto"/>
        <w:right w:val="none" w:sz="0" w:space="0" w:color="auto"/>
      </w:divBdr>
    </w:div>
    <w:div w:id="366562714">
      <w:bodyDiv w:val="1"/>
      <w:marLeft w:val="0"/>
      <w:marRight w:val="0"/>
      <w:marTop w:val="0"/>
      <w:marBottom w:val="0"/>
      <w:divBdr>
        <w:top w:val="none" w:sz="0" w:space="0" w:color="auto"/>
        <w:left w:val="none" w:sz="0" w:space="0" w:color="auto"/>
        <w:bottom w:val="none" w:sz="0" w:space="0" w:color="auto"/>
        <w:right w:val="none" w:sz="0" w:space="0" w:color="auto"/>
      </w:divBdr>
    </w:div>
    <w:div w:id="367143394">
      <w:bodyDiv w:val="1"/>
      <w:marLeft w:val="0"/>
      <w:marRight w:val="0"/>
      <w:marTop w:val="0"/>
      <w:marBottom w:val="0"/>
      <w:divBdr>
        <w:top w:val="none" w:sz="0" w:space="0" w:color="auto"/>
        <w:left w:val="none" w:sz="0" w:space="0" w:color="auto"/>
        <w:bottom w:val="none" w:sz="0" w:space="0" w:color="auto"/>
        <w:right w:val="none" w:sz="0" w:space="0" w:color="auto"/>
      </w:divBdr>
    </w:div>
    <w:div w:id="367486216">
      <w:bodyDiv w:val="1"/>
      <w:marLeft w:val="0"/>
      <w:marRight w:val="0"/>
      <w:marTop w:val="0"/>
      <w:marBottom w:val="0"/>
      <w:divBdr>
        <w:top w:val="none" w:sz="0" w:space="0" w:color="auto"/>
        <w:left w:val="none" w:sz="0" w:space="0" w:color="auto"/>
        <w:bottom w:val="none" w:sz="0" w:space="0" w:color="auto"/>
        <w:right w:val="none" w:sz="0" w:space="0" w:color="auto"/>
      </w:divBdr>
      <w:divsChild>
        <w:div w:id="1429081576">
          <w:marLeft w:val="0"/>
          <w:marRight w:val="0"/>
          <w:marTop w:val="0"/>
          <w:marBottom w:val="0"/>
          <w:divBdr>
            <w:top w:val="none" w:sz="0" w:space="0" w:color="auto"/>
            <w:left w:val="none" w:sz="0" w:space="0" w:color="auto"/>
            <w:bottom w:val="none" w:sz="0" w:space="0" w:color="auto"/>
            <w:right w:val="none" w:sz="0" w:space="0" w:color="auto"/>
          </w:divBdr>
          <w:divsChild>
            <w:div w:id="1338535883">
              <w:marLeft w:val="0"/>
              <w:marRight w:val="0"/>
              <w:marTop w:val="0"/>
              <w:marBottom w:val="0"/>
              <w:divBdr>
                <w:top w:val="none" w:sz="0" w:space="0" w:color="auto"/>
                <w:left w:val="none" w:sz="0" w:space="0" w:color="auto"/>
                <w:bottom w:val="none" w:sz="0" w:space="0" w:color="auto"/>
                <w:right w:val="none" w:sz="0" w:space="0" w:color="auto"/>
              </w:divBdr>
            </w:div>
          </w:divsChild>
        </w:div>
        <w:div w:id="776296475">
          <w:marLeft w:val="0"/>
          <w:marRight w:val="0"/>
          <w:marTop w:val="0"/>
          <w:marBottom w:val="0"/>
          <w:divBdr>
            <w:top w:val="none" w:sz="0" w:space="0" w:color="auto"/>
            <w:left w:val="none" w:sz="0" w:space="0" w:color="auto"/>
            <w:bottom w:val="none" w:sz="0" w:space="0" w:color="auto"/>
            <w:right w:val="none" w:sz="0" w:space="0" w:color="auto"/>
          </w:divBdr>
          <w:divsChild>
            <w:div w:id="367216796">
              <w:marLeft w:val="0"/>
              <w:marRight w:val="0"/>
              <w:marTop w:val="0"/>
              <w:marBottom w:val="0"/>
              <w:divBdr>
                <w:top w:val="none" w:sz="0" w:space="0" w:color="auto"/>
                <w:left w:val="none" w:sz="0" w:space="0" w:color="auto"/>
                <w:bottom w:val="none" w:sz="0" w:space="0" w:color="auto"/>
                <w:right w:val="none" w:sz="0" w:space="0" w:color="auto"/>
              </w:divBdr>
              <w:divsChild>
                <w:div w:id="2048529226">
                  <w:marLeft w:val="0"/>
                  <w:marRight w:val="0"/>
                  <w:marTop w:val="0"/>
                  <w:marBottom w:val="0"/>
                  <w:divBdr>
                    <w:top w:val="none" w:sz="0" w:space="0" w:color="auto"/>
                    <w:left w:val="none" w:sz="0" w:space="0" w:color="auto"/>
                    <w:bottom w:val="none" w:sz="0" w:space="0" w:color="auto"/>
                    <w:right w:val="none" w:sz="0" w:space="0" w:color="auto"/>
                  </w:divBdr>
                  <w:divsChild>
                    <w:div w:id="1746075768">
                      <w:marLeft w:val="225"/>
                      <w:marRight w:val="225"/>
                      <w:marTop w:val="0"/>
                      <w:marBottom w:val="0"/>
                      <w:divBdr>
                        <w:top w:val="none" w:sz="0" w:space="0" w:color="auto"/>
                        <w:left w:val="none" w:sz="0" w:space="0" w:color="auto"/>
                        <w:bottom w:val="none" w:sz="0" w:space="0" w:color="auto"/>
                        <w:right w:val="none" w:sz="0" w:space="0" w:color="auto"/>
                      </w:divBdr>
                      <w:divsChild>
                        <w:div w:id="473834778">
                          <w:marLeft w:val="0"/>
                          <w:marRight w:val="0"/>
                          <w:marTop w:val="0"/>
                          <w:marBottom w:val="0"/>
                          <w:divBdr>
                            <w:top w:val="none" w:sz="0" w:space="0" w:color="auto"/>
                            <w:left w:val="none" w:sz="0" w:space="0" w:color="auto"/>
                            <w:bottom w:val="none" w:sz="0" w:space="0" w:color="auto"/>
                            <w:right w:val="none" w:sz="0" w:space="0" w:color="auto"/>
                          </w:divBdr>
                          <w:divsChild>
                            <w:div w:id="1104576431">
                              <w:marLeft w:val="0"/>
                              <w:marRight w:val="0"/>
                              <w:marTop w:val="0"/>
                              <w:marBottom w:val="0"/>
                              <w:divBdr>
                                <w:top w:val="none" w:sz="0" w:space="0" w:color="auto"/>
                                <w:left w:val="none" w:sz="0" w:space="0" w:color="auto"/>
                                <w:bottom w:val="none" w:sz="0" w:space="0" w:color="auto"/>
                                <w:right w:val="none" w:sz="0" w:space="0" w:color="auto"/>
                              </w:divBdr>
                              <w:divsChild>
                                <w:div w:id="272714088">
                                  <w:marLeft w:val="0"/>
                                  <w:marRight w:val="0"/>
                                  <w:marTop w:val="0"/>
                                  <w:marBottom w:val="0"/>
                                  <w:divBdr>
                                    <w:top w:val="none" w:sz="0" w:space="0" w:color="auto"/>
                                    <w:left w:val="none" w:sz="0" w:space="0" w:color="auto"/>
                                    <w:bottom w:val="none" w:sz="0" w:space="0" w:color="auto"/>
                                    <w:right w:val="none" w:sz="0" w:space="0" w:color="auto"/>
                                  </w:divBdr>
                                  <w:divsChild>
                                    <w:div w:id="2109619805">
                                      <w:marLeft w:val="0"/>
                                      <w:marRight w:val="0"/>
                                      <w:marTop w:val="0"/>
                                      <w:marBottom w:val="0"/>
                                      <w:divBdr>
                                        <w:top w:val="none" w:sz="0" w:space="0" w:color="auto"/>
                                        <w:left w:val="none" w:sz="0" w:space="0" w:color="auto"/>
                                        <w:bottom w:val="none" w:sz="0" w:space="0" w:color="auto"/>
                                        <w:right w:val="none" w:sz="0" w:space="0" w:color="auto"/>
                                      </w:divBdr>
                                      <w:divsChild>
                                        <w:div w:id="1193104573">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20463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994922">
      <w:bodyDiv w:val="1"/>
      <w:marLeft w:val="0"/>
      <w:marRight w:val="0"/>
      <w:marTop w:val="0"/>
      <w:marBottom w:val="0"/>
      <w:divBdr>
        <w:top w:val="none" w:sz="0" w:space="0" w:color="auto"/>
        <w:left w:val="none" w:sz="0" w:space="0" w:color="auto"/>
        <w:bottom w:val="none" w:sz="0" w:space="0" w:color="auto"/>
        <w:right w:val="none" w:sz="0" w:space="0" w:color="auto"/>
      </w:divBdr>
    </w:div>
    <w:div w:id="371153005">
      <w:bodyDiv w:val="1"/>
      <w:marLeft w:val="0"/>
      <w:marRight w:val="0"/>
      <w:marTop w:val="0"/>
      <w:marBottom w:val="0"/>
      <w:divBdr>
        <w:top w:val="none" w:sz="0" w:space="0" w:color="auto"/>
        <w:left w:val="none" w:sz="0" w:space="0" w:color="auto"/>
        <w:bottom w:val="none" w:sz="0" w:space="0" w:color="auto"/>
        <w:right w:val="none" w:sz="0" w:space="0" w:color="auto"/>
      </w:divBdr>
    </w:div>
    <w:div w:id="374045946">
      <w:bodyDiv w:val="1"/>
      <w:marLeft w:val="0"/>
      <w:marRight w:val="0"/>
      <w:marTop w:val="0"/>
      <w:marBottom w:val="0"/>
      <w:divBdr>
        <w:top w:val="none" w:sz="0" w:space="0" w:color="auto"/>
        <w:left w:val="none" w:sz="0" w:space="0" w:color="auto"/>
        <w:bottom w:val="none" w:sz="0" w:space="0" w:color="auto"/>
        <w:right w:val="none" w:sz="0" w:space="0" w:color="auto"/>
      </w:divBdr>
    </w:div>
    <w:div w:id="377358411">
      <w:bodyDiv w:val="1"/>
      <w:marLeft w:val="0"/>
      <w:marRight w:val="0"/>
      <w:marTop w:val="0"/>
      <w:marBottom w:val="0"/>
      <w:divBdr>
        <w:top w:val="none" w:sz="0" w:space="0" w:color="auto"/>
        <w:left w:val="none" w:sz="0" w:space="0" w:color="auto"/>
        <w:bottom w:val="none" w:sz="0" w:space="0" w:color="auto"/>
        <w:right w:val="none" w:sz="0" w:space="0" w:color="auto"/>
      </w:divBdr>
    </w:div>
    <w:div w:id="377776447">
      <w:bodyDiv w:val="1"/>
      <w:marLeft w:val="0"/>
      <w:marRight w:val="0"/>
      <w:marTop w:val="0"/>
      <w:marBottom w:val="0"/>
      <w:divBdr>
        <w:top w:val="none" w:sz="0" w:space="0" w:color="auto"/>
        <w:left w:val="none" w:sz="0" w:space="0" w:color="auto"/>
        <w:bottom w:val="none" w:sz="0" w:space="0" w:color="auto"/>
        <w:right w:val="none" w:sz="0" w:space="0" w:color="auto"/>
      </w:divBdr>
    </w:div>
    <w:div w:id="380399278">
      <w:bodyDiv w:val="1"/>
      <w:marLeft w:val="0"/>
      <w:marRight w:val="0"/>
      <w:marTop w:val="0"/>
      <w:marBottom w:val="0"/>
      <w:divBdr>
        <w:top w:val="none" w:sz="0" w:space="0" w:color="auto"/>
        <w:left w:val="none" w:sz="0" w:space="0" w:color="auto"/>
        <w:bottom w:val="none" w:sz="0" w:space="0" w:color="auto"/>
        <w:right w:val="none" w:sz="0" w:space="0" w:color="auto"/>
      </w:divBdr>
    </w:div>
    <w:div w:id="383678878">
      <w:bodyDiv w:val="1"/>
      <w:marLeft w:val="0"/>
      <w:marRight w:val="0"/>
      <w:marTop w:val="0"/>
      <w:marBottom w:val="0"/>
      <w:divBdr>
        <w:top w:val="none" w:sz="0" w:space="0" w:color="auto"/>
        <w:left w:val="none" w:sz="0" w:space="0" w:color="auto"/>
        <w:bottom w:val="none" w:sz="0" w:space="0" w:color="auto"/>
        <w:right w:val="none" w:sz="0" w:space="0" w:color="auto"/>
      </w:divBdr>
    </w:div>
    <w:div w:id="385185124">
      <w:bodyDiv w:val="1"/>
      <w:marLeft w:val="0"/>
      <w:marRight w:val="0"/>
      <w:marTop w:val="0"/>
      <w:marBottom w:val="0"/>
      <w:divBdr>
        <w:top w:val="none" w:sz="0" w:space="0" w:color="auto"/>
        <w:left w:val="none" w:sz="0" w:space="0" w:color="auto"/>
        <w:bottom w:val="none" w:sz="0" w:space="0" w:color="auto"/>
        <w:right w:val="none" w:sz="0" w:space="0" w:color="auto"/>
      </w:divBdr>
    </w:div>
    <w:div w:id="389350867">
      <w:bodyDiv w:val="1"/>
      <w:marLeft w:val="0"/>
      <w:marRight w:val="0"/>
      <w:marTop w:val="0"/>
      <w:marBottom w:val="0"/>
      <w:divBdr>
        <w:top w:val="none" w:sz="0" w:space="0" w:color="auto"/>
        <w:left w:val="none" w:sz="0" w:space="0" w:color="auto"/>
        <w:bottom w:val="none" w:sz="0" w:space="0" w:color="auto"/>
        <w:right w:val="none" w:sz="0" w:space="0" w:color="auto"/>
      </w:divBdr>
    </w:div>
    <w:div w:id="390887325">
      <w:bodyDiv w:val="1"/>
      <w:marLeft w:val="0"/>
      <w:marRight w:val="0"/>
      <w:marTop w:val="0"/>
      <w:marBottom w:val="0"/>
      <w:divBdr>
        <w:top w:val="none" w:sz="0" w:space="0" w:color="auto"/>
        <w:left w:val="none" w:sz="0" w:space="0" w:color="auto"/>
        <w:bottom w:val="none" w:sz="0" w:space="0" w:color="auto"/>
        <w:right w:val="none" w:sz="0" w:space="0" w:color="auto"/>
      </w:divBdr>
    </w:div>
    <w:div w:id="391151441">
      <w:bodyDiv w:val="1"/>
      <w:marLeft w:val="0"/>
      <w:marRight w:val="0"/>
      <w:marTop w:val="0"/>
      <w:marBottom w:val="0"/>
      <w:divBdr>
        <w:top w:val="none" w:sz="0" w:space="0" w:color="auto"/>
        <w:left w:val="none" w:sz="0" w:space="0" w:color="auto"/>
        <w:bottom w:val="none" w:sz="0" w:space="0" w:color="auto"/>
        <w:right w:val="none" w:sz="0" w:space="0" w:color="auto"/>
      </w:divBdr>
    </w:div>
    <w:div w:id="397896549">
      <w:bodyDiv w:val="1"/>
      <w:marLeft w:val="0"/>
      <w:marRight w:val="0"/>
      <w:marTop w:val="0"/>
      <w:marBottom w:val="0"/>
      <w:divBdr>
        <w:top w:val="none" w:sz="0" w:space="0" w:color="auto"/>
        <w:left w:val="none" w:sz="0" w:space="0" w:color="auto"/>
        <w:bottom w:val="none" w:sz="0" w:space="0" w:color="auto"/>
        <w:right w:val="none" w:sz="0" w:space="0" w:color="auto"/>
      </w:divBdr>
    </w:div>
    <w:div w:id="399136787">
      <w:bodyDiv w:val="1"/>
      <w:marLeft w:val="0"/>
      <w:marRight w:val="0"/>
      <w:marTop w:val="0"/>
      <w:marBottom w:val="0"/>
      <w:divBdr>
        <w:top w:val="none" w:sz="0" w:space="0" w:color="auto"/>
        <w:left w:val="none" w:sz="0" w:space="0" w:color="auto"/>
        <w:bottom w:val="none" w:sz="0" w:space="0" w:color="auto"/>
        <w:right w:val="none" w:sz="0" w:space="0" w:color="auto"/>
      </w:divBdr>
    </w:div>
    <w:div w:id="400758440">
      <w:bodyDiv w:val="1"/>
      <w:marLeft w:val="0"/>
      <w:marRight w:val="0"/>
      <w:marTop w:val="0"/>
      <w:marBottom w:val="0"/>
      <w:divBdr>
        <w:top w:val="none" w:sz="0" w:space="0" w:color="auto"/>
        <w:left w:val="none" w:sz="0" w:space="0" w:color="auto"/>
        <w:bottom w:val="none" w:sz="0" w:space="0" w:color="auto"/>
        <w:right w:val="none" w:sz="0" w:space="0" w:color="auto"/>
      </w:divBdr>
    </w:div>
    <w:div w:id="404305822">
      <w:bodyDiv w:val="1"/>
      <w:marLeft w:val="0"/>
      <w:marRight w:val="0"/>
      <w:marTop w:val="0"/>
      <w:marBottom w:val="0"/>
      <w:divBdr>
        <w:top w:val="none" w:sz="0" w:space="0" w:color="auto"/>
        <w:left w:val="none" w:sz="0" w:space="0" w:color="auto"/>
        <w:bottom w:val="none" w:sz="0" w:space="0" w:color="auto"/>
        <w:right w:val="none" w:sz="0" w:space="0" w:color="auto"/>
      </w:divBdr>
    </w:div>
    <w:div w:id="405342121">
      <w:bodyDiv w:val="1"/>
      <w:marLeft w:val="0"/>
      <w:marRight w:val="0"/>
      <w:marTop w:val="0"/>
      <w:marBottom w:val="0"/>
      <w:divBdr>
        <w:top w:val="none" w:sz="0" w:space="0" w:color="auto"/>
        <w:left w:val="none" w:sz="0" w:space="0" w:color="auto"/>
        <w:bottom w:val="none" w:sz="0" w:space="0" w:color="auto"/>
        <w:right w:val="none" w:sz="0" w:space="0" w:color="auto"/>
      </w:divBdr>
    </w:div>
    <w:div w:id="408498699">
      <w:bodyDiv w:val="1"/>
      <w:marLeft w:val="0"/>
      <w:marRight w:val="0"/>
      <w:marTop w:val="0"/>
      <w:marBottom w:val="0"/>
      <w:divBdr>
        <w:top w:val="none" w:sz="0" w:space="0" w:color="auto"/>
        <w:left w:val="none" w:sz="0" w:space="0" w:color="auto"/>
        <w:bottom w:val="none" w:sz="0" w:space="0" w:color="auto"/>
        <w:right w:val="none" w:sz="0" w:space="0" w:color="auto"/>
      </w:divBdr>
      <w:divsChild>
        <w:div w:id="2098793605">
          <w:marLeft w:val="0"/>
          <w:marRight w:val="0"/>
          <w:marTop w:val="0"/>
          <w:marBottom w:val="0"/>
          <w:divBdr>
            <w:top w:val="none" w:sz="0" w:space="0" w:color="auto"/>
            <w:left w:val="none" w:sz="0" w:space="0" w:color="auto"/>
            <w:bottom w:val="none" w:sz="0" w:space="0" w:color="auto"/>
            <w:right w:val="none" w:sz="0" w:space="0" w:color="auto"/>
          </w:divBdr>
          <w:divsChild>
            <w:div w:id="1633363644">
              <w:marLeft w:val="0"/>
              <w:marRight w:val="0"/>
              <w:marTop w:val="0"/>
              <w:marBottom w:val="0"/>
              <w:divBdr>
                <w:top w:val="none" w:sz="0" w:space="0" w:color="auto"/>
                <w:left w:val="none" w:sz="0" w:space="0" w:color="auto"/>
                <w:bottom w:val="none" w:sz="0" w:space="0" w:color="auto"/>
                <w:right w:val="none" w:sz="0" w:space="0" w:color="auto"/>
              </w:divBdr>
            </w:div>
          </w:divsChild>
        </w:div>
        <w:div w:id="643197356">
          <w:marLeft w:val="0"/>
          <w:marRight w:val="0"/>
          <w:marTop w:val="0"/>
          <w:marBottom w:val="0"/>
          <w:divBdr>
            <w:top w:val="none" w:sz="0" w:space="0" w:color="auto"/>
            <w:left w:val="none" w:sz="0" w:space="0" w:color="auto"/>
            <w:bottom w:val="none" w:sz="0" w:space="0" w:color="auto"/>
            <w:right w:val="none" w:sz="0" w:space="0" w:color="auto"/>
          </w:divBdr>
          <w:divsChild>
            <w:div w:id="1615484144">
              <w:marLeft w:val="0"/>
              <w:marRight w:val="0"/>
              <w:marTop w:val="0"/>
              <w:marBottom w:val="0"/>
              <w:divBdr>
                <w:top w:val="none" w:sz="0" w:space="0" w:color="auto"/>
                <w:left w:val="none" w:sz="0" w:space="0" w:color="auto"/>
                <w:bottom w:val="none" w:sz="0" w:space="0" w:color="auto"/>
                <w:right w:val="none" w:sz="0" w:space="0" w:color="auto"/>
              </w:divBdr>
              <w:divsChild>
                <w:div w:id="1294216594">
                  <w:marLeft w:val="0"/>
                  <w:marRight w:val="0"/>
                  <w:marTop w:val="0"/>
                  <w:marBottom w:val="0"/>
                  <w:divBdr>
                    <w:top w:val="none" w:sz="0" w:space="0" w:color="auto"/>
                    <w:left w:val="none" w:sz="0" w:space="0" w:color="auto"/>
                    <w:bottom w:val="none" w:sz="0" w:space="0" w:color="auto"/>
                    <w:right w:val="none" w:sz="0" w:space="0" w:color="auto"/>
                  </w:divBdr>
                  <w:divsChild>
                    <w:div w:id="1879396560">
                      <w:marLeft w:val="225"/>
                      <w:marRight w:val="225"/>
                      <w:marTop w:val="0"/>
                      <w:marBottom w:val="0"/>
                      <w:divBdr>
                        <w:top w:val="none" w:sz="0" w:space="0" w:color="auto"/>
                        <w:left w:val="none" w:sz="0" w:space="0" w:color="auto"/>
                        <w:bottom w:val="none" w:sz="0" w:space="0" w:color="auto"/>
                        <w:right w:val="none" w:sz="0" w:space="0" w:color="auto"/>
                      </w:divBdr>
                      <w:divsChild>
                        <w:div w:id="1671835297">
                          <w:marLeft w:val="0"/>
                          <w:marRight w:val="0"/>
                          <w:marTop w:val="0"/>
                          <w:marBottom w:val="0"/>
                          <w:divBdr>
                            <w:top w:val="none" w:sz="0" w:space="0" w:color="auto"/>
                            <w:left w:val="none" w:sz="0" w:space="0" w:color="auto"/>
                            <w:bottom w:val="none" w:sz="0" w:space="0" w:color="auto"/>
                            <w:right w:val="none" w:sz="0" w:space="0" w:color="auto"/>
                          </w:divBdr>
                          <w:divsChild>
                            <w:div w:id="769930359">
                              <w:marLeft w:val="0"/>
                              <w:marRight w:val="0"/>
                              <w:marTop w:val="0"/>
                              <w:marBottom w:val="0"/>
                              <w:divBdr>
                                <w:top w:val="none" w:sz="0" w:space="0" w:color="auto"/>
                                <w:left w:val="none" w:sz="0" w:space="0" w:color="auto"/>
                                <w:bottom w:val="none" w:sz="0" w:space="0" w:color="auto"/>
                                <w:right w:val="none" w:sz="0" w:space="0" w:color="auto"/>
                              </w:divBdr>
                              <w:divsChild>
                                <w:div w:id="2083091395">
                                  <w:marLeft w:val="0"/>
                                  <w:marRight w:val="0"/>
                                  <w:marTop w:val="0"/>
                                  <w:marBottom w:val="0"/>
                                  <w:divBdr>
                                    <w:top w:val="none" w:sz="0" w:space="0" w:color="auto"/>
                                    <w:left w:val="none" w:sz="0" w:space="0" w:color="auto"/>
                                    <w:bottom w:val="none" w:sz="0" w:space="0" w:color="auto"/>
                                    <w:right w:val="none" w:sz="0" w:space="0" w:color="auto"/>
                                  </w:divBdr>
                                  <w:divsChild>
                                    <w:div w:id="396976034">
                                      <w:marLeft w:val="0"/>
                                      <w:marRight w:val="0"/>
                                      <w:marTop w:val="0"/>
                                      <w:marBottom w:val="0"/>
                                      <w:divBdr>
                                        <w:top w:val="none" w:sz="0" w:space="0" w:color="auto"/>
                                        <w:left w:val="none" w:sz="0" w:space="0" w:color="auto"/>
                                        <w:bottom w:val="none" w:sz="0" w:space="0" w:color="auto"/>
                                        <w:right w:val="none" w:sz="0" w:space="0" w:color="auto"/>
                                      </w:divBdr>
                                      <w:divsChild>
                                        <w:div w:id="170528549">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4046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0465219">
      <w:bodyDiv w:val="1"/>
      <w:marLeft w:val="0"/>
      <w:marRight w:val="0"/>
      <w:marTop w:val="0"/>
      <w:marBottom w:val="0"/>
      <w:divBdr>
        <w:top w:val="none" w:sz="0" w:space="0" w:color="auto"/>
        <w:left w:val="none" w:sz="0" w:space="0" w:color="auto"/>
        <w:bottom w:val="none" w:sz="0" w:space="0" w:color="auto"/>
        <w:right w:val="none" w:sz="0" w:space="0" w:color="auto"/>
      </w:divBdr>
    </w:div>
    <w:div w:id="413430753">
      <w:bodyDiv w:val="1"/>
      <w:marLeft w:val="0"/>
      <w:marRight w:val="0"/>
      <w:marTop w:val="0"/>
      <w:marBottom w:val="0"/>
      <w:divBdr>
        <w:top w:val="none" w:sz="0" w:space="0" w:color="auto"/>
        <w:left w:val="none" w:sz="0" w:space="0" w:color="auto"/>
        <w:bottom w:val="none" w:sz="0" w:space="0" w:color="auto"/>
        <w:right w:val="none" w:sz="0" w:space="0" w:color="auto"/>
      </w:divBdr>
    </w:div>
    <w:div w:id="416489263">
      <w:bodyDiv w:val="1"/>
      <w:marLeft w:val="0"/>
      <w:marRight w:val="0"/>
      <w:marTop w:val="0"/>
      <w:marBottom w:val="0"/>
      <w:divBdr>
        <w:top w:val="none" w:sz="0" w:space="0" w:color="auto"/>
        <w:left w:val="none" w:sz="0" w:space="0" w:color="auto"/>
        <w:bottom w:val="none" w:sz="0" w:space="0" w:color="auto"/>
        <w:right w:val="none" w:sz="0" w:space="0" w:color="auto"/>
      </w:divBdr>
      <w:divsChild>
        <w:div w:id="222721831">
          <w:marLeft w:val="0"/>
          <w:marRight w:val="0"/>
          <w:marTop w:val="0"/>
          <w:marBottom w:val="0"/>
          <w:divBdr>
            <w:top w:val="none" w:sz="0" w:space="0" w:color="auto"/>
            <w:left w:val="none" w:sz="0" w:space="0" w:color="auto"/>
            <w:bottom w:val="none" w:sz="0" w:space="0" w:color="auto"/>
            <w:right w:val="none" w:sz="0" w:space="0" w:color="auto"/>
          </w:divBdr>
          <w:divsChild>
            <w:div w:id="1851603255">
              <w:marLeft w:val="0"/>
              <w:marRight w:val="0"/>
              <w:marTop w:val="0"/>
              <w:marBottom w:val="0"/>
              <w:divBdr>
                <w:top w:val="none" w:sz="0" w:space="0" w:color="auto"/>
                <w:left w:val="none" w:sz="0" w:space="0" w:color="auto"/>
                <w:bottom w:val="none" w:sz="0" w:space="0" w:color="auto"/>
                <w:right w:val="none" w:sz="0" w:space="0" w:color="auto"/>
              </w:divBdr>
            </w:div>
          </w:divsChild>
        </w:div>
        <w:div w:id="1417820021">
          <w:marLeft w:val="0"/>
          <w:marRight w:val="0"/>
          <w:marTop w:val="0"/>
          <w:marBottom w:val="0"/>
          <w:divBdr>
            <w:top w:val="none" w:sz="0" w:space="0" w:color="auto"/>
            <w:left w:val="none" w:sz="0" w:space="0" w:color="auto"/>
            <w:bottom w:val="none" w:sz="0" w:space="0" w:color="auto"/>
            <w:right w:val="none" w:sz="0" w:space="0" w:color="auto"/>
          </w:divBdr>
          <w:divsChild>
            <w:div w:id="176585468">
              <w:marLeft w:val="0"/>
              <w:marRight w:val="0"/>
              <w:marTop w:val="0"/>
              <w:marBottom w:val="0"/>
              <w:divBdr>
                <w:top w:val="none" w:sz="0" w:space="0" w:color="auto"/>
                <w:left w:val="none" w:sz="0" w:space="0" w:color="auto"/>
                <w:bottom w:val="none" w:sz="0" w:space="0" w:color="auto"/>
                <w:right w:val="none" w:sz="0" w:space="0" w:color="auto"/>
              </w:divBdr>
              <w:divsChild>
                <w:div w:id="2124381290">
                  <w:marLeft w:val="0"/>
                  <w:marRight w:val="0"/>
                  <w:marTop w:val="0"/>
                  <w:marBottom w:val="0"/>
                  <w:divBdr>
                    <w:top w:val="none" w:sz="0" w:space="0" w:color="auto"/>
                    <w:left w:val="none" w:sz="0" w:space="0" w:color="auto"/>
                    <w:bottom w:val="none" w:sz="0" w:space="0" w:color="auto"/>
                    <w:right w:val="none" w:sz="0" w:space="0" w:color="auto"/>
                  </w:divBdr>
                  <w:divsChild>
                    <w:div w:id="981690499">
                      <w:marLeft w:val="225"/>
                      <w:marRight w:val="225"/>
                      <w:marTop w:val="0"/>
                      <w:marBottom w:val="0"/>
                      <w:divBdr>
                        <w:top w:val="none" w:sz="0" w:space="0" w:color="auto"/>
                        <w:left w:val="none" w:sz="0" w:space="0" w:color="auto"/>
                        <w:bottom w:val="none" w:sz="0" w:space="0" w:color="auto"/>
                        <w:right w:val="none" w:sz="0" w:space="0" w:color="auto"/>
                      </w:divBdr>
                      <w:divsChild>
                        <w:div w:id="389890661">
                          <w:marLeft w:val="0"/>
                          <w:marRight w:val="0"/>
                          <w:marTop w:val="0"/>
                          <w:marBottom w:val="0"/>
                          <w:divBdr>
                            <w:top w:val="none" w:sz="0" w:space="0" w:color="auto"/>
                            <w:left w:val="none" w:sz="0" w:space="0" w:color="auto"/>
                            <w:bottom w:val="none" w:sz="0" w:space="0" w:color="auto"/>
                            <w:right w:val="none" w:sz="0" w:space="0" w:color="auto"/>
                          </w:divBdr>
                          <w:divsChild>
                            <w:div w:id="1174614660">
                              <w:marLeft w:val="0"/>
                              <w:marRight w:val="0"/>
                              <w:marTop w:val="0"/>
                              <w:marBottom w:val="0"/>
                              <w:divBdr>
                                <w:top w:val="none" w:sz="0" w:space="0" w:color="auto"/>
                                <w:left w:val="none" w:sz="0" w:space="0" w:color="auto"/>
                                <w:bottom w:val="none" w:sz="0" w:space="0" w:color="auto"/>
                                <w:right w:val="none" w:sz="0" w:space="0" w:color="auto"/>
                              </w:divBdr>
                              <w:divsChild>
                                <w:div w:id="990255264">
                                  <w:marLeft w:val="0"/>
                                  <w:marRight w:val="0"/>
                                  <w:marTop w:val="0"/>
                                  <w:marBottom w:val="0"/>
                                  <w:divBdr>
                                    <w:top w:val="none" w:sz="0" w:space="0" w:color="auto"/>
                                    <w:left w:val="none" w:sz="0" w:space="0" w:color="auto"/>
                                    <w:bottom w:val="none" w:sz="0" w:space="0" w:color="auto"/>
                                    <w:right w:val="none" w:sz="0" w:space="0" w:color="auto"/>
                                  </w:divBdr>
                                  <w:divsChild>
                                    <w:div w:id="109980803">
                                      <w:marLeft w:val="0"/>
                                      <w:marRight w:val="0"/>
                                      <w:marTop w:val="0"/>
                                      <w:marBottom w:val="0"/>
                                      <w:divBdr>
                                        <w:top w:val="none" w:sz="0" w:space="0" w:color="auto"/>
                                        <w:left w:val="none" w:sz="0" w:space="0" w:color="auto"/>
                                        <w:bottom w:val="none" w:sz="0" w:space="0" w:color="auto"/>
                                        <w:right w:val="none" w:sz="0" w:space="0" w:color="auto"/>
                                      </w:divBdr>
                                      <w:divsChild>
                                        <w:div w:id="113449599">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9434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7823164">
      <w:bodyDiv w:val="1"/>
      <w:marLeft w:val="0"/>
      <w:marRight w:val="0"/>
      <w:marTop w:val="0"/>
      <w:marBottom w:val="0"/>
      <w:divBdr>
        <w:top w:val="none" w:sz="0" w:space="0" w:color="auto"/>
        <w:left w:val="none" w:sz="0" w:space="0" w:color="auto"/>
        <w:bottom w:val="none" w:sz="0" w:space="0" w:color="auto"/>
        <w:right w:val="none" w:sz="0" w:space="0" w:color="auto"/>
      </w:divBdr>
    </w:div>
    <w:div w:id="419254006">
      <w:bodyDiv w:val="1"/>
      <w:marLeft w:val="0"/>
      <w:marRight w:val="0"/>
      <w:marTop w:val="0"/>
      <w:marBottom w:val="0"/>
      <w:divBdr>
        <w:top w:val="none" w:sz="0" w:space="0" w:color="auto"/>
        <w:left w:val="none" w:sz="0" w:space="0" w:color="auto"/>
        <w:bottom w:val="none" w:sz="0" w:space="0" w:color="auto"/>
        <w:right w:val="none" w:sz="0" w:space="0" w:color="auto"/>
      </w:divBdr>
    </w:div>
    <w:div w:id="419832503">
      <w:bodyDiv w:val="1"/>
      <w:marLeft w:val="0"/>
      <w:marRight w:val="0"/>
      <w:marTop w:val="0"/>
      <w:marBottom w:val="0"/>
      <w:divBdr>
        <w:top w:val="none" w:sz="0" w:space="0" w:color="auto"/>
        <w:left w:val="none" w:sz="0" w:space="0" w:color="auto"/>
        <w:bottom w:val="none" w:sz="0" w:space="0" w:color="auto"/>
        <w:right w:val="none" w:sz="0" w:space="0" w:color="auto"/>
      </w:divBdr>
    </w:div>
    <w:div w:id="423720560">
      <w:bodyDiv w:val="1"/>
      <w:marLeft w:val="0"/>
      <w:marRight w:val="0"/>
      <w:marTop w:val="0"/>
      <w:marBottom w:val="0"/>
      <w:divBdr>
        <w:top w:val="none" w:sz="0" w:space="0" w:color="auto"/>
        <w:left w:val="none" w:sz="0" w:space="0" w:color="auto"/>
        <w:bottom w:val="none" w:sz="0" w:space="0" w:color="auto"/>
        <w:right w:val="none" w:sz="0" w:space="0" w:color="auto"/>
      </w:divBdr>
    </w:div>
    <w:div w:id="426774740">
      <w:bodyDiv w:val="1"/>
      <w:marLeft w:val="0"/>
      <w:marRight w:val="0"/>
      <w:marTop w:val="0"/>
      <w:marBottom w:val="0"/>
      <w:divBdr>
        <w:top w:val="none" w:sz="0" w:space="0" w:color="auto"/>
        <w:left w:val="none" w:sz="0" w:space="0" w:color="auto"/>
        <w:bottom w:val="none" w:sz="0" w:space="0" w:color="auto"/>
        <w:right w:val="none" w:sz="0" w:space="0" w:color="auto"/>
      </w:divBdr>
    </w:div>
    <w:div w:id="430245342">
      <w:bodyDiv w:val="1"/>
      <w:marLeft w:val="0"/>
      <w:marRight w:val="0"/>
      <w:marTop w:val="0"/>
      <w:marBottom w:val="0"/>
      <w:divBdr>
        <w:top w:val="none" w:sz="0" w:space="0" w:color="auto"/>
        <w:left w:val="none" w:sz="0" w:space="0" w:color="auto"/>
        <w:bottom w:val="none" w:sz="0" w:space="0" w:color="auto"/>
        <w:right w:val="none" w:sz="0" w:space="0" w:color="auto"/>
      </w:divBdr>
    </w:div>
    <w:div w:id="439840075">
      <w:bodyDiv w:val="1"/>
      <w:marLeft w:val="0"/>
      <w:marRight w:val="0"/>
      <w:marTop w:val="0"/>
      <w:marBottom w:val="0"/>
      <w:divBdr>
        <w:top w:val="none" w:sz="0" w:space="0" w:color="auto"/>
        <w:left w:val="none" w:sz="0" w:space="0" w:color="auto"/>
        <w:bottom w:val="none" w:sz="0" w:space="0" w:color="auto"/>
        <w:right w:val="none" w:sz="0" w:space="0" w:color="auto"/>
      </w:divBdr>
    </w:div>
    <w:div w:id="440538621">
      <w:bodyDiv w:val="1"/>
      <w:marLeft w:val="0"/>
      <w:marRight w:val="0"/>
      <w:marTop w:val="0"/>
      <w:marBottom w:val="0"/>
      <w:divBdr>
        <w:top w:val="none" w:sz="0" w:space="0" w:color="auto"/>
        <w:left w:val="none" w:sz="0" w:space="0" w:color="auto"/>
        <w:bottom w:val="none" w:sz="0" w:space="0" w:color="auto"/>
        <w:right w:val="none" w:sz="0" w:space="0" w:color="auto"/>
      </w:divBdr>
    </w:div>
    <w:div w:id="440565155">
      <w:bodyDiv w:val="1"/>
      <w:marLeft w:val="0"/>
      <w:marRight w:val="0"/>
      <w:marTop w:val="0"/>
      <w:marBottom w:val="0"/>
      <w:divBdr>
        <w:top w:val="none" w:sz="0" w:space="0" w:color="auto"/>
        <w:left w:val="none" w:sz="0" w:space="0" w:color="auto"/>
        <w:bottom w:val="none" w:sz="0" w:space="0" w:color="auto"/>
        <w:right w:val="none" w:sz="0" w:space="0" w:color="auto"/>
      </w:divBdr>
    </w:div>
    <w:div w:id="444422769">
      <w:bodyDiv w:val="1"/>
      <w:marLeft w:val="0"/>
      <w:marRight w:val="0"/>
      <w:marTop w:val="0"/>
      <w:marBottom w:val="0"/>
      <w:divBdr>
        <w:top w:val="none" w:sz="0" w:space="0" w:color="auto"/>
        <w:left w:val="none" w:sz="0" w:space="0" w:color="auto"/>
        <w:bottom w:val="none" w:sz="0" w:space="0" w:color="auto"/>
        <w:right w:val="none" w:sz="0" w:space="0" w:color="auto"/>
      </w:divBdr>
    </w:div>
    <w:div w:id="445120743">
      <w:bodyDiv w:val="1"/>
      <w:marLeft w:val="0"/>
      <w:marRight w:val="0"/>
      <w:marTop w:val="0"/>
      <w:marBottom w:val="0"/>
      <w:divBdr>
        <w:top w:val="none" w:sz="0" w:space="0" w:color="auto"/>
        <w:left w:val="none" w:sz="0" w:space="0" w:color="auto"/>
        <w:bottom w:val="none" w:sz="0" w:space="0" w:color="auto"/>
        <w:right w:val="none" w:sz="0" w:space="0" w:color="auto"/>
      </w:divBdr>
    </w:div>
    <w:div w:id="449469939">
      <w:bodyDiv w:val="1"/>
      <w:marLeft w:val="0"/>
      <w:marRight w:val="0"/>
      <w:marTop w:val="0"/>
      <w:marBottom w:val="0"/>
      <w:divBdr>
        <w:top w:val="none" w:sz="0" w:space="0" w:color="auto"/>
        <w:left w:val="none" w:sz="0" w:space="0" w:color="auto"/>
        <w:bottom w:val="none" w:sz="0" w:space="0" w:color="auto"/>
        <w:right w:val="none" w:sz="0" w:space="0" w:color="auto"/>
      </w:divBdr>
    </w:div>
    <w:div w:id="452754461">
      <w:bodyDiv w:val="1"/>
      <w:marLeft w:val="0"/>
      <w:marRight w:val="0"/>
      <w:marTop w:val="0"/>
      <w:marBottom w:val="0"/>
      <w:divBdr>
        <w:top w:val="none" w:sz="0" w:space="0" w:color="auto"/>
        <w:left w:val="none" w:sz="0" w:space="0" w:color="auto"/>
        <w:bottom w:val="none" w:sz="0" w:space="0" w:color="auto"/>
        <w:right w:val="none" w:sz="0" w:space="0" w:color="auto"/>
      </w:divBdr>
      <w:divsChild>
        <w:div w:id="1788310579">
          <w:marLeft w:val="0"/>
          <w:marRight w:val="0"/>
          <w:marTop w:val="0"/>
          <w:marBottom w:val="0"/>
          <w:divBdr>
            <w:top w:val="none" w:sz="0" w:space="0" w:color="auto"/>
            <w:left w:val="none" w:sz="0" w:space="0" w:color="auto"/>
            <w:bottom w:val="none" w:sz="0" w:space="0" w:color="auto"/>
            <w:right w:val="none" w:sz="0" w:space="0" w:color="auto"/>
          </w:divBdr>
        </w:div>
        <w:div w:id="481316476">
          <w:marLeft w:val="0"/>
          <w:marRight w:val="0"/>
          <w:marTop w:val="120"/>
          <w:marBottom w:val="0"/>
          <w:divBdr>
            <w:top w:val="none" w:sz="0" w:space="0" w:color="auto"/>
            <w:left w:val="none" w:sz="0" w:space="0" w:color="auto"/>
            <w:bottom w:val="none" w:sz="0" w:space="0" w:color="auto"/>
            <w:right w:val="none" w:sz="0" w:space="0" w:color="auto"/>
          </w:divBdr>
          <w:divsChild>
            <w:div w:id="1082986715">
              <w:marLeft w:val="0"/>
              <w:marRight w:val="0"/>
              <w:marTop w:val="0"/>
              <w:marBottom w:val="0"/>
              <w:divBdr>
                <w:top w:val="none" w:sz="0" w:space="0" w:color="auto"/>
                <w:left w:val="none" w:sz="0" w:space="0" w:color="auto"/>
                <w:bottom w:val="none" w:sz="0" w:space="0" w:color="auto"/>
                <w:right w:val="none" w:sz="0" w:space="0" w:color="auto"/>
              </w:divBdr>
              <w:divsChild>
                <w:div w:id="17540883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454183057">
      <w:bodyDiv w:val="1"/>
      <w:marLeft w:val="0"/>
      <w:marRight w:val="0"/>
      <w:marTop w:val="0"/>
      <w:marBottom w:val="0"/>
      <w:divBdr>
        <w:top w:val="none" w:sz="0" w:space="0" w:color="auto"/>
        <w:left w:val="none" w:sz="0" w:space="0" w:color="auto"/>
        <w:bottom w:val="none" w:sz="0" w:space="0" w:color="auto"/>
        <w:right w:val="none" w:sz="0" w:space="0" w:color="auto"/>
      </w:divBdr>
      <w:divsChild>
        <w:div w:id="1461611239">
          <w:marLeft w:val="0"/>
          <w:marRight w:val="0"/>
          <w:marTop w:val="0"/>
          <w:marBottom w:val="0"/>
          <w:divBdr>
            <w:top w:val="none" w:sz="0" w:space="0" w:color="auto"/>
            <w:left w:val="none" w:sz="0" w:space="0" w:color="auto"/>
            <w:bottom w:val="none" w:sz="0" w:space="0" w:color="auto"/>
            <w:right w:val="none" w:sz="0" w:space="0" w:color="auto"/>
          </w:divBdr>
          <w:divsChild>
            <w:div w:id="543714174">
              <w:marLeft w:val="0"/>
              <w:marRight w:val="0"/>
              <w:marTop w:val="0"/>
              <w:marBottom w:val="0"/>
              <w:divBdr>
                <w:top w:val="none" w:sz="0" w:space="0" w:color="auto"/>
                <w:left w:val="none" w:sz="0" w:space="0" w:color="auto"/>
                <w:bottom w:val="none" w:sz="0" w:space="0" w:color="auto"/>
                <w:right w:val="none" w:sz="0" w:space="0" w:color="auto"/>
              </w:divBdr>
            </w:div>
          </w:divsChild>
        </w:div>
        <w:div w:id="1872379145">
          <w:marLeft w:val="0"/>
          <w:marRight w:val="0"/>
          <w:marTop w:val="0"/>
          <w:marBottom w:val="0"/>
          <w:divBdr>
            <w:top w:val="none" w:sz="0" w:space="0" w:color="auto"/>
            <w:left w:val="none" w:sz="0" w:space="0" w:color="auto"/>
            <w:bottom w:val="none" w:sz="0" w:space="0" w:color="auto"/>
            <w:right w:val="none" w:sz="0" w:space="0" w:color="auto"/>
          </w:divBdr>
          <w:divsChild>
            <w:div w:id="958533663">
              <w:marLeft w:val="0"/>
              <w:marRight w:val="0"/>
              <w:marTop w:val="0"/>
              <w:marBottom w:val="0"/>
              <w:divBdr>
                <w:top w:val="none" w:sz="0" w:space="0" w:color="auto"/>
                <w:left w:val="none" w:sz="0" w:space="0" w:color="auto"/>
                <w:bottom w:val="none" w:sz="0" w:space="0" w:color="auto"/>
                <w:right w:val="none" w:sz="0" w:space="0" w:color="auto"/>
              </w:divBdr>
              <w:divsChild>
                <w:div w:id="1453205178">
                  <w:marLeft w:val="0"/>
                  <w:marRight w:val="0"/>
                  <w:marTop w:val="0"/>
                  <w:marBottom w:val="0"/>
                  <w:divBdr>
                    <w:top w:val="none" w:sz="0" w:space="0" w:color="auto"/>
                    <w:left w:val="none" w:sz="0" w:space="0" w:color="auto"/>
                    <w:bottom w:val="none" w:sz="0" w:space="0" w:color="auto"/>
                    <w:right w:val="none" w:sz="0" w:space="0" w:color="auto"/>
                  </w:divBdr>
                  <w:divsChild>
                    <w:div w:id="1253661414">
                      <w:marLeft w:val="225"/>
                      <w:marRight w:val="225"/>
                      <w:marTop w:val="0"/>
                      <w:marBottom w:val="0"/>
                      <w:divBdr>
                        <w:top w:val="none" w:sz="0" w:space="0" w:color="auto"/>
                        <w:left w:val="none" w:sz="0" w:space="0" w:color="auto"/>
                        <w:bottom w:val="none" w:sz="0" w:space="0" w:color="auto"/>
                        <w:right w:val="none" w:sz="0" w:space="0" w:color="auto"/>
                      </w:divBdr>
                      <w:divsChild>
                        <w:div w:id="2104689629">
                          <w:marLeft w:val="0"/>
                          <w:marRight w:val="0"/>
                          <w:marTop w:val="0"/>
                          <w:marBottom w:val="0"/>
                          <w:divBdr>
                            <w:top w:val="none" w:sz="0" w:space="0" w:color="auto"/>
                            <w:left w:val="none" w:sz="0" w:space="0" w:color="auto"/>
                            <w:bottom w:val="none" w:sz="0" w:space="0" w:color="auto"/>
                            <w:right w:val="none" w:sz="0" w:space="0" w:color="auto"/>
                          </w:divBdr>
                          <w:divsChild>
                            <w:div w:id="1989438468">
                              <w:marLeft w:val="0"/>
                              <w:marRight w:val="0"/>
                              <w:marTop w:val="0"/>
                              <w:marBottom w:val="0"/>
                              <w:divBdr>
                                <w:top w:val="none" w:sz="0" w:space="0" w:color="auto"/>
                                <w:left w:val="none" w:sz="0" w:space="0" w:color="auto"/>
                                <w:bottom w:val="none" w:sz="0" w:space="0" w:color="auto"/>
                                <w:right w:val="none" w:sz="0" w:space="0" w:color="auto"/>
                              </w:divBdr>
                              <w:divsChild>
                                <w:div w:id="1070228800">
                                  <w:marLeft w:val="0"/>
                                  <w:marRight w:val="0"/>
                                  <w:marTop w:val="0"/>
                                  <w:marBottom w:val="0"/>
                                  <w:divBdr>
                                    <w:top w:val="none" w:sz="0" w:space="0" w:color="auto"/>
                                    <w:left w:val="none" w:sz="0" w:space="0" w:color="auto"/>
                                    <w:bottom w:val="none" w:sz="0" w:space="0" w:color="auto"/>
                                    <w:right w:val="none" w:sz="0" w:space="0" w:color="auto"/>
                                  </w:divBdr>
                                  <w:divsChild>
                                    <w:div w:id="405108229">
                                      <w:marLeft w:val="0"/>
                                      <w:marRight w:val="0"/>
                                      <w:marTop w:val="0"/>
                                      <w:marBottom w:val="0"/>
                                      <w:divBdr>
                                        <w:top w:val="none" w:sz="0" w:space="0" w:color="auto"/>
                                        <w:left w:val="none" w:sz="0" w:space="0" w:color="auto"/>
                                        <w:bottom w:val="none" w:sz="0" w:space="0" w:color="auto"/>
                                        <w:right w:val="none" w:sz="0" w:space="0" w:color="auto"/>
                                      </w:divBdr>
                                      <w:divsChild>
                                        <w:div w:id="198576940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07643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4296054">
      <w:bodyDiv w:val="1"/>
      <w:marLeft w:val="0"/>
      <w:marRight w:val="0"/>
      <w:marTop w:val="0"/>
      <w:marBottom w:val="0"/>
      <w:divBdr>
        <w:top w:val="none" w:sz="0" w:space="0" w:color="auto"/>
        <w:left w:val="none" w:sz="0" w:space="0" w:color="auto"/>
        <w:bottom w:val="none" w:sz="0" w:space="0" w:color="auto"/>
        <w:right w:val="none" w:sz="0" w:space="0" w:color="auto"/>
      </w:divBdr>
    </w:div>
    <w:div w:id="457258474">
      <w:bodyDiv w:val="1"/>
      <w:marLeft w:val="0"/>
      <w:marRight w:val="0"/>
      <w:marTop w:val="0"/>
      <w:marBottom w:val="0"/>
      <w:divBdr>
        <w:top w:val="none" w:sz="0" w:space="0" w:color="auto"/>
        <w:left w:val="none" w:sz="0" w:space="0" w:color="auto"/>
        <w:bottom w:val="none" w:sz="0" w:space="0" w:color="auto"/>
        <w:right w:val="none" w:sz="0" w:space="0" w:color="auto"/>
      </w:divBdr>
    </w:div>
    <w:div w:id="458187486">
      <w:bodyDiv w:val="1"/>
      <w:marLeft w:val="0"/>
      <w:marRight w:val="0"/>
      <w:marTop w:val="0"/>
      <w:marBottom w:val="0"/>
      <w:divBdr>
        <w:top w:val="none" w:sz="0" w:space="0" w:color="auto"/>
        <w:left w:val="none" w:sz="0" w:space="0" w:color="auto"/>
        <w:bottom w:val="none" w:sz="0" w:space="0" w:color="auto"/>
        <w:right w:val="none" w:sz="0" w:space="0" w:color="auto"/>
      </w:divBdr>
    </w:div>
    <w:div w:id="475605852">
      <w:bodyDiv w:val="1"/>
      <w:marLeft w:val="0"/>
      <w:marRight w:val="0"/>
      <w:marTop w:val="0"/>
      <w:marBottom w:val="0"/>
      <w:divBdr>
        <w:top w:val="none" w:sz="0" w:space="0" w:color="auto"/>
        <w:left w:val="none" w:sz="0" w:space="0" w:color="auto"/>
        <w:bottom w:val="none" w:sz="0" w:space="0" w:color="auto"/>
        <w:right w:val="none" w:sz="0" w:space="0" w:color="auto"/>
      </w:divBdr>
    </w:div>
    <w:div w:id="476647627">
      <w:bodyDiv w:val="1"/>
      <w:marLeft w:val="0"/>
      <w:marRight w:val="0"/>
      <w:marTop w:val="0"/>
      <w:marBottom w:val="0"/>
      <w:divBdr>
        <w:top w:val="none" w:sz="0" w:space="0" w:color="auto"/>
        <w:left w:val="none" w:sz="0" w:space="0" w:color="auto"/>
        <w:bottom w:val="none" w:sz="0" w:space="0" w:color="auto"/>
        <w:right w:val="none" w:sz="0" w:space="0" w:color="auto"/>
      </w:divBdr>
    </w:div>
    <w:div w:id="477263049">
      <w:bodyDiv w:val="1"/>
      <w:marLeft w:val="0"/>
      <w:marRight w:val="0"/>
      <w:marTop w:val="0"/>
      <w:marBottom w:val="0"/>
      <w:divBdr>
        <w:top w:val="none" w:sz="0" w:space="0" w:color="auto"/>
        <w:left w:val="none" w:sz="0" w:space="0" w:color="auto"/>
        <w:bottom w:val="none" w:sz="0" w:space="0" w:color="auto"/>
        <w:right w:val="none" w:sz="0" w:space="0" w:color="auto"/>
      </w:divBdr>
    </w:div>
    <w:div w:id="482042723">
      <w:bodyDiv w:val="1"/>
      <w:marLeft w:val="0"/>
      <w:marRight w:val="0"/>
      <w:marTop w:val="0"/>
      <w:marBottom w:val="0"/>
      <w:divBdr>
        <w:top w:val="none" w:sz="0" w:space="0" w:color="auto"/>
        <w:left w:val="none" w:sz="0" w:space="0" w:color="auto"/>
        <w:bottom w:val="none" w:sz="0" w:space="0" w:color="auto"/>
        <w:right w:val="none" w:sz="0" w:space="0" w:color="auto"/>
      </w:divBdr>
    </w:div>
    <w:div w:id="484512325">
      <w:bodyDiv w:val="1"/>
      <w:marLeft w:val="0"/>
      <w:marRight w:val="0"/>
      <w:marTop w:val="0"/>
      <w:marBottom w:val="0"/>
      <w:divBdr>
        <w:top w:val="none" w:sz="0" w:space="0" w:color="auto"/>
        <w:left w:val="none" w:sz="0" w:space="0" w:color="auto"/>
        <w:bottom w:val="none" w:sz="0" w:space="0" w:color="auto"/>
        <w:right w:val="none" w:sz="0" w:space="0" w:color="auto"/>
      </w:divBdr>
    </w:div>
    <w:div w:id="486827421">
      <w:bodyDiv w:val="1"/>
      <w:marLeft w:val="0"/>
      <w:marRight w:val="0"/>
      <w:marTop w:val="0"/>
      <w:marBottom w:val="0"/>
      <w:divBdr>
        <w:top w:val="none" w:sz="0" w:space="0" w:color="auto"/>
        <w:left w:val="none" w:sz="0" w:space="0" w:color="auto"/>
        <w:bottom w:val="none" w:sz="0" w:space="0" w:color="auto"/>
        <w:right w:val="none" w:sz="0" w:space="0" w:color="auto"/>
      </w:divBdr>
    </w:div>
    <w:div w:id="491681470">
      <w:bodyDiv w:val="1"/>
      <w:marLeft w:val="0"/>
      <w:marRight w:val="0"/>
      <w:marTop w:val="0"/>
      <w:marBottom w:val="0"/>
      <w:divBdr>
        <w:top w:val="none" w:sz="0" w:space="0" w:color="auto"/>
        <w:left w:val="none" w:sz="0" w:space="0" w:color="auto"/>
        <w:bottom w:val="none" w:sz="0" w:space="0" w:color="auto"/>
        <w:right w:val="none" w:sz="0" w:space="0" w:color="auto"/>
      </w:divBdr>
    </w:div>
    <w:div w:id="496380105">
      <w:bodyDiv w:val="1"/>
      <w:marLeft w:val="0"/>
      <w:marRight w:val="0"/>
      <w:marTop w:val="0"/>
      <w:marBottom w:val="0"/>
      <w:divBdr>
        <w:top w:val="none" w:sz="0" w:space="0" w:color="auto"/>
        <w:left w:val="none" w:sz="0" w:space="0" w:color="auto"/>
        <w:bottom w:val="none" w:sz="0" w:space="0" w:color="auto"/>
        <w:right w:val="none" w:sz="0" w:space="0" w:color="auto"/>
      </w:divBdr>
    </w:div>
    <w:div w:id="497967857">
      <w:bodyDiv w:val="1"/>
      <w:marLeft w:val="0"/>
      <w:marRight w:val="0"/>
      <w:marTop w:val="0"/>
      <w:marBottom w:val="0"/>
      <w:divBdr>
        <w:top w:val="none" w:sz="0" w:space="0" w:color="auto"/>
        <w:left w:val="none" w:sz="0" w:space="0" w:color="auto"/>
        <w:bottom w:val="none" w:sz="0" w:space="0" w:color="auto"/>
        <w:right w:val="none" w:sz="0" w:space="0" w:color="auto"/>
      </w:divBdr>
      <w:divsChild>
        <w:div w:id="834297660">
          <w:marLeft w:val="0"/>
          <w:marRight w:val="0"/>
          <w:marTop w:val="0"/>
          <w:marBottom w:val="0"/>
          <w:divBdr>
            <w:top w:val="none" w:sz="0" w:space="0" w:color="auto"/>
            <w:left w:val="none" w:sz="0" w:space="0" w:color="auto"/>
            <w:bottom w:val="none" w:sz="0" w:space="0" w:color="auto"/>
            <w:right w:val="none" w:sz="0" w:space="0" w:color="auto"/>
          </w:divBdr>
        </w:div>
      </w:divsChild>
    </w:div>
    <w:div w:id="501555564">
      <w:bodyDiv w:val="1"/>
      <w:marLeft w:val="0"/>
      <w:marRight w:val="0"/>
      <w:marTop w:val="0"/>
      <w:marBottom w:val="0"/>
      <w:divBdr>
        <w:top w:val="none" w:sz="0" w:space="0" w:color="auto"/>
        <w:left w:val="none" w:sz="0" w:space="0" w:color="auto"/>
        <w:bottom w:val="none" w:sz="0" w:space="0" w:color="auto"/>
        <w:right w:val="none" w:sz="0" w:space="0" w:color="auto"/>
      </w:divBdr>
    </w:div>
    <w:div w:id="502358880">
      <w:bodyDiv w:val="1"/>
      <w:marLeft w:val="0"/>
      <w:marRight w:val="0"/>
      <w:marTop w:val="0"/>
      <w:marBottom w:val="0"/>
      <w:divBdr>
        <w:top w:val="none" w:sz="0" w:space="0" w:color="auto"/>
        <w:left w:val="none" w:sz="0" w:space="0" w:color="auto"/>
        <w:bottom w:val="none" w:sz="0" w:space="0" w:color="auto"/>
        <w:right w:val="none" w:sz="0" w:space="0" w:color="auto"/>
      </w:divBdr>
    </w:div>
    <w:div w:id="507864140">
      <w:bodyDiv w:val="1"/>
      <w:marLeft w:val="0"/>
      <w:marRight w:val="0"/>
      <w:marTop w:val="0"/>
      <w:marBottom w:val="0"/>
      <w:divBdr>
        <w:top w:val="none" w:sz="0" w:space="0" w:color="auto"/>
        <w:left w:val="none" w:sz="0" w:space="0" w:color="auto"/>
        <w:bottom w:val="none" w:sz="0" w:space="0" w:color="auto"/>
        <w:right w:val="none" w:sz="0" w:space="0" w:color="auto"/>
      </w:divBdr>
    </w:div>
    <w:div w:id="510877989">
      <w:bodyDiv w:val="1"/>
      <w:marLeft w:val="0"/>
      <w:marRight w:val="0"/>
      <w:marTop w:val="0"/>
      <w:marBottom w:val="0"/>
      <w:divBdr>
        <w:top w:val="none" w:sz="0" w:space="0" w:color="auto"/>
        <w:left w:val="none" w:sz="0" w:space="0" w:color="auto"/>
        <w:bottom w:val="none" w:sz="0" w:space="0" w:color="auto"/>
        <w:right w:val="none" w:sz="0" w:space="0" w:color="auto"/>
      </w:divBdr>
    </w:div>
    <w:div w:id="511457487">
      <w:bodyDiv w:val="1"/>
      <w:marLeft w:val="0"/>
      <w:marRight w:val="0"/>
      <w:marTop w:val="0"/>
      <w:marBottom w:val="0"/>
      <w:divBdr>
        <w:top w:val="none" w:sz="0" w:space="0" w:color="auto"/>
        <w:left w:val="none" w:sz="0" w:space="0" w:color="auto"/>
        <w:bottom w:val="none" w:sz="0" w:space="0" w:color="auto"/>
        <w:right w:val="none" w:sz="0" w:space="0" w:color="auto"/>
      </w:divBdr>
    </w:div>
    <w:div w:id="512380653">
      <w:bodyDiv w:val="1"/>
      <w:marLeft w:val="0"/>
      <w:marRight w:val="0"/>
      <w:marTop w:val="0"/>
      <w:marBottom w:val="0"/>
      <w:divBdr>
        <w:top w:val="none" w:sz="0" w:space="0" w:color="auto"/>
        <w:left w:val="none" w:sz="0" w:space="0" w:color="auto"/>
        <w:bottom w:val="none" w:sz="0" w:space="0" w:color="auto"/>
        <w:right w:val="none" w:sz="0" w:space="0" w:color="auto"/>
      </w:divBdr>
    </w:div>
    <w:div w:id="513347468">
      <w:bodyDiv w:val="1"/>
      <w:marLeft w:val="0"/>
      <w:marRight w:val="0"/>
      <w:marTop w:val="0"/>
      <w:marBottom w:val="0"/>
      <w:divBdr>
        <w:top w:val="none" w:sz="0" w:space="0" w:color="auto"/>
        <w:left w:val="none" w:sz="0" w:space="0" w:color="auto"/>
        <w:bottom w:val="none" w:sz="0" w:space="0" w:color="auto"/>
        <w:right w:val="none" w:sz="0" w:space="0" w:color="auto"/>
      </w:divBdr>
    </w:div>
    <w:div w:id="518203395">
      <w:bodyDiv w:val="1"/>
      <w:marLeft w:val="0"/>
      <w:marRight w:val="0"/>
      <w:marTop w:val="0"/>
      <w:marBottom w:val="0"/>
      <w:divBdr>
        <w:top w:val="none" w:sz="0" w:space="0" w:color="auto"/>
        <w:left w:val="none" w:sz="0" w:space="0" w:color="auto"/>
        <w:bottom w:val="none" w:sz="0" w:space="0" w:color="auto"/>
        <w:right w:val="none" w:sz="0" w:space="0" w:color="auto"/>
      </w:divBdr>
    </w:div>
    <w:div w:id="520974682">
      <w:bodyDiv w:val="1"/>
      <w:marLeft w:val="0"/>
      <w:marRight w:val="0"/>
      <w:marTop w:val="0"/>
      <w:marBottom w:val="0"/>
      <w:divBdr>
        <w:top w:val="none" w:sz="0" w:space="0" w:color="auto"/>
        <w:left w:val="none" w:sz="0" w:space="0" w:color="auto"/>
        <w:bottom w:val="none" w:sz="0" w:space="0" w:color="auto"/>
        <w:right w:val="none" w:sz="0" w:space="0" w:color="auto"/>
      </w:divBdr>
    </w:div>
    <w:div w:id="523518397">
      <w:bodyDiv w:val="1"/>
      <w:marLeft w:val="0"/>
      <w:marRight w:val="0"/>
      <w:marTop w:val="0"/>
      <w:marBottom w:val="0"/>
      <w:divBdr>
        <w:top w:val="none" w:sz="0" w:space="0" w:color="auto"/>
        <w:left w:val="none" w:sz="0" w:space="0" w:color="auto"/>
        <w:bottom w:val="none" w:sz="0" w:space="0" w:color="auto"/>
        <w:right w:val="none" w:sz="0" w:space="0" w:color="auto"/>
      </w:divBdr>
    </w:div>
    <w:div w:id="525756262">
      <w:bodyDiv w:val="1"/>
      <w:marLeft w:val="0"/>
      <w:marRight w:val="0"/>
      <w:marTop w:val="0"/>
      <w:marBottom w:val="0"/>
      <w:divBdr>
        <w:top w:val="none" w:sz="0" w:space="0" w:color="auto"/>
        <w:left w:val="none" w:sz="0" w:space="0" w:color="auto"/>
        <w:bottom w:val="none" w:sz="0" w:space="0" w:color="auto"/>
        <w:right w:val="none" w:sz="0" w:space="0" w:color="auto"/>
      </w:divBdr>
    </w:div>
    <w:div w:id="527109541">
      <w:bodyDiv w:val="1"/>
      <w:marLeft w:val="0"/>
      <w:marRight w:val="0"/>
      <w:marTop w:val="0"/>
      <w:marBottom w:val="0"/>
      <w:divBdr>
        <w:top w:val="none" w:sz="0" w:space="0" w:color="auto"/>
        <w:left w:val="none" w:sz="0" w:space="0" w:color="auto"/>
        <w:bottom w:val="none" w:sz="0" w:space="0" w:color="auto"/>
        <w:right w:val="none" w:sz="0" w:space="0" w:color="auto"/>
      </w:divBdr>
    </w:div>
    <w:div w:id="532377143">
      <w:bodyDiv w:val="1"/>
      <w:marLeft w:val="0"/>
      <w:marRight w:val="0"/>
      <w:marTop w:val="0"/>
      <w:marBottom w:val="0"/>
      <w:divBdr>
        <w:top w:val="none" w:sz="0" w:space="0" w:color="auto"/>
        <w:left w:val="none" w:sz="0" w:space="0" w:color="auto"/>
        <w:bottom w:val="none" w:sz="0" w:space="0" w:color="auto"/>
        <w:right w:val="none" w:sz="0" w:space="0" w:color="auto"/>
      </w:divBdr>
      <w:divsChild>
        <w:div w:id="1180050428">
          <w:marLeft w:val="0"/>
          <w:marRight w:val="0"/>
          <w:marTop w:val="0"/>
          <w:marBottom w:val="0"/>
          <w:divBdr>
            <w:top w:val="none" w:sz="0" w:space="0" w:color="auto"/>
            <w:left w:val="none" w:sz="0" w:space="0" w:color="auto"/>
            <w:bottom w:val="none" w:sz="0" w:space="0" w:color="auto"/>
            <w:right w:val="none" w:sz="0" w:space="0" w:color="auto"/>
          </w:divBdr>
        </w:div>
      </w:divsChild>
    </w:div>
    <w:div w:id="532957095">
      <w:bodyDiv w:val="1"/>
      <w:marLeft w:val="0"/>
      <w:marRight w:val="0"/>
      <w:marTop w:val="0"/>
      <w:marBottom w:val="0"/>
      <w:divBdr>
        <w:top w:val="none" w:sz="0" w:space="0" w:color="auto"/>
        <w:left w:val="none" w:sz="0" w:space="0" w:color="auto"/>
        <w:bottom w:val="none" w:sz="0" w:space="0" w:color="auto"/>
        <w:right w:val="none" w:sz="0" w:space="0" w:color="auto"/>
      </w:divBdr>
    </w:div>
    <w:div w:id="534007601">
      <w:bodyDiv w:val="1"/>
      <w:marLeft w:val="0"/>
      <w:marRight w:val="0"/>
      <w:marTop w:val="0"/>
      <w:marBottom w:val="0"/>
      <w:divBdr>
        <w:top w:val="none" w:sz="0" w:space="0" w:color="auto"/>
        <w:left w:val="none" w:sz="0" w:space="0" w:color="auto"/>
        <w:bottom w:val="none" w:sz="0" w:space="0" w:color="auto"/>
        <w:right w:val="none" w:sz="0" w:space="0" w:color="auto"/>
      </w:divBdr>
    </w:div>
    <w:div w:id="535582703">
      <w:bodyDiv w:val="1"/>
      <w:marLeft w:val="0"/>
      <w:marRight w:val="0"/>
      <w:marTop w:val="0"/>
      <w:marBottom w:val="0"/>
      <w:divBdr>
        <w:top w:val="none" w:sz="0" w:space="0" w:color="auto"/>
        <w:left w:val="none" w:sz="0" w:space="0" w:color="auto"/>
        <w:bottom w:val="none" w:sz="0" w:space="0" w:color="auto"/>
        <w:right w:val="none" w:sz="0" w:space="0" w:color="auto"/>
      </w:divBdr>
    </w:div>
    <w:div w:id="536158135">
      <w:bodyDiv w:val="1"/>
      <w:marLeft w:val="0"/>
      <w:marRight w:val="0"/>
      <w:marTop w:val="0"/>
      <w:marBottom w:val="0"/>
      <w:divBdr>
        <w:top w:val="none" w:sz="0" w:space="0" w:color="auto"/>
        <w:left w:val="none" w:sz="0" w:space="0" w:color="auto"/>
        <w:bottom w:val="none" w:sz="0" w:space="0" w:color="auto"/>
        <w:right w:val="none" w:sz="0" w:space="0" w:color="auto"/>
      </w:divBdr>
    </w:div>
    <w:div w:id="538512703">
      <w:bodyDiv w:val="1"/>
      <w:marLeft w:val="0"/>
      <w:marRight w:val="0"/>
      <w:marTop w:val="0"/>
      <w:marBottom w:val="0"/>
      <w:divBdr>
        <w:top w:val="none" w:sz="0" w:space="0" w:color="auto"/>
        <w:left w:val="none" w:sz="0" w:space="0" w:color="auto"/>
        <w:bottom w:val="none" w:sz="0" w:space="0" w:color="auto"/>
        <w:right w:val="none" w:sz="0" w:space="0" w:color="auto"/>
      </w:divBdr>
    </w:div>
    <w:div w:id="541096789">
      <w:bodyDiv w:val="1"/>
      <w:marLeft w:val="0"/>
      <w:marRight w:val="0"/>
      <w:marTop w:val="0"/>
      <w:marBottom w:val="0"/>
      <w:divBdr>
        <w:top w:val="none" w:sz="0" w:space="0" w:color="auto"/>
        <w:left w:val="none" w:sz="0" w:space="0" w:color="auto"/>
        <w:bottom w:val="none" w:sz="0" w:space="0" w:color="auto"/>
        <w:right w:val="none" w:sz="0" w:space="0" w:color="auto"/>
      </w:divBdr>
    </w:div>
    <w:div w:id="541097118">
      <w:bodyDiv w:val="1"/>
      <w:marLeft w:val="0"/>
      <w:marRight w:val="0"/>
      <w:marTop w:val="0"/>
      <w:marBottom w:val="0"/>
      <w:divBdr>
        <w:top w:val="none" w:sz="0" w:space="0" w:color="auto"/>
        <w:left w:val="none" w:sz="0" w:space="0" w:color="auto"/>
        <w:bottom w:val="none" w:sz="0" w:space="0" w:color="auto"/>
        <w:right w:val="none" w:sz="0" w:space="0" w:color="auto"/>
      </w:divBdr>
    </w:div>
    <w:div w:id="541213170">
      <w:bodyDiv w:val="1"/>
      <w:marLeft w:val="0"/>
      <w:marRight w:val="0"/>
      <w:marTop w:val="0"/>
      <w:marBottom w:val="0"/>
      <w:divBdr>
        <w:top w:val="none" w:sz="0" w:space="0" w:color="auto"/>
        <w:left w:val="none" w:sz="0" w:space="0" w:color="auto"/>
        <w:bottom w:val="none" w:sz="0" w:space="0" w:color="auto"/>
        <w:right w:val="none" w:sz="0" w:space="0" w:color="auto"/>
      </w:divBdr>
    </w:div>
    <w:div w:id="551428085">
      <w:bodyDiv w:val="1"/>
      <w:marLeft w:val="0"/>
      <w:marRight w:val="0"/>
      <w:marTop w:val="0"/>
      <w:marBottom w:val="0"/>
      <w:divBdr>
        <w:top w:val="none" w:sz="0" w:space="0" w:color="auto"/>
        <w:left w:val="none" w:sz="0" w:space="0" w:color="auto"/>
        <w:bottom w:val="none" w:sz="0" w:space="0" w:color="auto"/>
        <w:right w:val="none" w:sz="0" w:space="0" w:color="auto"/>
      </w:divBdr>
    </w:div>
    <w:div w:id="552275817">
      <w:bodyDiv w:val="1"/>
      <w:marLeft w:val="0"/>
      <w:marRight w:val="0"/>
      <w:marTop w:val="0"/>
      <w:marBottom w:val="0"/>
      <w:divBdr>
        <w:top w:val="none" w:sz="0" w:space="0" w:color="auto"/>
        <w:left w:val="none" w:sz="0" w:space="0" w:color="auto"/>
        <w:bottom w:val="none" w:sz="0" w:space="0" w:color="auto"/>
        <w:right w:val="none" w:sz="0" w:space="0" w:color="auto"/>
      </w:divBdr>
    </w:div>
    <w:div w:id="565264372">
      <w:bodyDiv w:val="1"/>
      <w:marLeft w:val="0"/>
      <w:marRight w:val="0"/>
      <w:marTop w:val="0"/>
      <w:marBottom w:val="0"/>
      <w:divBdr>
        <w:top w:val="none" w:sz="0" w:space="0" w:color="auto"/>
        <w:left w:val="none" w:sz="0" w:space="0" w:color="auto"/>
        <w:bottom w:val="none" w:sz="0" w:space="0" w:color="auto"/>
        <w:right w:val="none" w:sz="0" w:space="0" w:color="auto"/>
      </w:divBdr>
    </w:div>
    <w:div w:id="566382785">
      <w:bodyDiv w:val="1"/>
      <w:marLeft w:val="0"/>
      <w:marRight w:val="0"/>
      <w:marTop w:val="0"/>
      <w:marBottom w:val="0"/>
      <w:divBdr>
        <w:top w:val="none" w:sz="0" w:space="0" w:color="auto"/>
        <w:left w:val="none" w:sz="0" w:space="0" w:color="auto"/>
        <w:bottom w:val="none" w:sz="0" w:space="0" w:color="auto"/>
        <w:right w:val="none" w:sz="0" w:space="0" w:color="auto"/>
      </w:divBdr>
    </w:div>
    <w:div w:id="566839014">
      <w:bodyDiv w:val="1"/>
      <w:marLeft w:val="0"/>
      <w:marRight w:val="0"/>
      <w:marTop w:val="0"/>
      <w:marBottom w:val="0"/>
      <w:divBdr>
        <w:top w:val="none" w:sz="0" w:space="0" w:color="auto"/>
        <w:left w:val="none" w:sz="0" w:space="0" w:color="auto"/>
        <w:bottom w:val="none" w:sz="0" w:space="0" w:color="auto"/>
        <w:right w:val="none" w:sz="0" w:space="0" w:color="auto"/>
      </w:divBdr>
    </w:div>
    <w:div w:id="568686888">
      <w:bodyDiv w:val="1"/>
      <w:marLeft w:val="0"/>
      <w:marRight w:val="0"/>
      <w:marTop w:val="0"/>
      <w:marBottom w:val="0"/>
      <w:divBdr>
        <w:top w:val="none" w:sz="0" w:space="0" w:color="auto"/>
        <w:left w:val="none" w:sz="0" w:space="0" w:color="auto"/>
        <w:bottom w:val="none" w:sz="0" w:space="0" w:color="auto"/>
        <w:right w:val="none" w:sz="0" w:space="0" w:color="auto"/>
      </w:divBdr>
    </w:div>
    <w:div w:id="569535214">
      <w:bodyDiv w:val="1"/>
      <w:marLeft w:val="0"/>
      <w:marRight w:val="0"/>
      <w:marTop w:val="0"/>
      <w:marBottom w:val="0"/>
      <w:divBdr>
        <w:top w:val="none" w:sz="0" w:space="0" w:color="auto"/>
        <w:left w:val="none" w:sz="0" w:space="0" w:color="auto"/>
        <w:bottom w:val="none" w:sz="0" w:space="0" w:color="auto"/>
        <w:right w:val="none" w:sz="0" w:space="0" w:color="auto"/>
      </w:divBdr>
    </w:div>
    <w:div w:id="574897856">
      <w:bodyDiv w:val="1"/>
      <w:marLeft w:val="0"/>
      <w:marRight w:val="0"/>
      <w:marTop w:val="0"/>
      <w:marBottom w:val="0"/>
      <w:divBdr>
        <w:top w:val="none" w:sz="0" w:space="0" w:color="auto"/>
        <w:left w:val="none" w:sz="0" w:space="0" w:color="auto"/>
        <w:bottom w:val="none" w:sz="0" w:space="0" w:color="auto"/>
        <w:right w:val="none" w:sz="0" w:space="0" w:color="auto"/>
      </w:divBdr>
    </w:div>
    <w:div w:id="581333385">
      <w:bodyDiv w:val="1"/>
      <w:marLeft w:val="0"/>
      <w:marRight w:val="0"/>
      <w:marTop w:val="0"/>
      <w:marBottom w:val="0"/>
      <w:divBdr>
        <w:top w:val="none" w:sz="0" w:space="0" w:color="auto"/>
        <w:left w:val="none" w:sz="0" w:space="0" w:color="auto"/>
        <w:bottom w:val="none" w:sz="0" w:space="0" w:color="auto"/>
        <w:right w:val="none" w:sz="0" w:space="0" w:color="auto"/>
      </w:divBdr>
    </w:div>
    <w:div w:id="583150667">
      <w:bodyDiv w:val="1"/>
      <w:marLeft w:val="0"/>
      <w:marRight w:val="0"/>
      <w:marTop w:val="0"/>
      <w:marBottom w:val="0"/>
      <w:divBdr>
        <w:top w:val="none" w:sz="0" w:space="0" w:color="auto"/>
        <w:left w:val="none" w:sz="0" w:space="0" w:color="auto"/>
        <w:bottom w:val="none" w:sz="0" w:space="0" w:color="auto"/>
        <w:right w:val="none" w:sz="0" w:space="0" w:color="auto"/>
      </w:divBdr>
    </w:div>
    <w:div w:id="583418479">
      <w:bodyDiv w:val="1"/>
      <w:marLeft w:val="0"/>
      <w:marRight w:val="0"/>
      <w:marTop w:val="0"/>
      <w:marBottom w:val="0"/>
      <w:divBdr>
        <w:top w:val="none" w:sz="0" w:space="0" w:color="auto"/>
        <w:left w:val="none" w:sz="0" w:space="0" w:color="auto"/>
        <w:bottom w:val="none" w:sz="0" w:space="0" w:color="auto"/>
        <w:right w:val="none" w:sz="0" w:space="0" w:color="auto"/>
      </w:divBdr>
    </w:div>
    <w:div w:id="583882511">
      <w:bodyDiv w:val="1"/>
      <w:marLeft w:val="0"/>
      <w:marRight w:val="0"/>
      <w:marTop w:val="0"/>
      <w:marBottom w:val="0"/>
      <w:divBdr>
        <w:top w:val="none" w:sz="0" w:space="0" w:color="auto"/>
        <w:left w:val="none" w:sz="0" w:space="0" w:color="auto"/>
        <w:bottom w:val="none" w:sz="0" w:space="0" w:color="auto"/>
        <w:right w:val="none" w:sz="0" w:space="0" w:color="auto"/>
      </w:divBdr>
    </w:div>
    <w:div w:id="584463852">
      <w:bodyDiv w:val="1"/>
      <w:marLeft w:val="0"/>
      <w:marRight w:val="0"/>
      <w:marTop w:val="0"/>
      <w:marBottom w:val="0"/>
      <w:divBdr>
        <w:top w:val="none" w:sz="0" w:space="0" w:color="auto"/>
        <w:left w:val="none" w:sz="0" w:space="0" w:color="auto"/>
        <w:bottom w:val="none" w:sz="0" w:space="0" w:color="auto"/>
        <w:right w:val="none" w:sz="0" w:space="0" w:color="auto"/>
      </w:divBdr>
      <w:divsChild>
        <w:div w:id="1930116034">
          <w:marLeft w:val="0"/>
          <w:marRight w:val="0"/>
          <w:marTop w:val="0"/>
          <w:marBottom w:val="0"/>
          <w:divBdr>
            <w:top w:val="none" w:sz="0" w:space="0" w:color="auto"/>
            <w:left w:val="none" w:sz="0" w:space="0" w:color="auto"/>
            <w:bottom w:val="none" w:sz="0" w:space="0" w:color="auto"/>
            <w:right w:val="none" w:sz="0" w:space="0" w:color="auto"/>
          </w:divBdr>
        </w:div>
      </w:divsChild>
    </w:div>
    <w:div w:id="584920876">
      <w:bodyDiv w:val="1"/>
      <w:marLeft w:val="0"/>
      <w:marRight w:val="0"/>
      <w:marTop w:val="0"/>
      <w:marBottom w:val="0"/>
      <w:divBdr>
        <w:top w:val="none" w:sz="0" w:space="0" w:color="auto"/>
        <w:left w:val="none" w:sz="0" w:space="0" w:color="auto"/>
        <w:bottom w:val="none" w:sz="0" w:space="0" w:color="auto"/>
        <w:right w:val="none" w:sz="0" w:space="0" w:color="auto"/>
      </w:divBdr>
    </w:div>
    <w:div w:id="585848690">
      <w:bodyDiv w:val="1"/>
      <w:marLeft w:val="0"/>
      <w:marRight w:val="0"/>
      <w:marTop w:val="0"/>
      <w:marBottom w:val="0"/>
      <w:divBdr>
        <w:top w:val="none" w:sz="0" w:space="0" w:color="auto"/>
        <w:left w:val="none" w:sz="0" w:space="0" w:color="auto"/>
        <w:bottom w:val="none" w:sz="0" w:space="0" w:color="auto"/>
        <w:right w:val="none" w:sz="0" w:space="0" w:color="auto"/>
      </w:divBdr>
    </w:div>
    <w:div w:id="587929560">
      <w:bodyDiv w:val="1"/>
      <w:marLeft w:val="0"/>
      <w:marRight w:val="0"/>
      <w:marTop w:val="0"/>
      <w:marBottom w:val="0"/>
      <w:divBdr>
        <w:top w:val="none" w:sz="0" w:space="0" w:color="auto"/>
        <w:left w:val="none" w:sz="0" w:space="0" w:color="auto"/>
        <w:bottom w:val="none" w:sz="0" w:space="0" w:color="auto"/>
        <w:right w:val="none" w:sz="0" w:space="0" w:color="auto"/>
      </w:divBdr>
      <w:divsChild>
        <w:div w:id="84809788">
          <w:marLeft w:val="0"/>
          <w:marRight w:val="0"/>
          <w:marTop w:val="0"/>
          <w:marBottom w:val="0"/>
          <w:divBdr>
            <w:top w:val="none" w:sz="0" w:space="0" w:color="auto"/>
            <w:left w:val="none" w:sz="0" w:space="0" w:color="auto"/>
            <w:bottom w:val="none" w:sz="0" w:space="0" w:color="auto"/>
            <w:right w:val="none" w:sz="0" w:space="0" w:color="auto"/>
          </w:divBdr>
          <w:divsChild>
            <w:div w:id="101076310">
              <w:marLeft w:val="0"/>
              <w:marRight w:val="0"/>
              <w:marTop w:val="0"/>
              <w:marBottom w:val="0"/>
              <w:divBdr>
                <w:top w:val="none" w:sz="0" w:space="0" w:color="auto"/>
                <w:left w:val="none" w:sz="0" w:space="0" w:color="auto"/>
                <w:bottom w:val="none" w:sz="0" w:space="0" w:color="auto"/>
                <w:right w:val="none" w:sz="0" w:space="0" w:color="auto"/>
              </w:divBdr>
            </w:div>
          </w:divsChild>
        </w:div>
        <w:div w:id="160708222">
          <w:marLeft w:val="0"/>
          <w:marRight w:val="0"/>
          <w:marTop w:val="0"/>
          <w:marBottom w:val="0"/>
          <w:divBdr>
            <w:top w:val="none" w:sz="0" w:space="0" w:color="auto"/>
            <w:left w:val="none" w:sz="0" w:space="0" w:color="auto"/>
            <w:bottom w:val="none" w:sz="0" w:space="0" w:color="auto"/>
            <w:right w:val="none" w:sz="0" w:space="0" w:color="auto"/>
          </w:divBdr>
          <w:divsChild>
            <w:div w:id="1246571997">
              <w:marLeft w:val="0"/>
              <w:marRight w:val="0"/>
              <w:marTop w:val="0"/>
              <w:marBottom w:val="0"/>
              <w:divBdr>
                <w:top w:val="none" w:sz="0" w:space="0" w:color="auto"/>
                <w:left w:val="none" w:sz="0" w:space="0" w:color="auto"/>
                <w:bottom w:val="none" w:sz="0" w:space="0" w:color="auto"/>
                <w:right w:val="none" w:sz="0" w:space="0" w:color="auto"/>
              </w:divBdr>
              <w:divsChild>
                <w:div w:id="634796922">
                  <w:marLeft w:val="0"/>
                  <w:marRight w:val="0"/>
                  <w:marTop w:val="0"/>
                  <w:marBottom w:val="0"/>
                  <w:divBdr>
                    <w:top w:val="none" w:sz="0" w:space="0" w:color="auto"/>
                    <w:left w:val="none" w:sz="0" w:space="0" w:color="auto"/>
                    <w:bottom w:val="none" w:sz="0" w:space="0" w:color="auto"/>
                    <w:right w:val="none" w:sz="0" w:space="0" w:color="auto"/>
                  </w:divBdr>
                  <w:divsChild>
                    <w:div w:id="1162356576">
                      <w:marLeft w:val="225"/>
                      <w:marRight w:val="225"/>
                      <w:marTop w:val="0"/>
                      <w:marBottom w:val="0"/>
                      <w:divBdr>
                        <w:top w:val="none" w:sz="0" w:space="0" w:color="auto"/>
                        <w:left w:val="none" w:sz="0" w:space="0" w:color="auto"/>
                        <w:bottom w:val="none" w:sz="0" w:space="0" w:color="auto"/>
                        <w:right w:val="none" w:sz="0" w:space="0" w:color="auto"/>
                      </w:divBdr>
                      <w:divsChild>
                        <w:div w:id="1716731847">
                          <w:marLeft w:val="0"/>
                          <w:marRight w:val="0"/>
                          <w:marTop w:val="0"/>
                          <w:marBottom w:val="0"/>
                          <w:divBdr>
                            <w:top w:val="none" w:sz="0" w:space="0" w:color="auto"/>
                            <w:left w:val="none" w:sz="0" w:space="0" w:color="auto"/>
                            <w:bottom w:val="none" w:sz="0" w:space="0" w:color="auto"/>
                            <w:right w:val="none" w:sz="0" w:space="0" w:color="auto"/>
                          </w:divBdr>
                          <w:divsChild>
                            <w:div w:id="2119182481">
                              <w:marLeft w:val="0"/>
                              <w:marRight w:val="0"/>
                              <w:marTop w:val="0"/>
                              <w:marBottom w:val="0"/>
                              <w:divBdr>
                                <w:top w:val="none" w:sz="0" w:space="0" w:color="auto"/>
                                <w:left w:val="none" w:sz="0" w:space="0" w:color="auto"/>
                                <w:bottom w:val="none" w:sz="0" w:space="0" w:color="auto"/>
                                <w:right w:val="none" w:sz="0" w:space="0" w:color="auto"/>
                              </w:divBdr>
                              <w:divsChild>
                                <w:div w:id="1265839400">
                                  <w:marLeft w:val="0"/>
                                  <w:marRight w:val="0"/>
                                  <w:marTop w:val="0"/>
                                  <w:marBottom w:val="0"/>
                                  <w:divBdr>
                                    <w:top w:val="none" w:sz="0" w:space="0" w:color="auto"/>
                                    <w:left w:val="none" w:sz="0" w:space="0" w:color="auto"/>
                                    <w:bottom w:val="none" w:sz="0" w:space="0" w:color="auto"/>
                                    <w:right w:val="none" w:sz="0" w:space="0" w:color="auto"/>
                                  </w:divBdr>
                                  <w:divsChild>
                                    <w:div w:id="1609045883">
                                      <w:marLeft w:val="0"/>
                                      <w:marRight w:val="0"/>
                                      <w:marTop w:val="0"/>
                                      <w:marBottom w:val="0"/>
                                      <w:divBdr>
                                        <w:top w:val="none" w:sz="0" w:space="0" w:color="auto"/>
                                        <w:left w:val="none" w:sz="0" w:space="0" w:color="auto"/>
                                        <w:bottom w:val="none" w:sz="0" w:space="0" w:color="auto"/>
                                        <w:right w:val="none" w:sz="0" w:space="0" w:color="auto"/>
                                      </w:divBdr>
                                      <w:divsChild>
                                        <w:div w:id="1570922965">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0006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7930421">
      <w:bodyDiv w:val="1"/>
      <w:marLeft w:val="0"/>
      <w:marRight w:val="0"/>
      <w:marTop w:val="0"/>
      <w:marBottom w:val="0"/>
      <w:divBdr>
        <w:top w:val="none" w:sz="0" w:space="0" w:color="auto"/>
        <w:left w:val="none" w:sz="0" w:space="0" w:color="auto"/>
        <w:bottom w:val="none" w:sz="0" w:space="0" w:color="auto"/>
        <w:right w:val="none" w:sz="0" w:space="0" w:color="auto"/>
      </w:divBdr>
    </w:div>
    <w:div w:id="592668611">
      <w:bodyDiv w:val="1"/>
      <w:marLeft w:val="0"/>
      <w:marRight w:val="0"/>
      <w:marTop w:val="0"/>
      <w:marBottom w:val="0"/>
      <w:divBdr>
        <w:top w:val="none" w:sz="0" w:space="0" w:color="auto"/>
        <w:left w:val="none" w:sz="0" w:space="0" w:color="auto"/>
        <w:bottom w:val="none" w:sz="0" w:space="0" w:color="auto"/>
        <w:right w:val="none" w:sz="0" w:space="0" w:color="auto"/>
      </w:divBdr>
    </w:div>
    <w:div w:id="593974090">
      <w:bodyDiv w:val="1"/>
      <w:marLeft w:val="0"/>
      <w:marRight w:val="0"/>
      <w:marTop w:val="0"/>
      <w:marBottom w:val="0"/>
      <w:divBdr>
        <w:top w:val="none" w:sz="0" w:space="0" w:color="auto"/>
        <w:left w:val="none" w:sz="0" w:space="0" w:color="auto"/>
        <w:bottom w:val="none" w:sz="0" w:space="0" w:color="auto"/>
        <w:right w:val="none" w:sz="0" w:space="0" w:color="auto"/>
      </w:divBdr>
    </w:div>
    <w:div w:id="597908532">
      <w:bodyDiv w:val="1"/>
      <w:marLeft w:val="0"/>
      <w:marRight w:val="0"/>
      <w:marTop w:val="0"/>
      <w:marBottom w:val="0"/>
      <w:divBdr>
        <w:top w:val="none" w:sz="0" w:space="0" w:color="auto"/>
        <w:left w:val="none" w:sz="0" w:space="0" w:color="auto"/>
        <w:bottom w:val="none" w:sz="0" w:space="0" w:color="auto"/>
        <w:right w:val="none" w:sz="0" w:space="0" w:color="auto"/>
      </w:divBdr>
    </w:div>
    <w:div w:id="598753357">
      <w:bodyDiv w:val="1"/>
      <w:marLeft w:val="0"/>
      <w:marRight w:val="0"/>
      <w:marTop w:val="0"/>
      <w:marBottom w:val="0"/>
      <w:divBdr>
        <w:top w:val="none" w:sz="0" w:space="0" w:color="auto"/>
        <w:left w:val="none" w:sz="0" w:space="0" w:color="auto"/>
        <w:bottom w:val="none" w:sz="0" w:space="0" w:color="auto"/>
        <w:right w:val="none" w:sz="0" w:space="0" w:color="auto"/>
      </w:divBdr>
    </w:div>
    <w:div w:id="600921241">
      <w:bodyDiv w:val="1"/>
      <w:marLeft w:val="0"/>
      <w:marRight w:val="0"/>
      <w:marTop w:val="0"/>
      <w:marBottom w:val="0"/>
      <w:divBdr>
        <w:top w:val="none" w:sz="0" w:space="0" w:color="auto"/>
        <w:left w:val="none" w:sz="0" w:space="0" w:color="auto"/>
        <w:bottom w:val="none" w:sz="0" w:space="0" w:color="auto"/>
        <w:right w:val="none" w:sz="0" w:space="0" w:color="auto"/>
      </w:divBdr>
    </w:div>
    <w:div w:id="602422293">
      <w:bodyDiv w:val="1"/>
      <w:marLeft w:val="0"/>
      <w:marRight w:val="0"/>
      <w:marTop w:val="0"/>
      <w:marBottom w:val="0"/>
      <w:divBdr>
        <w:top w:val="none" w:sz="0" w:space="0" w:color="auto"/>
        <w:left w:val="none" w:sz="0" w:space="0" w:color="auto"/>
        <w:bottom w:val="none" w:sz="0" w:space="0" w:color="auto"/>
        <w:right w:val="none" w:sz="0" w:space="0" w:color="auto"/>
      </w:divBdr>
    </w:div>
    <w:div w:id="603458618">
      <w:bodyDiv w:val="1"/>
      <w:marLeft w:val="0"/>
      <w:marRight w:val="0"/>
      <w:marTop w:val="0"/>
      <w:marBottom w:val="0"/>
      <w:divBdr>
        <w:top w:val="none" w:sz="0" w:space="0" w:color="auto"/>
        <w:left w:val="none" w:sz="0" w:space="0" w:color="auto"/>
        <w:bottom w:val="none" w:sz="0" w:space="0" w:color="auto"/>
        <w:right w:val="none" w:sz="0" w:space="0" w:color="auto"/>
      </w:divBdr>
    </w:div>
    <w:div w:id="604847121">
      <w:bodyDiv w:val="1"/>
      <w:marLeft w:val="0"/>
      <w:marRight w:val="0"/>
      <w:marTop w:val="0"/>
      <w:marBottom w:val="0"/>
      <w:divBdr>
        <w:top w:val="none" w:sz="0" w:space="0" w:color="auto"/>
        <w:left w:val="none" w:sz="0" w:space="0" w:color="auto"/>
        <w:bottom w:val="none" w:sz="0" w:space="0" w:color="auto"/>
        <w:right w:val="none" w:sz="0" w:space="0" w:color="auto"/>
      </w:divBdr>
    </w:div>
    <w:div w:id="610162411">
      <w:bodyDiv w:val="1"/>
      <w:marLeft w:val="0"/>
      <w:marRight w:val="0"/>
      <w:marTop w:val="0"/>
      <w:marBottom w:val="0"/>
      <w:divBdr>
        <w:top w:val="none" w:sz="0" w:space="0" w:color="auto"/>
        <w:left w:val="none" w:sz="0" w:space="0" w:color="auto"/>
        <w:bottom w:val="none" w:sz="0" w:space="0" w:color="auto"/>
        <w:right w:val="none" w:sz="0" w:space="0" w:color="auto"/>
      </w:divBdr>
    </w:div>
    <w:div w:id="632565521">
      <w:bodyDiv w:val="1"/>
      <w:marLeft w:val="0"/>
      <w:marRight w:val="0"/>
      <w:marTop w:val="0"/>
      <w:marBottom w:val="0"/>
      <w:divBdr>
        <w:top w:val="none" w:sz="0" w:space="0" w:color="auto"/>
        <w:left w:val="none" w:sz="0" w:space="0" w:color="auto"/>
        <w:bottom w:val="none" w:sz="0" w:space="0" w:color="auto"/>
        <w:right w:val="none" w:sz="0" w:space="0" w:color="auto"/>
      </w:divBdr>
    </w:div>
    <w:div w:id="640352615">
      <w:bodyDiv w:val="1"/>
      <w:marLeft w:val="0"/>
      <w:marRight w:val="0"/>
      <w:marTop w:val="0"/>
      <w:marBottom w:val="0"/>
      <w:divBdr>
        <w:top w:val="none" w:sz="0" w:space="0" w:color="auto"/>
        <w:left w:val="none" w:sz="0" w:space="0" w:color="auto"/>
        <w:bottom w:val="none" w:sz="0" w:space="0" w:color="auto"/>
        <w:right w:val="none" w:sz="0" w:space="0" w:color="auto"/>
      </w:divBdr>
    </w:div>
    <w:div w:id="640769300">
      <w:bodyDiv w:val="1"/>
      <w:marLeft w:val="0"/>
      <w:marRight w:val="0"/>
      <w:marTop w:val="0"/>
      <w:marBottom w:val="0"/>
      <w:divBdr>
        <w:top w:val="none" w:sz="0" w:space="0" w:color="auto"/>
        <w:left w:val="none" w:sz="0" w:space="0" w:color="auto"/>
        <w:bottom w:val="none" w:sz="0" w:space="0" w:color="auto"/>
        <w:right w:val="none" w:sz="0" w:space="0" w:color="auto"/>
      </w:divBdr>
    </w:div>
    <w:div w:id="641033846">
      <w:bodyDiv w:val="1"/>
      <w:marLeft w:val="0"/>
      <w:marRight w:val="0"/>
      <w:marTop w:val="0"/>
      <w:marBottom w:val="0"/>
      <w:divBdr>
        <w:top w:val="none" w:sz="0" w:space="0" w:color="auto"/>
        <w:left w:val="none" w:sz="0" w:space="0" w:color="auto"/>
        <w:bottom w:val="none" w:sz="0" w:space="0" w:color="auto"/>
        <w:right w:val="none" w:sz="0" w:space="0" w:color="auto"/>
      </w:divBdr>
    </w:div>
    <w:div w:id="642000985">
      <w:bodyDiv w:val="1"/>
      <w:marLeft w:val="0"/>
      <w:marRight w:val="0"/>
      <w:marTop w:val="0"/>
      <w:marBottom w:val="0"/>
      <w:divBdr>
        <w:top w:val="none" w:sz="0" w:space="0" w:color="auto"/>
        <w:left w:val="none" w:sz="0" w:space="0" w:color="auto"/>
        <w:bottom w:val="none" w:sz="0" w:space="0" w:color="auto"/>
        <w:right w:val="none" w:sz="0" w:space="0" w:color="auto"/>
      </w:divBdr>
    </w:div>
    <w:div w:id="649213161">
      <w:bodyDiv w:val="1"/>
      <w:marLeft w:val="0"/>
      <w:marRight w:val="0"/>
      <w:marTop w:val="0"/>
      <w:marBottom w:val="0"/>
      <w:divBdr>
        <w:top w:val="none" w:sz="0" w:space="0" w:color="auto"/>
        <w:left w:val="none" w:sz="0" w:space="0" w:color="auto"/>
        <w:bottom w:val="none" w:sz="0" w:space="0" w:color="auto"/>
        <w:right w:val="none" w:sz="0" w:space="0" w:color="auto"/>
      </w:divBdr>
    </w:div>
    <w:div w:id="650864227">
      <w:bodyDiv w:val="1"/>
      <w:marLeft w:val="0"/>
      <w:marRight w:val="0"/>
      <w:marTop w:val="0"/>
      <w:marBottom w:val="0"/>
      <w:divBdr>
        <w:top w:val="none" w:sz="0" w:space="0" w:color="auto"/>
        <w:left w:val="none" w:sz="0" w:space="0" w:color="auto"/>
        <w:bottom w:val="none" w:sz="0" w:space="0" w:color="auto"/>
        <w:right w:val="none" w:sz="0" w:space="0" w:color="auto"/>
      </w:divBdr>
    </w:div>
    <w:div w:id="653988786">
      <w:bodyDiv w:val="1"/>
      <w:marLeft w:val="0"/>
      <w:marRight w:val="0"/>
      <w:marTop w:val="0"/>
      <w:marBottom w:val="0"/>
      <w:divBdr>
        <w:top w:val="none" w:sz="0" w:space="0" w:color="auto"/>
        <w:left w:val="none" w:sz="0" w:space="0" w:color="auto"/>
        <w:bottom w:val="none" w:sz="0" w:space="0" w:color="auto"/>
        <w:right w:val="none" w:sz="0" w:space="0" w:color="auto"/>
      </w:divBdr>
    </w:div>
    <w:div w:id="654185945">
      <w:bodyDiv w:val="1"/>
      <w:marLeft w:val="0"/>
      <w:marRight w:val="0"/>
      <w:marTop w:val="0"/>
      <w:marBottom w:val="0"/>
      <w:divBdr>
        <w:top w:val="none" w:sz="0" w:space="0" w:color="auto"/>
        <w:left w:val="none" w:sz="0" w:space="0" w:color="auto"/>
        <w:bottom w:val="none" w:sz="0" w:space="0" w:color="auto"/>
        <w:right w:val="none" w:sz="0" w:space="0" w:color="auto"/>
      </w:divBdr>
    </w:div>
    <w:div w:id="655570246">
      <w:bodyDiv w:val="1"/>
      <w:marLeft w:val="0"/>
      <w:marRight w:val="0"/>
      <w:marTop w:val="0"/>
      <w:marBottom w:val="0"/>
      <w:divBdr>
        <w:top w:val="none" w:sz="0" w:space="0" w:color="auto"/>
        <w:left w:val="none" w:sz="0" w:space="0" w:color="auto"/>
        <w:bottom w:val="none" w:sz="0" w:space="0" w:color="auto"/>
        <w:right w:val="none" w:sz="0" w:space="0" w:color="auto"/>
      </w:divBdr>
    </w:div>
    <w:div w:id="658847231">
      <w:bodyDiv w:val="1"/>
      <w:marLeft w:val="0"/>
      <w:marRight w:val="0"/>
      <w:marTop w:val="0"/>
      <w:marBottom w:val="0"/>
      <w:divBdr>
        <w:top w:val="none" w:sz="0" w:space="0" w:color="auto"/>
        <w:left w:val="none" w:sz="0" w:space="0" w:color="auto"/>
        <w:bottom w:val="none" w:sz="0" w:space="0" w:color="auto"/>
        <w:right w:val="none" w:sz="0" w:space="0" w:color="auto"/>
      </w:divBdr>
    </w:div>
    <w:div w:id="663168528">
      <w:bodyDiv w:val="1"/>
      <w:marLeft w:val="0"/>
      <w:marRight w:val="0"/>
      <w:marTop w:val="0"/>
      <w:marBottom w:val="0"/>
      <w:divBdr>
        <w:top w:val="none" w:sz="0" w:space="0" w:color="auto"/>
        <w:left w:val="none" w:sz="0" w:space="0" w:color="auto"/>
        <w:bottom w:val="none" w:sz="0" w:space="0" w:color="auto"/>
        <w:right w:val="none" w:sz="0" w:space="0" w:color="auto"/>
      </w:divBdr>
    </w:div>
    <w:div w:id="666860586">
      <w:bodyDiv w:val="1"/>
      <w:marLeft w:val="0"/>
      <w:marRight w:val="0"/>
      <w:marTop w:val="0"/>
      <w:marBottom w:val="0"/>
      <w:divBdr>
        <w:top w:val="none" w:sz="0" w:space="0" w:color="auto"/>
        <w:left w:val="none" w:sz="0" w:space="0" w:color="auto"/>
        <w:bottom w:val="none" w:sz="0" w:space="0" w:color="auto"/>
        <w:right w:val="none" w:sz="0" w:space="0" w:color="auto"/>
      </w:divBdr>
    </w:div>
    <w:div w:id="666900612">
      <w:bodyDiv w:val="1"/>
      <w:marLeft w:val="0"/>
      <w:marRight w:val="0"/>
      <w:marTop w:val="0"/>
      <w:marBottom w:val="0"/>
      <w:divBdr>
        <w:top w:val="none" w:sz="0" w:space="0" w:color="auto"/>
        <w:left w:val="none" w:sz="0" w:space="0" w:color="auto"/>
        <w:bottom w:val="none" w:sz="0" w:space="0" w:color="auto"/>
        <w:right w:val="none" w:sz="0" w:space="0" w:color="auto"/>
      </w:divBdr>
    </w:div>
    <w:div w:id="667250259">
      <w:bodyDiv w:val="1"/>
      <w:marLeft w:val="0"/>
      <w:marRight w:val="0"/>
      <w:marTop w:val="0"/>
      <w:marBottom w:val="0"/>
      <w:divBdr>
        <w:top w:val="none" w:sz="0" w:space="0" w:color="auto"/>
        <w:left w:val="none" w:sz="0" w:space="0" w:color="auto"/>
        <w:bottom w:val="none" w:sz="0" w:space="0" w:color="auto"/>
        <w:right w:val="none" w:sz="0" w:space="0" w:color="auto"/>
      </w:divBdr>
    </w:div>
    <w:div w:id="667484549">
      <w:bodyDiv w:val="1"/>
      <w:marLeft w:val="0"/>
      <w:marRight w:val="0"/>
      <w:marTop w:val="0"/>
      <w:marBottom w:val="0"/>
      <w:divBdr>
        <w:top w:val="none" w:sz="0" w:space="0" w:color="auto"/>
        <w:left w:val="none" w:sz="0" w:space="0" w:color="auto"/>
        <w:bottom w:val="none" w:sz="0" w:space="0" w:color="auto"/>
        <w:right w:val="none" w:sz="0" w:space="0" w:color="auto"/>
      </w:divBdr>
    </w:div>
    <w:div w:id="668873061">
      <w:bodyDiv w:val="1"/>
      <w:marLeft w:val="0"/>
      <w:marRight w:val="0"/>
      <w:marTop w:val="0"/>
      <w:marBottom w:val="0"/>
      <w:divBdr>
        <w:top w:val="none" w:sz="0" w:space="0" w:color="auto"/>
        <w:left w:val="none" w:sz="0" w:space="0" w:color="auto"/>
        <w:bottom w:val="none" w:sz="0" w:space="0" w:color="auto"/>
        <w:right w:val="none" w:sz="0" w:space="0" w:color="auto"/>
      </w:divBdr>
    </w:div>
    <w:div w:id="677536266">
      <w:bodyDiv w:val="1"/>
      <w:marLeft w:val="0"/>
      <w:marRight w:val="0"/>
      <w:marTop w:val="0"/>
      <w:marBottom w:val="0"/>
      <w:divBdr>
        <w:top w:val="none" w:sz="0" w:space="0" w:color="auto"/>
        <w:left w:val="none" w:sz="0" w:space="0" w:color="auto"/>
        <w:bottom w:val="none" w:sz="0" w:space="0" w:color="auto"/>
        <w:right w:val="none" w:sz="0" w:space="0" w:color="auto"/>
      </w:divBdr>
    </w:div>
    <w:div w:id="680201526">
      <w:bodyDiv w:val="1"/>
      <w:marLeft w:val="0"/>
      <w:marRight w:val="0"/>
      <w:marTop w:val="0"/>
      <w:marBottom w:val="0"/>
      <w:divBdr>
        <w:top w:val="none" w:sz="0" w:space="0" w:color="auto"/>
        <w:left w:val="none" w:sz="0" w:space="0" w:color="auto"/>
        <w:bottom w:val="none" w:sz="0" w:space="0" w:color="auto"/>
        <w:right w:val="none" w:sz="0" w:space="0" w:color="auto"/>
      </w:divBdr>
    </w:div>
    <w:div w:id="685015005">
      <w:bodyDiv w:val="1"/>
      <w:marLeft w:val="0"/>
      <w:marRight w:val="0"/>
      <w:marTop w:val="0"/>
      <w:marBottom w:val="0"/>
      <w:divBdr>
        <w:top w:val="none" w:sz="0" w:space="0" w:color="auto"/>
        <w:left w:val="none" w:sz="0" w:space="0" w:color="auto"/>
        <w:bottom w:val="none" w:sz="0" w:space="0" w:color="auto"/>
        <w:right w:val="none" w:sz="0" w:space="0" w:color="auto"/>
      </w:divBdr>
    </w:div>
    <w:div w:id="685403368">
      <w:bodyDiv w:val="1"/>
      <w:marLeft w:val="0"/>
      <w:marRight w:val="0"/>
      <w:marTop w:val="0"/>
      <w:marBottom w:val="0"/>
      <w:divBdr>
        <w:top w:val="none" w:sz="0" w:space="0" w:color="auto"/>
        <w:left w:val="none" w:sz="0" w:space="0" w:color="auto"/>
        <w:bottom w:val="none" w:sz="0" w:space="0" w:color="auto"/>
        <w:right w:val="none" w:sz="0" w:space="0" w:color="auto"/>
      </w:divBdr>
    </w:div>
    <w:div w:id="686566215">
      <w:bodyDiv w:val="1"/>
      <w:marLeft w:val="0"/>
      <w:marRight w:val="0"/>
      <w:marTop w:val="0"/>
      <w:marBottom w:val="0"/>
      <w:divBdr>
        <w:top w:val="none" w:sz="0" w:space="0" w:color="auto"/>
        <w:left w:val="none" w:sz="0" w:space="0" w:color="auto"/>
        <w:bottom w:val="none" w:sz="0" w:space="0" w:color="auto"/>
        <w:right w:val="none" w:sz="0" w:space="0" w:color="auto"/>
      </w:divBdr>
    </w:div>
    <w:div w:id="688263325">
      <w:bodyDiv w:val="1"/>
      <w:marLeft w:val="0"/>
      <w:marRight w:val="0"/>
      <w:marTop w:val="0"/>
      <w:marBottom w:val="0"/>
      <w:divBdr>
        <w:top w:val="none" w:sz="0" w:space="0" w:color="auto"/>
        <w:left w:val="none" w:sz="0" w:space="0" w:color="auto"/>
        <w:bottom w:val="none" w:sz="0" w:space="0" w:color="auto"/>
        <w:right w:val="none" w:sz="0" w:space="0" w:color="auto"/>
      </w:divBdr>
    </w:div>
    <w:div w:id="688992924">
      <w:bodyDiv w:val="1"/>
      <w:marLeft w:val="0"/>
      <w:marRight w:val="0"/>
      <w:marTop w:val="0"/>
      <w:marBottom w:val="0"/>
      <w:divBdr>
        <w:top w:val="none" w:sz="0" w:space="0" w:color="auto"/>
        <w:left w:val="none" w:sz="0" w:space="0" w:color="auto"/>
        <w:bottom w:val="none" w:sz="0" w:space="0" w:color="auto"/>
        <w:right w:val="none" w:sz="0" w:space="0" w:color="auto"/>
      </w:divBdr>
      <w:divsChild>
        <w:div w:id="58478834">
          <w:marLeft w:val="0"/>
          <w:marRight w:val="0"/>
          <w:marTop w:val="0"/>
          <w:marBottom w:val="0"/>
          <w:divBdr>
            <w:top w:val="none" w:sz="0" w:space="0" w:color="auto"/>
            <w:left w:val="none" w:sz="0" w:space="0" w:color="auto"/>
            <w:bottom w:val="none" w:sz="0" w:space="0" w:color="auto"/>
            <w:right w:val="none" w:sz="0" w:space="0" w:color="auto"/>
          </w:divBdr>
          <w:divsChild>
            <w:div w:id="1425153453">
              <w:marLeft w:val="0"/>
              <w:marRight w:val="0"/>
              <w:marTop w:val="0"/>
              <w:marBottom w:val="0"/>
              <w:divBdr>
                <w:top w:val="none" w:sz="0" w:space="0" w:color="auto"/>
                <w:left w:val="none" w:sz="0" w:space="0" w:color="auto"/>
                <w:bottom w:val="none" w:sz="0" w:space="0" w:color="auto"/>
                <w:right w:val="none" w:sz="0" w:space="0" w:color="auto"/>
              </w:divBdr>
            </w:div>
          </w:divsChild>
        </w:div>
        <w:div w:id="742527906">
          <w:marLeft w:val="0"/>
          <w:marRight w:val="0"/>
          <w:marTop w:val="0"/>
          <w:marBottom w:val="0"/>
          <w:divBdr>
            <w:top w:val="none" w:sz="0" w:space="0" w:color="auto"/>
            <w:left w:val="none" w:sz="0" w:space="0" w:color="auto"/>
            <w:bottom w:val="none" w:sz="0" w:space="0" w:color="auto"/>
            <w:right w:val="none" w:sz="0" w:space="0" w:color="auto"/>
          </w:divBdr>
          <w:divsChild>
            <w:div w:id="293633864">
              <w:marLeft w:val="0"/>
              <w:marRight w:val="0"/>
              <w:marTop w:val="0"/>
              <w:marBottom w:val="0"/>
              <w:divBdr>
                <w:top w:val="none" w:sz="0" w:space="0" w:color="auto"/>
                <w:left w:val="none" w:sz="0" w:space="0" w:color="auto"/>
                <w:bottom w:val="none" w:sz="0" w:space="0" w:color="auto"/>
                <w:right w:val="none" w:sz="0" w:space="0" w:color="auto"/>
              </w:divBdr>
              <w:divsChild>
                <w:div w:id="821116919">
                  <w:marLeft w:val="0"/>
                  <w:marRight w:val="0"/>
                  <w:marTop w:val="0"/>
                  <w:marBottom w:val="0"/>
                  <w:divBdr>
                    <w:top w:val="none" w:sz="0" w:space="0" w:color="auto"/>
                    <w:left w:val="none" w:sz="0" w:space="0" w:color="auto"/>
                    <w:bottom w:val="none" w:sz="0" w:space="0" w:color="auto"/>
                    <w:right w:val="none" w:sz="0" w:space="0" w:color="auto"/>
                  </w:divBdr>
                  <w:divsChild>
                    <w:div w:id="1075472105">
                      <w:marLeft w:val="87"/>
                      <w:marRight w:val="87"/>
                      <w:marTop w:val="0"/>
                      <w:marBottom w:val="0"/>
                      <w:divBdr>
                        <w:top w:val="none" w:sz="0" w:space="0" w:color="auto"/>
                        <w:left w:val="none" w:sz="0" w:space="0" w:color="auto"/>
                        <w:bottom w:val="none" w:sz="0" w:space="0" w:color="auto"/>
                        <w:right w:val="none" w:sz="0" w:space="0" w:color="auto"/>
                      </w:divBdr>
                      <w:divsChild>
                        <w:div w:id="642393175">
                          <w:marLeft w:val="0"/>
                          <w:marRight w:val="0"/>
                          <w:marTop w:val="0"/>
                          <w:marBottom w:val="0"/>
                          <w:divBdr>
                            <w:top w:val="none" w:sz="0" w:space="0" w:color="auto"/>
                            <w:left w:val="none" w:sz="0" w:space="0" w:color="auto"/>
                            <w:bottom w:val="none" w:sz="0" w:space="0" w:color="auto"/>
                            <w:right w:val="none" w:sz="0" w:space="0" w:color="auto"/>
                          </w:divBdr>
                          <w:divsChild>
                            <w:div w:id="1818259782">
                              <w:marLeft w:val="0"/>
                              <w:marRight w:val="0"/>
                              <w:marTop w:val="0"/>
                              <w:marBottom w:val="0"/>
                              <w:divBdr>
                                <w:top w:val="none" w:sz="0" w:space="0" w:color="auto"/>
                                <w:left w:val="none" w:sz="0" w:space="0" w:color="auto"/>
                                <w:bottom w:val="none" w:sz="0" w:space="0" w:color="auto"/>
                                <w:right w:val="none" w:sz="0" w:space="0" w:color="auto"/>
                              </w:divBdr>
                              <w:divsChild>
                                <w:div w:id="829715193">
                                  <w:marLeft w:val="0"/>
                                  <w:marRight w:val="0"/>
                                  <w:marTop w:val="0"/>
                                  <w:marBottom w:val="0"/>
                                  <w:divBdr>
                                    <w:top w:val="none" w:sz="0" w:space="0" w:color="auto"/>
                                    <w:left w:val="none" w:sz="0" w:space="0" w:color="auto"/>
                                    <w:bottom w:val="none" w:sz="0" w:space="0" w:color="auto"/>
                                    <w:right w:val="none" w:sz="0" w:space="0" w:color="auto"/>
                                  </w:divBdr>
                                  <w:divsChild>
                                    <w:div w:id="1473251653">
                                      <w:marLeft w:val="0"/>
                                      <w:marRight w:val="0"/>
                                      <w:marTop w:val="0"/>
                                      <w:marBottom w:val="0"/>
                                      <w:divBdr>
                                        <w:top w:val="none" w:sz="0" w:space="0" w:color="auto"/>
                                        <w:left w:val="none" w:sz="0" w:space="0" w:color="auto"/>
                                        <w:bottom w:val="none" w:sz="0" w:space="0" w:color="auto"/>
                                        <w:right w:val="none" w:sz="0" w:space="0" w:color="auto"/>
                                      </w:divBdr>
                                      <w:divsChild>
                                        <w:div w:id="17201780">
                                          <w:marLeft w:val="-116"/>
                                          <w:marRight w:val="-116"/>
                                          <w:marTop w:val="0"/>
                                          <w:marBottom w:val="116"/>
                                          <w:divBdr>
                                            <w:top w:val="single" w:sz="2" w:space="4" w:color="DDDDDD"/>
                                            <w:left w:val="single" w:sz="2" w:space="6" w:color="DDDDDD"/>
                                            <w:bottom w:val="single" w:sz="2" w:space="4" w:color="DDDDDD"/>
                                            <w:right w:val="single" w:sz="2" w:space="6" w:color="DDDDDD"/>
                                          </w:divBdr>
                                          <w:divsChild>
                                            <w:div w:id="2133550888">
                                              <w:marLeft w:val="0"/>
                                              <w:marRight w:val="0"/>
                                              <w:marTop w:val="0"/>
                                              <w:marBottom w:val="0"/>
                                              <w:divBdr>
                                                <w:top w:val="none" w:sz="0" w:space="0" w:color="auto"/>
                                                <w:left w:val="none" w:sz="0" w:space="0" w:color="auto"/>
                                                <w:bottom w:val="none" w:sz="0" w:space="0" w:color="auto"/>
                                                <w:right w:val="none" w:sz="0" w:space="0" w:color="auto"/>
                                              </w:divBdr>
                                              <w:divsChild>
                                                <w:div w:id="10847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5233910">
      <w:bodyDiv w:val="1"/>
      <w:marLeft w:val="0"/>
      <w:marRight w:val="0"/>
      <w:marTop w:val="0"/>
      <w:marBottom w:val="0"/>
      <w:divBdr>
        <w:top w:val="none" w:sz="0" w:space="0" w:color="auto"/>
        <w:left w:val="none" w:sz="0" w:space="0" w:color="auto"/>
        <w:bottom w:val="none" w:sz="0" w:space="0" w:color="auto"/>
        <w:right w:val="none" w:sz="0" w:space="0" w:color="auto"/>
      </w:divBdr>
    </w:div>
    <w:div w:id="705299958">
      <w:bodyDiv w:val="1"/>
      <w:marLeft w:val="0"/>
      <w:marRight w:val="0"/>
      <w:marTop w:val="0"/>
      <w:marBottom w:val="0"/>
      <w:divBdr>
        <w:top w:val="none" w:sz="0" w:space="0" w:color="auto"/>
        <w:left w:val="none" w:sz="0" w:space="0" w:color="auto"/>
        <w:bottom w:val="none" w:sz="0" w:space="0" w:color="auto"/>
        <w:right w:val="none" w:sz="0" w:space="0" w:color="auto"/>
      </w:divBdr>
    </w:div>
    <w:div w:id="709381535">
      <w:bodyDiv w:val="1"/>
      <w:marLeft w:val="0"/>
      <w:marRight w:val="0"/>
      <w:marTop w:val="0"/>
      <w:marBottom w:val="0"/>
      <w:divBdr>
        <w:top w:val="none" w:sz="0" w:space="0" w:color="auto"/>
        <w:left w:val="none" w:sz="0" w:space="0" w:color="auto"/>
        <w:bottom w:val="none" w:sz="0" w:space="0" w:color="auto"/>
        <w:right w:val="none" w:sz="0" w:space="0" w:color="auto"/>
      </w:divBdr>
      <w:divsChild>
        <w:div w:id="1745760762">
          <w:marLeft w:val="0"/>
          <w:marRight w:val="0"/>
          <w:marTop w:val="0"/>
          <w:marBottom w:val="0"/>
          <w:divBdr>
            <w:top w:val="none" w:sz="0" w:space="0" w:color="auto"/>
            <w:left w:val="none" w:sz="0" w:space="0" w:color="auto"/>
            <w:bottom w:val="none" w:sz="0" w:space="0" w:color="auto"/>
            <w:right w:val="none" w:sz="0" w:space="0" w:color="auto"/>
          </w:divBdr>
          <w:divsChild>
            <w:div w:id="1181235196">
              <w:marLeft w:val="0"/>
              <w:marRight w:val="0"/>
              <w:marTop w:val="0"/>
              <w:marBottom w:val="0"/>
              <w:divBdr>
                <w:top w:val="none" w:sz="0" w:space="0" w:color="auto"/>
                <w:left w:val="none" w:sz="0" w:space="0" w:color="auto"/>
                <w:bottom w:val="none" w:sz="0" w:space="0" w:color="auto"/>
                <w:right w:val="none" w:sz="0" w:space="0" w:color="auto"/>
              </w:divBdr>
            </w:div>
          </w:divsChild>
        </w:div>
        <w:div w:id="951396933">
          <w:marLeft w:val="0"/>
          <w:marRight w:val="0"/>
          <w:marTop w:val="0"/>
          <w:marBottom w:val="0"/>
          <w:divBdr>
            <w:top w:val="none" w:sz="0" w:space="0" w:color="auto"/>
            <w:left w:val="none" w:sz="0" w:space="0" w:color="auto"/>
            <w:bottom w:val="none" w:sz="0" w:space="0" w:color="auto"/>
            <w:right w:val="none" w:sz="0" w:space="0" w:color="auto"/>
          </w:divBdr>
          <w:divsChild>
            <w:div w:id="929579568">
              <w:marLeft w:val="0"/>
              <w:marRight w:val="0"/>
              <w:marTop w:val="0"/>
              <w:marBottom w:val="0"/>
              <w:divBdr>
                <w:top w:val="none" w:sz="0" w:space="0" w:color="auto"/>
                <w:left w:val="none" w:sz="0" w:space="0" w:color="auto"/>
                <w:bottom w:val="none" w:sz="0" w:space="0" w:color="auto"/>
                <w:right w:val="none" w:sz="0" w:space="0" w:color="auto"/>
              </w:divBdr>
              <w:divsChild>
                <w:div w:id="806164930">
                  <w:marLeft w:val="0"/>
                  <w:marRight w:val="0"/>
                  <w:marTop w:val="0"/>
                  <w:marBottom w:val="0"/>
                  <w:divBdr>
                    <w:top w:val="none" w:sz="0" w:space="0" w:color="auto"/>
                    <w:left w:val="none" w:sz="0" w:space="0" w:color="auto"/>
                    <w:bottom w:val="none" w:sz="0" w:space="0" w:color="auto"/>
                    <w:right w:val="none" w:sz="0" w:space="0" w:color="auto"/>
                  </w:divBdr>
                  <w:divsChild>
                    <w:div w:id="99230206">
                      <w:marLeft w:val="225"/>
                      <w:marRight w:val="225"/>
                      <w:marTop w:val="0"/>
                      <w:marBottom w:val="0"/>
                      <w:divBdr>
                        <w:top w:val="none" w:sz="0" w:space="0" w:color="auto"/>
                        <w:left w:val="none" w:sz="0" w:space="0" w:color="auto"/>
                        <w:bottom w:val="none" w:sz="0" w:space="0" w:color="auto"/>
                        <w:right w:val="none" w:sz="0" w:space="0" w:color="auto"/>
                      </w:divBdr>
                      <w:divsChild>
                        <w:div w:id="2128575950">
                          <w:marLeft w:val="0"/>
                          <w:marRight w:val="0"/>
                          <w:marTop w:val="0"/>
                          <w:marBottom w:val="0"/>
                          <w:divBdr>
                            <w:top w:val="none" w:sz="0" w:space="0" w:color="auto"/>
                            <w:left w:val="none" w:sz="0" w:space="0" w:color="auto"/>
                            <w:bottom w:val="none" w:sz="0" w:space="0" w:color="auto"/>
                            <w:right w:val="none" w:sz="0" w:space="0" w:color="auto"/>
                          </w:divBdr>
                          <w:divsChild>
                            <w:div w:id="407270815">
                              <w:marLeft w:val="0"/>
                              <w:marRight w:val="0"/>
                              <w:marTop w:val="0"/>
                              <w:marBottom w:val="0"/>
                              <w:divBdr>
                                <w:top w:val="none" w:sz="0" w:space="0" w:color="auto"/>
                                <w:left w:val="none" w:sz="0" w:space="0" w:color="auto"/>
                                <w:bottom w:val="none" w:sz="0" w:space="0" w:color="auto"/>
                                <w:right w:val="none" w:sz="0" w:space="0" w:color="auto"/>
                              </w:divBdr>
                              <w:divsChild>
                                <w:div w:id="2037005263">
                                  <w:marLeft w:val="0"/>
                                  <w:marRight w:val="0"/>
                                  <w:marTop w:val="0"/>
                                  <w:marBottom w:val="0"/>
                                  <w:divBdr>
                                    <w:top w:val="none" w:sz="0" w:space="0" w:color="auto"/>
                                    <w:left w:val="none" w:sz="0" w:space="0" w:color="auto"/>
                                    <w:bottom w:val="none" w:sz="0" w:space="0" w:color="auto"/>
                                    <w:right w:val="none" w:sz="0" w:space="0" w:color="auto"/>
                                  </w:divBdr>
                                  <w:divsChild>
                                    <w:div w:id="1854949654">
                                      <w:marLeft w:val="0"/>
                                      <w:marRight w:val="0"/>
                                      <w:marTop w:val="0"/>
                                      <w:marBottom w:val="0"/>
                                      <w:divBdr>
                                        <w:top w:val="none" w:sz="0" w:space="0" w:color="auto"/>
                                        <w:left w:val="none" w:sz="0" w:space="0" w:color="auto"/>
                                        <w:bottom w:val="none" w:sz="0" w:space="0" w:color="auto"/>
                                        <w:right w:val="none" w:sz="0" w:space="0" w:color="auto"/>
                                      </w:divBdr>
                                      <w:divsChild>
                                        <w:div w:id="1319845018">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29043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0112599">
      <w:bodyDiv w:val="1"/>
      <w:marLeft w:val="0"/>
      <w:marRight w:val="0"/>
      <w:marTop w:val="0"/>
      <w:marBottom w:val="0"/>
      <w:divBdr>
        <w:top w:val="none" w:sz="0" w:space="0" w:color="auto"/>
        <w:left w:val="none" w:sz="0" w:space="0" w:color="auto"/>
        <w:bottom w:val="none" w:sz="0" w:space="0" w:color="auto"/>
        <w:right w:val="none" w:sz="0" w:space="0" w:color="auto"/>
      </w:divBdr>
    </w:div>
    <w:div w:id="711610951">
      <w:bodyDiv w:val="1"/>
      <w:marLeft w:val="0"/>
      <w:marRight w:val="0"/>
      <w:marTop w:val="0"/>
      <w:marBottom w:val="0"/>
      <w:divBdr>
        <w:top w:val="none" w:sz="0" w:space="0" w:color="auto"/>
        <w:left w:val="none" w:sz="0" w:space="0" w:color="auto"/>
        <w:bottom w:val="none" w:sz="0" w:space="0" w:color="auto"/>
        <w:right w:val="none" w:sz="0" w:space="0" w:color="auto"/>
      </w:divBdr>
    </w:div>
    <w:div w:id="714231345">
      <w:bodyDiv w:val="1"/>
      <w:marLeft w:val="0"/>
      <w:marRight w:val="0"/>
      <w:marTop w:val="0"/>
      <w:marBottom w:val="0"/>
      <w:divBdr>
        <w:top w:val="none" w:sz="0" w:space="0" w:color="auto"/>
        <w:left w:val="none" w:sz="0" w:space="0" w:color="auto"/>
        <w:bottom w:val="none" w:sz="0" w:space="0" w:color="auto"/>
        <w:right w:val="none" w:sz="0" w:space="0" w:color="auto"/>
      </w:divBdr>
    </w:div>
    <w:div w:id="718089201">
      <w:bodyDiv w:val="1"/>
      <w:marLeft w:val="0"/>
      <w:marRight w:val="0"/>
      <w:marTop w:val="0"/>
      <w:marBottom w:val="0"/>
      <w:divBdr>
        <w:top w:val="none" w:sz="0" w:space="0" w:color="auto"/>
        <w:left w:val="none" w:sz="0" w:space="0" w:color="auto"/>
        <w:bottom w:val="none" w:sz="0" w:space="0" w:color="auto"/>
        <w:right w:val="none" w:sz="0" w:space="0" w:color="auto"/>
      </w:divBdr>
    </w:div>
    <w:div w:id="722218724">
      <w:bodyDiv w:val="1"/>
      <w:marLeft w:val="0"/>
      <w:marRight w:val="0"/>
      <w:marTop w:val="0"/>
      <w:marBottom w:val="0"/>
      <w:divBdr>
        <w:top w:val="none" w:sz="0" w:space="0" w:color="auto"/>
        <w:left w:val="none" w:sz="0" w:space="0" w:color="auto"/>
        <w:bottom w:val="none" w:sz="0" w:space="0" w:color="auto"/>
        <w:right w:val="none" w:sz="0" w:space="0" w:color="auto"/>
      </w:divBdr>
      <w:divsChild>
        <w:div w:id="1006833216">
          <w:marLeft w:val="0"/>
          <w:marRight w:val="0"/>
          <w:marTop w:val="0"/>
          <w:marBottom w:val="0"/>
          <w:divBdr>
            <w:top w:val="none" w:sz="0" w:space="0" w:color="auto"/>
            <w:left w:val="none" w:sz="0" w:space="0" w:color="auto"/>
            <w:bottom w:val="none" w:sz="0" w:space="0" w:color="auto"/>
            <w:right w:val="none" w:sz="0" w:space="0" w:color="auto"/>
          </w:divBdr>
        </w:div>
        <w:div w:id="690765274">
          <w:marLeft w:val="0"/>
          <w:marRight w:val="0"/>
          <w:marTop w:val="0"/>
          <w:marBottom w:val="0"/>
          <w:divBdr>
            <w:top w:val="none" w:sz="0" w:space="0" w:color="auto"/>
            <w:left w:val="none" w:sz="0" w:space="0" w:color="auto"/>
            <w:bottom w:val="none" w:sz="0" w:space="0" w:color="auto"/>
            <w:right w:val="none" w:sz="0" w:space="0" w:color="auto"/>
          </w:divBdr>
        </w:div>
        <w:div w:id="1701082685">
          <w:marLeft w:val="0"/>
          <w:marRight w:val="0"/>
          <w:marTop w:val="0"/>
          <w:marBottom w:val="0"/>
          <w:divBdr>
            <w:top w:val="none" w:sz="0" w:space="0" w:color="auto"/>
            <w:left w:val="none" w:sz="0" w:space="0" w:color="auto"/>
            <w:bottom w:val="none" w:sz="0" w:space="0" w:color="auto"/>
            <w:right w:val="none" w:sz="0" w:space="0" w:color="auto"/>
          </w:divBdr>
        </w:div>
      </w:divsChild>
    </w:div>
    <w:div w:id="726420756">
      <w:bodyDiv w:val="1"/>
      <w:marLeft w:val="0"/>
      <w:marRight w:val="0"/>
      <w:marTop w:val="0"/>
      <w:marBottom w:val="0"/>
      <w:divBdr>
        <w:top w:val="none" w:sz="0" w:space="0" w:color="auto"/>
        <w:left w:val="none" w:sz="0" w:space="0" w:color="auto"/>
        <w:bottom w:val="none" w:sz="0" w:space="0" w:color="auto"/>
        <w:right w:val="none" w:sz="0" w:space="0" w:color="auto"/>
      </w:divBdr>
    </w:div>
    <w:div w:id="728310251">
      <w:bodyDiv w:val="1"/>
      <w:marLeft w:val="0"/>
      <w:marRight w:val="0"/>
      <w:marTop w:val="0"/>
      <w:marBottom w:val="0"/>
      <w:divBdr>
        <w:top w:val="none" w:sz="0" w:space="0" w:color="auto"/>
        <w:left w:val="none" w:sz="0" w:space="0" w:color="auto"/>
        <w:bottom w:val="none" w:sz="0" w:space="0" w:color="auto"/>
        <w:right w:val="none" w:sz="0" w:space="0" w:color="auto"/>
      </w:divBdr>
    </w:div>
    <w:div w:id="731080825">
      <w:bodyDiv w:val="1"/>
      <w:marLeft w:val="0"/>
      <w:marRight w:val="0"/>
      <w:marTop w:val="0"/>
      <w:marBottom w:val="0"/>
      <w:divBdr>
        <w:top w:val="none" w:sz="0" w:space="0" w:color="auto"/>
        <w:left w:val="none" w:sz="0" w:space="0" w:color="auto"/>
        <w:bottom w:val="none" w:sz="0" w:space="0" w:color="auto"/>
        <w:right w:val="none" w:sz="0" w:space="0" w:color="auto"/>
      </w:divBdr>
    </w:div>
    <w:div w:id="731663658">
      <w:bodyDiv w:val="1"/>
      <w:marLeft w:val="0"/>
      <w:marRight w:val="0"/>
      <w:marTop w:val="0"/>
      <w:marBottom w:val="0"/>
      <w:divBdr>
        <w:top w:val="none" w:sz="0" w:space="0" w:color="auto"/>
        <w:left w:val="none" w:sz="0" w:space="0" w:color="auto"/>
        <w:bottom w:val="none" w:sz="0" w:space="0" w:color="auto"/>
        <w:right w:val="none" w:sz="0" w:space="0" w:color="auto"/>
      </w:divBdr>
    </w:div>
    <w:div w:id="733161265">
      <w:bodyDiv w:val="1"/>
      <w:marLeft w:val="0"/>
      <w:marRight w:val="0"/>
      <w:marTop w:val="0"/>
      <w:marBottom w:val="0"/>
      <w:divBdr>
        <w:top w:val="none" w:sz="0" w:space="0" w:color="auto"/>
        <w:left w:val="none" w:sz="0" w:space="0" w:color="auto"/>
        <w:bottom w:val="none" w:sz="0" w:space="0" w:color="auto"/>
        <w:right w:val="none" w:sz="0" w:space="0" w:color="auto"/>
      </w:divBdr>
    </w:div>
    <w:div w:id="736173120">
      <w:bodyDiv w:val="1"/>
      <w:marLeft w:val="0"/>
      <w:marRight w:val="0"/>
      <w:marTop w:val="0"/>
      <w:marBottom w:val="0"/>
      <w:divBdr>
        <w:top w:val="none" w:sz="0" w:space="0" w:color="auto"/>
        <w:left w:val="none" w:sz="0" w:space="0" w:color="auto"/>
        <w:bottom w:val="none" w:sz="0" w:space="0" w:color="auto"/>
        <w:right w:val="none" w:sz="0" w:space="0" w:color="auto"/>
      </w:divBdr>
    </w:div>
    <w:div w:id="736827532">
      <w:bodyDiv w:val="1"/>
      <w:marLeft w:val="0"/>
      <w:marRight w:val="0"/>
      <w:marTop w:val="0"/>
      <w:marBottom w:val="0"/>
      <w:divBdr>
        <w:top w:val="none" w:sz="0" w:space="0" w:color="auto"/>
        <w:left w:val="none" w:sz="0" w:space="0" w:color="auto"/>
        <w:bottom w:val="none" w:sz="0" w:space="0" w:color="auto"/>
        <w:right w:val="none" w:sz="0" w:space="0" w:color="auto"/>
      </w:divBdr>
    </w:div>
    <w:div w:id="737822672">
      <w:bodyDiv w:val="1"/>
      <w:marLeft w:val="0"/>
      <w:marRight w:val="0"/>
      <w:marTop w:val="0"/>
      <w:marBottom w:val="0"/>
      <w:divBdr>
        <w:top w:val="none" w:sz="0" w:space="0" w:color="auto"/>
        <w:left w:val="none" w:sz="0" w:space="0" w:color="auto"/>
        <w:bottom w:val="none" w:sz="0" w:space="0" w:color="auto"/>
        <w:right w:val="none" w:sz="0" w:space="0" w:color="auto"/>
      </w:divBdr>
    </w:div>
    <w:div w:id="738791749">
      <w:bodyDiv w:val="1"/>
      <w:marLeft w:val="0"/>
      <w:marRight w:val="0"/>
      <w:marTop w:val="0"/>
      <w:marBottom w:val="0"/>
      <w:divBdr>
        <w:top w:val="none" w:sz="0" w:space="0" w:color="auto"/>
        <w:left w:val="none" w:sz="0" w:space="0" w:color="auto"/>
        <w:bottom w:val="none" w:sz="0" w:space="0" w:color="auto"/>
        <w:right w:val="none" w:sz="0" w:space="0" w:color="auto"/>
      </w:divBdr>
    </w:div>
    <w:div w:id="747581449">
      <w:bodyDiv w:val="1"/>
      <w:marLeft w:val="0"/>
      <w:marRight w:val="0"/>
      <w:marTop w:val="0"/>
      <w:marBottom w:val="0"/>
      <w:divBdr>
        <w:top w:val="none" w:sz="0" w:space="0" w:color="auto"/>
        <w:left w:val="none" w:sz="0" w:space="0" w:color="auto"/>
        <w:bottom w:val="none" w:sz="0" w:space="0" w:color="auto"/>
        <w:right w:val="none" w:sz="0" w:space="0" w:color="auto"/>
      </w:divBdr>
    </w:div>
    <w:div w:id="747923599">
      <w:bodyDiv w:val="1"/>
      <w:marLeft w:val="0"/>
      <w:marRight w:val="0"/>
      <w:marTop w:val="0"/>
      <w:marBottom w:val="0"/>
      <w:divBdr>
        <w:top w:val="none" w:sz="0" w:space="0" w:color="auto"/>
        <w:left w:val="none" w:sz="0" w:space="0" w:color="auto"/>
        <w:bottom w:val="none" w:sz="0" w:space="0" w:color="auto"/>
        <w:right w:val="none" w:sz="0" w:space="0" w:color="auto"/>
      </w:divBdr>
    </w:div>
    <w:div w:id="749086316">
      <w:bodyDiv w:val="1"/>
      <w:marLeft w:val="0"/>
      <w:marRight w:val="0"/>
      <w:marTop w:val="0"/>
      <w:marBottom w:val="0"/>
      <w:divBdr>
        <w:top w:val="none" w:sz="0" w:space="0" w:color="auto"/>
        <w:left w:val="none" w:sz="0" w:space="0" w:color="auto"/>
        <w:bottom w:val="none" w:sz="0" w:space="0" w:color="auto"/>
        <w:right w:val="none" w:sz="0" w:space="0" w:color="auto"/>
      </w:divBdr>
    </w:div>
    <w:div w:id="749698121">
      <w:bodyDiv w:val="1"/>
      <w:marLeft w:val="0"/>
      <w:marRight w:val="0"/>
      <w:marTop w:val="0"/>
      <w:marBottom w:val="0"/>
      <w:divBdr>
        <w:top w:val="none" w:sz="0" w:space="0" w:color="auto"/>
        <w:left w:val="none" w:sz="0" w:space="0" w:color="auto"/>
        <w:bottom w:val="none" w:sz="0" w:space="0" w:color="auto"/>
        <w:right w:val="none" w:sz="0" w:space="0" w:color="auto"/>
      </w:divBdr>
    </w:div>
    <w:div w:id="750195589">
      <w:bodyDiv w:val="1"/>
      <w:marLeft w:val="0"/>
      <w:marRight w:val="0"/>
      <w:marTop w:val="0"/>
      <w:marBottom w:val="0"/>
      <w:divBdr>
        <w:top w:val="none" w:sz="0" w:space="0" w:color="auto"/>
        <w:left w:val="none" w:sz="0" w:space="0" w:color="auto"/>
        <w:bottom w:val="none" w:sz="0" w:space="0" w:color="auto"/>
        <w:right w:val="none" w:sz="0" w:space="0" w:color="auto"/>
      </w:divBdr>
    </w:div>
    <w:div w:id="752896103">
      <w:bodyDiv w:val="1"/>
      <w:marLeft w:val="0"/>
      <w:marRight w:val="0"/>
      <w:marTop w:val="0"/>
      <w:marBottom w:val="0"/>
      <w:divBdr>
        <w:top w:val="none" w:sz="0" w:space="0" w:color="auto"/>
        <w:left w:val="none" w:sz="0" w:space="0" w:color="auto"/>
        <w:bottom w:val="none" w:sz="0" w:space="0" w:color="auto"/>
        <w:right w:val="none" w:sz="0" w:space="0" w:color="auto"/>
      </w:divBdr>
    </w:div>
    <w:div w:id="763845604">
      <w:bodyDiv w:val="1"/>
      <w:marLeft w:val="0"/>
      <w:marRight w:val="0"/>
      <w:marTop w:val="0"/>
      <w:marBottom w:val="0"/>
      <w:divBdr>
        <w:top w:val="none" w:sz="0" w:space="0" w:color="auto"/>
        <w:left w:val="none" w:sz="0" w:space="0" w:color="auto"/>
        <w:bottom w:val="none" w:sz="0" w:space="0" w:color="auto"/>
        <w:right w:val="none" w:sz="0" w:space="0" w:color="auto"/>
      </w:divBdr>
    </w:div>
    <w:div w:id="764886083">
      <w:bodyDiv w:val="1"/>
      <w:marLeft w:val="0"/>
      <w:marRight w:val="0"/>
      <w:marTop w:val="0"/>
      <w:marBottom w:val="0"/>
      <w:divBdr>
        <w:top w:val="none" w:sz="0" w:space="0" w:color="auto"/>
        <w:left w:val="none" w:sz="0" w:space="0" w:color="auto"/>
        <w:bottom w:val="none" w:sz="0" w:space="0" w:color="auto"/>
        <w:right w:val="none" w:sz="0" w:space="0" w:color="auto"/>
      </w:divBdr>
    </w:div>
    <w:div w:id="766121831">
      <w:bodyDiv w:val="1"/>
      <w:marLeft w:val="0"/>
      <w:marRight w:val="0"/>
      <w:marTop w:val="0"/>
      <w:marBottom w:val="0"/>
      <w:divBdr>
        <w:top w:val="none" w:sz="0" w:space="0" w:color="auto"/>
        <w:left w:val="none" w:sz="0" w:space="0" w:color="auto"/>
        <w:bottom w:val="none" w:sz="0" w:space="0" w:color="auto"/>
        <w:right w:val="none" w:sz="0" w:space="0" w:color="auto"/>
      </w:divBdr>
    </w:div>
    <w:div w:id="782505874">
      <w:bodyDiv w:val="1"/>
      <w:marLeft w:val="0"/>
      <w:marRight w:val="0"/>
      <w:marTop w:val="0"/>
      <w:marBottom w:val="0"/>
      <w:divBdr>
        <w:top w:val="none" w:sz="0" w:space="0" w:color="auto"/>
        <w:left w:val="none" w:sz="0" w:space="0" w:color="auto"/>
        <w:bottom w:val="none" w:sz="0" w:space="0" w:color="auto"/>
        <w:right w:val="none" w:sz="0" w:space="0" w:color="auto"/>
      </w:divBdr>
    </w:div>
    <w:div w:id="782922849">
      <w:bodyDiv w:val="1"/>
      <w:marLeft w:val="0"/>
      <w:marRight w:val="0"/>
      <w:marTop w:val="0"/>
      <w:marBottom w:val="0"/>
      <w:divBdr>
        <w:top w:val="none" w:sz="0" w:space="0" w:color="auto"/>
        <w:left w:val="none" w:sz="0" w:space="0" w:color="auto"/>
        <w:bottom w:val="none" w:sz="0" w:space="0" w:color="auto"/>
        <w:right w:val="none" w:sz="0" w:space="0" w:color="auto"/>
      </w:divBdr>
    </w:div>
    <w:div w:id="783111790">
      <w:bodyDiv w:val="1"/>
      <w:marLeft w:val="0"/>
      <w:marRight w:val="0"/>
      <w:marTop w:val="0"/>
      <w:marBottom w:val="0"/>
      <w:divBdr>
        <w:top w:val="none" w:sz="0" w:space="0" w:color="auto"/>
        <w:left w:val="none" w:sz="0" w:space="0" w:color="auto"/>
        <w:bottom w:val="none" w:sz="0" w:space="0" w:color="auto"/>
        <w:right w:val="none" w:sz="0" w:space="0" w:color="auto"/>
      </w:divBdr>
      <w:divsChild>
        <w:div w:id="996883788">
          <w:marLeft w:val="0"/>
          <w:marRight w:val="0"/>
          <w:marTop w:val="0"/>
          <w:marBottom w:val="0"/>
          <w:divBdr>
            <w:top w:val="none" w:sz="0" w:space="0" w:color="auto"/>
            <w:left w:val="none" w:sz="0" w:space="0" w:color="auto"/>
            <w:bottom w:val="none" w:sz="0" w:space="0" w:color="auto"/>
            <w:right w:val="none" w:sz="0" w:space="0" w:color="auto"/>
          </w:divBdr>
          <w:divsChild>
            <w:div w:id="1282227749">
              <w:marLeft w:val="0"/>
              <w:marRight w:val="0"/>
              <w:marTop w:val="0"/>
              <w:marBottom w:val="0"/>
              <w:divBdr>
                <w:top w:val="none" w:sz="0" w:space="0" w:color="auto"/>
                <w:left w:val="none" w:sz="0" w:space="0" w:color="auto"/>
                <w:bottom w:val="none" w:sz="0" w:space="0" w:color="auto"/>
                <w:right w:val="none" w:sz="0" w:space="0" w:color="auto"/>
              </w:divBdr>
            </w:div>
          </w:divsChild>
        </w:div>
        <w:div w:id="1687362863">
          <w:marLeft w:val="0"/>
          <w:marRight w:val="0"/>
          <w:marTop w:val="0"/>
          <w:marBottom w:val="0"/>
          <w:divBdr>
            <w:top w:val="none" w:sz="0" w:space="0" w:color="auto"/>
            <w:left w:val="none" w:sz="0" w:space="0" w:color="auto"/>
            <w:bottom w:val="none" w:sz="0" w:space="0" w:color="auto"/>
            <w:right w:val="none" w:sz="0" w:space="0" w:color="auto"/>
          </w:divBdr>
          <w:divsChild>
            <w:div w:id="784271273">
              <w:marLeft w:val="0"/>
              <w:marRight w:val="0"/>
              <w:marTop w:val="0"/>
              <w:marBottom w:val="0"/>
              <w:divBdr>
                <w:top w:val="none" w:sz="0" w:space="0" w:color="auto"/>
                <w:left w:val="none" w:sz="0" w:space="0" w:color="auto"/>
                <w:bottom w:val="none" w:sz="0" w:space="0" w:color="auto"/>
                <w:right w:val="none" w:sz="0" w:space="0" w:color="auto"/>
              </w:divBdr>
              <w:divsChild>
                <w:div w:id="597327842">
                  <w:marLeft w:val="0"/>
                  <w:marRight w:val="0"/>
                  <w:marTop w:val="0"/>
                  <w:marBottom w:val="0"/>
                  <w:divBdr>
                    <w:top w:val="none" w:sz="0" w:space="0" w:color="auto"/>
                    <w:left w:val="none" w:sz="0" w:space="0" w:color="auto"/>
                    <w:bottom w:val="none" w:sz="0" w:space="0" w:color="auto"/>
                    <w:right w:val="none" w:sz="0" w:space="0" w:color="auto"/>
                  </w:divBdr>
                  <w:divsChild>
                    <w:div w:id="1038969974">
                      <w:marLeft w:val="225"/>
                      <w:marRight w:val="225"/>
                      <w:marTop w:val="0"/>
                      <w:marBottom w:val="0"/>
                      <w:divBdr>
                        <w:top w:val="none" w:sz="0" w:space="0" w:color="auto"/>
                        <w:left w:val="none" w:sz="0" w:space="0" w:color="auto"/>
                        <w:bottom w:val="none" w:sz="0" w:space="0" w:color="auto"/>
                        <w:right w:val="none" w:sz="0" w:space="0" w:color="auto"/>
                      </w:divBdr>
                      <w:divsChild>
                        <w:div w:id="1523203808">
                          <w:marLeft w:val="0"/>
                          <w:marRight w:val="0"/>
                          <w:marTop w:val="0"/>
                          <w:marBottom w:val="0"/>
                          <w:divBdr>
                            <w:top w:val="none" w:sz="0" w:space="0" w:color="auto"/>
                            <w:left w:val="none" w:sz="0" w:space="0" w:color="auto"/>
                            <w:bottom w:val="none" w:sz="0" w:space="0" w:color="auto"/>
                            <w:right w:val="none" w:sz="0" w:space="0" w:color="auto"/>
                          </w:divBdr>
                          <w:divsChild>
                            <w:div w:id="902183152">
                              <w:marLeft w:val="0"/>
                              <w:marRight w:val="0"/>
                              <w:marTop w:val="0"/>
                              <w:marBottom w:val="0"/>
                              <w:divBdr>
                                <w:top w:val="none" w:sz="0" w:space="0" w:color="auto"/>
                                <w:left w:val="none" w:sz="0" w:space="0" w:color="auto"/>
                                <w:bottom w:val="none" w:sz="0" w:space="0" w:color="auto"/>
                                <w:right w:val="none" w:sz="0" w:space="0" w:color="auto"/>
                              </w:divBdr>
                              <w:divsChild>
                                <w:div w:id="325865606">
                                  <w:marLeft w:val="0"/>
                                  <w:marRight w:val="0"/>
                                  <w:marTop w:val="0"/>
                                  <w:marBottom w:val="0"/>
                                  <w:divBdr>
                                    <w:top w:val="none" w:sz="0" w:space="0" w:color="auto"/>
                                    <w:left w:val="none" w:sz="0" w:space="0" w:color="auto"/>
                                    <w:bottom w:val="none" w:sz="0" w:space="0" w:color="auto"/>
                                    <w:right w:val="none" w:sz="0" w:space="0" w:color="auto"/>
                                  </w:divBdr>
                                  <w:divsChild>
                                    <w:div w:id="1575504928">
                                      <w:marLeft w:val="0"/>
                                      <w:marRight w:val="0"/>
                                      <w:marTop w:val="0"/>
                                      <w:marBottom w:val="0"/>
                                      <w:divBdr>
                                        <w:top w:val="none" w:sz="0" w:space="0" w:color="auto"/>
                                        <w:left w:val="none" w:sz="0" w:space="0" w:color="auto"/>
                                        <w:bottom w:val="none" w:sz="0" w:space="0" w:color="auto"/>
                                        <w:right w:val="none" w:sz="0" w:space="0" w:color="auto"/>
                                      </w:divBdr>
                                      <w:divsChild>
                                        <w:div w:id="39415949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3779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3424543">
      <w:bodyDiv w:val="1"/>
      <w:marLeft w:val="0"/>
      <w:marRight w:val="0"/>
      <w:marTop w:val="0"/>
      <w:marBottom w:val="0"/>
      <w:divBdr>
        <w:top w:val="none" w:sz="0" w:space="0" w:color="auto"/>
        <w:left w:val="none" w:sz="0" w:space="0" w:color="auto"/>
        <w:bottom w:val="none" w:sz="0" w:space="0" w:color="auto"/>
        <w:right w:val="none" w:sz="0" w:space="0" w:color="auto"/>
      </w:divBdr>
    </w:div>
    <w:div w:id="784890926">
      <w:bodyDiv w:val="1"/>
      <w:marLeft w:val="0"/>
      <w:marRight w:val="0"/>
      <w:marTop w:val="0"/>
      <w:marBottom w:val="0"/>
      <w:divBdr>
        <w:top w:val="none" w:sz="0" w:space="0" w:color="auto"/>
        <w:left w:val="none" w:sz="0" w:space="0" w:color="auto"/>
        <w:bottom w:val="none" w:sz="0" w:space="0" w:color="auto"/>
        <w:right w:val="none" w:sz="0" w:space="0" w:color="auto"/>
      </w:divBdr>
    </w:div>
    <w:div w:id="787502764">
      <w:bodyDiv w:val="1"/>
      <w:marLeft w:val="0"/>
      <w:marRight w:val="0"/>
      <w:marTop w:val="0"/>
      <w:marBottom w:val="0"/>
      <w:divBdr>
        <w:top w:val="none" w:sz="0" w:space="0" w:color="auto"/>
        <w:left w:val="none" w:sz="0" w:space="0" w:color="auto"/>
        <w:bottom w:val="none" w:sz="0" w:space="0" w:color="auto"/>
        <w:right w:val="none" w:sz="0" w:space="0" w:color="auto"/>
      </w:divBdr>
    </w:div>
    <w:div w:id="787507092">
      <w:bodyDiv w:val="1"/>
      <w:marLeft w:val="0"/>
      <w:marRight w:val="0"/>
      <w:marTop w:val="0"/>
      <w:marBottom w:val="0"/>
      <w:divBdr>
        <w:top w:val="none" w:sz="0" w:space="0" w:color="auto"/>
        <w:left w:val="none" w:sz="0" w:space="0" w:color="auto"/>
        <w:bottom w:val="none" w:sz="0" w:space="0" w:color="auto"/>
        <w:right w:val="none" w:sz="0" w:space="0" w:color="auto"/>
      </w:divBdr>
    </w:div>
    <w:div w:id="788475708">
      <w:bodyDiv w:val="1"/>
      <w:marLeft w:val="0"/>
      <w:marRight w:val="0"/>
      <w:marTop w:val="0"/>
      <w:marBottom w:val="0"/>
      <w:divBdr>
        <w:top w:val="none" w:sz="0" w:space="0" w:color="auto"/>
        <w:left w:val="none" w:sz="0" w:space="0" w:color="auto"/>
        <w:bottom w:val="none" w:sz="0" w:space="0" w:color="auto"/>
        <w:right w:val="none" w:sz="0" w:space="0" w:color="auto"/>
      </w:divBdr>
    </w:div>
    <w:div w:id="788860767">
      <w:bodyDiv w:val="1"/>
      <w:marLeft w:val="0"/>
      <w:marRight w:val="0"/>
      <w:marTop w:val="0"/>
      <w:marBottom w:val="0"/>
      <w:divBdr>
        <w:top w:val="none" w:sz="0" w:space="0" w:color="auto"/>
        <w:left w:val="none" w:sz="0" w:space="0" w:color="auto"/>
        <w:bottom w:val="none" w:sz="0" w:space="0" w:color="auto"/>
        <w:right w:val="none" w:sz="0" w:space="0" w:color="auto"/>
      </w:divBdr>
    </w:div>
    <w:div w:id="790630193">
      <w:bodyDiv w:val="1"/>
      <w:marLeft w:val="0"/>
      <w:marRight w:val="0"/>
      <w:marTop w:val="0"/>
      <w:marBottom w:val="0"/>
      <w:divBdr>
        <w:top w:val="none" w:sz="0" w:space="0" w:color="auto"/>
        <w:left w:val="none" w:sz="0" w:space="0" w:color="auto"/>
        <w:bottom w:val="none" w:sz="0" w:space="0" w:color="auto"/>
        <w:right w:val="none" w:sz="0" w:space="0" w:color="auto"/>
      </w:divBdr>
    </w:div>
    <w:div w:id="791216731">
      <w:bodyDiv w:val="1"/>
      <w:marLeft w:val="0"/>
      <w:marRight w:val="0"/>
      <w:marTop w:val="0"/>
      <w:marBottom w:val="0"/>
      <w:divBdr>
        <w:top w:val="none" w:sz="0" w:space="0" w:color="auto"/>
        <w:left w:val="none" w:sz="0" w:space="0" w:color="auto"/>
        <w:bottom w:val="none" w:sz="0" w:space="0" w:color="auto"/>
        <w:right w:val="none" w:sz="0" w:space="0" w:color="auto"/>
      </w:divBdr>
    </w:div>
    <w:div w:id="794717604">
      <w:bodyDiv w:val="1"/>
      <w:marLeft w:val="0"/>
      <w:marRight w:val="0"/>
      <w:marTop w:val="0"/>
      <w:marBottom w:val="0"/>
      <w:divBdr>
        <w:top w:val="none" w:sz="0" w:space="0" w:color="auto"/>
        <w:left w:val="none" w:sz="0" w:space="0" w:color="auto"/>
        <w:bottom w:val="none" w:sz="0" w:space="0" w:color="auto"/>
        <w:right w:val="none" w:sz="0" w:space="0" w:color="auto"/>
      </w:divBdr>
      <w:divsChild>
        <w:div w:id="473060221">
          <w:marLeft w:val="0"/>
          <w:marRight w:val="0"/>
          <w:marTop w:val="0"/>
          <w:marBottom w:val="0"/>
          <w:divBdr>
            <w:top w:val="none" w:sz="0" w:space="0" w:color="auto"/>
            <w:left w:val="none" w:sz="0" w:space="0" w:color="auto"/>
            <w:bottom w:val="none" w:sz="0" w:space="0" w:color="auto"/>
            <w:right w:val="none" w:sz="0" w:space="0" w:color="auto"/>
          </w:divBdr>
          <w:divsChild>
            <w:div w:id="1486166712">
              <w:marLeft w:val="0"/>
              <w:marRight w:val="0"/>
              <w:marTop w:val="0"/>
              <w:marBottom w:val="0"/>
              <w:divBdr>
                <w:top w:val="none" w:sz="0" w:space="0" w:color="auto"/>
                <w:left w:val="none" w:sz="0" w:space="0" w:color="auto"/>
                <w:bottom w:val="none" w:sz="0" w:space="0" w:color="auto"/>
                <w:right w:val="none" w:sz="0" w:space="0" w:color="auto"/>
              </w:divBdr>
            </w:div>
          </w:divsChild>
        </w:div>
        <w:div w:id="427972075">
          <w:marLeft w:val="0"/>
          <w:marRight w:val="0"/>
          <w:marTop w:val="0"/>
          <w:marBottom w:val="0"/>
          <w:divBdr>
            <w:top w:val="none" w:sz="0" w:space="0" w:color="auto"/>
            <w:left w:val="none" w:sz="0" w:space="0" w:color="auto"/>
            <w:bottom w:val="none" w:sz="0" w:space="0" w:color="auto"/>
            <w:right w:val="none" w:sz="0" w:space="0" w:color="auto"/>
          </w:divBdr>
          <w:divsChild>
            <w:div w:id="969938199">
              <w:marLeft w:val="0"/>
              <w:marRight w:val="0"/>
              <w:marTop w:val="0"/>
              <w:marBottom w:val="0"/>
              <w:divBdr>
                <w:top w:val="none" w:sz="0" w:space="0" w:color="auto"/>
                <w:left w:val="none" w:sz="0" w:space="0" w:color="auto"/>
                <w:bottom w:val="none" w:sz="0" w:space="0" w:color="auto"/>
                <w:right w:val="none" w:sz="0" w:space="0" w:color="auto"/>
              </w:divBdr>
              <w:divsChild>
                <w:div w:id="704410577">
                  <w:marLeft w:val="0"/>
                  <w:marRight w:val="0"/>
                  <w:marTop w:val="0"/>
                  <w:marBottom w:val="0"/>
                  <w:divBdr>
                    <w:top w:val="none" w:sz="0" w:space="0" w:color="auto"/>
                    <w:left w:val="none" w:sz="0" w:space="0" w:color="auto"/>
                    <w:bottom w:val="none" w:sz="0" w:space="0" w:color="auto"/>
                    <w:right w:val="none" w:sz="0" w:space="0" w:color="auto"/>
                  </w:divBdr>
                  <w:divsChild>
                    <w:div w:id="292181476">
                      <w:marLeft w:val="225"/>
                      <w:marRight w:val="225"/>
                      <w:marTop w:val="0"/>
                      <w:marBottom w:val="0"/>
                      <w:divBdr>
                        <w:top w:val="none" w:sz="0" w:space="0" w:color="auto"/>
                        <w:left w:val="none" w:sz="0" w:space="0" w:color="auto"/>
                        <w:bottom w:val="none" w:sz="0" w:space="0" w:color="auto"/>
                        <w:right w:val="none" w:sz="0" w:space="0" w:color="auto"/>
                      </w:divBdr>
                      <w:divsChild>
                        <w:div w:id="1601260146">
                          <w:marLeft w:val="0"/>
                          <w:marRight w:val="0"/>
                          <w:marTop w:val="0"/>
                          <w:marBottom w:val="0"/>
                          <w:divBdr>
                            <w:top w:val="none" w:sz="0" w:space="0" w:color="auto"/>
                            <w:left w:val="none" w:sz="0" w:space="0" w:color="auto"/>
                            <w:bottom w:val="none" w:sz="0" w:space="0" w:color="auto"/>
                            <w:right w:val="none" w:sz="0" w:space="0" w:color="auto"/>
                          </w:divBdr>
                          <w:divsChild>
                            <w:div w:id="1138575664">
                              <w:marLeft w:val="0"/>
                              <w:marRight w:val="0"/>
                              <w:marTop w:val="0"/>
                              <w:marBottom w:val="0"/>
                              <w:divBdr>
                                <w:top w:val="none" w:sz="0" w:space="0" w:color="auto"/>
                                <w:left w:val="none" w:sz="0" w:space="0" w:color="auto"/>
                                <w:bottom w:val="none" w:sz="0" w:space="0" w:color="auto"/>
                                <w:right w:val="none" w:sz="0" w:space="0" w:color="auto"/>
                              </w:divBdr>
                              <w:divsChild>
                                <w:div w:id="1687706722">
                                  <w:marLeft w:val="0"/>
                                  <w:marRight w:val="0"/>
                                  <w:marTop w:val="0"/>
                                  <w:marBottom w:val="0"/>
                                  <w:divBdr>
                                    <w:top w:val="none" w:sz="0" w:space="0" w:color="auto"/>
                                    <w:left w:val="none" w:sz="0" w:space="0" w:color="auto"/>
                                    <w:bottom w:val="none" w:sz="0" w:space="0" w:color="auto"/>
                                    <w:right w:val="none" w:sz="0" w:space="0" w:color="auto"/>
                                  </w:divBdr>
                                  <w:divsChild>
                                    <w:div w:id="1366827577">
                                      <w:marLeft w:val="0"/>
                                      <w:marRight w:val="0"/>
                                      <w:marTop w:val="0"/>
                                      <w:marBottom w:val="0"/>
                                      <w:divBdr>
                                        <w:top w:val="none" w:sz="0" w:space="0" w:color="auto"/>
                                        <w:left w:val="none" w:sz="0" w:space="0" w:color="auto"/>
                                        <w:bottom w:val="none" w:sz="0" w:space="0" w:color="auto"/>
                                        <w:right w:val="none" w:sz="0" w:space="0" w:color="auto"/>
                                      </w:divBdr>
                                      <w:divsChild>
                                        <w:div w:id="1639799473">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20972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6724937">
      <w:bodyDiv w:val="1"/>
      <w:marLeft w:val="0"/>
      <w:marRight w:val="0"/>
      <w:marTop w:val="0"/>
      <w:marBottom w:val="0"/>
      <w:divBdr>
        <w:top w:val="none" w:sz="0" w:space="0" w:color="auto"/>
        <w:left w:val="none" w:sz="0" w:space="0" w:color="auto"/>
        <w:bottom w:val="none" w:sz="0" w:space="0" w:color="auto"/>
        <w:right w:val="none" w:sz="0" w:space="0" w:color="auto"/>
      </w:divBdr>
    </w:div>
    <w:div w:id="799305991">
      <w:bodyDiv w:val="1"/>
      <w:marLeft w:val="0"/>
      <w:marRight w:val="0"/>
      <w:marTop w:val="0"/>
      <w:marBottom w:val="0"/>
      <w:divBdr>
        <w:top w:val="none" w:sz="0" w:space="0" w:color="auto"/>
        <w:left w:val="none" w:sz="0" w:space="0" w:color="auto"/>
        <w:bottom w:val="none" w:sz="0" w:space="0" w:color="auto"/>
        <w:right w:val="none" w:sz="0" w:space="0" w:color="auto"/>
      </w:divBdr>
    </w:div>
    <w:div w:id="800149126">
      <w:bodyDiv w:val="1"/>
      <w:marLeft w:val="0"/>
      <w:marRight w:val="0"/>
      <w:marTop w:val="0"/>
      <w:marBottom w:val="0"/>
      <w:divBdr>
        <w:top w:val="none" w:sz="0" w:space="0" w:color="auto"/>
        <w:left w:val="none" w:sz="0" w:space="0" w:color="auto"/>
        <w:bottom w:val="none" w:sz="0" w:space="0" w:color="auto"/>
        <w:right w:val="none" w:sz="0" w:space="0" w:color="auto"/>
      </w:divBdr>
    </w:div>
    <w:div w:id="801073067">
      <w:bodyDiv w:val="1"/>
      <w:marLeft w:val="0"/>
      <w:marRight w:val="0"/>
      <w:marTop w:val="0"/>
      <w:marBottom w:val="0"/>
      <w:divBdr>
        <w:top w:val="none" w:sz="0" w:space="0" w:color="auto"/>
        <w:left w:val="none" w:sz="0" w:space="0" w:color="auto"/>
        <w:bottom w:val="none" w:sz="0" w:space="0" w:color="auto"/>
        <w:right w:val="none" w:sz="0" w:space="0" w:color="auto"/>
      </w:divBdr>
    </w:div>
    <w:div w:id="802190988">
      <w:bodyDiv w:val="1"/>
      <w:marLeft w:val="0"/>
      <w:marRight w:val="0"/>
      <w:marTop w:val="0"/>
      <w:marBottom w:val="0"/>
      <w:divBdr>
        <w:top w:val="none" w:sz="0" w:space="0" w:color="auto"/>
        <w:left w:val="none" w:sz="0" w:space="0" w:color="auto"/>
        <w:bottom w:val="none" w:sz="0" w:space="0" w:color="auto"/>
        <w:right w:val="none" w:sz="0" w:space="0" w:color="auto"/>
      </w:divBdr>
      <w:divsChild>
        <w:div w:id="109666801">
          <w:marLeft w:val="0"/>
          <w:marRight w:val="0"/>
          <w:marTop w:val="0"/>
          <w:marBottom w:val="0"/>
          <w:divBdr>
            <w:top w:val="none" w:sz="0" w:space="0" w:color="auto"/>
            <w:left w:val="none" w:sz="0" w:space="0" w:color="auto"/>
            <w:bottom w:val="none" w:sz="0" w:space="0" w:color="auto"/>
            <w:right w:val="none" w:sz="0" w:space="0" w:color="auto"/>
          </w:divBdr>
          <w:divsChild>
            <w:div w:id="1307974841">
              <w:marLeft w:val="0"/>
              <w:marRight w:val="0"/>
              <w:marTop w:val="0"/>
              <w:marBottom w:val="0"/>
              <w:divBdr>
                <w:top w:val="none" w:sz="0" w:space="0" w:color="auto"/>
                <w:left w:val="none" w:sz="0" w:space="0" w:color="auto"/>
                <w:bottom w:val="none" w:sz="0" w:space="0" w:color="auto"/>
                <w:right w:val="none" w:sz="0" w:space="0" w:color="auto"/>
              </w:divBdr>
            </w:div>
          </w:divsChild>
        </w:div>
        <w:div w:id="1461994325">
          <w:marLeft w:val="0"/>
          <w:marRight w:val="0"/>
          <w:marTop w:val="0"/>
          <w:marBottom w:val="0"/>
          <w:divBdr>
            <w:top w:val="none" w:sz="0" w:space="0" w:color="auto"/>
            <w:left w:val="none" w:sz="0" w:space="0" w:color="auto"/>
            <w:bottom w:val="none" w:sz="0" w:space="0" w:color="auto"/>
            <w:right w:val="none" w:sz="0" w:space="0" w:color="auto"/>
          </w:divBdr>
          <w:divsChild>
            <w:div w:id="1745760722">
              <w:marLeft w:val="0"/>
              <w:marRight w:val="0"/>
              <w:marTop w:val="0"/>
              <w:marBottom w:val="0"/>
              <w:divBdr>
                <w:top w:val="none" w:sz="0" w:space="0" w:color="auto"/>
                <w:left w:val="none" w:sz="0" w:space="0" w:color="auto"/>
                <w:bottom w:val="none" w:sz="0" w:space="0" w:color="auto"/>
                <w:right w:val="none" w:sz="0" w:space="0" w:color="auto"/>
              </w:divBdr>
              <w:divsChild>
                <w:div w:id="1872911809">
                  <w:marLeft w:val="0"/>
                  <w:marRight w:val="0"/>
                  <w:marTop w:val="0"/>
                  <w:marBottom w:val="0"/>
                  <w:divBdr>
                    <w:top w:val="none" w:sz="0" w:space="0" w:color="auto"/>
                    <w:left w:val="none" w:sz="0" w:space="0" w:color="auto"/>
                    <w:bottom w:val="none" w:sz="0" w:space="0" w:color="auto"/>
                    <w:right w:val="none" w:sz="0" w:space="0" w:color="auto"/>
                  </w:divBdr>
                  <w:divsChild>
                    <w:div w:id="52429427">
                      <w:marLeft w:val="225"/>
                      <w:marRight w:val="225"/>
                      <w:marTop w:val="0"/>
                      <w:marBottom w:val="0"/>
                      <w:divBdr>
                        <w:top w:val="none" w:sz="0" w:space="0" w:color="auto"/>
                        <w:left w:val="none" w:sz="0" w:space="0" w:color="auto"/>
                        <w:bottom w:val="none" w:sz="0" w:space="0" w:color="auto"/>
                        <w:right w:val="none" w:sz="0" w:space="0" w:color="auto"/>
                      </w:divBdr>
                      <w:divsChild>
                        <w:div w:id="685329273">
                          <w:marLeft w:val="0"/>
                          <w:marRight w:val="0"/>
                          <w:marTop w:val="0"/>
                          <w:marBottom w:val="0"/>
                          <w:divBdr>
                            <w:top w:val="none" w:sz="0" w:space="0" w:color="auto"/>
                            <w:left w:val="none" w:sz="0" w:space="0" w:color="auto"/>
                            <w:bottom w:val="none" w:sz="0" w:space="0" w:color="auto"/>
                            <w:right w:val="none" w:sz="0" w:space="0" w:color="auto"/>
                          </w:divBdr>
                          <w:divsChild>
                            <w:div w:id="681787544">
                              <w:marLeft w:val="0"/>
                              <w:marRight w:val="0"/>
                              <w:marTop w:val="0"/>
                              <w:marBottom w:val="0"/>
                              <w:divBdr>
                                <w:top w:val="none" w:sz="0" w:space="0" w:color="auto"/>
                                <w:left w:val="none" w:sz="0" w:space="0" w:color="auto"/>
                                <w:bottom w:val="none" w:sz="0" w:space="0" w:color="auto"/>
                                <w:right w:val="none" w:sz="0" w:space="0" w:color="auto"/>
                              </w:divBdr>
                              <w:divsChild>
                                <w:div w:id="1925919635">
                                  <w:marLeft w:val="0"/>
                                  <w:marRight w:val="0"/>
                                  <w:marTop w:val="0"/>
                                  <w:marBottom w:val="0"/>
                                  <w:divBdr>
                                    <w:top w:val="none" w:sz="0" w:space="0" w:color="auto"/>
                                    <w:left w:val="none" w:sz="0" w:space="0" w:color="auto"/>
                                    <w:bottom w:val="none" w:sz="0" w:space="0" w:color="auto"/>
                                    <w:right w:val="none" w:sz="0" w:space="0" w:color="auto"/>
                                  </w:divBdr>
                                  <w:divsChild>
                                    <w:div w:id="828405948">
                                      <w:marLeft w:val="0"/>
                                      <w:marRight w:val="0"/>
                                      <w:marTop w:val="0"/>
                                      <w:marBottom w:val="0"/>
                                      <w:divBdr>
                                        <w:top w:val="none" w:sz="0" w:space="0" w:color="auto"/>
                                        <w:left w:val="none" w:sz="0" w:space="0" w:color="auto"/>
                                        <w:bottom w:val="none" w:sz="0" w:space="0" w:color="auto"/>
                                        <w:right w:val="none" w:sz="0" w:space="0" w:color="auto"/>
                                      </w:divBdr>
                                      <w:divsChild>
                                        <w:div w:id="1381712678">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415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2307729">
      <w:bodyDiv w:val="1"/>
      <w:marLeft w:val="0"/>
      <w:marRight w:val="0"/>
      <w:marTop w:val="0"/>
      <w:marBottom w:val="0"/>
      <w:divBdr>
        <w:top w:val="none" w:sz="0" w:space="0" w:color="auto"/>
        <w:left w:val="none" w:sz="0" w:space="0" w:color="auto"/>
        <w:bottom w:val="none" w:sz="0" w:space="0" w:color="auto"/>
        <w:right w:val="none" w:sz="0" w:space="0" w:color="auto"/>
      </w:divBdr>
    </w:div>
    <w:div w:id="809903334">
      <w:bodyDiv w:val="1"/>
      <w:marLeft w:val="0"/>
      <w:marRight w:val="0"/>
      <w:marTop w:val="0"/>
      <w:marBottom w:val="0"/>
      <w:divBdr>
        <w:top w:val="none" w:sz="0" w:space="0" w:color="auto"/>
        <w:left w:val="none" w:sz="0" w:space="0" w:color="auto"/>
        <w:bottom w:val="none" w:sz="0" w:space="0" w:color="auto"/>
        <w:right w:val="none" w:sz="0" w:space="0" w:color="auto"/>
      </w:divBdr>
    </w:div>
    <w:div w:id="813137735">
      <w:bodyDiv w:val="1"/>
      <w:marLeft w:val="0"/>
      <w:marRight w:val="0"/>
      <w:marTop w:val="0"/>
      <w:marBottom w:val="0"/>
      <w:divBdr>
        <w:top w:val="none" w:sz="0" w:space="0" w:color="auto"/>
        <w:left w:val="none" w:sz="0" w:space="0" w:color="auto"/>
        <w:bottom w:val="none" w:sz="0" w:space="0" w:color="auto"/>
        <w:right w:val="none" w:sz="0" w:space="0" w:color="auto"/>
      </w:divBdr>
    </w:div>
    <w:div w:id="815032945">
      <w:bodyDiv w:val="1"/>
      <w:marLeft w:val="0"/>
      <w:marRight w:val="0"/>
      <w:marTop w:val="0"/>
      <w:marBottom w:val="0"/>
      <w:divBdr>
        <w:top w:val="none" w:sz="0" w:space="0" w:color="auto"/>
        <w:left w:val="none" w:sz="0" w:space="0" w:color="auto"/>
        <w:bottom w:val="none" w:sz="0" w:space="0" w:color="auto"/>
        <w:right w:val="none" w:sz="0" w:space="0" w:color="auto"/>
      </w:divBdr>
    </w:div>
    <w:div w:id="820846740">
      <w:bodyDiv w:val="1"/>
      <w:marLeft w:val="0"/>
      <w:marRight w:val="0"/>
      <w:marTop w:val="0"/>
      <w:marBottom w:val="0"/>
      <w:divBdr>
        <w:top w:val="none" w:sz="0" w:space="0" w:color="auto"/>
        <w:left w:val="none" w:sz="0" w:space="0" w:color="auto"/>
        <w:bottom w:val="none" w:sz="0" w:space="0" w:color="auto"/>
        <w:right w:val="none" w:sz="0" w:space="0" w:color="auto"/>
      </w:divBdr>
    </w:div>
    <w:div w:id="824197848">
      <w:bodyDiv w:val="1"/>
      <w:marLeft w:val="0"/>
      <w:marRight w:val="0"/>
      <w:marTop w:val="0"/>
      <w:marBottom w:val="0"/>
      <w:divBdr>
        <w:top w:val="none" w:sz="0" w:space="0" w:color="auto"/>
        <w:left w:val="none" w:sz="0" w:space="0" w:color="auto"/>
        <w:bottom w:val="none" w:sz="0" w:space="0" w:color="auto"/>
        <w:right w:val="none" w:sz="0" w:space="0" w:color="auto"/>
      </w:divBdr>
    </w:div>
    <w:div w:id="826938807">
      <w:bodyDiv w:val="1"/>
      <w:marLeft w:val="0"/>
      <w:marRight w:val="0"/>
      <w:marTop w:val="0"/>
      <w:marBottom w:val="0"/>
      <w:divBdr>
        <w:top w:val="none" w:sz="0" w:space="0" w:color="auto"/>
        <w:left w:val="none" w:sz="0" w:space="0" w:color="auto"/>
        <w:bottom w:val="none" w:sz="0" w:space="0" w:color="auto"/>
        <w:right w:val="none" w:sz="0" w:space="0" w:color="auto"/>
      </w:divBdr>
    </w:div>
    <w:div w:id="828833945">
      <w:bodyDiv w:val="1"/>
      <w:marLeft w:val="0"/>
      <w:marRight w:val="0"/>
      <w:marTop w:val="0"/>
      <w:marBottom w:val="0"/>
      <w:divBdr>
        <w:top w:val="none" w:sz="0" w:space="0" w:color="auto"/>
        <w:left w:val="none" w:sz="0" w:space="0" w:color="auto"/>
        <w:bottom w:val="none" w:sz="0" w:space="0" w:color="auto"/>
        <w:right w:val="none" w:sz="0" w:space="0" w:color="auto"/>
      </w:divBdr>
    </w:div>
    <w:div w:id="828908902">
      <w:bodyDiv w:val="1"/>
      <w:marLeft w:val="0"/>
      <w:marRight w:val="0"/>
      <w:marTop w:val="0"/>
      <w:marBottom w:val="0"/>
      <w:divBdr>
        <w:top w:val="none" w:sz="0" w:space="0" w:color="auto"/>
        <w:left w:val="none" w:sz="0" w:space="0" w:color="auto"/>
        <w:bottom w:val="none" w:sz="0" w:space="0" w:color="auto"/>
        <w:right w:val="none" w:sz="0" w:space="0" w:color="auto"/>
      </w:divBdr>
    </w:div>
    <w:div w:id="835344347">
      <w:bodyDiv w:val="1"/>
      <w:marLeft w:val="0"/>
      <w:marRight w:val="0"/>
      <w:marTop w:val="0"/>
      <w:marBottom w:val="0"/>
      <w:divBdr>
        <w:top w:val="none" w:sz="0" w:space="0" w:color="auto"/>
        <w:left w:val="none" w:sz="0" w:space="0" w:color="auto"/>
        <w:bottom w:val="none" w:sz="0" w:space="0" w:color="auto"/>
        <w:right w:val="none" w:sz="0" w:space="0" w:color="auto"/>
      </w:divBdr>
    </w:div>
    <w:div w:id="837694950">
      <w:bodyDiv w:val="1"/>
      <w:marLeft w:val="0"/>
      <w:marRight w:val="0"/>
      <w:marTop w:val="0"/>
      <w:marBottom w:val="0"/>
      <w:divBdr>
        <w:top w:val="none" w:sz="0" w:space="0" w:color="auto"/>
        <w:left w:val="none" w:sz="0" w:space="0" w:color="auto"/>
        <w:bottom w:val="none" w:sz="0" w:space="0" w:color="auto"/>
        <w:right w:val="none" w:sz="0" w:space="0" w:color="auto"/>
      </w:divBdr>
    </w:div>
    <w:div w:id="846095780">
      <w:bodyDiv w:val="1"/>
      <w:marLeft w:val="0"/>
      <w:marRight w:val="0"/>
      <w:marTop w:val="0"/>
      <w:marBottom w:val="0"/>
      <w:divBdr>
        <w:top w:val="none" w:sz="0" w:space="0" w:color="auto"/>
        <w:left w:val="none" w:sz="0" w:space="0" w:color="auto"/>
        <w:bottom w:val="none" w:sz="0" w:space="0" w:color="auto"/>
        <w:right w:val="none" w:sz="0" w:space="0" w:color="auto"/>
      </w:divBdr>
    </w:div>
    <w:div w:id="846290520">
      <w:bodyDiv w:val="1"/>
      <w:marLeft w:val="0"/>
      <w:marRight w:val="0"/>
      <w:marTop w:val="0"/>
      <w:marBottom w:val="0"/>
      <w:divBdr>
        <w:top w:val="none" w:sz="0" w:space="0" w:color="auto"/>
        <w:left w:val="none" w:sz="0" w:space="0" w:color="auto"/>
        <w:bottom w:val="none" w:sz="0" w:space="0" w:color="auto"/>
        <w:right w:val="none" w:sz="0" w:space="0" w:color="auto"/>
      </w:divBdr>
    </w:div>
    <w:div w:id="846556583">
      <w:bodyDiv w:val="1"/>
      <w:marLeft w:val="0"/>
      <w:marRight w:val="0"/>
      <w:marTop w:val="0"/>
      <w:marBottom w:val="0"/>
      <w:divBdr>
        <w:top w:val="none" w:sz="0" w:space="0" w:color="auto"/>
        <w:left w:val="none" w:sz="0" w:space="0" w:color="auto"/>
        <w:bottom w:val="none" w:sz="0" w:space="0" w:color="auto"/>
        <w:right w:val="none" w:sz="0" w:space="0" w:color="auto"/>
      </w:divBdr>
    </w:div>
    <w:div w:id="846678654">
      <w:bodyDiv w:val="1"/>
      <w:marLeft w:val="0"/>
      <w:marRight w:val="0"/>
      <w:marTop w:val="0"/>
      <w:marBottom w:val="0"/>
      <w:divBdr>
        <w:top w:val="none" w:sz="0" w:space="0" w:color="auto"/>
        <w:left w:val="none" w:sz="0" w:space="0" w:color="auto"/>
        <w:bottom w:val="none" w:sz="0" w:space="0" w:color="auto"/>
        <w:right w:val="none" w:sz="0" w:space="0" w:color="auto"/>
      </w:divBdr>
    </w:div>
    <w:div w:id="846754955">
      <w:bodyDiv w:val="1"/>
      <w:marLeft w:val="0"/>
      <w:marRight w:val="0"/>
      <w:marTop w:val="0"/>
      <w:marBottom w:val="0"/>
      <w:divBdr>
        <w:top w:val="none" w:sz="0" w:space="0" w:color="auto"/>
        <w:left w:val="none" w:sz="0" w:space="0" w:color="auto"/>
        <w:bottom w:val="none" w:sz="0" w:space="0" w:color="auto"/>
        <w:right w:val="none" w:sz="0" w:space="0" w:color="auto"/>
      </w:divBdr>
    </w:div>
    <w:div w:id="847449008">
      <w:bodyDiv w:val="1"/>
      <w:marLeft w:val="0"/>
      <w:marRight w:val="0"/>
      <w:marTop w:val="0"/>
      <w:marBottom w:val="0"/>
      <w:divBdr>
        <w:top w:val="none" w:sz="0" w:space="0" w:color="auto"/>
        <w:left w:val="none" w:sz="0" w:space="0" w:color="auto"/>
        <w:bottom w:val="none" w:sz="0" w:space="0" w:color="auto"/>
        <w:right w:val="none" w:sz="0" w:space="0" w:color="auto"/>
      </w:divBdr>
    </w:div>
    <w:div w:id="850334894">
      <w:bodyDiv w:val="1"/>
      <w:marLeft w:val="0"/>
      <w:marRight w:val="0"/>
      <w:marTop w:val="0"/>
      <w:marBottom w:val="0"/>
      <w:divBdr>
        <w:top w:val="none" w:sz="0" w:space="0" w:color="auto"/>
        <w:left w:val="none" w:sz="0" w:space="0" w:color="auto"/>
        <w:bottom w:val="none" w:sz="0" w:space="0" w:color="auto"/>
        <w:right w:val="none" w:sz="0" w:space="0" w:color="auto"/>
      </w:divBdr>
      <w:divsChild>
        <w:div w:id="2038503727">
          <w:marLeft w:val="0"/>
          <w:marRight w:val="0"/>
          <w:marTop w:val="0"/>
          <w:marBottom w:val="0"/>
          <w:divBdr>
            <w:top w:val="none" w:sz="0" w:space="0" w:color="auto"/>
            <w:left w:val="none" w:sz="0" w:space="0" w:color="auto"/>
            <w:bottom w:val="none" w:sz="0" w:space="0" w:color="auto"/>
            <w:right w:val="none" w:sz="0" w:space="0" w:color="auto"/>
          </w:divBdr>
        </w:div>
      </w:divsChild>
    </w:div>
    <w:div w:id="850990808">
      <w:bodyDiv w:val="1"/>
      <w:marLeft w:val="0"/>
      <w:marRight w:val="0"/>
      <w:marTop w:val="0"/>
      <w:marBottom w:val="0"/>
      <w:divBdr>
        <w:top w:val="none" w:sz="0" w:space="0" w:color="auto"/>
        <w:left w:val="none" w:sz="0" w:space="0" w:color="auto"/>
        <w:bottom w:val="none" w:sz="0" w:space="0" w:color="auto"/>
        <w:right w:val="none" w:sz="0" w:space="0" w:color="auto"/>
      </w:divBdr>
    </w:div>
    <w:div w:id="851605553">
      <w:bodyDiv w:val="1"/>
      <w:marLeft w:val="0"/>
      <w:marRight w:val="0"/>
      <w:marTop w:val="0"/>
      <w:marBottom w:val="0"/>
      <w:divBdr>
        <w:top w:val="none" w:sz="0" w:space="0" w:color="auto"/>
        <w:left w:val="none" w:sz="0" w:space="0" w:color="auto"/>
        <w:bottom w:val="none" w:sz="0" w:space="0" w:color="auto"/>
        <w:right w:val="none" w:sz="0" w:space="0" w:color="auto"/>
      </w:divBdr>
    </w:div>
    <w:div w:id="851795985">
      <w:bodyDiv w:val="1"/>
      <w:marLeft w:val="0"/>
      <w:marRight w:val="0"/>
      <w:marTop w:val="0"/>
      <w:marBottom w:val="0"/>
      <w:divBdr>
        <w:top w:val="none" w:sz="0" w:space="0" w:color="auto"/>
        <w:left w:val="none" w:sz="0" w:space="0" w:color="auto"/>
        <w:bottom w:val="none" w:sz="0" w:space="0" w:color="auto"/>
        <w:right w:val="none" w:sz="0" w:space="0" w:color="auto"/>
      </w:divBdr>
    </w:div>
    <w:div w:id="853033773">
      <w:bodyDiv w:val="1"/>
      <w:marLeft w:val="0"/>
      <w:marRight w:val="0"/>
      <w:marTop w:val="0"/>
      <w:marBottom w:val="0"/>
      <w:divBdr>
        <w:top w:val="none" w:sz="0" w:space="0" w:color="auto"/>
        <w:left w:val="none" w:sz="0" w:space="0" w:color="auto"/>
        <w:bottom w:val="none" w:sz="0" w:space="0" w:color="auto"/>
        <w:right w:val="none" w:sz="0" w:space="0" w:color="auto"/>
      </w:divBdr>
      <w:divsChild>
        <w:div w:id="601037640">
          <w:marLeft w:val="0"/>
          <w:marRight w:val="0"/>
          <w:marTop w:val="0"/>
          <w:marBottom w:val="0"/>
          <w:divBdr>
            <w:top w:val="none" w:sz="0" w:space="0" w:color="auto"/>
            <w:left w:val="none" w:sz="0" w:space="0" w:color="auto"/>
            <w:bottom w:val="none" w:sz="0" w:space="0" w:color="auto"/>
            <w:right w:val="none" w:sz="0" w:space="0" w:color="auto"/>
          </w:divBdr>
        </w:div>
      </w:divsChild>
    </w:div>
    <w:div w:id="853806614">
      <w:bodyDiv w:val="1"/>
      <w:marLeft w:val="0"/>
      <w:marRight w:val="0"/>
      <w:marTop w:val="0"/>
      <w:marBottom w:val="0"/>
      <w:divBdr>
        <w:top w:val="none" w:sz="0" w:space="0" w:color="auto"/>
        <w:left w:val="none" w:sz="0" w:space="0" w:color="auto"/>
        <w:bottom w:val="none" w:sz="0" w:space="0" w:color="auto"/>
        <w:right w:val="none" w:sz="0" w:space="0" w:color="auto"/>
      </w:divBdr>
    </w:div>
    <w:div w:id="855115261">
      <w:bodyDiv w:val="1"/>
      <w:marLeft w:val="0"/>
      <w:marRight w:val="0"/>
      <w:marTop w:val="0"/>
      <w:marBottom w:val="0"/>
      <w:divBdr>
        <w:top w:val="none" w:sz="0" w:space="0" w:color="auto"/>
        <w:left w:val="none" w:sz="0" w:space="0" w:color="auto"/>
        <w:bottom w:val="none" w:sz="0" w:space="0" w:color="auto"/>
        <w:right w:val="none" w:sz="0" w:space="0" w:color="auto"/>
      </w:divBdr>
    </w:div>
    <w:div w:id="861358196">
      <w:bodyDiv w:val="1"/>
      <w:marLeft w:val="0"/>
      <w:marRight w:val="0"/>
      <w:marTop w:val="0"/>
      <w:marBottom w:val="0"/>
      <w:divBdr>
        <w:top w:val="none" w:sz="0" w:space="0" w:color="auto"/>
        <w:left w:val="none" w:sz="0" w:space="0" w:color="auto"/>
        <w:bottom w:val="none" w:sz="0" w:space="0" w:color="auto"/>
        <w:right w:val="none" w:sz="0" w:space="0" w:color="auto"/>
      </w:divBdr>
    </w:div>
    <w:div w:id="865866499">
      <w:bodyDiv w:val="1"/>
      <w:marLeft w:val="0"/>
      <w:marRight w:val="0"/>
      <w:marTop w:val="0"/>
      <w:marBottom w:val="0"/>
      <w:divBdr>
        <w:top w:val="none" w:sz="0" w:space="0" w:color="auto"/>
        <w:left w:val="none" w:sz="0" w:space="0" w:color="auto"/>
        <w:bottom w:val="none" w:sz="0" w:space="0" w:color="auto"/>
        <w:right w:val="none" w:sz="0" w:space="0" w:color="auto"/>
      </w:divBdr>
    </w:div>
    <w:div w:id="868185272">
      <w:bodyDiv w:val="1"/>
      <w:marLeft w:val="0"/>
      <w:marRight w:val="0"/>
      <w:marTop w:val="0"/>
      <w:marBottom w:val="0"/>
      <w:divBdr>
        <w:top w:val="none" w:sz="0" w:space="0" w:color="auto"/>
        <w:left w:val="none" w:sz="0" w:space="0" w:color="auto"/>
        <w:bottom w:val="none" w:sz="0" w:space="0" w:color="auto"/>
        <w:right w:val="none" w:sz="0" w:space="0" w:color="auto"/>
      </w:divBdr>
    </w:div>
    <w:div w:id="869143303">
      <w:bodyDiv w:val="1"/>
      <w:marLeft w:val="0"/>
      <w:marRight w:val="0"/>
      <w:marTop w:val="0"/>
      <w:marBottom w:val="0"/>
      <w:divBdr>
        <w:top w:val="none" w:sz="0" w:space="0" w:color="auto"/>
        <w:left w:val="none" w:sz="0" w:space="0" w:color="auto"/>
        <w:bottom w:val="none" w:sz="0" w:space="0" w:color="auto"/>
        <w:right w:val="none" w:sz="0" w:space="0" w:color="auto"/>
      </w:divBdr>
      <w:divsChild>
        <w:div w:id="959341776">
          <w:marLeft w:val="0"/>
          <w:marRight w:val="0"/>
          <w:marTop w:val="0"/>
          <w:marBottom w:val="0"/>
          <w:divBdr>
            <w:top w:val="none" w:sz="0" w:space="0" w:color="auto"/>
            <w:left w:val="none" w:sz="0" w:space="0" w:color="auto"/>
            <w:bottom w:val="none" w:sz="0" w:space="0" w:color="auto"/>
            <w:right w:val="none" w:sz="0" w:space="0" w:color="auto"/>
          </w:divBdr>
          <w:divsChild>
            <w:div w:id="487139429">
              <w:marLeft w:val="0"/>
              <w:marRight w:val="0"/>
              <w:marTop w:val="0"/>
              <w:marBottom w:val="0"/>
              <w:divBdr>
                <w:top w:val="none" w:sz="0" w:space="0" w:color="auto"/>
                <w:left w:val="none" w:sz="0" w:space="0" w:color="auto"/>
                <w:bottom w:val="none" w:sz="0" w:space="0" w:color="auto"/>
                <w:right w:val="none" w:sz="0" w:space="0" w:color="auto"/>
              </w:divBdr>
            </w:div>
          </w:divsChild>
        </w:div>
        <w:div w:id="198468369">
          <w:marLeft w:val="0"/>
          <w:marRight w:val="0"/>
          <w:marTop w:val="0"/>
          <w:marBottom w:val="0"/>
          <w:divBdr>
            <w:top w:val="none" w:sz="0" w:space="0" w:color="auto"/>
            <w:left w:val="none" w:sz="0" w:space="0" w:color="auto"/>
            <w:bottom w:val="none" w:sz="0" w:space="0" w:color="auto"/>
            <w:right w:val="none" w:sz="0" w:space="0" w:color="auto"/>
          </w:divBdr>
          <w:divsChild>
            <w:div w:id="678504778">
              <w:marLeft w:val="0"/>
              <w:marRight w:val="0"/>
              <w:marTop w:val="0"/>
              <w:marBottom w:val="0"/>
              <w:divBdr>
                <w:top w:val="none" w:sz="0" w:space="0" w:color="auto"/>
                <w:left w:val="none" w:sz="0" w:space="0" w:color="auto"/>
                <w:bottom w:val="none" w:sz="0" w:space="0" w:color="auto"/>
                <w:right w:val="none" w:sz="0" w:space="0" w:color="auto"/>
              </w:divBdr>
              <w:divsChild>
                <w:div w:id="1864662292">
                  <w:marLeft w:val="0"/>
                  <w:marRight w:val="0"/>
                  <w:marTop w:val="0"/>
                  <w:marBottom w:val="0"/>
                  <w:divBdr>
                    <w:top w:val="none" w:sz="0" w:space="0" w:color="auto"/>
                    <w:left w:val="none" w:sz="0" w:space="0" w:color="auto"/>
                    <w:bottom w:val="none" w:sz="0" w:space="0" w:color="auto"/>
                    <w:right w:val="none" w:sz="0" w:space="0" w:color="auto"/>
                  </w:divBdr>
                  <w:divsChild>
                    <w:div w:id="1901792026">
                      <w:marLeft w:val="225"/>
                      <w:marRight w:val="225"/>
                      <w:marTop w:val="0"/>
                      <w:marBottom w:val="0"/>
                      <w:divBdr>
                        <w:top w:val="none" w:sz="0" w:space="0" w:color="auto"/>
                        <w:left w:val="none" w:sz="0" w:space="0" w:color="auto"/>
                        <w:bottom w:val="none" w:sz="0" w:space="0" w:color="auto"/>
                        <w:right w:val="none" w:sz="0" w:space="0" w:color="auto"/>
                      </w:divBdr>
                      <w:divsChild>
                        <w:div w:id="304743344">
                          <w:marLeft w:val="0"/>
                          <w:marRight w:val="0"/>
                          <w:marTop w:val="0"/>
                          <w:marBottom w:val="0"/>
                          <w:divBdr>
                            <w:top w:val="none" w:sz="0" w:space="0" w:color="auto"/>
                            <w:left w:val="none" w:sz="0" w:space="0" w:color="auto"/>
                            <w:bottom w:val="none" w:sz="0" w:space="0" w:color="auto"/>
                            <w:right w:val="none" w:sz="0" w:space="0" w:color="auto"/>
                          </w:divBdr>
                          <w:divsChild>
                            <w:div w:id="1520657028">
                              <w:marLeft w:val="0"/>
                              <w:marRight w:val="0"/>
                              <w:marTop w:val="0"/>
                              <w:marBottom w:val="0"/>
                              <w:divBdr>
                                <w:top w:val="none" w:sz="0" w:space="0" w:color="auto"/>
                                <w:left w:val="none" w:sz="0" w:space="0" w:color="auto"/>
                                <w:bottom w:val="none" w:sz="0" w:space="0" w:color="auto"/>
                                <w:right w:val="none" w:sz="0" w:space="0" w:color="auto"/>
                              </w:divBdr>
                              <w:divsChild>
                                <w:div w:id="553275703">
                                  <w:marLeft w:val="0"/>
                                  <w:marRight w:val="0"/>
                                  <w:marTop w:val="0"/>
                                  <w:marBottom w:val="0"/>
                                  <w:divBdr>
                                    <w:top w:val="none" w:sz="0" w:space="0" w:color="auto"/>
                                    <w:left w:val="none" w:sz="0" w:space="0" w:color="auto"/>
                                    <w:bottom w:val="none" w:sz="0" w:space="0" w:color="auto"/>
                                    <w:right w:val="none" w:sz="0" w:space="0" w:color="auto"/>
                                  </w:divBdr>
                                  <w:divsChild>
                                    <w:div w:id="1639141429">
                                      <w:marLeft w:val="0"/>
                                      <w:marRight w:val="0"/>
                                      <w:marTop w:val="0"/>
                                      <w:marBottom w:val="0"/>
                                      <w:divBdr>
                                        <w:top w:val="none" w:sz="0" w:space="0" w:color="auto"/>
                                        <w:left w:val="none" w:sz="0" w:space="0" w:color="auto"/>
                                        <w:bottom w:val="none" w:sz="0" w:space="0" w:color="auto"/>
                                        <w:right w:val="none" w:sz="0" w:space="0" w:color="auto"/>
                                      </w:divBdr>
                                      <w:divsChild>
                                        <w:div w:id="1249844812">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44774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4543871">
      <w:bodyDiv w:val="1"/>
      <w:marLeft w:val="0"/>
      <w:marRight w:val="0"/>
      <w:marTop w:val="0"/>
      <w:marBottom w:val="0"/>
      <w:divBdr>
        <w:top w:val="none" w:sz="0" w:space="0" w:color="auto"/>
        <w:left w:val="none" w:sz="0" w:space="0" w:color="auto"/>
        <w:bottom w:val="none" w:sz="0" w:space="0" w:color="auto"/>
        <w:right w:val="none" w:sz="0" w:space="0" w:color="auto"/>
      </w:divBdr>
    </w:div>
    <w:div w:id="877742924">
      <w:bodyDiv w:val="1"/>
      <w:marLeft w:val="0"/>
      <w:marRight w:val="0"/>
      <w:marTop w:val="0"/>
      <w:marBottom w:val="0"/>
      <w:divBdr>
        <w:top w:val="none" w:sz="0" w:space="0" w:color="auto"/>
        <w:left w:val="none" w:sz="0" w:space="0" w:color="auto"/>
        <w:bottom w:val="none" w:sz="0" w:space="0" w:color="auto"/>
        <w:right w:val="none" w:sz="0" w:space="0" w:color="auto"/>
      </w:divBdr>
    </w:div>
    <w:div w:id="881400974">
      <w:bodyDiv w:val="1"/>
      <w:marLeft w:val="0"/>
      <w:marRight w:val="0"/>
      <w:marTop w:val="0"/>
      <w:marBottom w:val="0"/>
      <w:divBdr>
        <w:top w:val="none" w:sz="0" w:space="0" w:color="auto"/>
        <w:left w:val="none" w:sz="0" w:space="0" w:color="auto"/>
        <w:bottom w:val="none" w:sz="0" w:space="0" w:color="auto"/>
        <w:right w:val="none" w:sz="0" w:space="0" w:color="auto"/>
      </w:divBdr>
    </w:div>
    <w:div w:id="884022272">
      <w:bodyDiv w:val="1"/>
      <w:marLeft w:val="0"/>
      <w:marRight w:val="0"/>
      <w:marTop w:val="0"/>
      <w:marBottom w:val="0"/>
      <w:divBdr>
        <w:top w:val="none" w:sz="0" w:space="0" w:color="auto"/>
        <w:left w:val="none" w:sz="0" w:space="0" w:color="auto"/>
        <w:bottom w:val="none" w:sz="0" w:space="0" w:color="auto"/>
        <w:right w:val="none" w:sz="0" w:space="0" w:color="auto"/>
      </w:divBdr>
    </w:div>
    <w:div w:id="884488271">
      <w:bodyDiv w:val="1"/>
      <w:marLeft w:val="0"/>
      <w:marRight w:val="0"/>
      <w:marTop w:val="0"/>
      <w:marBottom w:val="0"/>
      <w:divBdr>
        <w:top w:val="none" w:sz="0" w:space="0" w:color="auto"/>
        <w:left w:val="none" w:sz="0" w:space="0" w:color="auto"/>
        <w:bottom w:val="none" w:sz="0" w:space="0" w:color="auto"/>
        <w:right w:val="none" w:sz="0" w:space="0" w:color="auto"/>
      </w:divBdr>
    </w:div>
    <w:div w:id="884604990">
      <w:bodyDiv w:val="1"/>
      <w:marLeft w:val="0"/>
      <w:marRight w:val="0"/>
      <w:marTop w:val="0"/>
      <w:marBottom w:val="0"/>
      <w:divBdr>
        <w:top w:val="none" w:sz="0" w:space="0" w:color="auto"/>
        <w:left w:val="none" w:sz="0" w:space="0" w:color="auto"/>
        <w:bottom w:val="none" w:sz="0" w:space="0" w:color="auto"/>
        <w:right w:val="none" w:sz="0" w:space="0" w:color="auto"/>
      </w:divBdr>
      <w:divsChild>
        <w:div w:id="1286426989">
          <w:marLeft w:val="0"/>
          <w:marRight w:val="0"/>
          <w:marTop w:val="0"/>
          <w:marBottom w:val="0"/>
          <w:divBdr>
            <w:top w:val="none" w:sz="0" w:space="0" w:color="auto"/>
            <w:left w:val="none" w:sz="0" w:space="0" w:color="auto"/>
            <w:bottom w:val="none" w:sz="0" w:space="0" w:color="auto"/>
            <w:right w:val="none" w:sz="0" w:space="0" w:color="auto"/>
          </w:divBdr>
          <w:divsChild>
            <w:div w:id="414937858">
              <w:marLeft w:val="0"/>
              <w:marRight w:val="0"/>
              <w:marTop w:val="0"/>
              <w:marBottom w:val="0"/>
              <w:divBdr>
                <w:top w:val="none" w:sz="0" w:space="0" w:color="auto"/>
                <w:left w:val="none" w:sz="0" w:space="0" w:color="auto"/>
                <w:bottom w:val="none" w:sz="0" w:space="0" w:color="auto"/>
                <w:right w:val="none" w:sz="0" w:space="0" w:color="auto"/>
              </w:divBdr>
            </w:div>
          </w:divsChild>
        </w:div>
        <w:div w:id="1906918176">
          <w:marLeft w:val="0"/>
          <w:marRight w:val="0"/>
          <w:marTop w:val="0"/>
          <w:marBottom w:val="0"/>
          <w:divBdr>
            <w:top w:val="none" w:sz="0" w:space="0" w:color="auto"/>
            <w:left w:val="none" w:sz="0" w:space="0" w:color="auto"/>
            <w:bottom w:val="none" w:sz="0" w:space="0" w:color="auto"/>
            <w:right w:val="none" w:sz="0" w:space="0" w:color="auto"/>
          </w:divBdr>
          <w:divsChild>
            <w:div w:id="530536557">
              <w:marLeft w:val="0"/>
              <w:marRight w:val="0"/>
              <w:marTop w:val="0"/>
              <w:marBottom w:val="0"/>
              <w:divBdr>
                <w:top w:val="none" w:sz="0" w:space="0" w:color="auto"/>
                <w:left w:val="none" w:sz="0" w:space="0" w:color="auto"/>
                <w:bottom w:val="none" w:sz="0" w:space="0" w:color="auto"/>
                <w:right w:val="none" w:sz="0" w:space="0" w:color="auto"/>
              </w:divBdr>
              <w:divsChild>
                <w:div w:id="337195709">
                  <w:marLeft w:val="0"/>
                  <w:marRight w:val="0"/>
                  <w:marTop w:val="0"/>
                  <w:marBottom w:val="0"/>
                  <w:divBdr>
                    <w:top w:val="none" w:sz="0" w:space="0" w:color="auto"/>
                    <w:left w:val="none" w:sz="0" w:space="0" w:color="auto"/>
                    <w:bottom w:val="none" w:sz="0" w:space="0" w:color="auto"/>
                    <w:right w:val="none" w:sz="0" w:space="0" w:color="auto"/>
                  </w:divBdr>
                  <w:divsChild>
                    <w:div w:id="1695425903">
                      <w:marLeft w:val="225"/>
                      <w:marRight w:val="225"/>
                      <w:marTop w:val="0"/>
                      <w:marBottom w:val="0"/>
                      <w:divBdr>
                        <w:top w:val="none" w:sz="0" w:space="0" w:color="auto"/>
                        <w:left w:val="none" w:sz="0" w:space="0" w:color="auto"/>
                        <w:bottom w:val="none" w:sz="0" w:space="0" w:color="auto"/>
                        <w:right w:val="none" w:sz="0" w:space="0" w:color="auto"/>
                      </w:divBdr>
                      <w:divsChild>
                        <w:div w:id="1205486012">
                          <w:marLeft w:val="0"/>
                          <w:marRight w:val="0"/>
                          <w:marTop w:val="0"/>
                          <w:marBottom w:val="0"/>
                          <w:divBdr>
                            <w:top w:val="none" w:sz="0" w:space="0" w:color="auto"/>
                            <w:left w:val="none" w:sz="0" w:space="0" w:color="auto"/>
                            <w:bottom w:val="none" w:sz="0" w:space="0" w:color="auto"/>
                            <w:right w:val="none" w:sz="0" w:space="0" w:color="auto"/>
                          </w:divBdr>
                          <w:divsChild>
                            <w:div w:id="434442333">
                              <w:marLeft w:val="0"/>
                              <w:marRight w:val="0"/>
                              <w:marTop w:val="0"/>
                              <w:marBottom w:val="0"/>
                              <w:divBdr>
                                <w:top w:val="none" w:sz="0" w:space="0" w:color="auto"/>
                                <w:left w:val="none" w:sz="0" w:space="0" w:color="auto"/>
                                <w:bottom w:val="none" w:sz="0" w:space="0" w:color="auto"/>
                                <w:right w:val="none" w:sz="0" w:space="0" w:color="auto"/>
                              </w:divBdr>
                              <w:divsChild>
                                <w:div w:id="1056002438">
                                  <w:marLeft w:val="0"/>
                                  <w:marRight w:val="0"/>
                                  <w:marTop w:val="0"/>
                                  <w:marBottom w:val="0"/>
                                  <w:divBdr>
                                    <w:top w:val="none" w:sz="0" w:space="0" w:color="auto"/>
                                    <w:left w:val="none" w:sz="0" w:space="0" w:color="auto"/>
                                    <w:bottom w:val="none" w:sz="0" w:space="0" w:color="auto"/>
                                    <w:right w:val="none" w:sz="0" w:space="0" w:color="auto"/>
                                  </w:divBdr>
                                  <w:divsChild>
                                    <w:div w:id="768500951">
                                      <w:marLeft w:val="0"/>
                                      <w:marRight w:val="0"/>
                                      <w:marTop w:val="0"/>
                                      <w:marBottom w:val="0"/>
                                      <w:divBdr>
                                        <w:top w:val="none" w:sz="0" w:space="0" w:color="auto"/>
                                        <w:left w:val="none" w:sz="0" w:space="0" w:color="auto"/>
                                        <w:bottom w:val="none" w:sz="0" w:space="0" w:color="auto"/>
                                        <w:right w:val="none" w:sz="0" w:space="0" w:color="auto"/>
                                      </w:divBdr>
                                      <w:divsChild>
                                        <w:div w:id="2026443685">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52089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6377202">
      <w:bodyDiv w:val="1"/>
      <w:marLeft w:val="0"/>
      <w:marRight w:val="0"/>
      <w:marTop w:val="0"/>
      <w:marBottom w:val="0"/>
      <w:divBdr>
        <w:top w:val="none" w:sz="0" w:space="0" w:color="auto"/>
        <w:left w:val="none" w:sz="0" w:space="0" w:color="auto"/>
        <w:bottom w:val="none" w:sz="0" w:space="0" w:color="auto"/>
        <w:right w:val="none" w:sz="0" w:space="0" w:color="auto"/>
      </w:divBdr>
    </w:div>
    <w:div w:id="888034745">
      <w:bodyDiv w:val="1"/>
      <w:marLeft w:val="0"/>
      <w:marRight w:val="0"/>
      <w:marTop w:val="0"/>
      <w:marBottom w:val="0"/>
      <w:divBdr>
        <w:top w:val="none" w:sz="0" w:space="0" w:color="auto"/>
        <w:left w:val="none" w:sz="0" w:space="0" w:color="auto"/>
        <w:bottom w:val="none" w:sz="0" w:space="0" w:color="auto"/>
        <w:right w:val="none" w:sz="0" w:space="0" w:color="auto"/>
      </w:divBdr>
    </w:div>
    <w:div w:id="889460882">
      <w:bodyDiv w:val="1"/>
      <w:marLeft w:val="0"/>
      <w:marRight w:val="0"/>
      <w:marTop w:val="0"/>
      <w:marBottom w:val="0"/>
      <w:divBdr>
        <w:top w:val="none" w:sz="0" w:space="0" w:color="auto"/>
        <w:left w:val="none" w:sz="0" w:space="0" w:color="auto"/>
        <w:bottom w:val="none" w:sz="0" w:space="0" w:color="auto"/>
        <w:right w:val="none" w:sz="0" w:space="0" w:color="auto"/>
      </w:divBdr>
    </w:div>
    <w:div w:id="890574749">
      <w:bodyDiv w:val="1"/>
      <w:marLeft w:val="0"/>
      <w:marRight w:val="0"/>
      <w:marTop w:val="0"/>
      <w:marBottom w:val="0"/>
      <w:divBdr>
        <w:top w:val="none" w:sz="0" w:space="0" w:color="auto"/>
        <w:left w:val="none" w:sz="0" w:space="0" w:color="auto"/>
        <w:bottom w:val="none" w:sz="0" w:space="0" w:color="auto"/>
        <w:right w:val="none" w:sz="0" w:space="0" w:color="auto"/>
      </w:divBdr>
    </w:div>
    <w:div w:id="892886101">
      <w:bodyDiv w:val="1"/>
      <w:marLeft w:val="0"/>
      <w:marRight w:val="0"/>
      <w:marTop w:val="0"/>
      <w:marBottom w:val="0"/>
      <w:divBdr>
        <w:top w:val="none" w:sz="0" w:space="0" w:color="auto"/>
        <w:left w:val="none" w:sz="0" w:space="0" w:color="auto"/>
        <w:bottom w:val="none" w:sz="0" w:space="0" w:color="auto"/>
        <w:right w:val="none" w:sz="0" w:space="0" w:color="auto"/>
      </w:divBdr>
    </w:div>
    <w:div w:id="893321448">
      <w:bodyDiv w:val="1"/>
      <w:marLeft w:val="0"/>
      <w:marRight w:val="0"/>
      <w:marTop w:val="0"/>
      <w:marBottom w:val="0"/>
      <w:divBdr>
        <w:top w:val="none" w:sz="0" w:space="0" w:color="auto"/>
        <w:left w:val="none" w:sz="0" w:space="0" w:color="auto"/>
        <w:bottom w:val="none" w:sz="0" w:space="0" w:color="auto"/>
        <w:right w:val="none" w:sz="0" w:space="0" w:color="auto"/>
      </w:divBdr>
    </w:div>
    <w:div w:id="897479477">
      <w:bodyDiv w:val="1"/>
      <w:marLeft w:val="0"/>
      <w:marRight w:val="0"/>
      <w:marTop w:val="0"/>
      <w:marBottom w:val="0"/>
      <w:divBdr>
        <w:top w:val="none" w:sz="0" w:space="0" w:color="auto"/>
        <w:left w:val="none" w:sz="0" w:space="0" w:color="auto"/>
        <w:bottom w:val="none" w:sz="0" w:space="0" w:color="auto"/>
        <w:right w:val="none" w:sz="0" w:space="0" w:color="auto"/>
      </w:divBdr>
    </w:div>
    <w:div w:id="900484692">
      <w:bodyDiv w:val="1"/>
      <w:marLeft w:val="0"/>
      <w:marRight w:val="0"/>
      <w:marTop w:val="0"/>
      <w:marBottom w:val="0"/>
      <w:divBdr>
        <w:top w:val="none" w:sz="0" w:space="0" w:color="auto"/>
        <w:left w:val="none" w:sz="0" w:space="0" w:color="auto"/>
        <w:bottom w:val="none" w:sz="0" w:space="0" w:color="auto"/>
        <w:right w:val="none" w:sz="0" w:space="0" w:color="auto"/>
      </w:divBdr>
    </w:div>
    <w:div w:id="907954369">
      <w:bodyDiv w:val="1"/>
      <w:marLeft w:val="0"/>
      <w:marRight w:val="0"/>
      <w:marTop w:val="0"/>
      <w:marBottom w:val="0"/>
      <w:divBdr>
        <w:top w:val="none" w:sz="0" w:space="0" w:color="auto"/>
        <w:left w:val="none" w:sz="0" w:space="0" w:color="auto"/>
        <w:bottom w:val="none" w:sz="0" w:space="0" w:color="auto"/>
        <w:right w:val="none" w:sz="0" w:space="0" w:color="auto"/>
      </w:divBdr>
    </w:div>
    <w:div w:id="908812258">
      <w:bodyDiv w:val="1"/>
      <w:marLeft w:val="0"/>
      <w:marRight w:val="0"/>
      <w:marTop w:val="0"/>
      <w:marBottom w:val="0"/>
      <w:divBdr>
        <w:top w:val="none" w:sz="0" w:space="0" w:color="auto"/>
        <w:left w:val="none" w:sz="0" w:space="0" w:color="auto"/>
        <w:bottom w:val="none" w:sz="0" w:space="0" w:color="auto"/>
        <w:right w:val="none" w:sz="0" w:space="0" w:color="auto"/>
      </w:divBdr>
    </w:div>
    <w:div w:id="910962955">
      <w:bodyDiv w:val="1"/>
      <w:marLeft w:val="0"/>
      <w:marRight w:val="0"/>
      <w:marTop w:val="0"/>
      <w:marBottom w:val="0"/>
      <w:divBdr>
        <w:top w:val="none" w:sz="0" w:space="0" w:color="auto"/>
        <w:left w:val="none" w:sz="0" w:space="0" w:color="auto"/>
        <w:bottom w:val="none" w:sz="0" w:space="0" w:color="auto"/>
        <w:right w:val="none" w:sz="0" w:space="0" w:color="auto"/>
      </w:divBdr>
    </w:div>
    <w:div w:id="913275998">
      <w:bodyDiv w:val="1"/>
      <w:marLeft w:val="0"/>
      <w:marRight w:val="0"/>
      <w:marTop w:val="0"/>
      <w:marBottom w:val="0"/>
      <w:divBdr>
        <w:top w:val="none" w:sz="0" w:space="0" w:color="auto"/>
        <w:left w:val="none" w:sz="0" w:space="0" w:color="auto"/>
        <w:bottom w:val="none" w:sz="0" w:space="0" w:color="auto"/>
        <w:right w:val="none" w:sz="0" w:space="0" w:color="auto"/>
      </w:divBdr>
    </w:div>
    <w:div w:id="914557184">
      <w:bodyDiv w:val="1"/>
      <w:marLeft w:val="0"/>
      <w:marRight w:val="0"/>
      <w:marTop w:val="0"/>
      <w:marBottom w:val="0"/>
      <w:divBdr>
        <w:top w:val="none" w:sz="0" w:space="0" w:color="auto"/>
        <w:left w:val="none" w:sz="0" w:space="0" w:color="auto"/>
        <w:bottom w:val="none" w:sz="0" w:space="0" w:color="auto"/>
        <w:right w:val="none" w:sz="0" w:space="0" w:color="auto"/>
      </w:divBdr>
    </w:div>
    <w:div w:id="917447813">
      <w:bodyDiv w:val="1"/>
      <w:marLeft w:val="0"/>
      <w:marRight w:val="0"/>
      <w:marTop w:val="0"/>
      <w:marBottom w:val="0"/>
      <w:divBdr>
        <w:top w:val="none" w:sz="0" w:space="0" w:color="auto"/>
        <w:left w:val="none" w:sz="0" w:space="0" w:color="auto"/>
        <w:bottom w:val="none" w:sz="0" w:space="0" w:color="auto"/>
        <w:right w:val="none" w:sz="0" w:space="0" w:color="auto"/>
      </w:divBdr>
      <w:divsChild>
        <w:div w:id="1997762589">
          <w:marLeft w:val="0"/>
          <w:marRight w:val="0"/>
          <w:marTop w:val="0"/>
          <w:marBottom w:val="0"/>
          <w:divBdr>
            <w:top w:val="none" w:sz="0" w:space="0" w:color="auto"/>
            <w:left w:val="none" w:sz="0" w:space="0" w:color="auto"/>
            <w:bottom w:val="none" w:sz="0" w:space="0" w:color="auto"/>
            <w:right w:val="none" w:sz="0" w:space="0" w:color="auto"/>
          </w:divBdr>
        </w:div>
      </w:divsChild>
    </w:div>
    <w:div w:id="918833445">
      <w:bodyDiv w:val="1"/>
      <w:marLeft w:val="0"/>
      <w:marRight w:val="0"/>
      <w:marTop w:val="0"/>
      <w:marBottom w:val="0"/>
      <w:divBdr>
        <w:top w:val="none" w:sz="0" w:space="0" w:color="auto"/>
        <w:left w:val="none" w:sz="0" w:space="0" w:color="auto"/>
        <w:bottom w:val="none" w:sz="0" w:space="0" w:color="auto"/>
        <w:right w:val="none" w:sz="0" w:space="0" w:color="auto"/>
      </w:divBdr>
    </w:div>
    <w:div w:id="919679285">
      <w:bodyDiv w:val="1"/>
      <w:marLeft w:val="0"/>
      <w:marRight w:val="0"/>
      <w:marTop w:val="0"/>
      <w:marBottom w:val="0"/>
      <w:divBdr>
        <w:top w:val="none" w:sz="0" w:space="0" w:color="auto"/>
        <w:left w:val="none" w:sz="0" w:space="0" w:color="auto"/>
        <w:bottom w:val="none" w:sz="0" w:space="0" w:color="auto"/>
        <w:right w:val="none" w:sz="0" w:space="0" w:color="auto"/>
      </w:divBdr>
    </w:div>
    <w:div w:id="920680827">
      <w:bodyDiv w:val="1"/>
      <w:marLeft w:val="0"/>
      <w:marRight w:val="0"/>
      <w:marTop w:val="0"/>
      <w:marBottom w:val="0"/>
      <w:divBdr>
        <w:top w:val="none" w:sz="0" w:space="0" w:color="auto"/>
        <w:left w:val="none" w:sz="0" w:space="0" w:color="auto"/>
        <w:bottom w:val="none" w:sz="0" w:space="0" w:color="auto"/>
        <w:right w:val="none" w:sz="0" w:space="0" w:color="auto"/>
      </w:divBdr>
    </w:div>
    <w:div w:id="920793651">
      <w:bodyDiv w:val="1"/>
      <w:marLeft w:val="0"/>
      <w:marRight w:val="0"/>
      <w:marTop w:val="0"/>
      <w:marBottom w:val="0"/>
      <w:divBdr>
        <w:top w:val="none" w:sz="0" w:space="0" w:color="auto"/>
        <w:left w:val="none" w:sz="0" w:space="0" w:color="auto"/>
        <w:bottom w:val="none" w:sz="0" w:space="0" w:color="auto"/>
        <w:right w:val="none" w:sz="0" w:space="0" w:color="auto"/>
      </w:divBdr>
    </w:div>
    <w:div w:id="928778556">
      <w:bodyDiv w:val="1"/>
      <w:marLeft w:val="0"/>
      <w:marRight w:val="0"/>
      <w:marTop w:val="0"/>
      <w:marBottom w:val="0"/>
      <w:divBdr>
        <w:top w:val="none" w:sz="0" w:space="0" w:color="auto"/>
        <w:left w:val="none" w:sz="0" w:space="0" w:color="auto"/>
        <w:bottom w:val="none" w:sz="0" w:space="0" w:color="auto"/>
        <w:right w:val="none" w:sz="0" w:space="0" w:color="auto"/>
      </w:divBdr>
    </w:div>
    <w:div w:id="930897574">
      <w:bodyDiv w:val="1"/>
      <w:marLeft w:val="0"/>
      <w:marRight w:val="0"/>
      <w:marTop w:val="0"/>
      <w:marBottom w:val="0"/>
      <w:divBdr>
        <w:top w:val="none" w:sz="0" w:space="0" w:color="auto"/>
        <w:left w:val="none" w:sz="0" w:space="0" w:color="auto"/>
        <w:bottom w:val="none" w:sz="0" w:space="0" w:color="auto"/>
        <w:right w:val="none" w:sz="0" w:space="0" w:color="auto"/>
      </w:divBdr>
    </w:div>
    <w:div w:id="931202190">
      <w:bodyDiv w:val="1"/>
      <w:marLeft w:val="0"/>
      <w:marRight w:val="0"/>
      <w:marTop w:val="0"/>
      <w:marBottom w:val="0"/>
      <w:divBdr>
        <w:top w:val="none" w:sz="0" w:space="0" w:color="auto"/>
        <w:left w:val="none" w:sz="0" w:space="0" w:color="auto"/>
        <w:bottom w:val="none" w:sz="0" w:space="0" w:color="auto"/>
        <w:right w:val="none" w:sz="0" w:space="0" w:color="auto"/>
      </w:divBdr>
    </w:div>
    <w:div w:id="933439193">
      <w:bodyDiv w:val="1"/>
      <w:marLeft w:val="0"/>
      <w:marRight w:val="0"/>
      <w:marTop w:val="0"/>
      <w:marBottom w:val="0"/>
      <w:divBdr>
        <w:top w:val="none" w:sz="0" w:space="0" w:color="auto"/>
        <w:left w:val="none" w:sz="0" w:space="0" w:color="auto"/>
        <w:bottom w:val="none" w:sz="0" w:space="0" w:color="auto"/>
        <w:right w:val="none" w:sz="0" w:space="0" w:color="auto"/>
      </w:divBdr>
    </w:div>
    <w:div w:id="935139562">
      <w:bodyDiv w:val="1"/>
      <w:marLeft w:val="0"/>
      <w:marRight w:val="0"/>
      <w:marTop w:val="0"/>
      <w:marBottom w:val="0"/>
      <w:divBdr>
        <w:top w:val="none" w:sz="0" w:space="0" w:color="auto"/>
        <w:left w:val="none" w:sz="0" w:space="0" w:color="auto"/>
        <w:bottom w:val="none" w:sz="0" w:space="0" w:color="auto"/>
        <w:right w:val="none" w:sz="0" w:space="0" w:color="auto"/>
      </w:divBdr>
    </w:div>
    <w:div w:id="937564885">
      <w:bodyDiv w:val="1"/>
      <w:marLeft w:val="0"/>
      <w:marRight w:val="0"/>
      <w:marTop w:val="0"/>
      <w:marBottom w:val="0"/>
      <w:divBdr>
        <w:top w:val="none" w:sz="0" w:space="0" w:color="auto"/>
        <w:left w:val="none" w:sz="0" w:space="0" w:color="auto"/>
        <w:bottom w:val="none" w:sz="0" w:space="0" w:color="auto"/>
        <w:right w:val="none" w:sz="0" w:space="0" w:color="auto"/>
      </w:divBdr>
      <w:divsChild>
        <w:div w:id="591166954">
          <w:marLeft w:val="0"/>
          <w:marRight w:val="0"/>
          <w:marTop w:val="0"/>
          <w:marBottom w:val="0"/>
          <w:divBdr>
            <w:top w:val="none" w:sz="0" w:space="0" w:color="auto"/>
            <w:left w:val="none" w:sz="0" w:space="0" w:color="auto"/>
            <w:bottom w:val="none" w:sz="0" w:space="0" w:color="auto"/>
            <w:right w:val="none" w:sz="0" w:space="0" w:color="auto"/>
          </w:divBdr>
        </w:div>
      </w:divsChild>
    </w:div>
    <w:div w:id="939340228">
      <w:bodyDiv w:val="1"/>
      <w:marLeft w:val="0"/>
      <w:marRight w:val="0"/>
      <w:marTop w:val="0"/>
      <w:marBottom w:val="0"/>
      <w:divBdr>
        <w:top w:val="none" w:sz="0" w:space="0" w:color="auto"/>
        <w:left w:val="none" w:sz="0" w:space="0" w:color="auto"/>
        <w:bottom w:val="none" w:sz="0" w:space="0" w:color="auto"/>
        <w:right w:val="none" w:sz="0" w:space="0" w:color="auto"/>
      </w:divBdr>
    </w:div>
    <w:div w:id="940449108">
      <w:bodyDiv w:val="1"/>
      <w:marLeft w:val="0"/>
      <w:marRight w:val="0"/>
      <w:marTop w:val="0"/>
      <w:marBottom w:val="0"/>
      <w:divBdr>
        <w:top w:val="none" w:sz="0" w:space="0" w:color="auto"/>
        <w:left w:val="none" w:sz="0" w:space="0" w:color="auto"/>
        <w:bottom w:val="none" w:sz="0" w:space="0" w:color="auto"/>
        <w:right w:val="none" w:sz="0" w:space="0" w:color="auto"/>
      </w:divBdr>
    </w:div>
    <w:div w:id="943809388">
      <w:bodyDiv w:val="1"/>
      <w:marLeft w:val="0"/>
      <w:marRight w:val="0"/>
      <w:marTop w:val="0"/>
      <w:marBottom w:val="0"/>
      <w:divBdr>
        <w:top w:val="none" w:sz="0" w:space="0" w:color="auto"/>
        <w:left w:val="none" w:sz="0" w:space="0" w:color="auto"/>
        <w:bottom w:val="none" w:sz="0" w:space="0" w:color="auto"/>
        <w:right w:val="none" w:sz="0" w:space="0" w:color="auto"/>
      </w:divBdr>
    </w:div>
    <w:div w:id="944192753">
      <w:bodyDiv w:val="1"/>
      <w:marLeft w:val="0"/>
      <w:marRight w:val="0"/>
      <w:marTop w:val="0"/>
      <w:marBottom w:val="0"/>
      <w:divBdr>
        <w:top w:val="none" w:sz="0" w:space="0" w:color="auto"/>
        <w:left w:val="none" w:sz="0" w:space="0" w:color="auto"/>
        <w:bottom w:val="none" w:sz="0" w:space="0" w:color="auto"/>
        <w:right w:val="none" w:sz="0" w:space="0" w:color="auto"/>
      </w:divBdr>
    </w:div>
    <w:div w:id="945767584">
      <w:bodyDiv w:val="1"/>
      <w:marLeft w:val="0"/>
      <w:marRight w:val="0"/>
      <w:marTop w:val="0"/>
      <w:marBottom w:val="0"/>
      <w:divBdr>
        <w:top w:val="none" w:sz="0" w:space="0" w:color="auto"/>
        <w:left w:val="none" w:sz="0" w:space="0" w:color="auto"/>
        <w:bottom w:val="none" w:sz="0" w:space="0" w:color="auto"/>
        <w:right w:val="none" w:sz="0" w:space="0" w:color="auto"/>
      </w:divBdr>
    </w:div>
    <w:div w:id="951399901">
      <w:bodyDiv w:val="1"/>
      <w:marLeft w:val="0"/>
      <w:marRight w:val="0"/>
      <w:marTop w:val="0"/>
      <w:marBottom w:val="0"/>
      <w:divBdr>
        <w:top w:val="none" w:sz="0" w:space="0" w:color="auto"/>
        <w:left w:val="none" w:sz="0" w:space="0" w:color="auto"/>
        <w:bottom w:val="none" w:sz="0" w:space="0" w:color="auto"/>
        <w:right w:val="none" w:sz="0" w:space="0" w:color="auto"/>
      </w:divBdr>
    </w:div>
    <w:div w:id="952708587">
      <w:bodyDiv w:val="1"/>
      <w:marLeft w:val="0"/>
      <w:marRight w:val="0"/>
      <w:marTop w:val="0"/>
      <w:marBottom w:val="0"/>
      <w:divBdr>
        <w:top w:val="none" w:sz="0" w:space="0" w:color="auto"/>
        <w:left w:val="none" w:sz="0" w:space="0" w:color="auto"/>
        <w:bottom w:val="none" w:sz="0" w:space="0" w:color="auto"/>
        <w:right w:val="none" w:sz="0" w:space="0" w:color="auto"/>
      </w:divBdr>
    </w:div>
    <w:div w:id="955719723">
      <w:bodyDiv w:val="1"/>
      <w:marLeft w:val="0"/>
      <w:marRight w:val="0"/>
      <w:marTop w:val="0"/>
      <w:marBottom w:val="0"/>
      <w:divBdr>
        <w:top w:val="none" w:sz="0" w:space="0" w:color="auto"/>
        <w:left w:val="none" w:sz="0" w:space="0" w:color="auto"/>
        <w:bottom w:val="none" w:sz="0" w:space="0" w:color="auto"/>
        <w:right w:val="none" w:sz="0" w:space="0" w:color="auto"/>
      </w:divBdr>
    </w:div>
    <w:div w:id="957377407">
      <w:bodyDiv w:val="1"/>
      <w:marLeft w:val="0"/>
      <w:marRight w:val="0"/>
      <w:marTop w:val="0"/>
      <w:marBottom w:val="0"/>
      <w:divBdr>
        <w:top w:val="none" w:sz="0" w:space="0" w:color="auto"/>
        <w:left w:val="none" w:sz="0" w:space="0" w:color="auto"/>
        <w:bottom w:val="none" w:sz="0" w:space="0" w:color="auto"/>
        <w:right w:val="none" w:sz="0" w:space="0" w:color="auto"/>
      </w:divBdr>
    </w:div>
    <w:div w:id="957445681">
      <w:bodyDiv w:val="1"/>
      <w:marLeft w:val="0"/>
      <w:marRight w:val="0"/>
      <w:marTop w:val="0"/>
      <w:marBottom w:val="0"/>
      <w:divBdr>
        <w:top w:val="none" w:sz="0" w:space="0" w:color="auto"/>
        <w:left w:val="none" w:sz="0" w:space="0" w:color="auto"/>
        <w:bottom w:val="none" w:sz="0" w:space="0" w:color="auto"/>
        <w:right w:val="none" w:sz="0" w:space="0" w:color="auto"/>
      </w:divBdr>
    </w:div>
    <w:div w:id="959069003">
      <w:bodyDiv w:val="1"/>
      <w:marLeft w:val="0"/>
      <w:marRight w:val="0"/>
      <w:marTop w:val="0"/>
      <w:marBottom w:val="0"/>
      <w:divBdr>
        <w:top w:val="none" w:sz="0" w:space="0" w:color="auto"/>
        <w:left w:val="none" w:sz="0" w:space="0" w:color="auto"/>
        <w:bottom w:val="none" w:sz="0" w:space="0" w:color="auto"/>
        <w:right w:val="none" w:sz="0" w:space="0" w:color="auto"/>
      </w:divBdr>
    </w:div>
    <w:div w:id="961573694">
      <w:bodyDiv w:val="1"/>
      <w:marLeft w:val="0"/>
      <w:marRight w:val="0"/>
      <w:marTop w:val="0"/>
      <w:marBottom w:val="0"/>
      <w:divBdr>
        <w:top w:val="none" w:sz="0" w:space="0" w:color="auto"/>
        <w:left w:val="none" w:sz="0" w:space="0" w:color="auto"/>
        <w:bottom w:val="none" w:sz="0" w:space="0" w:color="auto"/>
        <w:right w:val="none" w:sz="0" w:space="0" w:color="auto"/>
      </w:divBdr>
    </w:div>
    <w:div w:id="962735219">
      <w:bodyDiv w:val="1"/>
      <w:marLeft w:val="0"/>
      <w:marRight w:val="0"/>
      <w:marTop w:val="0"/>
      <w:marBottom w:val="0"/>
      <w:divBdr>
        <w:top w:val="none" w:sz="0" w:space="0" w:color="auto"/>
        <w:left w:val="none" w:sz="0" w:space="0" w:color="auto"/>
        <w:bottom w:val="none" w:sz="0" w:space="0" w:color="auto"/>
        <w:right w:val="none" w:sz="0" w:space="0" w:color="auto"/>
      </w:divBdr>
    </w:div>
    <w:div w:id="963077946">
      <w:bodyDiv w:val="1"/>
      <w:marLeft w:val="0"/>
      <w:marRight w:val="0"/>
      <w:marTop w:val="0"/>
      <w:marBottom w:val="0"/>
      <w:divBdr>
        <w:top w:val="none" w:sz="0" w:space="0" w:color="auto"/>
        <w:left w:val="none" w:sz="0" w:space="0" w:color="auto"/>
        <w:bottom w:val="none" w:sz="0" w:space="0" w:color="auto"/>
        <w:right w:val="none" w:sz="0" w:space="0" w:color="auto"/>
      </w:divBdr>
    </w:div>
    <w:div w:id="965234395">
      <w:bodyDiv w:val="1"/>
      <w:marLeft w:val="0"/>
      <w:marRight w:val="0"/>
      <w:marTop w:val="0"/>
      <w:marBottom w:val="0"/>
      <w:divBdr>
        <w:top w:val="none" w:sz="0" w:space="0" w:color="auto"/>
        <w:left w:val="none" w:sz="0" w:space="0" w:color="auto"/>
        <w:bottom w:val="none" w:sz="0" w:space="0" w:color="auto"/>
        <w:right w:val="none" w:sz="0" w:space="0" w:color="auto"/>
      </w:divBdr>
    </w:div>
    <w:div w:id="965622001">
      <w:bodyDiv w:val="1"/>
      <w:marLeft w:val="0"/>
      <w:marRight w:val="0"/>
      <w:marTop w:val="0"/>
      <w:marBottom w:val="0"/>
      <w:divBdr>
        <w:top w:val="none" w:sz="0" w:space="0" w:color="auto"/>
        <w:left w:val="none" w:sz="0" w:space="0" w:color="auto"/>
        <w:bottom w:val="none" w:sz="0" w:space="0" w:color="auto"/>
        <w:right w:val="none" w:sz="0" w:space="0" w:color="auto"/>
      </w:divBdr>
    </w:div>
    <w:div w:id="966008776">
      <w:bodyDiv w:val="1"/>
      <w:marLeft w:val="0"/>
      <w:marRight w:val="0"/>
      <w:marTop w:val="0"/>
      <w:marBottom w:val="0"/>
      <w:divBdr>
        <w:top w:val="none" w:sz="0" w:space="0" w:color="auto"/>
        <w:left w:val="none" w:sz="0" w:space="0" w:color="auto"/>
        <w:bottom w:val="none" w:sz="0" w:space="0" w:color="auto"/>
        <w:right w:val="none" w:sz="0" w:space="0" w:color="auto"/>
      </w:divBdr>
    </w:div>
    <w:div w:id="966857642">
      <w:bodyDiv w:val="1"/>
      <w:marLeft w:val="0"/>
      <w:marRight w:val="0"/>
      <w:marTop w:val="0"/>
      <w:marBottom w:val="0"/>
      <w:divBdr>
        <w:top w:val="none" w:sz="0" w:space="0" w:color="auto"/>
        <w:left w:val="none" w:sz="0" w:space="0" w:color="auto"/>
        <w:bottom w:val="none" w:sz="0" w:space="0" w:color="auto"/>
        <w:right w:val="none" w:sz="0" w:space="0" w:color="auto"/>
      </w:divBdr>
    </w:div>
    <w:div w:id="969162901">
      <w:bodyDiv w:val="1"/>
      <w:marLeft w:val="0"/>
      <w:marRight w:val="0"/>
      <w:marTop w:val="0"/>
      <w:marBottom w:val="0"/>
      <w:divBdr>
        <w:top w:val="none" w:sz="0" w:space="0" w:color="auto"/>
        <w:left w:val="none" w:sz="0" w:space="0" w:color="auto"/>
        <w:bottom w:val="none" w:sz="0" w:space="0" w:color="auto"/>
        <w:right w:val="none" w:sz="0" w:space="0" w:color="auto"/>
      </w:divBdr>
    </w:div>
    <w:div w:id="970669726">
      <w:bodyDiv w:val="1"/>
      <w:marLeft w:val="0"/>
      <w:marRight w:val="0"/>
      <w:marTop w:val="0"/>
      <w:marBottom w:val="0"/>
      <w:divBdr>
        <w:top w:val="none" w:sz="0" w:space="0" w:color="auto"/>
        <w:left w:val="none" w:sz="0" w:space="0" w:color="auto"/>
        <w:bottom w:val="none" w:sz="0" w:space="0" w:color="auto"/>
        <w:right w:val="none" w:sz="0" w:space="0" w:color="auto"/>
      </w:divBdr>
    </w:div>
    <w:div w:id="972100967">
      <w:bodyDiv w:val="1"/>
      <w:marLeft w:val="0"/>
      <w:marRight w:val="0"/>
      <w:marTop w:val="0"/>
      <w:marBottom w:val="0"/>
      <w:divBdr>
        <w:top w:val="none" w:sz="0" w:space="0" w:color="auto"/>
        <w:left w:val="none" w:sz="0" w:space="0" w:color="auto"/>
        <w:bottom w:val="none" w:sz="0" w:space="0" w:color="auto"/>
        <w:right w:val="none" w:sz="0" w:space="0" w:color="auto"/>
      </w:divBdr>
    </w:div>
    <w:div w:id="975331881">
      <w:bodyDiv w:val="1"/>
      <w:marLeft w:val="0"/>
      <w:marRight w:val="0"/>
      <w:marTop w:val="0"/>
      <w:marBottom w:val="0"/>
      <w:divBdr>
        <w:top w:val="none" w:sz="0" w:space="0" w:color="auto"/>
        <w:left w:val="none" w:sz="0" w:space="0" w:color="auto"/>
        <w:bottom w:val="none" w:sz="0" w:space="0" w:color="auto"/>
        <w:right w:val="none" w:sz="0" w:space="0" w:color="auto"/>
      </w:divBdr>
    </w:div>
    <w:div w:id="978611764">
      <w:bodyDiv w:val="1"/>
      <w:marLeft w:val="0"/>
      <w:marRight w:val="0"/>
      <w:marTop w:val="0"/>
      <w:marBottom w:val="0"/>
      <w:divBdr>
        <w:top w:val="none" w:sz="0" w:space="0" w:color="auto"/>
        <w:left w:val="none" w:sz="0" w:space="0" w:color="auto"/>
        <w:bottom w:val="none" w:sz="0" w:space="0" w:color="auto"/>
        <w:right w:val="none" w:sz="0" w:space="0" w:color="auto"/>
      </w:divBdr>
    </w:div>
    <w:div w:id="980883798">
      <w:bodyDiv w:val="1"/>
      <w:marLeft w:val="0"/>
      <w:marRight w:val="0"/>
      <w:marTop w:val="0"/>
      <w:marBottom w:val="0"/>
      <w:divBdr>
        <w:top w:val="none" w:sz="0" w:space="0" w:color="auto"/>
        <w:left w:val="none" w:sz="0" w:space="0" w:color="auto"/>
        <w:bottom w:val="none" w:sz="0" w:space="0" w:color="auto"/>
        <w:right w:val="none" w:sz="0" w:space="0" w:color="auto"/>
      </w:divBdr>
      <w:divsChild>
        <w:div w:id="455488310">
          <w:marLeft w:val="0"/>
          <w:marRight w:val="0"/>
          <w:marTop w:val="0"/>
          <w:marBottom w:val="0"/>
          <w:divBdr>
            <w:top w:val="none" w:sz="0" w:space="0" w:color="auto"/>
            <w:left w:val="none" w:sz="0" w:space="0" w:color="auto"/>
            <w:bottom w:val="none" w:sz="0" w:space="0" w:color="auto"/>
            <w:right w:val="none" w:sz="0" w:space="0" w:color="auto"/>
          </w:divBdr>
        </w:div>
      </w:divsChild>
    </w:div>
    <w:div w:id="986013685">
      <w:bodyDiv w:val="1"/>
      <w:marLeft w:val="0"/>
      <w:marRight w:val="0"/>
      <w:marTop w:val="0"/>
      <w:marBottom w:val="0"/>
      <w:divBdr>
        <w:top w:val="none" w:sz="0" w:space="0" w:color="auto"/>
        <w:left w:val="none" w:sz="0" w:space="0" w:color="auto"/>
        <w:bottom w:val="none" w:sz="0" w:space="0" w:color="auto"/>
        <w:right w:val="none" w:sz="0" w:space="0" w:color="auto"/>
      </w:divBdr>
    </w:div>
    <w:div w:id="987444283">
      <w:bodyDiv w:val="1"/>
      <w:marLeft w:val="0"/>
      <w:marRight w:val="0"/>
      <w:marTop w:val="0"/>
      <w:marBottom w:val="0"/>
      <w:divBdr>
        <w:top w:val="none" w:sz="0" w:space="0" w:color="auto"/>
        <w:left w:val="none" w:sz="0" w:space="0" w:color="auto"/>
        <w:bottom w:val="none" w:sz="0" w:space="0" w:color="auto"/>
        <w:right w:val="none" w:sz="0" w:space="0" w:color="auto"/>
      </w:divBdr>
    </w:div>
    <w:div w:id="987708748">
      <w:bodyDiv w:val="1"/>
      <w:marLeft w:val="0"/>
      <w:marRight w:val="0"/>
      <w:marTop w:val="0"/>
      <w:marBottom w:val="0"/>
      <w:divBdr>
        <w:top w:val="none" w:sz="0" w:space="0" w:color="auto"/>
        <w:left w:val="none" w:sz="0" w:space="0" w:color="auto"/>
        <w:bottom w:val="none" w:sz="0" w:space="0" w:color="auto"/>
        <w:right w:val="none" w:sz="0" w:space="0" w:color="auto"/>
      </w:divBdr>
    </w:div>
    <w:div w:id="991787752">
      <w:bodyDiv w:val="1"/>
      <w:marLeft w:val="0"/>
      <w:marRight w:val="0"/>
      <w:marTop w:val="0"/>
      <w:marBottom w:val="0"/>
      <w:divBdr>
        <w:top w:val="none" w:sz="0" w:space="0" w:color="auto"/>
        <w:left w:val="none" w:sz="0" w:space="0" w:color="auto"/>
        <w:bottom w:val="none" w:sz="0" w:space="0" w:color="auto"/>
        <w:right w:val="none" w:sz="0" w:space="0" w:color="auto"/>
      </w:divBdr>
    </w:div>
    <w:div w:id="993335892">
      <w:bodyDiv w:val="1"/>
      <w:marLeft w:val="0"/>
      <w:marRight w:val="0"/>
      <w:marTop w:val="0"/>
      <w:marBottom w:val="0"/>
      <w:divBdr>
        <w:top w:val="none" w:sz="0" w:space="0" w:color="auto"/>
        <w:left w:val="none" w:sz="0" w:space="0" w:color="auto"/>
        <w:bottom w:val="none" w:sz="0" w:space="0" w:color="auto"/>
        <w:right w:val="none" w:sz="0" w:space="0" w:color="auto"/>
      </w:divBdr>
    </w:div>
    <w:div w:id="1001159385">
      <w:bodyDiv w:val="1"/>
      <w:marLeft w:val="0"/>
      <w:marRight w:val="0"/>
      <w:marTop w:val="0"/>
      <w:marBottom w:val="0"/>
      <w:divBdr>
        <w:top w:val="none" w:sz="0" w:space="0" w:color="auto"/>
        <w:left w:val="none" w:sz="0" w:space="0" w:color="auto"/>
        <w:bottom w:val="none" w:sz="0" w:space="0" w:color="auto"/>
        <w:right w:val="none" w:sz="0" w:space="0" w:color="auto"/>
      </w:divBdr>
    </w:div>
    <w:div w:id="1013073529">
      <w:bodyDiv w:val="1"/>
      <w:marLeft w:val="0"/>
      <w:marRight w:val="0"/>
      <w:marTop w:val="0"/>
      <w:marBottom w:val="0"/>
      <w:divBdr>
        <w:top w:val="none" w:sz="0" w:space="0" w:color="auto"/>
        <w:left w:val="none" w:sz="0" w:space="0" w:color="auto"/>
        <w:bottom w:val="none" w:sz="0" w:space="0" w:color="auto"/>
        <w:right w:val="none" w:sz="0" w:space="0" w:color="auto"/>
      </w:divBdr>
      <w:divsChild>
        <w:div w:id="539127713">
          <w:marLeft w:val="0"/>
          <w:marRight w:val="0"/>
          <w:marTop w:val="0"/>
          <w:marBottom w:val="0"/>
          <w:divBdr>
            <w:top w:val="none" w:sz="0" w:space="0" w:color="auto"/>
            <w:left w:val="none" w:sz="0" w:space="0" w:color="auto"/>
            <w:bottom w:val="none" w:sz="0" w:space="0" w:color="auto"/>
            <w:right w:val="none" w:sz="0" w:space="0" w:color="auto"/>
          </w:divBdr>
          <w:divsChild>
            <w:div w:id="744376279">
              <w:marLeft w:val="0"/>
              <w:marRight w:val="0"/>
              <w:marTop w:val="0"/>
              <w:marBottom w:val="0"/>
              <w:divBdr>
                <w:top w:val="none" w:sz="0" w:space="0" w:color="auto"/>
                <w:left w:val="none" w:sz="0" w:space="0" w:color="auto"/>
                <w:bottom w:val="none" w:sz="0" w:space="0" w:color="auto"/>
                <w:right w:val="none" w:sz="0" w:space="0" w:color="auto"/>
              </w:divBdr>
            </w:div>
          </w:divsChild>
        </w:div>
        <w:div w:id="1137185765">
          <w:marLeft w:val="0"/>
          <w:marRight w:val="0"/>
          <w:marTop w:val="0"/>
          <w:marBottom w:val="0"/>
          <w:divBdr>
            <w:top w:val="none" w:sz="0" w:space="0" w:color="auto"/>
            <w:left w:val="none" w:sz="0" w:space="0" w:color="auto"/>
            <w:bottom w:val="none" w:sz="0" w:space="0" w:color="auto"/>
            <w:right w:val="none" w:sz="0" w:space="0" w:color="auto"/>
          </w:divBdr>
          <w:divsChild>
            <w:div w:id="339240068">
              <w:marLeft w:val="0"/>
              <w:marRight w:val="0"/>
              <w:marTop w:val="0"/>
              <w:marBottom w:val="0"/>
              <w:divBdr>
                <w:top w:val="none" w:sz="0" w:space="0" w:color="auto"/>
                <w:left w:val="none" w:sz="0" w:space="0" w:color="auto"/>
                <w:bottom w:val="none" w:sz="0" w:space="0" w:color="auto"/>
                <w:right w:val="none" w:sz="0" w:space="0" w:color="auto"/>
              </w:divBdr>
              <w:divsChild>
                <w:div w:id="1699695825">
                  <w:marLeft w:val="0"/>
                  <w:marRight w:val="0"/>
                  <w:marTop w:val="0"/>
                  <w:marBottom w:val="0"/>
                  <w:divBdr>
                    <w:top w:val="none" w:sz="0" w:space="0" w:color="auto"/>
                    <w:left w:val="none" w:sz="0" w:space="0" w:color="auto"/>
                    <w:bottom w:val="none" w:sz="0" w:space="0" w:color="auto"/>
                    <w:right w:val="none" w:sz="0" w:space="0" w:color="auto"/>
                  </w:divBdr>
                  <w:divsChild>
                    <w:div w:id="1570841378">
                      <w:marLeft w:val="225"/>
                      <w:marRight w:val="225"/>
                      <w:marTop w:val="0"/>
                      <w:marBottom w:val="0"/>
                      <w:divBdr>
                        <w:top w:val="none" w:sz="0" w:space="0" w:color="auto"/>
                        <w:left w:val="none" w:sz="0" w:space="0" w:color="auto"/>
                        <w:bottom w:val="none" w:sz="0" w:space="0" w:color="auto"/>
                        <w:right w:val="none" w:sz="0" w:space="0" w:color="auto"/>
                      </w:divBdr>
                      <w:divsChild>
                        <w:div w:id="329871564">
                          <w:marLeft w:val="0"/>
                          <w:marRight w:val="0"/>
                          <w:marTop w:val="0"/>
                          <w:marBottom w:val="0"/>
                          <w:divBdr>
                            <w:top w:val="none" w:sz="0" w:space="0" w:color="auto"/>
                            <w:left w:val="none" w:sz="0" w:space="0" w:color="auto"/>
                            <w:bottom w:val="none" w:sz="0" w:space="0" w:color="auto"/>
                            <w:right w:val="none" w:sz="0" w:space="0" w:color="auto"/>
                          </w:divBdr>
                          <w:divsChild>
                            <w:div w:id="1554733266">
                              <w:marLeft w:val="0"/>
                              <w:marRight w:val="0"/>
                              <w:marTop w:val="0"/>
                              <w:marBottom w:val="0"/>
                              <w:divBdr>
                                <w:top w:val="none" w:sz="0" w:space="0" w:color="auto"/>
                                <w:left w:val="none" w:sz="0" w:space="0" w:color="auto"/>
                                <w:bottom w:val="none" w:sz="0" w:space="0" w:color="auto"/>
                                <w:right w:val="none" w:sz="0" w:space="0" w:color="auto"/>
                              </w:divBdr>
                              <w:divsChild>
                                <w:div w:id="298389074">
                                  <w:marLeft w:val="0"/>
                                  <w:marRight w:val="0"/>
                                  <w:marTop w:val="0"/>
                                  <w:marBottom w:val="0"/>
                                  <w:divBdr>
                                    <w:top w:val="none" w:sz="0" w:space="0" w:color="auto"/>
                                    <w:left w:val="none" w:sz="0" w:space="0" w:color="auto"/>
                                    <w:bottom w:val="none" w:sz="0" w:space="0" w:color="auto"/>
                                    <w:right w:val="none" w:sz="0" w:space="0" w:color="auto"/>
                                  </w:divBdr>
                                  <w:divsChild>
                                    <w:div w:id="752630405">
                                      <w:marLeft w:val="0"/>
                                      <w:marRight w:val="0"/>
                                      <w:marTop w:val="0"/>
                                      <w:marBottom w:val="0"/>
                                      <w:divBdr>
                                        <w:top w:val="none" w:sz="0" w:space="0" w:color="auto"/>
                                        <w:left w:val="none" w:sz="0" w:space="0" w:color="auto"/>
                                        <w:bottom w:val="none" w:sz="0" w:space="0" w:color="auto"/>
                                        <w:right w:val="none" w:sz="0" w:space="0" w:color="auto"/>
                                      </w:divBdr>
                                      <w:divsChild>
                                        <w:div w:id="833808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31746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7272915">
      <w:bodyDiv w:val="1"/>
      <w:marLeft w:val="0"/>
      <w:marRight w:val="0"/>
      <w:marTop w:val="0"/>
      <w:marBottom w:val="0"/>
      <w:divBdr>
        <w:top w:val="none" w:sz="0" w:space="0" w:color="auto"/>
        <w:left w:val="none" w:sz="0" w:space="0" w:color="auto"/>
        <w:bottom w:val="none" w:sz="0" w:space="0" w:color="auto"/>
        <w:right w:val="none" w:sz="0" w:space="0" w:color="auto"/>
      </w:divBdr>
    </w:div>
    <w:div w:id="1017851941">
      <w:bodyDiv w:val="1"/>
      <w:marLeft w:val="0"/>
      <w:marRight w:val="0"/>
      <w:marTop w:val="0"/>
      <w:marBottom w:val="0"/>
      <w:divBdr>
        <w:top w:val="none" w:sz="0" w:space="0" w:color="auto"/>
        <w:left w:val="none" w:sz="0" w:space="0" w:color="auto"/>
        <w:bottom w:val="none" w:sz="0" w:space="0" w:color="auto"/>
        <w:right w:val="none" w:sz="0" w:space="0" w:color="auto"/>
      </w:divBdr>
    </w:div>
    <w:div w:id="1017930969">
      <w:bodyDiv w:val="1"/>
      <w:marLeft w:val="0"/>
      <w:marRight w:val="0"/>
      <w:marTop w:val="0"/>
      <w:marBottom w:val="0"/>
      <w:divBdr>
        <w:top w:val="none" w:sz="0" w:space="0" w:color="auto"/>
        <w:left w:val="none" w:sz="0" w:space="0" w:color="auto"/>
        <w:bottom w:val="none" w:sz="0" w:space="0" w:color="auto"/>
        <w:right w:val="none" w:sz="0" w:space="0" w:color="auto"/>
      </w:divBdr>
    </w:div>
    <w:div w:id="1019576032">
      <w:bodyDiv w:val="1"/>
      <w:marLeft w:val="0"/>
      <w:marRight w:val="0"/>
      <w:marTop w:val="0"/>
      <w:marBottom w:val="0"/>
      <w:divBdr>
        <w:top w:val="none" w:sz="0" w:space="0" w:color="auto"/>
        <w:left w:val="none" w:sz="0" w:space="0" w:color="auto"/>
        <w:bottom w:val="none" w:sz="0" w:space="0" w:color="auto"/>
        <w:right w:val="none" w:sz="0" w:space="0" w:color="auto"/>
      </w:divBdr>
    </w:div>
    <w:div w:id="1021006684">
      <w:bodyDiv w:val="1"/>
      <w:marLeft w:val="0"/>
      <w:marRight w:val="0"/>
      <w:marTop w:val="0"/>
      <w:marBottom w:val="0"/>
      <w:divBdr>
        <w:top w:val="none" w:sz="0" w:space="0" w:color="auto"/>
        <w:left w:val="none" w:sz="0" w:space="0" w:color="auto"/>
        <w:bottom w:val="none" w:sz="0" w:space="0" w:color="auto"/>
        <w:right w:val="none" w:sz="0" w:space="0" w:color="auto"/>
      </w:divBdr>
      <w:divsChild>
        <w:div w:id="2094661742">
          <w:marLeft w:val="0"/>
          <w:marRight w:val="0"/>
          <w:marTop w:val="0"/>
          <w:marBottom w:val="0"/>
          <w:divBdr>
            <w:top w:val="none" w:sz="0" w:space="0" w:color="auto"/>
            <w:left w:val="none" w:sz="0" w:space="0" w:color="auto"/>
            <w:bottom w:val="none" w:sz="0" w:space="0" w:color="auto"/>
            <w:right w:val="none" w:sz="0" w:space="0" w:color="auto"/>
          </w:divBdr>
          <w:divsChild>
            <w:div w:id="831797041">
              <w:marLeft w:val="0"/>
              <w:marRight w:val="0"/>
              <w:marTop w:val="0"/>
              <w:marBottom w:val="0"/>
              <w:divBdr>
                <w:top w:val="none" w:sz="0" w:space="0" w:color="auto"/>
                <w:left w:val="none" w:sz="0" w:space="0" w:color="auto"/>
                <w:bottom w:val="none" w:sz="0" w:space="0" w:color="auto"/>
                <w:right w:val="none" w:sz="0" w:space="0" w:color="auto"/>
              </w:divBdr>
            </w:div>
          </w:divsChild>
        </w:div>
        <w:div w:id="1177421232">
          <w:marLeft w:val="0"/>
          <w:marRight w:val="0"/>
          <w:marTop w:val="0"/>
          <w:marBottom w:val="0"/>
          <w:divBdr>
            <w:top w:val="none" w:sz="0" w:space="0" w:color="auto"/>
            <w:left w:val="none" w:sz="0" w:space="0" w:color="auto"/>
            <w:bottom w:val="none" w:sz="0" w:space="0" w:color="auto"/>
            <w:right w:val="none" w:sz="0" w:space="0" w:color="auto"/>
          </w:divBdr>
          <w:divsChild>
            <w:div w:id="1998073407">
              <w:marLeft w:val="0"/>
              <w:marRight w:val="0"/>
              <w:marTop w:val="0"/>
              <w:marBottom w:val="0"/>
              <w:divBdr>
                <w:top w:val="none" w:sz="0" w:space="0" w:color="auto"/>
                <w:left w:val="none" w:sz="0" w:space="0" w:color="auto"/>
                <w:bottom w:val="none" w:sz="0" w:space="0" w:color="auto"/>
                <w:right w:val="none" w:sz="0" w:space="0" w:color="auto"/>
              </w:divBdr>
              <w:divsChild>
                <w:div w:id="2067138817">
                  <w:marLeft w:val="0"/>
                  <w:marRight w:val="0"/>
                  <w:marTop w:val="0"/>
                  <w:marBottom w:val="0"/>
                  <w:divBdr>
                    <w:top w:val="none" w:sz="0" w:space="0" w:color="auto"/>
                    <w:left w:val="none" w:sz="0" w:space="0" w:color="auto"/>
                    <w:bottom w:val="none" w:sz="0" w:space="0" w:color="auto"/>
                    <w:right w:val="none" w:sz="0" w:space="0" w:color="auto"/>
                  </w:divBdr>
                  <w:divsChild>
                    <w:div w:id="1842545681">
                      <w:marLeft w:val="225"/>
                      <w:marRight w:val="225"/>
                      <w:marTop w:val="0"/>
                      <w:marBottom w:val="0"/>
                      <w:divBdr>
                        <w:top w:val="none" w:sz="0" w:space="0" w:color="auto"/>
                        <w:left w:val="none" w:sz="0" w:space="0" w:color="auto"/>
                        <w:bottom w:val="none" w:sz="0" w:space="0" w:color="auto"/>
                        <w:right w:val="none" w:sz="0" w:space="0" w:color="auto"/>
                      </w:divBdr>
                      <w:divsChild>
                        <w:div w:id="439300939">
                          <w:marLeft w:val="0"/>
                          <w:marRight w:val="0"/>
                          <w:marTop w:val="0"/>
                          <w:marBottom w:val="0"/>
                          <w:divBdr>
                            <w:top w:val="none" w:sz="0" w:space="0" w:color="auto"/>
                            <w:left w:val="none" w:sz="0" w:space="0" w:color="auto"/>
                            <w:bottom w:val="none" w:sz="0" w:space="0" w:color="auto"/>
                            <w:right w:val="none" w:sz="0" w:space="0" w:color="auto"/>
                          </w:divBdr>
                          <w:divsChild>
                            <w:div w:id="1928801777">
                              <w:marLeft w:val="0"/>
                              <w:marRight w:val="0"/>
                              <w:marTop w:val="0"/>
                              <w:marBottom w:val="0"/>
                              <w:divBdr>
                                <w:top w:val="none" w:sz="0" w:space="0" w:color="auto"/>
                                <w:left w:val="none" w:sz="0" w:space="0" w:color="auto"/>
                                <w:bottom w:val="none" w:sz="0" w:space="0" w:color="auto"/>
                                <w:right w:val="none" w:sz="0" w:space="0" w:color="auto"/>
                              </w:divBdr>
                              <w:divsChild>
                                <w:div w:id="1278677613">
                                  <w:marLeft w:val="0"/>
                                  <w:marRight w:val="0"/>
                                  <w:marTop w:val="0"/>
                                  <w:marBottom w:val="0"/>
                                  <w:divBdr>
                                    <w:top w:val="none" w:sz="0" w:space="0" w:color="auto"/>
                                    <w:left w:val="none" w:sz="0" w:space="0" w:color="auto"/>
                                    <w:bottom w:val="none" w:sz="0" w:space="0" w:color="auto"/>
                                    <w:right w:val="none" w:sz="0" w:space="0" w:color="auto"/>
                                  </w:divBdr>
                                  <w:divsChild>
                                    <w:div w:id="1665739087">
                                      <w:marLeft w:val="0"/>
                                      <w:marRight w:val="0"/>
                                      <w:marTop w:val="0"/>
                                      <w:marBottom w:val="0"/>
                                      <w:divBdr>
                                        <w:top w:val="none" w:sz="0" w:space="0" w:color="auto"/>
                                        <w:left w:val="none" w:sz="0" w:space="0" w:color="auto"/>
                                        <w:bottom w:val="none" w:sz="0" w:space="0" w:color="auto"/>
                                        <w:right w:val="none" w:sz="0" w:space="0" w:color="auto"/>
                                      </w:divBdr>
                                      <w:divsChild>
                                        <w:div w:id="1187062575">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20673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3482365">
      <w:bodyDiv w:val="1"/>
      <w:marLeft w:val="0"/>
      <w:marRight w:val="0"/>
      <w:marTop w:val="0"/>
      <w:marBottom w:val="0"/>
      <w:divBdr>
        <w:top w:val="none" w:sz="0" w:space="0" w:color="auto"/>
        <w:left w:val="none" w:sz="0" w:space="0" w:color="auto"/>
        <w:bottom w:val="none" w:sz="0" w:space="0" w:color="auto"/>
        <w:right w:val="none" w:sz="0" w:space="0" w:color="auto"/>
      </w:divBdr>
    </w:div>
    <w:div w:id="1023824545">
      <w:bodyDiv w:val="1"/>
      <w:marLeft w:val="0"/>
      <w:marRight w:val="0"/>
      <w:marTop w:val="0"/>
      <w:marBottom w:val="0"/>
      <w:divBdr>
        <w:top w:val="none" w:sz="0" w:space="0" w:color="auto"/>
        <w:left w:val="none" w:sz="0" w:space="0" w:color="auto"/>
        <w:bottom w:val="none" w:sz="0" w:space="0" w:color="auto"/>
        <w:right w:val="none" w:sz="0" w:space="0" w:color="auto"/>
      </w:divBdr>
    </w:div>
    <w:div w:id="1024862757">
      <w:bodyDiv w:val="1"/>
      <w:marLeft w:val="0"/>
      <w:marRight w:val="0"/>
      <w:marTop w:val="0"/>
      <w:marBottom w:val="0"/>
      <w:divBdr>
        <w:top w:val="none" w:sz="0" w:space="0" w:color="auto"/>
        <w:left w:val="none" w:sz="0" w:space="0" w:color="auto"/>
        <w:bottom w:val="none" w:sz="0" w:space="0" w:color="auto"/>
        <w:right w:val="none" w:sz="0" w:space="0" w:color="auto"/>
      </w:divBdr>
    </w:div>
    <w:div w:id="1025980227">
      <w:bodyDiv w:val="1"/>
      <w:marLeft w:val="0"/>
      <w:marRight w:val="0"/>
      <w:marTop w:val="0"/>
      <w:marBottom w:val="0"/>
      <w:divBdr>
        <w:top w:val="none" w:sz="0" w:space="0" w:color="auto"/>
        <w:left w:val="none" w:sz="0" w:space="0" w:color="auto"/>
        <w:bottom w:val="none" w:sz="0" w:space="0" w:color="auto"/>
        <w:right w:val="none" w:sz="0" w:space="0" w:color="auto"/>
      </w:divBdr>
      <w:divsChild>
        <w:div w:id="1969779942">
          <w:marLeft w:val="0"/>
          <w:marRight w:val="0"/>
          <w:marTop w:val="0"/>
          <w:marBottom w:val="0"/>
          <w:divBdr>
            <w:top w:val="none" w:sz="0" w:space="0" w:color="auto"/>
            <w:left w:val="none" w:sz="0" w:space="0" w:color="auto"/>
            <w:bottom w:val="none" w:sz="0" w:space="0" w:color="auto"/>
            <w:right w:val="none" w:sz="0" w:space="0" w:color="auto"/>
          </w:divBdr>
        </w:div>
      </w:divsChild>
    </w:div>
    <w:div w:id="1034887937">
      <w:bodyDiv w:val="1"/>
      <w:marLeft w:val="0"/>
      <w:marRight w:val="0"/>
      <w:marTop w:val="0"/>
      <w:marBottom w:val="0"/>
      <w:divBdr>
        <w:top w:val="none" w:sz="0" w:space="0" w:color="auto"/>
        <w:left w:val="none" w:sz="0" w:space="0" w:color="auto"/>
        <w:bottom w:val="none" w:sz="0" w:space="0" w:color="auto"/>
        <w:right w:val="none" w:sz="0" w:space="0" w:color="auto"/>
      </w:divBdr>
    </w:div>
    <w:div w:id="1037464432">
      <w:bodyDiv w:val="1"/>
      <w:marLeft w:val="0"/>
      <w:marRight w:val="0"/>
      <w:marTop w:val="0"/>
      <w:marBottom w:val="0"/>
      <w:divBdr>
        <w:top w:val="none" w:sz="0" w:space="0" w:color="auto"/>
        <w:left w:val="none" w:sz="0" w:space="0" w:color="auto"/>
        <w:bottom w:val="none" w:sz="0" w:space="0" w:color="auto"/>
        <w:right w:val="none" w:sz="0" w:space="0" w:color="auto"/>
      </w:divBdr>
    </w:div>
    <w:div w:id="1037966902">
      <w:bodyDiv w:val="1"/>
      <w:marLeft w:val="0"/>
      <w:marRight w:val="0"/>
      <w:marTop w:val="0"/>
      <w:marBottom w:val="0"/>
      <w:divBdr>
        <w:top w:val="none" w:sz="0" w:space="0" w:color="auto"/>
        <w:left w:val="none" w:sz="0" w:space="0" w:color="auto"/>
        <w:bottom w:val="none" w:sz="0" w:space="0" w:color="auto"/>
        <w:right w:val="none" w:sz="0" w:space="0" w:color="auto"/>
      </w:divBdr>
    </w:div>
    <w:div w:id="1038359284">
      <w:bodyDiv w:val="1"/>
      <w:marLeft w:val="0"/>
      <w:marRight w:val="0"/>
      <w:marTop w:val="0"/>
      <w:marBottom w:val="0"/>
      <w:divBdr>
        <w:top w:val="none" w:sz="0" w:space="0" w:color="auto"/>
        <w:left w:val="none" w:sz="0" w:space="0" w:color="auto"/>
        <w:bottom w:val="none" w:sz="0" w:space="0" w:color="auto"/>
        <w:right w:val="none" w:sz="0" w:space="0" w:color="auto"/>
      </w:divBdr>
    </w:div>
    <w:div w:id="1041246688">
      <w:bodyDiv w:val="1"/>
      <w:marLeft w:val="0"/>
      <w:marRight w:val="0"/>
      <w:marTop w:val="0"/>
      <w:marBottom w:val="0"/>
      <w:divBdr>
        <w:top w:val="none" w:sz="0" w:space="0" w:color="auto"/>
        <w:left w:val="none" w:sz="0" w:space="0" w:color="auto"/>
        <w:bottom w:val="none" w:sz="0" w:space="0" w:color="auto"/>
        <w:right w:val="none" w:sz="0" w:space="0" w:color="auto"/>
      </w:divBdr>
      <w:divsChild>
        <w:div w:id="1369450987">
          <w:marLeft w:val="0"/>
          <w:marRight w:val="0"/>
          <w:marTop w:val="0"/>
          <w:marBottom w:val="0"/>
          <w:divBdr>
            <w:top w:val="none" w:sz="0" w:space="0" w:color="auto"/>
            <w:left w:val="none" w:sz="0" w:space="0" w:color="auto"/>
            <w:bottom w:val="none" w:sz="0" w:space="0" w:color="auto"/>
            <w:right w:val="none" w:sz="0" w:space="0" w:color="auto"/>
          </w:divBdr>
        </w:div>
      </w:divsChild>
    </w:div>
    <w:div w:id="1041324289">
      <w:bodyDiv w:val="1"/>
      <w:marLeft w:val="0"/>
      <w:marRight w:val="0"/>
      <w:marTop w:val="0"/>
      <w:marBottom w:val="0"/>
      <w:divBdr>
        <w:top w:val="none" w:sz="0" w:space="0" w:color="auto"/>
        <w:left w:val="none" w:sz="0" w:space="0" w:color="auto"/>
        <w:bottom w:val="none" w:sz="0" w:space="0" w:color="auto"/>
        <w:right w:val="none" w:sz="0" w:space="0" w:color="auto"/>
      </w:divBdr>
    </w:div>
    <w:div w:id="1043753523">
      <w:bodyDiv w:val="1"/>
      <w:marLeft w:val="0"/>
      <w:marRight w:val="0"/>
      <w:marTop w:val="0"/>
      <w:marBottom w:val="0"/>
      <w:divBdr>
        <w:top w:val="none" w:sz="0" w:space="0" w:color="auto"/>
        <w:left w:val="none" w:sz="0" w:space="0" w:color="auto"/>
        <w:bottom w:val="none" w:sz="0" w:space="0" w:color="auto"/>
        <w:right w:val="none" w:sz="0" w:space="0" w:color="auto"/>
      </w:divBdr>
    </w:div>
    <w:div w:id="1043822224">
      <w:bodyDiv w:val="1"/>
      <w:marLeft w:val="0"/>
      <w:marRight w:val="0"/>
      <w:marTop w:val="0"/>
      <w:marBottom w:val="0"/>
      <w:divBdr>
        <w:top w:val="none" w:sz="0" w:space="0" w:color="auto"/>
        <w:left w:val="none" w:sz="0" w:space="0" w:color="auto"/>
        <w:bottom w:val="none" w:sz="0" w:space="0" w:color="auto"/>
        <w:right w:val="none" w:sz="0" w:space="0" w:color="auto"/>
      </w:divBdr>
    </w:div>
    <w:div w:id="1046566466">
      <w:bodyDiv w:val="1"/>
      <w:marLeft w:val="0"/>
      <w:marRight w:val="0"/>
      <w:marTop w:val="0"/>
      <w:marBottom w:val="0"/>
      <w:divBdr>
        <w:top w:val="none" w:sz="0" w:space="0" w:color="auto"/>
        <w:left w:val="none" w:sz="0" w:space="0" w:color="auto"/>
        <w:bottom w:val="none" w:sz="0" w:space="0" w:color="auto"/>
        <w:right w:val="none" w:sz="0" w:space="0" w:color="auto"/>
      </w:divBdr>
    </w:div>
    <w:div w:id="1050155709">
      <w:bodyDiv w:val="1"/>
      <w:marLeft w:val="0"/>
      <w:marRight w:val="0"/>
      <w:marTop w:val="0"/>
      <w:marBottom w:val="0"/>
      <w:divBdr>
        <w:top w:val="none" w:sz="0" w:space="0" w:color="auto"/>
        <w:left w:val="none" w:sz="0" w:space="0" w:color="auto"/>
        <w:bottom w:val="none" w:sz="0" w:space="0" w:color="auto"/>
        <w:right w:val="none" w:sz="0" w:space="0" w:color="auto"/>
      </w:divBdr>
    </w:div>
    <w:div w:id="1050690215">
      <w:bodyDiv w:val="1"/>
      <w:marLeft w:val="0"/>
      <w:marRight w:val="0"/>
      <w:marTop w:val="0"/>
      <w:marBottom w:val="0"/>
      <w:divBdr>
        <w:top w:val="none" w:sz="0" w:space="0" w:color="auto"/>
        <w:left w:val="none" w:sz="0" w:space="0" w:color="auto"/>
        <w:bottom w:val="none" w:sz="0" w:space="0" w:color="auto"/>
        <w:right w:val="none" w:sz="0" w:space="0" w:color="auto"/>
      </w:divBdr>
    </w:div>
    <w:div w:id="1062871614">
      <w:bodyDiv w:val="1"/>
      <w:marLeft w:val="0"/>
      <w:marRight w:val="0"/>
      <w:marTop w:val="0"/>
      <w:marBottom w:val="0"/>
      <w:divBdr>
        <w:top w:val="none" w:sz="0" w:space="0" w:color="auto"/>
        <w:left w:val="none" w:sz="0" w:space="0" w:color="auto"/>
        <w:bottom w:val="none" w:sz="0" w:space="0" w:color="auto"/>
        <w:right w:val="none" w:sz="0" w:space="0" w:color="auto"/>
      </w:divBdr>
    </w:div>
    <w:div w:id="1064720784">
      <w:bodyDiv w:val="1"/>
      <w:marLeft w:val="0"/>
      <w:marRight w:val="0"/>
      <w:marTop w:val="0"/>
      <w:marBottom w:val="0"/>
      <w:divBdr>
        <w:top w:val="none" w:sz="0" w:space="0" w:color="auto"/>
        <w:left w:val="none" w:sz="0" w:space="0" w:color="auto"/>
        <w:bottom w:val="none" w:sz="0" w:space="0" w:color="auto"/>
        <w:right w:val="none" w:sz="0" w:space="0" w:color="auto"/>
      </w:divBdr>
    </w:div>
    <w:div w:id="1067873299">
      <w:bodyDiv w:val="1"/>
      <w:marLeft w:val="0"/>
      <w:marRight w:val="0"/>
      <w:marTop w:val="0"/>
      <w:marBottom w:val="0"/>
      <w:divBdr>
        <w:top w:val="none" w:sz="0" w:space="0" w:color="auto"/>
        <w:left w:val="none" w:sz="0" w:space="0" w:color="auto"/>
        <w:bottom w:val="none" w:sz="0" w:space="0" w:color="auto"/>
        <w:right w:val="none" w:sz="0" w:space="0" w:color="auto"/>
      </w:divBdr>
    </w:div>
    <w:div w:id="1068108722">
      <w:bodyDiv w:val="1"/>
      <w:marLeft w:val="0"/>
      <w:marRight w:val="0"/>
      <w:marTop w:val="0"/>
      <w:marBottom w:val="0"/>
      <w:divBdr>
        <w:top w:val="none" w:sz="0" w:space="0" w:color="auto"/>
        <w:left w:val="none" w:sz="0" w:space="0" w:color="auto"/>
        <w:bottom w:val="none" w:sz="0" w:space="0" w:color="auto"/>
        <w:right w:val="none" w:sz="0" w:space="0" w:color="auto"/>
      </w:divBdr>
      <w:divsChild>
        <w:div w:id="1507360018">
          <w:marLeft w:val="0"/>
          <w:marRight w:val="0"/>
          <w:marTop w:val="0"/>
          <w:marBottom w:val="0"/>
          <w:divBdr>
            <w:top w:val="none" w:sz="0" w:space="0" w:color="auto"/>
            <w:left w:val="none" w:sz="0" w:space="0" w:color="auto"/>
            <w:bottom w:val="none" w:sz="0" w:space="0" w:color="auto"/>
            <w:right w:val="none" w:sz="0" w:space="0" w:color="auto"/>
          </w:divBdr>
        </w:div>
      </w:divsChild>
    </w:div>
    <w:div w:id="1069690432">
      <w:bodyDiv w:val="1"/>
      <w:marLeft w:val="0"/>
      <w:marRight w:val="0"/>
      <w:marTop w:val="0"/>
      <w:marBottom w:val="0"/>
      <w:divBdr>
        <w:top w:val="none" w:sz="0" w:space="0" w:color="auto"/>
        <w:left w:val="none" w:sz="0" w:space="0" w:color="auto"/>
        <w:bottom w:val="none" w:sz="0" w:space="0" w:color="auto"/>
        <w:right w:val="none" w:sz="0" w:space="0" w:color="auto"/>
      </w:divBdr>
    </w:div>
    <w:div w:id="1073088735">
      <w:bodyDiv w:val="1"/>
      <w:marLeft w:val="0"/>
      <w:marRight w:val="0"/>
      <w:marTop w:val="0"/>
      <w:marBottom w:val="0"/>
      <w:divBdr>
        <w:top w:val="none" w:sz="0" w:space="0" w:color="auto"/>
        <w:left w:val="none" w:sz="0" w:space="0" w:color="auto"/>
        <w:bottom w:val="none" w:sz="0" w:space="0" w:color="auto"/>
        <w:right w:val="none" w:sz="0" w:space="0" w:color="auto"/>
      </w:divBdr>
      <w:divsChild>
        <w:div w:id="940839114">
          <w:marLeft w:val="0"/>
          <w:marRight w:val="0"/>
          <w:marTop w:val="0"/>
          <w:marBottom w:val="0"/>
          <w:divBdr>
            <w:top w:val="none" w:sz="0" w:space="0" w:color="auto"/>
            <w:left w:val="none" w:sz="0" w:space="0" w:color="auto"/>
            <w:bottom w:val="none" w:sz="0" w:space="0" w:color="auto"/>
            <w:right w:val="none" w:sz="0" w:space="0" w:color="auto"/>
          </w:divBdr>
        </w:div>
        <w:div w:id="896402450">
          <w:marLeft w:val="0"/>
          <w:marRight w:val="0"/>
          <w:marTop w:val="0"/>
          <w:marBottom w:val="0"/>
          <w:divBdr>
            <w:top w:val="none" w:sz="0" w:space="0" w:color="auto"/>
            <w:left w:val="none" w:sz="0" w:space="0" w:color="auto"/>
            <w:bottom w:val="none" w:sz="0" w:space="0" w:color="auto"/>
            <w:right w:val="none" w:sz="0" w:space="0" w:color="auto"/>
          </w:divBdr>
        </w:div>
      </w:divsChild>
    </w:div>
    <w:div w:id="1073773444">
      <w:bodyDiv w:val="1"/>
      <w:marLeft w:val="0"/>
      <w:marRight w:val="0"/>
      <w:marTop w:val="0"/>
      <w:marBottom w:val="0"/>
      <w:divBdr>
        <w:top w:val="none" w:sz="0" w:space="0" w:color="auto"/>
        <w:left w:val="none" w:sz="0" w:space="0" w:color="auto"/>
        <w:bottom w:val="none" w:sz="0" w:space="0" w:color="auto"/>
        <w:right w:val="none" w:sz="0" w:space="0" w:color="auto"/>
      </w:divBdr>
    </w:div>
    <w:div w:id="1075474569">
      <w:bodyDiv w:val="1"/>
      <w:marLeft w:val="0"/>
      <w:marRight w:val="0"/>
      <w:marTop w:val="0"/>
      <w:marBottom w:val="0"/>
      <w:divBdr>
        <w:top w:val="none" w:sz="0" w:space="0" w:color="auto"/>
        <w:left w:val="none" w:sz="0" w:space="0" w:color="auto"/>
        <w:bottom w:val="none" w:sz="0" w:space="0" w:color="auto"/>
        <w:right w:val="none" w:sz="0" w:space="0" w:color="auto"/>
      </w:divBdr>
    </w:div>
    <w:div w:id="1075513865">
      <w:bodyDiv w:val="1"/>
      <w:marLeft w:val="0"/>
      <w:marRight w:val="0"/>
      <w:marTop w:val="0"/>
      <w:marBottom w:val="0"/>
      <w:divBdr>
        <w:top w:val="none" w:sz="0" w:space="0" w:color="auto"/>
        <w:left w:val="none" w:sz="0" w:space="0" w:color="auto"/>
        <w:bottom w:val="none" w:sz="0" w:space="0" w:color="auto"/>
        <w:right w:val="none" w:sz="0" w:space="0" w:color="auto"/>
      </w:divBdr>
    </w:div>
    <w:div w:id="1079060112">
      <w:bodyDiv w:val="1"/>
      <w:marLeft w:val="0"/>
      <w:marRight w:val="0"/>
      <w:marTop w:val="0"/>
      <w:marBottom w:val="0"/>
      <w:divBdr>
        <w:top w:val="none" w:sz="0" w:space="0" w:color="auto"/>
        <w:left w:val="none" w:sz="0" w:space="0" w:color="auto"/>
        <w:bottom w:val="none" w:sz="0" w:space="0" w:color="auto"/>
        <w:right w:val="none" w:sz="0" w:space="0" w:color="auto"/>
      </w:divBdr>
    </w:div>
    <w:div w:id="1084187914">
      <w:bodyDiv w:val="1"/>
      <w:marLeft w:val="0"/>
      <w:marRight w:val="0"/>
      <w:marTop w:val="0"/>
      <w:marBottom w:val="0"/>
      <w:divBdr>
        <w:top w:val="none" w:sz="0" w:space="0" w:color="auto"/>
        <w:left w:val="none" w:sz="0" w:space="0" w:color="auto"/>
        <w:bottom w:val="none" w:sz="0" w:space="0" w:color="auto"/>
        <w:right w:val="none" w:sz="0" w:space="0" w:color="auto"/>
      </w:divBdr>
    </w:div>
    <w:div w:id="1084377822">
      <w:bodyDiv w:val="1"/>
      <w:marLeft w:val="0"/>
      <w:marRight w:val="0"/>
      <w:marTop w:val="0"/>
      <w:marBottom w:val="0"/>
      <w:divBdr>
        <w:top w:val="none" w:sz="0" w:space="0" w:color="auto"/>
        <w:left w:val="none" w:sz="0" w:space="0" w:color="auto"/>
        <w:bottom w:val="none" w:sz="0" w:space="0" w:color="auto"/>
        <w:right w:val="none" w:sz="0" w:space="0" w:color="auto"/>
      </w:divBdr>
    </w:div>
    <w:div w:id="1090782077">
      <w:bodyDiv w:val="1"/>
      <w:marLeft w:val="0"/>
      <w:marRight w:val="0"/>
      <w:marTop w:val="0"/>
      <w:marBottom w:val="0"/>
      <w:divBdr>
        <w:top w:val="none" w:sz="0" w:space="0" w:color="auto"/>
        <w:left w:val="none" w:sz="0" w:space="0" w:color="auto"/>
        <w:bottom w:val="none" w:sz="0" w:space="0" w:color="auto"/>
        <w:right w:val="none" w:sz="0" w:space="0" w:color="auto"/>
      </w:divBdr>
    </w:div>
    <w:div w:id="1091047628">
      <w:bodyDiv w:val="1"/>
      <w:marLeft w:val="0"/>
      <w:marRight w:val="0"/>
      <w:marTop w:val="0"/>
      <w:marBottom w:val="0"/>
      <w:divBdr>
        <w:top w:val="none" w:sz="0" w:space="0" w:color="auto"/>
        <w:left w:val="none" w:sz="0" w:space="0" w:color="auto"/>
        <w:bottom w:val="none" w:sz="0" w:space="0" w:color="auto"/>
        <w:right w:val="none" w:sz="0" w:space="0" w:color="auto"/>
      </w:divBdr>
    </w:div>
    <w:div w:id="1100956655">
      <w:bodyDiv w:val="1"/>
      <w:marLeft w:val="0"/>
      <w:marRight w:val="0"/>
      <w:marTop w:val="0"/>
      <w:marBottom w:val="0"/>
      <w:divBdr>
        <w:top w:val="none" w:sz="0" w:space="0" w:color="auto"/>
        <w:left w:val="none" w:sz="0" w:space="0" w:color="auto"/>
        <w:bottom w:val="none" w:sz="0" w:space="0" w:color="auto"/>
        <w:right w:val="none" w:sz="0" w:space="0" w:color="auto"/>
      </w:divBdr>
    </w:div>
    <w:div w:id="1103650579">
      <w:bodyDiv w:val="1"/>
      <w:marLeft w:val="0"/>
      <w:marRight w:val="0"/>
      <w:marTop w:val="0"/>
      <w:marBottom w:val="0"/>
      <w:divBdr>
        <w:top w:val="none" w:sz="0" w:space="0" w:color="auto"/>
        <w:left w:val="none" w:sz="0" w:space="0" w:color="auto"/>
        <w:bottom w:val="none" w:sz="0" w:space="0" w:color="auto"/>
        <w:right w:val="none" w:sz="0" w:space="0" w:color="auto"/>
      </w:divBdr>
    </w:div>
    <w:div w:id="1105418181">
      <w:bodyDiv w:val="1"/>
      <w:marLeft w:val="0"/>
      <w:marRight w:val="0"/>
      <w:marTop w:val="0"/>
      <w:marBottom w:val="0"/>
      <w:divBdr>
        <w:top w:val="none" w:sz="0" w:space="0" w:color="auto"/>
        <w:left w:val="none" w:sz="0" w:space="0" w:color="auto"/>
        <w:bottom w:val="none" w:sz="0" w:space="0" w:color="auto"/>
        <w:right w:val="none" w:sz="0" w:space="0" w:color="auto"/>
      </w:divBdr>
    </w:div>
    <w:div w:id="1108037759">
      <w:bodyDiv w:val="1"/>
      <w:marLeft w:val="0"/>
      <w:marRight w:val="0"/>
      <w:marTop w:val="0"/>
      <w:marBottom w:val="0"/>
      <w:divBdr>
        <w:top w:val="none" w:sz="0" w:space="0" w:color="auto"/>
        <w:left w:val="none" w:sz="0" w:space="0" w:color="auto"/>
        <w:bottom w:val="none" w:sz="0" w:space="0" w:color="auto"/>
        <w:right w:val="none" w:sz="0" w:space="0" w:color="auto"/>
      </w:divBdr>
    </w:div>
    <w:div w:id="1112477229">
      <w:bodyDiv w:val="1"/>
      <w:marLeft w:val="0"/>
      <w:marRight w:val="0"/>
      <w:marTop w:val="0"/>
      <w:marBottom w:val="0"/>
      <w:divBdr>
        <w:top w:val="none" w:sz="0" w:space="0" w:color="auto"/>
        <w:left w:val="none" w:sz="0" w:space="0" w:color="auto"/>
        <w:bottom w:val="none" w:sz="0" w:space="0" w:color="auto"/>
        <w:right w:val="none" w:sz="0" w:space="0" w:color="auto"/>
      </w:divBdr>
    </w:div>
    <w:div w:id="1114443864">
      <w:bodyDiv w:val="1"/>
      <w:marLeft w:val="0"/>
      <w:marRight w:val="0"/>
      <w:marTop w:val="0"/>
      <w:marBottom w:val="0"/>
      <w:divBdr>
        <w:top w:val="none" w:sz="0" w:space="0" w:color="auto"/>
        <w:left w:val="none" w:sz="0" w:space="0" w:color="auto"/>
        <w:bottom w:val="none" w:sz="0" w:space="0" w:color="auto"/>
        <w:right w:val="none" w:sz="0" w:space="0" w:color="auto"/>
      </w:divBdr>
    </w:div>
    <w:div w:id="1124925760">
      <w:bodyDiv w:val="1"/>
      <w:marLeft w:val="0"/>
      <w:marRight w:val="0"/>
      <w:marTop w:val="0"/>
      <w:marBottom w:val="0"/>
      <w:divBdr>
        <w:top w:val="none" w:sz="0" w:space="0" w:color="auto"/>
        <w:left w:val="none" w:sz="0" w:space="0" w:color="auto"/>
        <w:bottom w:val="none" w:sz="0" w:space="0" w:color="auto"/>
        <w:right w:val="none" w:sz="0" w:space="0" w:color="auto"/>
      </w:divBdr>
      <w:divsChild>
        <w:div w:id="827987611">
          <w:marLeft w:val="0"/>
          <w:marRight w:val="0"/>
          <w:marTop w:val="0"/>
          <w:marBottom w:val="0"/>
          <w:divBdr>
            <w:top w:val="none" w:sz="0" w:space="0" w:color="auto"/>
            <w:left w:val="none" w:sz="0" w:space="0" w:color="auto"/>
            <w:bottom w:val="none" w:sz="0" w:space="0" w:color="auto"/>
            <w:right w:val="none" w:sz="0" w:space="0" w:color="auto"/>
          </w:divBdr>
        </w:div>
      </w:divsChild>
    </w:div>
    <w:div w:id="1126856570">
      <w:bodyDiv w:val="1"/>
      <w:marLeft w:val="0"/>
      <w:marRight w:val="0"/>
      <w:marTop w:val="0"/>
      <w:marBottom w:val="0"/>
      <w:divBdr>
        <w:top w:val="none" w:sz="0" w:space="0" w:color="auto"/>
        <w:left w:val="none" w:sz="0" w:space="0" w:color="auto"/>
        <w:bottom w:val="none" w:sz="0" w:space="0" w:color="auto"/>
        <w:right w:val="none" w:sz="0" w:space="0" w:color="auto"/>
      </w:divBdr>
    </w:div>
    <w:div w:id="1136295414">
      <w:bodyDiv w:val="1"/>
      <w:marLeft w:val="0"/>
      <w:marRight w:val="0"/>
      <w:marTop w:val="0"/>
      <w:marBottom w:val="0"/>
      <w:divBdr>
        <w:top w:val="none" w:sz="0" w:space="0" w:color="auto"/>
        <w:left w:val="none" w:sz="0" w:space="0" w:color="auto"/>
        <w:bottom w:val="none" w:sz="0" w:space="0" w:color="auto"/>
        <w:right w:val="none" w:sz="0" w:space="0" w:color="auto"/>
      </w:divBdr>
    </w:div>
    <w:div w:id="1137725796">
      <w:bodyDiv w:val="1"/>
      <w:marLeft w:val="0"/>
      <w:marRight w:val="0"/>
      <w:marTop w:val="0"/>
      <w:marBottom w:val="0"/>
      <w:divBdr>
        <w:top w:val="none" w:sz="0" w:space="0" w:color="auto"/>
        <w:left w:val="none" w:sz="0" w:space="0" w:color="auto"/>
        <w:bottom w:val="none" w:sz="0" w:space="0" w:color="auto"/>
        <w:right w:val="none" w:sz="0" w:space="0" w:color="auto"/>
      </w:divBdr>
    </w:div>
    <w:div w:id="1140345982">
      <w:bodyDiv w:val="1"/>
      <w:marLeft w:val="0"/>
      <w:marRight w:val="0"/>
      <w:marTop w:val="0"/>
      <w:marBottom w:val="0"/>
      <w:divBdr>
        <w:top w:val="none" w:sz="0" w:space="0" w:color="auto"/>
        <w:left w:val="none" w:sz="0" w:space="0" w:color="auto"/>
        <w:bottom w:val="none" w:sz="0" w:space="0" w:color="auto"/>
        <w:right w:val="none" w:sz="0" w:space="0" w:color="auto"/>
      </w:divBdr>
    </w:div>
    <w:div w:id="1141114145">
      <w:bodyDiv w:val="1"/>
      <w:marLeft w:val="0"/>
      <w:marRight w:val="0"/>
      <w:marTop w:val="0"/>
      <w:marBottom w:val="0"/>
      <w:divBdr>
        <w:top w:val="none" w:sz="0" w:space="0" w:color="auto"/>
        <w:left w:val="none" w:sz="0" w:space="0" w:color="auto"/>
        <w:bottom w:val="none" w:sz="0" w:space="0" w:color="auto"/>
        <w:right w:val="none" w:sz="0" w:space="0" w:color="auto"/>
      </w:divBdr>
    </w:div>
    <w:div w:id="1147815902">
      <w:bodyDiv w:val="1"/>
      <w:marLeft w:val="0"/>
      <w:marRight w:val="0"/>
      <w:marTop w:val="0"/>
      <w:marBottom w:val="0"/>
      <w:divBdr>
        <w:top w:val="none" w:sz="0" w:space="0" w:color="auto"/>
        <w:left w:val="none" w:sz="0" w:space="0" w:color="auto"/>
        <w:bottom w:val="none" w:sz="0" w:space="0" w:color="auto"/>
        <w:right w:val="none" w:sz="0" w:space="0" w:color="auto"/>
      </w:divBdr>
    </w:div>
    <w:div w:id="1149663361">
      <w:bodyDiv w:val="1"/>
      <w:marLeft w:val="0"/>
      <w:marRight w:val="0"/>
      <w:marTop w:val="0"/>
      <w:marBottom w:val="0"/>
      <w:divBdr>
        <w:top w:val="none" w:sz="0" w:space="0" w:color="auto"/>
        <w:left w:val="none" w:sz="0" w:space="0" w:color="auto"/>
        <w:bottom w:val="none" w:sz="0" w:space="0" w:color="auto"/>
        <w:right w:val="none" w:sz="0" w:space="0" w:color="auto"/>
      </w:divBdr>
    </w:div>
    <w:div w:id="1150511942">
      <w:bodyDiv w:val="1"/>
      <w:marLeft w:val="0"/>
      <w:marRight w:val="0"/>
      <w:marTop w:val="0"/>
      <w:marBottom w:val="0"/>
      <w:divBdr>
        <w:top w:val="none" w:sz="0" w:space="0" w:color="auto"/>
        <w:left w:val="none" w:sz="0" w:space="0" w:color="auto"/>
        <w:bottom w:val="none" w:sz="0" w:space="0" w:color="auto"/>
        <w:right w:val="none" w:sz="0" w:space="0" w:color="auto"/>
      </w:divBdr>
    </w:div>
    <w:div w:id="1151629936">
      <w:bodyDiv w:val="1"/>
      <w:marLeft w:val="0"/>
      <w:marRight w:val="0"/>
      <w:marTop w:val="0"/>
      <w:marBottom w:val="0"/>
      <w:divBdr>
        <w:top w:val="none" w:sz="0" w:space="0" w:color="auto"/>
        <w:left w:val="none" w:sz="0" w:space="0" w:color="auto"/>
        <w:bottom w:val="none" w:sz="0" w:space="0" w:color="auto"/>
        <w:right w:val="none" w:sz="0" w:space="0" w:color="auto"/>
      </w:divBdr>
    </w:div>
    <w:div w:id="1151827364">
      <w:bodyDiv w:val="1"/>
      <w:marLeft w:val="0"/>
      <w:marRight w:val="0"/>
      <w:marTop w:val="0"/>
      <w:marBottom w:val="0"/>
      <w:divBdr>
        <w:top w:val="none" w:sz="0" w:space="0" w:color="auto"/>
        <w:left w:val="none" w:sz="0" w:space="0" w:color="auto"/>
        <w:bottom w:val="none" w:sz="0" w:space="0" w:color="auto"/>
        <w:right w:val="none" w:sz="0" w:space="0" w:color="auto"/>
      </w:divBdr>
    </w:div>
    <w:div w:id="1156148404">
      <w:bodyDiv w:val="1"/>
      <w:marLeft w:val="0"/>
      <w:marRight w:val="0"/>
      <w:marTop w:val="0"/>
      <w:marBottom w:val="0"/>
      <w:divBdr>
        <w:top w:val="none" w:sz="0" w:space="0" w:color="auto"/>
        <w:left w:val="none" w:sz="0" w:space="0" w:color="auto"/>
        <w:bottom w:val="none" w:sz="0" w:space="0" w:color="auto"/>
        <w:right w:val="none" w:sz="0" w:space="0" w:color="auto"/>
      </w:divBdr>
    </w:div>
    <w:div w:id="1158033649">
      <w:bodyDiv w:val="1"/>
      <w:marLeft w:val="0"/>
      <w:marRight w:val="0"/>
      <w:marTop w:val="0"/>
      <w:marBottom w:val="0"/>
      <w:divBdr>
        <w:top w:val="none" w:sz="0" w:space="0" w:color="auto"/>
        <w:left w:val="none" w:sz="0" w:space="0" w:color="auto"/>
        <w:bottom w:val="none" w:sz="0" w:space="0" w:color="auto"/>
        <w:right w:val="none" w:sz="0" w:space="0" w:color="auto"/>
      </w:divBdr>
    </w:div>
    <w:div w:id="1158495458">
      <w:bodyDiv w:val="1"/>
      <w:marLeft w:val="0"/>
      <w:marRight w:val="0"/>
      <w:marTop w:val="0"/>
      <w:marBottom w:val="0"/>
      <w:divBdr>
        <w:top w:val="none" w:sz="0" w:space="0" w:color="auto"/>
        <w:left w:val="none" w:sz="0" w:space="0" w:color="auto"/>
        <w:bottom w:val="none" w:sz="0" w:space="0" w:color="auto"/>
        <w:right w:val="none" w:sz="0" w:space="0" w:color="auto"/>
      </w:divBdr>
    </w:div>
    <w:div w:id="1163282136">
      <w:bodyDiv w:val="1"/>
      <w:marLeft w:val="0"/>
      <w:marRight w:val="0"/>
      <w:marTop w:val="0"/>
      <w:marBottom w:val="0"/>
      <w:divBdr>
        <w:top w:val="none" w:sz="0" w:space="0" w:color="auto"/>
        <w:left w:val="none" w:sz="0" w:space="0" w:color="auto"/>
        <w:bottom w:val="none" w:sz="0" w:space="0" w:color="auto"/>
        <w:right w:val="none" w:sz="0" w:space="0" w:color="auto"/>
      </w:divBdr>
      <w:divsChild>
        <w:div w:id="927419759">
          <w:marLeft w:val="0"/>
          <w:marRight w:val="0"/>
          <w:marTop w:val="0"/>
          <w:marBottom w:val="0"/>
          <w:divBdr>
            <w:top w:val="none" w:sz="0" w:space="0" w:color="auto"/>
            <w:left w:val="none" w:sz="0" w:space="0" w:color="auto"/>
            <w:bottom w:val="none" w:sz="0" w:space="0" w:color="auto"/>
            <w:right w:val="none" w:sz="0" w:space="0" w:color="auto"/>
          </w:divBdr>
        </w:div>
      </w:divsChild>
    </w:div>
    <w:div w:id="1163357778">
      <w:bodyDiv w:val="1"/>
      <w:marLeft w:val="0"/>
      <w:marRight w:val="0"/>
      <w:marTop w:val="0"/>
      <w:marBottom w:val="0"/>
      <w:divBdr>
        <w:top w:val="none" w:sz="0" w:space="0" w:color="auto"/>
        <w:left w:val="none" w:sz="0" w:space="0" w:color="auto"/>
        <w:bottom w:val="none" w:sz="0" w:space="0" w:color="auto"/>
        <w:right w:val="none" w:sz="0" w:space="0" w:color="auto"/>
      </w:divBdr>
    </w:div>
    <w:div w:id="1164971012">
      <w:bodyDiv w:val="1"/>
      <w:marLeft w:val="0"/>
      <w:marRight w:val="0"/>
      <w:marTop w:val="0"/>
      <w:marBottom w:val="0"/>
      <w:divBdr>
        <w:top w:val="none" w:sz="0" w:space="0" w:color="auto"/>
        <w:left w:val="none" w:sz="0" w:space="0" w:color="auto"/>
        <w:bottom w:val="none" w:sz="0" w:space="0" w:color="auto"/>
        <w:right w:val="none" w:sz="0" w:space="0" w:color="auto"/>
      </w:divBdr>
    </w:div>
    <w:div w:id="1171260697">
      <w:bodyDiv w:val="1"/>
      <w:marLeft w:val="0"/>
      <w:marRight w:val="0"/>
      <w:marTop w:val="0"/>
      <w:marBottom w:val="0"/>
      <w:divBdr>
        <w:top w:val="none" w:sz="0" w:space="0" w:color="auto"/>
        <w:left w:val="none" w:sz="0" w:space="0" w:color="auto"/>
        <w:bottom w:val="none" w:sz="0" w:space="0" w:color="auto"/>
        <w:right w:val="none" w:sz="0" w:space="0" w:color="auto"/>
      </w:divBdr>
    </w:div>
    <w:div w:id="1173911326">
      <w:bodyDiv w:val="1"/>
      <w:marLeft w:val="0"/>
      <w:marRight w:val="0"/>
      <w:marTop w:val="0"/>
      <w:marBottom w:val="0"/>
      <w:divBdr>
        <w:top w:val="none" w:sz="0" w:space="0" w:color="auto"/>
        <w:left w:val="none" w:sz="0" w:space="0" w:color="auto"/>
        <w:bottom w:val="none" w:sz="0" w:space="0" w:color="auto"/>
        <w:right w:val="none" w:sz="0" w:space="0" w:color="auto"/>
      </w:divBdr>
    </w:div>
    <w:div w:id="1174144186">
      <w:bodyDiv w:val="1"/>
      <w:marLeft w:val="0"/>
      <w:marRight w:val="0"/>
      <w:marTop w:val="0"/>
      <w:marBottom w:val="0"/>
      <w:divBdr>
        <w:top w:val="none" w:sz="0" w:space="0" w:color="auto"/>
        <w:left w:val="none" w:sz="0" w:space="0" w:color="auto"/>
        <w:bottom w:val="none" w:sz="0" w:space="0" w:color="auto"/>
        <w:right w:val="none" w:sz="0" w:space="0" w:color="auto"/>
      </w:divBdr>
    </w:div>
    <w:div w:id="1176850280">
      <w:bodyDiv w:val="1"/>
      <w:marLeft w:val="0"/>
      <w:marRight w:val="0"/>
      <w:marTop w:val="0"/>
      <w:marBottom w:val="0"/>
      <w:divBdr>
        <w:top w:val="none" w:sz="0" w:space="0" w:color="auto"/>
        <w:left w:val="none" w:sz="0" w:space="0" w:color="auto"/>
        <w:bottom w:val="none" w:sz="0" w:space="0" w:color="auto"/>
        <w:right w:val="none" w:sz="0" w:space="0" w:color="auto"/>
      </w:divBdr>
    </w:div>
    <w:div w:id="1176993455">
      <w:bodyDiv w:val="1"/>
      <w:marLeft w:val="0"/>
      <w:marRight w:val="0"/>
      <w:marTop w:val="0"/>
      <w:marBottom w:val="0"/>
      <w:divBdr>
        <w:top w:val="none" w:sz="0" w:space="0" w:color="auto"/>
        <w:left w:val="none" w:sz="0" w:space="0" w:color="auto"/>
        <w:bottom w:val="none" w:sz="0" w:space="0" w:color="auto"/>
        <w:right w:val="none" w:sz="0" w:space="0" w:color="auto"/>
      </w:divBdr>
    </w:div>
    <w:div w:id="1180241943">
      <w:bodyDiv w:val="1"/>
      <w:marLeft w:val="0"/>
      <w:marRight w:val="0"/>
      <w:marTop w:val="0"/>
      <w:marBottom w:val="0"/>
      <w:divBdr>
        <w:top w:val="none" w:sz="0" w:space="0" w:color="auto"/>
        <w:left w:val="none" w:sz="0" w:space="0" w:color="auto"/>
        <w:bottom w:val="none" w:sz="0" w:space="0" w:color="auto"/>
        <w:right w:val="none" w:sz="0" w:space="0" w:color="auto"/>
      </w:divBdr>
      <w:divsChild>
        <w:div w:id="1378894354">
          <w:marLeft w:val="0"/>
          <w:marRight w:val="0"/>
          <w:marTop w:val="0"/>
          <w:marBottom w:val="0"/>
          <w:divBdr>
            <w:top w:val="none" w:sz="0" w:space="0" w:color="auto"/>
            <w:left w:val="none" w:sz="0" w:space="0" w:color="auto"/>
            <w:bottom w:val="none" w:sz="0" w:space="0" w:color="auto"/>
            <w:right w:val="none" w:sz="0" w:space="0" w:color="auto"/>
          </w:divBdr>
          <w:divsChild>
            <w:div w:id="1303271149">
              <w:marLeft w:val="0"/>
              <w:marRight w:val="0"/>
              <w:marTop w:val="0"/>
              <w:marBottom w:val="0"/>
              <w:divBdr>
                <w:top w:val="none" w:sz="0" w:space="0" w:color="auto"/>
                <w:left w:val="none" w:sz="0" w:space="0" w:color="auto"/>
                <w:bottom w:val="none" w:sz="0" w:space="0" w:color="auto"/>
                <w:right w:val="none" w:sz="0" w:space="0" w:color="auto"/>
              </w:divBdr>
            </w:div>
          </w:divsChild>
        </w:div>
        <w:div w:id="180557644">
          <w:marLeft w:val="0"/>
          <w:marRight w:val="0"/>
          <w:marTop w:val="0"/>
          <w:marBottom w:val="0"/>
          <w:divBdr>
            <w:top w:val="none" w:sz="0" w:space="0" w:color="auto"/>
            <w:left w:val="none" w:sz="0" w:space="0" w:color="auto"/>
            <w:bottom w:val="none" w:sz="0" w:space="0" w:color="auto"/>
            <w:right w:val="none" w:sz="0" w:space="0" w:color="auto"/>
          </w:divBdr>
          <w:divsChild>
            <w:div w:id="1876849475">
              <w:marLeft w:val="0"/>
              <w:marRight w:val="0"/>
              <w:marTop w:val="0"/>
              <w:marBottom w:val="0"/>
              <w:divBdr>
                <w:top w:val="none" w:sz="0" w:space="0" w:color="auto"/>
                <w:left w:val="none" w:sz="0" w:space="0" w:color="auto"/>
                <w:bottom w:val="none" w:sz="0" w:space="0" w:color="auto"/>
                <w:right w:val="none" w:sz="0" w:space="0" w:color="auto"/>
              </w:divBdr>
              <w:divsChild>
                <w:div w:id="1580863078">
                  <w:marLeft w:val="0"/>
                  <w:marRight w:val="0"/>
                  <w:marTop w:val="0"/>
                  <w:marBottom w:val="0"/>
                  <w:divBdr>
                    <w:top w:val="none" w:sz="0" w:space="0" w:color="auto"/>
                    <w:left w:val="none" w:sz="0" w:space="0" w:color="auto"/>
                    <w:bottom w:val="none" w:sz="0" w:space="0" w:color="auto"/>
                    <w:right w:val="none" w:sz="0" w:space="0" w:color="auto"/>
                  </w:divBdr>
                  <w:divsChild>
                    <w:div w:id="331612746">
                      <w:marLeft w:val="225"/>
                      <w:marRight w:val="225"/>
                      <w:marTop w:val="0"/>
                      <w:marBottom w:val="0"/>
                      <w:divBdr>
                        <w:top w:val="none" w:sz="0" w:space="0" w:color="auto"/>
                        <w:left w:val="none" w:sz="0" w:space="0" w:color="auto"/>
                        <w:bottom w:val="none" w:sz="0" w:space="0" w:color="auto"/>
                        <w:right w:val="none" w:sz="0" w:space="0" w:color="auto"/>
                      </w:divBdr>
                      <w:divsChild>
                        <w:div w:id="455680216">
                          <w:marLeft w:val="0"/>
                          <w:marRight w:val="0"/>
                          <w:marTop w:val="0"/>
                          <w:marBottom w:val="0"/>
                          <w:divBdr>
                            <w:top w:val="none" w:sz="0" w:space="0" w:color="auto"/>
                            <w:left w:val="none" w:sz="0" w:space="0" w:color="auto"/>
                            <w:bottom w:val="none" w:sz="0" w:space="0" w:color="auto"/>
                            <w:right w:val="none" w:sz="0" w:space="0" w:color="auto"/>
                          </w:divBdr>
                          <w:divsChild>
                            <w:div w:id="537739840">
                              <w:marLeft w:val="0"/>
                              <w:marRight w:val="0"/>
                              <w:marTop w:val="0"/>
                              <w:marBottom w:val="0"/>
                              <w:divBdr>
                                <w:top w:val="none" w:sz="0" w:space="0" w:color="auto"/>
                                <w:left w:val="none" w:sz="0" w:space="0" w:color="auto"/>
                                <w:bottom w:val="none" w:sz="0" w:space="0" w:color="auto"/>
                                <w:right w:val="none" w:sz="0" w:space="0" w:color="auto"/>
                              </w:divBdr>
                              <w:divsChild>
                                <w:div w:id="178936739">
                                  <w:marLeft w:val="0"/>
                                  <w:marRight w:val="0"/>
                                  <w:marTop w:val="0"/>
                                  <w:marBottom w:val="0"/>
                                  <w:divBdr>
                                    <w:top w:val="none" w:sz="0" w:space="0" w:color="auto"/>
                                    <w:left w:val="none" w:sz="0" w:space="0" w:color="auto"/>
                                    <w:bottom w:val="none" w:sz="0" w:space="0" w:color="auto"/>
                                    <w:right w:val="none" w:sz="0" w:space="0" w:color="auto"/>
                                  </w:divBdr>
                                  <w:divsChild>
                                    <w:div w:id="1540193936">
                                      <w:marLeft w:val="0"/>
                                      <w:marRight w:val="0"/>
                                      <w:marTop w:val="0"/>
                                      <w:marBottom w:val="0"/>
                                      <w:divBdr>
                                        <w:top w:val="none" w:sz="0" w:space="0" w:color="auto"/>
                                        <w:left w:val="none" w:sz="0" w:space="0" w:color="auto"/>
                                        <w:bottom w:val="none" w:sz="0" w:space="0" w:color="auto"/>
                                        <w:right w:val="none" w:sz="0" w:space="0" w:color="auto"/>
                                      </w:divBdr>
                                      <w:divsChild>
                                        <w:div w:id="1065686613">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90822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2865721">
      <w:bodyDiv w:val="1"/>
      <w:marLeft w:val="0"/>
      <w:marRight w:val="0"/>
      <w:marTop w:val="0"/>
      <w:marBottom w:val="0"/>
      <w:divBdr>
        <w:top w:val="none" w:sz="0" w:space="0" w:color="auto"/>
        <w:left w:val="none" w:sz="0" w:space="0" w:color="auto"/>
        <w:bottom w:val="none" w:sz="0" w:space="0" w:color="auto"/>
        <w:right w:val="none" w:sz="0" w:space="0" w:color="auto"/>
      </w:divBdr>
    </w:div>
    <w:div w:id="1183279264">
      <w:bodyDiv w:val="1"/>
      <w:marLeft w:val="0"/>
      <w:marRight w:val="0"/>
      <w:marTop w:val="0"/>
      <w:marBottom w:val="0"/>
      <w:divBdr>
        <w:top w:val="none" w:sz="0" w:space="0" w:color="auto"/>
        <w:left w:val="none" w:sz="0" w:space="0" w:color="auto"/>
        <w:bottom w:val="none" w:sz="0" w:space="0" w:color="auto"/>
        <w:right w:val="none" w:sz="0" w:space="0" w:color="auto"/>
      </w:divBdr>
    </w:div>
    <w:div w:id="1184634850">
      <w:bodyDiv w:val="1"/>
      <w:marLeft w:val="0"/>
      <w:marRight w:val="0"/>
      <w:marTop w:val="0"/>
      <w:marBottom w:val="0"/>
      <w:divBdr>
        <w:top w:val="none" w:sz="0" w:space="0" w:color="auto"/>
        <w:left w:val="none" w:sz="0" w:space="0" w:color="auto"/>
        <w:bottom w:val="none" w:sz="0" w:space="0" w:color="auto"/>
        <w:right w:val="none" w:sz="0" w:space="0" w:color="auto"/>
      </w:divBdr>
    </w:div>
    <w:div w:id="1190290796">
      <w:bodyDiv w:val="1"/>
      <w:marLeft w:val="0"/>
      <w:marRight w:val="0"/>
      <w:marTop w:val="0"/>
      <w:marBottom w:val="0"/>
      <w:divBdr>
        <w:top w:val="none" w:sz="0" w:space="0" w:color="auto"/>
        <w:left w:val="none" w:sz="0" w:space="0" w:color="auto"/>
        <w:bottom w:val="none" w:sz="0" w:space="0" w:color="auto"/>
        <w:right w:val="none" w:sz="0" w:space="0" w:color="auto"/>
      </w:divBdr>
    </w:div>
    <w:div w:id="1201747824">
      <w:bodyDiv w:val="1"/>
      <w:marLeft w:val="0"/>
      <w:marRight w:val="0"/>
      <w:marTop w:val="0"/>
      <w:marBottom w:val="0"/>
      <w:divBdr>
        <w:top w:val="none" w:sz="0" w:space="0" w:color="auto"/>
        <w:left w:val="none" w:sz="0" w:space="0" w:color="auto"/>
        <w:bottom w:val="none" w:sz="0" w:space="0" w:color="auto"/>
        <w:right w:val="none" w:sz="0" w:space="0" w:color="auto"/>
      </w:divBdr>
      <w:divsChild>
        <w:div w:id="1661692295">
          <w:marLeft w:val="0"/>
          <w:marRight w:val="0"/>
          <w:marTop w:val="0"/>
          <w:marBottom w:val="0"/>
          <w:divBdr>
            <w:top w:val="none" w:sz="0" w:space="0" w:color="auto"/>
            <w:left w:val="none" w:sz="0" w:space="0" w:color="auto"/>
            <w:bottom w:val="none" w:sz="0" w:space="0" w:color="auto"/>
            <w:right w:val="none" w:sz="0" w:space="0" w:color="auto"/>
          </w:divBdr>
          <w:divsChild>
            <w:div w:id="759377912">
              <w:marLeft w:val="0"/>
              <w:marRight w:val="0"/>
              <w:marTop w:val="0"/>
              <w:marBottom w:val="0"/>
              <w:divBdr>
                <w:top w:val="none" w:sz="0" w:space="0" w:color="auto"/>
                <w:left w:val="none" w:sz="0" w:space="0" w:color="auto"/>
                <w:bottom w:val="none" w:sz="0" w:space="0" w:color="auto"/>
                <w:right w:val="none" w:sz="0" w:space="0" w:color="auto"/>
              </w:divBdr>
            </w:div>
          </w:divsChild>
        </w:div>
        <w:div w:id="586883116">
          <w:marLeft w:val="0"/>
          <w:marRight w:val="0"/>
          <w:marTop w:val="0"/>
          <w:marBottom w:val="0"/>
          <w:divBdr>
            <w:top w:val="none" w:sz="0" w:space="0" w:color="auto"/>
            <w:left w:val="none" w:sz="0" w:space="0" w:color="auto"/>
            <w:bottom w:val="none" w:sz="0" w:space="0" w:color="auto"/>
            <w:right w:val="none" w:sz="0" w:space="0" w:color="auto"/>
          </w:divBdr>
          <w:divsChild>
            <w:div w:id="1063672509">
              <w:marLeft w:val="0"/>
              <w:marRight w:val="0"/>
              <w:marTop w:val="0"/>
              <w:marBottom w:val="0"/>
              <w:divBdr>
                <w:top w:val="none" w:sz="0" w:space="0" w:color="auto"/>
                <w:left w:val="none" w:sz="0" w:space="0" w:color="auto"/>
                <w:bottom w:val="none" w:sz="0" w:space="0" w:color="auto"/>
                <w:right w:val="none" w:sz="0" w:space="0" w:color="auto"/>
              </w:divBdr>
              <w:divsChild>
                <w:div w:id="1622612095">
                  <w:marLeft w:val="0"/>
                  <w:marRight w:val="0"/>
                  <w:marTop w:val="0"/>
                  <w:marBottom w:val="0"/>
                  <w:divBdr>
                    <w:top w:val="none" w:sz="0" w:space="0" w:color="auto"/>
                    <w:left w:val="none" w:sz="0" w:space="0" w:color="auto"/>
                    <w:bottom w:val="none" w:sz="0" w:space="0" w:color="auto"/>
                    <w:right w:val="none" w:sz="0" w:space="0" w:color="auto"/>
                  </w:divBdr>
                  <w:divsChild>
                    <w:div w:id="1364595606">
                      <w:marLeft w:val="225"/>
                      <w:marRight w:val="225"/>
                      <w:marTop w:val="0"/>
                      <w:marBottom w:val="0"/>
                      <w:divBdr>
                        <w:top w:val="none" w:sz="0" w:space="0" w:color="auto"/>
                        <w:left w:val="none" w:sz="0" w:space="0" w:color="auto"/>
                        <w:bottom w:val="none" w:sz="0" w:space="0" w:color="auto"/>
                        <w:right w:val="none" w:sz="0" w:space="0" w:color="auto"/>
                      </w:divBdr>
                      <w:divsChild>
                        <w:div w:id="370540556">
                          <w:marLeft w:val="0"/>
                          <w:marRight w:val="0"/>
                          <w:marTop w:val="0"/>
                          <w:marBottom w:val="0"/>
                          <w:divBdr>
                            <w:top w:val="none" w:sz="0" w:space="0" w:color="auto"/>
                            <w:left w:val="none" w:sz="0" w:space="0" w:color="auto"/>
                            <w:bottom w:val="none" w:sz="0" w:space="0" w:color="auto"/>
                            <w:right w:val="none" w:sz="0" w:space="0" w:color="auto"/>
                          </w:divBdr>
                          <w:divsChild>
                            <w:div w:id="279990895">
                              <w:marLeft w:val="0"/>
                              <w:marRight w:val="0"/>
                              <w:marTop w:val="0"/>
                              <w:marBottom w:val="0"/>
                              <w:divBdr>
                                <w:top w:val="none" w:sz="0" w:space="0" w:color="auto"/>
                                <w:left w:val="none" w:sz="0" w:space="0" w:color="auto"/>
                                <w:bottom w:val="none" w:sz="0" w:space="0" w:color="auto"/>
                                <w:right w:val="none" w:sz="0" w:space="0" w:color="auto"/>
                              </w:divBdr>
                              <w:divsChild>
                                <w:div w:id="966079902">
                                  <w:marLeft w:val="0"/>
                                  <w:marRight w:val="0"/>
                                  <w:marTop w:val="0"/>
                                  <w:marBottom w:val="0"/>
                                  <w:divBdr>
                                    <w:top w:val="none" w:sz="0" w:space="0" w:color="auto"/>
                                    <w:left w:val="none" w:sz="0" w:space="0" w:color="auto"/>
                                    <w:bottom w:val="none" w:sz="0" w:space="0" w:color="auto"/>
                                    <w:right w:val="none" w:sz="0" w:space="0" w:color="auto"/>
                                  </w:divBdr>
                                  <w:divsChild>
                                    <w:div w:id="2081979752">
                                      <w:marLeft w:val="0"/>
                                      <w:marRight w:val="0"/>
                                      <w:marTop w:val="0"/>
                                      <w:marBottom w:val="0"/>
                                      <w:divBdr>
                                        <w:top w:val="none" w:sz="0" w:space="0" w:color="auto"/>
                                        <w:left w:val="none" w:sz="0" w:space="0" w:color="auto"/>
                                        <w:bottom w:val="none" w:sz="0" w:space="0" w:color="auto"/>
                                        <w:right w:val="none" w:sz="0" w:space="0" w:color="auto"/>
                                      </w:divBdr>
                                      <w:divsChild>
                                        <w:div w:id="707687088">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2141340574">
                                              <w:marLeft w:val="0"/>
                                              <w:marRight w:val="0"/>
                                              <w:marTop w:val="0"/>
                                              <w:marBottom w:val="0"/>
                                              <w:divBdr>
                                                <w:top w:val="none" w:sz="0" w:space="0" w:color="auto"/>
                                                <w:left w:val="none" w:sz="0" w:space="0" w:color="auto"/>
                                                <w:bottom w:val="none" w:sz="0" w:space="0" w:color="auto"/>
                                                <w:right w:val="none" w:sz="0" w:space="0" w:color="auto"/>
                                              </w:divBdr>
                                              <w:divsChild>
                                                <w:div w:id="508788505">
                                                  <w:marLeft w:val="0"/>
                                                  <w:marRight w:val="0"/>
                                                  <w:marTop w:val="0"/>
                                                  <w:marBottom w:val="0"/>
                                                  <w:divBdr>
                                                    <w:top w:val="none" w:sz="0" w:space="0" w:color="auto"/>
                                                    <w:left w:val="none" w:sz="0" w:space="0" w:color="auto"/>
                                                    <w:bottom w:val="none" w:sz="0" w:space="0" w:color="auto"/>
                                                    <w:right w:val="none" w:sz="0" w:space="0" w:color="auto"/>
                                                  </w:divBdr>
                                                  <w:divsChild>
                                                    <w:div w:id="2055275362">
                                                      <w:marLeft w:val="0"/>
                                                      <w:marRight w:val="0"/>
                                                      <w:marTop w:val="0"/>
                                                      <w:marBottom w:val="0"/>
                                                      <w:divBdr>
                                                        <w:top w:val="none" w:sz="0" w:space="0" w:color="auto"/>
                                                        <w:left w:val="none" w:sz="0" w:space="0" w:color="auto"/>
                                                        <w:bottom w:val="none" w:sz="0" w:space="0" w:color="auto"/>
                                                        <w:right w:val="none" w:sz="0" w:space="0" w:color="auto"/>
                                                      </w:divBdr>
                                                    </w:div>
                                                    <w:div w:id="1102652861">
                                                      <w:marLeft w:val="0"/>
                                                      <w:marRight w:val="0"/>
                                                      <w:marTop w:val="0"/>
                                                      <w:marBottom w:val="0"/>
                                                      <w:divBdr>
                                                        <w:top w:val="none" w:sz="0" w:space="0" w:color="auto"/>
                                                        <w:left w:val="none" w:sz="0" w:space="0" w:color="auto"/>
                                                        <w:bottom w:val="none" w:sz="0" w:space="0" w:color="auto"/>
                                                        <w:right w:val="none" w:sz="0" w:space="0" w:color="auto"/>
                                                      </w:divBdr>
                                                    </w:div>
                                                    <w:div w:id="1613048326">
                                                      <w:marLeft w:val="0"/>
                                                      <w:marRight w:val="0"/>
                                                      <w:marTop w:val="0"/>
                                                      <w:marBottom w:val="0"/>
                                                      <w:divBdr>
                                                        <w:top w:val="none" w:sz="0" w:space="0" w:color="auto"/>
                                                        <w:left w:val="none" w:sz="0" w:space="0" w:color="auto"/>
                                                        <w:bottom w:val="none" w:sz="0" w:space="0" w:color="auto"/>
                                                        <w:right w:val="none" w:sz="0" w:space="0" w:color="auto"/>
                                                      </w:divBdr>
                                                    </w:div>
                                                    <w:div w:id="1014651657">
                                                      <w:marLeft w:val="0"/>
                                                      <w:marRight w:val="0"/>
                                                      <w:marTop w:val="0"/>
                                                      <w:marBottom w:val="0"/>
                                                      <w:divBdr>
                                                        <w:top w:val="none" w:sz="0" w:space="0" w:color="auto"/>
                                                        <w:left w:val="none" w:sz="0" w:space="0" w:color="auto"/>
                                                        <w:bottom w:val="none" w:sz="0" w:space="0" w:color="auto"/>
                                                        <w:right w:val="none" w:sz="0" w:space="0" w:color="auto"/>
                                                      </w:divBdr>
                                                    </w:div>
                                                    <w:div w:id="2135128099">
                                                      <w:marLeft w:val="0"/>
                                                      <w:marRight w:val="0"/>
                                                      <w:marTop w:val="0"/>
                                                      <w:marBottom w:val="0"/>
                                                      <w:divBdr>
                                                        <w:top w:val="none" w:sz="0" w:space="0" w:color="auto"/>
                                                        <w:left w:val="none" w:sz="0" w:space="0" w:color="auto"/>
                                                        <w:bottom w:val="none" w:sz="0" w:space="0" w:color="auto"/>
                                                        <w:right w:val="none" w:sz="0" w:space="0" w:color="auto"/>
                                                      </w:divBdr>
                                                    </w:div>
                                                    <w:div w:id="983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150286">
      <w:bodyDiv w:val="1"/>
      <w:marLeft w:val="0"/>
      <w:marRight w:val="0"/>
      <w:marTop w:val="0"/>
      <w:marBottom w:val="0"/>
      <w:divBdr>
        <w:top w:val="none" w:sz="0" w:space="0" w:color="auto"/>
        <w:left w:val="none" w:sz="0" w:space="0" w:color="auto"/>
        <w:bottom w:val="none" w:sz="0" w:space="0" w:color="auto"/>
        <w:right w:val="none" w:sz="0" w:space="0" w:color="auto"/>
      </w:divBdr>
    </w:div>
    <w:div w:id="1211385170">
      <w:bodyDiv w:val="1"/>
      <w:marLeft w:val="0"/>
      <w:marRight w:val="0"/>
      <w:marTop w:val="0"/>
      <w:marBottom w:val="0"/>
      <w:divBdr>
        <w:top w:val="none" w:sz="0" w:space="0" w:color="auto"/>
        <w:left w:val="none" w:sz="0" w:space="0" w:color="auto"/>
        <w:bottom w:val="none" w:sz="0" w:space="0" w:color="auto"/>
        <w:right w:val="none" w:sz="0" w:space="0" w:color="auto"/>
      </w:divBdr>
    </w:div>
    <w:div w:id="1216887580">
      <w:bodyDiv w:val="1"/>
      <w:marLeft w:val="0"/>
      <w:marRight w:val="0"/>
      <w:marTop w:val="0"/>
      <w:marBottom w:val="0"/>
      <w:divBdr>
        <w:top w:val="none" w:sz="0" w:space="0" w:color="auto"/>
        <w:left w:val="none" w:sz="0" w:space="0" w:color="auto"/>
        <w:bottom w:val="none" w:sz="0" w:space="0" w:color="auto"/>
        <w:right w:val="none" w:sz="0" w:space="0" w:color="auto"/>
      </w:divBdr>
    </w:div>
    <w:div w:id="1220484587">
      <w:bodyDiv w:val="1"/>
      <w:marLeft w:val="0"/>
      <w:marRight w:val="0"/>
      <w:marTop w:val="0"/>
      <w:marBottom w:val="0"/>
      <w:divBdr>
        <w:top w:val="none" w:sz="0" w:space="0" w:color="auto"/>
        <w:left w:val="none" w:sz="0" w:space="0" w:color="auto"/>
        <w:bottom w:val="none" w:sz="0" w:space="0" w:color="auto"/>
        <w:right w:val="none" w:sz="0" w:space="0" w:color="auto"/>
      </w:divBdr>
      <w:divsChild>
        <w:div w:id="985016517">
          <w:marLeft w:val="0"/>
          <w:marRight w:val="0"/>
          <w:marTop w:val="0"/>
          <w:marBottom w:val="0"/>
          <w:divBdr>
            <w:top w:val="none" w:sz="0" w:space="0" w:color="auto"/>
            <w:left w:val="none" w:sz="0" w:space="0" w:color="auto"/>
            <w:bottom w:val="none" w:sz="0" w:space="0" w:color="auto"/>
            <w:right w:val="none" w:sz="0" w:space="0" w:color="auto"/>
          </w:divBdr>
          <w:divsChild>
            <w:div w:id="215972617">
              <w:marLeft w:val="0"/>
              <w:marRight w:val="0"/>
              <w:marTop w:val="0"/>
              <w:marBottom w:val="0"/>
              <w:divBdr>
                <w:top w:val="none" w:sz="0" w:space="0" w:color="auto"/>
                <w:left w:val="none" w:sz="0" w:space="0" w:color="auto"/>
                <w:bottom w:val="none" w:sz="0" w:space="0" w:color="auto"/>
                <w:right w:val="none" w:sz="0" w:space="0" w:color="auto"/>
              </w:divBdr>
            </w:div>
          </w:divsChild>
        </w:div>
        <w:div w:id="150828365">
          <w:marLeft w:val="0"/>
          <w:marRight w:val="0"/>
          <w:marTop w:val="0"/>
          <w:marBottom w:val="0"/>
          <w:divBdr>
            <w:top w:val="none" w:sz="0" w:space="0" w:color="auto"/>
            <w:left w:val="none" w:sz="0" w:space="0" w:color="auto"/>
            <w:bottom w:val="none" w:sz="0" w:space="0" w:color="auto"/>
            <w:right w:val="none" w:sz="0" w:space="0" w:color="auto"/>
          </w:divBdr>
          <w:divsChild>
            <w:div w:id="156455735">
              <w:marLeft w:val="0"/>
              <w:marRight w:val="0"/>
              <w:marTop w:val="0"/>
              <w:marBottom w:val="0"/>
              <w:divBdr>
                <w:top w:val="none" w:sz="0" w:space="0" w:color="auto"/>
                <w:left w:val="none" w:sz="0" w:space="0" w:color="auto"/>
                <w:bottom w:val="none" w:sz="0" w:space="0" w:color="auto"/>
                <w:right w:val="none" w:sz="0" w:space="0" w:color="auto"/>
              </w:divBdr>
              <w:divsChild>
                <w:div w:id="1316257437">
                  <w:marLeft w:val="0"/>
                  <w:marRight w:val="0"/>
                  <w:marTop w:val="0"/>
                  <w:marBottom w:val="0"/>
                  <w:divBdr>
                    <w:top w:val="none" w:sz="0" w:space="0" w:color="auto"/>
                    <w:left w:val="none" w:sz="0" w:space="0" w:color="auto"/>
                    <w:bottom w:val="none" w:sz="0" w:space="0" w:color="auto"/>
                    <w:right w:val="none" w:sz="0" w:space="0" w:color="auto"/>
                  </w:divBdr>
                  <w:divsChild>
                    <w:div w:id="2068335583">
                      <w:marLeft w:val="225"/>
                      <w:marRight w:val="225"/>
                      <w:marTop w:val="0"/>
                      <w:marBottom w:val="0"/>
                      <w:divBdr>
                        <w:top w:val="none" w:sz="0" w:space="0" w:color="auto"/>
                        <w:left w:val="none" w:sz="0" w:space="0" w:color="auto"/>
                        <w:bottom w:val="none" w:sz="0" w:space="0" w:color="auto"/>
                        <w:right w:val="none" w:sz="0" w:space="0" w:color="auto"/>
                      </w:divBdr>
                      <w:divsChild>
                        <w:div w:id="2128889607">
                          <w:marLeft w:val="0"/>
                          <w:marRight w:val="0"/>
                          <w:marTop w:val="0"/>
                          <w:marBottom w:val="0"/>
                          <w:divBdr>
                            <w:top w:val="none" w:sz="0" w:space="0" w:color="auto"/>
                            <w:left w:val="none" w:sz="0" w:space="0" w:color="auto"/>
                            <w:bottom w:val="none" w:sz="0" w:space="0" w:color="auto"/>
                            <w:right w:val="none" w:sz="0" w:space="0" w:color="auto"/>
                          </w:divBdr>
                          <w:divsChild>
                            <w:div w:id="1607616911">
                              <w:marLeft w:val="0"/>
                              <w:marRight w:val="0"/>
                              <w:marTop w:val="0"/>
                              <w:marBottom w:val="0"/>
                              <w:divBdr>
                                <w:top w:val="none" w:sz="0" w:space="0" w:color="auto"/>
                                <w:left w:val="none" w:sz="0" w:space="0" w:color="auto"/>
                                <w:bottom w:val="none" w:sz="0" w:space="0" w:color="auto"/>
                                <w:right w:val="none" w:sz="0" w:space="0" w:color="auto"/>
                              </w:divBdr>
                              <w:divsChild>
                                <w:div w:id="1081685131">
                                  <w:marLeft w:val="0"/>
                                  <w:marRight w:val="0"/>
                                  <w:marTop w:val="0"/>
                                  <w:marBottom w:val="0"/>
                                  <w:divBdr>
                                    <w:top w:val="none" w:sz="0" w:space="0" w:color="auto"/>
                                    <w:left w:val="none" w:sz="0" w:space="0" w:color="auto"/>
                                    <w:bottom w:val="none" w:sz="0" w:space="0" w:color="auto"/>
                                    <w:right w:val="none" w:sz="0" w:space="0" w:color="auto"/>
                                  </w:divBdr>
                                  <w:divsChild>
                                    <w:div w:id="419835195">
                                      <w:marLeft w:val="0"/>
                                      <w:marRight w:val="0"/>
                                      <w:marTop w:val="0"/>
                                      <w:marBottom w:val="0"/>
                                      <w:divBdr>
                                        <w:top w:val="none" w:sz="0" w:space="0" w:color="auto"/>
                                        <w:left w:val="none" w:sz="0" w:space="0" w:color="auto"/>
                                        <w:bottom w:val="none" w:sz="0" w:space="0" w:color="auto"/>
                                        <w:right w:val="none" w:sz="0" w:space="0" w:color="auto"/>
                                      </w:divBdr>
                                      <w:divsChild>
                                        <w:div w:id="1695764803">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80473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1163758">
      <w:bodyDiv w:val="1"/>
      <w:marLeft w:val="0"/>
      <w:marRight w:val="0"/>
      <w:marTop w:val="0"/>
      <w:marBottom w:val="0"/>
      <w:divBdr>
        <w:top w:val="none" w:sz="0" w:space="0" w:color="auto"/>
        <w:left w:val="none" w:sz="0" w:space="0" w:color="auto"/>
        <w:bottom w:val="none" w:sz="0" w:space="0" w:color="auto"/>
        <w:right w:val="none" w:sz="0" w:space="0" w:color="auto"/>
      </w:divBdr>
    </w:div>
    <w:div w:id="1222443752">
      <w:bodyDiv w:val="1"/>
      <w:marLeft w:val="0"/>
      <w:marRight w:val="0"/>
      <w:marTop w:val="0"/>
      <w:marBottom w:val="0"/>
      <w:divBdr>
        <w:top w:val="none" w:sz="0" w:space="0" w:color="auto"/>
        <w:left w:val="none" w:sz="0" w:space="0" w:color="auto"/>
        <w:bottom w:val="none" w:sz="0" w:space="0" w:color="auto"/>
        <w:right w:val="none" w:sz="0" w:space="0" w:color="auto"/>
      </w:divBdr>
    </w:div>
    <w:div w:id="1222519971">
      <w:bodyDiv w:val="1"/>
      <w:marLeft w:val="0"/>
      <w:marRight w:val="0"/>
      <w:marTop w:val="0"/>
      <w:marBottom w:val="0"/>
      <w:divBdr>
        <w:top w:val="none" w:sz="0" w:space="0" w:color="auto"/>
        <w:left w:val="none" w:sz="0" w:space="0" w:color="auto"/>
        <w:bottom w:val="none" w:sz="0" w:space="0" w:color="auto"/>
        <w:right w:val="none" w:sz="0" w:space="0" w:color="auto"/>
      </w:divBdr>
    </w:div>
    <w:div w:id="1224557554">
      <w:bodyDiv w:val="1"/>
      <w:marLeft w:val="0"/>
      <w:marRight w:val="0"/>
      <w:marTop w:val="0"/>
      <w:marBottom w:val="0"/>
      <w:divBdr>
        <w:top w:val="none" w:sz="0" w:space="0" w:color="auto"/>
        <w:left w:val="none" w:sz="0" w:space="0" w:color="auto"/>
        <w:bottom w:val="none" w:sz="0" w:space="0" w:color="auto"/>
        <w:right w:val="none" w:sz="0" w:space="0" w:color="auto"/>
      </w:divBdr>
    </w:div>
    <w:div w:id="1228497522">
      <w:bodyDiv w:val="1"/>
      <w:marLeft w:val="0"/>
      <w:marRight w:val="0"/>
      <w:marTop w:val="0"/>
      <w:marBottom w:val="0"/>
      <w:divBdr>
        <w:top w:val="none" w:sz="0" w:space="0" w:color="auto"/>
        <w:left w:val="none" w:sz="0" w:space="0" w:color="auto"/>
        <w:bottom w:val="none" w:sz="0" w:space="0" w:color="auto"/>
        <w:right w:val="none" w:sz="0" w:space="0" w:color="auto"/>
      </w:divBdr>
    </w:div>
    <w:div w:id="1229195332">
      <w:bodyDiv w:val="1"/>
      <w:marLeft w:val="0"/>
      <w:marRight w:val="0"/>
      <w:marTop w:val="0"/>
      <w:marBottom w:val="0"/>
      <w:divBdr>
        <w:top w:val="none" w:sz="0" w:space="0" w:color="auto"/>
        <w:left w:val="none" w:sz="0" w:space="0" w:color="auto"/>
        <w:bottom w:val="none" w:sz="0" w:space="0" w:color="auto"/>
        <w:right w:val="none" w:sz="0" w:space="0" w:color="auto"/>
      </w:divBdr>
    </w:div>
    <w:div w:id="1229615924">
      <w:bodyDiv w:val="1"/>
      <w:marLeft w:val="0"/>
      <w:marRight w:val="0"/>
      <w:marTop w:val="0"/>
      <w:marBottom w:val="0"/>
      <w:divBdr>
        <w:top w:val="none" w:sz="0" w:space="0" w:color="auto"/>
        <w:left w:val="none" w:sz="0" w:space="0" w:color="auto"/>
        <w:bottom w:val="none" w:sz="0" w:space="0" w:color="auto"/>
        <w:right w:val="none" w:sz="0" w:space="0" w:color="auto"/>
      </w:divBdr>
    </w:div>
    <w:div w:id="1230848961">
      <w:bodyDiv w:val="1"/>
      <w:marLeft w:val="0"/>
      <w:marRight w:val="0"/>
      <w:marTop w:val="0"/>
      <w:marBottom w:val="0"/>
      <w:divBdr>
        <w:top w:val="none" w:sz="0" w:space="0" w:color="auto"/>
        <w:left w:val="none" w:sz="0" w:space="0" w:color="auto"/>
        <w:bottom w:val="none" w:sz="0" w:space="0" w:color="auto"/>
        <w:right w:val="none" w:sz="0" w:space="0" w:color="auto"/>
      </w:divBdr>
    </w:div>
    <w:div w:id="1230925123">
      <w:bodyDiv w:val="1"/>
      <w:marLeft w:val="0"/>
      <w:marRight w:val="0"/>
      <w:marTop w:val="0"/>
      <w:marBottom w:val="0"/>
      <w:divBdr>
        <w:top w:val="none" w:sz="0" w:space="0" w:color="auto"/>
        <w:left w:val="none" w:sz="0" w:space="0" w:color="auto"/>
        <w:bottom w:val="none" w:sz="0" w:space="0" w:color="auto"/>
        <w:right w:val="none" w:sz="0" w:space="0" w:color="auto"/>
      </w:divBdr>
    </w:div>
    <w:div w:id="1235971662">
      <w:bodyDiv w:val="1"/>
      <w:marLeft w:val="0"/>
      <w:marRight w:val="0"/>
      <w:marTop w:val="0"/>
      <w:marBottom w:val="0"/>
      <w:divBdr>
        <w:top w:val="none" w:sz="0" w:space="0" w:color="auto"/>
        <w:left w:val="none" w:sz="0" w:space="0" w:color="auto"/>
        <w:bottom w:val="none" w:sz="0" w:space="0" w:color="auto"/>
        <w:right w:val="none" w:sz="0" w:space="0" w:color="auto"/>
      </w:divBdr>
    </w:div>
    <w:div w:id="1238368926">
      <w:bodyDiv w:val="1"/>
      <w:marLeft w:val="0"/>
      <w:marRight w:val="0"/>
      <w:marTop w:val="0"/>
      <w:marBottom w:val="0"/>
      <w:divBdr>
        <w:top w:val="none" w:sz="0" w:space="0" w:color="auto"/>
        <w:left w:val="none" w:sz="0" w:space="0" w:color="auto"/>
        <w:bottom w:val="none" w:sz="0" w:space="0" w:color="auto"/>
        <w:right w:val="none" w:sz="0" w:space="0" w:color="auto"/>
      </w:divBdr>
    </w:div>
    <w:div w:id="1238396851">
      <w:bodyDiv w:val="1"/>
      <w:marLeft w:val="0"/>
      <w:marRight w:val="0"/>
      <w:marTop w:val="0"/>
      <w:marBottom w:val="0"/>
      <w:divBdr>
        <w:top w:val="none" w:sz="0" w:space="0" w:color="auto"/>
        <w:left w:val="none" w:sz="0" w:space="0" w:color="auto"/>
        <w:bottom w:val="none" w:sz="0" w:space="0" w:color="auto"/>
        <w:right w:val="none" w:sz="0" w:space="0" w:color="auto"/>
      </w:divBdr>
    </w:div>
    <w:div w:id="1238784774">
      <w:bodyDiv w:val="1"/>
      <w:marLeft w:val="0"/>
      <w:marRight w:val="0"/>
      <w:marTop w:val="0"/>
      <w:marBottom w:val="0"/>
      <w:divBdr>
        <w:top w:val="none" w:sz="0" w:space="0" w:color="auto"/>
        <w:left w:val="none" w:sz="0" w:space="0" w:color="auto"/>
        <w:bottom w:val="none" w:sz="0" w:space="0" w:color="auto"/>
        <w:right w:val="none" w:sz="0" w:space="0" w:color="auto"/>
      </w:divBdr>
    </w:div>
    <w:div w:id="1239636765">
      <w:bodyDiv w:val="1"/>
      <w:marLeft w:val="0"/>
      <w:marRight w:val="0"/>
      <w:marTop w:val="0"/>
      <w:marBottom w:val="0"/>
      <w:divBdr>
        <w:top w:val="none" w:sz="0" w:space="0" w:color="auto"/>
        <w:left w:val="none" w:sz="0" w:space="0" w:color="auto"/>
        <w:bottom w:val="none" w:sz="0" w:space="0" w:color="auto"/>
        <w:right w:val="none" w:sz="0" w:space="0" w:color="auto"/>
      </w:divBdr>
    </w:div>
    <w:div w:id="1240212144">
      <w:bodyDiv w:val="1"/>
      <w:marLeft w:val="0"/>
      <w:marRight w:val="0"/>
      <w:marTop w:val="0"/>
      <w:marBottom w:val="0"/>
      <w:divBdr>
        <w:top w:val="none" w:sz="0" w:space="0" w:color="auto"/>
        <w:left w:val="none" w:sz="0" w:space="0" w:color="auto"/>
        <w:bottom w:val="none" w:sz="0" w:space="0" w:color="auto"/>
        <w:right w:val="none" w:sz="0" w:space="0" w:color="auto"/>
      </w:divBdr>
    </w:div>
    <w:div w:id="1240553537">
      <w:bodyDiv w:val="1"/>
      <w:marLeft w:val="0"/>
      <w:marRight w:val="0"/>
      <w:marTop w:val="0"/>
      <w:marBottom w:val="0"/>
      <w:divBdr>
        <w:top w:val="none" w:sz="0" w:space="0" w:color="auto"/>
        <w:left w:val="none" w:sz="0" w:space="0" w:color="auto"/>
        <w:bottom w:val="none" w:sz="0" w:space="0" w:color="auto"/>
        <w:right w:val="none" w:sz="0" w:space="0" w:color="auto"/>
      </w:divBdr>
    </w:div>
    <w:div w:id="1240676688">
      <w:bodyDiv w:val="1"/>
      <w:marLeft w:val="0"/>
      <w:marRight w:val="0"/>
      <w:marTop w:val="0"/>
      <w:marBottom w:val="0"/>
      <w:divBdr>
        <w:top w:val="none" w:sz="0" w:space="0" w:color="auto"/>
        <w:left w:val="none" w:sz="0" w:space="0" w:color="auto"/>
        <w:bottom w:val="none" w:sz="0" w:space="0" w:color="auto"/>
        <w:right w:val="none" w:sz="0" w:space="0" w:color="auto"/>
      </w:divBdr>
    </w:div>
    <w:div w:id="1246068252">
      <w:bodyDiv w:val="1"/>
      <w:marLeft w:val="0"/>
      <w:marRight w:val="0"/>
      <w:marTop w:val="0"/>
      <w:marBottom w:val="0"/>
      <w:divBdr>
        <w:top w:val="none" w:sz="0" w:space="0" w:color="auto"/>
        <w:left w:val="none" w:sz="0" w:space="0" w:color="auto"/>
        <w:bottom w:val="none" w:sz="0" w:space="0" w:color="auto"/>
        <w:right w:val="none" w:sz="0" w:space="0" w:color="auto"/>
      </w:divBdr>
    </w:div>
    <w:div w:id="1249123057">
      <w:bodyDiv w:val="1"/>
      <w:marLeft w:val="0"/>
      <w:marRight w:val="0"/>
      <w:marTop w:val="0"/>
      <w:marBottom w:val="0"/>
      <w:divBdr>
        <w:top w:val="none" w:sz="0" w:space="0" w:color="auto"/>
        <w:left w:val="none" w:sz="0" w:space="0" w:color="auto"/>
        <w:bottom w:val="none" w:sz="0" w:space="0" w:color="auto"/>
        <w:right w:val="none" w:sz="0" w:space="0" w:color="auto"/>
      </w:divBdr>
    </w:div>
    <w:div w:id="1249651184">
      <w:bodyDiv w:val="1"/>
      <w:marLeft w:val="0"/>
      <w:marRight w:val="0"/>
      <w:marTop w:val="0"/>
      <w:marBottom w:val="0"/>
      <w:divBdr>
        <w:top w:val="none" w:sz="0" w:space="0" w:color="auto"/>
        <w:left w:val="none" w:sz="0" w:space="0" w:color="auto"/>
        <w:bottom w:val="none" w:sz="0" w:space="0" w:color="auto"/>
        <w:right w:val="none" w:sz="0" w:space="0" w:color="auto"/>
      </w:divBdr>
    </w:div>
    <w:div w:id="1251739217">
      <w:bodyDiv w:val="1"/>
      <w:marLeft w:val="0"/>
      <w:marRight w:val="0"/>
      <w:marTop w:val="0"/>
      <w:marBottom w:val="0"/>
      <w:divBdr>
        <w:top w:val="none" w:sz="0" w:space="0" w:color="auto"/>
        <w:left w:val="none" w:sz="0" w:space="0" w:color="auto"/>
        <w:bottom w:val="none" w:sz="0" w:space="0" w:color="auto"/>
        <w:right w:val="none" w:sz="0" w:space="0" w:color="auto"/>
      </w:divBdr>
    </w:div>
    <w:div w:id="1253901470">
      <w:bodyDiv w:val="1"/>
      <w:marLeft w:val="0"/>
      <w:marRight w:val="0"/>
      <w:marTop w:val="0"/>
      <w:marBottom w:val="0"/>
      <w:divBdr>
        <w:top w:val="none" w:sz="0" w:space="0" w:color="auto"/>
        <w:left w:val="none" w:sz="0" w:space="0" w:color="auto"/>
        <w:bottom w:val="none" w:sz="0" w:space="0" w:color="auto"/>
        <w:right w:val="none" w:sz="0" w:space="0" w:color="auto"/>
      </w:divBdr>
    </w:div>
    <w:div w:id="1254432834">
      <w:bodyDiv w:val="1"/>
      <w:marLeft w:val="0"/>
      <w:marRight w:val="0"/>
      <w:marTop w:val="0"/>
      <w:marBottom w:val="0"/>
      <w:divBdr>
        <w:top w:val="none" w:sz="0" w:space="0" w:color="auto"/>
        <w:left w:val="none" w:sz="0" w:space="0" w:color="auto"/>
        <w:bottom w:val="none" w:sz="0" w:space="0" w:color="auto"/>
        <w:right w:val="none" w:sz="0" w:space="0" w:color="auto"/>
      </w:divBdr>
    </w:div>
    <w:div w:id="1259095149">
      <w:bodyDiv w:val="1"/>
      <w:marLeft w:val="0"/>
      <w:marRight w:val="0"/>
      <w:marTop w:val="0"/>
      <w:marBottom w:val="0"/>
      <w:divBdr>
        <w:top w:val="none" w:sz="0" w:space="0" w:color="auto"/>
        <w:left w:val="none" w:sz="0" w:space="0" w:color="auto"/>
        <w:bottom w:val="none" w:sz="0" w:space="0" w:color="auto"/>
        <w:right w:val="none" w:sz="0" w:space="0" w:color="auto"/>
      </w:divBdr>
    </w:div>
    <w:div w:id="1259753800">
      <w:bodyDiv w:val="1"/>
      <w:marLeft w:val="0"/>
      <w:marRight w:val="0"/>
      <w:marTop w:val="0"/>
      <w:marBottom w:val="0"/>
      <w:divBdr>
        <w:top w:val="none" w:sz="0" w:space="0" w:color="auto"/>
        <w:left w:val="none" w:sz="0" w:space="0" w:color="auto"/>
        <w:bottom w:val="none" w:sz="0" w:space="0" w:color="auto"/>
        <w:right w:val="none" w:sz="0" w:space="0" w:color="auto"/>
      </w:divBdr>
      <w:divsChild>
        <w:div w:id="1280724616">
          <w:marLeft w:val="0"/>
          <w:marRight w:val="0"/>
          <w:marTop w:val="0"/>
          <w:marBottom w:val="0"/>
          <w:divBdr>
            <w:top w:val="none" w:sz="0" w:space="0" w:color="auto"/>
            <w:left w:val="none" w:sz="0" w:space="0" w:color="auto"/>
            <w:bottom w:val="none" w:sz="0" w:space="0" w:color="auto"/>
            <w:right w:val="none" w:sz="0" w:space="0" w:color="auto"/>
          </w:divBdr>
          <w:divsChild>
            <w:div w:id="711416673">
              <w:marLeft w:val="0"/>
              <w:marRight w:val="0"/>
              <w:marTop w:val="0"/>
              <w:marBottom w:val="0"/>
              <w:divBdr>
                <w:top w:val="none" w:sz="0" w:space="0" w:color="auto"/>
                <w:left w:val="none" w:sz="0" w:space="0" w:color="auto"/>
                <w:bottom w:val="none" w:sz="0" w:space="0" w:color="auto"/>
                <w:right w:val="none" w:sz="0" w:space="0" w:color="auto"/>
              </w:divBdr>
            </w:div>
          </w:divsChild>
        </w:div>
        <w:div w:id="191498216">
          <w:marLeft w:val="0"/>
          <w:marRight w:val="0"/>
          <w:marTop w:val="0"/>
          <w:marBottom w:val="0"/>
          <w:divBdr>
            <w:top w:val="none" w:sz="0" w:space="0" w:color="auto"/>
            <w:left w:val="none" w:sz="0" w:space="0" w:color="auto"/>
            <w:bottom w:val="none" w:sz="0" w:space="0" w:color="auto"/>
            <w:right w:val="none" w:sz="0" w:space="0" w:color="auto"/>
          </w:divBdr>
          <w:divsChild>
            <w:div w:id="1851989218">
              <w:marLeft w:val="0"/>
              <w:marRight w:val="0"/>
              <w:marTop w:val="0"/>
              <w:marBottom w:val="0"/>
              <w:divBdr>
                <w:top w:val="none" w:sz="0" w:space="0" w:color="auto"/>
                <w:left w:val="none" w:sz="0" w:space="0" w:color="auto"/>
                <w:bottom w:val="none" w:sz="0" w:space="0" w:color="auto"/>
                <w:right w:val="none" w:sz="0" w:space="0" w:color="auto"/>
              </w:divBdr>
              <w:divsChild>
                <w:div w:id="259721733">
                  <w:marLeft w:val="0"/>
                  <w:marRight w:val="0"/>
                  <w:marTop w:val="0"/>
                  <w:marBottom w:val="0"/>
                  <w:divBdr>
                    <w:top w:val="none" w:sz="0" w:space="0" w:color="auto"/>
                    <w:left w:val="none" w:sz="0" w:space="0" w:color="auto"/>
                    <w:bottom w:val="none" w:sz="0" w:space="0" w:color="auto"/>
                    <w:right w:val="none" w:sz="0" w:space="0" w:color="auto"/>
                  </w:divBdr>
                  <w:divsChild>
                    <w:div w:id="316343310">
                      <w:marLeft w:val="92"/>
                      <w:marRight w:val="92"/>
                      <w:marTop w:val="0"/>
                      <w:marBottom w:val="0"/>
                      <w:divBdr>
                        <w:top w:val="none" w:sz="0" w:space="0" w:color="auto"/>
                        <w:left w:val="none" w:sz="0" w:space="0" w:color="auto"/>
                        <w:bottom w:val="none" w:sz="0" w:space="0" w:color="auto"/>
                        <w:right w:val="none" w:sz="0" w:space="0" w:color="auto"/>
                      </w:divBdr>
                      <w:divsChild>
                        <w:div w:id="618029610">
                          <w:marLeft w:val="0"/>
                          <w:marRight w:val="0"/>
                          <w:marTop w:val="0"/>
                          <w:marBottom w:val="0"/>
                          <w:divBdr>
                            <w:top w:val="none" w:sz="0" w:space="0" w:color="auto"/>
                            <w:left w:val="none" w:sz="0" w:space="0" w:color="auto"/>
                            <w:bottom w:val="none" w:sz="0" w:space="0" w:color="auto"/>
                            <w:right w:val="none" w:sz="0" w:space="0" w:color="auto"/>
                          </w:divBdr>
                          <w:divsChild>
                            <w:div w:id="412046900">
                              <w:marLeft w:val="0"/>
                              <w:marRight w:val="0"/>
                              <w:marTop w:val="0"/>
                              <w:marBottom w:val="0"/>
                              <w:divBdr>
                                <w:top w:val="none" w:sz="0" w:space="0" w:color="auto"/>
                                <w:left w:val="none" w:sz="0" w:space="0" w:color="auto"/>
                                <w:bottom w:val="none" w:sz="0" w:space="0" w:color="auto"/>
                                <w:right w:val="none" w:sz="0" w:space="0" w:color="auto"/>
                              </w:divBdr>
                              <w:divsChild>
                                <w:div w:id="796873938">
                                  <w:marLeft w:val="0"/>
                                  <w:marRight w:val="0"/>
                                  <w:marTop w:val="0"/>
                                  <w:marBottom w:val="0"/>
                                  <w:divBdr>
                                    <w:top w:val="none" w:sz="0" w:space="0" w:color="auto"/>
                                    <w:left w:val="none" w:sz="0" w:space="0" w:color="auto"/>
                                    <w:bottom w:val="none" w:sz="0" w:space="0" w:color="auto"/>
                                    <w:right w:val="none" w:sz="0" w:space="0" w:color="auto"/>
                                  </w:divBdr>
                                  <w:divsChild>
                                    <w:div w:id="115950848">
                                      <w:marLeft w:val="0"/>
                                      <w:marRight w:val="0"/>
                                      <w:marTop w:val="0"/>
                                      <w:marBottom w:val="0"/>
                                      <w:divBdr>
                                        <w:top w:val="none" w:sz="0" w:space="0" w:color="auto"/>
                                        <w:left w:val="none" w:sz="0" w:space="0" w:color="auto"/>
                                        <w:bottom w:val="none" w:sz="0" w:space="0" w:color="auto"/>
                                        <w:right w:val="none" w:sz="0" w:space="0" w:color="auto"/>
                                      </w:divBdr>
                                      <w:divsChild>
                                        <w:div w:id="727651620">
                                          <w:marLeft w:val="-122"/>
                                          <w:marRight w:val="-122"/>
                                          <w:marTop w:val="0"/>
                                          <w:marBottom w:val="122"/>
                                          <w:divBdr>
                                            <w:top w:val="single" w:sz="2" w:space="5" w:color="DDDDDD"/>
                                            <w:left w:val="single" w:sz="2" w:space="6" w:color="DDDDDD"/>
                                            <w:bottom w:val="single" w:sz="2" w:space="5" w:color="DDDDDD"/>
                                            <w:right w:val="single" w:sz="2" w:space="6" w:color="DDDDDD"/>
                                          </w:divBdr>
                                          <w:divsChild>
                                            <w:div w:id="1419204999">
                                              <w:marLeft w:val="0"/>
                                              <w:marRight w:val="0"/>
                                              <w:marTop w:val="0"/>
                                              <w:marBottom w:val="0"/>
                                              <w:divBdr>
                                                <w:top w:val="none" w:sz="0" w:space="0" w:color="auto"/>
                                                <w:left w:val="none" w:sz="0" w:space="0" w:color="auto"/>
                                                <w:bottom w:val="none" w:sz="0" w:space="0" w:color="auto"/>
                                                <w:right w:val="none" w:sz="0" w:space="0" w:color="auto"/>
                                              </w:divBdr>
                                              <w:divsChild>
                                                <w:div w:id="12583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0406960">
      <w:bodyDiv w:val="1"/>
      <w:marLeft w:val="0"/>
      <w:marRight w:val="0"/>
      <w:marTop w:val="0"/>
      <w:marBottom w:val="0"/>
      <w:divBdr>
        <w:top w:val="none" w:sz="0" w:space="0" w:color="auto"/>
        <w:left w:val="none" w:sz="0" w:space="0" w:color="auto"/>
        <w:bottom w:val="none" w:sz="0" w:space="0" w:color="auto"/>
        <w:right w:val="none" w:sz="0" w:space="0" w:color="auto"/>
      </w:divBdr>
    </w:div>
    <w:div w:id="1263034644">
      <w:bodyDiv w:val="1"/>
      <w:marLeft w:val="0"/>
      <w:marRight w:val="0"/>
      <w:marTop w:val="0"/>
      <w:marBottom w:val="0"/>
      <w:divBdr>
        <w:top w:val="none" w:sz="0" w:space="0" w:color="auto"/>
        <w:left w:val="none" w:sz="0" w:space="0" w:color="auto"/>
        <w:bottom w:val="none" w:sz="0" w:space="0" w:color="auto"/>
        <w:right w:val="none" w:sz="0" w:space="0" w:color="auto"/>
      </w:divBdr>
    </w:div>
    <w:div w:id="1272469844">
      <w:bodyDiv w:val="1"/>
      <w:marLeft w:val="0"/>
      <w:marRight w:val="0"/>
      <w:marTop w:val="0"/>
      <w:marBottom w:val="0"/>
      <w:divBdr>
        <w:top w:val="none" w:sz="0" w:space="0" w:color="auto"/>
        <w:left w:val="none" w:sz="0" w:space="0" w:color="auto"/>
        <w:bottom w:val="none" w:sz="0" w:space="0" w:color="auto"/>
        <w:right w:val="none" w:sz="0" w:space="0" w:color="auto"/>
      </w:divBdr>
    </w:div>
    <w:div w:id="1280070125">
      <w:bodyDiv w:val="1"/>
      <w:marLeft w:val="0"/>
      <w:marRight w:val="0"/>
      <w:marTop w:val="0"/>
      <w:marBottom w:val="0"/>
      <w:divBdr>
        <w:top w:val="none" w:sz="0" w:space="0" w:color="auto"/>
        <w:left w:val="none" w:sz="0" w:space="0" w:color="auto"/>
        <w:bottom w:val="none" w:sz="0" w:space="0" w:color="auto"/>
        <w:right w:val="none" w:sz="0" w:space="0" w:color="auto"/>
      </w:divBdr>
    </w:div>
    <w:div w:id="1281916305">
      <w:bodyDiv w:val="1"/>
      <w:marLeft w:val="0"/>
      <w:marRight w:val="0"/>
      <w:marTop w:val="0"/>
      <w:marBottom w:val="0"/>
      <w:divBdr>
        <w:top w:val="none" w:sz="0" w:space="0" w:color="auto"/>
        <w:left w:val="none" w:sz="0" w:space="0" w:color="auto"/>
        <w:bottom w:val="none" w:sz="0" w:space="0" w:color="auto"/>
        <w:right w:val="none" w:sz="0" w:space="0" w:color="auto"/>
      </w:divBdr>
    </w:div>
    <w:div w:id="1282035618">
      <w:bodyDiv w:val="1"/>
      <w:marLeft w:val="0"/>
      <w:marRight w:val="0"/>
      <w:marTop w:val="0"/>
      <w:marBottom w:val="0"/>
      <w:divBdr>
        <w:top w:val="none" w:sz="0" w:space="0" w:color="auto"/>
        <w:left w:val="none" w:sz="0" w:space="0" w:color="auto"/>
        <w:bottom w:val="none" w:sz="0" w:space="0" w:color="auto"/>
        <w:right w:val="none" w:sz="0" w:space="0" w:color="auto"/>
      </w:divBdr>
    </w:div>
    <w:div w:id="1284312876">
      <w:bodyDiv w:val="1"/>
      <w:marLeft w:val="0"/>
      <w:marRight w:val="0"/>
      <w:marTop w:val="0"/>
      <w:marBottom w:val="0"/>
      <w:divBdr>
        <w:top w:val="none" w:sz="0" w:space="0" w:color="auto"/>
        <w:left w:val="none" w:sz="0" w:space="0" w:color="auto"/>
        <w:bottom w:val="none" w:sz="0" w:space="0" w:color="auto"/>
        <w:right w:val="none" w:sz="0" w:space="0" w:color="auto"/>
      </w:divBdr>
    </w:div>
    <w:div w:id="1285118128">
      <w:bodyDiv w:val="1"/>
      <w:marLeft w:val="0"/>
      <w:marRight w:val="0"/>
      <w:marTop w:val="0"/>
      <w:marBottom w:val="0"/>
      <w:divBdr>
        <w:top w:val="none" w:sz="0" w:space="0" w:color="auto"/>
        <w:left w:val="none" w:sz="0" w:space="0" w:color="auto"/>
        <w:bottom w:val="none" w:sz="0" w:space="0" w:color="auto"/>
        <w:right w:val="none" w:sz="0" w:space="0" w:color="auto"/>
      </w:divBdr>
    </w:div>
    <w:div w:id="1288972148">
      <w:bodyDiv w:val="1"/>
      <w:marLeft w:val="0"/>
      <w:marRight w:val="0"/>
      <w:marTop w:val="0"/>
      <w:marBottom w:val="0"/>
      <w:divBdr>
        <w:top w:val="none" w:sz="0" w:space="0" w:color="auto"/>
        <w:left w:val="none" w:sz="0" w:space="0" w:color="auto"/>
        <w:bottom w:val="none" w:sz="0" w:space="0" w:color="auto"/>
        <w:right w:val="none" w:sz="0" w:space="0" w:color="auto"/>
      </w:divBdr>
    </w:div>
    <w:div w:id="1293558701">
      <w:bodyDiv w:val="1"/>
      <w:marLeft w:val="0"/>
      <w:marRight w:val="0"/>
      <w:marTop w:val="0"/>
      <w:marBottom w:val="0"/>
      <w:divBdr>
        <w:top w:val="none" w:sz="0" w:space="0" w:color="auto"/>
        <w:left w:val="none" w:sz="0" w:space="0" w:color="auto"/>
        <w:bottom w:val="none" w:sz="0" w:space="0" w:color="auto"/>
        <w:right w:val="none" w:sz="0" w:space="0" w:color="auto"/>
      </w:divBdr>
    </w:div>
    <w:div w:id="1298604772">
      <w:bodyDiv w:val="1"/>
      <w:marLeft w:val="0"/>
      <w:marRight w:val="0"/>
      <w:marTop w:val="0"/>
      <w:marBottom w:val="0"/>
      <w:divBdr>
        <w:top w:val="none" w:sz="0" w:space="0" w:color="auto"/>
        <w:left w:val="none" w:sz="0" w:space="0" w:color="auto"/>
        <w:bottom w:val="none" w:sz="0" w:space="0" w:color="auto"/>
        <w:right w:val="none" w:sz="0" w:space="0" w:color="auto"/>
      </w:divBdr>
    </w:div>
    <w:div w:id="1301571140">
      <w:bodyDiv w:val="1"/>
      <w:marLeft w:val="0"/>
      <w:marRight w:val="0"/>
      <w:marTop w:val="0"/>
      <w:marBottom w:val="0"/>
      <w:divBdr>
        <w:top w:val="none" w:sz="0" w:space="0" w:color="auto"/>
        <w:left w:val="none" w:sz="0" w:space="0" w:color="auto"/>
        <w:bottom w:val="none" w:sz="0" w:space="0" w:color="auto"/>
        <w:right w:val="none" w:sz="0" w:space="0" w:color="auto"/>
      </w:divBdr>
    </w:div>
    <w:div w:id="1304500794">
      <w:bodyDiv w:val="1"/>
      <w:marLeft w:val="0"/>
      <w:marRight w:val="0"/>
      <w:marTop w:val="0"/>
      <w:marBottom w:val="0"/>
      <w:divBdr>
        <w:top w:val="none" w:sz="0" w:space="0" w:color="auto"/>
        <w:left w:val="none" w:sz="0" w:space="0" w:color="auto"/>
        <w:bottom w:val="none" w:sz="0" w:space="0" w:color="auto"/>
        <w:right w:val="none" w:sz="0" w:space="0" w:color="auto"/>
      </w:divBdr>
    </w:div>
    <w:div w:id="1305306343">
      <w:bodyDiv w:val="1"/>
      <w:marLeft w:val="0"/>
      <w:marRight w:val="0"/>
      <w:marTop w:val="0"/>
      <w:marBottom w:val="0"/>
      <w:divBdr>
        <w:top w:val="none" w:sz="0" w:space="0" w:color="auto"/>
        <w:left w:val="none" w:sz="0" w:space="0" w:color="auto"/>
        <w:bottom w:val="none" w:sz="0" w:space="0" w:color="auto"/>
        <w:right w:val="none" w:sz="0" w:space="0" w:color="auto"/>
      </w:divBdr>
    </w:div>
    <w:div w:id="1309632784">
      <w:bodyDiv w:val="1"/>
      <w:marLeft w:val="0"/>
      <w:marRight w:val="0"/>
      <w:marTop w:val="0"/>
      <w:marBottom w:val="0"/>
      <w:divBdr>
        <w:top w:val="none" w:sz="0" w:space="0" w:color="auto"/>
        <w:left w:val="none" w:sz="0" w:space="0" w:color="auto"/>
        <w:bottom w:val="none" w:sz="0" w:space="0" w:color="auto"/>
        <w:right w:val="none" w:sz="0" w:space="0" w:color="auto"/>
      </w:divBdr>
    </w:div>
    <w:div w:id="1310329079">
      <w:bodyDiv w:val="1"/>
      <w:marLeft w:val="0"/>
      <w:marRight w:val="0"/>
      <w:marTop w:val="0"/>
      <w:marBottom w:val="0"/>
      <w:divBdr>
        <w:top w:val="none" w:sz="0" w:space="0" w:color="auto"/>
        <w:left w:val="none" w:sz="0" w:space="0" w:color="auto"/>
        <w:bottom w:val="none" w:sz="0" w:space="0" w:color="auto"/>
        <w:right w:val="none" w:sz="0" w:space="0" w:color="auto"/>
      </w:divBdr>
    </w:div>
    <w:div w:id="1312708944">
      <w:bodyDiv w:val="1"/>
      <w:marLeft w:val="0"/>
      <w:marRight w:val="0"/>
      <w:marTop w:val="0"/>
      <w:marBottom w:val="0"/>
      <w:divBdr>
        <w:top w:val="none" w:sz="0" w:space="0" w:color="auto"/>
        <w:left w:val="none" w:sz="0" w:space="0" w:color="auto"/>
        <w:bottom w:val="none" w:sz="0" w:space="0" w:color="auto"/>
        <w:right w:val="none" w:sz="0" w:space="0" w:color="auto"/>
      </w:divBdr>
    </w:div>
    <w:div w:id="1314992641">
      <w:bodyDiv w:val="1"/>
      <w:marLeft w:val="0"/>
      <w:marRight w:val="0"/>
      <w:marTop w:val="0"/>
      <w:marBottom w:val="0"/>
      <w:divBdr>
        <w:top w:val="none" w:sz="0" w:space="0" w:color="auto"/>
        <w:left w:val="none" w:sz="0" w:space="0" w:color="auto"/>
        <w:bottom w:val="none" w:sz="0" w:space="0" w:color="auto"/>
        <w:right w:val="none" w:sz="0" w:space="0" w:color="auto"/>
      </w:divBdr>
    </w:div>
    <w:div w:id="1320041392">
      <w:bodyDiv w:val="1"/>
      <w:marLeft w:val="0"/>
      <w:marRight w:val="0"/>
      <w:marTop w:val="0"/>
      <w:marBottom w:val="0"/>
      <w:divBdr>
        <w:top w:val="none" w:sz="0" w:space="0" w:color="auto"/>
        <w:left w:val="none" w:sz="0" w:space="0" w:color="auto"/>
        <w:bottom w:val="none" w:sz="0" w:space="0" w:color="auto"/>
        <w:right w:val="none" w:sz="0" w:space="0" w:color="auto"/>
      </w:divBdr>
    </w:div>
    <w:div w:id="1323317373">
      <w:bodyDiv w:val="1"/>
      <w:marLeft w:val="0"/>
      <w:marRight w:val="0"/>
      <w:marTop w:val="0"/>
      <w:marBottom w:val="0"/>
      <w:divBdr>
        <w:top w:val="none" w:sz="0" w:space="0" w:color="auto"/>
        <w:left w:val="none" w:sz="0" w:space="0" w:color="auto"/>
        <w:bottom w:val="none" w:sz="0" w:space="0" w:color="auto"/>
        <w:right w:val="none" w:sz="0" w:space="0" w:color="auto"/>
      </w:divBdr>
    </w:div>
    <w:div w:id="1323778583">
      <w:bodyDiv w:val="1"/>
      <w:marLeft w:val="0"/>
      <w:marRight w:val="0"/>
      <w:marTop w:val="0"/>
      <w:marBottom w:val="0"/>
      <w:divBdr>
        <w:top w:val="none" w:sz="0" w:space="0" w:color="auto"/>
        <w:left w:val="none" w:sz="0" w:space="0" w:color="auto"/>
        <w:bottom w:val="none" w:sz="0" w:space="0" w:color="auto"/>
        <w:right w:val="none" w:sz="0" w:space="0" w:color="auto"/>
      </w:divBdr>
    </w:div>
    <w:div w:id="1324317410">
      <w:bodyDiv w:val="1"/>
      <w:marLeft w:val="0"/>
      <w:marRight w:val="0"/>
      <w:marTop w:val="0"/>
      <w:marBottom w:val="0"/>
      <w:divBdr>
        <w:top w:val="none" w:sz="0" w:space="0" w:color="auto"/>
        <w:left w:val="none" w:sz="0" w:space="0" w:color="auto"/>
        <w:bottom w:val="none" w:sz="0" w:space="0" w:color="auto"/>
        <w:right w:val="none" w:sz="0" w:space="0" w:color="auto"/>
      </w:divBdr>
      <w:divsChild>
        <w:div w:id="1432428281">
          <w:marLeft w:val="0"/>
          <w:marRight w:val="0"/>
          <w:marTop w:val="0"/>
          <w:marBottom w:val="0"/>
          <w:divBdr>
            <w:top w:val="none" w:sz="0" w:space="0" w:color="auto"/>
            <w:left w:val="none" w:sz="0" w:space="0" w:color="auto"/>
            <w:bottom w:val="none" w:sz="0" w:space="0" w:color="auto"/>
            <w:right w:val="none" w:sz="0" w:space="0" w:color="auto"/>
          </w:divBdr>
          <w:divsChild>
            <w:div w:id="1438673860">
              <w:marLeft w:val="0"/>
              <w:marRight w:val="0"/>
              <w:marTop w:val="0"/>
              <w:marBottom w:val="0"/>
              <w:divBdr>
                <w:top w:val="none" w:sz="0" w:space="0" w:color="auto"/>
                <w:left w:val="none" w:sz="0" w:space="0" w:color="auto"/>
                <w:bottom w:val="none" w:sz="0" w:space="0" w:color="auto"/>
                <w:right w:val="none" w:sz="0" w:space="0" w:color="auto"/>
              </w:divBdr>
            </w:div>
          </w:divsChild>
        </w:div>
        <w:div w:id="426970965">
          <w:marLeft w:val="0"/>
          <w:marRight w:val="0"/>
          <w:marTop w:val="0"/>
          <w:marBottom w:val="0"/>
          <w:divBdr>
            <w:top w:val="none" w:sz="0" w:space="0" w:color="auto"/>
            <w:left w:val="none" w:sz="0" w:space="0" w:color="auto"/>
            <w:bottom w:val="none" w:sz="0" w:space="0" w:color="auto"/>
            <w:right w:val="none" w:sz="0" w:space="0" w:color="auto"/>
          </w:divBdr>
          <w:divsChild>
            <w:div w:id="1821726750">
              <w:marLeft w:val="0"/>
              <w:marRight w:val="0"/>
              <w:marTop w:val="0"/>
              <w:marBottom w:val="0"/>
              <w:divBdr>
                <w:top w:val="none" w:sz="0" w:space="0" w:color="auto"/>
                <w:left w:val="none" w:sz="0" w:space="0" w:color="auto"/>
                <w:bottom w:val="none" w:sz="0" w:space="0" w:color="auto"/>
                <w:right w:val="none" w:sz="0" w:space="0" w:color="auto"/>
              </w:divBdr>
              <w:divsChild>
                <w:div w:id="1497376043">
                  <w:marLeft w:val="0"/>
                  <w:marRight w:val="0"/>
                  <w:marTop w:val="0"/>
                  <w:marBottom w:val="0"/>
                  <w:divBdr>
                    <w:top w:val="none" w:sz="0" w:space="0" w:color="auto"/>
                    <w:left w:val="none" w:sz="0" w:space="0" w:color="auto"/>
                    <w:bottom w:val="none" w:sz="0" w:space="0" w:color="auto"/>
                    <w:right w:val="none" w:sz="0" w:space="0" w:color="auto"/>
                  </w:divBdr>
                  <w:divsChild>
                    <w:div w:id="403186049">
                      <w:marLeft w:val="225"/>
                      <w:marRight w:val="225"/>
                      <w:marTop w:val="0"/>
                      <w:marBottom w:val="0"/>
                      <w:divBdr>
                        <w:top w:val="none" w:sz="0" w:space="0" w:color="auto"/>
                        <w:left w:val="none" w:sz="0" w:space="0" w:color="auto"/>
                        <w:bottom w:val="none" w:sz="0" w:space="0" w:color="auto"/>
                        <w:right w:val="none" w:sz="0" w:space="0" w:color="auto"/>
                      </w:divBdr>
                      <w:divsChild>
                        <w:div w:id="1332836654">
                          <w:marLeft w:val="0"/>
                          <w:marRight w:val="0"/>
                          <w:marTop w:val="0"/>
                          <w:marBottom w:val="0"/>
                          <w:divBdr>
                            <w:top w:val="none" w:sz="0" w:space="0" w:color="auto"/>
                            <w:left w:val="none" w:sz="0" w:space="0" w:color="auto"/>
                            <w:bottom w:val="none" w:sz="0" w:space="0" w:color="auto"/>
                            <w:right w:val="none" w:sz="0" w:space="0" w:color="auto"/>
                          </w:divBdr>
                          <w:divsChild>
                            <w:div w:id="249895920">
                              <w:marLeft w:val="0"/>
                              <w:marRight w:val="0"/>
                              <w:marTop w:val="0"/>
                              <w:marBottom w:val="0"/>
                              <w:divBdr>
                                <w:top w:val="none" w:sz="0" w:space="0" w:color="auto"/>
                                <w:left w:val="none" w:sz="0" w:space="0" w:color="auto"/>
                                <w:bottom w:val="none" w:sz="0" w:space="0" w:color="auto"/>
                                <w:right w:val="none" w:sz="0" w:space="0" w:color="auto"/>
                              </w:divBdr>
                              <w:divsChild>
                                <w:div w:id="216598926">
                                  <w:marLeft w:val="0"/>
                                  <w:marRight w:val="0"/>
                                  <w:marTop w:val="0"/>
                                  <w:marBottom w:val="0"/>
                                  <w:divBdr>
                                    <w:top w:val="none" w:sz="0" w:space="0" w:color="auto"/>
                                    <w:left w:val="none" w:sz="0" w:space="0" w:color="auto"/>
                                    <w:bottom w:val="none" w:sz="0" w:space="0" w:color="auto"/>
                                    <w:right w:val="none" w:sz="0" w:space="0" w:color="auto"/>
                                  </w:divBdr>
                                  <w:divsChild>
                                    <w:div w:id="1451514730">
                                      <w:marLeft w:val="0"/>
                                      <w:marRight w:val="0"/>
                                      <w:marTop w:val="0"/>
                                      <w:marBottom w:val="0"/>
                                      <w:divBdr>
                                        <w:top w:val="none" w:sz="0" w:space="0" w:color="auto"/>
                                        <w:left w:val="none" w:sz="0" w:space="0" w:color="auto"/>
                                        <w:bottom w:val="none" w:sz="0" w:space="0" w:color="auto"/>
                                        <w:right w:val="none" w:sz="0" w:space="0" w:color="auto"/>
                                      </w:divBdr>
                                      <w:divsChild>
                                        <w:div w:id="1091509038">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05836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9285999">
      <w:bodyDiv w:val="1"/>
      <w:marLeft w:val="0"/>
      <w:marRight w:val="0"/>
      <w:marTop w:val="0"/>
      <w:marBottom w:val="0"/>
      <w:divBdr>
        <w:top w:val="none" w:sz="0" w:space="0" w:color="auto"/>
        <w:left w:val="none" w:sz="0" w:space="0" w:color="auto"/>
        <w:bottom w:val="none" w:sz="0" w:space="0" w:color="auto"/>
        <w:right w:val="none" w:sz="0" w:space="0" w:color="auto"/>
      </w:divBdr>
    </w:div>
    <w:div w:id="1331711874">
      <w:bodyDiv w:val="1"/>
      <w:marLeft w:val="0"/>
      <w:marRight w:val="0"/>
      <w:marTop w:val="0"/>
      <w:marBottom w:val="0"/>
      <w:divBdr>
        <w:top w:val="none" w:sz="0" w:space="0" w:color="auto"/>
        <w:left w:val="none" w:sz="0" w:space="0" w:color="auto"/>
        <w:bottom w:val="none" w:sz="0" w:space="0" w:color="auto"/>
        <w:right w:val="none" w:sz="0" w:space="0" w:color="auto"/>
      </w:divBdr>
    </w:div>
    <w:div w:id="1338383631">
      <w:bodyDiv w:val="1"/>
      <w:marLeft w:val="0"/>
      <w:marRight w:val="0"/>
      <w:marTop w:val="0"/>
      <w:marBottom w:val="0"/>
      <w:divBdr>
        <w:top w:val="none" w:sz="0" w:space="0" w:color="auto"/>
        <w:left w:val="none" w:sz="0" w:space="0" w:color="auto"/>
        <w:bottom w:val="none" w:sz="0" w:space="0" w:color="auto"/>
        <w:right w:val="none" w:sz="0" w:space="0" w:color="auto"/>
      </w:divBdr>
    </w:div>
    <w:div w:id="1341471728">
      <w:bodyDiv w:val="1"/>
      <w:marLeft w:val="0"/>
      <w:marRight w:val="0"/>
      <w:marTop w:val="0"/>
      <w:marBottom w:val="0"/>
      <w:divBdr>
        <w:top w:val="none" w:sz="0" w:space="0" w:color="auto"/>
        <w:left w:val="none" w:sz="0" w:space="0" w:color="auto"/>
        <w:bottom w:val="none" w:sz="0" w:space="0" w:color="auto"/>
        <w:right w:val="none" w:sz="0" w:space="0" w:color="auto"/>
      </w:divBdr>
      <w:divsChild>
        <w:div w:id="1238251326">
          <w:marLeft w:val="0"/>
          <w:marRight w:val="0"/>
          <w:marTop w:val="0"/>
          <w:marBottom w:val="0"/>
          <w:divBdr>
            <w:top w:val="none" w:sz="0" w:space="0" w:color="auto"/>
            <w:left w:val="none" w:sz="0" w:space="0" w:color="auto"/>
            <w:bottom w:val="none" w:sz="0" w:space="0" w:color="auto"/>
            <w:right w:val="none" w:sz="0" w:space="0" w:color="auto"/>
          </w:divBdr>
          <w:divsChild>
            <w:div w:id="1491171782">
              <w:marLeft w:val="0"/>
              <w:marRight w:val="0"/>
              <w:marTop w:val="0"/>
              <w:marBottom w:val="0"/>
              <w:divBdr>
                <w:top w:val="none" w:sz="0" w:space="0" w:color="auto"/>
                <w:left w:val="none" w:sz="0" w:space="0" w:color="auto"/>
                <w:bottom w:val="none" w:sz="0" w:space="0" w:color="auto"/>
                <w:right w:val="none" w:sz="0" w:space="0" w:color="auto"/>
              </w:divBdr>
            </w:div>
          </w:divsChild>
        </w:div>
        <w:div w:id="1917202267">
          <w:marLeft w:val="0"/>
          <w:marRight w:val="0"/>
          <w:marTop w:val="0"/>
          <w:marBottom w:val="0"/>
          <w:divBdr>
            <w:top w:val="none" w:sz="0" w:space="0" w:color="auto"/>
            <w:left w:val="none" w:sz="0" w:space="0" w:color="auto"/>
            <w:bottom w:val="none" w:sz="0" w:space="0" w:color="auto"/>
            <w:right w:val="none" w:sz="0" w:space="0" w:color="auto"/>
          </w:divBdr>
          <w:divsChild>
            <w:div w:id="7024816">
              <w:marLeft w:val="0"/>
              <w:marRight w:val="0"/>
              <w:marTop w:val="0"/>
              <w:marBottom w:val="0"/>
              <w:divBdr>
                <w:top w:val="none" w:sz="0" w:space="0" w:color="auto"/>
                <w:left w:val="none" w:sz="0" w:space="0" w:color="auto"/>
                <w:bottom w:val="none" w:sz="0" w:space="0" w:color="auto"/>
                <w:right w:val="none" w:sz="0" w:space="0" w:color="auto"/>
              </w:divBdr>
              <w:divsChild>
                <w:div w:id="126363644">
                  <w:marLeft w:val="0"/>
                  <w:marRight w:val="0"/>
                  <w:marTop w:val="0"/>
                  <w:marBottom w:val="0"/>
                  <w:divBdr>
                    <w:top w:val="none" w:sz="0" w:space="0" w:color="auto"/>
                    <w:left w:val="none" w:sz="0" w:space="0" w:color="auto"/>
                    <w:bottom w:val="none" w:sz="0" w:space="0" w:color="auto"/>
                    <w:right w:val="none" w:sz="0" w:space="0" w:color="auto"/>
                  </w:divBdr>
                  <w:divsChild>
                    <w:div w:id="1687093475">
                      <w:marLeft w:val="92"/>
                      <w:marRight w:val="92"/>
                      <w:marTop w:val="0"/>
                      <w:marBottom w:val="0"/>
                      <w:divBdr>
                        <w:top w:val="none" w:sz="0" w:space="0" w:color="auto"/>
                        <w:left w:val="none" w:sz="0" w:space="0" w:color="auto"/>
                        <w:bottom w:val="none" w:sz="0" w:space="0" w:color="auto"/>
                        <w:right w:val="none" w:sz="0" w:space="0" w:color="auto"/>
                      </w:divBdr>
                      <w:divsChild>
                        <w:div w:id="86007567">
                          <w:marLeft w:val="0"/>
                          <w:marRight w:val="0"/>
                          <w:marTop w:val="0"/>
                          <w:marBottom w:val="0"/>
                          <w:divBdr>
                            <w:top w:val="none" w:sz="0" w:space="0" w:color="auto"/>
                            <w:left w:val="none" w:sz="0" w:space="0" w:color="auto"/>
                            <w:bottom w:val="none" w:sz="0" w:space="0" w:color="auto"/>
                            <w:right w:val="none" w:sz="0" w:space="0" w:color="auto"/>
                          </w:divBdr>
                          <w:divsChild>
                            <w:div w:id="604657280">
                              <w:marLeft w:val="0"/>
                              <w:marRight w:val="0"/>
                              <w:marTop w:val="0"/>
                              <w:marBottom w:val="0"/>
                              <w:divBdr>
                                <w:top w:val="none" w:sz="0" w:space="0" w:color="auto"/>
                                <w:left w:val="none" w:sz="0" w:space="0" w:color="auto"/>
                                <w:bottom w:val="none" w:sz="0" w:space="0" w:color="auto"/>
                                <w:right w:val="none" w:sz="0" w:space="0" w:color="auto"/>
                              </w:divBdr>
                              <w:divsChild>
                                <w:div w:id="386413152">
                                  <w:marLeft w:val="0"/>
                                  <w:marRight w:val="0"/>
                                  <w:marTop w:val="0"/>
                                  <w:marBottom w:val="0"/>
                                  <w:divBdr>
                                    <w:top w:val="none" w:sz="0" w:space="0" w:color="auto"/>
                                    <w:left w:val="none" w:sz="0" w:space="0" w:color="auto"/>
                                    <w:bottom w:val="none" w:sz="0" w:space="0" w:color="auto"/>
                                    <w:right w:val="none" w:sz="0" w:space="0" w:color="auto"/>
                                  </w:divBdr>
                                  <w:divsChild>
                                    <w:div w:id="796143493">
                                      <w:marLeft w:val="0"/>
                                      <w:marRight w:val="0"/>
                                      <w:marTop w:val="0"/>
                                      <w:marBottom w:val="0"/>
                                      <w:divBdr>
                                        <w:top w:val="none" w:sz="0" w:space="0" w:color="auto"/>
                                        <w:left w:val="none" w:sz="0" w:space="0" w:color="auto"/>
                                        <w:bottom w:val="none" w:sz="0" w:space="0" w:color="auto"/>
                                        <w:right w:val="none" w:sz="0" w:space="0" w:color="auto"/>
                                      </w:divBdr>
                                      <w:divsChild>
                                        <w:div w:id="1897621609">
                                          <w:marLeft w:val="-122"/>
                                          <w:marRight w:val="-122"/>
                                          <w:marTop w:val="0"/>
                                          <w:marBottom w:val="122"/>
                                          <w:divBdr>
                                            <w:top w:val="single" w:sz="2" w:space="5" w:color="DDDDDD"/>
                                            <w:left w:val="single" w:sz="2" w:space="6" w:color="DDDDDD"/>
                                            <w:bottom w:val="single" w:sz="2" w:space="5" w:color="DDDDDD"/>
                                            <w:right w:val="single" w:sz="2" w:space="6" w:color="DDDDDD"/>
                                          </w:divBdr>
                                          <w:divsChild>
                                            <w:div w:id="266351352">
                                              <w:marLeft w:val="0"/>
                                              <w:marRight w:val="0"/>
                                              <w:marTop w:val="0"/>
                                              <w:marBottom w:val="0"/>
                                              <w:divBdr>
                                                <w:top w:val="none" w:sz="0" w:space="0" w:color="auto"/>
                                                <w:left w:val="none" w:sz="0" w:space="0" w:color="auto"/>
                                                <w:bottom w:val="none" w:sz="0" w:space="0" w:color="auto"/>
                                                <w:right w:val="none" w:sz="0" w:space="0" w:color="auto"/>
                                              </w:divBdr>
                                              <w:divsChild>
                                                <w:div w:id="171993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548007">
      <w:bodyDiv w:val="1"/>
      <w:marLeft w:val="0"/>
      <w:marRight w:val="0"/>
      <w:marTop w:val="0"/>
      <w:marBottom w:val="0"/>
      <w:divBdr>
        <w:top w:val="none" w:sz="0" w:space="0" w:color="auto"/>
        <w:left w:val="none" w:sz="0" w:space="0" w:color="auto"/>
        <w:bottom w:val="none" w:sz="0" w:space="0" w:color="auto"/>
        <w:right w:val="none" w:sz="0" w:space="0" w:color="auto"/>
      </w:divBdr>
    </w:div>
    <w:div w:id="1344630174">
      <w:bodyDiv w:val="1"/>
      <w:marLeft w:val="0"/>
      <w:marRight w:val="0"/>
      <w:marTop w:val="0"/>
      <w:marBottom w:val="0"/>
      <w:divBdr>
        <w:top w:val="none" w:sz="0" w:space="0" w:color="auto"/>
        <w:left w:val="none" w:sz="0" w:space="0" w:color="auto"/>
        <w:bottom w:val="none" w:sz="0" w:space="0" w:color="auto"/>
        <w:right w:val="none" w:sz="0" w:space="0" w:color="auto"/>
      </w:divBdr>
    </w:div>
    <w:div w:id="1344745012">
      <w:bodyDiv w:val="1"/>
      <w:marLeft w:val="0"/>
      <w:marRight w:val="0"/>
      <w:marTop w:val="0"/>
      <w:marBottom w:val="0"/>
      <w:divBdr>
        <w:top w:val="none" w:sz="0" w:space="0" w:color="auto"/>
        <w:left w:val="none" w:sz="0" w:space="0" w:color="auto"/>
        <w:bottom w:val="none" w:sz="0" w:space="0" w:color="auto"/>
        <w:right w:val="none" w:sz="0" w:space="0" w:color="auto"/>
      </w:divBdr>
    </w:div>
    <w:div w:id="1344817867">
      <w:bodyDiv w:val="1"/>
      <w:marLeft w:val="0"/>
      <w:marRight w:val="0"/>
      <w:marTop w:val="0"/>
      <w:marBottom w:val="0"/>
      <w:divBdr>
        <w:top w:val="none" w:sz="0" w:space="0" w:color="auto"/>
        <w:left w:val="none" w:sz="0" w:space="0" w:color="auto"/>
        <w:bottom w:val="none" w:sz="0" w:space="0" w:color="auto"/>
        <w:right w:val="none" w:sz="0" w:space="0" w:color="auto"/>
      </w:divBdr>
    </w:div>
    <w:div w:id="1348827187">
      <w:bodyDiv w:val="1"/>
      <w:marLeft w:val="0"/>
      <w:marRight w:val="0"/>
      <w:marTop w:val="0"/>
      <w:marBottom w:val="0"/>
      <w:divBdr>
        <w:top w:val="none" w:sz="0" w:space="0" w:color="auto"/>
        <w:left w:val="none" w:sz="0" w:space="0" w:color="auto"/>
        <w:bottom w:val="none" w:sz="0" w:space="0" w:color="auto"/>
        <w:right w:val="none" w:sz="0" w:space="0" w:color="auto"/>
      </w:divBdr>
    </w:div>
    <w:div w:id="1350988953">
      <w:bodyDiv w:val="1"/>
      <w:marLeft w:val="0"/>
      <w:marRight w:val="0"/>
      <w:marTop w:val="0"/>
      <w:marBottom w:val="0"/>
      <w:divBdr>
        <w:top w:val="none" w:sz="0" w:space="0" w:color="auto"/>
        <w:left w:val="none" w:sz="0" w:space="0" w:color="auto"/>
        <w:bottom w:val="none" w:sz="0" w:space="0" w:color="auto"/>
        <w:right w:val="none" w:sz="0" w:space="0" w:color="auto"/>
      </w:divBdr>
    </w:div>
    <w:div w:id="1354765608">
      <w:bodyDiv w:val="1"/>
      <w:marLeft w:val="0"/>
      <w:marRight w:val="0"/>
      <w:marTop w:val="0"/>
      <w:marBottom w:val="0"/>
      <w:divBdr>
        <w:top w:val="none" w:sz="0" w:space="0" w:color="auto"/>
        <w:left w:val="none" w:sz="0" w:space="0" w:color="auto"/>
        <w:bottom w:val="none" w:sz="0" w:space="0" w:color="auto"/>
        <w:right w:val="none" w:sz="0" w:space="0" w:color="auto"/>
      </w:divBdr>
    </w:div>
    <w:div w:id="1355693004">
      <w:bodyDiv w:val="1"/>
      <w:marLeft w:val="0"/>
      <w:marRight w:val="0"/>
      <w:marTop w:val="0"/>
      <w:marBottom w:val="0"/>
      <w:divBdr>
        <w:top w:val="none" w:sz="0" w:space="0" w:color="auto"/>
        <w:left w:val="none" w:sz="0" w:space="0" w:color="auto"/>
        <w:bottom w:val="none" w:sz="0" w:space="0" w:color="auto"/>
        <w:right w:val="none" w:sz="0" w:space="0" w:color="auto"/>
      </w:divBdr>
    </w:div>
    <w:div w:id="1359817018">
      <w:bodyDiv w:val="1"/>
      <w:marLeft w:val="0"/>
      <w:marRight w:val="0"/>
      <w:marTop w:val="0"/>
      <w:marBottom w:val="0"/>
      <w:divBdr>
        <w:top w:val="none" w:sz="0" w:space="0" w:color="auto"/>
        <w:left w:val="none" w:sz="0" w:space="0" w:color="auto"/>
        <w:bottom w:val="none" w:sz="0" w:space="0" w:color="auto"/>
        <w:right w:val="none" w:sz="0" w:space="0" w:color="auto"/>
      </w:divBdr>
    </w:div>
    <w:div w:id="1361198704">
      <w:bodyDiv w:val="1"/>
      <w:marLeft w:val="0"/>
      <w:marRight w:val="0"/>
      <w:marTop w:val="0"/>
      <w:marBottom w:val="0"/>
      <w:divBdr>
        <w:top w:val="none" w:sz="0" w:space="0" w:color="auto"/>
        <w:left w:val="none" w:sz="0" w:space="0" w:color="auto"/>
        <w:bottom w:val="none" w:sz="0" w:space="0" w:color="auto"/>
        <w:right w:val="none" w:sz="0" w:space="0" w:color="auto"/>
      </w:divBdr>
    </w:div>
    <w:div w:id="1367413206">
      <w:bodyDiv w:val="1"/>
      <w:marLeft w:val="0"/>
      <w:marRight w:val="0"/>
      <w:marTop w:val="0"/>
      <w:marBottom w:val="0"/>
      <w:divBdr>
        <w:top w:val="none" w:sz="0" w:space="0" w:color="auto"/>
        <w:left w:val="none" w:sz="0" w:space="0" w:color="auto"/>
        <w:bottom w:val="none" w:sz="0" w:space="0" w:color="auto"/>
        <w:right w:val="none" w:sz="0" w:space="0" w:color="auto"/>
      </w:divBdr>
    </w:div>
    <w:div w:id="1368262956">
      <w:bodyDiv w:val="1"/>
      <w:marLeft w:val="0"/>
      <w:marRight w:val="0"/>
      <w:marTop w:val="0"/>
      <w:marBottom w:val="0"/>
      <w:divBdr>
        <w:top w:val="none" w:sz="0" w:space="0" w:color="auto"/>
        <w:left w:val="none" w:sz="0" w:space="0" w:color="auto"/>
        <w:bottom w:val="none" w:sz="0" w:space="0" w:color="auto"/>
        <w:right w:val="none" w:sz="0" w:space="0" w:color="auto"/>
      </w:divBdr>
    </w:div>
    <w:div w:id="1368483011">
      <w:bodyDiv w:val="1"/>
      <w:marLeft w:val="0"/>
      <w:marRight w:val="0"/>
      <w:marTop w:val="0"/>
      <w:marBottom w:val="0"/>
      <w:divBdr>
        <w:top w:val="none" w:sz="0" w:space="0" w:color="auto"/>
        <w:left w:val="none" w:sz="0" w:space="0" w:color="auto"/>
        <w:bottom w:val="none" w:sz="0" w:space="0" w:color="auto"/>
        <w:right w:val="none" w:sz="0" w:space="0" w:color="auto"/>
      </w:divBdr>
    </w:div>
    <w:div w:id="1369451602">
      <w:bodyDiv w:val="1"/>
      <w:marLeft w:val="0"/>
      <w:marRight w:val="0"/>
      <w:marTop w:val="0"/>
      <w:marBottom w:val="0"/>
      <w:divBdr>
        <w:top w:val="none" w:sz="0" w:space="0" w:color="auto"/>
        <w:left w:val="none" w:sz="0" w:space="0" w:color="auto"/>
        <w:bottom w:val="none" w:sz="0" w:space="0" w:color="auto"/>
        <w:right w:val="none" w:sz="0" w:space="0" w:color="auto"/>
      </w:divBdr>
    </w:div>
    <w:div w:id="1370496983">
      <w:bodyDiv w:val="1"/>
      <w:marLeft w:val="0"/>
      <w:marRight w:val="0"/>
      <w:marTop w:val="0"/>
      <w:marBottom w:val="0"/>
      <w:divBdr>
        <w:top w:val="none" w:sz="0" w:space="0" w:color="auto"/>
        <w:left w:val="none" w:sz="0" w:space="0" w:color="auto"/>
        <w:bottom w:val="none" w:sz="0" w:space="0" w:color="auto"/>
        <w:right w:val="none" w:sz="0" w:space="0" w:color="auto"/>
      </w:divBdr>
    </w:div>
    <w:div w:id="1373001882">
      <w:bodyDiv w:val="1"/>
      <w:marLeft w:val="0"/>
      <w:marRight w:val="0"/>
      <w:marTop w:val="0"/>
      <w:marBottom w:val="0"/>
      <w:divBdr>
        <w:top w:val="none" w:sz="0" w:space="0" w:color="auto"/>
        <w:left w:val="none" w:sz="0" w:space="0" w:color="auto"/>
        <w:bottom w:val="none" w:sz="0" w:space="0" w:color="auto"/>
        <w:right w:val="none" w:sz="0" w:space="0" w:color="auto"/>
      </w:divBdr>
    </w:div>
    <w:div w:id="1373965797">
      <w:bodyDiv w:val="1"/>
      <w:marLeft w:val="0"/>
      <w:marRight w:val="0"/>
      <w:marTop w:val="0"/>
      <w:marBottom w:val="0"/>
      <w:divBdr>
        <w:top w:val="none" w:sz="0" w:space="0" w:color="auto"/>
        <w:left w:val="none" w:sz="0" w:space="0" w:color="auto"/>
        <w:bottom w:val="none" w:sz="0" w:space="0" w:color="auto"/>
        <w:right w:val="none" w:sz="0" w:space="0" w:color="auto"/>
      </w:divBdr>
    </w:div>
    <w:div w:id="1374116680">
      <w:bodyDiv w:val="1"/>
      <w:marLeft w:val="0"/>
      <w:marRight w:val="0"/>
      <w:marTop w:val="0"/>
      <w:marBottom w:val="0"/>
      <w:divBdr>
        <w:top w:val="none" w:sz="0" w:space="0" w:color="auto"/>
        <w:left w:val="none" w:sz="0" w:space="0" w:color="auto"/>
        <w:bottom w:val="none" w:sz="0" w:space="0" w:color="auto"/>
        <w:right w:val="none" w:sz="0" w:space="0" w:color="auto"/>
      </w:divBdr>
      <w:divsChild>
        <w:div w:id="237178479">
          <w:marLeft w:val="0"/>
          <w:marRight w:val="0"/>
          <w:marTop w:val="0"/>
          <w:marBottom w:val="0"/>
          <w:divBdr>
            <w:top w:val="none" w:sz="0" w:space="0" w:color="auto"/>
            <w:left w:val="none" w:sz="0" w:space="0" w:color="auto"/>
            <w:bottom w:val="none" w:sz="0" w:space="0" w:color="auto"/>
            <w:right w:val="none" w:sz="0" w:space="0" w:color="auto"/>
          </w:divBdr>
        </w:div>
      </w:divsChild>
    </w:div>
    <w:div w:id="1375695621">
      <w:bodyDiv w:val="1"/>
      <w:marLeft w:val="0"/>
      <w:marRight w:val="0"/>
      <w:marTop w:val="0"/>
      <w:marBottom w:val="0"/>
      <w:divBdr>
        <w:top w:val="none" w:sz="0" w:space="0" w:color="auto"/>
        <w:left w:val="none" w:sz="0" w:space="0" w:color="auto"/>
        <w:bottom w:val="none" w:sz="0" w:space="0" w:color="auto"/>
        <w:right w:val="none" w:sz="0" w:space="0" w:color="auto"/>
      </w:divBdr>
    </w:div>
    <w:div w:id="1380281684">
      <w:bodyDiv w:val="1"/>
      <w:marLeft w:val="0"/>
      <w:marRight w:val="0"/>
      <w:marTop w:val="0"/>
      <w:marBottom w:val="0"/>
      <w:divBdr>
        <w:top w:val="none" w:sz="0" w:space="0" w:color="auto"/>
        <w:left w:val="none" w:sz="0" w:space="0" w:color="auto"/>
        <w:bottom w:val="none" w:sz="0" w:space="0" w:color="auto"/>
        <w:right w:val="none" w:sz="0" w:space="0" w:color="auto"/>
      </w:divBdr>
    </w:div>
    <w:div w:id="1388533712">
      <w:bodyDiv w:val="1"/>
      <w:marLeft w:val="0"/>
      <w:marRight w:val="0"/>
      <w:marTop w:val="0"/>
      <w:marBottom w:val="0"/>
      <w:divBdr>
        <w:top w:val="none" w:sz="0" w:space="0" w:color="auto"/>
        <w:left w:val="none" w:sz="0" w:space="0" w:color="auto"/>
        <w:bottom w:val="none" w:sz="0" w:space="0" w:color="auto"/>
        <w:right w:val="none" w:sz="0" w:space="0" w:color="auto"/>
      </w:divBdr>
    </w:div>
    <w:div w:id="1390422537">
      <w:bodyDiv w:val="1"/>
      <w:marLeft w:val="0"/>
      <w:marRight w:val="0"/>
      <w:marTop w:val="0"/>
      <w:marBottom w:val="0"/>
      <w:divBdr>
        <w:top w:val="none" w:sz="0" w:space="0" w:color="auto"/>
        <w:left w:val="none" w:sz="0" w:space="0" w:color="auto"/>
        <w:bottom w:val="none" w:sz="0" w:space="0" w:color="auto"/>
        <w:right w:val="none" w:sz="0" w:space="0" w:color="auto"/>
      </w:divBdr>
    </w:div>
    <w:div w:id="1392001275">
      <w:bodyDiv w:val="1"/>
      <w:marLeft w:val="0"/>
      <w:marRight w:val="0"/>
      <w:marTop w:val="0"/>
      <w:marBottom w:val="0"/>
      <w:divBdr>
        <w:top w:val="none" w:sz="0" w:space="0" w:color="auto"/>
        <w:left w:val="none" w:sz="0" w:space="0" w:color="auto"/>
        <w:bottom w:val="none" w:sz="0" w:space="0" w:color="auto"/>
        <w:right w:val="none" w:sz="0" w:space="0" w:color="auto"/>
      </w:divBdr>
    </w:div>
    <w:div w:id="1393966795">
      <w:bodyDiv w:val="1"/>
      <w:marLeft w:val="0"/>
      <w:marRight w:val="0"/>
      <w:marTop w:val="0"/>
      <w:marBottom w:val="0"/>
      <w:divBdr>
        <w:top w:val="none" w:sz="0" w:space="0" w:color="auto"/>
        <w:left w:val="none" w:sz="0" w:space="0" w:color="auto"/>
        <w:bottom w:val="none" w:sz="0" w:space="0" w:color="auto"/>
        <w:right w:val="none" w:sz="0" w:space="0" w:color="auto"/>
      </w:divBdr>
    </w:div>
    <w:div w:id="1394043910">
      <w:bodyDiv w:val="1"/>
      <w:marLeft w:val="0"/>
      <w:marRight w:val="0"/>
      <w:marTop w:val="0"/>
      <w:marBottom w:val="0"/>
      <w:divBdr>
        <w:top w:val="none" w:sz="0" w:space="0" w:color="auto"/>
        <w:left w:val="none" w:sz="0" w:space="0" w:color="auto"/>
        <w:bottom w:val="none" w:sz="0" w:space="0" w:color="auto"/>
        <w:right w:val="none" w:sz="0" w:space="0" w:color="auto"/>
      </w:divBdr>
    </w:div>
    <w:div w:id="1394814777">
      <w:bodyDiv w:val="1"/>
      <w:marLeft w:val="0"/>
      <w:marRight w:val="0"/>
      <w:marTop w:val="0"/>
      <w:marBottom w:val="0"/>
      <w:divBdr>
        <w:top w:val="none" w:sz="0" w:space="0" w:color="auto"/>
        <w:left w:val="none" w:sz="0" w:space="0" w:color="auto"/>
        <w:bottom w:val="none" w:sz="0" w:space="0" w:color="auto"/>
        <w:right w:val="none" w:sz="0" w:space="0" w:color="auto"/>
      </w:divBdr>
    </w:div>
    <w:div w:id="1395348894">
      <w:bodyDiv w:val="1"/>
      <w:marLeft w:val="0"/>
      <w:marRight w:val="0"/>
      <w:marTop w:val="0"/>
      <w:marBottom w:val="0"/>
      <w:divBdr>
        <w:top w:val="none" w:sz="0" w:space="0" w:color="auto"/>
        <w:left w:val="none" w:sz="0" w:space="0" w:color="auto"/>
        <w:bottom w:val="none" w:sz="0" w:space="0" w:color="auto"/>
        <w:right w:val="none" w:sz="0" w:space="0" w:color="auto"/>
      </w:divBdr>
      <w:divsChild>
        <w:div w:id="315767537">
          <w:marLeft w:val="0"/>
          <w:marRight w:val="0"/>
          <w:marTop w:val="0"/>
          <w:marBottom w:val="0"/>
          <w:divBdr>
            <w:top w:val="none" w:sz="0" w:space="0" w:color="auto"/>
            <w:left w:val="none" w:sz="0" w:space="0" w:color="auto"/>
            <w:bottom w:val="none" w:sz="0" w:space="0" w:color="auto"/>
            <w:right w:val="none" w:sz="0" w:space="0" w:color="auto"/>
          </w:divBdr>
        </w:div>
      </w:divsChild>
    </w:div>
    <w:div w:id="1395470116">
      <w:bodyDiv w:val="1"/>
      <w:marLeft w:val="0"/>
      <w:marRight w:val="0"/>
      <w:marTop w:val="0"/>
      <w:marBottom w:val="0"/>
      <w:divBdr>
        <w:top w:val="none" w:sz="0" w:space="0" w:color="auto"/>
        <w:left w:val="none" w:sz="0" w:space="0" w:color="auto"/>
        <w:bottom w:val="none" w:sz="0" w:space="0" w:color="auto"/>
        <w:right w:val="none" w:sz="0" w:space="0" w:color="auto"/>
      </w:divBdr>
      <w:divsChild>
        <w:div w:id="857894778">
          <w:marLeft w:val="0"/>
          <w:marRight w:val="0"/>
          <w:marTop w:val="0"/>
          <w:marBottom w:val="0"/>
          <w:divBdr>
            <w:top w:val="none" w:sz="0" w:space="0" w:color="auto"/>
            <w:left w:val="none" w:sz="0" w:space="0" w:color="auto"/>
            <w:bottom w:val="none" w:sz="0" w:space="0" w:color="auto"/>
            <w:right w:val="none" w:sz="0" w:space="0" w:color="auto"/>
          </w:divBdr>
        </w:div>
      </w:divsChild>
    </w:div>
    <w:div w:id="1395659805">
      <w:bodyDiv w:val="1"/>
      <w:marLeft w:val="0"/>
      <w:marRight w:val="0"/>
      <w:marTop w:val="0"/>
      <w:marBottom w:val="0"/>
      <w:divBdr>
        <w:top w:val="none" w:sz="0" w:space="0" w:color="auto"/>
        <w:left w:val="none" w:sz="0" w:space="0" w:color="auto"/>
        <w:bottom w:val="none" w:sz="0" w:space="0" w:color="auto"/>
        <w:right w:val="none" w:sz="0" w:space="0" w:color="auto"/>
      </w:divBdr>
    </w:div>
    <w:div w:id="1395926511">
      <w:bodyDiv w:val="1"/>
      <w:marLeft w:val="0"/>
      <w:marRight w:val="0"/>
      <w:marTop w:val="0"/>
      <w:marBottom w:val="0"/>
      <w:divBdr>
        <w:top w:val="none" w:sz="0" w:space="0" w:color="auto"/>
        <w:left w:val="none" w:sz="0" w:space="0" w:color="auto"/>
        <w:bottom w:val="none" w:sz="0" w:space="0" w:color="auto"/>
        <w:right w:val="none" w:sz="0" w:space="0" w:color="auto"/>
      </w:divBdr>
    </w:div>
    <w:div w:id="1400054109">
      <w:bodyDiv w:val="1"/>
      <w:marLeft w:val="0"/>
      <w:marRight w:val="0"/>
      <w:marTop w:val="0"/>
      <w:marBottom w:val="0"/>
      <w:divBdr>
        <w:top w:val="none" w:sz="0" w:space="0" w:color="auto"/>
        <w:left w:val="none" w:sz="0" w:space="0" w:color="auto"/>
        <w:bottom w:val="none" w:sz="0" w:space="0" w:color="auto"/>
        <w:right w:val="none" w:sz="0" w:space="0" w:color="auto"/>
      </w:divBdr>
    </w:div>
    <w:div w:id="1403216275">
      <w:bodyDiv w:val="1"/>
      <w:marLeft w:val="0"/>
      <w:marRight w:val="0"/>
      <w:marTop w:val="0"/>
      <w:marBottom w:val="0"/>
      <w:divBdr>
        <w:top w:val="none" w:sz="0" w:space="0" w:color="auto"/>
        <w:left w:val="none" w:sz="0" w:space="0" w:color="auto"/>
        <w:bottom w:val="none" w:sz="0" w:space="0" w:color="auto"/>
        <w:right w:val="none" w:sz="0" w:space="0" w:color="auto"/>
      </w:divBdr>
      <w:divsChild>
        <w:div w:id="1144590400">
          <w:marLeft w:val="0"/>
          <w:marRight w:val="0"/>
          <w:marTop w:val="0"/>
          <w:marBottom w:val="0"/>
          <w:divBdr>
            <w:top w:val="none" w:sz="0" w:space="0" w:color="auto"/>
            <w:left w:val="none" w:sz="0" w:space="0" w:color="auto"/>
            <w:bottom w:val="none" w:sz="0" w:space="0" w:color="auto"/>
            <w:right w:val="none" w:sz="0" w:space="0" w:color="auto"/>
          </w:divBdr>
          <w:divsChild>
            <w:div w:id="784541547">
              <w:marLeft w:val="0"/>
              <w:marRight w:val="0"/>
              <w:marTop w:val="0"/>
              <w:marBottom w:val="0"/>
              <w:divBdr>
                <w:top w:val="none" w:sz="0" w:space="0" w:color="auto"/>
                <w:left w:val="none" w:sz="0" w:space="0" w:color="auto"/>
                <w:bottom w:val="none" w:sz="0" w:space="0" w:color="auto"/>
                <w:right w:val="none" w:sz="0" w:space="0" w:color="auto"/>
              </w:divBdr>
            </w:div>
          </w:divsChild>
        </w:div>
        <w:div w:id="1839228440">
          <w:marLeft w:val="0"/>
          <w:marRight w:val="0"/>
          <w:marTop w:val="0"/>
          <w:marBottom w:val="0"/>
          <w:divBdr>
            <w:top w:val="none" w:sz="0" w:space="0" w:color="auto"/>
            <w:left w:val="none" w:sz="0" w:space="0" w:color="auto"/>
            <w:bottom w:val="none" w:sz="0" w:space="0" w:color="auto"/>
            <w:right w:val="none" w:sz="0" w:space="0" w:color="auto"/>
          </w:divBdr>
          <w:divsChild>
            <w:div w:id="2092654264">
              <w:marLeft w:val="0"/>
              <w:marRight w:val="0"/>
              <w:marTop w:val="0"/>
              <w:marBottom w:val="0"/>
              <w:divBdr>
                <w:top w:val="none" w:sz="0" w:space="0" w:color="auto"/>
                <w:left w:val="none" w:sz="0" w:space="0" w:color="auto"/>
                <w:bottom w:val="none" w:sz="0" w:space="0" w:color="auto"/>
                <w:right w:val="none" w:sz="0" w:space="0" w:color="auto"/>
              </w:divBdr>
              <w:divsChild>
                <w:div w:id="2135632438">
                  <w:marLeft w:val="0"/>
                  <w:marRight w:val="0"/>
                  <w:marTop w:val="0"/>
                  <w:marBottom w:val="0"/>
                  <w:divBdr>
                    <w:top w:val="none" w:sz="0" w:space="0" w:color="auto"/>
                    <w:left w:val="none" w:sz="0" w:space="0" w:color="auto"/>
                    <w:bottom w:val="none" w:sz="0" w:space="0" w:color="auto"/>
                    <w:right w:val="none" w:sz="0" w:space="0" w:color="auto"/>
                  </w:divBdr>
                  <w:divsChild>
                    <w:div w:id="1606765400">
                      <w:marLeft w:val="225"/>
                      <w:marRight w:val="225"/>
                      <w:marTop w:val="0"/>
                      <w:marBottom w:val="0"/>
                      <w:divBdr>
                        <w:top w:val="none" w:sz="0" w:space="0" w:color="auto"/>
                        <w:left w:val="none" w:sz="0" w:space="0" w:color="auto"/>
                        <w:bottom w:val="none" w:sz="0" w:space="0" w:color="auto"/>
                        <w:right w:val="none" w:sz="0" w:space="0" w:color="auto"/>
                      </w:divBdr>
                      <w:divsChild>
                        <w:div w:id="1615289593">
                          <w:marLeft w:val="0"/>
                          <w:marRight w:val="0"/>
                          <w:marTop w:val="0"/>
                          <w:marBottom w:val="0"/>
                          <w:divBdr>
                            <w:top w:val="none" w:sz="0" w:space="0" w:color="auto"/>
                            <w:left w:val="none" w:sz="0" w:space="0" w:color="auto"/>
                            <w:bottom w:val="none" w:sz="0" w:space="0" w:color="auto"/>
                            <w:right w:val="none" w:sz="0" w:space="0" w:color="auto"/>
                          </w:divBdr>
                          <w:divsChild>
                            <w:div w:id="869335993">
                              <w:marLeft w:val="0"/>
                              <w:marRight w:val="0"/>
                              <w:marTop w:val="0"/>
                              <w:marBottom w:val="0"/>
                              <w:divBdr>
                                <w:top w:val="none" w:sz="0" w:space="0" w:color="auto"/>
                                <w:left w:val="none" w:sz="0" w:space="0" w:color="auto"/>
                                <w:bottom w:val="none" w:sz="0" w:space="0" w:color="auto"/>
                                <w:right w:val="none" w:sz="0" w:space="0" w:color="auto"/>
                              </w:divBdr>
                              <w:divsChild>
                                <w:div w:id="840269297">
                                  <w:marLeft w:val="0"/>
                                  <w:marRight w:val="0"/>
                                  <w:marTop w:val="0"/>
                                  <w:marBottom w:val="0"/>
                                  <w:divBdr>
                                    <w:top w:val="none" w:sz="0" w:space="0" w:color="auto"/>
                                    <w:left w:val="none" w:sz="0" w:space="0" w:color="auto"/>
                                    <w:bottom w:val="none" w:sz="0" w:space="0" w:color="auto"/>
                                    <w:right w:val="none" w:sz="0" w:space="0" w:color="auto"/>
                                  </w:divBdr>
                                  <w:divsChild>
                                    <w:div w:id="308823229">
                                      <w:marLeft w:val="0"/>
                                      <w:marRight w:val="0"/>
                                      <w:marTop w:val="0"/>
                                      <w:marBottom w:val="0"/>
                                      <w:divBdr>
                                        <w:top w:val="none" w:sz="0" w:space="0" w:color="auto"/>
                                        <w:left w:val="none" w:sz="0" w:space="0" w:color="auto"/>
                                        <w:bottom w:val="none" w:sz="0" w:space="0" w:color="auto"/>
                                        <w:right w:val="none" w:sz="0" w:space="0" w:color="auto"/>
                                      </w:divBdr>
                                      <w:divsChild>
                                        <w:div w:id="1696688066">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21296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4838233">
      <w:bodyDiv w:val="1"/>
      <w:marLeft w:val="0"/>
      <w:marRight w:val="0"/>
      <w:marTop w:val="0"/>
      <w:marBottom w:val="0"/>
      <w:divBdr>
        <w:top w:val="none" w:sz="0" w:space="0" w:color="auto"/>
        <w:left w:val="none" w:sz="0" w:space="0" w:color="auto"/>
        <w:bottom w:val="none" w:sz="0" w:space="0" w:color="auto"/>
        <w:right w:val="none" w:sz="0" w:space="0" w:color="auto"/>
      </w:divBdr>
    </w:div>
    <w:div w:id="1405451866">
      <w:bodyDiv w:val="1"/>
      <w:marLeft w:val="0"/>
      <w:marRight w:val="0"/>
      <w:marTop w:val="0"/>
      <w:marBottom w:val="0"/>
      <w:divBdr>
        <w:top w:val="none" w:sz="0" w:space="0" w:color="auto"/>
        <w:left w:val="none" w:sz="0" w:space="0" w:color="auto"/>
        <w:bottom w:val="none" w:sz="0" w:space="0" w:color="auto"/>
        <w:right w:val="none" w:sz="0" w:space="0" w:color="auto"/>
      </w:divBdr>
    </w:div>
    <w:div w:id="1406344329">
      <w:bodyDiv w:val="1"/>
      <w:marLeft w:val="0"/>
      <w:marRight w:val="0"/>
      <w:marTop w:val="0"/>
      <w:marBottom w:val="0"/>
      <w:divBdr>
        <w:top w:val="none" w:sz="0" w:space="0" w:color="auto"/>
        <w:left w:val="none" w:sz="0" w:space="0" w:color="auto"/>
        <w:bottom w:val="none" w:sz="0" w:space="0" w:color="auto"/>
        <w:right w:val="none" w:sz="0" w:space="0" w:color="auto"/>
      </w:divBdr>
    </w:div>
    <w:div w:id="1406487635">
      <w:bodyDiv w:val="1"/>
      <w:marLeft w:val="0"/>
      <w:marRight w:val="0"/>
      <w:marTop w:val="0"/>
      <w:marBottom w:val="0"/>
      <w:divBdr>
        <w:top w:val="none" w:sz="0" w:space="0" w:color="auto"/>
        <w:left w:val="none" w:sz="0" w:space="0" w:color="auto"/>
        <w:bottom w:val="none" w:sz="0" w:space="0" w:color="auto"/>
        <w:right w:val="none" w:sz="0" w:space="0" w:color="auto"/>
      </w:divBdr>
    </w:div>
    <w:div w:id="1412777171">
      <w:bodyDiv w:val="1"/>
      <w:marLeft w:val="0"/>
      <w:marRight w:val="0"/>
      <w:marTop w:val="0"/>
      <w:marBottom w:val="0"/>
      <w:divBdr>
        <w:top w:val="none" w:sz="0" w:space="0" w:color="auto"/>
        <w:left w:val="none" w:sz="0" w:space="0" w:color="auto"/>
        <w:bottom w:val="none" w:sz="0" w:space="0" w:color="auto"/>
        <w:right w:val="none" w:sz="0" w:space="0" w:color="auto"/>
      </w:divBdr>
    </w:div>
    <w:div w:id="1422528529">
      <w:bodyDiv w:val="1"/>
      <w:marLeft w:val="0"/>
      <w:marRight w:val="0"/>
      <w:marTop w:val="0"/>
      <w:marBottom w:val="0"/>
      <w:divBdr>
        <w:top w:val="none" w:sz="0" w:space="0" w:color="auto"/>
        <w:left w:val="none" w:sz="0" w:space="0" w:color="auto"/>
        <w:bottom w:val="none" w:sz="0" w:space="0" w:color="auto"/>
        <w:right w:val="none" w:sz="0" w:space="0" w:color="auto"/>
      </w:divBdr>
    </w:div>
    <w:div w:id="1423137415">
      <w:bodyDiv w:val="1"/>
      <w:marLeft w:val="0"/>
      <w:marRight w:val="0"/>
      <w:marTop w:val="0"/>
      <w:marBottom w:val="0"/>
      <w:divBdr>
        <w:top w:val="none" w:sz="0" w:space="0" w:color="auto"/>
        <w:left w:val="none" w:sz="0" w:space="0" w:color="auto"/>
        <w:bottom w:val="none" w:sz="0" w:space="0" w:color="auto"/>
        <w:right w:val="none" w:sz="0" w:space="0" w:color="auto"/>
      </w:divBdr>
    </w:div>
    <w:div w:id="1425371316">
      <w:bodyDiv w:val="1"/>
      <w:marLeft w:val="0"/>
      <w:marRight w:val="0"/>
      <w:marTop w:val="0"/>
      <w:marBottom w:val="0"/>
      <w:divBdr>
        <w:top w:val="none" w:sz="0" w:space="0" w:color="auto"/>
        <w:left w:val="none" w:sz="0" w:space="0" w:color="auto"/>
        <w:bottom w:val="none" w:sz="0" w:space="0" w:color="auto"/>
        <w:right w:val="none" w:sz="0" w:space="0" w:color="auto"/>
      </w:divBdr>
    </w:div>
    <w:div w:id="1427118754">
      <w:bodyDiv w:val="1"/>
      <w:marLeft w:val="0"/>
      <w:marRight w:val="0"/>
      <w:marTop w:val="0"/>
      <w:marBottom w:val="0"/>
      <w:divBdr>
        <w:top w:val="none" w:sz="0" w:space="0" w:color="auto"/>
        <w:left w:val="none" w:sz="0" w:space="0" w:color="auto"/>
        <w:bottom w:val="none" w:sz="0" w:space="0" w:color="auto"/>
        <w:right w:val="none" w:sz="0" w:space="0" w:color="auto"/>
      </w:divBdr>
    </w:div>
    <w:div w:id="1428647519">
      <w:bodyDiv w:val="1"/>
      <w:marLeft w:val="0"/>
      <w:marRight w:val="0"/>
      <w:marTop w:val="0"/>
      <w:marBottom w:val="0"/>
      <w:divBdr>
        <w:top w:val="none" w:sz="0" w:space="0" w:color="auto"/>
        <w:left w:val="none" w:sz="0" w:space="0" w:color="auto"/>
        <w:bottom w:val="none" w:sz="0" w:space="0" w:color="auto"/>
        <w:right w:val="none" w:sz="0" w:space="0" w:color="auto"/>
      </w:divBdr>
    </w:div>
    <w:div w:id="1429307120">
      <w:bodyDiv w:val="1"/>
      <w:marLeft w:val="0"/>
      <w:marRight w:val="0"/>
      <w:marTop w:val="0"/>
      <w:marBottom w:val="0"/>
      <w:divBdr>
        <w:top w:val="none" w:sz="0" w:space="0" w:color="auto"/>
        <w:left w:val="none" w:sz="0" w:space="0" w:color="auto"/>
        <w:bottom w:val="none" w:sz="0" w:space="0" w:color="auto"/>
        <w:right w:val="none" w:sz="0" w:space="0" w:color="auto"/>
      </w:divBdr>
    </w:div>
    <w:div w:id="1437753982">
      <w:bodyDiv w:val="1"/>
      <w:marLeft w:val="0"/>
      <w:marRight w:val="0"/>
      <w:marTop w:val="0"/>
      <w:marBottom w:val="0"/>
      <w:divBdr>
        <w:top w:val="none" w:sz="0" w:space="0" w:color="auto"/>
        <w:left w:val="none" w:sz="0" w:space="0" w:color="auto"/>
        <w:bottom w:val="none" w:sz="0" w:space="0" w:color="auto"/>
        <w:right w:val="none" w:sz="0" w:space="0" w:color="auto"/>
      </w:divBdr>
    </w:div>
    <w:div w:id="1440947871">
      <w:bodyDiv w:val="1"/>
      <w:marLeft w:val="0"/>
      <w:marRight w:val="0"/>
      <w:marTop w:val="0"/>
      <w:marBottom w:val="0"/>
      <w:divBdr>
        <w:top w:val="none" w:sz="0" w:space="0" w:color="auto"/>
        <w:left w:val="none" w:sz="0" w:space="0" w:color="auto"/>
        <w:bottom w:val="none" w:sz="0" w:space="0" w:color="auto"/>
        <w:right w:val="none" w:sz="0" w:space="0" w:color="auto"/>
      </w:divBdr>
    </w:div>
    <w:div w:id="1443648728">
      <w:bodyDiv w:val="1"/>
      <w:marLeft w:val="0"/>
      <w:marRight w:val="0"/>
      <w:marTop w:val="0"/>
      <w:marBottom w:val="0"/>
      <w:divBdr>
        <w:top w:val="none" w:sz="0" w:space="0" w:color="auto"/>
        <w:left w:val="none" w:sz="0" w:space="0" w:color="auto"/>
        <w:bottom w:val="none" w:sz="0" w:space="0" w:color="auto"/>
        <w:right w:val="none" w:sz="0" w:space="0" w:color="auto"/>
      </w:divBdr>
    </w:div>
    <w:div w:id="1448741705">
      <w:bodyDiv w:val="1"/>
      <w:marLeft w:val="0"/>
      <w:marRight w:val="0"/>
      <w:marTop w:val="0"/>
      <w:marBottom w:val="0"/>
      <w:divBdr>
        <w:top w:val="none" w:sz="0" w:space="0" w:color="auto"/>
        <w:left w:val="none" w:sz="0" w:space="0" w:color="auto"/>
        <w:bottom w:val="none" w:sz="0" w:space="0" w:color="auto"/>
        <w:right w:val="none" w:sz="0" w:space="0" w:color="auto"/>
      </w:divBdr>
    </w:div>
    <w:div w:id="1450473625">
      <w:bodyDiv w:val="1"/>
      <w:marLeft w:val="0"/>
      <w:marRight w:val="0"/>
      <w:marTop w:val="0"/>
      <w:marBottom w:val="0"/>
      <w:divBdr>
        <w:top w:val="none" w:sz="0" w:space="0" w:color="auto"/>
        <w:left w:val="none" w:sz="0" w:space="0" w:color="auto"/>
        <w:bottom w:val="none" w:sz="0" w:space="0" w:color="auto"/>
        <w:right w:val="none" w:sz="0" w:space="0" w:color="auto"/>
      </w:divBdr>
    </w:div>
    <w:div w:id="1455783918">
      <w:bodyDiv w:val="1"/>
      <w:marLeft w:val="0"/>
      <w:marRight w:val="0"/>
      <w:marTop w:val="0"/>
      <w:marBottom w:val="0"/>
      <w:divBdr>
        <w:top w:val="none" w:sz="0" w:space="0" w:color="auto"/>
        <w:left w:val="none" w:sz="0" w:space="0" w:color="auto"/>
        <w:bottom w:val="none" w:sz="0" w:space="0" w:color="auto"/>
        <w:right w:val="none" w:sz="0" w:space="0" w:color="auto"/>
      </w:divBdr>
    </w:div>
    <w:div w:id="1457599167">
      <w:bodyDiv w:val="1"/>
      <w:marLeft w:val="0"/>
      <w:marRight w:val="0"/>
      <w:marTop w:val="0"/>
      <w:marBottom w:val="0"/>
      <w:divBdr>
        <w:top w:val="none" w:sz="0" w:space="0" w:color="auto"/>
        <w:left w:val="none" w:sz="0" w:space="0" w:color="auto"/>
        <w:bottom w:val="none" w:sz="0" w:space="0" w:color="auto"/>
        <w:right w:val="none" w:sz="0" w:space="0" w:color="auto"/>
      </w:divBdr>
    </w:div>
    <w:div w:id="1459446599">
      <w:bodyDiv w:val="1"/>
      <w:marLeft w:val="0"/>
      <w:marRight w:val="0"/>
      <w:marTop w:val="0"/>
      <w:marBottom w:val="0"/>
      <w:divBdr>
        <w:top w:val="none" w:sz="0" w:space="0" w:color="auto"/>
        <w:left w:val="none" w:sz="0" w:space="0" w:color="auto"/>
        <w:bottom w:val="none" w:sz="0" w:space="0" w:color="auto"/>
        <w:right w:val="none" w:sz="0" w:space="0" w:color="auto"/>
      </w:divBdr>
    </w:div>
    <w:div w:id="1475946099">
      <w:bodyDiv w:val="1"/>
      <w:marLeft w:val="0"/>
      <w:marRight w:val="0"/>
      <w:marTop w:val="0"/>
      <w:marBottom w:val="0"/>
      <w:divBdr>
        <w:top w:val="none" w:sz="0" w:space="0" w:color="auto"/>
        <w:left w:val="none" w:sz="0" w:space="0" w:color="auto"/>
        <w:bottom w:val="none" w:sz="0" w:space="0" w:color="auto"/>
        <w:right w:val="none" w:sz="0" w:space="0" w:color="auto"/>
      </w:divBdr>
    </w:div>
    <w:div w:id="1477912257">
      <w:bodyDiv w:val="1"/>
      <w:marLeft w:val="0"/>
      <w:marRight w:val="0"/>
      <w:marTop w:val="0"/>
      <w:marBottom w:val="0"/>
      <w:divBdr>
        <w:top w:val="none" w:sz="0" w:space="0" w:color="auto"/>
        <w:left w:val="none" w:sz="0" w:space="0" w:color="auto"/>
        <w:bottom w:val="none" w:sz="0" w:space="0" w:color="auto"/>
        <w:right w:val="none" w:sz="0" w:space="0" w:color="auto"/>
      </w:divBdr>
    </w:div>
    <w:div w:id="1482577061">
      <w:bodyDiv w:val="1"/>
      <w:marLeft w:val="0"/>
      <w:marRight w:val="0"/>
      <w:marTop w:val="0"/>
      <w:marBottom w:val="0"/>
      <w:divBdr>
        <w:top w:val="none" w:sz="0" w:space="0" w:color="auto"/>
        <w:left w:val="none" w:sz="0" w:space="0" w:color="auto"/>
        <w:bottom w:val="none" w:sz="0" w:space="0" w:color="auto"/>
        <w:right w:val="none" w:sz="0" w:space="0" w:color="auto"/>
      </w:divBdr>
    </w:div>
    <w:div w:id="1482847043">
      <w:bodyDiv w:val="1"/>
      <w:marLeft w:val="0"/>
      <w:marRight w:val="0"/>
      <w:marTop w:val="0"/>
      <w:marBottom w:val="0"/>
      <w:divBdr>
        <w:top w:val="none" w:sz="0" w:space="0" w:color="auto"/>
        <w:left w:val="none" w:sz="0" w:space="0" w:color="auto"/>
        <w:bottom w:val="none" w:sz="0" w:space="0" w:color="auto"/>
        <w:right w:val="none" w:sz="0" w:space="0" w:color="auto"/>
      </w:divBdr>
    </w:div>
    <w:div w:id="1486898507">
      <w:bodyDiv w:val="1"/>
      <w:marLeft w:val="0"/>
      <w:marRight w:val="0"/>
      <w:marTop w:val="0"/>
      <w:marBottom w:val="0"/>
      <w:divBdr>
        <w:top w:val="none" w:sz="0" w:space="0" w:color="auto"/>
        <w:left w:val="none" w:sz="0" w:space="0" w:color="auto"/>
        <w:bottom w:val="none" w:sz="0" w:space="0" w:color="auto"/>
        <w:right w:val="none" w:sz="0" w:space="0" w:color="auto"/>
      </w:divBdr>
    </w:div>
    <w:div w:id="1487432651">
      <w:bodyDiv w:val="1"/>
      <w:marLeft w:val="0"/>
      <w:marRight w:val="0"/>
      <w:marTop w:val="0"/>
      <w:marBottom w:val="0"/>
      <w:divBdr>
        <w:top w:val="none" w:sz="0" w:space="0" w:color="auto"/>
        <w:left w:val="none" w:sz="0" w:space="0" w:color="auto"/>
        <w:bottom w:val="none" w:sz="0" w:space="0" w:color="auto"/>
        <w:right w:val="none" w:sz="0" w:space="0" w:color="auto"/>
      </w:divBdr>
      <w:divsChild>
        <w:div w:id="2068912148">
          <w:marLeft w:val="0"/>
          <w:marRight w:val="0"/>
          <w:marTop w:val="0"/>
          <w:marBottom w:val="0"/>
          <w:divBdr>
            <w:top w:val="none" w:sz="0" w:space="0" w:color="auto"/>
            <w:left w:val="none" w:sz="0" w:space="0" w:color="auto"/>
            <w:bottom w:val="none" w:sz="0" w:space="0" w:color="auto"/>
            <w:right w:val="none" w:sz="0" w:space="0" w:color="auto"/>
          </w:divBdr>
          <w:divsChild>
            <w:div w:id="227502668">
              <w:marLeft w:val="0"/>
              <w:marRight w:val="0"/>
              <w:marTop w:val="0"/>
              <w:marBottom w:val="0"/>
              <w:divBdr>
                <w:top w:val="none" w:sz="0" w:space="0" w:color="auto"/>
                <w:left w:val="none" w:sz="0" w:space="0" w:color="auto"/>
                <w:bottom w:val="none" w:sz="0" w:space="0" w:color="auto"/>
                <w:right w:val="none" w:sz="0" w:space="0" w:color="auto"/>
              </w:divBdr>
            </w:div>
          </w:divsChild>
        </w:div>
        <w:div w:id="1558393471">
          <w:marLeft w:val="0"/>
          <w:marRight w:val="0"/>
          <w:marTop w:val="0"/>
          <w:marBottom w:val="0"/>
          <w:divBdr>
            <w:top w:val="none" w:sz="0" w:space="0" w:color="auto"/>
            <w:left w:val="none" w:sz="0" w:space="0" w:color="auto"/>
            <w:bottom w:val="none" w:sz="0" w:space="0" w:color="auto"/>
            <w:right w:val="none" w:sz="0" w:space="0" w:color="auto"/>
          </w:divBdr>
          <w:divsChild>
            <w:div w:id="842743341">
              <w:marLeft w:val="0"/>
              <w:marRight w:val="0"/>
              <w:marTop w:val="0"/>
              <w:marBottom w:val="0"/>
              <w:divBdr>
                <w:top w:val="none" w:sz="0" w:space="0" w:color="auto"/>
                <w:left w:val="none" w:sz="0" w:space="0" w:color="auto"/>
                <w:bottom w:val="none" w:sz="0" w:space="0" w:color="auto"/>
                <w:right w:val="none" w:sz="0" w:space="0" w:color="auto"/>
              </w:divBdr>
              <w:divsChild>
                <w:div w:id="342317871">
                  <w:marLeft w:val="0"/>
                  <w:marRight w:val="0"/>
                  <w:marTop w:val="0"/>
                  <w:marBottom w:val="0"/>
                  <w:divBdr>
                    <w:top w:val="none" w:sz="0" w:space="0" w:color="auto"/>
                    <w:left w:val="none" w:sz="0" w:space="0" w:color="auto"/>
                    <w:bottom w:val="none" w:sz="0" w:space="0" w:color="auto"/>
                    <w:right w:val="none" w:sz="0" w:space="0" w:color="auto"/>
                  </w:divBdr>
                  <w:divsChild>
                    <w:div w:id="1248224090">
                      <w:marLeft w:val="225"/>
                      <w:marRight w:val="225"/>
                      <w:marTop w:val="0"/>
                      <w:marBottom w:val="0"/>
                      <w:divBdr>
                        <w:top w:val="none" w:sz="0" w:space="0" w:color="auto"/>
                        <w:left w:val="none" w:sz="0" w:space="0" w:color="auto"/>
                        <w:bottom w:val="none" w:sz="0" w:space="0" w:color="auto"/>
                        <w:right w:val="none" w:sz="0" w:space="0" w:color="auto"/>
                      </w:divBdr>
                      <w:divsChild>
                        <w:div w:id="690569823">
                          <w:marLeft w:val="0"/>
                          <w:marRight w:val="0"/>
                          <w:marTop w:val="0"/>
                          <w:marBottom w:val="0"/>
                          <w:divBdr>
                            <w:top w:val="none" w:sz="0" w:space="0" w:color="auto"/>
                            <w:left w:val="none" w:sz="0" w:space="0" w:color="auto"/>
                            <w:bottom w:val="none" w:sz="0" w:space="0" w:color="auto"/>
                            <w:right w:val="none" w:sz="0" w:space="0" w:color="auto"/>
                          </w:divBdr>
                          <w:divsChild>
                            <w:div w:id="1220363643">
                              <w:marLeft w:val="0"/>
                              <w:marRight w:val="0"/>
                              <w:marTop w:val="0"/>
                              <w:marBottom w:val="0"/>
                              <w:divBdr>
                                <w:top w:val="none" w:sz="0" w:space="0" w:color="auto"/>
                                <w:left w:val="none" w:sz="0" w:space="0" w:color="auto"/>
                                <w:bottom w:val="none" w:sz="0" w:space="0" w:color="auto"/>
                                <w:right w:val="none" w:sz="0" w:space="0" w:color="auto"/>
                              </w:divBdr>
                              <w:divsChild>
                                <w:div w:id="1455324064">
                                  <w:marLeft w:val="0"/>
                                  <w:marRight w:val="0"/>
                                  <w:marTop w:val="0"/>
                                  <w:marBottom w:val="0"/>
                                  <w:divBdr>
                                    <w:top w:val="none" w:sz="0" w:space="0" w:color="auto"/>
                                    <w:left w:val="none" w:sz="0" w:space="0" w:color="auto"/>
                                    <w:bottom w:val="none" w:sz="0" w:space="0" w:color="auto"/>
                                    <w:right w:val="none" w:sz="0" w:space="0" w:color="auto"/>
                                  </w:divBdr>
                                  <w:divsChild>
                                    <w:div w:id="596524762">
                                      <w:marLeft w:val="0"/>
                                      <w:marRight w:val="0"/>
                                      <w:marTop w:val="0"/>
                                      <w:marBottom w:val="0"/>
                                      <w:divBdr>
                                        <w:top w:val="none" w:sz="0" w:space="0" w:color="auto"/>
                                        <w:left w:val="none" w:sz="0" w:space="0" w:color="auto"/>
                                        <w:bottom w:val="none" w:sz="0" w:space="0" w:color="auto"/>
                                        <w:right w:val="none" w:sz="0" w:space="0" w:color="auto"/>
                                      </w:divBdr>
                                      <w:divsChild>
                                        <w:div w:id="719130469">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12862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0638033">
      <w:bodyDiv w:val="1"/>
      <w:marLeft w:val="0"/>
      <w:marRight w:val="0"/>
      <w:marTop w:val="0"/>
      <w:marBottom w:val="0"/>
      <w:divBdr>
        <w:top w:val="none" w:sz="0" w:space="0" w:color="auto"/>
        <w:left w:val="none" w:sz="0" w:space="0" w:color="auto"/>
        <w:bottom w:val="none" w:sz="0" w:space="0" w:color="auto"/>
        <w:right w:val="none" w:sz="0" w:space="0" w:color="auto"/>
      </w:divBdr>
    </w:div>
    <w:div w:id="1491797539">
      <w:bodyDiv w:val="1"/>
      <w:marLeft w:val="0"/>
      <w:marRight w:val="0"/>
      <w:marTop w:val="0"/>
      <w:marBottom w:val="0"/>
      <w:divBdr>
        <w:top w:val="none" w:sz="0" w:space="0" w:color="auto"/>
        <w:left w:val="none" w:sz="0" w:space="0" w:color="auto"/>
        <w:bottom w:val="none" w:sz="0" w:space="0" w:color="auto"/>
        <w:right w:val="none" w:sz="0" w:space="0" w:color="auto"/>
      </w:divBdr>
    </w:div>
    <w:div w:id="1492331797">
      <w:bodyDiv w:val="1"/>
      <w:marLeft w:val="0"/>
      <w:marRight w:val="0"/>
      <w:marTop w:val="0"/>
      <w:marBottom w:val="0"/>
      <w:divBdr>
        <w:top w:val="none" w:sz="0" w:space="0" w:color="auto"/>
        <w:left w:val="none" w:sz="0" w:space="0" w:color="auto"/>
        <w:bottom w:val="none" w:sz="0" w:space="0" w:color="auto"/>
        <w:right w:val="none" w:sz="0" w:space="0" w:color="auto"/>
      </w:divBdr>
    </w:div>
    <w:div w:id="1499155961">
      <w:bodyDiv w:val="1"/>
      <w:marLeft w:val="0"/>
      <w:marRight w:val="0"/>
      <w:marTop w:val="0"/>
      <w:marBottom w:val="0"/>
      <w:divBdr>
        <w:top w:val="none" w:sz="0" w:space="0" w:color="auto"/>
        <w:left w:val="none" w:sz="0" w:space="0" w:color="auto"/>
        <w:bottom w:val="none" w:sz="0" w:space="0" w:color="auto"/>
        <w:right w:val="none" w:sz="0" w:space="0" w:color="auto"/>
      </w:divBdr>
    </w:div>
    <w:div w:id="1500342621">
      <w:bodyDiv w:val="1"/>
      <w:marLeft w:val="0"/>
      <w:marRight w:val="0"/>
      <w:marTop w:val="0"/>
      <w:marBottom w:val="0"/>
      <w:divBdr>
        <w:top w:val="none" w:sz="0" w:space="0" w:color="auto"/>
        <w:left w:val="none" w:sz="0" w:space="0" w:color="auto"/>
        <w:bottom w:val="none" w:sz="0" w:space="0" w:color="auto"/>
        <w:right w:val="none" w:sz="0" w:space="0" w:color="auto"/>
      </w:divBdr>
    </w:div>
    <w:div w:id="1501046608">
      <w:bodyDiv w:val="1"/>
      <w:marLeft w:val="0"/>
      <w:marRight w:val="0"/>
      <w:marTop w:val="0"/>
      <w:marBottom w:val="0"/>
      <w:divBdr>
        <w:top w:val="none" w:sz="0" w:space="0" w:color="auto"/>
        <w:left w:val="none" w:sz="0" w:space="0" w:color="auto"/>
        <w:bottom w:val="none" w:sz="0" w:space="0" w:color="auto"/>
        <w:right w:val="none" w:sz="0" w:space="0" w:color="auto"/>
      </w:divBdr>
    </w:div>
    <w:div w:id="1503080357">
      <w:bodyDiv w:val="1"/>
      <w:marLeft w:val="0"/>
      <w:marRight w:val="0"/>
      <w:marTop w:val="0"/>
      <w:marBottom w:val="0"/>
      <w:divBdr>
        <w:top w:val="none" w:sz="0" w:space="0" w:color="auto"/>
        <w:left w:val="none" w:sz="0" w:space="0" w:color="auto"/>
        <w:bottom w:val="none" w:sz="0" w:space="0" w:color="auto"/>
        <w:right w:val="none" w:sz="0" w:space="0" w:color="auto"/>
      </w:divBdr>
    </w:div>
    <w:div w:id="1507403431">
      <w:bodyDiv w:val="1"/>
      <w:marLeft w:val="0"/>
      <w:marRight w:val="0"/>
      <w:marTop w:val="0"/>
      <w:marBottom w:val="0"/>
      <w:divBdr>
        <w:top w:val="none" w:sz="0" w:space="0" w:color="auto"/>
        <w:left w:val="none" w:sz="0" w:space="0" w:color="auto"/>
        <w:bottom w:val="none" w:sz="0" w:space="0" w:color="auto"/>
        <w:right w:val="none" w:sz="0" w:space="0" w:color="auto"/>
      </w:divBdr>
    </w:div>
    <w:div w:id="1509448455">
      <w:bodyDiv w:val="1"/>
      <w:marLeft w:val="0"/>
      <w:marRight w:val="0"/>
      <w:marTop w:val="0"/>
      <w:marBottom w:val="0"/>
      <w:divBdr>
        <w:top w:val="none" w:sz="0" w:space="0" w:color="auto"/>
        <w:left w:val="none" w:sz="0" w:space="0" w:color="auto"/>
        <w:bottom w:val="none" w:sz="0" w:space="0" w:color="auto"/>
        <w:right w:val="none" w:sz="0" w:space="0" w:color="auto"/>
      </w:divBdr>
    </w:div>
    <w:div w:id="1509565401">
      <w:bodyDiv w:val="1"/>
      <w:marLeft w:val="0"/>
      <w:marRight w:val="0"/>
      <w:marTop w:val="0"/>
      <w:marBottom w:val="0"/>
      <w:divBdr>
        <w:top w:val="none" w:sz="0" w:space="0" w:color="auto"/>
        <w:left w:val="none" w:sz="0" w:space="0" w:color="auto"/>
        <w:bottom w:val="none" w:sz="0" w:space="0" w:color="auto"/>
        <w:right w:val="none" w:sz="0" w:space="0" w:color="auto"/>
      </w:divBdr>
    </w:div>
    <w:div w:id="1511094326">
      <w:bodyDiv w:val="1"/>
      <w:marLeft w:val="0"/>
      <w:marRight w:val="0"/>
      <w:marTop w:val="0"/>
      <w:marBottom w:val="0"/>
      <w:divBdr>
        <w:top w:val="none" w:sz="0" w:space="0" w:color="auto"/>
        <w:left w:val="none" w:sz="0" w:space="0" w:color="auto"/>
        <w:bottom w:val="none" w:sz="0" w:space="0" w:color="auto"/>
        <w:right w:val="none" w:sz="0" w:space="0" w:color="auto"/>
      </w:divBdr>
    </w:div>
    <w:div w:id="1511992321">
      <w:bodyDiv w:val="1"/>
      <w:marLeft w:val="0"/>
      <w:marRight w:val="0"/>
      <w:marTop w:val="0"/>
      <w:marBottom w:val="0"/>
      <w:divBdr>
        <w:top w:val="none" w:sz="0" w:space="0" w:color="auto"/>
        <w:left w:val="none" w:sz="0" w:space="0" w:color="auto"/>
        <w:bottom w:val="none" w:sz="0" w:space="0" w:color="auto"/>
        <w:right w:val="none" w:sz="0" w:space="0" w:color="auto"/>
      </w:divBdr>
    </w:div>
    <w:div w:id="1513229402">
      <w:bodyDiv w:val="1"/>
      <w:marLeft w:val="0"/>
      <w:marRight w:val="0"/>
      <w:marTop w:val="0"/>
      <w:marBottom w:val="0"/>
      <w:divBdr>
        <w:top w:val="none" w:sz="0" w:space="0" w:color="auto"/>
        <w:left w:val="none" w:sz="0" w:space="0" w:color="auto"/>
        <w:bottom w:val="none" w:sz="0" w:space="0" w:color="auto"/>
        <w:right w:val="none" w:sz="0" w:space="0" w:color="auto"/>
      </w:divBdr>
    </w:div>
    <w:div w:id="1514303790">
      <w:bodyDiv w:val="1"/>
      <w:marLeft w:val="0"/>
      <w:marRight w:val="0"/>
      <w:marTop w:val="0"/>
      <w:marBottom w:val="0"/>
      <w:divBdr>
        <w:top w:val="none" w:sz="0" w:space="0" w:color="auto"/>
        <w:left w:val="none" w:sz="0" w:space="0" w:color="auto"/>
        <w:bottom w:val="none" w:sz="0" w:space="0" w:color="auto"/>
        <w:right w:val="none" w:sz="0" w:space="0" w:color="auto"/>
      </w:divBdr>
      <w:divsChild>
        <w:div w:id="1749186062">
          <w:marLeft w:val="0"/>
          <w:marRight w:val="0"/>
          <w:marTop w:val="0"/>
          <w:marBottom w:val="0"/>
          <w:divBdr>
            <w:top w:val="none" w:sz="0" w:space="0" w:color="auto"/>
            <w:left w:val="none" w:sz="0" w:space="0" w:color="auto"/>
            <w:bottom w:val="none" w:sz="0" w:space="0" w:color="auto"/>
            <w:right w:val="none" w:sz="0" w:space="0" w:color="auto"/>
          </w:divBdr>
          <w:divsChild>
            <w:div w:id="1159811037">
              <w:marLeft w:val="0"/>
              <w:marRight w:val="0"/>
              <w:marTop w:val="0"/>
              <w:marBottom w:val="0"/>
              <w:divBdr>
                <w:top w:val="none" w:sz="0" w:space="0" w:color="auto"/>
                <w:left w:val="none" w:sz="0" w:space="0" w:color="auto"/>
                <w:bottom w:val="none" w:sz="0" w:space="0" w:color="auto"/>
                <w:right w:val="none" w:sz="0" w:space="0" w:color="auto"/>
              </w:divBdr>
            </w:div>
          </w:divsChild>
        </w:div>
        <w:div w:id="2052150594">
          <w:marLeft w:val="0"/>
          <w:marRight w:val="0"/>
          <w:marTop w:val="0"/>
          <w:marBottom w:val="0"/>
          <w:divBdr>
            <w:top w:val="none" w:sz="0" w:space="0" w:color="auto"/>
            <w:left w:val="none" w:sz="0" w:space="0" w:color="auto"/>
            <w:bottom w:val="none" w:sz="0" w:space="0" w:color="auto"/>
            <w:right w:val="none" w:sz="0" w:space="0" w:color="auto"/>
          </w:divBdr>
          <w:divsChild>
            <w:div w:id="1537809089">
              <w:marLeft w:val="0"/>
              <w:marRight w:val="0"/>
              <w:marTop w:val="0"/>
              <w:marBottom w:val="0"/>
              <w:divBdr>
                <w:top w:val="none" w:sz="0" w:space="0" w:color="auto"/>
                <w:left w:val="none" w:sz="0" w:space="0" w:color="auto"/>
                <w:bottom w:val="none" w:sz="0" w:space="0" w:color="auto"/>
                <w:right w:val="none" w:sz="0" w:space="0" w:color="auto"/>
              </w:divBdr>
              <w:divsChild>
                <w:div w:id="1547789278">
                  <w:marLeft w:val="0"/>
                  <w:marRight w:val="0"/>
                  <w:marTop w:val="0"/>
                  <w:marBottom w:val="0"/>
                  <w:divBdr>
                    <w:top w:val="none" w:sz="0" w:space="0" w:color="auto"/>
                    <w:left w:val="none" w:sz="0" w:space="0" w:color="auto"/>
                    <w:bottom w:val="none" w:sz="0" w:space="0" w:color="auto"/>
                    <w:right w:val="none" w:sz="0" w:space="0" w:color="auto"/>
                  </w:divBdr>
                  <w:divsChild>
                    <w:div w:id="1030497755">
                      <w:marLeft w:val="225"/>
                      <w:marRight w:val="225"/>
                      <w:marTop w:val="0"/>
                      <w:marBottom w:val="0"/>
                      <w:divBdr>
                        <w:top w:val="none" w:sz="0" w:space="0" w:color="auto"/>
                        <w:left w:val="none" w:sz="0" w:space="0" w:color="auto"/>
                        <w:bottom w:val="none" w:sz="0" w:space="0" w:color="auto"/>
                        <w:right w:val="none" w:sz="0" w:space="0" w:color="auto"/>
                      </w:divBdr>
                      <w:divsChild>
                        <w:div w:id="1082993658">
                          <w:marLeft w:val="0"/>
                          <w:marRight w:val="0"/>
                          <w:marTop w:val="0"/>
                          <w:marBottom w:val="0"/>
                          <w:divBdr>
                            <w:top w:val="none" w:sz="0" w:space="0" w:color="auto"/>
                            <w:left w:val="none" w:sz="0" w:space="0" w:color="auto"/>
                            <w:bottom w:val="none" w:sz="0" w:space="0" w:color="auto"/>
                            <w:right w:val="none" w:sz="0" w:space="0" w:color="auto"/>
                          </w:divBdr>
                          <w:divsChild>
                            <w:div w:id="1683436442">
                              <w:marLeft w:val="0"/>
                              <w:marRight w:val="0"/>
                              <w:marTop w:val="0"/>
                              <w:marBottom w:val="0"/>
                              <w:divBdr>
                                <w:top w:val="none" w:sz="0" w:space="0" w:color="auto"/>
                                <w:left w:val="none" w:sz="0" w:space="0" w:color="auto"/>
                                <w:bottom w:val="none" w:sz="0" w:space="0" w:color="auto"/>
                                <w:right w:val="none" w:sz="0" w:space="0" w:color="auto"/>
                              </w:divBdr>
                              <w:divsChild>
                                <w:div w:id="1587569874">
                                  <w:marLeft w:val="0"/>
                                  <w:marRight w:val="0"/>
                                  <w:marTop w:val="0"/>
                                  <w:marBottom w:val="0"/>
                                  <w:divBdr>
                                    <w:top w:val="none" w:sz="0" w:space="0" w:color="auto"/>
                                    <w:left w:val="none" w:sz="0" w:space="0" w:color="auto"/>
                                    <w:bottom w:val="none" w:sz="0" w:space="0" w:color="auto"/>
                                    <w:right w:val="none" w:sz="0" w:space="0" w:color="auto"/>
                                  </w:divBdr>
                                  <w:divsChild>
                                    <w:div w:id="1993479892">
                                      <w:marLeft w:val="0"/>
                                      <w:marRight w:val="0"/>
                                      <w:marTop w:val="0"/>
                                      <w:marBottom w:val="0"/>
                                      <w:divBdr>
                                        <w:top w:val="none" w:sz="0" w:space="0" w:color="auto"/>
                                        <w:left w:val="none" w:sz="0" w:space="0" w:color="auto"/>
                                        <w:bottom w:val="none" w:sz="0" w:space="0" w:color="auto"/>
                                        <w:right w:val="none" w:sz="0" w:space="0" w:color="auto"/>
                                      </w:divBdr>
                                      <w:divsChild>
                                        <w:div w:id="2136563715">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66539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4492612">
      <w:bodyDiv w:val="1"/>
      <w:marLeft w:val="0"/>
      <w:marRight w:val="0"/>
      <w:marTop w:val="0"/>
      <w:marBottom w:val="0"/>
      <w:divBdr>
        <w:top w:val="none" w:sz="0" w:space="0" w:color="auto"/>
        <w:left w:val="none" w:sz="0" w:space="0" w:color="auto"/>
        <w:bottom w:val="none" w:sz="0" w:space="0" w:color="auto"/>
        <w:right w:val="none" w:sz="0" w:space="0" w:color="auto"/>
      </w:divBdr>
    </w:div>
    <w:div w:id="1519000330">
      <w:bodyDiv w:val="1"/>
      <w:marLeft w:val="0"/>
      <w:marRight w:val="0"/>
      <w:marTop w:val="0"/>
      <w:marBottom w:val="0"/>
      <w:divBdr>
        <w:top w:val="none" w:sz="0" w:space="0" w:color="auto"/>
        <w:left w:val="none" w:sz="0" w:space="0" w:color="auto"/>
        <w:bottom w:val="none" w:sz="0" w:space="0" w:color="auto"/>
        <w:right w:val="none" w:sz="0" w:space="0" w:color="auto"/>
      </w:divBdr>
    </w:div>
    <w:div w:id="1524973991">
      <w:bodyDiv w:val="1"/>
      <w:marLeft w:val="0"/>
      <w:marRight w:val="0"/>
      <w:marTop w:val="0"/>
      <w:marBottom w:val="0"/>
      <w:divBdr>
        <w:top w:val="none" w:sz="0" w:space="0" w:color="auto"/>
        <w:left w:val="none" w:sz="0" w:space="0" w:color="auto"/>
        <w:bottom w:val="none" w:sz="0" w:space="0" w:color="auto"/>
        <w:right w:val="none" w:sz="0" w:space="0" w:color="auto"/>
      </w:divBdr>
    </w:div>
    <w:div w:id="1525632210">
      <w:bodyDiv w:val="1"/>
      <w:marLeft w:val="0"/>
      <w:marRight w:val="0"/>
      <w:marTop w:val="0"/>
      <w:marBottom w:val="0"/>
      <w:divBdr>
        <w:top w:val="none" w:sz="0" w:space="0" w:color="auto"/>
        <w:left w:val="none" w:sz="0" w:space="0" w:color="auto"/>
        <w:bottom w:val="none" w:sz="0" w:space="0" w:color="auto"/>
        <w:right w:val="none" w:sz="0" w:space="0" w:color="auto"/>
      </w:divBdr>
    </w:div>
    <w:div w:id="1527867493">
      <w:bodyDiv w:val="1"/>
      <w:marLeft w:val="0"/>
      <w:marRight w:val="0"/>
      <w:marTop w:val="0"/>
      <w:marBottom w:val="0"/>
      <w:divBdr>
        <w:top w:val="none" w:sz="0" w:space="0" w:color="auto"/>
        <w:left w:val="none" w:sz="0" w:space="0" w:color="auto"/>
        <w:bottom w:val="none" w:sz="0" w:space="0" w:color="auto"/>
        <w:right w:val="none" w:sz="0" w:space="0" w:color="auto"/>
      </w:divBdr>
    </w:div>
    <w:div w:id="1534657043">
      <w:bodyDiv w:val="1"/>
      <w:marLeft w:val="0"/>
      <w:marRight w:val="0"/>
      <w:marTop w:val="0"/>
      <w:marBottom w:val="0"/>
      <w:divBdr>
        <w:top w:val="none" w:sz="0" w:space="0" w:color="auto"/>
        <w:left w:val="none" w:sz="0" w:space="0" w:color="auto"/>
        <w:bottom w:val="none" w:sz="0" w:space="0" w:color="auto"/>
        <w:right w:val="none" w:sz="0" w:space="0" w:color="auto"/>
      </w:divBdr>
    </w:div>
    <w:div w:id="1534998161">
      <w:bodyDiv w:val="1"/>
      <w:marLeft w:val="0"/>
      <w:marRight w:val="0"/>
      <w:marTop w:val="0"/>
      <w:marBottom w:val="0"/>
      <w:divBdr>
        <w:top w:val="none" w:sz="0" w:space="0" w:color="auto"/>
        <w:left w:val="none" w:sz="0" w:space="0" w:color="auto"/>
        <w:bottom w:val="none" w:sz="0" w:space="0" w:color="auto"/>
        <w:right w:val="none" w:sz="0" w:space="0" w:color="auto"/>
      </w:divBdr>
      <w:divsChild>
        <w:div w:id="440419785">
          <w:marLeft w:val="0"/>
          <w:marRight w:val="0"/>
          <w:marTop w:val="0"/>
          <w:marBottom w:val="0"/>
          <w:divBdr>
            <w:top w:val="none" w:sz="0" w:space="0" w:color="auto"/>
            <w:left w:val="none" w:sz="0" w:space="0" w:color="auto"/>
            <w:bottom w:val="none" w:sz="0" w:space="0" w:color="auto"/>
            <w:right w:val="none" w:sz="0" w:space="0" w:color="auto"/>
          </w:divBdr>
          <w:divsChild>
            <w:div w:id="1858808849">
              <w:marLeft w:val="0"/>
              <w:marRight w:val="0"/>
              <w:marTop w:val="0"/>
              <w:marBottom w:val="0"/>
              <w:divBdr>
                <w:top w:val="none" w:sz="0" w:space="0" w:color="auto"/>
                <w:left w:val="none" w:sz="0" w:space="0" w:color="auto"/>
                <w:bottom w:val="none" w:sz="0" w:space="0" w:color="auto"/>
                <w:right w:val="none" w:sz="0" w:space="0" w:color="auto"/>
              </w:divBdr>
            </w:div>
          </w:divsChild>
        </w:div>
        <w:div w:id="1995982568">
          <w:marLeft w:val="0"/>
          <w:marRight w:val="0"/>
          <w:marTop w:val="0"/>
          <w:marBottom w:val="0"/>
          <w:divBdr>
            <w:top w:val="none" w:sz="0" w:space="0" w:color="auto"/>
            <w:left w:val="none" w:sz="0" w:space="0" w:color="auto"/>
            <w:bottom w:val="none" w:sz="0" w:space="0" w:color="auto"/>
            <w:right w:val="none" w:sz="0" w:space="0" w:color="auto"/>
          </w:divBdr>
          <w:divsChild>
            <w:div w:id="1231891739">
              <w:marLeft w:val="0"/>
              <w:marRight w:val="0"/>
              <w:marTop w:val="0"/>
              <w:marBottom w:val="0"/>
              <w:divBdr>
                <w:top w:val="none" w:sz="0" w:space="0" w:color="auto"/>
                <w:left w:val="none" w:sz="0" w:space="0" w:color="auto"/>
                <w:bottom w:val="none" w:sz="0" w:space="0" w:color="auto"/>
                <w:right w:val="none" w:sz="0" w:space="0" w:color="auto"/>
              </w:divBdr>
              <w:divsChild>
                <w:div w:id="53234845">
                  <w:marLeft w:val="0"/>
                  <w:marRight w:val="0"/>
                  <w:marTop w:val="0"/>
                  <w:marBottom w:val="0"/>
                  <w:divBdr>
                    <w:top w:val="none" w:sz="0" w:space="0" w:color="auto"/>
                    <w:left w:val="none" w:sz="0" w:space="0" w:color="auto"/>
                    <w:bottom w:val="none" w:sz="0" w:space="0" w:color="auto"/>
                    <w:right w:val="none" w:sz="0" w:space="0" w:color="auto"/>
                  </w:divBdr>
                  <w:divsChild>
                    <w:div w:id="910196732">
                      <w:marLeft w:val="225"/>
                      <w:marRight w:val="225"/>
                      <w:marTop w:val="0"/>
                      <w:marBottom w:val="0"/>
                      <w:divBdr>
                        <w:top w:val="none" w:sz="0" w:space="0" w:color="auto"/>
                        <w:left w:val="none" w:sz="0" w:space="0" w:color="auto"/>
                        <w:bottom w:val="none" w:sz="0" w:space="0" w:color="auto"/>
                        <w:right w:val="none" w:sz="0" w:space="0" w:color="auto"/>
                      </w:divBdr>
                      <w:divsChild>
                        <w:div w:id="1651443951">
                          <w:marLeft w:val="0"/>
                          <w:marRight w:val="0"/>
                          <w:marTop w:val="0"/>
                          <w:marBottom w:val="0"/>
                          <w:divBdr>
                            <w:top w:val="none" w:sz="0" w:space="0" w:color="auto"/>
                            <w:left w:val="none" w:sz="0" w:space="0" w:color="auto"/>
                            <w:bottom w:val="none" w:sz="0" w:space="0" w:color="auto"/>
                            <w:right w:val="none" w:sz="0" w:space="0" w:color="auto"/>
                          </w:divBdr>
                          <w:divsChild>
                            <w:div w:id="581449731">
                              <w:marLeft w:val="0"/>
                              <w:marRight w:val="0"/>
                              <w:marTop w:val="0"/>
                              <w:marBottom w:val="0"/>
                              <w:divBdr>
                                <w:top w:val="none" w:sz="0" w:space="0" w:color="auto"/>
                                <w:left w:val="none" w:sz="0" w:space="0" w:color="auto"/>
                                <w:bottom w:val="none" w:sz="0" w:space="0" w:color="auto"/>
                                <w:right w:val="none" w:sz="0" w:space="0" w:color="auto"/>
                              </w:divBdr>
                              <w:divsChild>
                                <w:div w:id="1220088891">
                                  <w:marLeft w:val="0"/>
                                  <w:marRight w:val="0"/>
                                  <w:marTop w:val="0"/>
                                  <w:marBottom w:val="0"/>
                                  <w:divBdr>
                                    <w:top w:val="none" w:sz="0" w:space="0" w:color="auto"/>
                                    <w:left w:val="none" w:sz="0" w:space="0" w:color="auto"/>
                                    <w:bottom w:val="none" w:sz="0" w:space="0" w:color="auto"/>
                                    <w:right w:val="none" w:sz="0" w:space="0" w:color="auto"/>
                                  </w:divBdr>
                                  <w:divsChild>
                                    <w:div w:id="841434052">
                                      <w:marLeft w:val="0"/>
                                      <w:marRight w:val="0"/>
                                      <w:marTop w:val="0"/>
                                      <w:marBottom w:val="0"/>
                                      <w:divBdr>
                                        <w:top w:val="none" w:sz="0" w:space="0" w:color="auto"/>
                                        <w:left w:val="none" w:sz="0" w:space="0" w:color="auto"/>
                                        <w:bottom w:val="none" w:sz="0" w:space="0" w:color="auto"/>
                                        <w:right w:val="none" w:sz="0" w:space="0" w:color="auto"/>
                                      </w:divBdr>
                                      <w:divsChild>
                                        <w:div w:id="1265070319">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54490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232073">
      <w:bodyDiv w:val="1"/>
      <w:marLeft w:val="0"/>
      <w:marRight w:val="0"/>
      <w:marTop w:val="0"/>
      <w:marBottom w:val="0"/>
      <w:divBdr>
        <w:top w:val="none" w:sz="0" w:space="0" w:color="auto"/>
        <w:left w:val="none" w:sz="0" w:space="0" w:color="auto"/>
        <w:bottom w:val="none" w:sz="0" w:space="0" w:color="auto"/>
        <w:right w:val="none" w:sz="0" w:space="0" w:color="auto"/>
      </w:divBdr>
    </w:div>
    <w:div w:id="1537700368">
      <w:bodyDiv w:val="1"/>
      <w:marLeft w:val="0"/>
      <w:marRight w:val="0"/>
      <w:marTop w:val="0"/>
      <w:marBottom w:val="0"/>
      <w:divBdr>
        <w:top w:val="none" w:sz="0" w:space="0" w:color="auto"/>
        <w:left w:val="none" w:sz="0" w:space="0" w:color="auto"/>
        <w:bottom w:val="none" w:sz="0" w:space="0" w:color="auto"/>
        <w:right w:val="none" w:sz="0" w:space="0" w:color="auto"/>
      </w:divBdr>
    </w:div>
    <w:div w:id="1538275457">
      <w:bodyDiv w:val="1"/>
      <w:marLeft w:val="0"/>
      <w:marRight w:val="0"/>
      <w:marTop w:val="0"/>
      <w:marBottom w:val="0"/>
      <w:divBdr>
        <w:top w:val="none" w:sz="0" w:space="0" w:color="auto"/>
        <w:left w:val="none" w:sz="0" w:space="0" w:color="auto"/>
        <w:bottom w:val="none" w:sz="0" w:space="0" w:color="auto"/>
        <w:right w:val="none" w:sz="0" w:space="0" w:color="auto"/>
      </w:divBdr>
    </w:div>
    <w:div w:id="1543976074">
      <w:bodyDiv w:val="1"/>
      <w:marLeft w:val="0"/>
      <w:marRight w:val="0"/>
      <w:marTop w:val="0"/>
      <w:marBottom w:val="0"/>
      <w:divBdr>
        <w:top w:val="none" w:sz="0" w:space="0" w:color="auto"/>
        <w:left w:val="none" w:sz="0" w:space="0" w:color="auto"/>
        <w:bottom w:val="none" w:sz="0" w:space="0" w:color="auto"/>
        <w:right w:val="none" w:sz="0" w:space="0" w:color="auto"/>
      </w:divBdr>
    </w:div>
    <w:div w:id="1544832045">
      <w:bodyDiv w:val="1"/>
      <w:marLeft w:val="0"/>
      <w:marRight w:val="0"/>
      <w:marTop w:val="0"/>
      <w:marBottom w:val="0"/>
      <w:divBdr>
        <w:top w:val="none" w:sz="0" w:space="0" w:color="auto"/>
        <w:left w:val="none" w:sz="0" w:space="0" w:color="auto"/>
        <w:bottom w:val="none" w:sz="0" w:space="0" w:color="auto"/>
        <w:right w:val="none" w:sz="0" w:space="0" w:color="auto"/>
      </w:divBdr>
    </w:div>
    <w:div w:id="1549343269">
      <w:bodyDiv w:val="1"/>
      <w:marLeft w:val="0"/>
      <w:marRight w:val="0"/>
      <w:marTop w:val="0"/>
      <w:marBottom w:val="0"/>
      <w:divBdr>
        <w:top w:val="none" w:sz="0" w:space="0" w:color="auto"/>
        <w:left w:val="none" w:sz="0" w:space="0" w:color="auto"/>
        <w:bottom w:val="none" w:sz="0" w:space="0" w:color="auto"/>
        <w:right w:val="none" w:sz="0" w:space="0" w:color="auto"/>
      </w:divBdr>
    </w:div>
    <w:div w:id="1552764511">
      <w:bodyDiv w:val="1"/>
      <w:marLeft w:val="0"/>
      <w:marRight w:val="0"/>
      <w:marTop w:val="0"/>
      <w:marBottom w:val="0"/>
      <w:divBdr>
        <w:top w:val="none" w:sz="0" w:space="0" w:color="auto"/>
        <w:left w:val="none" w:sz="0" w:space="0" w:color="auto"/>
        <w:bottom w:val="none" w:sz="0" w:space="0" w:color="auto"/>
        <w:right w:val="none" w:sz="0" w:space="0" w:color="auto"/>
      </w:divBdr>
    </w:div>
    <w:div w:id="1553419859">
      <w:bodyDiv w:val="1"/>
      <w:marLeft w:val="0"/>
      <w:marRight w:val="0"/>
      <w:marTop w:val="0"/>
      <w:marBottom w:val="0"/>
      <w:divBdr>
        <w:top w:val="none" w:sz="0" w:space="0" w:color="auto"/>
        <w:left w:val="none" w:sz="0" w:space="0" w:color="auto"/>
        <w:bottom w:val="none" w:sz="0" w:space="0" w:color="auto"/>
        <w:right w:val="none" w:sz="0" w:space="0" w:color="auto"/>
      </w:divBdr>
    </w:div>
    <w:div w:id="1558782718">
      <w:bodyDiv w:val="1"/>
      <w:marLeft w:val="0"/>
      <w:marRight w:val="0"/>
      <w:marTop w:val="0"/>
      <w:marBottom w:val="0"/>
      <w:divBdr>
        <w:top w:val="none" w:sz="0" w:space="0" w:color="auto"/>
        <w:left w:val="none" w:sz="0" w:space="0" w:color="auto"/>
        <w:bottom w:val="none" w:sz="0" w:space="0" w:color="auto"/>
        <w:right w:val="none" w:sz="0" w:space="0" w:color="auto"/>
      </w:divBdr>
    </w:div>
    <w:div w:id="1560163391">
      <w:bodyDiv w:val="1"/>
      <w:marLeft w:val="0"/>
      <w:marRight w:val="0"/>
      <w:marTop w:val="0"/>
      <w:marBottom w:val="0"/>
      <w:divBdr>
        <w:top w:val="none" w:sz="0" w:space="0" w:color="auto"/>
        <w:left w:val="none" w:sz="0" w:space="0" w:color="auto"/>
        <w:bottom w:val="none" w:sz="0" w:space="0" w:color="auto"/>
        <w:right w:val="none" w:sz="0" w:space="0" w:color="auto"/>
      </w:divBdr>
    </w:div>
    <w:div w:id="1561092022">
      <w:bodyDiv w:val="1"/>
      <w:marLeft w:val="0"/>
      <w:marRight w:val="0"/>
      <w:marTop w:val="0"/>
      <w:marBottom w:val="0"/>
      <w:divBdr>
        <w:top w:val="none" w:sz="0" w:space="0" w:color="auto"/>
        <w:left w:val="none" w:sz="0" w:space="0" w:color="auto"/>
        <w:bottom w:val="none" w:sz="0" w:space="0" w:color="auto"/>
        <w:right w:val="none" w:sz="0" w:space="0" w:color="auto"/>
      </w:divBdr>
    </w:div>
    <w:div w:id="1566915109">
      <w:bodyDiv w:val="1"/>
      <w:marLeft w:val="0"/>
      <w:marRight w:val="0"/>
      <w:marTop w:val="0"/>
      <w:marBottom w:val="0"/>
      <w:divBdr>
        <w:top w:val="none" w:sz="0" w:space="0" w:color="auto"/>
        <w:left w:val="none" w:sz="0" w:space="0" w:color="auto"/>
        <w:bottom w:val="none" w:sz="0" w:space="0" w:color="auto"/>
        <w:right w:val="none" w:sz="0" w:space="0" w:color="auto"/>
      </w:divBdr>
    </w:div>
    <w:div w:id="1568103925">
      <w:bodyDiv w:val="1"/>
      <w:marLeft w:val="0"/>
      <w:marRight w:val="0"/>
      <w:marTop w:val="0"/>
      <w:marBottom w:val="0"/>
      <w:divBdr>
        <w:top w:val="none" w:sz="0" w:space="0" w:color="auto"/>
        <w:left w:val="none" w:sz="0" w:space="0" w:color="auto"/>
        <w:bottom w:val="none" w:sz="0" w:space="0" w:color="auto"/>
        <w:right w:val="none" w:sz="0" w:space="0" w:color="auto"/>
      </w:divBdr>
    </w:div>
    <w:div w:id="1576747882">
      <w:bodyDiv w:val="1"/>
      <w:marLeft w:val="0"/>
      <w:marRight w:val="0"/>
      <w:marTop w:val="0"/>
      <w:marBottom w:val="0"/>
      <w:divBdr>
        <w:top w:val="none" w:sz="0" w:space="0" w:color="auto"/>
        <w:left w:val="none" w:sz="0" w:space="0" w:color="auto"/>
        <w:bottom w:val="none" w:sz="0" w:space="0" w:color="auto"/>
        <w:right w:val="none" w:sz="0" w:space="0" w:color="auto"/>
      </w:divBdr>
    </w:div>
    <w:div w:id="1578174566">
      <w:bodyDiv w:val="1"/>
      <w:marLeft w:val="0"/>
      <w:marRight w:val="0"/>
      <w:marTop w:val="0"/>
      <w:marBottom w:val="0"/>
      <w:divBdr>
        <w:top w:val="none" w:sz="0" w:space="0" w:color="auto"/>
        <w:left w:val="none" w:sz="0" w:space="0" w:color="auto"/>
        <w:bottom w:val="none" w:sz="0" w:space="0" w:color="auto"/>
        <w:right w:val="none" w:sz="0" w:space="0" w:color="auto"/>
      </w:divBdr>
    </w:div>
    <w:div w:id="1579359932">
      <w:bodyDiv w:val="1"/>
      <w:marLeft w:val="0"/>
      <w:marRight w:val="0"/>
      <w:marTop w:val="0"/>
      <w:marBottom w:val="0"/>
      <w:divBdr>
        <w:top w:val="none" w:sz="0" w:space="0" w:color="auto"/>
        <w:left w:val="none" w:sz="0" w:space="0" w:color="auto"/>
        <w:bottom w:val="none" w:sz="0" w:space="0" w:color="auto"/>
        <w:right w:val="none" w:sz="0" w:space="0" w:color="auto"/>
      </w:divBdr>
    </w:div>
    <w:div w:id="1579707449">
      <w:bodyDiv w:val="1"/>
      <w:marLeft w:val="0"/>
      <w:marRight w:val="0"/>
      <w:marTop w:val="0"/>
      <w:marBottom w:val="0"/>
      <w:divBdr>
        <w:top w:val="none" w:sz="0" w:space="0" w:color="auto"/>
        <w:left w:val="none" w:sz="0" w:space="0" w:color="auto"/>
        <w:bottom w:val="none" w:sz="0" w:space="0" w:color="auto"/>
        <w:right w:val="none" w:sz="0" w:space="0" w:color="auto"/>
      </w:divBdr>
    </w:div>
    <w:div w:id="1579972517">
      <w:bodyDiv w:val="1"/>
      <w:marLeft w:val="0"/>
      <w:marRight w:val="0"/>
      <w:marTop w:val="0"/>
      <w:marBottom w:val="0"/>
      <w:divBdr>
        <w:top w:val="none" w:sz="0" w:space="0" w:color="auto"/>
        <w:left w:val="none" w:sz="0" w:space="0" w:color="auto"/>
        <w:bottom w:val="none" w:sz="0" w:space="0" w:color="auto"/>
        <w:right w:val="none" w:sz="0" w:space="0" w:color="auto"/>
      </w:divBdr>
    </w:div>
    <w:div w:id="1586959468">
      <w:bodyDiv w:val="1"/>
      <w:marLeft w:val="0"/>
      <w:marRight w:val="0"/>
      <w:marTop w:val="0"/>
      <w:marBottom w:val="0"/>
      <w:divBdr>
        <w:top w:val="none" w:sz="0" w:space="0" w:color="auto"/>
        <w:left w:val="none" w:sz="0" w:space="0" w:color="auto"/>
        <w:bottom w:val="none" w:sz="0" w:space="0" w:color="auto"/>
        <w:right w:val="none" w:sz="0" w:space="0" w:color="auto"/>
      </w:divBdr>
      <w:divsChild>
        <w:div w:id="1414008925">
          <w:marLeft w:val="0"/>
          <w:marRight w:val="0"/>
          <w:marTop w:val="0"/>
          <w:marBottom w:val="0"/>
          <w:divBdr>
            <w:top w:val="none" w:sz="0" w:space="0" w:color="auto"/>
            <w:left w:val="none" w:sz="0" w:space="0" w:color="auto"/>
            <w:bottom w:val="none" w:sz="0" w:space="0" w:color="auto"/>
            <w:right w:val="none" w:sz="0" w:space="0" w:color="auto"/>
          </w:divBdr>
        </w:div>
      </w:divsChild>
    </w:div>
    <w:div w:id="1587887050">
      <w:bodyDiv w:val="1"/>
      <w:marLeft w:val="0"/>
      <w:marRight w:val="0"/>
      <w:marTop w:val="0"/>
      <w:marBottom w:val="0"/>
      <w:divBdr>
        <w:top w:val="none" w:sz="0" w:space="0" w:color="auto"/>
        <w:left w:val="none" w:sz="0" w:space="0" w:color="auto"/>
        <w:bottom w:val="none" w:sz="0" w:space="0" w:color="auto"/>
        <w:right w:val="none" w:sz="0" w:space="0" w:color="auto"/>
      </w:divBdr>
      <w:divsChild>
        <w:div w:id="124391872">
          <w:marLeft w:val="0"/>
          <w:marRight w:val="0"/>
          <w:marTop w:val="0"/>
          <w:marBottom w:val="0"/>
          <w:divBdr>
            <w:top w:val="none" w:sz="0" w:space="0" w:color="auto"/>
            <w:left w:val="none" w:sz="0" w:space="0" w:color="auto"/>
            <w:bottom w:val="none" w:sz="0" w:space="0" w:color="auto"/>
            <w:right w:val="none" w:sz="0" w:space="0" w:color="auto"/>
          </w:divBdr>
        </w:div>
        <w:div w:id="2089225516">
          <w:marLeft w:val="0"/>
          <w:marRight w:val="0"/>
          <w:marTop w:val="0"/>
          <w:marBottom w:val="0"/>
          <w:divBdr>
            <w:top w:val="none" w:sz="0" w:space="0" w:color="auto"/>
            <w:left w:val="none" w:sz="0" w:space="0" w:color="auto"/>
            <w:bottom w:val="none" w:sz="0" w:space="0" w:color="auto"/>
            <w:right w:val="none" w:sz="0" w:space="0" w:color="auto"/>
          </w:divBdr>
        </w:div>
      </w:divsChild>
    </w:div>
    <w:div w:id="1588422570">
      <w:bodyDiv w:val="1"/>
      <w:marLeft w:val="0"/>
      <w:marRight w:val="0"/>
      <w:marTop w:val="0"/>
      <w:marBottom w:val="0"/>
      <w:divBdr>
        <w:top w:val="none" w:sz="0" w:space="0" w:color="auto"/>
        <w:left w:val="none" w:sz="0" w:space="0" w:color="auto"/>
        <w:bottom w:val="none" w:sz="0" w:space="0" w:color="auto"/>
        <w:right w:val="none" w:sz="0" w:space="0" w:color="auto"/>
      </w:divBdr>
    </w:div>
    <w:div w:id="1590188559">
      <w:bodyDiv w:val="1"/>
      <w:marLeft w:val="0"/>
      <w:marRight w:val="0"/>
      <w:marTop w:val="0"/>
      <w:marBottom w:val="0"/>
      <w:divBdr>
        <w:top w:val="none" w:sz="0" w:space="0" w:color="auto"/>
        <w:left w:val="none" w:sz="0" w:space="0" w:color="auto"/>
        <w:bottom w:val="none" w:sz="0" w:space="0" w:color="auto"/>
        <w:right w:val="none" w:sz="0" w:space="0" w:color="auto"/>
      </w:divBdr>
    </w:div>
    <w:div w:id="1590505544">
      <w:bodyDiv w:val="1"/>
      <w:marLeft w:val="0"/>
      <w:marRight w:val="0"/>
      <w:marTop w:val="0"/>
      <w:marBottom w:val="0"/>
      <w:divBdr>
        <w:top w:val="none" w:sz="0" w:space="0" w:color="auto"/>
        <w:left w:val="none" w:sz="0" w:space="0" w:color="auto"/>
        <w:bottom w:val="none" w:sz="0" w:space="0" w:color="auto"/>
        <w:right w:val="none" w:sz="0" w:space="0" w:color="auto"/>
      </w:divBdr>
      <w:divsChild>
        <w:div w:id="283318579">
          <w:marLeft w:val="0"/>
          <w:marRight w:val="0"/>
          <w:marTop w:val="0"/>
          <w:marBottom w:val="0"/>
          <w:divBdr>
            <w:top w:val="none" w:sz="0" w:space="0" w:color="auto"/>
            <w:left w:val="none" w:sz="0" w:space="0" w:color="auto"/>
            <w:bottom w:val="none" w:sz="0" w:space="0" w:color="auto"/>
            <w:right w:val="none" w:sz="0" w:space="0" w:color="auto"/>
          </w:divBdr>
          <w:divsChild>
            <w:div w:id="1266763941">
              <w:marLeft w:val="0"/>
              <w:marRight w:val="0"/>
              <w:marTop w:val="0"/>
              <w:marBottom w:val="0"/>
              <w:divBdr>
                <w:top w:val="none" w:sz="0" w:space="0" w:color="auto"/>
                <w:left w:val="none" w:sz="0" w:space="0" w:color="auto"/>
                <w:bottom w:val="none" w:sz="0" w:space="0" w:color="auto"/>
                <w:right w:val="none" w:sz="0" w:space="0" w:color="auto"/>
              </w:divBdr>
            </w:div>
          </w:divsChild>
        </w:div>
        <w:div w:id="138348063">
          <w:marLeft w:val="0"/>
          <w:marRight w:val="0"/>
          <w:marTop w:val="0"/>
          <w:marBottom w:val="0"/>
          <w:divBdr>
            <w:top w:val="none" w:sz="0" w:space="0" w:color="auto"/>
            <w:left w:val="none" w:sz="0" w:space="0" w:color="auto"/>
            <w:bottom w:val="none" w:sz="0" w:space="0" w:color="auto"/>
            <w:right w:val="none" w:sz="0" w:space="0" w:color="auto"/>
          </w:divBdr>
          <w:divsChild>
            <w:div w:id="1814835904">
              <w:marLeft w:val="0"/>
              <w:marRight w:val="0"/>
              <w:marTop w:val="0"/>
              <w:marBottom w:val="0"/>
              <w:divBdr>
                <w:top w:val="none" w:sz="0" w:space="0" w:color="auto"/>
                <w:left w:val="none" w:sz="0" w:space="0" w:color="auto"/>
                <w:bottom w:val="none" w:sz="0" w:space="0" w:color="auto"/>
                <w:right w:val="none" w:sz="0" w:space="0" w:color="auto"/>
              </w:divBdr>
              <w:divsChild>
                <w:div w:id="1360660810">
                  <w:marLeft w:val="0"/>
                  <w:marRight w:val="0"/>
                  <w:marTop w:val="0"/>
                  <w:marBottom w:val="0"/>
                  <w:divBdr>
                    <w:top w:val="none" w:sz="0" w:space="0" w:color="auto"/>
                    <w:left w:val="none" w:sz="0" w:space="0" w:color="auto"/>
                    <w:bottom w:val="none" w:sz="0" w:space="0" w:color="auto"/>
                    <w:right w:val="none" w:sz="0" w:space="0" w:color="auto"/>
                  </w:divBdr>
                  <w:divsChild>
                    <w:div w:id="1717780216">
                      <w:marLeft w:val="225"/>
                      <w:marRight w:val="225"/>
                      <w:marTop w:val="0"/>
                      <w:marBottom w:val="0"/>
                      <w:divBdr>
                        <w:top w:val="none" w:sz="0" w:space="0" w:color="auto"/>
                        <w:left w:val="none" w:sz="0" w:space="0" w:color="auto"/>
                        <w:bottom w:val="none" w:sz="0" w:space="0" w:color="auto"/>
                        <w:right w:val="none" w:sz="0" w:space="0" w:color="auto"/>
                      </w:divBdr>
                      <w:divsChild>
                        <w:div w:id="423844703">
                          <w:marLeft w:val="0"/>
                          <w:marRight w:val="0"/>
                          <w:marTop w:val="0"/>
                          <w:marBottom w:val="0"/>
                          <w:divBdr>
                            <w:top w:val="none" w:sz="0" w:space="0" w:color="auto"/>
                            <w:left w:val="none" w:sz="0" w:space="0" w:color="auto"/>
                            <w:bottom w:val="none" w:sz="0" w:space="0" w:color="auto"/>
                            <w:right w:val="none" w:sz="0" w:space="0" w:color="auto"/>
                          </w:divBdr>
                          <w:divsChild>
                            <w:div w:id="738289245">
                              <w:marLeft w:val="0"/>
                              <w:marRight w:val="0"/>
                              <w:marTop w:val="0"/>
                              <w:marBottom w:val="0"/>
                              <w:divBdr>
                                <w:top w:val="none" w:sz="0" w:space="0" w:color="auto"/>
                                <w:left w:val="none" w:sz="0" w:space="0" w:color="auto"/>
                                <w:bottom w:val="none" w:sz="0" w:space="0" w:color="auto"/>
                                <w:right w:val="none" w:sz="0" w:space="0" w:color="auto"/>
                              </w:divBdr>
                              <w:divsChild>
                                <w:div w:id="714891779">
                                  <w:marLeft w:val="0"/>
                                  <w:marRight w:val="0"/>
                                  <w:marTop w:val="0"/>
                                  <w:marBottom w:val="0"/>
                                  <w:divBdr>
                                    <w:top w:val="none" w:sz="0" w:space="0" w:color="auto"/>
                                    <w:left w:val="none" w:sz="0" w:space="0" w:color="auto"/>
                                    <w:bottom w:val="none" w:sz="0" w:space="0" w:color="auto"/>
                                    <w:right w:val="none" w:sz="0" w:space="0" w:color="auto"/>
                                  </w:divBdr>
                                  <w:divsChild>
                                    <w:div w:id="58601763">
                                      <w:marLeft w:val="0"/>
                                      <w:marRight w:val="0"/>
                                      <w:marTop w:val="0"/>
                                      <w:marBottom w:val="0"/>
                                      <w:divBdr>
                                        <w:top w:val="none" w:sz="0" w:space="0" w:color="auto"/>
                                        <w:left w:val="none" w:sz="0" w:space="0" w:color="auto"/>
                                        <w:bottom w:val="none" w:sz="0" w:space="0" w:color="auto"/>
                                        <w:right w:val="none" w:sz="0" w:space="0" w:color="auto"/>
                                      </w:divBdr>
                                      <w:divsChild>
                                        <w:div w:id="1504318128">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298993202">
                                              <w:marLeft w:val="0"/>
                                              <w:marRight w:val="0"/>
                                              <w:marTop w:val="0"/>
                                              <w:marBottom w:val="0"/>
                                              <w:divBdr>
                                                <w:top w:val="none" w:sz="0" w:space="0" w:color="auto"/>
                                                <w:left w:val="none" w:sz="0" w:space="0" w:color="auto"/>
                                                <w:bottom w:val="none" w:sz="0" w:space="0" w:color="auto"/>
                                                <w:right w:val="none" w:sz="0" w:space="0" w:color="auto"/>
                                              </w:divBdr>
                                              <w:divsChild>
                                                <w:div w:id="1154761394">
                                                  <w:marLeft w:val="0"/>
                                                  <w:marRight w:val="0"/>
                                                  <w:marTop w:val="0"/>
                                                  <w:marBottom w:val="0"/>
                                                  <w:divBdr>
                                                    <w:top w:val="none" w:sz="0" w:space="0" w:color="auto"/>
                                                    <w:left w:val="none" w:sz="0" w:space="0" w:color="auto"/>
                                                    <w:bottom w:val="none" w:sz="0" w:space="0" w:color="auto"/>
                                                    <w:right w:val="none" w:sz="0" w:space="0" w:color="auto"/>
                                                  </w:divBdr>
                                                  <w:divsChild>
                                                    <w:div w:id="1012489793">
                                                      <w:marLeft w:val="0"/>
                                                      <w:marRight w:val="0"/>
                                                      <w:marTop w:val="0"/>
                                                      <w:marBottom w:val="0"/>
                                                      <w:divBdr>
                                                        <w:top w:val="none" w:sz="0" w:space="0" w:color="auto"/>
                                                        <w:left w:val="none" w:sz="0" w:space="0" w:color="auto"/>
                                                        <w:bottom w:val="none" w:sz="0" w:space="0" w:color="auto"/>
                                                        <w:right w:val="none" w:sz="0" w:space="0" w:color="auto"/>
                                                      </w:divBdr>
                                                    </w:div>
                                                    <w:div w:id="207884274">
                                                      <w:marLeft w:val="0"/>
                                                      <w:marRight w:val="0"/>
                                                      <w:marTop w:val="0"/>
                                                      <w:marBottom w:val="0"/>
                                                      <w:divBdr>
                                                        <w:top w:val="none" w:sz="0" w:space="0" w:color="auto"/>
                                                        <w:left w:val="none" w:sz="0" w:space="0" w:color="auto"/>
                                                        <w:bottom w:val="none" w:sz="0" w:space="0" w:color="auto"/>
                                                        <w:right w:val="none" w:sz="0" w:space="0" w:color="auto"/>
                                                      </w:divBdr>
                                                    </w:div>
                                                    <w:div w:id="1249659768">
                                                      <w:marLeft w:val="0"/>
                                                      <w:marRight w:val="0"/>
                                                      <w:marTop w:val="0"/>
                                                      <w:marBottom w:val="0"/>
                                                      <w:divBdr>
                                                        <w:top w:val="none" w:sz="0" w:space="0" w:color="auto"/>
                                                        <w:left w:val="none" w:sz="0" w:space="0" w:color="auto"/>
                                                        <w:bottom w:val="none" w:sz="0" w:space="0" w:color="auto"/>
                                                        <w:right w:val="none" w:sz="0" w:space="0" w:color="auto"/>
                                                      </w:divBdr>
                                                    </w:div>
                                                    <w:div w:id="1235893909">
                                                      <w:marLeft w:val="0"/>
                                                      <w:marRight w:val="0"/>
                                                      <w:marTop w:val="0"/>
                                                      <w:marBottom w:val="0"/>
                                                      <w:divBdr>
                                                        <w:top w:val="none" w:sz="0" w:space="0" w:color="auto"/>
                                                        <w:left w:val="none" w:sz="0" w:space="0" w:color="auto"/>
                                                        <w:bottom w:val="none" w:sz="0" w:space="0" w:color="auto"/>
                                                        <w:right w:val="none" w:sz="0" w:space="0" w:color="auto"/>
                                                      </w:divBdr>
                                                    </w:div>
                                                    <w:div w:id="1779979790">
                                                      <w:marLeft w:val="0"/>
                                                      <w:marRight w:val="0"/>
                                                      <w:marTop w:val="0"/>
                                                      <w:marBottom w:val="0"/>
                                                      <w:divBdr>
                                                        <w:top w:val="none" w:sz="0" w:space="0" w:color="auto"/>
                                                        <w:left w:val="none" w:sz="0" w:space="0" w:color="auto"/>
                                                        <w:bottom w:val="none" w:sz="0" w:space="0" w:color="auto"/>
                                                        <w:right w:val="none" w:sz="0" w:space="0" w:color="auto"/>
                                                      </w:divBdr>
                                                    </w:div>
                                                    <w:div w:id="312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286135">
      <w:bodyDiv w:val="1"/>
      <w:marLeft w:val="0"/>
      <w:marRight w:val="0"/>
      <w:marTop w:val="0"/>
      <w:marBottom w:val="0"/>
      <w:divBdr>
        <w:top w:val="none" w:sz="0" w:space="0" w:color="auto"/>
        <w:left w:val="none" w:sz="0" w:space="0" w:color="auto"/>
        <w:bottom w:val="none" w:sz="0" w:space="0" w:color="auto"/>
        <w:right w:val="none" w:sz="0" w:space="0" w:color="auto"/>
      </w:divBdr>
    </w:div>
    <w:div w:id="1597857916">
      <w:bodyDiv w:val="1"/>
      <w:marLeft w:val="0"/>
      <w:marRight w:val="0"/>
      <w:marTop w:val="0"/>
      <w:marBottom w:val="0"/>
      <w:divBdr>
        <w:top w:val="none" w:sz="0" w:space="0" w:color="auto"/>
        <w:left w:val="none" w:sz="0" w:space="0" w:color="auto"/>
        <w:bottom w:val="none" w:sz="0" w:space="0" w:color="auto"/>
        <w:right w:val="none" w:sz="0" w:space="0" w:color="auto"/>
      </w:divBdr>
    </w:div>
    <w:div w:id="1600404268">
      <w:bodyDiv w:val="1"/>
      <w:marLeft w:val="0"/>
      <w:marRight w:val="0"/>
      <w:marTop w:val="0"/>
      <w:marBottom w:val="0"/>
      <w:divBdr>
        <w:top w:val="none" w:sz="0" w:space="0" w:color="auto"/>
        <w:left w:val="none" w:sz="0" w:space="0" w:color="auto"/>
        <w:bottom w:val="none" w:sz="0" w:space="0" w:color="auto"/>
        <w:right w:val="none" w:sz="0" w:space="0" w:color="auto"/>
      </w:divBdr>
    </w:div>
    <w:div w:id="1600408301">
      <w:bodyDiv w:val="1"/>
      <w:marLeft w:val="0"/>
      <w:marRight w:val="0"/>
      <w:marTop w:val="0"/>
      <w:marBottom w:val="0"/>
      <w:divBdr>
        <w:top w:val="none" w:sz="0" w:space="0" w:color="auto"/>
        <w:left w:val="none" w:sz="0" w:space="0" w:color="auto"/>
        <w:bottom w:val="none" w:sz="0" w:space="0" w:color="auto"/>
        <w:right w:val="none" w:sz="0" w:space="0" w:color="auto"/>
      </w:divBdr>
    </w:div>
    <w:div w:id="160275606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10115417">
      <w:bodyDiv w:val="1"/>
      <w:marLeft w:val="0"/>
      <w:marRight w:val="0"/>
      <w:marTop w:val="0"/>
      <w:marBottom w:val="0"/>
      <w:divBdr>
        <w:top w:val="none" w:sz="0" w:space="0" w:color="auto"/>
        <w:left w:val="none" w:sz="0" w:space="0" w:color="auto"/>
        <w:bottom w:val="none" w:sz="0" w:space="0" w:color="auto"/>
        <w:right w:val="none" w:sz="0" w:space="0" w:color="auto"/>
      </w:divBdr>
    </w:div>
    <w:div w:id="1612319959">
      <w:bodyDiv w:val="1"/>
      <w:marLeft w:val="0"/>
      <w:marRight w:val="0"/>
      <w:marTop w:val="0"/>
      <w:marBottom w:val="0"/>
      <w:divBdr>
        <w:top w:val="none" w:sz="0" w:space="0" w:color="auto"/>
        <w:left w:val="none" w:sz="0" w:space="0" w:color="auto"/>
        <w:bottom w:val="none" w:sz="0" w:space="0" w:color="auto"/>
        <w:right w:val="none" w:sz="0" w:space="0" w:color="auto"/>
      </w:divBdr>
    </w:div>
    <w:div w:id="1613633795">
      <w:bodyDiv w:val="1"/>
      <w:marLeft w:val="0"/>
      <w:marRight w:val="0"/>
      <w:marTop w:val="0"/>
      <w:marBottom w:val="0"/>
      <w:divBdr>
        <w:top w:val="none" w:sz="0" w:space="0" w:color="auto"/>
        <w:left w:val="none" w:sz="0" w:space="0" w:color="auto"/>
        <w:bottom w:val="none" w:sz="0" w:space="0" w:color="auto"/>
        <w:right w:val="none" w:sz="0" w:space="0" w:color="auto"/>
      </w:divBdr>
    </w:div>
    <w:div w:id="1621036207">
      <w:bodyDiv w:val="1"/>
      <w:marLeft w:val="0"/>
      <w:marRight w:val="0"/>
      <w:marTop w:val="0"/>
      <w:marBottom w:val="0"/>
      <w:divBdr>
        <w:top w:val="none" w:sz="0" w:space="0" w:color="auto"/>
        <w:left w:val="none" w:sz="0" w:space="0" w:color="auto"/>
        <w:bottom w:val="none" w:sz="0" w:space="0" w:color="auto"/>
        <w:right w:val="none" w:sz="0" w:space="0" w:color="auto"/>
      </w:divBdr>
    </w:div>
    <w:div w:id="1623262826">
      <w:bodyDiv w:val="1"/>
      <w:marLeft w:val="0"/>
      <w:marRight w:val="0"/>
      <w:marTop w:val="0"/>
      <w:marBottom w:val="0"/>
      <w:divBdr>
        <w:top w:val="none" w:sz="0" w:space="0" w:color="auto"/>
        <w:left w:val="none" w:sz="0" w:space="0" w:color="auto"/>
        <w:bottom w:val="none" w:sz="0" w:space="0" w:color="auto"/>
        <w:right w:val="none" w:sz="0" w:space="0" w:color="auto"/>
      </w:divBdr>
    </w:div>
    <w:div w:id="1636637879">
      <w:bodyDiv w:val="1"/>
      <w:marLeft w:val="0"/>
      <w:marRight w:val="0"/>
      <w:marTop w:val="0"/>
      <w:marBottom w:val="0"/>
      <w:divBdr>
        <w:top w:val="none" w:sz="0" w:space="0" w:color="auto"/>
        <w:left w:val="none" w:sz="0" w:space="0" w:color="auto"/>
        <w:bottom w:val="none" w:sz="0" w:space="0" w:color="auto"/>
        <w:right w:val="none" w:sz="0" w:space="0" w:color="auto"/>
      </w:divBdr>
    </w:div>
    <w:div w:id="1639651764">
      <w:bodyDiv w:val="1"/>
      <w:marLeft w:val="0"/>
      <w:marRight w:val="0"/>
      <w:marTop w:val="0"/>
      <w:marBottom w:val="0"/>
      <w:divBdr>
        <w:top w:val="none" w:sz="0" w:space="0" w:color="auto"/>
        <w:left w:val="none" w:sz="0" w:space="0" w:color="auto"/>
        <w:bottom w:val="none" w:sz="0" w:space="0" w:color="auto"/>
        <w:right w:val="none" w:sz="0" w:space="0" w:color="auto"/>
      </w:divBdr>
    </w:div>
    <w:div w:id="1640065336">
      <w:bodyDiv w:val="1"/>
      <w:marLeft w:val="0"/>
      <w:marRight w:val="0"/>
      <w:marTop w:val="0"/>
      <w:marBottom w:val="0"/>
      <w:divBdr>
        <w:top w:val="none" w:sz="0" w:space="0" w:color="auto"/>
        <w:left w:val="none" w:sz="0" w:space="0" w:color="auto"/>
        <w:bottom w:val="none" w:sz="0" w:space="0" w:color="auto"/>
        <w:right w:val="none" w:sz="0" w:space="0" w:color="auto"/>
      </w:divBdr>
    </w:div>
    <w:div w:id="1641033954">
      <w:bodyDiv w:val="1"/>
      <w:marLeft w:val="0"/>
      <w:marRight w:val="0"/>
      <w:marTop w:val="0"/>
      <w:marBottom w:val="0"/>
      <w:divBdr>
        <w:top w:val="none" w:sz="0" w:space="0" w:color="auto"/>
        <w:left w:val="none" w:sz="0" w:space="0" w:color="auto"/>
        <w:bottom w:val="none" w:sz="0" w:space="0" w:color="auto"/>
        <w:right w:val="none" w:sz="0" w:space="0" w:color="auto"/>
      </w:divBdr>
    </w:div>
    <w:div w:id="1646079519">
      <w:bodyDiv w:val="1"/>
      <w:marLeft w:val="0"/>
      <w:marRight w:val="0"/>
      <w:marTop w:val="0"/>
      <w:marBottom w:val="0"/>
      <w:divBdr>
        <w:top w:val="none" w:sz="0" w:space="0" w:color="auto"/>
        <w:left w:val="none" w:sz="0" w:space="0" w:color="auto"/>
        <w:bottom w:val="none" w:sz="0" w:space="0" w:color="auto"/>
        <w:right w:val="none" w:sz="0" w:space="0" w:color="auto"/>
      </w:divBdr>
    </w:div>
    <w:div w:id="1654022310">
      <w:bodyDiv w:val="1"/>
      <w:marLeft w:val="0"/>
      <w:marRight w:val="0"/>
      <w:marTop w:val="0"/>
      <w:marBottom w:val="0"/>
      <w:divBdr>
        <w:top w:val="none" w:sz="0" w:space="0" w:color="auto"/>
        <w:left w:val="none" w:sz="0" w:space="0" w:color="auto"/>
        <w:bottom w:val="none" w:sz="0" w:space="0" w:color="auto"/>
        <w:right w:val="none" w:sz="0" w:space="0" w:color="auto"/>
      </w:divBdr>
    </w:div>
    <w:div w:id="1654605571">
      <w:bodyDiv w:val="1"/>
      <w:marLeft w:val="0"/>
      <w:marRight w:val="0"/>
      <w:marTop w:val="0"/>
      <w:marBottom w:val="0"/>
      <w:divBdr>
        <w:top w:val="none" w:sz="0" w:space="0" w:color="auto"/>
        <w:left w:val="none" w:sz="0" w:space="0" w:color="auto"/>
        <w:bottom w:val="none" w:sz="0" w:space="0" w:color="auto"/>
        <w:right w:val="none" w:sz="0" w:space="0" w:color="auto"/>
      </w:divBdr>
    </w:div>
    <w:div w:id="1658412204">
      <w:bodyDiv w:val="1"/>
      <w:marLeft w:val="0"/>
      <w:marRight w:val="0"/>
      <w:marTop w:val="0"/>
      <w:marBottom w:val="0"/>
      <w:divBdr>
        <w:top w:val="none" w:sz="0" w:space="0" w:color="auto"/>
        <w:left w:val="none" w:sz="0" w:space="0" w:color="auto"/>
        <w:bottom w:val="none" w:sz="0" w:space="0" w:color="auto"/>
        <w:right w:val="none" w:sz="0" w:space="0" w:color="auto"/>
      </w:divBdr>
    </w:div>
    <w:div w:id="1661346224">
      <w:bodyDiv w:val="1"/>
      <w:marLeft w:val="0"/>
      <w:marRight w:val="0"/>
      <w:marTop w:val="0"/>
      <w:marBottom w:val="0"/>
      <w:divBdr>
        <w:top w:val="none" w:sz="0" w:space="0" w:color="auto"/>
        <w:left w:val="none" w:sz="0" w:space="0" w:color="auto"/>
        <w:bottom w:val="none" w:sz="0" w:space="0" w:color="auto"/>
        <w:right w:val="none" w:sz="0" w:space="0" w:color="auto"/>
      </w:divBdr>
    </w:div>
    <w:div w:id="1662656650">
      <w:bodyDiv w:val="1"/>
      <w:marLeft w:val="0"/>
      <w:marRight w:val="0"/>
      <w:marTop w:val="0"/>
      <w:marBottom w:val="0"/>
      <w:divBdr>
        <w:top w:val="none" w:sz="0" w:space="0" w:color="auto"/>
        <w:left w:val="none" w:sz="0" w:space="0" w:color="auto"/>
        <w:bottom w:val="none" w:sz="0" w:space="0" w:color="auto"/>
        <w:right w:val="none" w:sz="0" w:space="0" w:color="auto"/>
      </w:divBdr>
      <w:divsChild>
        <w:div w:id="1096559461">
          <w:marLeft w:val="0"/>
          <w:marRight w:val="0"/>
          <w:marTop w:val="0"/>
          <w:marBottom w:val="0"/>
          <w:divBdr>
            <w:top w:val="none" w:sz="0" w:space="0" w:color="auto"/>
            <w:left w:val="none" w:sz="0" w:space="0" w:color="auto"/>
            <w:bottom w:val="none" w:sz="0" w:space="0" w:color="auto"/>
            <w:right w:val="none" w:sz="0" w:space="0" w:color="auto"/>
          </w:divBdr>
        </w:div>
      </w:divsChild>
    </w:div>
    <w:div w:id="1666515818">
      <w:bodyDiv w:val="1"/>
      <w:marLeft w:val="0"/>
      <w:marRight w:val="0"/>
      <w:marTop w:val="0"/>
      <w:marBottom w:val="0"/>
      <w:divBdr>
        <w:top w:val="none" w:sz="0" w:space="0" w:color="auto"/>
        <w:left w:val="none" w:sz="0" w:space="0" w:color="auto"/>
        <w:bottom w:val="none" w:sz="0" w:space="0" w:color="auto"/>
        <w:right w:val="none" w:sz="0" w:space="0" w:color="auto"/>
      </w:divBdr>
    </w:div>
    <w:div w:id="1667434016">
      <w:bodyDiv w:val="1"/>
      <w:marLeft w:val="0"/>
      <w:marRight w:val="0"/>
      <w:marTop w:val="0"/>
      <w:marBottom w:val="0"/>
      <w:divBdr>
        <w:top w:val="none" w:sz="0" w:space="0" w:color="auto"/>
        <w:left w:val="none" w:sz="0" w:space="0" w:color="auto"/>
        <w:bottom w:val="none" w:sz="0" w:space="0" w:color="auto"/>
        <w:right w:val="none" w:sz="0" w:space="0" w:color="auto"/>
      </w:divBdr>
      <w:divsChild>
        <w:div w:id="416025937">
          <w:marLeft w:val="0"/>
          <w:marRight w:val="0"/>
          <w:marTop w:val="0"/>
          <w:marBottom w:val="0"/>
          <w:divBdr>
            <w:top w:val="none" w:sz="0" w:space="0" w:color="auto"/>
            <w:left w:val="none" w:sz="0" w:space="0" w:color="auto"/>
            <w:bottom w:val="none" w:sz="0" w:space="0" w:color="auto"/>
            <w:right w:val="none" w:sz="0" w:space="0" w:color="auto"/>
          </w:divBdr>
        </w:div>
      </w:divsChild>
    </w:div>
    <w:div w:id="1671326243">
      <w:bodyDiv w:val="1"/>
      <w:marLeft w:val="0"/>
      <w:marRight w:val="0"/>
      <w:marTop w:val="0"/>
      <w:marBottom w:val="0"/>
      <w:divBdr>
        <w:top w:val="none" w:sz="0" w:space="0" w:color="auto"/>
        <w:left w:val="none" w:sz="0" w:space="0" w:color="auto"/>
        <w:bottom w:val="none" w:sz="0" w:space="0" w:color="auto"/>
        <w:right w:val="none" w:sz="0" w:space="0" w:color="auto"/>
      </w:divBdr>
    </w:div>
    <w:div w:id="1672020943">
      <w:bodyDiv w:val="1"/>
      <w:marLeft w:val="0"/>
      <w:marRight w:val="0"/>
      <w:marTop w:val="0"/>
      <w:marBottom w:val="0"/>
      <w:divBdr>
        <w:top w:val="none" w:sz="0" w:space="0" w:color="auto"/>
        <w:left w:val="none" w:sz="0" w:space="0" w:color="auto"/>
        <w:bottom w:val="none" w:sz="0" w:space="0" w:color="auto"/>
        <w:right w:val="none" w:sz="0" w:space="0" w:color="auto"/>
      </w:divBdr>
    </w:div>
    <w:div w:id="1684359238">
      <w:bodyDiv w:val="1"/>
      <w:marLeft w:val="0"/>
      <w:marRight w:val="0"/>
      <w:marTop w:val="0"/>
      <w:marBottom w:val="0"/>
      <w:divBdr>
        <w:top w:val="none" w:sz="0" w:space="0" w:color="auto"/>
        <w:left w:val="none" w:sz="0" w:space="0" w:color="auto"/>
        <w:bottom w:val="none" w:sz="0" w:space="0" w:color="auto"/>
        <w:right w:val="none" w:sz="0" w:space="0" w:color="auto"/>
      </w:divBdr>
      <w:divsChild>
        <w:div w:id="1000893263">
          <w:marLeft w:val="0"/>
          <w:marRight w:val="0"/>
          <w:marTop w:val="0"/>
          <w:marBottom w:val="0"/>
          <w:divBdr>
            <w:top w:val="none" w:sz="0" w:space="0" w:color="auto"/>
            <w:left w:val="none" w:sz="0" w:space="0" w:color="auto"/>
            <w:bottom w:val="none" w:sz="0" w:space="0" w:color="auto"/>
            <w:right w:val="none" w:sz="0" w:space="0" w:color="auto"/>
          </w:divBdr>
        </w:div>
      </w:divsChild>
    </w:div>
    <w:div w:id="1684934507">
      <w:bodyDiv w:val="1"/>
      <w:marLeft w:val="0"/>
      <w:marRight w:val="0"/>
      <w:marTop w:val="0"/>
      <w:marBottom w:val="0"/>
      <w:divBdr>
        <w:top w:val="none" w:sz="0" w:space="0" w:color="auto"/>
        <w:left w:val="none" w:sz="0" w:space="0" w:color="auto"/>
        <w:bottom w:val="none" w:sz="0" w:space="0" w:color="auto"/>
        <w:right w:val="none" w:sz="0" w:space="0" w:color="auto"/>
      </w:divBdr>
    </w:div>
    <w:div w:id="1686319497">
      <w:bodyDiv w:val="1"/>
      <w:marLeft w:val="0"/>
      <w:marRight w:val="0"/>
      <w:marTop w:val="0"/>
      <w:marBottom w:val="0"/>
      <w:divBdr>
        <w:top w:val="none" w:sz="0" w:space="0" w:color="auto"/>
        <w:left w:val="none" w:sz="0" w:space="0" w:color="auto"/>
        <w:bottom w:val="none" w:sz="0" w:space="0" w:color="auto"/>
        <w:right w:val="none" w:sz="0" w:space="0" w:color="auto"/>
      </w:divBdr>
      <w:divsChild>
        <w:div w:id="1664964366">
          <w:marLeft w:val="0"/>
          <w:marRight w:val="0"/>
          <w:marTop w:val="0"/>
          <w:marBottom w:val="0"/>
          <w:divBdr>
            <w:top w:val="none" w:sz="0" w:space="0" w:color="auto"/>
            <w:left w:val="none" w:sz="0" w:space="0" w:color="auto"/>
            <w:bottom w:val="none" w:sz="0" w:space="0" w:color="auto"/>
            <w:right w:val="none" w:sz="0" w:space="0" w:color="auto"/>
          </w:divBdr>
        </w:div>
      </w:divsChild>
    </w:div>
    <w:div w:id="1687824387">
      <w:bodyDiv w:val="1"/>
      <w:marLeft w:val="0"/>
      <w:marRight w:val="0"/>
      <w:marTop w:val="0"/>
      <w:marBottom w:val="0"/>
      <w:divBdr>
        <w:top w:val="none" w:sz="0" w:space="0" w:color="auto"/>
        <w:left w:val="none" w:sz="0" w:space="0" w:color="auto"/>
        <w:bottom w:val="none" w:sz="0" w:space="0" w:color="auto"/>
        <w:right w:val="none" w:sz="0" w:space="0" w:color="auto"/>
      </w:divBdr>
    </w:div>
    <w:div w:id="1689213139">
      <w:bodyDiv w:val="1"/>
      <w:marLeft w:val="0"/>
      <w:marRight w:val="0"/>
      <w:marTop w:val="0"/>
      <w:marBottom w:val="0"/>
      <w:divBdr>
        <w:top w:val="none" w:sz="0" w:space="0" w:color="auto"/>
        <w:left w:val="none" w:sz="0" w:space="0" w:color="auto"/>
        <w:bottom w:val="none" w:sz="0" w:space="0" w:color="auto"/>
        <w:right w:val="none" w:sz="0" w:space="0" w:color="auto"/>
      </w:divBdr>
      <w:divsChild>
        <w:div w:id="2013409249">
          <w:marLeft w:val="0"/>
          <w:marRight w:val="0"/>
          <w:marTop w:val="0"/>
          <w:marBottom w:val="0"/>
          <w:divBdr>
            <w:top w:val="none" w:sz="0" w:space="0" w:color="auto"/>
            <w:left w:val="none" w:sz="0" w:space="0" w:color="auto"/>
            <w:bottom w:val="none" w:sz="0" w:space="0" w:color="auto"/>
            <w:right w:val="none" w:sz="0" w:space="0" w:color="auto"/>
          </w:divBdr>
        </w:div>
      </w:divsChild>
    </w:div>
    <w:div w:id="1690257476">
      <w:bodyDiv w:val="1"/>
      <w:marLeft w:val="0"/>
      <w:marRight w:val="0"/>
      <w:marTop w:val="0"/>
      <w:marBottom w:val="0"/>
      <w:divBdr>
        <w:top w:val="none" w:sz="0" w:space="0" w:color="auto"/>
        <w:left w:val="none" w:sz="0" w:space="0" w:color="auto"/>
        <w:bottom w:val="none" w:sz="0" w:space="0" w:color="auto"/>
        <w:right w:val="none" w:sz="0" w:space="0" w:color="auto"/>
      </w:divBdr>
    </w:div>
    <w:div w:id="1690788202">
      <w:bodyDiv w:val="1"/>
      <w:marLeft w:val="0"/>
      <w:marRight w:val="0"/>
      <w:marTop w:val="0"/>
      <w:marBottom w:val="0"/>
      <w:divBdr>
        <w:top w:val="none" w:sz="0" w:space="0" w:color="auto"/>
        <w:left w:val="none" w:sz="0" w:space="0" w:color="auto"/>
        <w:bottom w:val="none" w:sz="0" w:space="0" w:color="auto"/>
        <w:right w:val="none" w:sz="0" w:space="0" w:color="auto"/>
      </w:divBdr>
    </w:div>
    <w:div w:id="1692301078">
      <w:bodyDiv w:val="1"/>
      <w:marLeft w:val="0"/>
      <w:marRight w:val="0"/>
      <w:marTop w:val="0"/>
      <w:marBottom w:val="0"/>
      <w:divBdr>
        <w:top w:val="none" w:sz="0" w:space="0" w:color="auto"/>
        <w:left w:val="none" w:sz="0" w:space="0" w:color="auto"/>
        <w:bottom w:val="none" w:sz="0" w:space="0" w:color="auto"/>
        <w:right w:val="none" w:sz="0" w:space="0" w:color="auto"/>
      </w:divBdr>
    </w:div>
    <w:div w:id="1696271176">
      <w:bodyDiv w:val="1"/>
      <w:marLeft w:val="0"/>
      <w:marRight w:val="0"/>
      <w:marTop w:val="0"/>
      <w:marBottom w:val="0"/>
      <w:divBdr>
        <w:top w:val="none" w:sz="0" w:space="0" w:color="auto"/>
        <w:left w:val="none" w:sz="0" w:space="0" w:color="auto"/>
        <w:bottom w:val="none" w:sz="0" w:space="0" w:color="auto"/>
        <w:right w:val="none" w:sz="0" w:space="0" w:color="auto"/>
      </w:divBdr>
    </w:div>
    <w:div w:id="1697853952">
      <w:bodyDiv w:val="1"/>
      <w:marLeft w:val="0"/>
      <w:marRight w:val="0"/>
      <w:marTop w:val="0"/>
      <w:marBottom w:val="0"/>
      <w:divBdr>
        <w:top w:val="none" w:sz="0" w:space="0" w:color="auto"/>
        <w:left w:val="none" w:sz="0" w:space="0" w:color="auto"/>
        <w:bottom w:val="none" w:sz="0" w:space="0" w:color="auto"/>
        <w:right w:val="none" w:sz="0" w:space="0" w:color="auto"/>
      </w:divBdr>
    </w:div>
    <w:div w:id="1698846863">
      <w:bodyDiv w:val="1"/>
      <w:marLeft w:val="0"/>
      <w:marRight w:val="0"/>
      <w:marTop w:val="0"/>
      <w:marBottom w:val="0"/>
      <w:divBdr>
        <w:top w:val="none" w:sz="0" w:space="0" w:color="auto"/>
        <w:left w:val="none" w:sz="0" w:space="0" w:color="auto"/>
        <w:bottom w:val="none" w:sz="0" w:space="0" w:color="auto"/>
        <w:right w:val="none" w:sz="0" w:space="0" w:color="auto"/>
      </w:divBdr>
    </w:div>
    <w:div w:id="1699890732">
      <w:bodyDiv w:val="1"/>
      <w:marLeft w:val="0"/>
      <w:marRight w:val="0"/>
      <w:marTop w:val="0"/>
      <w:marBottom w:val="0"/>
      <w:divBdr>
        <w:top w:val="none" w:sz="0" w:space="0" w:color="auto"/>
        <w:left w:val="none" w:sz="0" w:space="0" w:color="auto"/>
        <w:bottom w:val="none" w:sz="0" w:space="0" w:color="auto"/>
        <w:right w:val="none" w:sz="0" w:space="0" w:color="auto"/>
      </w:divBdr>
    </w:div>
    <w:div w:id="1702129551">
      <w:bodyDiv w:val="1"/>
      <w:marLeft w:val="0"/>
      <w:marRight w:val="0"/>
      <w:marTop w:val="0"/>
      <w:marBottom w:val="0"/>
      <w:divBdr>
        <w:top w:val="none" w:sz="0" w:space="0" w:color="auto"/>
        <w:left w:val="none" w:sz="0" w:space="0" w:color="auto"/>
        <w:bottom w:val="none" w:sz="0" w:space="0" w:color="auto"/>
        <w:right w:val="none" w:sz="0" w:space="0" w:color="auto"/>
      </w:divBdr>
    </w:div>
    <w:div w:id="1703365119">
      <w:bodyDiv w:val="1"/>
      <w:marLeft w:val="0"/>
      <w:marRight w:val="0"/>
      <w:marTop w:val="0"/>
      <w:marBottom w:val="0"/>
      <w:divBdr>
        <w:top w:val="none" w:sz="0" w:space="0" w:color="auto"/>
        <w:left w:val="none" w:sz="0" w:space="0" w:color="auto"/>
        <w:bottom w:val="none" w:sz="0" w:space="0" w:color="auto"/>
        <w:right w:val="none" w:sz="0" w:space="0" w:color="auto"/>
      </w:divBdr>
    </w:div>
    <w:div w:id="1707021104">
      <w:bodyDiv w:val="1"/>
      <w:marLeft w:val="0"/>
      <w:marRight w:val="0"/>
      <w:marTop w:val="0"/>
      <w:marBottom w:val="0"/>
      <w:divBdr>
        <w:top w:val="none" w:sz="0" w:space="0" w:color="auto"/>
        <w:left w:val="none" w:sz="0" w:space="0" w:color="auto"/>
        <w:bottom w:val="none" w:sz="0" w:space="0" w:color="auto"/>
        <w:right w:val="none" w:sz="0" w:space="0" w:color="auto"/>
      </w:divBdr>
    </w:div>
    <w:div w:id="1710304218">
      <w:bodyDiv w:val="1"/>
      <w:marLeft w:val="0"/>
      <w:marRight w:val="0"/>
      <w:marTop w:val="0"/>
      <w:marBottom w:val="0"/>
      <w:divBdr>
        <w:top w:val="none" w:sz="0" w:space="0" w:color="auto"/>
        <w:left w:val="none" w:sz="0" w:space="0" w:color="auto"/>
        <w:bottom w:val="none" w:sz="0" w:space="0" w:color="auto"/>
        <w:right w:val="none" w:sz="0" w:space="0" w:color="auto"/>
      </w:divBdr>
    </w:div>
    <w:div w:id="1713455460">
      <w:bodyDiv w:val="1"/>
      <w:marLeft w:val="0"/>
      <w:marRight w:val="0"/>
      <w:marTop w:val="0"/>
      <w:marBottom w:val="0"/>
      <w:divBdr>
        <w:top w:val="none" w:sz="0" w:space="0" w:color="auto"/>
        <w:left w:val="none" w:sz="0" w:space="0" w:color="auto"/>
        <w:bottom w:val="none" w:sz="0" w:space="0" w:color="auto"/>
        <w:right w:val="none" w:sz="0" w:space="0" w:color="auto"/>
      </w:divBdr>
    </w:div>
    <w:div w:id="1716274856">
      <w:bodyDiv w:val="1"/>
      <w:marLeft w:val="0"/>
      <w:marRight w:val="0"/>
      <w:marTop w:val="0"/>
      <w:marBottom w:val="0"/>
      <w:divBdr>
        <w:top w:val="none" w:sz="0" w:space="0" w:color="auto"/>
        <w:left w:val="none" w:sz="0" w:space="0" w:color="auto"/>
        <w:bottom w:val="none" w:sz="0" w:space="0" w:color="auto"/>
        <w:right w:val="none" w:sz="0" w:space="0" w:color="auto"/>
      </w:divBdr>
    </w:div>
    <w:div w:id="1718310478">
      <w:bodyDiv w:val="1"/>
      <w:marLeft w:val="0"/>
      <w:marRight w:val="0"/>
      <w:marTop w:val="0"/>
      <w:marBottom w:val="0"/>
      <w:divBdr>
        <w:top w:val="none" w:sz="0" w:space="0" w:color="auto"/>
        <w:left w:val="none" w:sz="0" w:space="0" w:color="auto"/>
        <w:bottom w:val="none" w:sz="0" w:space="0" w:color="auto"/>
        <w:right w:val="none" w:sz="0" w:space="0" w:color="auto"/>
      </w:divBdr>
    </w:div>
    <w:div w:id="1722509968">
      <w:bodyDiv w:val="1"/>
      <w:marLeft w:val="0"/>
      <w:marRight w:val="0"/>
      <w:marTop w:val="0"/>
      <w:marBottom w:val="0"/>
      <w:divBdr>
        <w:top w:val="none" w:sz="0" w:space="0" w:color="auto"/>
        <w:left w:val="none" w:sz="0" w:space="0" w:color="auto"/>
        <w:bottom w:val="none" w:sz="0" w:space="0" w:color="auto"/>
        <w:right w:val="none" w:sz="0" w:space="0" w:color="auto"/>
      </w:divBdr>
    </w:div>
    <w:div w:id="1722706483">
      <w:bodyDiv w:val="1"/>
      <w:marLeft w:val="0"/>
      <w:marRight w:val="0"/>
      <w:marTop w:val="0"/>
      <w:marBottom w:val="0"/>
      <w:divBdr>
        <w:top w:val="none" w:sz="0" w:space="0" w:color="auto"/>
        <w:left w:val="none" w:sz="0" w:space="0" w:color="auto"/>
        <w:bottom w:val="none" w:sz="0" w:space="0" w:color="auto"/>
        <w:right w:val="none" w:sz="0" w:space="0" w:color="auto"/>
      </w:divBdr>
    </w:div>
    <w:div w:id="1726904344">
      <w:bodyDiv w:val="1"/>
      <w:marLeft w:val="0"/>
      <w:marRight w:val="0"/>
      <w:marTop w:val="0"/>
      <w:marBottom w:val="0"/>
      <w:divBdr>
        <w:top w:val="none" w:sz="0" w:space="0" w:color="auto"/>
        <w:left w:val="none" w:sz="0" w:space="0" w:color="auto"/>
        <w:bottom w:val="none" w:sz="0" w:space="0" w:color="auto"/>
        <w:right w:val="none" w:sz="0" w:space="0" w:color="auto"/>
      </w:divBdr>
    </w:div>
    <w:div w:id="1729263833">
      <w:bodyDiv w:val="1"/>
      <w:marLeft w:val="0"/>
      <w:marRight w:val="0"/>
      <w:marTop w:val="0"/>
      <w:marBottom w:val="0"/>
      <w:divBdr>
        <w:top w:val="none" w:sz="0" w:space="0" w:color="auto"/>
        <w:left w:val="none" w:sz="0" w:space="0" w:color="auto"/>
        <w:bottom w:val="none" w:sz="0" w:space="0" w:color="auto"/>
        <w:right w:val="none" w:sz="0" w:space="0" w:color="auto"/>
      </w:divBdr>
      <w:divsChild>
        <w:div w:id="1428773236">
          <w:marLeft w:val="0"/>
          <w:marRight w:val="0"/>
          <w:marTop w:val="0"/>
          <w:marBottom w:val="0"/>
          <w:divBdr>
            <w:top w:val="none" w:sz="0" w:space="0" w:color="auto"/>
            <w:left w:val="none" w:sz="0" w:space="0" w:color="auto"/>
            <w:bottom w:val="none" w:sz="0" w:space="0" w:color="auto"/>
            <w:right w:val="none" w:sz="0" w:space="0" w:color="auto"/>
          </w:divBdr>
        </w:div>
      </w:divsChild>
    </w:div>
    <w:div w:id="1730228485">
      <w:bodyDiv w:val="1"/>
      <w:marLeft w:val="0"/>
      <w:marRight w:val="0"/>
      <w:marTop w:val="0"/>
      <w:marBottom w:val="0"/>
      <w:divBdr>
        <w:top w:val="none" w:sz="0" w:space="0" w:color="auto"/>
        <w:left w:val="none" w:sz="0" w:space="0" w:color="auto"/>
        <w:bottom w:val="none" w:sz="0" w:space="0" w:color="auto"/>
        <w:right w:val="none" w:sz="0" w:space="0" w:color="auto"/>
      </w:divBdr>
    </w:div>
    <w:div w:id="1750417899">
      <w:bodyDiv w:val="1"/>
      <w:marLeft w:val="0"/>
      <w:marRight w:val="0"/>
      <w:marTop w:val="0"/>
      <w:marBottom w:val="0"/>
      <w:divBdr>
        <w:top w:val="none" w:sz="0" w:space="0" w:color="auto"/>
        <w:left w:val="none" w:sz="0" w:space="0" w:color="auto"/>
        <w:bottom w:val="none" w:sz="0" w:space="0" w:color="auto"/>
        <w:right w:val="none" w:sz="0" w:space="0" w:color="auto"/>
      </w:divBdr>
    </w:div>
    <w:div w:id="1753038940">
      <w:bodyDiv w:val="1"/>
      <w:marLeft w:val="0"/>
      <w:marRight w:val="0"/>
      <w:marTop w:val="0"/>
      <w:marBottom w:val="0"/>
      <w:divBdr>
        <w:top w:val="none" w:sz="0" w:space="0" w:color="auto"/>
        <w:left w:val="none" w:sz="0" w:space="0" w:color="auto"/>
        <w:bottom w:val="none" w:sz="0" w:space="0" w:color="auto"/>
        <w:right w:val="none" w:sz="0" w:space="0" w:color="auto"/>
      </w:divBdr>
    </w:div>
    <w:div w:id="1756628466">
      <w:bodyDiv w:val="1"/>
      <w:marLeft w:val="0"/>
      <w:marRight w:val="0"/>
      <w:marTop w:val="0"/>
      <w:marBottom w:val="0"/>
      <w:divBdr>
        <w:top w:val="none" w:sz="0" w:space="0" w:color="auto"/>
        <w:left w:val="none" w:sz="0" w:space="0" w:color="auto"/>
        <w:bottom w:val="none" w:sz="0" w:space="0" w:color="auto"/>
        <w:right w:val="none" w:sz="0" w:space="0" w:color="auto"/>
      </w:divBdr>
    </w:div>
    <w:div w:id="1760591192">
      <w:bodyDiv w:val="1"/>
      <w:marLeft w:val="0"/>
      <w:marRight w:val="0"/>
      <w:marTop w:val="0"/>
      <w:marBottom w:val="0"/>
      <w:divBdr>
        <w:top w:val="none" w:sz="0" w:space="0" w:color="auto"/>
        <w:left w:val="none" w:sz="0" w:space="0" w:color="auto"/>
        <w:bottom w:val="none" w:sz="0" w:space="0" w:color="auto"/>
        <w:right w:val="none" w:sz="0" w:space="0" w:color="auto"/>
      </w:divBdr>
    </w:div>
    <w:div w:id="1763988397">
      <w:bodyDiv w:val="1"/>
      <w:marLeft w:val="0"/>
      <w:marRight w:val="0"/>
      <w:marTop w:val="0"/>
      <w:marBottom w:val="0"/>
      <w:divBdr>
        <w:top w:val="none" w:sz="0" w:space="0" w:color="auto"/>
        <w:left w:val="none" w:sz="0" w:space="0" w:color="auto"/>
        <w:bottom w:val="none" w:sz="0" w:space="0" w:color="auto"/>
        <w:right w:val="none" w:sz="0" w:space="0" w:color="auto"/>
      </w:divBdr>
    </w:div>
    <w:div w:id="1765414507">
      <w:bodyDiv w:val="1"/>
      <w:marLeft w:val="0"/>
      <w:marRight w:val="0"/>
      <w:marTop w:val="0"/>
      <w:marBottom w:val="0"/>
      <w:divBdr>
        <w:top w:val="none" w:sz="0" w:space="0" w:color="auto"/>
        <w:left w:val="none" w:sz="0" w:space="0" w:color="auto"/>
        <w:bottom w:val="none" w:sz="0" w:space="0" w:color="auto"/>
        <w:right w:val="none" w:sz="0" w:space="0" w:color="auto"/>
      </w:divBdr>
      <w:divsChild>
        <w:div w:id="1558710346">
          <w:marLeft w:val="0"/>
          <w:marRight w:val="0"/>
          <w:marTop w:val="0"/>
          <w:marBottom w:val="0"/>
          <w:divBdr>
            <w:top w:val="none" w:sz="0" w:space="0" w:color="auto"/>
            <w:left w:val="none" w:sz="0" w:space="0" w:color="auto"/>
            <w:bottom w:val="none" w:sz="0" w:space="0" w:color="auto"/>
            <w:right w:val="none" w:sz="0" w:space="0" w:color="auto"/>
          </w:divBdr>
          <w:divsChild>
            <w:div w:id="781069407">
              <w:marLeft w:val="0"/>
              <w:marRight w:val="0"/>
              <w:marTop w:val="0"/>
              <w:marBottom w:val="0"/>
              <w:divBdr>
                <w:top w:val="none" w:sz="0" w:space="0" w:color="auto"/>
                <w:left w:val="none" w:sz="0" w:space="0" w:color="auto"/>
                <w:bottom w:val="none" w:sz="0" w:space="0" w:color="auto"/>
                <w:right w:val="none" w:sz="0" w:space="0" w:color="auto"/>
              </w:divBdr>
            </w:div>
          </w:divsChild>
        </w:div>
        <w:div w:id="276330821">
          <w:marLeft w:val="0"/>
          <w:marRight w:val="0"/>
          <w:marTop w:val="0"/>
          <w:marBottom w:val="0"/>
          <w:divBdr>
            <w:top w:val="none" w:sz="0" w:space="0" w:color="auto"/>
            <w:left w:val="none" w:sz="0" w:space="0" w:color="auto"/>
            <w:bottom w:val="none" w:sz="0" w:space="0" w:color="auto"/>
            <w:right w:val="none" w:sz="0" w:space="0" w:color="auto"/>
          </w:divBdr>
          <w:divsChild>
            <w:div w:id="1017998300">
              <w:marLeft w:val="0"/>
              <w:marRight w:val="0"/>
              <w:marTop w:val="0"/>
              <w:marBottom w:val="0"/>
              <w:divBdr>
                <w:top w:val="none" w:sz="0" w:space="0" w:color="auto"/>
                <w:left w:val="none" w:sz="0" w:space="0" w:color="auto"/>
                <w:bottom w:val="none" w:sz="0" w:space="0" w:color="auto"/>
                <w:right w:val="none" w:sz="0" w:space="0" w:color="auto"/>
              </w:divBdr>
              <w:divsChild>
                <w:div w:id="1426879521">
                  <w:marLeft w:val="0"/>
                  <w:marRight w:val="0"/>
                  <w:marTop w:val="0"/>
                  <w:marBottom w:val="0"/>
                  <w:divBdr>
                    <w:top w:val="none" w:sz="0" w:space="0" w:color="auto"/>
                    <w:left w:val="none" w:sz="0" w:space="0" w:color="auto"/>
                    <w:bottom w:val="none" w:sz="0" w:space="0" w:color="auto"/>
                    <w:right w:val="none" w:sz="0" w:space="0" w:color="auto"/>
                  </w:divBdr>
                  <w:divsChild>
                    <w:div w:id="764764986">
                      <w:marLeft w:val="225"/>
                      <w:marRight w:val="225"/>
                      <w:marTop w:val="0"/>
                      <w:marBottom w:val="0"/>
                      <w:divBdr>
                        <w:top w:val="none" w:sz="0" w:space="0" w:color="auto"/>
                        <w:left w:val="none" w:sz="0" w:space="0" w:color="auto"/>
                        <w:bottom w:val="none" w:sz="0" w:space="0" w:color="auto"/>
                        <w:right w:val="none" w:sz="0" w:space="0" w:color="auto"/>
                      </w:divBdr>
                      <w:divsChild>
                        <w:div w:id="403837407">
                          <w:marLeft w:val="0"/>
                          <w:marRight w:val="0"/>
                          <w:marTop w:val="0"/>
                          <w:marBottom w:val="0"/>
                          <w:divBdr>
                            <w:top w:val="none" w:sz="0" w:space="0" w:color="auto"/>
                            <w:left w:val="none" w:sz="0" w:space="0" w:color="auto"/>
                            <w:bottom w:val="none" w:sz="0" w:space="0" w:color="auto"/>
                            <w:right w:val="none" w:sz="0" w:space="0" w:color="auto"/>
                          </w:divBdr>
                          <w:divsChild>
                            <w:div w:id="566958069">
                              <w:marLeft w:val="0"/>
                              <w:marRight w:val="0"/>
                              <w:marTop w:val="0"/>
                              <w:marBottom w:val="0"/>
                              <w:divBdr>
                                <w:top w:val="none" w:sz="0" w:space="0" w:color="auto"/>
                                <w:left w:val="none" w:sz="0" w:space="0" w:color="auto"/>
                                <w:bottom w:val="none" w:sz="0" w:space="0" w:color="auto"/>
                                <w:right w:val="none" w:sz="0" w:space="0" w:color="auto"/>
                              </w:divBdr>
                              <w:divsChild>
                                <w:div w:id="1850489751">
                                  <w:marLeft w:val="0"/>
                                  <w:marRight w:val="0"/>
                                  <w:marTop w:val="0"/>
                                  <w:marBottom w:val="0"/>
                                  <w:divBdr>
                                    <w:top w:val="none" w:sz="0" w:space="0" w:color="auto"/>
                                    <w:left w:val="none" w:sz="0" w:space="0" w:color="auto"/>
                                    <w:bottom w:val="none" w:sz="0" w:space="0" w:color="auto"/>
                                    <w:right w:val="none" w:sz="0" w:space="0" w:color="auto"/>
                                  </w:divBdr>
                                  <w:divsChild>
                                    <w:div w:id="2033729256">
                                      <w:marLeft w:val="0"/>
                                      <w:marRight w:val="0"/>
                                      <w:marTop w:val="0"/>
                                      <w:marBottom w:val="0"/>
                                      <w:divBdr>
                                        <w:top w:val="none" w:sz="0" w:space="0" w:color="auto"/>
                                        <w:left w:val="none" w:sz="0" w:space="0" w:color="auto"/>
                                        <w:bottom w:val="none" w:sz="0" w:space="0" w:color="auto"/>
                                        <w:right w:val="none" w:sz="0" w:space="0" w:color="auto"/>
                                      </w:divBdr>
                                      <w:divsChild>
                                        <w:div w:id="1092581808">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3880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75243">
      <w:bodyDiv w:val="1"/>
      <w:marLeft w:val="0"/>
      <w:marRight w:val="0"/>
      <w:marTop w:val="0"/>
      <w:marBottom w:val="0"/>
      <w:divBdr>
        <w:top w:val="none" w:sz="0" w:space="0" w:color="auto"/>
        <w:left w:val="none" w:sz="0" w:space="0" w:color="auto"/>
        <w:bottom w:val="none" w:sz="0" w:space="0" w:color="auto"/>
        <w:right w:val="none" w:sz="0" w:space="0" w:color="auto"/>
      </w:divBdr>
    </w:div>
    <w:div w:id="1772121177">
      <w:bodyDiv w:val="1"/>
      <w:marLeft w:val="0"/>
      <w:marRight w:val="0"/>
      <w:marTop w:val="0"/>
      <w:marBottom w:val="0"/>
      <w:divBdr>
        <w:top w:val="none" w:sz="0" w:space="0" w:color="auto"/>
        <w:left w:val="none" w:sz="0" w:space="0" w:color="auto"/>
        <w:bottom w:val="none" w:sz="0" w:space="0" w:color="auto"/>
        <w:right w:val="none" w:sz="0" w:space="0" w:color="auto"/>
      </w:divBdr>
    </w:div>
    <w:div w:id="1772821640">
      <w:bodyDiv w:val="1"/>
      <w:marLeft w:val="0"/>
      <w:marRight w:val="0"/>
      <w:marTop w:val="0"/>
      <w:marBottom w:val="0"/>
      <w:divBdr>
        <w:top w:val="none" w:sz="0" w:space="0" w:color="auto"/>
        <w:left w:val="none" w:sz="0" w:space="0" w:color="auto"/>
        <w:bottom w:val="none" w:sz="0" w:space="0" w:color="auto"/>
        <w:right w:val="none" w:sz="0" w:space="0" w:color="auto"/>
      </w:divBdr>
    </w:div>
    <w:div w:id="1773471713">
      <w:bodyDiv w:val="1"/>
      <w:marLeft w:val="0"/>
      <w:marRight w:val="0"/>
      <w:marTop w:val="0"/>
      <w:marBottom w:val="0"/>
      <w:divBdr>
        <w:top w:val="none" w:sz="0" w:space="0" w:color="auto"/>
        <w:left w:val="none" w:sz="0" w:space="0" w:color="auto"/>
        <w:bottom w:val="none" w:sz="0" w:space="0" w:color="auto"/>
        <w:right w:val="none" w:sz="0" w:space="0" w:color="auto"/>
      </w:divBdr>
      <w:divsChild>
        <w:div w:id="1862082163">
          <w:marLeft w:val="0"/>
          <w:marRight w:val="0"/>
          <w:marTop w:val="0"/>
          <w:marBottom w:val="0"/>
          <w:divBdr>
            <w:top w:val="none" w:sz="0" w:space="0" w:color="auto"/>
            <w:left w:val="none" w:sz="0" w:space="0" w:color="auto"/>
            <w:bottom w:val="none" w:sz="0" w:space="0" w:color="auto"/>
            <w:right w:val="none" w:sz="0" w:space="0" w:color="auto"/>
          </w:divBdr>
          <w:divsChild>
            <w:div w:id="2132362144">
              <w:marLeft w:val="0"/>
              <w:marRight w:val="0"/>
              <w:marTop w:val="0"/>
              <w:marBottom w:val="0"/>
              <w:divBdr>
                <w:top w:val="none" w:sz="0" w:space="0" w:color="auto"/>
                <w:left w:val="none" w:sz="0" w:space="0" w:color="auto"/>
                <w:bottom w:val="none" w:sz="0" w:space="0" w:color="auto"/>
                <w:right w:val="none" w:sz="0" w:space="0" w:color="auto"/>
              </w:divBdr>
            </w:div>
          </w:divsChild>
        </w:div>
        <w:div w:id="4015265">
          <w:marLeft w:val="0"/>
          <w:marRight w:val="0"/>
          <w:marTop w:val="0"/>
          <w:marBottom w:val="0"/>
          <w:divBdr>
            <w:top w:val="none" w:sz="0" w:space="0" w:color="auto"/>
            <w:left w:val="none" w:sz="0" w:space="0" w:color="auto"/>
            <w:bottom w:val="none" w:sz="0" w:space="0" w:color="auto"/>
            <w:right w:val="none" w:sz="0" w:space="0" w:color="auto"/>
          </w:divBdr>
          <w:divsChild>
            <w:div w:id="17515328">
              <w:marLeft w:val="0"/>
              <w:marRight w:val="0"/>
              <w:marTop w:val="0"/>
              <w:marBottom w:val="0"/>
              <w:divBdr>
                <w:top w:val="none" w:sz="0" w:space="0" w:color="auto"/>
                <w:left w:val="none" w:sz="0" w:space="0" w:color="auto"/>
                <w:bottom w:val="none" w:sz="0" w:space="0" w:color="auto"/>
                <w:right w:val="none" w:sz="0" w:space="0" w:color="auto"/>
              </w:divBdr>
              <w:divsChild>
                <w:div w:id="528956503">
                  <w:marLeft w:val="0"/>
                  <w:marRight w:val="0"/>
                  <w:marTop w:val="0"/>
                  <w:marBottom w:val="0"/>
                  <w:divBdr>
                    <w:top w:val="none" w:sz="0" w:space="0" w:color="auto"/>
                    <w:left w:val="none" w:sz="0" w:space="0" w:color="auto"/>
                    <w:bottom w:val="none" w:sz="0" w:space="0" w:color="auto"/>
                    <w:right w:val="none" w:sz="0" w:space="0" w:color="auto"/>
                  </w:divBdr>
                  <w:divsChild>
                    <w:div w:id="702289759">
                      <w:marLeft w:val="225"/>
                      <w:marRight w:val="225"/>
                      <w:marTop w:val="0"/>
                      <w:marBottom w:val="0"/>
                      <w:divBdr>
                        <w:top w:val="none" w:sz="0" w:space="0" w:color="auto"/>
                        <w:left w:val="none" w:sz="0" w:space="0" w:color="auto"/>
                        <w:bottom w:val="none" w:sz="0" w:space="0" w:color="auto"/>
                        <w:right w:val="none" w:sz="0" w:space="0" w:color="auto"/>
                      </w:divBdr>
                      <w:divsChild>
                        <w:div w:id="143666844">
                          <w:marLeft w:val="0"/>
                          <w:marRight w:val="0"/>
                          <w:marTop w:val="0"/>
                          <w:marBottom w:val="0"/>
                          <w:divBdr>
                            <w:top w:val="none" w:sz="0" w:space="0" w:color="auto"/>
                            <w:left w:val="none" w:sz="0" w:space="0" w:color="auto"/>
                            <w:bottom w:val="none" w:sz="0" w:space="0" w:color="auto"/>
                            <w:right w:val="none" w:sz="0" w:space="0" w:color="auto"/>
                          </w:divBdr>
                          <w:divsChild>
                            <w:div w:id="1249383045">
                              <w:marLeft w:val="0"/>
                              <w:marRight w:val="0"/>
                              <w:marTop w:val="0"/>
                              <w:marBottom w:val="0"/>
                              <w:divBdr>
                                <w:top w:val="none" w:sz="0" w:space="0" w:color="auto"/>
                                <w:left w:val="none" w:sz="0" w:space="0" w:color="auto"/>
                                <w:bottom w:val="none" w:sz="0" w:space="0" w:color="auto"/>
                                <w:right w:val="none" w:sz="0" w:space="0" w:color="auto"/>
                              </w:divBdr>
                              <w:divsChild>
                                <w:div w:id="1489517754">
                                  <w:marLeft w:val="0"/>
                                  <w:marRight w:val="0"/>
                                  <w:marTop w:val="0"/>
                                  <w:marBottom w:val="0"/>
                                  <w:divBdr>
                                    <w:top w:val="none" w:sz="0" w:space="0" w:color="auto"/>
                                    <w:left w:val="none" w:sz="0" w:space="0" w:color="auto"/>
                                    <w:bottom w:val="none" w:sz="0" w:space="0" w:color="auto"/>
                                    <w:right w:val="none" w:sz="0" w:space="0" w:color="auto"/>
                                  </w:divBdr>
                                  <w:divsChild>
                                    <w:div w:id="500392185">
                                      <w:marLeft w:val="0"/>
                                      <w:marRight w:val="0"/>
                                      <w:marTop w:val="0"/>
                                      <w:marBottom w:val="0"/>
                                      <w:divBdr>
                                        <w:top w:val="none" w:sz="0" w:space="0" w:color="auto"/>
                                        <w:left w:val="none" w:sz="0" w:space="0" w:color="auto"/>
                                        <w:bottom w:val="none" w:sz="0" w:space="0" w:color="auto"/>
                                        <w:right w:val="none" w:sz="0" w:space="0" w:color="auto"/>
                                      </w:divBdr>
                                      <w:divsChild>
                                        <w:div w:id="1121418373">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7306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3823206">
      <w:bodyDiv w:val="1"/>
      <w:marLeft w:val="0"/>
      <w:marRight w:val="0"/>
      <w:marTop w:val="0"/>
      <w:marBottom w:val="0"/>
      <w:divBdr>
        <w:top w:val="none" w:sz="0" w:space="0" w:color="auto"/>
        <w:left w:val="none" w:sz="0" w:space="0" w:color="auto"/>
        <w:bottom w:val="none" w:sz="0" w:space="0" w:color="auto"/>
        <w:right w:val="none" w:sz="0" w:space="0" w:color="auto"/>
      </w:divBdr>
    </w:div>
    <w:div w:id="1775858199">
      <w:bodyDiv w:val="1"/>
      <w:marLeft w:val="0"/>
      <w:marRight w:val="0"/>
      <w:marTop w:val="0"/>
      <w:marBottom w:val="0"/>
      <w:divBdr>
        <w:top w:val="none" w:sz="0" w:space="0" w:color="auto"/>
        <w:left w:val="none" w:sz="0" w:space="0" w:color="auto"/>
        <w:bottom w:val="none" w:sz="0" w:space="0" w:color="auto"/>
        <w:right w:val="none" w:sz="0" w:space="0" w:color="auto"/>
      </w:divBdr>
    </w:div>
    <w:div w:id="1776515532">
      <w:bodyDiv w:val="1"/>
      <w:marLeft w:val="0"/>
      <w:marRight w:val="0"/>
      <w:marTop w:val="0"/>
      <w:marBottom w:val="0"/>
      <w:divBdr>
        <w:top w:val="none" w:sz="0" w:space="0" w:color="auto"/>
        <w:left w:val="none" w:sz="0" w:space="0" w:color="auto"/>
        <w:bottom w:val="none" w:sz="0" w:space="0" w:color="auto"/>
        <w:right w:val="none" w:sz="0" w:space="0" w:color="auto"/>
      </w:divBdr>
    </w:div>
    <w:div w:id="1778871697">
      <w:bodyDiv w:val="1"/>
      <w:marLeft w:val="0"/>
      <w:marRight w:val="0"/>
      <w:marTop w:val="0"/>
      <w:marBottom w:val="0"/>
      <w:divBdr>
        <w:top w:val="none" w:sz="0" w:space="0" w:color="auto"/>
        <w:left w:val="none" w:sz="0" w:space="0" w:color="auto"/>
        <w:bottom w:val="none" w:sz="0" w:space="0" w:color="auto"/>
        <w:right w:val="none" w:sz="0" w:space="0" w:color="auto"/>
      </w:divBdr>
      <w:divsChild>
        <w:div w:id="1684936098">
          <w:marLeft w:val="0"/>
          <w:marRight w:val="0"/>
          <w:marTop w:val="0"/>
          <w:marBottom w:val="0"/>
          <w:divBdr>
            <w:top w:val="none" w:sz="0" w:space="0" w:color="auto"/>
            <w:left w:val="none" w:sz="0" w:space="0" w:color="auto"/>
            <w:bottom w:val="none" w:sz="0" w:space="0" w:color="auto"/>
            <w:right w:val="none" w:sz="0" w:space="0" w:color="auto"/>
          </w:divBdr>
        </w:div>
      </w:divsChild>
    </w:div>
    <w:div w:id="1778986871">
      <w:bodyDiv w:val="1"/>
      <w:marLeft w:val="0"/>
      <w:marRight w:val="0"/>
      <w:marTop w:val="0"/>
      <w:marBottom w:val="0"/>
      <w:divBdr>
        <w:top w:val="none" w:sz="0" w:space="0" w:color="auto"/>
        <w:left w:val="none" w:sz="0" w:space="0" w:color="auto"/>
        <w:bottom w:val="none" w:sz="0" w:space="0" w:color="auto"/>
        <w:right w:val="none" w:sz="0" w:space="0" w:color="auto"/>
      </w:divBdr>
    </w:div>
    <w:div w:id="1784106159">
      <w:bodyDiv w:val="1"/>
      <w:marLeft w:val="0"/>
      <w:marRight w:val="0"/>
      <w:marTop w:val="0"/>
      <w:marBottom w:val="0"/>
      <w:divBdr>
        <w:top w:val="none" w:sz="0" w:space="0" w:color="auto"/>
        <w:left w:val="none" w:sz="0" w:space="0" w:color="auto"/>
        <w:bottom w:val="none" w:sz="0" w:space="0" w:color="auto"/>
        <w:right w:val="none" w:sz="0" w:space="0" w:color="auto"/>
      </w:divBdr>
    </w:div>
    <w:div w:id="1795710387">
      <w:bodyDiv w:val="1"/>
      <w:marLeft w:val="0"/>
      <w:marRight w:val="0"/>
      <w:marTop w:val="0"/>
      <w:marBottom w:val="0"/>
      <w:divBdr>
        <w:top w:val="none" w:sz="0" w:space="0" w:color="auto"/>
        <w:left w:val="none" w:sz="0" w:space="0" w:color="auto"/>
        <w:bottom w:val="none" w:sz="0" w:space="0" w:color="auto"/>
        <w:right w:val="none" w:sz="0" w:space="0" w:color="auto"/>
      </w:divBdr>
    </w:div>
    <w:div w:id="1795712661">
      <w:bodyDiv w:val="1"/>
      <w:marLeft w:val="0"/>
      <w:marRight w:val="0"/>
      <w:marTop w:val="0"/>
      <w:marBottom w:val="0"/>
      <w:divBdr>
        <w:top w:val="none" w:sz="0" w:space="0" w:color="auto"/>
        <w:left w:val="none" w:sz="0" w:space="0" w:color="auto"/>
        <w:bottom w:val="none" w:sz="0" w:space="0" w:color="auto"/>
        <w:right w:val="none" w:sz="0" w:space="0" w:color="auto"/>
      </w:divBdr>
    </w:div>
    <w:div w:id="1796748596">
      <w:bodyDiv w:val="1"/>
      <w:marLeft w:val="0"/>
      <w:marRight w:val="0"/>
      <w:marTop w:val="0"/>
      <w:marBottom w:val="0"/>
      <w:divBdr>
        <w:top w:val="none" w:sz="0" w:space="0" w:color="auto"/>
        <w:left w:val="none" w:sz="0" w:space="0" w:color="auto"/>
        <w:bottom w:val="none" w:sz="0" w:space="0" w:color="auto"/>
        <w:right w:val="none" w:sz="0" w:space="0" w:color="auto"/>
      </w:divBdr>
    </w:div>
    <w:div w:id="1799639118">
      <w:bodyDiv w:val="1"/>
      <w:marLeft w:val="0"/>
      <w:marRight w:val="0"/>
      <w:marTop w:val="0"/>
      <w:marBottom w:val="0"/>
      <w:divBdr>
        <w:top w:val="none" w:sz="0" w:space="0" w:color="auto"/>
        <w:left w:val="none" w:sz="0" w:space="0" w:color="auto"/>
        <w:bottom w:val="none" w:sz="0" w:space="0" w:color="auto"/>
        <w:right w:val="none" w:sz="0" w:space="0" w:color="auto"/>
      </w:divBdr>
    </w:div>
    <w:div w:id="1812625851">
      <w:bodyDiv w:val="1"/>
      <w:marLeft w:val="0"/>
      <w:marRight w:val="0"/>
      <w:marTop w:val="0"/>
      <w:marBottom w:val="0"/>
      <w:divBdr>
        <w:top w:val="none" w:sz="0" w:space="0" w:color="auto"/>
        <w:left w:val="none" w:sz="0" w:space="0" w:color="auto"/>
        <w:bottom w:val="none" w:sz="0" w:space="0" w:color="auto"/>
        <w:right w:val="none" w:sz="0" w:space="0" w:color="auto"/>
      </w:divBdr>
    </w:div>
    <w:div w:id="1813061721">
      <w:bodyDiv w:val="1"/>
      <w:marLeft w:val="0"/>
      <w:marRight w:val="0"/>
      <w:marTop w:val="0"/>
      <w:marBottom w:val="0"/>
      <w:divBdr>
        <w:top w:val="none" w:sz="0" w:space="0" w:color="auto"/>
        <w:left w:val="none" w:sz="0" w:space="0" w:color="auto"/>
        <w:bottom w:val="none" w:sz="0" w:space="0" w:color="auto"/>
        <w:right w:val="none" w:sz="0" w:space="0" w:color="auto"/>
      </w:divBdr>
    </w:div>
    <w:div w:id="1814441150">
      <w:bodyDiv w:val="1"/>
      <w:marLeft w:val="0"/>
      <w:marRight w:val="0"/>
      <w:marTop w:val="0"/>
      <w:marBottom w:val="0"/>
      <w:divBdr>
        <w:top w:val="none" w:sz="0" w:space="0" w:color="auto"/>
        <w:left w:val="none" w:sz="0" w:space="0" w:color="auto"/>
        <w:bottom w:val="none" w:sz="0" w:space="0" w:color="auto"/>
        <w:right w:val="none" w:sz="0" w:space="0" w:color="auto"/>
      </w:divBdr>
    </w:div>
    <w:div w:id="1818692238">
      <w:bodyDiv w:val="1"/>
      <w:marLeft w:val="0"/>
      <w:marRight w:val="0"/>
      <w:marTop w:val="0"/>
      <w:marBottom w:val="0"/>
      <w:divBdr>
        <w:top w:val="none" w:sz="0" w:space="0" w:color="auto"/>
        <w:left w:val="none" w:sz="0" w:space="0" w:color="auto"/>
        <w:bottom w:val="none" w:sz="0" w:space="0" w:color="auto"/>
        <w:right w:val="none" w:sz="0" w:space="0" w:color="auto"/>
      </w:divBdr>
    </w:div>
    <w:div w:id="1819686752">
      <w:bodyDiv w:val="1"/>
      <w:marLeft w:val="0"/>
      <w:marRight w:val="0"/>
      <w:marTop w:val="0"/>
      <w:marBottom w:val="0"/>
      <w:divBdr>
        <w:top w:val="none" w:sz="0" w:space="0" w:color="auto"/>
        <w:left w:val="none" w:sz="0" w:space="0" w:color="auto"/>
        <w:bottom w:val="none" w:sz="0" w:space="0" w:color="auto"/>
        <w:right w:val="none" w:sz="0" w:space="0" w:color="auto"/>
      </w:divBdr>
    </w:div>
    <w:div w:id="1825119107">
      <w:bodyDiv w:val="1"/>
      <w:marLeft w:val="0"/>
      <w:marRight w:val="0"/>
      <w:marTop w:val="0"/>
      <w:marBottom w:val="0"/>
      <w:divBdr>
        <w:top w:val="none" w:sz="0" w:space="0" w:color="auto"/>
        <w:left w:val="none" w:sz="0" w:space="0" w:color="auto"/>
        <w:bottom w:val="none" w:sz="0" w:space="0" w:color="auto"/>
        <w:right w:val="none" w:sz="0" w:space="0" w:color="auto"/>
      </w:divBdr>
    </w:div>
    <w:div w:id="1828469979">
      <w:bodyDiv w:val="1"/>
      <w:marLeft w:val="0"/>
      <w:marRight w:val="0"/>
      <w:marTop w:val="0"/>
      <w:marBottom w:val="0"/>
      <w:divBdr>
        <w:top w:val="none" w:sz="0" w:space="0" w:color="auto"/>
        <w:left w:val="none" w:sz="0" w:space="0" w:color="auto"/>
        <w:bottom w:val="none" w:sz="0" w:space="0" w:color="auto"/>
        <w:right w:val="none" w:sz="0" w:space="0" w:color="auto"/>
      </w:divBdr>
    </w:div>
    <w:div w:id="1833376759">
      <w:bodyDiv w:val="1"/>
      <w:marLeft w:val="0"/>
      <w:marRight w:val="0"/>
      <w:marTop w:val="0"/>
      <w:marBottom w:val="0"/>
      <w:divBdr>
        <w:top w:val="none" w:sz="0" w:space="0" w:color="auto"/>
        <w:left w:val="none" w:sz="0" w:space="0" w:color="auto"/>
        <w:bottom w:val="none" w:sz="0" w:space="0" w:color="auto"/>
        <w:right w:val="none" w:sz="0" w:space="0" w:color="auto"/>
      </w:divBdr>
    </w:div>
    <w:div w:id="1833983206">
      <w:bodyDiv w:val="1"/>
      <w:marLeft w:val="0"/>
      <w:marRight w:val="0"/>
      <w:marTop w:val="0"/>
      <w:marBottom w:val="0"/>
      <w:divBdr>
        <w:top w:val="none" w:sz="0" w:space="0" w:color="auto"/>
        <w:left w:val="none" w:sz="0" w:space="0" w:color="auto"/>
        <w:bottom w:val="none" w:sz="0" w:space="0" w:color="auto"/>
        <w:right w:val="none" w:sz="0" w:space="0" w:color="auto"/>
      </w:divBdr>
    </w:div>
    <w:div w:id="1836337120">
      <w:bodyDiv w:val="1"/>
      <w:marLeft w:val="0"/>
      <w:marRight w:val="0"/>
      <w:marTop w:val="0"/>
      <w:marBottom w:val="0"/>
      <w:divBdr>
        <w:top w:val="none" w:sz="0" w:space="0" w:color="auto"/>
        <w:left w:val="none" w:sz="0" w:space="0" w:color="auto"/>
        <w:bottom w:val="none" w:sz="0" w:space="0" w:color="auto"/>
        <w:right w:val="none" w:sz="0" w:space="0" w:color="auto"/>
      </w:divBdr>
    </w:div>
    <w:div w:id="1837185982">
      <w:bodyDiv w:val="1"/>
      <w:marLeft w:val="0"/>
      <w:marRight w:val="0"/>
      <w:marTop w:val="0"/>
      <w:marBottom w:val="0"/>
      <w:divBdr>
        <w:top w:val="none" w:sz="0" w:space="0" w:color="auto"/>
        <w:left w:val="none" w:sz="0" w:space="0" w:color="auto"/>
        <w:bottom w:val="none" w:sz="0" w:space="0" w:color="auto"/>
        <w:right w:val="none" w:sz="0" w:space="0" w:color="auto"/>
      </w:divBdr>
    </w:div>
    <w:div w:id="1837187639">
      <w:bodyDiv w:val="1"/>
      <w:marLeft w:val="0"/>
      <w:marRight w:val="0"/>
      <w:marTop w:val="0"/>
      <w:marBottom w:val="0"/>
      <w:divBdr>
        <w:top w:val="none" w:sz="0" w:space="0" w:color="auto"/>
        <w:left w:val="none" w:sz="0" w:space="0" w:color="auto"/>
        <w:bottom w:val="none" w:sz="0" w:space="0" w:color="auto"/>
        <w:right w:val="none" w:sz="0" w:space="0" w:color="auto"/>
      </w:divBdr>
    </w:div>
    <w:div w:id="1840269805">
      <w:bodyDiv w:val="1"/>
      <w:marLeft w:val="0"/>
      <w:marRight w:val="0"/>
      <w:marTop w:val="0"/>
      <w:marBottom w:val="0"/>
      <w:divBdr>
        <w:top w:val="none" w:sz="0" w:space="0" w:color="auto"/>
        <w:left w:val="none" w:sz="0" w:space="0" w:color="auto"/>
        <w:bottom w:val="none" w:sz="0" w:space="0" w:color="auto"/>
        <w:right w:val="none" w:sz="0" w:space="0" w:color="auto"/>
      </w:divBdr>
    </w:div>
    <w:div w:id="1844125323">
      <w:bodyDiv w:val="1"/>
      <w:marLeft w:val="0"/>
      <w:marRight w:val="0"/>
      <w:marTop w:val="0"/>
      <w:marBottom w:val="0"/>
      <w:divBdr>
        <w:top w:val="none" w:sz="0" w:space="0" w:color="auto"/>
        <w:left w:val="none" w:sz="0" w:space="0" w:color="auto"/>
        <w:bottom w:val="none" w:sz="0" w:space="0" w:color="auto"/>
        <w:right w:val="none" w:sz="0" w:space="0" w:color="auto"/>
      </w:divBdr>
    </w:div>
    <w:div w:id="1848522253">
      <w:bodyDiv w:val="1"/>
      <w:marLeft w:val="0"/>
      <w:marRight w:val="0"/>
      <w:marTop w:val="0"/>
      <w:marBottom w:val="0"/>
      <w:divBdr>
        <w:top w:val="none" w:sz="0" w:space="0" w:color="auto"/>
        <w:left w:val="none" w:sz="0" w:space="0" w:color="auto"/>
        <w:bottom w:val="none" w:sz="0" w:space="0" w:color="auto"/>
        <w:right w:val="none" w:sz="0" w:space="0" w:color="auto"/>
      </w:divBdr>
      <w:divsChild>
        <w:div w:id="422142078">
          <w:marLeft w:val="0"/>
          <w:marRight w:val="0"/>
          <w:marTop w:val="0"/>
          <w:marBottom w:val="0"/>
          <w:divBdr>
            <w:top w:val="none" w:sz="0" w:space="0" w:color="auto"/>
            <w:left w:val="none" w:sz="0" w:space="0" w:color="auto"/>
            <w:bottom w:val="none" w:sz="0" w:space="0" w:color="auto"/>
            <w:right w:val="none" w:sz="0" w:space="0" w:color="auto"/>
          </w:divBdr>
          <w:divsChild>
            <w:div w:id="2118524253">
              <w:marLeft w:val="0"/>
              <w:marRight w:val="0"/>
              <w:marTop w:val="0"/>
              <w:marBottom w:val="0"/>
              <w:divBdr>
                <w:top w:val="none" w:sz="0" w:space="0" w:color="auto"/>
                <w:left w:val="none" w:sz="0" w:space="0" w:color="auto"/>
                <w:bottom w:val="none" w:sz="0" w:space="0" w:color="auto"/>
                <w:right w:val="none" w:sz="0" w:space="0" w:color="auto"/>
              </w:divBdr>
            </w:div>
          </w:divsChild>
        </w:div>
        <w:div w:id="314527262">
          <w:marLeft w:val="0"/>
          <w:marRight w:val="0"/>
          <w:marTop w:val="0"/>
          <w:marBottom w:val="0"/>
          <w:divBdr>
            <w:top w:val="none" w:sz="0" w:space="0" w:color="auto"/>
            <w:left w:val="none" w:sz="0" w:space="0" w:color="auto"/>
            <w:bottom w:val="none" w:sz="0" w:space="0" w:color="auto"/>
            <w:right w:val="none" w:sz="0" w:space="0" w:color="auto"/>
          </w:divBdr>
          <w:divsChild>
            <w:div w:id="421533151">
              <w:marLeft w:val="0"/>
              <w:marRight w:val="0"/>
              <w:marTop w:val="0"/>
              <w:marBottom w:val="0"/>
              <w:divBdr>
                <w:top w:val="none" w:sz="0" w:space="0" w:color="auto"/>
                <w:left w:val="none" w:sz="0" w:space="0" w:color="auto"/>
                <w:bottom w:val="none" w:sz="0" w:space="0" w:color="auto"/>
                <w:right w:val="none" w:sz="0" w:space="0" w:color="auto"/>
              </w:divBdr>
              <w:divsChild>
                <w:div w:id="1628389951">
                  <w:marLeft w:val="0"/>
                  <w:marRight w:val="0"/>
                  <w:marTop w:val="0"/>
                  <w:marBottom w:val="0"/>
                  <w:divBdr>
                    <w:top w:val="none" w:sz="0" w:space="0" w:color="auto"/>
                    <w:left w:val="none" w:sz="0" w:space="0" w:color="auto"/>
                    <w:bottom w:val="none" w:sz="0" w:space="0" w:color="auto"/>
                    <w:right w:val="none" w:sz="0" w:space="0" w:color="auto"/>
                  </w:divBdr>
                  <w:divsChild>
                    <w:div w:id="496381541">
                      <w:marLeft w:val="225"/>
                      <w:marRight w:val="225"/>
                      <w:marTop w:val="0"/>
                      <w:marBottom w:val="0"/>
                      <w:divBdr>
                        <w:top w:val="none" w:sz="0" w:space="0" w:color="auto"/>
                        <w:left w:val="none" w:sz="0" w:space="0" w:color="auto"/>
                        <w:bottom w:val="none" w:sz="0" w:space="0" w:color="auto"/>
                        <w:right w:val="none" w:sz="0" w:space="0" w:color="auto"/>
                      </w:divBdr>
                      <w:divsChild>
                        <w:div w:id="56321445">
                          <w:marLeft w:val="0"/>
                          <w:marRight w:val="0"/>
                          <w:marTop w:val="0"/>
                          <w:marBottom w:val="0"/>
                          <w:divBdr>
                            <w:top w:val="none" w:sz="0" w:space="0" w:color="auto"/>
                            <w:left w:val="none" w:sz="0" w:space="0" w:color="auto"/>
                            <w:bottom w:val="none" w:sz="0" w:space="0" w:color="auto"/>
                            <w:right w:val="none" w:sz="0" w:space="0" w:color="auto"/>
                          </w:divBdr>
                          <w:divsChild>
                            <w:div w:id="31543308">
                              <w:marLeft w:val="0"/>
                              <w:marRight w:val="0"/>
                              <w:marTop w:val="0"/>
                              <w:marBottom w:val="0"/>
                              <w:divBdr>
                                <w:top w:val="none" w:sz="0" w:space="0" w:color="auto"/>
                                <w:left w:val="none" w:sz="0" w:space="0" w:color="auto"/>
                                <w:bottom w:val="none" w:sz="0" w:space="0" w:color="auto"/>
                                <w:right w:val="none" w:sz="0" w:space="0" w:color="auto"/>
                              </w:divBdr>
                              <w:divsChild>
                                <w:div w:id="2112236163">
                                  <w:marLeft w:val="0"/>
                                  <w:marRight w:val="0"/>
                                  <w:marTop w:val="0"/>
                                  <w:marBottom w:val="0"/>
                                  <w:divBdr>
                                    <w:top w:val="none" w:sz="0" w:space="0" w:color="auto"/>
                                    <w:left w:val="none" w:sz="0" w:space="0" w:color="auto"/>
                                    <w:bottom w:val="none" w:sz="0" w:space="0" w:color="auto"/>
                                    <w:right w:val="none" w:sz="0" w:space="0" w:color="auto"/>
                                  </w:divBdr>
                                  <w:divsChild>
                                    <w:div w:id="715006404">
                                      <w:marLeft w:val="0"/>
                                      <w:marRight w:val="0"/>
                                      <w:marTop w:val="0"/>
                                      <w:marBottom w:val="0"/>
                                      <w:divBdr>
                                        <w:top w:val="none" w:sz="0" w:space="0" w:color="auto"/>
                                        <w:left w:val="none" w:sz="0" w:space="0" w:color="auto"/>
                                        <w:bottom w:val="none" w:sz="0" w:space="0" w:color="auto"/>
                                        <w:right w:val="none" w:sz="0" w:space="0" w:color="auto"/>
                                      </w:divBdr>
                                      <w:divsChild>
                                        <w:div w:id="1427383329">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5969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0679880">
      <w:bodyDiv w:val="1"/>
      <w:marLeft w:val="0"/>
      <w:marRight w:val="0"/>
      <w:marTop w:val="0"/>
      <w:marBottom w:val="0"/>
      <w:divBdr>
        <w:top w:val="none" w:sz="0" w:space="0" w:color="auto"/>
        <w:left w:val="none" w:sz="0" w:space="0" w:color="auto"/>
        <w:bottom w:val="none" w:sz="0" w:space="0" w:color="auto"/>
        <w:right w:val="none" w:sz="0" w:space="0" w:color="auto"/>
      </w:divBdr>
    </w:div>
    <w:div w:id="1853372167">
      <w:bodyDiv w:val="1"/>
      <w:marLeft w:val="0"/>
      <w:marRight w:val="0"/>
      <w:marTop w:val="0"/>
      <w:marBottom w:val="0"/>
      <w:divBdr>
        <w:top w:val="none" w:sz="0" w:space="0" w:color="auto"/>
        <w:left w:val="none" w:sz="0" w:space="0" w:color="auto"/>
        <w:bottom w:val="none" w:sz="0" w:space="0" w:color="auto"/>
        <w:right w:val="none" w:sz="0" w:space="0" w:color="auto"/>
      </w:divBdr>
    </w:div>
    <w:div w:id="1853840183">
      <w:bodyDiv w:val="1"/>
      <w:marLeft w:val="0"/>
      <w:marRight w:val="0"/>
      <w:marTop w:val="0"/>
      <w:marBottom w:val="0"/>
      <w:divBdr>
        <w:top w:val="none" w:sz="0" w:space="0" w:color="auto"/>
        <w:left w:val="none" w:sz="0" w:space="0" w:color="auto"/>
        <w:bottom w:val="none" w:sz="0" w:space="0" w:color="auto"/>
        <w:right w:val="none" w:sz="0" w:space="0" w:color="auto"/>
      </w:divBdr>
    </w:div>
    <w:div w:id="1865744991">
      <w:bodyDiv w:val="1"/>
      <w:marLeft w:val="0"/>
      <w:marRight w:val="0"/>
      <w:marTop w:val="0"/>
      <w:marBottom w:val="0"/>
      <w:divBdr>
        <w:top w:val="none" w:sz="0" w:space="0" w:color="auto"/>
        <w:left w:val="none" w:sz="0" w:space="0" w:color="auto"/>
        <w:bottom w:val="none" w:sz="0" w:space="0" w:color="auto"/>
        <w:right w:val="none" w:sz="0" w:space="0" w:color="auto"/>
      </w:divBdr>
    </w:div>
    <w:div w:id="1870024856">
      <w:bodyDiv w:val="1"/>
      <w:marLeft w:val="0"/>
      <w:marRight w:val="0"/>
      <w:marTop w:val="0"/>
      <w:marBottom w:val="0"/>
      <w:divBdr>
        <w:top w:val="none" w:sz="0" w:space="0" w:color="auto"/>
        <w:left w:val="none" w:sz="0" w:space="0" w:color="auto"/>
        <w:bottom w:val="none" w:sz="0" w:space="0" w:color="auto"/>
        <w:right w:val="none" w:sz="0" w:space="0" w:color="auto"/>
      </w:divBdr>
    </w:div>
    <w:div w:id="1870335155">
      <w:bodyDiv w:val="1"/>
      <w:marLeft w:val="0"/>
      <w:marRight w:val="0"/>
      <w:marTop w:val="0"/>
      <w:marBottom w:val="0"/>
      <w:divBdr>
        <w:top w:val="none" w:sz="0" w:space="0" w:color="auto"/>
        <w:left w:val="none" w:sz="0" w:space="0" w:color="auto"/>
        <w:bottom w:val="none" w:sz="0" w:space="0" w:color="auto"/>
        <w:right w:val="none" w:sz="0" w:space="0" w:color="auto"/>
      </w:divBdr>
      <w:divsChild>
        <w:div w:id="199977924">
          <w:marLeft w:val="0"/>
          <w:marRight w:val="0"/>
          <w:marTop w:val="0"/>
          <w:marBottom w:val="0"/>
          <w:divBdr>
            <w:top w:val="none" w:sz="0" w:space="0" w:color="auto"/>
            <w:left w:val="none" w:sz="0" w:space="0" w:color="auto"/>
            <w:bottom w:val="none" w:sz="0" w:space="0" w:color="auto"/>
            <w:right w:val="none" w:sz="0" w:space="0" w:color="auto"/>
          </w:divBdr>
        </w:div>
      </w:divsChild>
    </w:div>
    <w:div w:id="1871793451">
      <w:bodyDiv w:val="1"/>
      <w:marLeft w:val="0"/>
      <w:marRight w:val="0"/>
      <w:marTop w:val="0"/>
      <w:marBottom w:val="0"/>
      <w:divBdr>
        <w:top w:val="none" w:sz="0" w:space="0" w:color="auto"/>
        <w:left w:val="none" w:sz="0" w:space="0" w:color="auto"/>
        <w:bottom w:val="none" w:sz="0" w:space="0" w:color="auto"/>
        <w:right w:val="none" w:sz="0" w:space="0" w:color="auto"/>
      </w:divBdr>
    </w:div>
    <w:div w:id="1872649962">
      <w:bodyDiv w:val="1"/>
      <w:marLeft w:val="0"/>
      <w:marRight w:val="0"/>
      <w:marTop w:val="0"/>
      <w:marBottom w:val="0"/>
      <w:divBdr>
        <w:top w:val="none" w:sz="0" w:space="0" w:color="auto"/>
        <w:left w:val="none" w:sz="0" w:space="0" w:color="auto"/>
        <w:bottom w:val="none" w:sz="0" w:space="0" w:color="auto"/>
        <w:right w:val="none" w:sz="0" w:space="0" w:color="auto"/>
      </w:divBdr>
    </w:div>
    <w:div w:id="1874688624">
      <w:bodyDiv w:val="1"/>
      <w:marLeft w:val="0"/>
      <w:marRight w:val="0"/>
      <w:marTop w:val="0"/>
      <w:marBottom w:val="0"/>
      <w:divBdr>
        <w:top w:val="none" w:sz="0" w:space="0" w:color="auto"/>
        <w:left w:val="none" w:sz="0" w:space="0" w:color="auto"/>
        <w:bottom w:val="none" w:sz="0" w:space="0" w:color="auto"/>
        <w:right w:val="none" w:sz="0" w:space="0" w:color="auto"/>
      </w:divBdr>
    </w:div>
    <w:div w:id="1878464967">
      <w:bodyDiv w:val="1"/>
      <w:marLeft w:val="0"/>
      <w:marRight w:val="0"/>
      <w:marTop w:val="0"/>
      <w:marBottom w:val="0"/>
      <w:divBdr>
        <w:top w:val="none" w:sz="0" w:space="0" w:color="auto"/>
        <w:left w:val="none" w:sz="0" w:space="0" w:color="auto"/>
        <w:bottom w:val="none" w:sz="0" w:space="0" w:color="auto"/>
        <w:right w:val="none" w:sz="0" w:space="0" w:color="auto"/>
      </w:divBdr>
    </w:div>
    <w:div w:id="1879973255">
      <w:bodyDiv w:val="1"/>
      <w:marLeft w:val="0"/>
      <w:marRight w:val="0"/>
      <w:marTop w:val="0"/>
      <w:marBottom w:val="0"/>
      <w:divBdr>
        <w:top w:val="none" w:sz="0" w:space="0" w:color="auto"/>
        <w:left w:val="none" w:sz="0" w:space="0" w:color="auto"/>
        <w:bottom w:val="none" w:sz="0" w:space="0" w:color="auto"/>
        <w:right w:val="none" w:sz="0" w:space="0" w:color="auto"/>
      </w:divBdr>
      <w:divsChild>
        <w:div w:id="1662387300">
          <w:marLeft w:val="0"/>
          <w:marRight w:val="0"/>
          <w:marTop w:val="0"/>
          <w:marBottom w:val="0"/>
          <w:divBdr>
            <w:top w:val="none" w:sz="0" w:space="0" w:color="auto"/>
            <w:left w:val="none" w:sz="0" w:space="0" w:color="auto"/>
            <w:bottom w:val="none" w:sz="0" w:space="0" w:color="auto"/>
            <w:right w:val="none" w:sz="0" w:space="0" w:color="auto"/>
          </w:divBdr>
        </w:div>
      </w:divsChild>
    </w:div>
    <w:div w:id="1882130945">
      <w:bodyDiv w:val="1"/>
      <w:marLeft w:val="0"/>
      <w:marRight w:val="0"/>
      <w:marTop w:val="0"/>
      <w:marBottom w:val="0"/>
      <w:divBdr>
        <w:top w:val="none" w:sz="0" w:space="0" w:color="auto"/>
        <w:left w:val="none" w:sz="0" w:space="0" w:color="auto"/>
        <w:bottom w:val="none" w:sz="0" w:space="0" w:color="auto"/>
        <w:right w:val="none" w:sz="0" w:space="0" w:color="auto"/>
      </w:divBdr>
    </w:div>
    <w:div w:id="1882398892">
      <w:bodyDiv w:val="1"/>
      <w:marLeft w:val="0"/>
      <w:marRight w:val="0"/>
      <w:marTop w:val="0"/>
      <w:marBottom w:val="0"/>
      <w:divBdr>
        <w:top w:val="none" w:sz="0" w:space="0" w:color="auto"/>
        <w:left w:val="none" w:sz="0" w:space="0" w:color="auto"/>
        <w:bottom w:val="none" w:sz="0" w:space="0" w:color="auto"/>
        <w:right w:val="none" w:sz="0" w:space="0" w:color="auto"/>
      </w:divBdr>
    </w:div>
    <w:div w:id="1884903323">
      <w:bodyDiv w:val="1"/>
      <w:marLeft w:val="0"/>
      <w:marRight w:val="0"/>
      <w:marTop w:val="0"/>
      <w:marBottom w:val="0"/>
      <w:divBdr>
        <w:top w:val="none" w:sz="0" w:space="0" w:color="auto"/>
        <w:left w:val="none" w:sz="0" w:space="0" w:color="auto"/>
        <w:bottom w:val="none" w:sz="0" w:space="0" w:color="auto"/>
        <w:right w:val="none" w:sz="0" w:space="0" w:color="auto"/>
      </w:divBdr>
    </w:div>
    <w:div w:id="1886216916">
      <w:bodyDiv w:val="1"/>
      <w:marLeft w:val="0"/>
      <w:marRight w:val="0"/>
      <w:marTop w:val="0"/>
      <w:marBottom w:val="0"/>
      <w:divBdr>
        <w:top w:val="none" w:sz="0" w:space="0" w:color="auto"/>
        <w:left w:val="none" w:sz="0" w:space="0" w:color="auto"/>
        <w:bottom w:val="none" w:sz="0" w:space="0" w:color="auto"/>
        <w:right w:val="none" w:sz="0" w:space="0" w:color="auto"/>
      </w:divBdr>
      <w:divsChild>
        <w:div w:id="820580300">
          <w:marLeft w:val="0"/>
          <w:marRight w:val="0"/>
          <w:marTop w:val="0"/>
          <w:marBottom w:val="0"/>
          <w:divBdr>
            <w:top w:val="none" w:sz="0" w:space="0" w:color="auto"/>
            <w:left w:val="none" w:sz="0" w:space="0" w:color="auto"/>
            <w:bottom w:val="none" w:sz="0" w:space="0" w:color="auto"/>
            <w:right w:val="none" w:sz="0" w:space="0" w:color="auto"/>
          </w:divBdr>
          <w:divsChild>
            <w:div w:id="984090926">
              <w:marLeft w:val="0"/>
              <w:marRight w:val="0"/>
              <w:marTop w:val="0"/>
              <w:marBottom w:val="0"/>
              <w:divBdr>
                <w:top w:val="none" w:sz="0" w:space="0" w:color="auto"/>
                <w:left w:val="none" w:sz="0" w:space="0" w:color="auto"/>
                <w:bottom w:val="none" w:sz="0" w:space="0" w:color="auto"/>
                <w:right w:val="none" w:sz="0" w:space="0" w:color="auto"/>
              </w:divBdr>
            </w:div>
          </w:divsChild>
        </w:div>
        <w:div w:id="2092307877">
          <w:marLeft w:val="0"/>
          <w:marRight w:val="0"/>
          <w:marTop w:val="0"/>
          <w:marBottom w:val="0"/>
          <w:divBdr>
            <w:top w:val="none" w:sz="0" w:space="0" w:color="auto"/>
            <w:left w:val="none" w:sz="0" w:space="0" w:color="auto"/>
            <w:bottom w:val="none" w:sz="0" w:space="0" w:color="auto"/>
            <w:right w:val="none" w:sz="0" w:space="0" w:color="auto"/>
          </w:divBdr>
          <w:divsChild>
            <w:div w:id="1334138122">
              <w:marLeft w:val="0"/>
              <w:marRight w:val="0"/>
              <w:marTop w:val="0"/>
              <w:marBottom w:val="0"/>
              <w:divBdr>
                <w:top w:val="none" w:sz="0" w:space="0" w:color="auto"/>
                <w:left w:val="none" w:sz="0" w:space="0" w:color="auto"/>
                <w:bottom w:val="none" w:sz="0" w:space="0" w:color="auto"/>
                <w:right w:val="none" w:sz="0" w:space="0" w:color="auto"/>
              </w:divBdr>
              <w:divsChild>
                <w:div w:id="1160655787">
                  <w:marLeft w:val="0"/>
                  <w:marRight w:val="0"/>
                  <w:marTop w:val="0"/>
                  <w:marBottom w:val="0"/>
                  <w:divBdr>
                    <w:top w:val="none" w:sz="0" w:space="0" w:color="auto"/>
                    <w:left w:val="none" w:sz="0" w:space="0" w:color="auto"/>
                    <w:bottom w:val="none" w:sz="0" w:space="0" w:color="auto"/>
                    <w:right w:val="none" w:sz="0" w:space="0" w:color="auto"/>
                  </w:divBdr>
                  <w:divsChild>
                    <w:div w:id="1895236490">
                      <w:marLeft w:val="225"/>
                      <w:marRight w:val="225"/>
                      <w:marTop w:val="0"/>
                      <w:marBottom w:val="0"/>
                      <w:divBdr>
                        <w:top w:val="none" w:sz="0" w:space="0" w:color="auto"/>
                        <w:left w:val="none" w:sz="0" w:space="0" w:color="auto"/>
                        <w:bottom w:val="none" w:sz="0" w:space="0" w:color="auto"/>
                        <w:right w:val="none" w:sz="0" w:space="0" w:color="auto"/>
                      </w:divBdr>
                      <w:divsChild>
                        <w:div w:id="1799301396">
                          <w:marLeft w:val="0"/>
                          <w:marRight w:val="0"/>
                          <w:marTop w:val="0"/>
                          <w:marBottom w:val="0"/>
                          <w:divBdr>
                            <w:top w:val="none" w:sz="0" w:space="0" w:color="auto"/>
                            <w:left w:val="none" w:sz="0" w:space="0" w:color="auto"/>
                            <w:bottom w:val="none" w:sz="0" w:space="0" w:color="auto"/>
                            <w:right w:val="none" w:sz="0" w:space="0" w:color="auto"/>
                          </w:divBdr>
                          <w:divsChild>
                            <w:div w:id="634676324">
                              <w:marLeft w:val="0"/>
                              <w:marRight w:val="0"/>
                              <w:marTop w:val="0"/>
                              <w:marBottom w:val="0"/>
                              <w:divBdr>
                                <w:top w:val="none" w:sz="0" w:space="0" w:color="auto"/>
                                <w:left w:val="none" w:sz="0" w:space="0" w:color="auto"/>
                                <w:bottom w:val="none" w:sz="0" w:space="0" w:color="auto"/>
                                <w:right w:val="none" w:sz="0" w:space="0" w:color="auto"/>
                              </w:divBdr>
                              <w:divsChild>
                                <w:div w:id="715085287">
                                  <w:marLeft w:val="0"/>
                                  <w:marRight w:val="0"/>
                                  <w:marTop w:val="0"/>
                                  <w:marBottom w:val="0"/>
                                  <w:divBdr>
                                    <w:top w:val="none" w:sz="0" w:space="0" w:color="auto"/>
                                    <w:left w:val="none" w:sz="0" w:space="0" w:color="auto"/>
                                    <w:bottom w:val="none" w:sz="0" w:space="0" w:color="auto"/>
                                    <w:right w:val="none" w:sz="0" w:space="0" w:color="auto"/>
                                  </w:divBdr>
                                  <w:divsChild>
                                    <w:div w:id="1486556545">
                                      <w:marLeft w:val="0"/>
                                      <w:marRight w:val="0"/>
                                      <w:marTop w:val="0"/>
                                      <w:marBottom w:val="0"/>
                                      <w:divBdr>
                                        <w:top w:val="none" w:sz="0" w:space="0" w:color="auto"/>
                                        <w:left w:val="none" w:sz="0" w:space="0" w:color="auto"/>
                                        <w:bottom w:val="none" w:sz="0" w:space="0" w:color="auto"/>
                                        <w:right w:val="none" w:sz="0" w:space="0" w:color="auto"/>
                                      </w:divBdr>
                                      <w:divsChild>
                                        <w:div w:id="1225945962">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58572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445920">
      <w:bodyDiv w:val="1"/>
      <w:marLeft w:val="0"/>
      <w:marRight w:val="0"/>
      <w:marTop w:val="0"/>
      <w:marBottom w:val="0"/>
      <w:divBdr>
        <w:top w:val="none" w:sz="0" w:space="0" w:color="auto"/>
        <w:left w:val="none" w:sz="0" w:space="0" w:color="auto"/>
        <w:bottom w:val="none" w:sz="0" w:space="0" w:color="auto"/>
        <w:right w:val="none" w:sz="0" w:space="0" w:color="auto"/>
      </w:divBdr>
    </w:div>
    <w:div w:id="1888447720">
      <w:bodyDiv w:val="1"/>
      <w:marLeft w:val="0"/>
      <w:marRight w:val="0"/>
      <w:marTop w:val="0"/>
      <w:marBottom w:val="0"/>
      <w:divBdr>
        <w:top w:val="none" w:sz="0" w:space="0" w:color="auto"/>
        <w:left w:val="none" w:sz="0" w:space="0" w:color="auto"/>
        <w:bottom w:val="none" w:sz="0" w:space="0" w:color="auto"/>
        <w:right w:val="none" w:sz="0" w:space="0" w:color="auto"/>
      </w:divBdr>
    </w:div>
    <w:div w:id="1889566387">
      <w:bodyDiv w:val="1"/>
      <w:marLeft w:val="0"/>
      <w:marRight w:val="0"/>
      <w:marTop w:val="0"/>
      <w:marBottom w:val="0"/>
      <w:divBdr>
        <w:top w:val="none" w:sz="0" w:space="0" w:color="auto"/>
        <w:left w:val="none" w:sz="0" w:space="0" w:color="auto"/>
        <w:bottom w:val="none" w:sz="0" w:space="0" w:color="auto"/>
        <w:right w:val="none" w:sz="0" w:space="0" w:color="auto"/>
      </w:divBdr>
    </w:div>
    <w:div w:id="1890069606">
      <w:bodyDiv w:val="1"/>
      <w:marLeft w:val="0"/>
      <w:marRight w:val="0"/>
      <w:marTop w:val="0"/>
      <w:marBottom w:val="0"/>
      <w:divBdr>
        <w:top w:val="none" w:sz="0" w:space="0" w:color="auto"/>
        <w:left w:val="none" w:sz="0" w:space="0" w:color="auto"/>
        <w:bottom w:val="none" w:sz="0" w:space="0" w:color="auto"/>
        <w:right w:val="none" w:sz="0" w:space="0" w:color="auto"/>
      </w:divBdr>
    </w:div>
    <w:div w:id="1896891376">
      <w:bodyDiv w:val="1"/>
      <w:marLeft w:val="0"/>
      <w:marRight w:val="0"/>
      <w:marTop w:val="0"/>
      <w:marBottom w:val="0"/>
      <w:divBdr>
        <w:top w:val="none" w:sz="0" w:space="0" w:color="auto"/>
        <w:left w:val="none" w:sz="0" w:space="0" w:color="auto"/>
        <w:bottom w:val="none" w:sz="0" w:space="0" w:color="auto"/>
        <w:right w:val="none" w:sz="0" w:space="0" w:color="auto"/>
      </w:divBdr>
    </w:div>
    <w:div w:id="1909613645">
      <w:bodyDiv w:val="1"/>
      <w:marLeft w:val="0"/>
      <w:marRight w:val="0"/>
      <w:marTop w:val="0"/>
      <w:marBottom w:val="0"/>
      <w:divBdr>
        <w:top w:val="none" w:sz="0" w:space="0" w:color="auto"/>
        <w:left w:val="none" w:sz="0" w:space="0" w:color="auto"/>
        <w:bottom w:val="none" w:sz="0" w:space="0" w:color="auto"/>
        <w:right w:val="none" w:sz="0" w:space="0" w:color="auto"/>
      </w:divBdr>
    </w:div>
    <w:div w:id="1909806191">
      <w:bodyDiv w:val="1"/>
      <w:marLeft w:val="0"/>
      <w:marRight w:val="0"/>
      <w:marTop w:val="0"/>
      <w:marBottom w:val="0"/>
      <w:divBdr>
        <w:top w:val="none" w:sz="0" w:space="0" w:color="auto"/>
        <w:left w:val="none" w:sz="0" w:space="0" w:color="auto"/>
        <w:bottom w:val="none" w:sz="0" w:space="0" w:color="auto"/>
        <w:right w:val="none" w:sz="0" w:space="0" w:color="auto"/>
      </w:divBdr>
    </w:div>
    <w:div w:id="1912540642">
      <w:bodyDiv w:val="1"/>
      <w:marLeft w:val="0"/>
      <w:marRight w:val="0"/>
      <w:marTop w:val="0"/>
      <w:marBottom w:val="0"/>
      <w:divBdr>
        <w:top w:val="none" w:sz="0" w:space="0" w:color="auto"/>
        <w:left w:val="none" w:sz="0" w:space="0" w:color="auto"/>
        <w:bottom w:val="none" w:sz="0" w:space="0" w:color="auto"/>
        <w:right w:val="none" w:sz="0" w:space="0" w:color="auto"/>
      </w:divBdr>
    </w:div>
    <w:div w:id="1913586395">
      <w:bodyDiv w:val="1"/>
      <w:marLeft w:val="0"/>
      <w:marRight w:val="0"/>
      <w:marTop w:val="0"/>
      <w:marBottom w:val="0"/>
      <w:divBdr>
        <w:top w:val="none" w:sz="0" w:space="0" w:color="auto"/>
        <w:left w:val="none" w:sz="0" w:space="0" w:color="auto"/>
        <w:bottom w:val="none" w:sz="0" w:space="0" w:color="auto"/>
        <w:right w:val="none" w:sz="0" w:space="0" w:color="auto"/>
      </w:divBdr>
    </w:div>
    <w:div w:id="1913656662">
      <w:bodyDiv w:val="1"/>
      <w:marLeft w:val="0"/>
      <w:marRight w:val="0"/>
      <w:marTop w:val="0"/>
      <w:marBottom w:val="0"/>
      <w:divBdr>
        <w:top w:val="none" w:sz="0" w:space="0" w:color="auto"/>
        <w:left w:val="none" w:sz="0" w:space="0" w:color="auto"/>
        <w:bottom w:val="none" w:sz="0" w:space="0" w:color="auto"/>
        <w:right w:val="none" w:sz="0" w:space="0" w:color="auto"/>
      </w:divBdr>
    </w:div>
    <w:div w:id="1914269182">
      <w:bodyDiv w:val="1"/>
      <w:marLeft w:val="0"/>
      <w:marRight w:val="0"/>
      <w:marTop w:val="0"/>
      <w:marBottom w:val="0"/>
      <w:divBdr>
        <w:top w:val="none" w:sz="0" w:space="0" w:color="auto"/>
        <w:left w:val="none" w:sz="0" w:space="0" w:color="auto"/>
        <w:bottom w:val="none" w:sz="0" w:space="0" w:color="auto"/>
        <w:right w:val="none" w:sz="0" w:space="0" w:color="auto"/>
      </w:divBdr>
    </w:div>
    <w:div w:id="1921868892">
      <w:bodyDiv w:val="1"/>
      <w:marLeft w:val="0"/>
      <w:marRight w:val="0"/>
      <w:marTop w:val="0"/>
      <w:marBottom w:val="0"/>
      <w:divBdr>
        <w:top w:val="none" w:sz="0" w:space="0" w:color="auto"/>
        <w:left w:val="none" w:sz="0" w:space="0" w:color="auto"/>
        <w:bottom w:val="none" w:sz="0" w:space="0" w:color="auto"/>
        <w:right w:val="none" w:sz="0" w:space="0" w:color="auto"/>
      </w:divBdr>
    </w:div>
    <w:div w:id="1922136389">
      <w:bodyDiv w:val="1"/>
      <w:marLeft w:val="0"/>
      <w:marRight w:val="0"/>
      <w:marTop w:val="0"/>
      <w:marBottom w:val="0"/>
      <w:divBdr>
        <w:top w:val="none" w:sz="0" w:space="0" w:color="auto"/>
        <w:left w:val="none" w:sz="0" w:space="0" w:color="auto"/>
        <w:bottom w:val="none" w:sz="0" w:space="0" w:color="auto"/>
        <w:right w:val="none" w:sz="0" w:space="0" w:color="auto"/>
      </w:divBdr>
    </w:div>
    <w:div w:id="1926763110">
      <w:bodyDiv w:val="1"/>
      <w:marLeft w:val="0"/>
      <w:marRight w:val="0"/>
      <w:marTop w:val="0"/>
      <w:marBottom w:val="0"/>
      <w:divBdr>
        <w:top w:val="none" w:sz="0" w:space="0" w:color="auto"/>
        <w:left w:val="none" w:sz="0" w:space="0" w:color="auto"/>
        <w:bottom w:val="none" w:sz="0" w:space="0" w:color="auto"/>
        <w:right w:val="none" w:sz="0" w:space="0" w:color="auto"/>
      </w:divBdr>
    </w:div>
    <w:div w:id="1932422785">
      <w:bodyDiv w:val="1"/>
      <w:marLeft w:val="0"/>
      <w:marRight w:val="0"/>
      <w:marTop w:val="0"/>
      <w:marBottom w:val="0"/>
      <w:divBdr>
        <w:top w:val="none" w:sz="0" w:space="0" w:color="auto"/>
        <w:left w:val="none" w:sz="0" w:space="0" w:color="auto"/>
        <w:bottom w:val="none" w:sz="0" w:space="0" w:color="auto"/>
        <w:right w:val="none" w:sz="0" w:space="0" w:color="auto"/>
      </w:divBdr>
    </w:div>
    <w:div w:id="1933775133">
      <w:bodyDiv w:val="1"/>
      <w:marLeft w:val="0"/>
      <w:marRight w:val="0"/>
      <w:marTop w:val="0"/>
      <w:marBottom w:val="0"/>
      <w:divBdr>
        <w:top w:val="none" w:sz="0" w:space="0" w:color="auto"/>
        <w:left w:val="none" w:sz="0" w:space="0" w:color="auto"/>
        <w:bottom w:val="none" w:sz="0" w:space="0" w:color="auto"/>
        <w:right w:val="none" w:sz="0" w:space="0" w:color="auto"/>
      </w:divBdr>
    </w:div>
    <w:div w:id="1935628494">
      <w:bodyDiv w:val="1"/>
      <w:marLeft w:val="0"/>
      <w:marRight w:val="0"/>
      <w:marTop w:val="0"/>
      <w:marBottom w:val="0"/>
      <w:divBdr>
        <w:top w:val="none" w:sz="0" w:space="0" w:color="auto"/>
        <w:left w:val="none" w:sz="0" w:space="0" w:color="auto"/>
        <w:bottom w:val="none" w:sz="0" w:space="0" w:color="auto"/>
        <w:right w:val="none" w:sz="0" w:space="0" w:color="auto"/>
      </w:divBdr>
    </w:div>
    <w:div w:id="1935819279">
      <w:bodyDiv w:val="1"/>
      <w:marLeft w:val="0"/>
      <w:marRight w:val="0"/>
      <w:marTop w:val="0"/>
      <w:marBottom w:val="0"/>
      <w:divBdr>
        <w:top w:val="none" w:sz="0" w:space="0" w:color="auto"/>
        <w:left w:val="none" w:sz="0" w:space="0" w:color="auto"/>
        <w:bottom w:val="none" w:sz="0" w:space="0" w:color="auto"/>
        <w:right w:val="none" w:sz="0" w:space="0" w:color="auto"/>
      </w:divBdr>
    </w:div>
    <w:div w:id="1938097219">
      <w:bodyDiv w:val="1"/>
      <w:marLeft w:val="0"/>
      <w:marRight w:val="0"/>
      <w:marTop w:val="0"/>
      <w:marBottom w:val="0"/>
      <w:divBdr>
        <w:top w:val="none" w:sz="0" w:space="0" w:color="auto"/>
        <w:left w:val="none" w:sz="0" w:space="0" w:color="auto"/>
        <w:bottom w:val="none" w:sz="0" w:space="0" w:color="auto"/>
        <w:right w:val="none" w:sz="0" w:space="0" w:color="auto"/>
      </w:divBdr>
    </w:div>
    <w:div w:id="1938829605">
      <w:bodyDiv w:val="1"/>
      <w:marLeft w:val="0"/>
      <w:marRight w:val="0"/>
      <w:marTop w:val="0"/>
      <w:marBottom w:val="0"/>
      <w:divBdr>
        <w:top w:val="none" w:sz="0" w:space="0" w:color="auto"/>
        <w:left w:val="none" w:sz="0" w:space="0" w:color="auto"/>
        <w:bottom w:val="none" w:sz="0" w:space="0" w:color="auto"/>
        <w:right w:val="none" w:sz="0" w:space="0" w:color="auto"/>
      </w:divBdr>
    </w:div>
    <w:div w:id="1939438155">
      <w:bodyDiv w:val="1"/>
      <w:marLeft w:val="0"/>
      <w:marRight w:val="0"/>
      <w:marTop w:val="0"/>
      <w:marBottom w:val="0"/>
      <w:divBdr>
        <w:top w:val="none" w:sz="0" w:space="0" w:color="auto"/>
        <w:left w:val="none" w:sz="0" w:space="0" w:color="auto"/>
        <w:bottom w:val="none" w:sz="0" w:space="0" w:color="auto"/>
        <w:right w:val="none" w:sz="0" w:space="0" w:color="auto"/>
      </w:divBdr>
    </w:div>
    <w:div w:id="1943298164">
      <w:bodyDiv w:val="1"/>
      <w:marLeft w:val="0"/>
      <w:marRight w:val="0"/>
      <w:marTop w:val="0"/>
      <w:marBottom w:val="0"/>
      <w:divBdr>
        <w:top w:val="none" w:sz="0" w:space="0" w:color="auto"/>
        <w:left w:val="none" w:sz="0" w:space="0" w:color="auto"/>
        <w:bottom w:val="none" w:sz="0" w:space="0" w:color="auto"/>
        <w:right w:val="none" w:sz="0" w:space="0" w:color="auto"/>
      </w:divBdr>
      <w:divsChild>
        <w:div w:id="378089225">
          <w:marLeft w:val="0"/>
          <w:marRight w:val="0"/>
          <w:marTop w:val="0"/>
          <w:marBottom w:val="0"/>
          <w:divBdr>
            <w:top w:val="none" w:sz="0" w:space="0" w:color="auto"/>
            <w:left w:val="none" w:sz="0" w:space="0" w:color="auto"/>
            <w:bottom w:val="none" w:sz="0" w:space="0" w:color="auto"/>
            <w:right w:val="none" w:sz="0" w:space="0" w:color="auto"/>
          </w:divBdr>
          <w:divsChild>
            <w:div w:id="1195191733">
              <w:marLeft w:val="0"/>
              <w:marRight w:val="0"/>
              <w:marTop w:val="0"/>
              <w:marBottom w:val="0"/>
              <w:divBdr>
                <w:top w:val="none" w:sz="0" w:space="0" w:color="auto"/>
                <w:left w:val="none" w:sz="0" w:space="0" w:color="auto"/>
                <w:bottom w:val="none" w:sz="0" w:space="0" w:color="auto"/>
                <w:right w:val="none" w:sz="0" w:space="0" w:color="auto"/>
              </w:divBdr>
            </w:div>
          </w:divsChild>
        </w:div>
        <w:div w:id="538519354">
          <w:marLeft w:val="0"/>
          <w:marRight w:val="0"/>
          <w:marTop w:val="0"/>
          <w:marBottom w:val="0"/>
          <w:divBdr>
            <w:top w:val="none" w:sz="0" w:space="0" w:color="auto"/>
            <w:left w:val="none" w:sz="0" w:space="0" w:color="auto"/>
            <w:bottom w:val="none" w:sz="0" w:space="0" w:color="auto"/>
            <w:right w:val="none" w:sz="0" w:space="0" w:color="auto"/>
          </w:divBdr>
          <w:divsChild>
            <w:div w:id="779379730">
              <w:marLeft w:val="0"/>
              <w:marRight w:val="0"/>
              <w:marTop w:val="0"/>
              <w:marBottom w:val="0"/>
              <w:divBdr>
                <w:top w:val="none" w:sz="0" w:space="0" w:color="auto"/>
                <w:left w:val="none" w:sz="0" w:space="0" w:color="auto"/>
                <w:bottom w:val="none" w:sz="0" w:space="0" w:color="auto"/>
                <w:right w:val="none" w:sz="0" w:space="0" w:color="auto"/>
              </w:divBdr>
              <w:divsChild>
                <w:div w:id="71778990">
                  <w:marLeft w:val="0"/>
                  <w:marRight w:val="0"/>
                  <w:marTop w:val="0"/>
                  <w:marBottom w:val="0"/>
                  <w:divBdr>
                    <w:top w:val="none" w:sz="0" w:space="0" w:color="auto"/>
                    <w:left w:val="none" w:sz="0" w:space="0" w:color="auto"/>
                    <w:bottom w:val="none" w:sz="0" w:space="0" w:color="auto"/>
                    <w:right w:val="none" w:sz="0" w:space="0" w:color="auto"/>
                  </w:divBdr>
                  <w:divsChild>
                    <w:div w:id="1274746111">
                      <w:marLeft w:val="225"/>
                      <w:marRight w:val="225"/>
                      <w:marTop w:val="0"/>
                      <w:marBottom w:val="0"/>
                      <w:divBdr>
                        <w:top w:val="none" w:sz="0" w:space="0" w:color="auto"/>
                        <w:left w:val="none" w:sz="0" w:space="0" w:color="auto"/>
                        <w:bottom w:val="none" w:sz="0" w:space="0" w:color="auto"/>
                        <w:right w:val="none" w:sz="0" w:space="0" w:color="auto"/>
                      </w:divBdr>
                      <w:divsChild>
                        <w:div w:id="1859276924">
                          <w:marLeft w:val="0"/>
                          <w:marRight w:val="0"/>
                          <w:marTop w:val="0"/>
                          <w:marBottom w:val="0"/>
                          <w:divBdr>
                            <w:top w:val="none" w:sz="0" w:space="0" w:color="auto"/>
                            <w:left w:val="none" w:sz="0" w:space="0" w:color="auto"/>
                            <w:bottom w:val="none" w:sz="0" w:space="0" w:color="auto"/>
                            <w:right w:val="none" w:sz="0" w:space="0" w:color="auto"/>
                          </w:divBdr>
                          <w:divsChild>
                            <w:div w:id="1443186379">
                              <w:marLeft w:val="0"/>
                              <w:marRight w:val="0"/>
                              <w:marTop w:val="0"/>
                              <w:marBottom w:val="0"/>
                              <w:divBdr>
                                <w:top w:val="none" w:sz="0" w:space="0" w:color="auto"/>
                                <w:left w:val="none" w:sz="0" w:space="0" w:color="auto"/>
                                <w:bottom w:val="none" w:sz="0" w:space="0" w:color="auto"/>
                                <w:right w:val="none" w:sz="0" w:space="0" w:color="auto"/>
                              </w:divBdr>
                              <w:divsChild>
                                <w:div w:id="772819368">
                                  <w:marLeft w:val="0"/>
                                  <w:marRight w:val="0"/>
                                  <w:marTop w:val="0"/>
                                  <w:marBottom w:val="0"/>
                                  <w:divBdr>
                                    <w:top w:val="none" w:sz="0" w:space="0" w:color="auto"/>
                                    <w:left w:val="none" w:sz="0" w:space="0" w:color="auto"/>
                                    <w:bottom w:val="none" w:sz="0" w:space="0" w:color="auto"/>
                                    <w:right w:val="none" w:sz="0" w:space="0" w:color="auto"/>
                                  </w:divBdr>
                                  <w:divsChild>
                                    <w:div w:id="1379937171">
                                      <w:marLeft w:val="0"/>
                                      <w:marRight w:val="0"/>
                                      <w:marTop w:val="0"/>
                                      <w:marBottom w:val="0"/>
                                      <w:divBdr>
                                        <w:top w:val="none" w:sz="0" w:space="0" w:color="auto"/>
                                        <w:left w:val="none" w:sz="0" w:space="0" w:color="auto"/>
                                        <w:bottom w:val="none" w:sz="0" w:space="0" w:color="auto"/>
                                        <w:right w:val="none" w:sz="0" w:space="0" w:color="auto"/>
                                      </w:divBdr>
                                      <w:divsChild>
                                        <w:div w:id="627468097">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2049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9463752">
      <w:bodyDiv w:val="1"/>
      <w:marLeft w:val="0"/>
      <w:marRight w:val="0"/>
      <w:marTop w:val="0"/>
      <w:marBottom w:val="0"/>
      <w:divBdr>
        <w:top w:val="none" w:sz="0" w:space="0" w:color="auto"/>
        <w:left w:val="none" w:sz="0" w:space="0" w:color="auto"/>
        <w:bottom w:val="none" w:sz="0" w:space="0" w:color="auto"/>
        <w:right w:val="none" w:sz="0" w:space="0" w:color="auto"/>
      </w:divBdr>
    </w:div>
    <w:div w:id="1950814571">
      <w:bodyDiv w:val="1"/>
      <w:marLeft w:val="0"/>
      <w:marRight w:val="0"/>
      <w:marTop w:val="0"/>
      <w:marBottom w:val="0"/>
      <w:divBdr>
        <w:top w:val="none" w:sz="0" w:space="0" w:color="auto"/>
        <w:left w:val="none" w:sz="0" w:space="0" w:color="auto"/>
        <w:bottom w:val="none" w:sz="0" w:space="0" w:color="auto"/>
        <w:right w:val="none" w:sz="0" w:space="0" w:color="auto"/>
      </w:divBdr>
    </w:div>
    <w:div w:id="1956476442">
      <w:bodyDiv w:val="1"/>
      <w:marLeft w:val="0"/>
      <w:marRight w:val="0"/>
      <w:marTop w:val="0"/>
      <w:marBottom w:val="0"/>
      <w:divBdr>
        <w:top w:val="none" w:sz="0" w:space="0" w:color="auto"/>
        <w:left w:val="none" w:sz="0" w:space="0" w:color="auto"/>
        <w:bottom w:val="none" w:sz="0" w:space="0" w:color="auto"/>
        <w:right w:val="none" w:sz="0" w:space="0" w:color="auto"/>
      </w:divBdr>
    </w:div>
    <w:div w:id="1967659738">
      <w:bodyDiv w:val="1"/>
      <w:marLeft w:val="0"/>
      <w:marRight w:val="0"/>
      <w:marTop w:val="0"/>
      <w:marBottom w:val="0"/>
      <w:divBdr>
        <w:top w:val="none" w:sz="0" w:space="0" w:color="auto"/>
        <w:left w:val="none" w:sz="0" w:space="0" w:color="auto"/>
        <w:bottom w:val="none" w:sz="0" w:space="0" w:color="auto"/>
        <w:right w:val="none" w:sz="0" w:space="0" w:color="auto"/>
      </w:divBdr>
    </w:div>
    <w:div w:id="1968779593">
      <w:bodyDiv w:val="1"/>
      <w:marLeft w:val="0"/>
      <w:marRight w:val="0"/>
      <w:marTop w:val="0"/>
      <w:marBottom w:val="0"/>
      <w:divBdr>
        <w:top w:val="none" w:sz="0" w:space="0" w:color="auto"/>
        <w:left w:val="none" w:sz="0" w:space="0" w:color="auto"/>
        <w:bottom w:val="none" w:sz="0" w:space="0" w:color="auto"/>
        <w:right w:val="none" w:sz="0" w:space="0" w:color="auto"/>
      </w:divBdr>
    </w:div>
    <w:div w:id="1969696524">
      <w:bodyDiv w:val="1"/>
      <w:marLeft w:val="0"/>
      <w:marRight w:val="0"/>
      <w:marTop w:val="0"/>
      <w:marBottom w:val="0"/>
      <w:divBdr>
        <w:top w:val="none" w:sz="0" w:space="0" w:color="auto"/>
        <w:left w:val="none" w:sz="0" w:space="0" w:color="auto"/>
        <w:bottom w:val="none" w:sz="0" w:space="0" w:color="auto"/>
        <w:right w:val="none" w:sz="0" w:space="0" w:color="auto"/>
      </w:divBdr>
    </w:div>
    <w:div w:id="1978338828">
      <w:bodyDiv w:val="1"/>
      <w:marLeft w:val="0"/>
      <w:marRight w:val="0"/>
      <w:marTop w:val="0"/>
      <w:marBottom w:val="0"/>
      <w:divBdr>
        <w:top w:val="none" w:sz="0" w:space="0" w:color="auto"/>
        <w:left w:val="none" w:sz="0" w:space="0" w:color="auto"/>
        <w:bottom w:val="none" w:sz="0" w:space="0" w:color="auto"/>
        <w:right w:val="none" w:sz="0" w:space="0" w:color="auto"/>
      </w:divBdr>
    </w:div>
    <w:div w:id="1979721508">
      <w:bodyDiv w:val="1"/>
      <w:marLeft w:val="0"/>
      <w:marRight w:val="0"/>
      <w:marTop w:val="0"/>
      <w:marBottom w:val="0"/>
      <w:divBdr>
        <w:top w:val="none" w:sz="0" w:space="0" w:color="auto"/>
        <w:left w:val="none" w:sz="0" w:space="0" w:color="auto"/>
        <w:bottom w:val="none" w:sz="0" w:space="0" w:color="auto"/>
        <w:right w:val="none" w:sz="0" w:space="0" w:color="auto"/>
      </w:divBdr>
      <w:divsChild>
        <w:div w:id="554203684">
          <w:marLeft w:val="0"/>
          <w:marRight w:val="0"/>
          <w:marTop w:val="0"/>
          <w:marBottom w:val="0"/>
          <w:divBdr>
            <w:top w:val="none" w:sz="0" w:space="0" w:color="auto"/>
            <w:left w:val="none" w:sz="0" w:space="0" w:color="auto"/>
            <w:bottom w:val="none" w:sz="0" w:space="0" w:color="auto"/>
            <w:right w:val="none" w:sz="0" w:space="0" w:color="auto"/>
          </w:divBdr>
        </w:div>
      </w:divsChild>
    </w:div>
    <w:div w:id="1980303919">
      <w:bodyDiv w:val="1"/>
      <w:marLeft w:val="0"/>
      <w:marRight w:val="0"/>
      <w:marTop w:val="0"/>
      <w:marBottom w:val="0"/>
      <w:divBdr>
        <w:top w:val="none" w:sz="0" w:space="0" w:color="auto"/>
        <w:left w:val="none" w:sz="0" w:space="0" w:color="auto"/>
        <w:bottom w:val="none" w:sz="0" w:space="0" w:color="auto"/>
        <w:right w:val="none" w:sz="0" w:space="0" w:color="auto"/>
      </w:divBdr>
    </w:div>
    <w:div w:id="1981374809">
      <w:bodyDiv w:val="1"/>
      <w:marLeft w:val="0"/>
      <w:marRight w:val="0"/>
      <w:marTop w:val="0"/>
      <w:marBottom w:val="0"/>
      <w:divBdr>
        <w:top w:val="none" w:sz="0" w:space="0" w:color="auto"/>
        <w:left w:val="none" w:sz="0" w:space="0" w:color="auto"/>
        <w:bottom w:val="none" w:sz="0" w:space="0" w:color="auto"/>
        <w:right w:val="none" w:sz="0" w:space="0" w:color="auto"/>
      </w:divBdr>
    </w:div>
    <w:div w:id="1981379318">
      <w:bodyDiv w:val="1"/>
      <w:marLeft w:val="0"/>
      <w:marRight w:val="0"/>
      <w:marTop w:val="0"/>
      <w:marBottom w:val="0"/>
      <w:divBdr>
        <w:top w:val="none" w:sz="0" w:space="0" w:color="auto"/>
        <w:left w:val="none" w:sz="0" w:space="0" w:color="auto"/>
        <w:bottom w:val="none" w:sz="0" w:space="0" w:color="auto"/>
        <w:right w:val="none" w:sz="0" w:space="0" w:color="auto"/>
      </w:divBdr>
    </w:div>
    <w:div w:id="1983579640">
      <w:bodyDiv w:val="1"/>
      <w:marLeft w:val="0"/>
      <w:marRight w:val="0"/>
      <w:marTop w:val="0"/>
      <w:marBottom w:val="0"/>
      <w:divBdr>
        <w:top w:val="none" w:sz="0" w:space="0" w:color="auto"/>
        <w:left w:val="none" w:sz="0" w:space="0" w:color="auto"/>
        <w:bottom w:val="none" w:sz="0" w:space="0" w:color="auto"/>
        <w:right w:val="none" w:sz="0" w:space="0" w:color="auto"/>
      </w:divBdr>
    </w:div>
    <w:div w:id="1984121412">
      <w:bodyDiv w:val="1"/>
      <w:marLeft w:val="0"/>
      <w:marRight w:val="0"/>
      <w:marTop w:val="0"/>
      <w:marBottom w:val="0"/>
      <w:divBdr>
        <w:top w:val="none" w:sz="0" w:space="0" w:color="auto"/>
        <w:left w:val="none" w:sz="0" w:space="0" w:color="auto"/>
        <w:bottom w:val="none" w:sz="0" w:space="0" w:color="auto"/>
        <w:right w:val="none" w:sz="0" w:space="0" w:color="auto"/>
      </w:divBdr>
    </w:div>
    <w:div w:id="1985160697">
      <w:bodyDiv w:val="1"/>
      <w:marLeft w:val="0"/>
      <w:marRight w:val="0"/>
      <w:marTop w:val="0"/>
      <w:marBottom w:val="0"/>
      <w:divBdr>
        <w:top w:val="none" w:sz="0" w:space="0" w:color="auto"/>
        <w:left w:val="none" w:sz="0" w:space="0" w:color="auto"/>
        <w:bottom w:val="none" w:sz="0" w:space="0" w:color="auto"/>
        <w:right w:val="none" w:sz="0" w:space="0" w:color="auto"/>
      </w:divBdr>
    </w:div>
    <w:div w:id="1988317534">
      <w:bodyDiv w:val="1"/>
      <w:marLeft w:val="0"/>
      <w:marRight w:val="0"/>
      <w:marTop w:val="0"/>
      <w:marBottom w:val="0"/>
      <w:divBdr>
        <w:top w:val="none" w:sz="0" w:space="0" w:color="auto"/>
        <w:left w:val="none" w:sz="0" w:space="0" w:color="auto"/>
        <w:bottom w:val="none" w:sz="0" w:space="0" w:color="auto"/>
        <w:right w:val="none" w:sz="0" w:space="0" w:color="auto"/>
      </w:divBdr>
    </w:div>
    <w:div w:id="1988779311">
      <w:bodyDiv w:val="1"/>
      <w:marLeft w:val="0"/>
      <w:marRight w:val="0"/>
      <w:marTop w:val="0"/>
      <w:marBottom w:val="0"/>
      <w:divBdr>
        <w:top w:val="none" w:sz="0" w:space="0" w:color="auto"/>
        <w:left w:val="none" w:sz="0" w:space="0" w:color="auto"/>
        <w:bottom w:val="none" w:sz="0" w:space="0" w:color="auto"/>
        <w:right w:val="none" w:sz="0" w:space="0" w:color="auto"/>
      </w:divBdr>
    </w:div>
    <w:div w:id="1989674778">
      <w:bodyDiv w:val="1"/>
      <w:marLeft w:val="0"/>
      <w:marRight w:val="0"/>
      <w:marTop w:val="0"/>
      <w:marBottom w:val="0"/>
      <w:divBdr>
        <w:top w:val="none" w:sz="0" w:space="0" w:color="auto"/>
        <w:left w:val="none" w:sz="0" w:space="0" w:color="auto"/>
        <w:bottom w:val="none" w:sz="0" w:space="0" w:color="auto"/>
        <w:right w:val="none" w:sz="0" w:space="0" w:color="auto"/>
      </w:divBdr>
    </w:div>
    <w:div w:id="1990740779">
      <w:bodyDiv w:val="1"/>
      <w:marLeft w:val="0"/>
      <w:marRight w:val="0"/>
      <w:marTop w:val="0"/>
      <w:marBottom w:val="0"/>
      <w:divBdr>
        <w:top w:val="none" w:sz="0" w:space="0" w:color="auto"/>
        <w:left w:val="none" w:sz="0" w:space="0" w:color="auto"/>
        <w:bottom w:val="none" w:sz="0" w:space="0" w:color="auto"/>
        <w:right w:val="none" w:sz="0" w:space="0" w:color="auto"/>
      </w:divBdr>
    </w:div>
    <w:div w:id="1991861911">
      <w:bodyDiv w:val="1"/>
      <w:marLeft w:val="0"/>
      <w:marRight w:val="0"/>
      <w:marTop w:val="0"/>
      <w:marBottom w:val="0"/>
      <w:divBdr>
        <w:top w:val="none" w:sz="0" w:space="0" w:color="auto"/>
        <w:left w:val="none" w:sz="0" w:space="0" w:color="auto"/>
        <w:bottom w:val="none" w:sz="0" w:space="0" w:color="auto"/>
        <w:right w:val="none" w:sz="0" w:space="0" w:color="auto"/>
      </w:divBdr>
    </w:div>
    <w:div w:id="1992169099">
      <w:bodyDiv w:val="1"/>
      <w:marLeft w:val="0"/>
      <w:marRight w:val="0"/>
      <w:marTop w:val="0"/>
      <w:marBottom w:val="0"/>
      <w:divBdr>
        <w:top w:val="none" w:sz="0" w:space="0" w:color="auto"/>
        <w:left w:val="none" w:sz="0" w:space="0" w:color="auto"/>
        <w:bottom w:val="none" w:sz="0" w:space="0" w:color="auto"/>
        <w:right w:val="none" w:sz="0" w:space="0" w:color="auto"/>
      </w:divBdr>
    </w:div>
    <w:div w:id="1992365773">
      <w:bodyDiv w:val="1"/>
      <w:marLeft w:val="0"/>
      <w:marRight w:val="0"/>
      <w:marTop w:val="0"/>
      <w:marBottom w:val="0"/>
      <w:divBdr>
        <w:top w:val="none" w:sz="0" w:space="0" w:color="auto"/>
        <w:left w:val="none" w:sz="0" w:space="0" w:color="auto"/>
        <w:bottom w:val="none" w:sz="0" w:space="0" w:color="auto"/>
        <w:right w:val="none" w:sz="0" w:space="0" w:color="auto"/>
      </w:divBdr>
      <w:divsChild>
        <w:div w:id="906648751">
          <w:marLeft w:val="0"/>
          <w:marRight w:val="0"/>
          <w:marTop w:val="0"/>
          <w:marBottom w:val="0"/>
          <w:divBdr>
            <w:top w:val="none" w:sz="0" w:space="0" w:color="auto"/>
            <w:left w:val="none" w:sz="0" w:space="0" w:color="auto"/>
            <w:bottom w:val="none" w:sz="0" w:space="0" w:color="auto"/>
            <w:right w:val="none" w:sz="0" w:space="0" w:color="auto"/>
          </w:divBdr>
        </w:div>
        <w:div w:id="364522655">
          <w:marLeft w:val="0"/>
          <w:marRight w:val="0"/>
          <w:marTop w:val="120"/>
          <w:marBottom w:val="0"/>
          <w:divBdr>
            <w:top w:val="none" w:sz="0" w:space="0" w:color="auto"/>
            <w:left w:val="none" w:sz="0" w:space="0" w:color="auto"/>
            <w:bottom w:val="none" w:sz="0" w:space="0" w:color="auto"/>
            <w:right w:val="none" w:sz="0" w:space="0" w:color="auto"/>
          </w:divBdr>
          <w:divsChild>
            <w:div w:id="1018118556">
              <w:marLeft w:val="0"/>
              <w:marRight w:val="0"/>
              <w:marTop w:val="0"/>
              <w:marBottom w:val="0"/>
              <w:divBdr>
                <w:top w:val="none" w:sz="0" w:space="0" w:color="auto"/>
                <w:left w:val="none" w:sz="0" w:space="0" w:color="auto"/>
                <w:bottom w:val="none" w:sz="0" w:space="0" w:color="auto"/>
                <w:right w:val="none" w:sz="0" w:space="0" w:color="auto"/>
              </w:divBdr>
              <w:divsChild>
                <w:div w:id="134338967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95138526">
      <w:bodyDiv w:val="1"/>
      <w:marLeft w:val="0"/>
      <w:marRight w:val="0"/>
      <w:marTop w:val="0"/>
      <w:marBottom w:val="0"/>
      <w:divBdr>
        <w:top w:val="none" w:sz="0" w:space="0" w:color="auto"/>
        <w:left w:val="none" w:sz="0" w:space="0" w:color="auto"/>
        <w:bottom w:val="none" w:sz="0" w:space="0" w:color="auto"/>
        <w:right w:val="none" w:sz="0" w:space="0" w:color="auto"/>
      </w:divBdr>
    </w:div>
    <w:div w:id="1997412794">
      <w:bodyDiv w:val="1"/>
      <w:marLeft w:val="0"/>
      <w:marRight w:val="0"/>
      <w:marTop w:val="0"/>
      <w:marBottom w:val="0"/>
      <w:divBdr>
        <w:top w:val="none" w:sz="0" w:space="0" w:color="auto"/>
        <w:left w:val="none" w:sz="0" w:space="0" w:color="auto"/>
        <w:bottom w:val="none" w:sz="0" w:space="0" w:color="auto"/>
        <w:right w:val="none" w:sz="0" w:space="0" w:color="auto"/>
      </w:divBdr>
    </w:div>
    <w:div w:id="2005552563">
      <w:bodyDiv w:val="1"/>
      <w:marLeft w:val="0"/>
      <w:marRight w:val="0"/>
      <w:marTop w:val="0"/>
      <w:marBottom w:val="0"/>
      <w:divBdr>
        <w:top w:val="none" w:sz="0" w:space="0" w:color="auto"/>
        <w:left w:val="none" w:sz="0" w:space="0" w:color="auto"/>
        <w:bottom w:val="none" w:sz="0" w:space="0" w:color="auto"/>
        <w:right w:val="none" w:sz="0" w:space="0" w:color="auto"/>
      </w:divBdr>
      <w:divsChild>
        <w:div w:id="590547001">
          <w:marLeft w:val="0"/>
          <w:marRight w:val="0"/>
          <w:marTop w:val="120"/>
          <w:marBottom w:val="0"/>
          <w:divBdr>
            <w:top w:val="none" w:sz="0" w:space="0" w:color="auto"/>
            <w:left w:val="none" w:sz="0" w:space="0" w:color="auto"/>
            <w:bottom w:val="none" w:sz="0" w:space="0" w:color="auto"/>
            <w:right w:val="none" w:sz="0" w:space="0" w:color="auto"/>
          </w:divBdr>
          <w:divsChild>
            <w:div w:id="959724252">
              <w:marLeft w:val="0"/>
              <w:marRight w:val="0"/>
              <w:marTop w:val="0"/>
              <w:marBottom w:val="0"/>
              <w:divBdr>
                <w:top w:val="none" w:sz="0" w:space="0" w:color="auto"/>
                <w:left w:val="none" w:sz="0" w:space="0" w:color="auto"/>
                <w:bottom w:val="none" w:sz="0" w:space="0" w:color="auto"/>
                <w:right w:val="none" w:sz="0" w:space="0" w:color="auto"/>
              </w:divBdr>
              <w:divsChild>
                <w:div w:id="154031602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59400995">
          <w:marLeft w:val="0"/>
          <w:marRight w:val="0"/>
          <w:marTop w:val="0"/>
          <w:marBottom w:val="0"/>
          <w:divBdr>
            <w:top w:val="none" w:sz="0" w:space="0" w:color="auto"/>
            <w:left w:val="none" w:sz="0" w:space="0" w:color="auto"/>
            <w:bottom w:val="none" w:sz="0" w:space="0" w:color="auto"/>
            <w:right w:val="none" w:sz="0" w:space="0" w:color="auto"/>
          </w:divBdr>
        </w:div>
      </w:divsChild>
    </w:div>
    <w:div w:id="2005736331">
      <w:bodyDiv w:val="1"/>
      <w:marLeft w:val="0"/>
      <w:marRight w:val="0"/>
      <w:marTop w:val="0"/>
      <w:marBottom w:val="0"/>
      <w:divBdr>
        <w:top w:val="none" w:sz="0" w:space="0" w:color="auto"/>
        <w:left w:val="none" w:sz="0" w:space="0" w:color="auto"/>
        <w:bottom w:val="none" w:sz="0" w:space="0" w:color="auto"/>
        <w:right w:val="none" w:sz="0" w:space="0" w:color="auto"/>
      </w:divBdr>
    </w:div>
    <w:div w:id="2005934464">
      <w:bodyDiv w:val="1"/>
      <w:marLeft w:val="0"/>
      <w:marRight w:val="0"/>
      <w:marTop w:val="0"/>
      <w:marBottom w:val="0"/>
      <w:divBdr>
        <w:top w:val="none" w:sz="0" w:space="0" w:color="auto"/>
        <w:left w:val="none" w:sz="0" w:space="0" w:color="auto"/>
        <w:bottom w:val="none" w:sz="0" w:space="0" w:color="auto"/>
        <w:right w:val="none" w:sz="0" w:space="0" w:color="auto"/>
      </w:divBdr>
    </w:div>
    <w:div w:id="2011566125">
      <w:bodyDiv w:val="1"/>
      <w:marLeft w:val="0"/>
      <w:marRight w:val="0"/>
      <w:marTop w:val="0"/>
      <w:marBottom w:val="0"/>
      <w:divBdr>
        <w:top w:val="none" w:sz="0" w:space="0" w:color="auto"/>
        <w:left w:val="none" w:sz="0" w:space="0" w:color="auto"/>
        <w:bottom w:val="none" w:sz="0" w:space="0" w:color="auto"/>
        <w:right w:val="none" w:sz="0" w:space="0" w:color="auto"/>
      </w:divBdr>
    </w:div>
    <w:div w:id="2017267174">
      <w:bodyDiv w:val="1"/>
      <w:marLeft w:val="0"/>
      <w:marRight w:val="0"/>
      <w:marTop w:val="0"/>
      <w:marBottom w:val="0"/>
      <w:divBdr>
        <w:top w:val="none" w:sz="0" w:space="0" w:color="auto"/>
        <w:left w:val="none" w:sz="0" w:space="0" w:color="auto"/>
        <w:bottom w:val="none" w:sz="0" w:space="0" w:color="auto"/>
        <w:right w:val="none" w:sz="0" w:space="0" w:color="auto"/>
      </w:divBdr>
      <w:divsChild>
        <w:div w:id="1860771506">
          <w:marLeft w:val="0"/>
          <w:marRight w:val="0"/>
          <w:marTop w:val="0"/>
          <w:marBottom w:val="0"/>
          <w:divBdr>
            <w:top w:val="none" w:sz="0" w:space="0" w:color="auto"/>
            <w:left w:val="none" w:sz="0" w:space="0" w:color="auto"/>
            <w:bottom w:val="none" w:sz="0" w:space="0" w:color="auto"/>
            <w:right w:val="none" w:sz="0" w:space="0" w:color="auto"/>
          </w:divBdr>
          <w:divsChild>
            <w:div w:id="653221994">
              <w:marLeft w:val="0"/>
              <w:marRight w:val="0"/>
              <w:marTop w:val="0"/>
              <w:marBottom w:val="0"/>
              <w:divBdr>
                <w:top w:val="none" w:sz="0" w:space="0" w:color="auto"/>
                <w:left w:val="none" w:sz="0" w:space="0" w:color="auto"/>
                <w:bottom w:val="none" w:sz="0" w:space="0" w:color="auto"/>
                <w:right w:val="none" w:sz="0" w:space="0" w:color="auto"/>
              </w:divBdr>
            </w:div>
          </w:divsChild>
        </w:div>
        <w:div w:id="431165110">
          <w:marLeft w:val="0"/>
          <w:marRight w:val="0"/>
          <w:marTop w:val="0"/>
          <w:marBottom w:val="0"/>
          <w:divBdr>
            <w:top w:val="none" w:sz="0" w:space="0" w:color="auto"/>
            <w:left w:val="none" w:sz="0" w:space="0" w:color="auto"/>
            <w:bottom w:val="none" w:sz="0" w:space="0" w:color="auto"/>
            <w:right w:val="none" w:sz="0" w:space="0" w:color="auto"/>
          </w:divBdr>
          <w:divsChild>
            <w:div w:id="199821587">
              <w:marLeft w:val="0"/>
              <w:marRight w:val="0"/>
              <w:marTop w:val="0"/>
              <w:marBottom w:val="0"/>
              <w:divBdr>
                <w:top w:val="none" w:sz="0" w:space="0" w:color="auto"/>
                <w:left w:val="none" w:sz="0" w:space="0" w:color="auto"/>
                <w:bottom w:val="none" w:sz="0" w:space="0" w:color="auto"/>
                <w:right w:val="none" w:sz="0" w:space="0" w:color="auto"/>
              </w:divBdr>
              <w:divsChild>
                <w:div w:id="1854219857">
                  <w:marLeft w:val="0"/>
                  <w:marRight w:val="0"/>
                  <w:marTop w:val="0"/>
                  <w:marBottom w:val="0"/>
                  <w:divBdr>
                    <w:top w:val="none" w:sz="0" w:space="0" w:color="auto"/>
                    <w:left w:val="none" w:sz="0" w:space="0" w:color="auto"/>
                    <w:bottom w:val="none" w:sz="0" w:space="0" w:color="auto"/>
                    <w:right w:val="none" w:sz="0" w:space="0" w:color="auto"/>
                  </w:divBdr>
                  <w:divsChild>
                    <w:div w:id="39592001">
                      <w:marLeft w:val="87"/>
                      <w:marRight w:val="87"/>
                      <w:marTop w:val="0"/>
                      <w:marBottom w:val="0"/>
                      <w:divBdr>
                        <w:top w:val="none" w:sz="0" w:space="0" w:color="auto"/>
                        <w:left w:val="none" w:sz="0" w:space="0" w:color="auto"/>
                        <w:bottom w:val="none" w:sz="0" w:space="0" w:color="auto"/>
                        <w:right w:val="none" w:sz="0" w:space="0" w:color="auto"/>
                      </w:divBdr>
                      <w:divsChild>
                        <w:div w:id="161162833">
                          <w:marLeft w:val="0"/>
                          <w:marRight w:val="0"/>
                          <w:marTop w:val="0"/>
                          <w:marBottom w:val="0"/>
                          <w:divBdr>
                            <w:top w:val="none" w:sz="0" w:space="0" w:color="auto"/>
                            <w:left w:val="none" w:sz="0" w:space="0" w:color="auto"/>
                            <w:bottom w:val="none" w:sz="0" w:space="0" w:color="auto"/>
                            <w:right w:val="none" w:sz="0" w:space="0" w:color="auto"/>
                          </w:divBdr>
                          <w:divsChild>
                            <w:div w:id="166093077">
                              <w:marLeft w:val="0"/>
                              <w:marRight w:val="0"/>
                              <w:marTop w:val="0"/>
                              <w:marBottom w:val="0"/>
                              <w:divBdr>
                                <w:top w:val="none" w:sz="0" w:space="0" w:color="auto"/>
                                <w:left w:val="none" w:sz="0" w:space="0" w:color="auto"/>
                                <w:bottom w:val="none" w:sz="0" w:space="0" w:color="auto"/>
                                <w:right w:val="none" w:sz="0" w:space="0" w:color="auto"/>
                              </w:divBdr>
                              <w:divsChild>
                                <w:div w:id="931015146">
                                  <w:marLeft w:val="0"/>
                                  <w:marRight w:val="0"/>
                                  <w:marTop w:val="0"/>
                                  <w:marBottom w:val="0"/>
                                  <w:divBdr>
                                    <w:top w:val="none" w:sz="0" w:space="0" w:color="auto"/>
                                    <w:left w:val="none" w:sz="0" w:space="0" w:color="auto"/>
                                    <w:bottom w:val="none" w:sz="0" w:space="0" w:color="auto"/>
                                    <w:right w:val="none" w:sz="0" w:space="0" w:color="auto"/>
                                  </w:divBdr>
                                  <w:divsChild>
                                    <w:div w:id="2145614591">
                                      <w:marLeft w:val="0"/>
                                      <w:marRight w:val="0"/>
                                      <w:marTop w:val="0"/>
                                      <w:marBottom w:val="0"/>
                                      <w:divBdr>
                                        <w:top w:val="none" w:sz="0" w:space="0" w:color="auto"/>
                                        <w:left w:val="none" w:sz="0" w:space="0" w:color="auto"/>
                                        <w:bottom w:val="none" w:sz="0" w:space="0" w:color="auto"/>
                                        <w:right w:val="none" w:sz="0" w:space="0" w:color="auto"/>
                                      </w:divBdr>
                                      <w:divsChild>
                                        <w:div w:id="1231622449">
                                          <w:marLeft w:val="-116"/>
                                          <w:marRight w:val="-116"/>
                                          <w:marTop w:val="0"/>
                                          <w:marBottom w:val="116"/>
                                          <w:divBdr>
                                            <w:top w:val="single" w:sz="2" w:space="4" w:color="DDDDDD"/>
                                            <w:left w:val="single" w:sz="2" w:space="6" w:color="DDDDDD"/>
                                            <w:bottom w:val="single" w:sz="2" w:space="4" w:color="DDDDDD"/>
                                            <w:right w:val="single" w:sz="2" w:space="6" w:color="DDDDDD"/>
                                          </w:divBdr>
                                          <w:divsChild>
                                            <w:div w:id="662591900">
                                              <w:marLeft w:val="0"/>
                                              <w:marRight w:val="0"/>
                                              <w:marTop w:val="0"/>
                                              <w:marBottom w:val="0"/>
                                              <w:divBdr>
                                                <w:top w:val="none" w:sz="0" w:space="0" w:color="auto"/>
                                                <w:left w:val="none" w:sz="0" w:space="0" w:color="auto"/>
                                                <w:bottom w:val="none" w:sz="0" w:space="0" w:color="auto"/>
                                                <w:right w:val="none" w:sz="0" w:space="0" w:color="auto"/>
                                              </w:divBdr>
                                              <w:divsChild>
                                                <w:div w:id="4722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203174">
      <w:bodyDiv w:val="1"/>
      <w:marLeft w:val="0"/>
      <w:marRight w:val="0"/>
      <w:marTop w:val="0"/>
      <w:marBottom w:val="0"/>
      <w:divBdr>
        <w:top w:val="none" w:sz="0" w:space="0" w:color="auto"/>
        <w:left w:val="none" w:sz="0" w:space="0" w:color="auto"/>
        <w:bottom w:val="none" w:sz="0" w:space="0" w:color="auto"/>
        <w:right w:val="none" w:sz="0" w:space="0" w:color="auto"/>
      </w:divBdr>
    </w:div>
    <w:div w:id="2027553426">
      <w:bodyDiv w:val="1"/>
      <w:marLeft w:val="0"/>
      <w:marRight w:val="0"/>
      <w:marTop w:val="0"/>
      <w:marBottom w:val="0"/>
      <w:divBdr>
        <w:top w:val="none" w:sz="0" w:space="0" w:color="auto"/>
        <w:left w:val="none" w:sz="0" w:space="0" w:color="auto"/>
        <w:bottom w:val="none" w:sz="0" w:space="0" w:color="auto"/>
        <w:right w:val="none" w:sz="0" w:space="0" w:color="auto"/>
      </w:divBdr>
    </w:div>
    <w:div w:id="2028939360">
      <w:bodyDiv w:val="1"/>
      <w:marLeft w:val="0"/>
      <w:marRight w:val="0"/>
      <w:marTop w:val="0"/>
      <w:marBottom w:val="0"/>
      <w:divBdr>
        <w:top w:val="none" w:sz="0" w:space="0" w:color="auto"/>
        <w:left w:val="none" w:sz="0" w:space="0" w:color="auto"/>
        <w:bottom w:val="none" w:sz="0" w:space="0" w:color="auto"/>
        <w:right w:val="none" w:sz="0" w:space="0" w:color="auto"/>
      </w:divBdr>
    </w:div>
    <w:div w:id="2031563981">
      <w:bodyDiv w:val="1"/>
      <w:marLeft w:val="0"/>
      <w:marRight w:val="0"/>
      <w:marTop w:val="0"/>
      <w:marBottom w:val="0"/>
      <w:divBdr>
        <w:top w:val="none" w:sz="0" w:space="0" w:color="auto"/>
        <w:left w:val="none" w:sz="0" w:space="0" w:color="auto"/>
        <w:bottom w:val="none" w:sz="0" w:space="0" w:color="auto"/>
        <w:right w:val="none" w:sz="0" w:space="0" w:color="auto"/>
      </w:divBdr>
    </w:div>
    <w:div w:id="2039773831">
      <w:bodyDiv w:val="1"/>
      <w:marLeft w:val="0"/>
      <w:marRight w:val="0"/>
      <w:marTop w:val="0"/>
      <w:marBottom w:val="0"/>
      <w:divBdr>
        <w:top w:val="none" w:sz="0" w:space="0" w:color="auto"/>
        <w:left w:val="none" w:sz="0" w:space="0" w:color="auto"/>
        <w:bottom w:val="none" w:sz="0" w:space="0" w:color="auto"/>
        <w:right w:val="none" w:sz="0" w:space="0" w:color="auto"/>
      </w:divBdr>
    </w:div>
    <w:div w:id="2042247052">
      <w:bodyDiv w:val="1"/>
      <w:marLeft w:val="0"/>
      <w:marRight w:val="0"/>
      <w:marTop w:val="0"/>
      <w:marBottom w:val="0"/>
      <w:divBdr>
        <w:top w:val="none" w:sz="0" w:space="0" w:color="auto"/>
        <w:left w:val="none" w:sz="0" w:space="0" w:color="auto"/>
        <w:bottom w:val="none" w:sz="0" w:space="0" w:color="auto"/>
        <w:right w:val="none" w:sz="0" w:space="0" w:color="auto"/>
      </w:divBdr>
    </w:div>
    <w:div w:id="2045910299">
      <w:bodyDiv w:val="1"/>
      <w:marLeft w:val="0"/>
      <w:marRight w:val="0"/>
      <w:marTop w:val="0"/>
      <w:marBottom w:val="0"/>
      <w:divBdr>
        <w:top w:val="none" w:sz="0" w:space="0" w:color="auto"/>
        <w:left w:val="none" w:sz="0" w:space="0" w:color="auto"/>
        <w:bottom w:val="none" w:sz="0" w:space="0" w:color="auto"/>
        <w:right w:val="none" w:sz="0" w:space="0" w:color="auto"/>
      </w:divBdr>
    </w:div>
    <w:div w:id="2048294759">
      <w:bodyDiv w:val="1"/>
      <w:marLeft w:val="0"/>
      <w:marRight w:val="0"/>
      <w:marTop w:val="0"/>
      <w:marBottom w:val="0"/>
      <w:divBdr>
        <w:top w:val="none" w:sz="0" w:space="0" w:color="auto"/>
        <w:left w:val="none" w:sz="0" w:space="0" w:color="auto"/>
        <w:bottom w:val="none" w:sz="0" w:space="0" w:color="auto"/>
        <w:right w:val="none" w:sz="0" w:space="0" w:color="auto"/>
      </w:divBdr>
    </w:div>
    <w:div w:id="2049917502">
      <w:bodyDiv w:val="1"/>
      <w:marLeft w:val="0"/>
      <w:marRight w:val="0"/>
      <w:marTop w:val="0"/>
      <w:marBottom w:val="0"/>
      <w:divBdr>
        <w:top w:val="none" w:sz="0" w:space="0" w:color="auto"/>
        <w:left w:val="none" w:sz="0" w:space="0" w:color="auto"/>
        <w:bottom w:val="none" w:sz="0" w:space="0" w:color="auto"/>
        <w:right w:val="none" w:sz="0" w:space="0" w:color="auto"/>
      </w:divBdr>
    </w:div>
    <w:div w:id="2051148727">
      <w:bodyDiv w:val="1"/>
      <w:marLeft w:val="0"/>
      <w:marRight w:val="0"/>
      <w:marTop w:val="0"/>
      <w:marBottom w:val="0"/>
      <w:divBdr>
        <w:top w:val="none" w:sz="0" w:space="0" w:color="auto"/>
        <w:left w:val="none" w:sz="0" w:space="0" w:color="auto"/>
        <w:bottom w:val="none" w:sz="0" w:space="0" w:color="auto"/>
        <w:right w:val="none" w:sz="0" w:space="0" w:color="auto"/>
      </w:divBdr>
    </w:div>
    <w:div w:id="2054040418">
      <w:bodyDiv w:val="1"/>
      <w:marLeft w:val="0"/>
      <w:marRight w:val="0"/>
      <w:marTop w:val="0"/>
      <w:marBottom w:val="0"/>
      <w:divBdr>
        <w:top w:val="none" w:sz="0" w:space="0" w:color="auto"/>
        <w:left w:val="none" w:sz="0" w:space="0" w:color="auto"/>
        <w:bottom w:val="none" w:sz="0" w:space="0" w:color="auto"/>
        <w:right w:val="none" w:sz="0" w:space="0" w:color="auto"/>
      </w:divBdr>
    </w:div>
    <w:div w:id="2064016220">
      <w:bodyDiv w:val="1"/>
      <w:marLeft w:val="0"/>
      <w:marRight w:val="0"/>
      <w:marTop w:val="0"/>
      <w:marBottom w:val="0"/>
      <w:divBdr>
        <w:top w:val="none" w:sz="0" w:space="0" w:color="auto"/>
        <w:left w:val="none" w:sz="0" w:space="0" w:color="auto"/>
        <w:bottom w:val="none" w:sz="0" w:space="0" w:color="auto"/>
        <w:right w:val="none" w:sz="0" w:space="0" w:color="auto"/>
      </w:divBdr>
    </w:div>
    <w:div w:id="2066105064">
      <w:bodyDiv w:val="1"/>
      <w:marLeft w:val="0"/>
      <w:marRight w:val="0"/>
      <w:marTop w:val="0"/>
      <w:marBottom w:val="0"/>
      <w:divBdr>
        <w:top w:val="none" w:sz="0" w:space="0" w:color="auto"/>
        <w:left w:val="none" w:sz="0" w:space="0" w:color="auto"/>
        <w:bottom w:val="none" w:sz="0" w:space="0" w:color="auto"/>
        <w:right w:val="none" w:sz="0" w:space="0" w:color="auto"/>
      </w:divBdr>
    </w:div>
    <w:div w:id="2068992246">
      <w:bodyDiv w:val="1"/>
      <w:marLeft w:val="0"/>
      <w:marRight w:val="0"/>
      <w:marTop w:val="0"/>
      <w:marBottom w:val="0"/>
      <w:divBdr>
        <w:top w:val="none" w:sz="0" w:space="0" w:color="auto"/>
        <w:left w:val="none" w:sz="0" w:space="0" w:color="auto"/>
        <w:bottom w:val="none" w:sz="0" w:space="0" w:color="auto"/>
        <w:right w:val="none" w:sz="0" w:space="0" w:color="auto"/>
      </w:divBdr>
    </w:div>
    <w:div w:id="2070035770">
      <w:bodyDiv w:val="1"/>
      <w:marLeft w:val="0"/>
      <w:marRight w:val="0"/>
      <w:marTop w:val="0"/>
      <w:marBottom w:val="0"/>
      <w:divBdr>
        <w:top w:val="none" w:sz="0" w:space="0" w:color="auto"/>
        <w:left w:val="none" w:sz="0" w:space="0" w:color="auto"/>
        <w:bottom w:val="none" w:sz="0" w:space="0" w:color="auto"/>
        <w:right w:val="none" w:sz="0" w:space="0" w:color="auto"/>
      </w:divBdr>
    </w:div>
    <w:div w:id="2077317095">
      <w:bodyDiv w:val="1"/>
      <w:marLeft w:val="0"/>
      <w:marRight w:val="0"/>
      <w:marTop w:val="0"/>
      <w:marBottom w:val="0"/>
      <w:divBdr>
        <w:top w:val="none" w:sz="0" w:space="0" w:color="auto"/>
        <w:left w:val="none" w:sz="0" w:space="0" w:color="auto"/>
        <w:bottom w:val="none" w:sz="0" w:space="0" w:color="auto"/>
        <w:right w:val="none" w:sz="0" w:space="0" w:color="auto"/>
      </w:divBdr>
    </w:div>
    <w:div w:id="2078236458">
      <w:bodyDiv w:val="1"/>
      <w:marLeft w:val="0"/>
      <w:marRight w:val="0"/>
      <w:marTop w:val="0"/>
      <w:marBottom w:val="0"/>
      <w:divBdr>
        <w:top w:val="none" w:sz="0" w:space="0" w:color="auto"/>
        <w:left w:val="none" w:sz="0" w:space="0" w:color="auto"/>
        <w:bottom w:val="none" w:sz="0" w:space="0" w:color="auto"/>
        <w:right w:val="none" w:sz="0" w:space="0" w:color="auto"/>
      </w:divBdr>
    </w:div>
    <w:div w:id="2079554293">
      <w:bodyDiv w:val="1"/>
      <w:marLeft w:val="0"/>
      <w:marRight w:val="0"/>
      <w:marTop w:val="0"/>
      <w:marBottom w:val="0"/>
      <w:divBdr>
        <w:top w:val="none" w:sz="0" w:space="0" w:color="auto"/>
        <w:left w:val="none" w:sz="0" w:space="0" w:color="auto"/>
        <w:bottom w:val="none" w:sz="0" w:space="0" w:color="auto"/>
        <w:right w:val="none" w:sz="0" w:space="0" w:color="auto"/>
      </w:divBdr>
    </w:div>
    <w:div w:id="2081823429">
      <w:bodyDiv w:val="1"/>
      <w:marLeft w:val="0"/>
      <w:marRight w:val="0"/>
      <w:marTop w:val="0"/>
      <w:marBottom w:val="0"/>
      <w:divBdr>
        <w:top w:val="none" w:sz="0" w:space="0" w:color="auto"/>
        <w:left w:val="none" w:sz="0" w:space="0" w:color="auto"/>
        <w:bottom w:val="none" w:sz="0" w:space="0" w:color="auto"/>
        <w:right w:val="none" w:sz="0" w:space="0" w:color="auto"/>
      </w:divBdr>
    </w:div>
    <w:div w:id="2089382498">
      <w:bodyDiv w:val="1"/>
      <w:marLeft w:val="0"/>
      <w:marRight w:val="0"/>
      <w:marTop w:val="0"/>
      <w:marBottom w:val="0"/>
      <w:divBdr>
        <w:top w:val="none" w:sz="0" w:space="0" w:color="auto"/>
        <w:left w:val="none" w:sz="0" w:space="0" w:color="auto"/>
        <w:bottom w:val="none" w:sz="0" w:space="0" w:color="auto"/>
        <w:right w:val="none" w:sz="0" w:space="0" w:color="auto"/>
      </w:divBdr>
    </w:div>
    <w:div w:id="2089502167">
      <w:bodyDiv w:val="1"/>
      <w:marLeft w:val="0"/>
      <w:marRight w:val="0"/>
      <w:marTop w:val="0"/>
      <w:marBottom w:val="0"/>
      <w:divBdr>
        <w:top w:val="none" w:sz="0" w:space="0" w:color="auto"/>
        <w:left w:val="none" w:sz="0" w:space="0" w:color="auto"/>
        <w:bottom w:val="none" w:sz="0" w:space="0" w:color="auto"/>
        <w:right w:val="none" w:sz="0" w:space="0" w:color="auto"/>
      </w:divBdr>
    </w:div>
    <w:div w:id="2090879062">
      <w:bodyDiv w:val="1"/>
      <w:marLeft w:val="0"/>
      <w:marRight w:val="0"/>
      <w:marTop w:val="0"/>
      <w:marBottom w:val="0"/>
      <w:divBdr>
        <w:top w:val="none" w:sz="0" w:space="0" w:color="auto"/>
        <w:left w:val="none" w:sz="0" w:space="0" w:color="auto"/>
        <w:bottom w:val="none" w:sz="0" w:space="0" w:color="auto"/>
        <w:right w:val="none" w:sz="0" w:space="0" w:color="auto"/>
      </w:divBdr>
    </w:div>
    <w:div w:id="2094665972">
      <w:bodyDiv w:val="1"/>
      <w:marLeft w:val="0"/>
      <w:marRight w:val="0"/>
      <w:marTop w:val="0"/>
      <w:marBottom w:val="0"/>
      <w:divBdr>
        <w:top w:val="none" w:sz="0" w:space="0" w:color="auto"/>
        <w:left w:val="none" w:sz="0" w:space="0" w:color="auto"/>
        <w:bottom w:val="none" w:sz="0" w:space="0" w:color="auto"/>
        <w:right w:val="none" w:sz="0" w:space="0" w:color="auto"/>
      </w:divBdr>
    </w:div>
    <w:div w:id="2096778509">
      <w:bodyDiv w:val="1"/>
      <w:marLeft w:val="0"/>
      <w:marRight w:val="0"/>
      <w:marTop w:val="0"/>
      <w:marBottom w:val="0"/>
      <w:divBdr>
        <w:top w:val="none" w:sz="0" w:space="0" w:color="auto"/>
        <w:left w:val="none" w:sz="0" w:space="0" w:color="auto"/>
        <w:bottom w:val="none" w:sz="0" w:space="0" w:color="auto"/>
        <w:right w:val="none" w:sz="0" w:space="0" w:color="auto"/>
      </w:divBdr>
    </w:div>
    <w:div w:id="2099979957">
      <w:bodyDiv w:val="1"/>
      <w:marLeft w:val="0"/>
      <w:marRight w:val="0"/>
      <w:marTop w:val="0"/>
      <w:marBottom w:val="0"/>
      <w:divBdr>
        <w:top w:val="none" w:sz="0" w:space="0" w:color="auto"/>
        <w:left w:val="none" w:sz="0" w:space="0" w:color="auto"/>
        <w:bottom w:val="none" w:sz="0" w:space="0" w:color="auto"/>
        <w:right w:val="none" w:sz="0" w:space="0" w:color="auto"/>
      </w:divBdr>
    </w:div>
    <w:div w:id="2102489887">
      <w:bodyDiv w:val="1"/>
      <w:marLeft w:val="0"/>
      <w:marRight w:val="0"/>
      <w:marTop w:val="0"/>
      <w:marBottom w:val="0"/>
      <w:divBdr>
        <w:top w:val="none" w:sz="0" w:space="0" w:color="auto"/>
        <w:left w:val="none" w:sz="0" w:space="0" w:color="auto"/>
        <w:bottom w:val="none" w:sz="0" w:space="0" w:color="auto"/>
        <w:right w:val="none" w:sz="0" w:space="0" w:color="auto"/>
      </w:divBdr>
    </w:div>
    <w:div w:id="2103255847">
      <w:bodyDiv w:val="1"/>
      <w:marLeft w:val="0"/>
      <w:marRight w:val="0"/>
      <w:marTop w:val="0"/>
      <w:marBottom w:val="0"/>
      <w:divBdr>
        <w:top w:val="none" w:sz="0" w:space="0" w:color="auto"/>
        <w:left w:val="none" w:sz="0" w:space="0" w:color="auto"/>
        <w:bottom w:val="none" w:sz="0" w:space="0" w:color="auto"/>
        <w:right w:val="none" w:sz="0" w:space="0" w:color="auto"/>
      </w:divBdr>
    </w:div>
    <w:div w:id="2108505154">
      <w:bodyDiv w:val="1"/>
      <w:marLeft w:val="0"/>
      <w:marRight w:val="0"/>
      <w:marTop w:val="0"/>
      <w:marBottom w:val="0"/>
      <w:divBdr>
        <w:top w:val="none" w:sz="0" w:space="0" w:color="auto"/>
        <w:left w:val="none" w:sz="0" w:space="0" w:color="auto"/>
        <w:bottom w:val="none" w:sz="0" w:space="0" w:color="auto"/>
        <w:right w:val="none" w:sz="0" w:space="0" w:color="auto"/>
      </w:divBdr>
    </w:div>
    <w:div w:id="2117286134">
      <w:bodyDiv w:val="1"/>
      <w:marLeft w:val="0"/>
      <w:marRight w:val="0"/>
      <w:marTop w:val="0"/>
      <w:marBottom w:val="0"/>
      <w:divBdr>
        <w:top w:val="none" w:sz="0" w:space="0" w:color="auto"/>
        <w:left w:val="none" w:sz="0" w:space="0" w:color="auto"/>
        <w:bottom w:val="none" w:sz="0" w:space="0" w:color="auto"/>
        <w:right w:val="none" w:sz="0" w:space="0" w:color="auto"/>
      </w:divBdr>
    </w:div>
    <w:div w:id="2118789626">
      <w:bodyDiv w:val="1"/>
      <w:marLeft w:val="0"/>
      <w:marRight w:val="0"/>
      <w:marTop w:val="0"/>
      <w:marBottom w:val="0"/>
      <w:divBdr>
        <w:top w:val="none" w:sz="0" w:space="0" w:color="auto"/>
        <w:left w:val="none" w:sz="0" w:space="0" w:color="auto"/>
        <w:bottom w:val="none" w:sz="0" w:space="0" w:color="auto"/>
        <w:right w:val="none" w:sz="0" w:space="0" w:color="auto"/>
      </w:divBdr>
    </w:div>
    <w:div w:id="2122190040">
      <w:bodyDiv w:val="1"/>
      <w:marLeft w:val="0"/>
      <w:marRight w:val="0"/>
      <w:marTop w:val="0"/>
      <w:marBottom w:val="0"/>
      <w:divBdr>
        <w:top w:val="none" w:sz="0" w:space="0" w:color="auto"/>
        <w:left w:val="none" w:sz="0" w:space="0" w:color="auto"/>
        <w:bottom w:val="none" w:sz="0" w:space="0" w:color="auto"/>
        <w:right w:val="none" w:sz="0" w:space="0" w:color="auto"/>
      </w:divBdr>
    </w:div>
    <w:div w:id="2123760864">
      <w:bodyDiv w:val="1"/>
      <w:marLeft w:val="0"/>
      <w:marRight w:val="0"/>
      <w:marTop w:val="0"/>
      <w:marBottom w:val="0"/>
      <w:divBdr>
        <w:top w:val="none" w:sz="0" w:space="0" w:color="auto"/>
        <w:left w:val="none" w:sz="0" w:space="0" w:color="auto"/>
        <w:bottom w:val="none" w:sz="0" w:space="0" w:color="auto"/>
        <w:right w:val="none" w:sz="0" w:space="0" w:color="auto"/>
      </w:divBdr>
      <w:divsChild>
        <w:div w:id="1952281750">
          <w:marLeft w:val="0"/>
          <w:marRight w:val="0"/>
          <w:marTop w:val="0"/>
          <w:marBottom w:val="0"/>
          <w:divBdr>
            <w:top w:val="none" w:sz="0" w:space="0" w:color="auto"/>
            <w:left w:val="none" w:sz="0" w:space="0" w:color="auto"/>
            <w:bottom w:val="none" w:sz="0" w:space="0" w:color="auto"/>
            <w:right w:val="none" w:sz="0" w:space="0" w:color="auto"/>
          </w:divBdr>
          <w:divsChild>
            <w:div w:id="274018364">
              <w:marLeft w:val="0"/>
              <w:marRight w:val="0"/>
              <w:marTop w:val="0"/>
              <w:marBottom w:val="0"/>
              <w:divBdr>
                <w:top w:val="none" w:sz="0" w:space="0" w:color="auto"/>
                <w:left w:val="none" w:sz="0" w:space="0" w:color="auto"/>
                <w:bottom w:val="none" w:sz="0" w:space="0" w:color="auto"/>
                <w:right w:val="none" w:sz="0" w:space="0" w:color="auto"/>
              </w:divBdr>
            </w:div>
          </w:divsChild>
        </w:div>
        <w:div w:id="1123958261">
          <w:marLeft w:val="0"/>
          <w:marRight w:val="0"/>
          <w:marTop w:val="0"/>
          <w:marBottom w:val="0"/>
          <w:divBdr>
            <w:top w:val="none" w:sz="0" w:space="0" w:color="auto"/>
            <w:left w:val="none" w:sz="0" w:space="0" w:color="auto"/>
            <w:bottom w:val="none" w:sz="0" w:space="0" w:color="auto"/>
            <w:right w:val="none" w:sz="0" w:space="0" w:color="auto"/>
          </w:divBdr>
          <w:divsChild>
            <w:div w:id="766922112">
              <w:marLeft w:val="0"/>
              <w:marRight w:val="0"/>
              <w:marTop w:val="0"/>
              <w:marBottom w:val="0"/>
              <w:divBdr>
                <w:top w:val="none" w:sz="0" w:space="0" w:color="auto"/>
                <w:left w:val="none" w:sz="0" w:space="0" w:color="auto"/>
                <w:bottom w:val="none" w:sz="0" w:space="0" w:color="auto"/>
                <w:right w:val="none" w:sz="0" w:space="0" w:color="auto"/>
              </w:divBdr>
              <w:divsChild>
                <w:div w:id="2031447002">
                  <w:marLeft w:val="0"/>
                  <w:marRight w:val="0"/>
                  <w:marTop w:val="0"/>
                  <w:marBottom w:val="0"/>
                  <w:divBdr>
                    <w:top w:val="none" w:sz="0" w:space="0" w:color="auto"/>
                    <w:left w:val="none" w:sz="0" w:space="0" w:color="auto"/>
                    <w:bottom w:val="none" w:sz="0" w:space="0" w:color="auto"/>
                    <w:right w:val="none" w:sz="0" w:space="0" w:color="auto"/>
                  </w:divBdr>
                  <w:divsChild>
                    <w:div w:id="536624889">
                      <w:marLeft w:val="225"/>
                      <w:marRight w:val="225"/>
                      <w:marTop w:val="0"/>
                      <w:marBottom w:val="0"/>
                      <w:divBdr>
                        <w:top w:val="none" w:sz="0" w:space="0" w:color="auto"/>
                        <w:left w:val="none" w:sz="0" w:space="0" w:color="auto"/>
                        <w:bottom w:val="none" w:sz="0" w:space="0" w:color="auto"/>
                        <w:right w:val="none" w:sz="0" w:space="0" w:color="auto"/>
                      </w:divBdr>
                      <w:divsChild>
                        <w:div w:id="347148733">
                          <w:marLeft w:val="0"/>
                          <w:marRight w:val="0"/>
                          <w:marTop w:val="0"/>
                          <w:marBottom w:val="0"/>
                          <w:divBdr>
                            <w:top w:val="none" w:sz="0" w:space="0" w:color="auto"/>
                            <w:left w:val="none" w:sz="0" w:space="0" w:color="auto"/>
                            <w:bottom w:val="none" w:sz="0" w:space="0" w:color="auto"/>
                            <w:right w:val="none" w:sz="0" w:space="0" w:color="auto"/>
                          </w:divBdr>
                          <w:divsChild>
                            <w:div w:id="1062874532">
                              <w:marLeft w:val="0"/>
                              <w:marRight w:val="0"/>
                              <w:marTop w:val="0"/>
                              <w:marBottom w:val="0"/>
                              <w:divBdr>
                                <w:top w:val="none" w:sz="0" w:space="0" w:color="auto"/>
                                <w:left w:val="none" w:sz="0" w:space="0" w:color="auto"/>
                                <w:bottom w:val="none" w:sz="0" w:space="0" w:color="auto"/>
                                <w:right w:val="none" w:sz="0" w:space="0" w:color="auto"/>
                              </w:divBdr>
                              <w:divsChild>
                                <w:div w:id="2000503407">
                                  <w:marLeft w:val="0"/>
                                  <w:marRight w:val="0"/>
                                  <w:marTop w:val="0"/>
                                  <w:marBottom w:val="0"/>
                                  <w:divBdr>
                                    <w:top w:val="none" w:sz="0" w:space="0" w:color="auto"/>
                                    <w:left w:val="none" w:sz="0" w:space="0" w:color="auto"/>
                                    <w:bottom w:val="none" w:sz="0" w:space="0" w:color="auto"/>
                                    <w:right w:val="none" w:sz="0" w:space="0" w:color="auto"/>
                                  </w:divBdr>
                                  <w:divsChild>
                                    <w:div w:id="1301034081">
                                      <w:marLeft w:val="0"/>
                                      <w:marRight w:val="0"/>
                                      <w:marTop w:val="0"/>
                                      <w:marBottom w:val="0"/>
                                      <w:divBdr>
                                        <w:top w:val="none" w:sz="0" w:space="0" w:color="auto"/>
                                        <w:left w:val="none" w:sz="0" w:space="0" w:color="auto"/>
                                        <w:bottom w:val="none" w:sz="0" w:space="0" w:color="auto"/>
                                        <w:right w:val="none" w:sz="0" w:space="0" w:color="auto"/>
                                      </w:divBdr>
                                      <w:divsChild>
                                        <w:div w:id="2146266679">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9455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532855">
      <w:bodyDiv w:val="1"/>
      <w:marLeft w:val="0"/>
      <w:marRight w:val="0"/>
      <w:marTop w:val="0"/>
      <w:marBottom w:val="0"/>
      <w:divBdr>
        <w:top w:val="none" w:sz="0" w:space="0" w:color="auto"/>
        <w:left w:val="none" w:sz="0" w:space="0" w:color="auto"/>
        <w:bottom w:val="none" w:sz="0" w:space="0" w:color="auto"/>
        <w:right w:val="none" w:sz="0" w:space="0" w:color="auto"/>
      </w:divBdr>
    </w:div>
    <w:div w:id="2125731631">
      <w:bodyDiv w:val="1"/>
      <w:marLeft w:val="0"/>
      <w:marRight w:val="0"/>
      <w:marTop w:val="0"/>
      <w:marBottom w:val="0"/>
      <w:divBdr>
        <w:top w:val="none" w:sz="0" w:space="0" w:color="auto"/>
        <w:left w:val="none" w:sz="0" w:space="0" w:color="auto"/>
        <w:bottom w:val="none" w:sz="0" w:space="0" w:color="auto"/>
        <w:right w:val="none" w:sz="0" w:space="0" w:color="auto"/>
      </w:divBdr>
    </w:div>
    <w:div w:id="2126539278">
      <w:bodyDiv w:val="1"/>
      <w:marLeft w:val="0"/>
      <w:marRight w:val="0"/>
      <w:marTop w:val="0"/>
      <w:marBottom w:val="0"/>
      <w:divBdr>
        <w:top w:val="none" w:sz="0" w:space="0" w:color="auto"/>
        <w:left w:val="none" w:sz="0" w:space="0" w:color="auto"/>
        <w:bottom w:val="none" w:sz="0" w:space="0" w:color="auto"/>
        <w:right w:val="none" w:sz="0" w:space="0" w:color="auto"/>
      </w:divBdr>
    </w:div>
    <w:div w:id="2126730556">
      <w:bodyDiv w:val="1"/>
      <w:marLeft w:val="0"/>
      <w:marRight w:val="0"/>
      <w:marTop w:val="0"/>
      <w:marBottom w:val="0"/>
      <w:divBdr>
        <w:top w:val="none" w:sz="0" w:space="0" w:color="auto"/>
        <w:left w:val="none" w:sz="0" w:space="0" w:color="auto"/>
        <w:bottom w:val="none" w:sz="0" w:space="0" w:color="auto"/>
        <w:right w:val="none" w:sz="0" w:space="0" w:color="auto"/>
      </w:divBdr>
      <w:divsChild>
        <w:div w:id="1566139100">
          <w:marLeft w:val="0"/>
          <w:marRight w:val="0"/>
          <w:marTop w:val="0"/>
          <w:marBottom w:val="0"/>
          <w:divBdr>
            <w:top w:val="none" w:sz="0" w:space="0" w:color="auto"/>
            <w:left w:val="none" w:sz="0" w:space="0" w:color="auto"/>
            <w:bottom w:val="none" w:sz="0" w:space="0" w:color="auto"/>
            <w:right w:val="none" w:sz="0" w:space="0" w:color="auto"/>
          </w:divBdr>
          <w:divsChild>
            <w:div w:id="879517989">
              <w:marLeft w:val="0"/>
              <w:marRight w:val="0"/>
              <w:marTop w:val="0"/>
              <w:marBottom w:val="0"/>
              <w:divBdr>
                <w:top w:val="none" w:sz="0" w:space="0" w:color="auto"/>
                <w:left w:val="none" w:sz="0" w:space="0" w:color="auto"/>
                <w:bottom w:val="none" w:sz="0" w:space="0" w:color="auto"/>
                <w:right w:val="none" w:sz="0" w:space="0" w:color="auto"/>
              </w:divBdr>
            </w:div>
          </w:divsChild>
        </w:div>
        <w:div w:id="250045667">
          <w:marLeft w:val="0"/>
          <w:marRight w:val="0"/>
          <w:marTop w:val="0"/>
          <w:marBottom w:val="0"/>
          <w:divBdr>
            <w:top w:val="none" w:sz="0" w:space="0" w:color="auto"/>
            <w:left w:val="none" w:sz="0" w:space="0" w:color="auto"/>
            <w:bottom w:val="none" w:sz="0" w:space="0" w:color="auto"/>
            <w:right w:val="none" w:sz="0" w:space="0" w:color="auto"/>
          </w:divBdr>
          <w:divsChild>
            <w:div w:id="1923446092">
              <w:marLeft w:val="0"/>
              <w:marRight w:val="0"/>
              <w:marTop w:val="0"/>
              <w:marBottom w:val="0"/>
              <w:divBdr>
                <w:top w:val="none" w:sz="0" w:space="0" w:color="auto"/>
                <w:left w:val="none" w:sz="0" w:space="0" w:color="auto"/>
                <w:bottom w:val="none" w:sz="0" w:space="0" w:color="auto"/>
                <w:right w:val="none" w:sz="0" w:space="0" w:color="auto"/>
              </w:divBdr>
              <w:divsChild>
                <w:div w:id="897056817">
                  <w:marLeft w:val="0"/>
                  <w:marRight w:val="0"/>
                  <w:marTop w:val="0"/>
                  <w:marBottom w:val="0"/>
                  <w:divBdr>
                    <w:top w:val="none" w:sz="0" w:space="0" w:color="auto"/>
                    <w:left w:val="none" w:sz="0" w:space="0" w:color="auto"/>
                    <w:bottom w:val="none" w:sz="0" w:space="0" w:color="auto"/>
                    <w:right w:val="none" w:sz="0" w:space="0" w:color="auto"/>
                  </w:divBdr>
                  <w:divsChild>
                    <w:div w:id="1615139429">
                      <w:marLeft w:val="225"/>
                      <w:marRight w:val="225"/>
                      <w:marTop w:val="0"/>
                      <w:marBottom w:val="0"/>
                      <w:divBdr>
                        <w:top w:val="none" w:sz="0" w:space="0" w:color="auto"/>
                        <w:left w:val="none" w:sz="0" w:space="0" w:color="auto"/>
                        <w:bottom w:val="none" w:sz="0" w:space="0" w:color="auto"/>
                        <w:right w:val="none" w:sz="0" w:space="0" w:color="auto"/>
                      </w:divBdr>
                      <w:divsChild>
                        <w:div w:id="720246895">
                          <w:marLeft w:val="0"/>
                          <w:marRight w:val="0"/>
                          <w:marTop w:val="0"/>
                          <w:marBottom w:val="0"/>
                          <w:divBdr>
                            <w:top w:val="none" w:sz="0" w:space="0" w:color="auto"/>
                            <w:left w:val="none" w:sz="0" w:space="0" w:color="auto"/>
                            <w:bottom w:val="none" w:sz="0" w:space="0" w:color="auto"/>
                            <w:right w:val="none" w:sz="0" w:space="0" w:color="auto"/>
                          </w:divBdr>
                          <w:divsChild>
                            <w:div w:id="1695035957">
                              <w:marLeft w:val="0"/>
                              <w:marRight w:val="0"/>
                              <w:marTop w:val="0"/>
                              <w:marBottom w:val="0"/>
                              <w:divBdr>
                                <w:top w:val="none" w:sz="0" w:space="0" w:color="auto"/>
                                <w:left w:val="none" w:sz="0" w:space="0" w:color="auto"/>
                                <w:bottom w:val="none" w:sz="0" w:space="0" w:color="auto"/>
                                <w:right w:val="none" w:sz="0" w:space="0" w:color="auto"/>
                              </w:divBdr>
                              <w:divsChild>
                                <w:div w:id="491411111">
                                  <w:marLeft w:val="0"/>
                                  <w:marRight w:val="0"/>
                                  <w:marTop w:val="0"/>
                                  <w:marBottom w:val="0"/>
                                  <w:divBdr>
                                    <w:top w:val="none" w:sz="0" w:space="0" w:color="auto"/>
                                    <w:left w:val="none" w:sz="0" w:space="0" w:color="auto"/>
                                    <w:bottom w:val="none" w:sz="0" w:space="0" w:color="auto"/>
                                    <w:right w:val="none" w:sz="0" w:space="0" w:color="auto"/>
                                  </w:divBdr>
                                  <w:divsChild>
                                    <w:div w:id="1986855977">
                                      <w:marLeft w:val="0"/>
                                      <w:marRight w:val="0"/>
                                      <w:marTop w:val="0"/>
                                      <w:marBottom w:val="0"/>
                                      <w:divBdr>
                                        <w:top w:val="none" w:sz="0" w:space="0" w:color="auto"/>
                                        <w:left w:val="none" w:sz="0" w:space="0" w:color="auto"/>
                                        <w:bottom w:val="none" w:sz="0" w:space="0" w:color="auto"/>
                                        <w:right w:val="none" w:sz="0" w:space="0" w:color="auto"/>
                                      </w:divBdr>
                                      <w:divsChild>
                                        <w:div w:id="23873848">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10970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7234055">
      <w:bodyDiv w:val="1"/>
      <w:marLeft w:val="0"/>
      <w:marRight w:val="0"/>
      <w:marTop w:val="0"/>
      <w:marBottom w:val="0"/>
      <w:divBdr>
        <w:top w:val="none" w:sz="0" w:space="0" w:color="auto"/>
        <w:left w:val="none" w:sz="0" w:space="0" w:color="auto"/>
        <w:bottom w:val="none" w:sz="0" w:space="0" w:color="auto"/>
        <w:right w:val="none" w:sz="0" w:space="0" w:color="auto"/>
      </w:divBdr>
    </w:div>
    <w:div w:id="2127503396">
      <w:bodyDiv w:val="1"/>
      <w:marLeft w:val="0"/>
      <w:marRight w:val="0"/>
      <w:marTop w:val="0"/>
      <w:marBottom w:val="0"/>
      <w:divBdr>
        <w:top w:val="none" w:sz="0" w:space="0" w:color="auto"/>
        <w:left w:val="none" w:sz="0" w:space="0" w:color="auto"/>
        <w:bottom w:val="none" w:sz="0" w:space="0" w:color="auto"/>
        <w:right w:val="none" w:sz="0" w:space="0" w:color="auto"/>
      </w:divBdr>
    </w:div>
    <w:div w:id="2129466121">
      <w:bodyDiv w:val="1"/>
      <w:marLeft w:val="0"/>
      <w:marRight w:val="0"/>
      <w:marTop w:val="0"/>
      <w:marBottom w:val="0"/>
      <w:divBdr>
        <w:top w:val="none" w:sz="0" w:space="0" w:color="auto"/>
        <w:left w:val="none" w:sz="0" w:space="0" w:color="auto"/>
        <w:bottom w:val="none" w:sz="0" w:space="0" w:color="auto"/>
        <w:right w:val="none" w:sz="0" w:space="0" w:color="auto"/>
      </w:divBdr>
    </w:div>
    <w:div w:id="2130775037">
      <w:bodyDiv w:val="1"/>
      <w:marLeft w:val="0"/>
      <w:marRight w:val="0"/>
      <w:marTop w:val="0"/>
      <w:marBottom w:val="0"/>
      <w:divBdr>
        <w:top w:val="none" w:sz="0" w:space="0" w:color="auto"/>
        <w:left w:val="none" w:sz="0" w:space="0" w:color="auto"/>
        <w:bottom w:val="none" w:sz="0" w:space="0" w:color="auto"/>
        <w:right w:val="none" w:sz="0" w:space="0" w:color="auto"/>
      </w:divBdr>
    </w:div>
    <w:div w:id="2134060330">
      <w:bodyDiv w:val="1"/>
      <w:marLeft w:val="0"/>
      <w:marRight w:val="0"/>
      <w:marTop w:val="0"/>
      <w:marBottom w:val="0"/>
      <w:divBdr>
        <w:top w:val="none" w:sz="0" w:space="0" w:color="auto"/>
        <w:left w:val="none" w:sz="0" w:space="0" w:color="auto"/>
        <w:bottom w:val="none" w:sz="0" w:space="0" w:color="auto"/>
        <w:right w:val="none" w:sz="0" w:space="0" w:color="auto"/>
      </w:divBdr>
    </w:div>
    <w:div w:id="2138447471">
      <w:bodyDiv w:val="1"/>
      <w:marLeft w:val="0"/>
      <w:marRight w:val="0"/>
      <w:marTop w:val="0"/>
      <w:marBottom w:val="0"/>
      <w:divBdr>
        <w:top w:val="none" w:sz="0" w:space="0" w:color="auto"/>
        <w:left w:val="none" w:sz="0" w:space="0" w:color="auto"/>
        <w:bottom w:val="none" w:sz="0" w:space="0" w:color="auto"/>
        <w:right w:val="none" w:sz="0" w:space="0" w:color="auto"/>
      </w:divBdr>
    </w:div>
    <w:div w:id="2140222639">
      <w:bodyDiv w:val="1"/>
      <w:marLeft w:val="0"/>
      <w:marRight w:val="0"/>
      <w:marTop w:val="0"/>
      <w:marBottom w:val="0"/>
      <w:divBdr>
        <w:top w:val="none" w:sz="0" w:space="0" w:color="auto"/>
        <w:left w:val="none" w:sz="0" w:space="0" w:color="auto"/>
        <w:bottom w:val="none" w:sz="0" w:space="0" w:color="auto"/>
        <w:right w:val="none" w:sz="0" w:space="0" w:color="auto"/>
      </w:divBdr>
    </w:div>
    <w:div w:id="2140488193">
      <w:bodyDiv w:val="1"/>
      <w:marLeft w:val="0"/>
      <w:marRight w:val="0"/>
      <w:marTop w:val="0"/>
      <w:marBottom w:val="0"/>
      <w:divBdr>
        <w:top w:val="none" w:sz="0" w:space="0" w:color="auto"/>
        <w:left w:val="none" w:sz="0" w:space="0" w:color="auto"/>
        <w:bottom w:val="none" w:sz="0" w:space="0" w:color="auto"/>
        <w:right w:val="none" w:sz="0" w:space="0" w:color="auto"/>
      </w:divBdr>
    </w:div>
    <w:div w:id="2143765392">
      <w:bodyDiv w:val="1"/>
      <w:marLeft w:val="0"/>
      <w:marRight w:val="0"/>
      <w:marTop w:val="0"/>
      <w:marBottom w:val="0"/>
      <w:divBdr>
        <w:top w:val="none" w:sz="0" w:space="0" w:color="auto"/>
        <w:left w:val="none" w:sz="0" w:space="0" w:color="auto"/>
        <w:bottom w:val="none" w:sz="0" w:space="0" w:color="auto"/>
        <w:right w:val="none" w:sz="0" w:space="0" w:color="auto"/>
      </w:divBdr>
    </w:div>
    <w:div w:id="2143884362">
      <w:bodyDiv w:val="1"/>
      <w:marLeft w:val="0"/>
      <w:marRight w:val="0"/>
      <w:marTop w:val="0"/>
      <w:marBottom w:val="0"/>
      <w:divBdr>
        <w:top w:val="none" w:sz="0" w:space="0" w:color="auto"/>
        <w:left w:val="none" w:sz="0" w:space="0" w:color="auto"/>
        <w:bottom w:val="none" w:sz="0" w:space="0" w:color="auto"/>
        <w:right w:val="none" w:sz="0" w:space="0" w:color="auto"/>
      </w:divBdr>
    </w:div>
    <w:div w:id="2144812763">
      <w:bodyDiv w:val="1"/>
      <w:marLeft w:val="0"/>
      <w:marRight w:val="0"/>
      <w:marTop w:val="0"/>
      <w:marBottom w:val="0"/>
      <w:divBdr>
        <w:top w:val="none" w:sz="0" w:space="0" w:color="auto"/>
        <w:left w:val="none" w:sz="0" w:space="0" w:color="auto"/>
        <w:bottom w:val="none" w:sz="0" w:space="0" w:color="auto"/>
        <w:right w:val="none" w:sz="0" w:space="0" w:color="auto"/>
      </w:divBdr>
    </w:div>
    <w:div w:id="214738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1" Type="http://schemas.openxmlformats.org/officeDocument/2006/relationships/image" Target="media/image3.png"/><Relationship Id="rId42" Type="http://schemas.openxmlformats.org/officeDocument/2006/relationships/image" Target="media/image20.png"/><Relationship Id="rId63" Type="http://schemas.openxmlformats.org/officeDocument/2006/relationships/hyperlink" Target="https://github.com/login" TargetMode="External"/><Relationship Id="rId84" Type="http://schemas.openxmlformats.org/officeDocument/2006/relationships/image" Target="media/image59.png"/><Relationship Id="rId138" Type="http://schemas.openxmlformats.org/officeDocument/2006/relationships/image" Target="media/image111.png"/><Relationship Id="rId159" Type="http://schemas.openxmlformats.org/officeDocument/2006/relationships/image" Target="media/image132.png"/><Relationship Id="rId170" Type="http://schemas.openxmlformats.org/officeDocument/2006/relationships/image" Target="media/image143.png"/><Relationship Id="rId191" Type="http://schemas.openxmlformats.org/officeDocument/2006/relationships/image" Target="media/image164.png"/><Relationship Id="rId205" Type="http://schemas.openxmlformats.org/officeDocument/2006/relationships/image" Target="media/image178.png"/><Relationship Id="rId226" Type="http://schemas.openxmlformats.org/officeDocument/2006/relationships/glossaryDocument" Target="glossary/document.xml"/><Relationship Id="rId107" Type="http://schemas.openxmlformats.org/officeDocument/2006/relationships/image" Target="media/image80.png"/><Relationship Id="rId11" Type="http://schemas.openxmlformats.org/officeDocument/2006/relationships/hyperlink" Target="https://bulma.io/" TargetMode="External"/><Relationship Id="rId32" Type="http://schemas.openxmlformats.org/officeDocument/2006/relationships/image" Target="media/image14.png"/><Relationship Id="rId53" Type="http://schemas.openxmlformats.org/officeDocument/2006/relationships/image" Target="media/image30.png"/><Relationship Id="rId74" Type="http://schemas.openxmlformats.org/officeDocument/2006/relationships/image" Target="media/image50.png"/><Relationship Id="rId128" Type="http://schemas.openxmlformats.org/officeDocument/2006/relationships/image" Target="media/image101.png"/><Relationship Id="rId149" Type="http://schemas.openxmlformats.org/officeDocument/2006/relationships/image" Target="media/image122.png"/><Relationship Id="rId5" Type="http://schemas.openxmlformats.org/officeDocument/2006/relationships/settings" Target="settings.xml"/><Relationship Id="rId95" Type="http://schemas.openxmlformats.org/officeDocument/2006/relationships/image" Target="media/image68.png"/><Relationship Id="rId160" Type="http://schemas.openxmlformats.org/officeDocument/2006/relationships/image" Target="media/image133.png"/><Relationship Id="rId181" Type="http://schemas.openxmlformats.org/officeDocument/2006/relationships/image" Target="media/image154.png"/><Relationship Id="rId216" Type="http://schemas.openxmlformats.org/officeDocument/2006/relationships/image" Target="media/image189.png"/><Relationship Id="rId22" Type="http://schemas.openxmlformats.org/officeDocument/2006/relationships/image" Target="media/image4.png"/><Relationship Id="rId43" Type="http://schemas.openxmlformats.org/officeDocument/2006/relationships/image" Target="media/image21.png"/><Relationship Id="rId64" Type="http://schemas.openxmlformats.org/officeDocument/2006/relationships/image" Target="media/image40.png"/><Relationship Id="rId118" Type="http://schemas.openxmlformats.org/officeDocument/2006/relationships/image" Target="media/image91.png"/><Relationship Id="rId139" Type="http://schemas.openxmlformats.org/officeDocument/2006/relationships/image" Target="media/image112.png"/><Relationship Id="rId85" Type="http://schemas.openxmlformats.org/officeDocument/2006/relationships/image" Target="media/image60.png"/><Relationship Id="rId150" Type="http://schemas.openxmlformats.org/officeDocument/2006/relationships/image" Target="media/image123.png"/><Relationship Id="rId171" Type="http://schemas.openxmlformats.org/officeDocument/2006/relationships/image" Target="media/image144.png"/><Relationship Id="rId192" Type="http://schemas.openxmlformats.org/officeDocument/2006/relationships/image" Target="media/image165.png"/><Relationship Id="rId206" Type="http://schemas.openxmlformats.org/officeDocument/2006/relationships/image" Target="media/image179.png"/><Relationship Id="rId227" Type="http://schemas.openxmlformats.org/officeDocument/2006/relationships/theme" Target="theme/theme1.xml"/><Relationship Id="rId12" Type="http://schemas.openxmlformats.org/officeDocument/2006/relationships/hyperlink" Target="https://www.geeksforgeeks.org/javascript/what-is-vanilla-javascript/" TargetMode="External"/><Relationship Id="rId33" Type="http://schemas.openxmlformats.org/officeDocument/2006/relationships/image" Target="media/image15.png"/><Relationship Id="rId108" Type="http://schemas.openxmlformats.org/officeDocument/2006/relationships/image" Target="media/image81.png"/><Relationship Id="rId129" Type="http://schemas.openxmlformats.org/officeDocument/2006/relationships/image" Target="media/image102.png"/><Relationship Id="rId54" Type="http://schemas.openxmlformats.org/officeDocument/2006/relationships/image" Target="media/image31.png"/><Relationship Id="rId75" Type="http://schemas.openxmlformats.org/officeDocument/2006/relationships/image" Target="media/image51.png"/><Relationship Id="rId96" Type="http://schemas.openxmlformats.org/officeDocument/2006/relationships/image" Target="media/image69.png"/><Relationship Id="rId140" Type="http://schemas.openxmlformats.org/officeDocument/2006/relationships/image" Target="media/image113.png"/><Relationship Id="rId161" Type="http://schemas.openxmlformats.org/officeDocument/2006/relationships/image" Target="media/image134.png"/><Relationship Id="rId182" Type="http://schemas.openxmlformats.org/officeDocument/2006/relationships/image" Target="media/image155.png"/><Relationship Id="rId217" Type="http://schemas.openxmlformats.org/officeDocument/2006/relationships/image" Target="media/image190.png"/><Relationship Id="rId6" Type="http://schemas.openxmlformats.org/officeDocument/2006/relationships/webSettings" Target="webSettings.xml"/><Relationship Id="rId23" Type="http://schemas.openxmlformats.org/officeDocument/2006/relationships/image" Target="media/image5.png"/><Relationship Id="rId119" Type="http://schemas.openxmlformats.org/officeDocument/2006/relationships/image" Target="media/image92.png"/><Relationship Id="rId44" Type="http://schemas.openxmlformats.org/officeDocument/2006/relationships/image" Target="media/image22.png"/><Relationship Id="rId65" Type="http://schemas.openxmlformats.org/officeDocument/2006/relationships/image" Target="media/image41.png"/><Relationship Id="rId86" Type="http://schemas.openxmlformats.org/officeDocument/2006/relationships/header" Target="header4.xml"/><Relationship Id="rId130" Type="http://schemas.openxmlformats.org/officeDocument/2006/relationships/image" Target="media/image103.png"/><Relationship Id="rId151" Type="http://schemas.openxmlformats.org/officeDocument/2006/relationships/image" Target="media/image124.png"/><Relationship Id="rId172" Type="http://schemas.openxmlformats.org/officeDocument/2006/relationships/image" Target="media/image145.png"/><Relationship Id="rId193" Type="http://schemas.openxmlformats.org/officeDocument/2006/relationships/image" Target="media/image166.png"/><Relationship Id="rId207" Type="http://schemas.openxmlformats.org/officeDocument/2006/relationships/image" Target="media/image180.png"/><Relationship Id="rId13" Type="http://schemas.openxmlformats.org/officeDocument/2006/relationships/hyperlink" Target="https://github.com/" TargetMode="External"/><Relationship Id="rId109" Type="http://schemas.openxmlformats.org/officeDocument/2006/relationships/image" Target="media/image82.png"/><Relationship Id="rId34" Type="http://schemas.openxmlformats.org/officeDocument/2006/relationships/hyperlink" Target="https://docs.emmet.io/cheat-sheet/" TargetMode="External"/><Relationship Id="rId55" Type="http://schemas.openxmlformats.org/officeDocument/2006/relationships/image" Target="media/image32.png"/><Relationship Id="rId76" Type="http://schemas.openxmlformats.org/officeDocument/2006/relationships/image" Target="media/image52.png"/><Relationship Id="rId97" Type="http://schemas.openxmlformats.org/officeDocument/2006/relationships/image" Target="media/image70.png"/><Relationship Id="rId120" Type="http://schemas.openxmlformats.org/officeDocument/2006/relationships/image" Target="media/image93.png"/><Relationship Id="rId141" Type="http://schemas.openxmlformats.org/officeDocument/2006/relationships/image" Target="media/image114.png"/><Relationship Id="rId7" Type="http://schemas.openxmlformats.org/officeDocument/2006/relationships/footnotes" Target="footnotes.xml"/><Relationship Id="rId162" Type="http://schemas.openxmlformats.org/officeDocument/2006/relationships/image" Target="media/image135.png"/><Relationship Id="rId183" Type="http://schemas.openxmlformats.org/officeDocument/2006/relationships/image" Target="media/image156.png"/><Relationship Id="rId218" Type="http://schemas.openxmlformats.org/officeDocument/2006/relationships/image" Target="media/image191.png"/><Relationship Id="rId24" Type="http://schemas.openxmlformats.org/officeDocument/2006/relationships/image" Target="media/image6.png"/><Relationship Id="rId45" Type="http://schemas.openxmlformats.org/officeDocument/2006/relationships/image" Target="media/image23.png"/><Relationship Id="rId66" Type="http://schemas.openxmlformats.org/officeDocument/2006/relationships/image" Target="media/image42.png"/><Relationship Id="rId87" Type="http://schemas.openxmlformats.org/officeDocument/2006/relationships/footer" Target="footer3.xml"/><Relationship Id="rId110" Type="http://schemas.openxmlformats.org/officeDocument/2006/relationships/image" Target="media/image83.png"/><Relationship Id="rId131" Type="http://schemas.openxmlformats.org/officeDocument/2006/relationships/image" Target="media/image104.png"/><Relationship Id="rId152" Type="http://schemas.openxmlformats.org/officeDocument/2006/relationships/image" Target="media/image125.png"/><Relationship Id="rId173" Type="http://schemas.openxmlformats.org/officeDocument/2006/relationships/image" Target="media/image146.png"/><Relationship Id="rId194" Type="http://schemas.openxmlformats.org/officeDocument/2006/relationships/image" Target="media/image167.png"/><Relationship Id="rId208" Type="http://schemas.openxmlformats.org/officeDocument/2006/relationships/image" Target="media/image181.png"/><Relationship Id="rId14" Type="http://schemas.openxmlformats.org/officeDocument/2006/relationships/header" Target="header2.xml"/><Relationship Id="rId35" Type="http://schemas.openxmlformats.org/officeDocument/2006/relationships/image" Target="media/image16.png"/><Relationship Id="rId56" Type="http://schemas.openxmlformats.org/officeDocument/2006/relationships/image" Target="media/image33.png"/><Relationship Id="rId77" Type="http://schemas.openxmlformats.org/officeDocument/2006/relationships/image" Target="media/image53.png"/><Relationship Id="rId100" Type="http://schemas.openxmlformats.org/officeDocument/2006/relationships/image" Target="media/image73.png"/><Relationship Id="rId8" Type="http://schemas.openxmlformats.org/officeDocument/2006/relationships/endnotes" Target="endnotes.xml"/><Relationship Id="rId98" Type="http://schemas.openxmlformats.org/officeDocument/2006/relationships/image" Target="media/image71.png"/><Relationship Id="rId121" Type="http://schemas.openxmlformats.org/officeDocument/2006/relationships/image" Target="media/image94.png"/><Relationship Id="rId142" Type="http://schemas.openxmlformats.org/officeDocument/2006/relationships/image" Target="media/image115.png"/><Relationship Id="rId163" Type="http://schemas.openxmlformats.org/officeDocument/2006/relationships/image" Target="media/image136.png"/><Relationship Id="rId184" Type="http://schemas.openxmlformats.org/officeDocument/2006/relationships/image" Target="media/image157.png"/><Relationship Id="rId219" Type="http://schemas.openxmlformats.org/officeDocument/2006/relationships/image" Target="media/image192.png"/><Relationship Id="rId3" Type="http://schemas.openxmlformats.org/officeDocument/2006/relationships/numbering" Target="numbering.xml"/><Relationship Id="rId214" Type="http://schemas.openxmlformats.org/officeDocument/2006/relationships/image" Target="media/image187.png"/><Relationship Id="rId25" Type="http://schemas.openxmlformats.org/officeDocument/2006/relationships/image" Target="media/image7.png"/><Relationship Id="rId46" Type="http://schemas.openxmlformats.org/officeDocument/2006/relationships/image" Target="media/image24.png"/><Relationship Id="rId67" Type="http://schemas.openxmlformats.org/officeDocument/2006/relationships/image" Target="media/image43.png"/><Relationship Id="rId116" Type="http://schemas.openxmlformats.org/officeDocument/2006/relationships/image" Target="media/image89.png"/><Relationship Id="rId137" Type="http://schemas.openxmlformats.org/officeDocument/2006/relationships/image" Target="media/image110.png"/><Relationship Id="rId158" Type="http://schemas.openxmlformats.org/officeDocument/2006/relationships/image" Target="media/image131.png"/><Relationship Id="rId20" Type="http://schemas.openxmlformats.org/officeDocument/2006/relationships/image" Target="media/image2.png"/><Relationship Id="rId41" Type="http://schemas.openxmlformats.org/officeDocument/2006/relationships/hyperlink" Target="https://sass-lang.com/documentation/" TargetMode="External"/><Relationship Id="rId62" Type="http://schemas.openxmlformats.org/officeDocument/2006/relationships/image" Target="media/image39.png"/><Relationship Id="rId83" Type="http://schemas.openxmlformats.org/officeDocument/2006/relationships/image" Target="media/image58.png"/><Relationship Id="rId88" Type="http://schemas.openxmlformats.org/officeDocument/2006/relationships/image" Target="media/image61.png"/><Relationship Id="rId111" Type="http://schemas.openxmlformats.org/officeDocument/2006/relationships/image" Target="media/image84.png"/><Relationship Id="rId132" Type="http://schemas.openxmlformats.org/officeDocument/2006/relationships/image" Target="media/image105.png"/><Relationship Id="rId153" Type="http://schemas.openxmlformats.org/officeDocument/2006/relationships/image" Target="media/image126.png"/><Relationship Id="rId174" Type="http://schemas.openxmlformats.org/officeDocument/2006/relationships/image" Target="media/image147.png"/><Relationship Id="rId179" Type="http://schemas.openxmlformats.org/officeDocument/2006/relationships/image" Target="media/image152.png"/><Relationship Id="rId195" Type="http://schemas.openxmlformats.org/officeDocument/2006/relationships/image" Target="media/image168.png"/><Relationship Id="rId209" Type="http://schemas.openxmlformats.org/officeDocument/2006/relationships/image" Target="media/image182.png"/><Relationship Id="rId190" Type="http://schemas.openxmlformats.org/officeDocument/2006/relationships/image" Target="media/image163.png"/><Relationship Id="rId204" Type="http://schemas.openxmlformats.org/officeDocument/2006/relationships/image" Target="media/image177.png"/><Relationship Id="rId220" Type="http://schemas.openxmlformats.org/officeDocument/2006/relationships/image" Target="media/image193.png"/><Relationship Id="rId225" Type="http://schemas.openxmlformats.org/officeDocument/2006/relationships/fontTable" Target="fontTable.xml"/><Relationship Id="rId15" Type="http://schemas.openxmlformats.org/officeDocument/2006/relationships/footer" Target="footer1.xml"/><Relationship Id="rId36" Type="http://schemas.openxmlformats.org/officeDocument/2006/relationships/hyperlink" Target="https://nodejs.org/en/download" TargetMode="External"/><Relationship Id="rId57" Type="http://schemas.openxmlformats.org/officeDocument/2006/relationships/image" Target="media/image34.png"/><Relationship Id="rId106" Type="http://schemas.openxmlformats.org/officeDocument/2006/relationships/image" Target="media/image79.png"/><Relationship Id="rId127" Type="http://schemas.openxmlformats.org/officeDocument/2006/relationships/image" Target="media/image100.png"/><Relationship Id="rId10" Type="http://schemas.openxmlformats.org/officeDocument/2006/relationships/hyperlink" Target="https://code.visualstudio.com/download" TargetMode="External"/><Relationship Id="rId31" Type="http://schemas.openxmlformats.org/officeDocument/2006/relationships/image" Target="media/image13.png"/><Relationship Id="rId52" Type="http://schemas.openxmlformats.org/officeDocument/2006/relationships/image" Target="media/image29.png"/><Relationship Id="rId73" Type="http://schemas.openxmlformats.org/officeDocument/2006/relationships/image" Target="media/image49.png"/><Relationship Id="rId78" Type="http://schemas.openxmlformats.org/officeDocument/2006/relationships/hyperlink" Target="https://fontawesome.com/download" TargetMode="External"/><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122" Type="http://schemas.openxmlformats.org/officeDocument/2006/relationships/image" Target="media/image95.png"/><Relationship Id="rId143" Type="http://schemas.openxmlformats.org/officeDocument/2006/relationships/image" Target="media/image116.png"/><Relationship Id="rId148" Type="http://schemas.openxmlformats.org/officeDocument/2006/relationships/image" Target="media/image121.png"/><Relationship Id="rId164" Type="http://schemas.openxmlformats.org/officeDocument/2006/relationships/image" Target="media/image137.png"/><Relationship Id="rId169" Type="http://schemas.openxmlformats.org/officeDocument/2006/relationships/image" Target="media/image142.png"/><Relationship Id="rId185" Type="http://schemas.openxmlformats.org/officeDocument/2006/relationships/image" Target="media/image158.png"/><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image" Target="media/image153.png"/><Relationship Id="rId210" Type="http://schemas.openxmlformats.org/officeDocument/2006/relationships/image" Target="media/image183.png"/><Relationship Id="rId215" Type="http://schemas.openxmlformats.org/officeDocument/2006/relationships/image" Target="media/image188.png"/><Relationship Id="rId26" Type="http://schemas.openxmlformats.org/officeDocument/2006/relationships/image" Target="media/image8.png"/><Relationship Id="rId47" Type="http://schemas.openxmlformats.org/officeDocument/2006/relationships/image" Target="media/image25.png"/><Relationship Id="rId68" Type="http://schemas.openxmlformats.org/officeDocument/2006/relationships/image" Target="media/image44.png"/><Relationship Id="rId89" Type="http://schemas.openxmlformats.org/officeDocument/2006/relationships/image" Target="media/image62.png"/><Relationship Id="rId112" Type="http://schemas.openxmlformats.org/officeDocument/2006/relationships/image" Target="media/image85.png"/><Relationship Id="rId133" Type="http://schemas.openxmlformats.org/officeDocument/2006/relationships/image" Target="media/image106.png"/><Relationship Id="rId154" Type="http://schemas.openxmlformats.org/officeDocument/2006/relationships/image" Target="media/image127.png"/><Relationship Id="rId175" Type="http://schemas.openxmlformats.org/officeDocument/2006/relationships/image" Target="media/image148.png"/><Relationship Id="rId196" Type="http://schemas.openxmlformats.org/officeDocument/2006/relationships/image" Target="media/image169.png"/><Relationship Id="rId200" Type="http://schemas.openxmlformats.org/officeDocument/2006/relationships/image" Target="media/image173.png"/><Relationship Id="rId16" Type="http://schemas.openxmlformats.org/officeDocument/2006/relationships/header" Target="header3.xml"/><Relationship Id="rId221" Type="http://schemas.openxmlformats.org/officeDocument/2006/relationships/header" Target="header5.xml"/><Relationship Id="rId37" Type="http://schemas.openxmlformats.org/officeDocument/2006/relationships/image" Target="media/image17.png"/><Relationship Id="rId58" Type="http://schemas.openxmlformats.org/officeDocument/2006/relationships/image" Target="media/image35.png"/><Relationship Id="rId79" Type="http://schemas.openxmlformats.org/officeDocument/2006/relationships/image" Target="media/image54.png"/><Relationship Id="rId102" Type="http://schemas.openxmlformats.org/officeDocument/2006/relationships/image" Target="media/image75.png"/><Relationship Id="rId123" Type="http://schemas.openxmlformats.org/officeDocument/2006/relationships/image" Target="media/image96.png"/><Relationship Id="rId144" Type="http://schemas.openxmlformats.org/officeDocument/2006/relationships/image" Target="media/image117.png"/><Relationship Id="rId90" Type="http://schemas.openxmlformats.org/officeDocument/2006/relationships/image" Target="media/image63.png"/><Relationship Id="rId165" Type="http://schemas.openxmlformats.org/officeDocument/2006/relationships/image" Target="media/image138.png"/><Relationship Id="rId186" Type="http://schemas.openxmlformats.org/officeDocument/2006/relationships/image" Target="media/image159.png"/><Relationship Id="rId211" Type="http://schemas.openxmlformats.org/officeDocument/2006/relationships/image" Target="media/image184.png"/><Relationship Id="rId27" Type="http://schemas.openxmlformats.org/officeDocument/2006/relationships/image" Target="media/image9.png"/><Relationship Id="rId48" Type="http://schemas.openxmlformats.org/officeDocument/2006/relationships/hyperlink" Target="https://git-scm.com/" TargetMode="External"/><Relationship Id="rId69" Type="http://schemas.openxmlformats.org/officeDocument/2006/relationships/image" Target="media/image45.png"/><Relationship Id="rId113" Type="http://schemas.openxmlformats.org/officeDocument/2006/relationships/image" Target="media/image86.png"/><Relationship Id="rId134" Type="http://schemas.openxmlformats.org/officeDocument/2006/relationships/image" Target="media/image107.png"/><Relationship Id="rId80" Type="http://schemas.openxmlformats.org/officeDocument/2006/relationships/image" Target="media/image55.png"/><Relationship Id="rId155" Type="http://schemas.openxmlformats.org/officeDocument/2006/relationships/image" Target="media/image128.png"/><Relationship Id="rId176" Type="http://schemas.openxmlformats.org/officeDocument/2006/relationships/image" Target="media/image149.png"/><Relationship Id="rId197" Type="http://schemas.openxmlformats.org/officeDocument/2006/relationships/image" Target="media/image170.png"/><Relationship Id="rId201" Type="http://schemas.openxmlformats.org/officeDocument/2006/relationships/image" Target="media/image174.png"/><Relationship Id="rId222" Type="http://schemas.openxmlformats.org/officeDocument/2006/relationships/footer" Target="footer4.xml"/><Relationship Id="rId17" Type="http://schemas.openxmlformats.org/officeDocument/2006/relationships/footer" Target="footer2.xml"/><Relationship Id="rId38" Type="http://schemas.openxmlformats.org/officeDocument/2006/relationships/image" Target="media/image18.png"/><Relationship Id="rId59" Type="http://schemas.openxmlformats.org/officeDocument/2006/relationships/image" Target="media/image36.png"/><Relationship Id="rId103" Type="http://schemas.openxmlformats.org/officeDocument/2006/relationships/image" Target="media/image76.png"/><Relationship Id="rId124" Type="http://schemas.openxmlformats.org/officeDocument/2006/relationships/image" Target="media/image97.png"/><Relationship Id="rId70" Type="http://schemas.openxmlformats.org/officeDocument/2006/relationships/image" Target="media/image46.png"/><Relationship Id="rId91" Type="http://schemas.openxmlformats.org/officeDocument/2006/relationships/image" Target="media/image64.png"/><Relationship Id="rId145" Type="http://schemas.openxmlformats.org/officeDocument/2006/relationships/image" Target="media/image118.png"/><Relationship Id="rId166" Type="http://schemas.openxmlformats.org/officeDocument/2006/relationships/image" Target="media/image139.png"/><Relationship Id="rId187" Type="http://schemas.openxmlformats.org/officeDocument/2006/relationships/image" Target="media/image160.png"/><Relationship Id="rId1" Type="http://schemas.openxmlformats.org/officeDocument/2006/relationships/customXml" Target="../customXml/item1.xml"/><Relationship Id="rId212" Type="http://schemas.openxmlformats.org/officeDocument/2006/relationships/image" Target="media/image185.png"/><Relationship Id="rId28" Type="http://schemas.openxmlformats.org/officeDocument/2006/relationships/image" Target="media/image10.png"/><Relationship Id="rId49" Type="http://schemas.openxmlformats.org/officeDocument/2006/relationships/image" Target="media/image26.png"/><Relationship Id="rId114" Type="http://schemas.openxmlformats.org/officeDocument/2006/relationships/image" Target="media/image87.png"/><Relationship Id="rId60" Type="http://schemas.openxmlformats.org/officeDocument/2006/relationships/image" Target="media/image37.png"/><Relationship Id="rId81" Type="http://schemas.openxmlformats.org/officeDocument/2006/relationships/image" Target="media/image56.png"/><Relationship Id="rId135" Type="http://schemas.openxmlformats.org/officeDocument/2006/relationships/image" Target="media/image108.png"/><Relationship Id="rId156" Type="http://schemas.openxmlformats.org/officeDocument/2006/relationships/image" Target="media/image129.png"/><Relationship Id="rId177" Type="http://schemas.openxmlformats.org/officeDocument/2006/relationships/image" Target="media/image150.png"/><Relationship Id="rId198" Type="http://schemas.openxmlformats.org/officeDocument/2006/relationships/image" Target="media/image171.png"/><Relationship Id="rId202" Type="http://schemas.openxmlformats.org/officeDocument/2006/relationships/image" Target="media/image175.png"/><Relationship Id="rId223" Type="http://schemas.openxmlformats.org/officeDocument/2006/relationships/header" Target="header6.xml"/><Relationship Id="rId18" Type="http://schemas.openxmlformats.org/officeDocument/2006/relationships/image" Target="media/image1.png"/><Relationship Id="rId39" Type="http://schemas.openxmlformats.org/officeDocument/2006/relationships/image" Target="media/image19.png"/><Relationship Id="rId50" Type="http://schemas.openxmlformats.org/officeDocument/2006/relationships/image" Target="media/image27.png"/><Relationship Id="rId104" Type="http://schemas.openxmlformats.org/officeDocument/2006/relationships/image" Target="media/image77.png"/><Relationship Id="rId125" Type="http://schemas.openxmlformats.org/officeDocument/2006/relationships/image" Target="media/image98.png"/><Relationship Id="rId146" Type="http://schemas.openxmlformats.org/officeDocument/2006/relationships/image" Target="media/image119.png"/><Relationship Id="rId167" Type="http://schemas.openxmlformats.org/officeDocument/2006/relationships/image" Target="media/image140.png"/><Relationship Id="rId188" Type="http://schemas.openxmlformats.org/officeDocument/2006/relationships/image" Target="media/image161.png"/><Relationship Id="rId71" Type="http://schemas.openxmlformats.org/officeDocument/2006/relationships/image" Target="media/image47.png"/><Relationship Id="rId92" Type="http://schemas.openxmlformats.org/officeDocument/2006/relationships/image" Target="media/image65.png"/><Relationship Id="rId213" Type="http://schemas.openxmlformats.org/officeDocument/2006/relationships/image" Target="media/image186.png"/><Relationship Id="rId2" Type="http://schemas.openxmlformats.org/officeDocument/2006/relationships/customXml" Target="../customXml/item2.xml"/><Relationship Id="rId29" Type="http://schemas.openxmlformats.org/officeDocument/2006/relationships/image" Target="media/image11.png"/><Relationship Id="rId40" Type="http://schemas.openxmlformats.org/officeDocument/2006/relationships/hyperlink" Target="https://bulma.io/documentation/" TargetMode="External"/><Relationship Id="rId115" Type="http://schemas.openxmlformats.org/officeDocument/2006/relationships/image" Target="media/image88.png"/><Relationship Id="rId136" Type="http://schemas.openxmlformats.org/officeDocument/2006/relationships/image" Target="media/image109.png"/><Relationship Id="rId157" Type="http://schemas.openxmlformats.org/officeDocument/2006/relationships/image" Target="media/image130.png"/><Relationship Id="rId178" Type="http://schemas.openxmlformats.org/officeDocument/2006/relationships/image" Target="media/image151.png"/><Relationship Id="rId61" Type="http://schemas.openxmlformats.org/officeDocument/2006/relationships/image" Target="media/image38.png"/><Relationship Id="rId82" Type="http://schemas.openxmlformats.org/officeDocument/2006/relationships/image" Target="media/image57.png"/><Relationship Id="rId199" Type="http://schemas.openxmlformats.org/officeDocument/2006/relationships/image" Target="media/image172.png"/><Relationship Id="rId203" Type="http://schemas.openxmlformats.org/officeDocument/2006/relationships/image" Target="media/image176.png"/><Relationship Id="rId19" Type="http://schemas.openxmlformats.org/officeDocument/2006/relationships/hyperlink" Target="https://code.visualstudio.com/download" TargetMode="External"/><Relationship Id="rId224" Type="http://schemas.openxmlformats.org/officeDocument/2006/relationships/footer" Target="footer5.xml"/><Relationship Id="rId30" Type="http://schemas.openxmlformats.org/officeDocument/2006/relationships/image" Target="media/image12.png"/><Relationship Id="rId105" Type="http://schemas.openxmlformats.org/officeDocument/2006/relationships/image" Target="media/image78.png"/><Relationship Id="rId126" Type="http://schemas.openxmlformats.org/officeDocument/2006/relationships/image" Target="media/image99.png"/><Relationship Id="rId147" Type="http://schemas.openxmlformats.org/officeDocument/2006/relationships/image" Target="media/image120.png"/><Relationship Id="rId168" Type="http://schemas.openxmlformats.org/officeDocument/2006/relationships/image" Target="media/image141.png"/><Relationship Id="rId51" Type="http://schemas.openxmlformats.org/officeDocument/2006/relationships/image" Target="media/image28.png"/><Relationship Id="rId72" Type="http://schemas.openxmlformats.org/officeDocument/2006/relationships/image" Target="media/image48.png"/><Relationship Id="rId93" Type="http://schemas.openxmlformats.org/officeDocument/2006/relationships/image" Target="media/image66.png"/><Relationship Id="rId189" Type="http://schemas.openxmlformats.org/officeDocument/2006/relationships/image" Target="media/image162.png"/></Relationships>
</file>

<file path=word/_rels/settings.xml.rels><?xml version="1.0" encoding="UTF-8" standalone="yes"?>
<Relationships xmlns="http://schemas.openxmlformats.org/package/2006/relationships"><Relationship Id="rId1" Type="http://schemas.openxmlformats.org/officeDocument/2006/relationships/attachedTemplate" Target="file:///D:\BookAndLecture\TemplateC_Schemes_v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FD87D7527449F09BE3AB21D052D0D7"/>
        <w:category>
          <w:name w:val="General"/>
          <w:gallery w:val="placeholder"/>
        </w:category>
        <w:types>
          <w:type w:val="bbPlcHdr"/>
        </w:types>
        <w:behaviors>
          <w:behavior w:val="content"/>
        </w:behaviors>
        <w:guid w:val="{6EB24C89-C617-4C02-9469-163A4AA5355A}"/>
      </w:docPartPr>
      <w:docPartBody>
        <w:p w:rsidR="00A14250" w:rsidRDefault="007E2EDD">
          <w:pPr>
            <w:pStyle w:val="3AFD87D7527449F09BE3AB21D052D0D7"/>
          </w:pPr>
          <w:r>
            <w:t>Your title, which must be in sentence case, contain no special characters, and be in inverted pyramid format if longer than one line—use Shift+Enter to force</w:t>
          </w:r>
          <w:r>
            <w:br/>
            <w:t>a new line</w:t>
          </w:r>
        </w:p>
      </w:docPartBody>
    </w:docPart>
    <w:docPart>
      <w:docPartPr>
        <w:name w:val="F32BC73707D242AE95900548295621CE"/>
        <w:category>
          <w:name w:val="General"/>
          <w:gallery w:val="placeholder"/>
        </w:category>
        <w:types>
          <w:type w:val="bbPlcHdr"/>
        </w:types>
        <w:behaviors>
          <w:behavior w:val="content"/>
        </w:behaviors>
        <w:guid w:val="{1475EA86-064B-4DCB-8160-630CC775D859}"/>
      </w:docPartPr>
      <w:docPartBody>
        <w:p w:rsidR="00A14250" w:rsidRDefault="007E2EDD">
          <w:pPr>
            <w:pStyle w:val="F32BC73707D242AE95900548295621CE"/>
          </w:pPr>
          <w:r w:rsidRPr="0074186B">
            <w:rPr>
              <w:rStyle w:val="PlaceholderText"/>
              <w:color w:val="000000" w:themeColor="text1"/>
            </w:rPr>
            <w:t>Your name here, as it appears in MSU’s records</w:t>
          </w:r>
        </w:p>
      </w:docPartBody>
    </w:docPart>
    <w:docPart>
      <w:docPartPr>
        <w:name w:val="3BA78E12501245DFA1B56B643CADE717"/>
        <w:category>
          <w:name w:val="General"/>
          <w:gallery w:val="placeholder"/>
        </w:category>
        <w:types>
          <w:type w:val="bbPlcHdr"/>
        </w:types>
        <w:behaviors>
          <w:behavior w:val="content"/>
        </w:behaviors>
        <w:guid w:val="{BDD68824-58A3-43E2-9439-4E8EFE315B96}"/>
      </w:docPartPr>
      <w:docPartBody>
        <w:p w:rsidR="00A14250" w:rsidRDefault="007E2EDD">
          <w:pPr>
            <w:pStyle w:val="3BA78E12501245DFA1B56B643CADE717"/>
          </w:pPr>
          <w:r w:rsidRPr="00160D9E">
            <w:rPr>
              <w:rStyle w:val="PlaceholderText"/>
              <w:color w:val="000000" w:themeColor="text1"/>
            </w:rPr>
            <w:t>Select Date of Graduation (see Academic Calendar).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E2EDD"/>
    <w:rsid w:val="0000277A"/>
    <w:rsid w:val="00003E9C"/>
    <w:rsid w:val="00004514"/>
    <w:rsid w:val="00011FCF"/>
    <w:rsid w:val="00011FE5"/>
    <w:rsid w:val="000126A5"/>
    <w:rsid w:val="000231B1"/>
    <w:rsid w:val="00032A96"/>
    <w:rsid w:val="00032BE4"/>
    <w:rsid w:val="00041DDF"/>
    <w:rsid w:val="000428E6"/>
    <w:rsid w:val="000455E2"/>
    <w:rsid w:val="00050D07"/>
    <w:rsid w:val="0005288A"/>
    <w:rsid w:val="000528DD"/>
    <w:rsid w:val="000579F7"/>
    <w:rsid w:val="000609E4"/>
    <w:rsid w:val="000652DC"/>
    <w:rsid w:val="00070A3F"/>
    <w:rsid w:val="00072528"/>
    <w:rsid w:val="0007441F"/>
    <w:rsid w:val="00076745"/>
    <w:rsid w:val="000808CE"/>
    <w:rsid w:val="0008250F"/>
    <w:rsid w:val="00086DEB"/>
    <w:rsid w:val="0009552D"/>
    <w:rsid w:val="00096491"/>
    <w:rsid w:val="0009651D"/>
    <w:rsid w:val="000A3B57"/>
    <w:rsid w:val="000A57DF"/>
    <w:rsid w:val="000B06B5"/>
    <w:rsid w:val="000B304A"/>
    <w:rsid w:val="000B3F5C"/>
    <w:rsid w:val="000C1560"/>
    <w:rsid w:val="000C1F5C"/>
    <w:rsid w:val="000C40E6"/>
    <w:rsid w:val="000C665C"/>
    <w:rsid w:val="000D0C71"/>
    <w:rsid w:val="000D68A8"/>
    <w:rsid w:val="000D7364"/>
    <w:rsid w:val="000D7543"/>
    <w:rsid w:val="000D7809"/>
    <w:rsid w:val="000E5A7F"/>
    <w:rsid w:val="000E76AB"/>
    <w:rsid w:val="000F092E"/>
    <w:rsid w:val="001040AD"/>
    <w:rsid w:val="0010602B"/>
    <w:rsid w:val="001108BB"/>
    <w:rsid w:val="001138F0"/>
    <w:rsid w:val="00115CC7"/>
    <w:rsid w:val="0013293E"/>
    <w:rsid w:val="00134E31"/>
    <w:rsid w:val="001364A8"/>
    <w:rsid w:val="00143FB8"/>
    <w:rsid w:val="00146093"/>
    <w:rsid w:val="00147017"/>
    <w:rsid w:val="001476F5"/>
    <w:rsid w:val="001503A5"/>
    <w:rsid w:val="001539C8"/>
    <w:rsid w:val="00155017"/>
    <w:rsid w:val="0016112E"/>
    <w:rsid w:val="00167D94"/>
    <w:rsid w:val="001712EF"/>
    <w:rsid w:val="00171FEE"/>
    <w:rsid w:val="001773E8"/>
    <w:rsid w:val="0018636D"/>
    <w:rsid w:val="0019007B"/>
    <w:rsid w:val="001908B9"/>
    <w:rsid w:val="001965BB"/>
    <w:rsid w:val="001A3A53"/>
    <w:rsid w:val="001A771C"/>
    <w:rsid w:val="001B0720"/>
    <w:rsid w:val="001B2F8E"/>
    <w:rsid w:val="001B5C1C"/>
    <w:rsid w:val="001D051F"/>
    <w:rsid w:val="001D450D"/>
    <w:rsid w:val="001E0B48"/>
    <w:rsid w:val="001E27B7"/>
    <w:rsid w:val="001F19D4"/>
    <w:rsid w:val="002022EA"/>
    <w:rsid w:val="00204C61"/>
    <w:rsid w:val="00205227"/>
    <w:rsid w:val="002141A7"/>
    <w:rsid w:val="00225E03"/>
    <w:rsid w:val="00226727"/>
    <w:rsid w:val="002268C2"/>
    <w:rsid w:val="00226BD0"/>
    <w:rsid w:val="00227B23"/>
    <w:rsid w:val="00234ADA"/>
    <w:rsid w:val="00237400"/>
    <w:rsid w:val="00240DDF"/>
    <w:rsid w:val="002422A9"/>
    <w:rsid w:val="0024328E"/>
    <w:rsid w:val="00246C34"/>
    <w:rsid w:val="00252D95"/>
    <w:rsid w:val="00257BA6"/>
    <w:rsid w:val="00260955"/>
    <w:rsid w:val="002627E2"/>
    <w:rsid w:val="00267CCA"/>
    <w:rsid w:val="00272FFA"/>
    <w:rsid w:val="00276A58"/>
    <w:rsid w:val="00277663"/>
    <w:rsid w:val="002844B3"/>
    <w:rsid w:val="002A129E"/>
    <w:rsid w:val="002A1A62"/>
    <w:rsid w:val="002A26F2"/>
    <w:rsid w:val="002A4284"/>
    <w:rsid w:val="002A5C8F"/>
    <w:rsid w:val="002A6B80"/>
    <w:rsid w:val="002A7BC4"/>
    <w:rsid w:val="002B3D27"/>
    <w:rsid w:val="002B79B8"/>
    <w:rsid w:val="002C203D"/>
    <w:rsid w:val="002C259C"/>
    <w:rsid w:val="002C7F46"/>
    <w:rsid w:val="002D5EFC"/>
    <w:rsid w:val="002D6CE2"/>
    <w:rsid w:val="002E2875"/>
    <w:rsid w:val="002E49B3"/>
    <w:rsid w:val="002E5F9A"/>
    <w:rsid w:val="002E6F82"/>
    <w:rsid w:val="002F0B19"/>
    <w:rsid w:val="003020B2"/>
    <w:rsid w:val="00306200"/>
    <w:rsid w:val="003066D9"/>
    <w:rsid w:val="003148AD"/>
    <w:rsid w:val="00327818"/>
    <w:rsid w:val="00331A12"/>
    <w:rsid w:val="00331E64"/>
    <w:rsid w:val="0033434A"/>
    <w:rsid w:val="00343AD3"/>
    <w:rsid w:val="00350086"/>
    <w:rsid w:val="00352AB4"/>
    <w:rsid w:val="003550EC"/>
    <w:rsid w:val="003569C1"/>
    <w:rsid w:val="00362FBC"/>
    <w:rsid w:val="00364A54"/>
    <w:rsid w:val="00371BD7"/>
    <w:rsid w:val="00373485"/>
    <w:rsid w:val="003744A4"/>
    <w:rsid w:val="00382673"/>
    <w:rsid w:val="0039224E"/>
    <w:rsid w:val="00392344"/>
    <w:rsid w:val="003A0C46"/>
    <w:rsid w:val="003A2F25"/>
    <w:rsid w:val="003B23E3"/>
    <w:rsid w:val="003B4377"/>
    <w:rsid w:val="003B458E"/>
    <w:rsid w:val="003C1064"/>
    <w:rsid w:val="003C57CB"/>
    <w:rsid w:val="003D0DD5"/>
    <w:rsid w:val="003D489D"/>
    <w:rsid w:val="003E0927"/>
    <w:rsid w:val="003F1766"/>
    <w:rsid w:val="003F475A"/>
    <w:rsid w:val="00407FFE"/>
    <w:rsid w:val="0041205E"/>
    <w:rsid w:val="00416507"/>
    <w:rsid w:val="00422055"/>
    <w:rsid w:val="0042777A"/>
    <w:rsid w:val="00430A27"/>
    <w:rsid w:val="004328AD"/>
    <w:rsid w:val="00432E57"/>
    <w:rsid w:val="00440797"/>
    <w:rsid w:val="0045294B"/>
    <w:rsid w:val="00456060"/>
    <w:rsid w:val="004570C0"/>
    <w:rsid w:val="00457A7C"/>
    <w:rsid w:val="004626A2"/>
    <w:rsid w:val="0047025F"/>
    <w:rsid w:val="004754C6"/>
    <w:rsid w:val="004863E4"/>
    <w:rsid w:val="004930AB"/>
    <w:rsid w:val="00493E50"/>
    <w:rsid w:val="004977BE"/>
    <w:rsid w:val="004A0E70"/>
    <w:rsid w:val="004A1A13"/>
    <w:rsid w:val="004B0A62"/>
    <w:rsid w:val="004C2C1C"/>
    <w:rsid w:val="004C3BE1"/>
    <w:rsid w:val="004D0243"/>
    <w:rsid w:val="004D71BB"/>
    <w:rsid w:val="004E1499"/>
    <w:rsid w:val="004E29B3"/>
    <w:rsid w:val="004E4F81"/>
    <w:rsid w:val="004F36A9"/>
    <w:rsid w:val="005006BF"/>
    <w:rsid w:val="00500F0E"/>
    <w:rsid w:val="00501120"/>
    <w:rsid w:val="00505BC2"/>
    <w:rsid w:val="00510262"/>
    <w:rsid w:val="00511B0B"/>
    <w:rsid w:val="00512D77"/>
    <w:rsid w:val="0052297B"/>
    <w:rsid w:val="00544E20"/>
    <w:rsid w:val="00545A34"/>
    <w:rsid w:val="00545A7B"/>
    <w:rsid w:val="00547359"/>
    <w:rsid w:val="005511C9"/>
    <w:rsid w:val="00552971"/>
    <w:rsid w:val="005546AA"/>
    <w:rsid w:val="0056212C"/>
    <w:rsid w:val="00566B55"/>
    <w:rsid w:val="00571E51"/>
    <w:rsid w:val="00582DC9"/>
    <w:rsid w:val="0059689F"/>
    <w:rsid w:val="005A4D6E"/>
    <w:rsid w:val="005A6E05"/>
    <w:rsid w:val="005B0575"/>
    <w:rsid w:val="005B5758"/>
    <w:rsid w:val="005B7A9E"/>
    <w:rsid w:val="005C6D5E"/>
    <w:rsid w:val="005D2308"/>
    <w:rsid w:val="005D3C0E"/>
    <w:rsid w:val="005D4D71"/>
    <w:rsid w:val="005D4F37"/>
    <w:rsid w:val="005E63C4"/>
    <w:rsid w:val="005F21BD"/>
    <w:rsid w:val="005F4F07"/>
    <w:rsid w:val="005F58BE"/>
    <w:rsid w:val="005F7AC6"/>
    <w:rsid w:val="006058A3"/>
    <w:rsid w:val="006120E1"/>
    <w:rsid w:val="006123EC"/>
    <w:rsid w:val="00614A46"/>
    <w:rsid w:val="00614C12"/>
    <w:rsid w:val="006160AC"/>
    <w:rsid w:val="00621510"/>
    <w:rsid w:val="0062427D"/>
    <w:rsid w:val="00637B53"/>
    <w:rsid w:val="00642C86"/>
    <w:rsid w:val="0064465F"/>
    <w:rsid w:val="006467C9"/>
    <w:rsid w:val="0065118D"/>
    <w:rsid w:val="00651660"/>
    <w:rsid w:val="0066196F"/>
    <w:rsid w:val="00664235"/>
    <w:rsid w:val="00666002"/>
    <w:rsid w:val="00666FF9"/>
    <w:rsid w:val="0067689A"/>
    <w:rsid w:val="00677D9F"/>
    <w:rsid w:val="00680011"/>
    <w:rsid w:val="00680777"/>
    <w:rsid w:val="00680FB9"/>
    <w:rsid w:val="00681418"/>
    <w:rsid w:val="00681631"/>
    <w:rsid w:val="0068165B"/>
    <w:rsid w:val="00682B62"/>
    <w:rsid w:val="00684B63"/>
    <w:rsid w:val="00686E38"/>
    <w:rsid w:val="00691BF3"/>
    <w:rsid w:val="00696523"/>
    <w:rsid w:val="006966D0"/>
    <w:rsid w:val="006A0205"/>
    <w:rsid w:val="006A4834"/>
    <w:rsid w:val="006B4D46"/>
    <w:rsid w:val="006C543E"/>
    <w:rsid w:val="006C56EA"/>
    <w:rsid w:val="006C6200"/>
    <w:rsid w:val="006D1D1B"/>
    <w:rsid w:val="006D2B6D"/>
    <w:rsid w:val="006D4235"/>
    <w:rsid w:val="006D53A1"/>
    <w:rsid w:val="006E6D61"/>
    <w:rsid w:val="006F15FE"/>
    <w:rsid w:val="006F2D62"/>
    <w:rsid w:val="00704E77"/>
    <w:rsid w:val="00707E77"/>
    <w:rsid w:val="007138F8"/>
    <w:rsid w:val="0072136F"/>
    <w:rsid w:val="007314C6"/>
    <w:rsid w:val="007371B4"/>
    <w:rsid w:val="00747183"/>
    <w:rsid w:val="007523C1"/>
    <w:rsid w:val="00753A38"/>
    <w:rsid w:val="00754855"/>
    <w:rsid w:val="00755C9D"/>
    <w:rsid w:val="0075620F"/>
    <w:rsid w:val="007678BB"/>
    <w:rsid w:val="007724E3"/>
    <w:rsid w:val="00777A17"/>
    <w:rsid w:val="0078234F"/>
    <w:rsid w:val="007838C1"/>
    <w:rsid w:val="007859BF"/>
    <w:rsid w:val="00786F3D"/>
    <w:rsid w:val="007876F2"/>
    <w:rsid w:val="007914CB"/>
    <w:rsid w:val="007916D2"/>
    <w:rsid w:val="007935FE"/>
    <w:rsid w:val="0079426D"/>
    <w:rsid w:val="007A000A"/>
    <w:rsid w:val="007A5AF7"/>
    <w:rsid w:val="007A7819"/>
    <w:rsid w:val="007B5395"/>
    <w:rsid w:val="007C0032"/>
    <w:rsid w:val="007C1272"/>
    <w:rsid w:val="007C504A"/>
    <w:rsid w:val="007C5EAF"/>
    <w:rsid w:val="007C6F58"/>
    <w:rsid w:val="007D0AB9"/>
    <w:rsid w:val="007E080F"/>
    <w:rsid w:val="007E2EDD"/>
    <w:rsid w:val="007E3DC4"/>
    <w:rsid w:val="007F300A"/>
    <w:rsid w:val="007F4506"/>
    <w:rsid w:val="007F5F49"/>
    <w:rsid w:val="007F6597"/>
    <w:rsid w:val="007F69F3"/>
    <w:rsid w:val="00802176"/>
    <w:rsid w:val="00804F4F"/>
    <w:rsid w:val="00807383"/>
    <w:rsid w:val="008120B6"/>
    <w:rsid w:val="00821D14"/>
    <w:rsid w:val="00824161"/>
    <w:rsid w:val="00837D3B"/>
    <w:rsid w:val="00837FE2"/>
    <w:rsid w:val="00841726"/>
    <w:rsid w:val="00842BF6"/>
    <w:rsid w:val="00846A19"/>
    <w:rsid w:val="0085361B"/>
    <w:rsid w:val="00853A1D"/>
    <w:rsid w:val="008643AF"/>
    <w:rsid w:val="0087224B"/>
    <w:rsid w:val="00877642"/>
    <w:rsid w:val="008809F2"/>
    <w:rsid w:val="00881614"/>
    <w:rsid w:val="00887480"/>
    <w:rsid w:val="00890FBC"/>
    <w:rsid w:val="0089601F"/>
    <w:rsid w:val="00897F0B"/>
    <w:rsid w:val="008C1B7C"/>
    <w:rsid w:val="008C43CF"/>
    <w:rsid w:val="008C5853"/>
    <w:rsid w:val="008D17C9"/>
    <w:rsid w:val="008D4670"/>
    <w:rsid w:val="008E13DC"/>
    <w:rsid w:val="008E6270"/>
    <w:rsid w:val="008F2B88"/>
    <w:rsid w:val="008F3682"/>
    <w:rsid w:val="009026FC"/>
    <w:rsid w:val="00903B7E"/>
    <w:rsid w:val="00904875"/>
    <w:rsid w:val="009063E5"/>
    <w:rsid w:val="00915C4E"/>
    <w:rsid w:val="0091730B"/>
    <w:rsid w:val="00921118"/>
    <w:rsid w:val="0092596D"/>
    <w:rsid w:val="00927EAB"/>
    <w:rsid w:val="00935A57"/>
    <w:rsid w:val="00944225"/>
    <w:rsid w:val="00950BA9"/>
    <w:rsid w:val="00956D86"/>
    <w:rsid w:val="00957A78"/>
    <w:rsid w:val="00960DD5"/>
    <w:rsid w:val="00966978"/>
    <w:rsid w:val="0097280B"/>
    <w:rsid w:val="009768FE"/>
    <w:rsid w:val="0098773D"/>
    <w:rsid w:val="009936C7"/>
    <w:rsid w:val="00996254"/>
    <w:rsid w:val="009A3850"/>
    <w:rsid w:val="009A66F9"/>
    <w:rsid w:val="009B059E"/>
    <w:rsid w:val="009B0939"/>
    <w:rsid w:val="009B2301"/>
    <w:rsid w:val="009B7D9B"/>
    <w:rsid w:val="009C04BB"/>
    <w:rsid w:val="009C54DF"/>
    <w:rsid w:val="009D016A"/>
    <w:rsid w:val="009D0A52"/>
    <w:rsid w:val="009E3957"/>
    <w:rsid w:val="009E4CE0"/>
    <w:rsid w:val="009E6B3E"/>
    <w:rsid w:val="009F481C"/>
    <w:rsid w:val="009F6316"/>
    <w:rsid w:val="00A07A3E"/>
    <w:rsid w:val="00A13996"/>
    <w:rsid w:val="00A14250"/>
    <w:rsid w:val="00A15B4E"/>
    <w:rsid w:val="00A1637E"/>
    <w:rsid w:val="00A4086B"/>
    <w:rsid w:val="00A50A3E"/>
    <w:rsid w:val="00A54787"/>
    <w:rsid w:val="00A54932"/>
    <w:rsid w:val="00A55213"/>
    <w:rsid w:val="00A57387"/>
    <w:rsid w:val="00A5789E"/>
    <w:rsid w:val="00A60D4B"/>
    <w:rsid w:val="00A63CE0"/>
    <w:rsid w:val="00A73234"/>
    <w:rsid w:val="00A738C0"/>
    <w:rsid w:val="00A74080"/>
    <w:rsid w:val="00A770B1"/>
    <w:rsid w:val="00A91084"/>
    <w:rsid w:val="00A91B80"/>
    <w:rsid w:val="00A929DC"/>
    <w:rsid w:val="00A93274"/>
    <w:rsid w:val="00A93AF8"/>
    <w:rsid w:val="00A95881"/>
    <w:rsid w:val="00A96F7C"/>
    <w:rsid w:val="00AA2230"/>
    <w:rsid w:val="00AA244F"/>
    <w:rsid w:val="00AA4357"/>
    <w:rsid w:val="00AA6C4C"/>
    <w:rsid w:val="00AB0234"/>
    <w:rsid w:val="00AB1F49"/>
    <w:rsid w:val="00AB5A3C"/>
    <w:rsid w:val="00AC2457"/>
    <w:rsid w:val="00AC369E"/>
    <w:rsid w:val="00AD28B1"/>
    <w:rsid w:val="00AD57D0"/>
    <w:rsid w:val="00AE0A1F"/>
    <w:rsid w:val="00AE409B"/>
    <w:rsid w:val="00AE4FA9"/>
    <w:rsid w:val="00AF0B40"/>
    <w:rsid w:val="00AF15CB"/>
    <w:rsid w:val="00B00C5A"/>
    <w:rsid w:val="00B03E60"/>
    <w:rsid w:val="00B04FB1"/>
    <w:rsid w:val="00B12450"/>
    <w:rsid w:val="00B14AEA"/>
    <w:rsid w:val="00B1676E"/>
    <w:rsid w:val="00B16E0A"/>
    <w:rsid w:val="00B2351F"/>
    <w:rsid w:val="00B24D74"/>
    <w:rsid w:val="00B27164"/>
    <w:rsid w:val="00B32896"/>
    <w:rsid w:val="00B32C1C"/>
    <w:rsid w:val="00B33485"/>
    <w:rsid w:val="00B33C99"/>
    <w:rsid w:val="00B4220C"/>
    <w:rsid w:val="00B428CB"/>
    <w:rsid w:val="00B43E75"/>
    <w:rsid w:val="00B55343"/>
    <w:rsid w:val="00B56FA3"/>
    <w:rsid w:val="00B61186"/>
    <w:rsid w:val="00B61484"/>
    <w:rsid w:val="00B61819"/>
    <w:rsid w:val="00B633F9"/>
    <w:rsid w:val="00B6460D"/>
    <w:rsid w:val="00B7564F"/>
    <w:rsid w:val="00B7769A"/>
    <w:rsid w:val="00B838A7"/>
    <w:rsid w:val="00B86EF4"/>
    <w:rsid w:val="00B879F5"/>
    <w:rsid w:val="00B91C5A"/>
    <w:rsid w:val="00B94241"/>
    <w:rsid w:val="00B950CE"/>
    <w:rsid w:val="00B97D04"/>
    <w:rsid w:val="00B97D1E"/>
    <w:rsid w:val="00BA3A6A"/>
    <w:rsid w:val="00BA68C9"/>
    <w:rsid w:val="00BA6F70"/>
    <w:rsid w:val="00BB4B54"/>
    <w:rsid w:val="00BB713A"/>
    <w:rsid w:val="00BB7E20"/>
    <w:rsid w:val="00BC0BB0"/>
    <w:rsid w:val="00BC283D"/>
    <w:rsid w:val="00BD3C65"/>
    <w:rsid w:val="00BD443D"/>
    <w:rsid w:val="00BD6647"/>
    <w:rsid w:val="00BD6CE2"/>
    <w:rsid w:val="00BD7A36"/>
    <w:rsid w:val="00BD7FCF"/>
    <w:rsid w:val="00BE1564"/>
    <w:rsid w:val="00BE47DF"/>
    <w:rsid w:val="00BF0CF4"/>
    <w:rsid w:val="00BF727C"/>
    <w:rsid w:val="00C0148B"/>
    <w:rsid w:val="00C01678"/>
    <w:rsid w:val="00C01F86"/>
    <w:rsid w:val="00C06EA9"/>
    <w:rsid w:val="00C07A44"/>
    <w:rsid w:val="00C11ABC"/>
    <w:rsid w:val="00C1334A"/>
    <w:rsid w:val="00C13A52"/>
    <w:rsid w:val="00C152AC"/>
    <w:rsid w:val="00C16DF8"/>
    <w:rsid w:val="00C21CBE"/>
    <w:rsid w:val="00C264A2"/>
    <w:rsid w:val="00C411F8"/>
    <w:rsid w:val="00C54720"/>
    <w:rsid w:val="00C64B01"/>
    <w:rsid w:val="00C67A00"/>
    <w:rsid w:val="00C766AE"/>
    <w:rsid w:val="00C76B38"/>
    <w:rsid w:val="00C83935"/>
    <w:rsid w:val="00C83E03"/>
    <w:rsid w:val="00C921F2"/>
    <w:rsid w:val="00C9313E"/>
    <w:rsid w:val="00C96B34"/>
    <w:rsid w:val="00C978F0"/>
    <w:rsid w:val="00CA44B6"/>
    <w:rsid w:val="00CA5364"/>
    <w:rsid w:val="00CB060D"/>
    <w:rsid w:val="00CB359E"/>
    <w:rsid w:val="00CB3A32"/>
    <w:rsid w:val="00CB5128"/>
    <w:rsid w:val="00CC525D"/>
    <w:rsid w:val="00CC55C8"/>
    <w:rsid w:val="00CC6DB1"/>
    <w:rsid w:val="00CD4CA9"/>
    <w:rsid w:val="00CD7527"/>
    <w:rsid w:val="00CE417C"/>
    <w:rsid w:val="00CE5F79"/>
    <w:rsid w:val="00CF1FF7"/>
    <w:rsid w:val="00CF67AF"/>
    <w:rsid w:val="00D00FF2"/>
    <w:rsid w:val="00D046C4"/>
    <w:rsid w:val="00D10790"/>
    <w:rsid w:val="00D12030"/>
    <w:rsid w:val="00D120A4"/>
    <w:rsid w:val="00D125C8"/>
    <w:rsid w:val="00D164E4"/>
    <w:rsid w:val="00D204CA"/>
    <w:rsid w:val="00D21379"/>
    <w:rsid w:val="00D2178B"/>
    <w:rsid w:val="00D241B9"/>
    <w:rsid w:val="00D265CD"/>
    <w:rsid w:val="00D30E1A"/>
    <w:rsid w:val="00D327E0"/>
    <w:rsid w:val="00D3293F"/>
    <w:rsid w:val="00D334D1"/>
    <w:rsid w:val="00D338FF"/>
    <w:rsid w:val="00D35DE8"/>
    <w:rsid w:val="00D37BF2"/>
    <w:rsid w:val="00D426D1"/>
    <w:rsid w:val="00D46783"/>
    <w:rsid w:val="00D532C8"/>
    <w:rsid w:val="00D53409"/>
    <w:rsid w:val="00D54EEF"/>
    <w:rsid w:val="00D5794A"/>
    <w:rsid w:val="00D62830"/>
    <w:rsid w:val="00D65795"/>
    <w:rsid w:val="00D73258"/>
    <w:rsid w:val="00D7748A"/>
    <w:rsid w:val="00D82F6C"/>
    <w:rsid w:val="00D83887"/>
    <w:rsid w:val="00D83BBB"/>
    <w:rsid w:val="00D9249D"/>
    <w:rsid w:val="00D924FF"/>
    <w:rsid w:val="00D957B0"/>
    <w:rsid w:val="00DA1539"/>
    <w:rsid w:val="00DA5BBF"/>
    <w:rsid w:val="00DB0BB7"/>
    <w:rsid w:val="00DB352B"/>
    <w:rsid w:val="00DB3ADD"/>
    <w:rsid w:val="00DB5BAF"/>
    <w:rsid w:val="00DC0259"/>
    <w:rsid w:val="00DC3D0B"/>
    <w:rsid w:val="00DC56CF"/>
    <w:rsid w:val="00DD6456"/>
    <w:rsid w:val="00DE15EA"/>
    <w:rsid w:val="00DF037E"/>
    <w:rsid w:val="00DF431D"/>
    <w:rsid w:val="00E03E9B"/>
    <w:rsid w:val="00E05897"/>
    <w:rsid w:val="00E12993"/>
    <w:rsid w:val="00E325E0"/>
    <w:rsid w:val="00E40EF2"/>
    <w:rsid w:val="00E535E0"/>
    <w:rsid w:val="00E56A8E"/>
    <w:rsid w:val="00E62ABA"/>
    <w:rsid w:val="00E62F12"/>
    <w:rsid w:val="00E6490D"/>
    <w:rsid w:val="00E64D47"/>
    <w:rsid w:val="00E65AAB"/>
    <w:rsid w:val="00E73F51"/>
    <w:rsid w:val="00E76D37"/>
    <w:rsid w:val="00E8261B"/>
    <w:rsid w:val="00E82FBE"/>
    <w:rsid w:val="00E931C8"/>
    <w:rsid w:val="00E95335"/>
    <w:rsid w:val="00EA1238"/>
    <w:rsid w:val="00EA1F26"/>
    <w:rsid w:val="00EB086D"/>
    <w:rsid w:val="00EB1968"/>
    <w:rsid w:val="00EB1D4A"/>
    <w:rsid w:val="00EB6743"/>
    <w:rsid w:val="00ED0738"/>
    <w:rsid w:val="00ED4991"/>
    <w:rsid w:val="00EE1690"/>
    <w:rsid w:val="00EE30C3"/>
    <w:rsid w:val="00EE4FC6"/>
    <w:rsid w:val="00EF0A95"/>
    <w:rsid w:val="00F039EB"/>
    <w:rsid w:val="00F0479A"/>
    <w:rsid w:val="00F04D5C"/>
    <w:rsid w:val="00F06C77"/>
    <w:rsid w:val="00F11679"/>
    <w:rsid w:val="00F118EB"/>
    <w:rsid w:val="00F119AC"/>
    <w:rsid w:val="00F15FB6"/>
    <w:rsid w:val="00F21436"/>
    <w:rsid w:val="00F24E5B"/>
    <w:rsid w:val="00F265A1"/>
    <w:rsid w:val="00F27794"/>
    <w:rsid w:val="00F41994"/>
    <w:rsid w:val="00F44A22"/>
    <w:rsid w:val="00F45FE0"/>
    <w:rsid w:val="00F46447"/>
    <w:rsid w:val="00F6187A"/>
    <w:rsid w:val="00F701EA"/>
    <w:rsid w:val="00F71AF1"/>
    <w:rsid w:val="00F72A19"/>
    <w:rsid w:val="00F737F8"/>
    <w:rsid w:val="00F74C1A"/>
    <w:rsid w:val="00F8433E"/>
    <w:rsid w:val="00F855CE"/>
    <w:rsid w:val="00F87254"/>
    <w:rsid w:val="00F9385C"/>
    <w:rsid w:val="00F949E2"/>
    <w:rsid w:val="00FA1E9F"/>
    <w:rsid w:val="00FA310E"/>
    <w:rsid w:val="00FA7780"/>
    <w:rsid w:val="00FA7EED"/>
    <w:rsid w:val="00FB3408"/>
    <w:rsid w:val="00FC116E"/>
    <w:rsid w:val="00FD1DA2"/>
    <w:rsid w:val="00FD392C"/>
    <w:rsid w:val="00FF7419"/>
  </w:rsids>
  <m:mathPr>
    <m:mathFont m:val="Cambria Math"/>
    <m:brkBin m:val="before"/>
    <m:brkBinSub m:val="--"/>
    <m:smallFrac m:val="0"/>
    <m:dispDef/>
    <m:lMargin m:val="0"/>
    <m:rMargin m:val="0"/>
    <m:defJc m:val="centerGroup"/>
    <m:wrapIndent m:val="1440"/>
    <m:intLim m:val="subSup"/>
    <m:naryLim m:val="undOvr"/>
  </m:mathPr>
  <w:themeFontLang w:val="en-US" w:bidi="mn-Mong-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2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FD87D7527449F09BE3AB21D052D0D7">
    <w:name w:val="3AFD87D7527449F09BE3AB21D052D0D7"/>
    <w:rsid w:val="00A14250"/>
  </w:style>
  <w:style w:type="character" w:styleId="PlaceholderText">
    <w:name w:val="Placeholder Text"/>
    <w:basedOn w:val="DefaultParagraphFont"/>
    <w:uiPriority w:val="99"/>
    <w:semiHidden/>
    <w:rsid w:val="006C543E"/>
    <w:rPr>
      <w:color w:val="808080"/>
    </w:rPr>
  </w:style>
  <w:style w:type="paragraph" w:customStyle="1" w:styleId="F32BC73707D242AE95900548295621CE">
    <w:name w:val="F32BC73707D242AE95900548295621CE"/>
    <w:rsid w:val="00A14250"/>
  </w:style>
  <w:style w:type="paragraph" w:customStyle="1" w:styleId="3BA78E12501245DFA1B56B643CADE717">
    <w:name w:val="3BA78E12501245DFA1B56B643CADE717"/>
    <w:rsid w:val="00A142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 dockstate="right" visibility="0" width="70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505EB18-AED0-4876-B380-F62283A8FFD3}">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152635F-469B-4C53-9EB6-0AB220ADBD84}">
  <we:reference id="wa200005826" version="1.9.0.0" store="en-US" storeType="OMEX"/>
  <we:alternateReferences>
    <we:reference id="wa200005826" version="1.9.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root>
  <title>Хүнсний найрлагын мэдээллийн сангаар
Single page application бүтээх төсөл</title>
  <name>Дэмбэрэлийн Оргил</name>
  <type/>
  <degree/>
  <major/>
  <department/>
  <gradDate>2026-06-01</gradDate>
</root>
</file>

<file path=customXml/item2.xml><?xml version="1.0" encoding="utf-8"?>
<b:Sources xmlns:b="http://schemas.openxmlformats.org/officeDocument/2006/bibliography" xmlns="http://schemas.openxmlformats.org/officeDocument/2006/bibliography" SelectedStyle="\IEEE2006OfficeOnline.xsl" StyleName="IEEE" Version="2006">
  <b:Source>
    <b:Tag>Sql</b:Tag>
    <b:SourceType>InternetSite</b:SourceType>
    <b:Guid>{D322B01A-E684-48CC-993B-B7BFA60D5F38}</b:Guid>
    <b:Title>Sql server, .net and c# video tutorial</b:Title>
    <b:URL>https://csharp-video-tutorials.blogspot.com/2015/03/jquery-tutorial-for-beginners.html</b:URL>
    <b:RefOrder>3</b:RefOrder>
  </b:Source>
  <b:Source>
    <b:Tag>Mic25</b:Tag>
    <b:SourceType>DocumentFromInternetSite</b:SourceType>
    <b:Guid>{90156229-F16C-43B2-A659-E16637119811}</b:Guid>
    <b:Title>Tutorial: Create a Razor Pages web app with ASP.NET Core</b:Title>
    <b:Year>2025</b:Year>
    <b:LCID>en-US</b:LCID>
    <b:Author>
      <b:Author>
        <b:NameList>
          <b:Person>
            <b:Last>Microsoft</b:Last>
          </b:Person>
        </b:NameList>
      </b:Author>
    </b:Author>
    <b:Month>November</b:Month>
    <b:Day>17–21</b:Day>
    <b:URL>https://learn.microsoft.com/en-us/aspnet/core/tutorials/razor-pages/?view=aspnetcore-9.0</b:URL>
    <b:RefOrder>2</b:RefOrder>
  </b:Source>
  <b:Source>
    <b:Tag>Pra</b:Tag>
    <b:SourceType>DocumentFromInternetSite</b:SourceType>
    <b:Guid>{9A8FF01D-9E62-4A10-A1A3-E05029B267FC}</b:Guid>
    <b:LCID>en-US</b:LCID>
    <b:Author>
      <b:Author>
        <b:NameList>
          <b:Person>
            <b:Last>Pragim Technologies: Sql server</b:Last>
            <b:First>.net</b:First>
            <b:Middle>and c# video tutorial</b:Middle>
          </b:Person>
        </b:NameList>
      </b:Author>
    </b:Author>
    <b:Title>ASP.NET Core Tutorial for Beginners</b:Title>
    <b:URL>https://csharp-video-tutorials.blogspot.com/2018/12/aspnet-core-tutorial.html</b:URL>
    <b:RefOrder>1</b:RefOrder>
  </b:Source>
</b:Sources>
</file>

<file path=customXml/itemProps1.xml><?xml version="1.0" encoding="utf-8"?>
<ds:datastoreItem xmlns:ds="http://schemas.openxmlformats.org/officeDocument/2006/customXml" ds:itemID="{76E791F1-C54F-4017-ADFA-EFDA114D2CB9}">
  <ds:schemaRefs/>
</ds:datastoreItem>
</file>

<file path=customXml/itemProps2.xml><?xml version="1.0" encoding="utf-8"?>
<ds:datastoreItem xmlns:ds="http://schemas.openxmlformats.org/officeDocument/2006/customXml" ds:itemID="{D12613F5-445F-49D1-A5E0-EE3DEE363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TemplateC_Schemes_v3</Template>
  <TotalTime>8529</TotalTime>
  <Pages>242</Pages>
  <Words>47699</Words>
  <Characters>271888</Characters>
  <Application>Microsoft Office Word</Application>
  <DocSecurity>0</DocSecurity>
  <Lines>2265</Lines>
  <Paragraphs>637</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318950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Orgil Demberel</dc:creator>
  <cp:lastModifiedBy>Orgil Demberel</cp:lastModifiedBy>
  <cp:revision>214</cp:revision>
  <cp:lastPrinted>2025-09-05T03:56:00Z</cp:lastPrinted>
  <dcterms:created xsi:type="dcterms:W3CDTF">2026-03-05T08:26:00Z</dcterms:created>
  <dcterms:modified xsi:type="dcterms:W3CDTF">2026-09-01T10:30:00Z</dcterms:modified>
</cp:coreProperties>
</file>